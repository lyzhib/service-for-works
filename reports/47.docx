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64DD8" w14:textId="77777777" w:rsidR="009F5902" w:rsidRPr="00534870" w:rsidRDefault="009F5902" w:rsidP="002B43EC">
      <w:pPr>
        <w:pStyle w:val="43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14:paraId="0FF5362E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4D2C4CF7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379179CC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62FA4752" w14:textId="77777777"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имени первого Президента России </w:t>
      </w:r>
      <w:proofErr w:type="gramStart"/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Б.Н.</w:t>
      </w:r>
      <w:proofErr w:type="gramEnd"/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Ельцина»</w:t>
      </w:r>
    </w:p>
    <w:p w14:paraId="368F082E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8399C10" w14:textId="77777777" w:rsidR="009F5902" w:rsidRDefault="009F5902" w:rsidP="00126EE2">
      <w:pPr>
        <w:pStyle w:val="22"/>
        <w:ind w:firstLine="0"/>
        <w:jc w:val="center"/>
      </w:pPr>
      <w:r>
        <w:t>Институт радиоэлектроники и информационных технологий – РТФ</w:t>
      </w:r>
    </w:p>
    <w:p w14:paraId="4524D300" w14:textId="77777777" w:rsidR="009F5902" w:rsidRDefault="009F5902" w:rsidP="00126EE2">
      <w:pPr>
        <w:pStyle w:val="22"/>
        <w:ind w:firstLine="0"/>
        <w:jc w:val="center"/>
      </w:pPr>
      <w:r>
        <w:t>Школа бакалавриата</w:t>
      </w:r>
    </w:p>
    <w:p w14:paraId="30BF81E4" w14:textId="77777777" w:rsidR="009F5902" w:rsidRPr="00306C45" w:rsidRDefault="009F5902" w:rsidP="009F5902">
      <w:pPr>
        <w:spacing w:line="276" w:lineRule="auto"/>
        <w:jc w:val="center"/>
      </w:pPr>
    </w:p>
    <w:p w14:paraId="3DE6C7F8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923B27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4AEC665" w14:textId="77777777" w:rsidR="009F5902" w:rsidRPr="00DB132F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FFDC8BD" w14:textId="77777777" w:rsidR="009F5902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0ACF68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67C38CF7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03C4CF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76196325" w14:textId="77777777" w:rsidR="005032E3" w:rsidRDefault="009F5902" w:rsidP="009727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0C6498" w:rsidRPr="000C6498">
        <w:rPr>
          <w:rFonts w:ascii="Times New Roman" w:hAnsi="Times New Roman" w:cs="Times New Roman"/>
          <w:sz w:val="28"/>
          <w:szCs w:val="28"/>
        </w:rPr>
        <w:t xml:space="preserve">Разработка MINI APP в Telegram для анализа состава косметических </w:t>
      </w:r>
    </w:p>
    <w:p w14:paraId="2FA21450" w14:textId="4804AACD" w:rsidR="009F5902" w:rsidRDefault="000C6498" w:rsidP="009727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6498">
        <w:rPr>
          <w:rFonts w:ascii="Times New Roman" w:hAnsi="Times New Roman" w:cs="Times New Roman"/>
          <w:sz w:val="28"/>
          <w:szCs w:val="28"/>
        </w:rPr>
        <w:t>продуктов</w:t>
      </w:r>
      <w:r w:rsidR="009F5902">
        <w:rPr>
          <w:rFonts w:ascii="Times New Roman" w:hAnsi="Times New Roman" w:cs="Times New Roman"/>
          <w:sz w:val="28"/>
          <w:szCs w:val="28"/>
        </w:rPr>
        <w:t>»</w:t>
      </w:r>
    </w:p>
    <w:p w14:paraId="77F2161A" w14:textId="77777777"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46E9DE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4486BE64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42ECE1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8A2DD43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 w:rsidR="009F5902" w:rsidRPr="00534870" w14:paraId="31B37E6A" w14:textId="77777777" w:rsidTr="00C5110B">
        <w:trPr>
          <w:trHeight w:val="195"/>
        </w:trPr>
        <w:tc>
          <w:tcPr>
            <w:tcW w:w="6480" w:type="dxa"/>
          </w:tcPr>
          <w:p w14:paraId="0B0F101C" w14:textId="793FD7AA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Заказчик: </w:t>
            </w:r>
          </w:p>
        </w:tc>
        <w:tc>
          <w:tcPr>
            <w:tcW w:w="2876" w:type="dxa"/>
            <w:tcBorders>
              <w:bottom w:val="single" w:sz="4" w:space="0" w:color="auto"/>
            </w:tcBorders>
            <w:vAlign w:val="center"/>
          </w:tcPr>
          <w:p w14:paraId="5BE9C18F" w14:textId="319CD3AC" w:rsidR="009F5902" w:rsidRPr="0021170B" w:rsidRDefault="0021170B" w:rsidP="002117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117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Царегородцев Георгий Павлович</w:t>
            </w:r>
          </w:p>
        </w:tc>
      </w:tr>
      <w:tr w:rsidR="009F5902" w:rsidRPr="00534870" w14:paraId="2A7695CF" w14:textId="77777777" w:rsidTr="00C5110B">
        <w:trPr>
          <w:trHeight w:val="195"/>
        </w:trPr>
        <w:tc>
          <w:tcPr>
            <w:tcW w:w="6480" w:type="dxa"/>
          </w:tcPr>
          <w:p w14:paraId="43DF4815" w14:textId="13FB4CB9" w:rsidR="009F5902" w:rsidRPr="0021170B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DD28E4" w14:textId="3150DBA5" w:rsidR="009F5902" w:rsidRPr="00534870" w:rsidRDefault="0021170B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117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Шестеров Михаил Андреевич</w:t>
            </w:r>
          </w:p>
        </w:tc>
      </w:tr>
      <w:tr w:rsidR="009F5902" w:rsidRPr="00534870" w14:paraId="193C9653" w14:textId="77777777" w:rsidTr="00C5110B">
        <w:trPr>
          <w:trHeight w:val="549"/>
        </w:trPr>
        <w:tc>
          <w:tcPr>
            <w:tcW w:w="6480" w:type="dxa"/>
          </w:tcPr>
          <w:p w14:paraId="225DFE04" w14:textId="324E0480" w:rsidR="009F5902" w:rsidRPr="0021170B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Студенты команды </w:t>
            </w:r>
            <w:r w:rsidR="002117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ТИМСПИРИТ</w:t>
            </w:r>
          </w:p>
          <w:p w14:paraId="0AE6B4CD" w14:textId="23C65DAE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B2CBAD" w14:textId="45103BBC" w:rsidR="0021170B" w:rsidRPr="00534870" w:rsidRDefault="0021170B" w:rsidP="000C6498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117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Путинцев Александр Витальевич</w:t>
            </w:r>
          </w:p>
        </w:tc>
      </w:tr>
      <w:tr w:rsidR="009F5902" w:rsidRPr="00534870" w14:paraId="690AE50D" w14:textId="77777777" w:rsidTr="00C5110B">
        <w:trPr>
          <w:trHeight w:val="311"/>
        </w:trPr>
        <w:tc>
          <w:tcPr>
            <w:tcW w:w="6480" w:type="dxa"/>
          </w:tcPr>
          <w:p w14:paraId="445FA5E6" w14:textId="1CC616B3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6C47CA" w14:textId="50C81FE8" w:rsidR="009F5902" w:rsidRPr="00534870" w:rsidRDefault="0021170B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117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Богданов Владимир Вячеславович</w:t>
            </w:r>
          </w:p>
        </w:tc>
      </w:tr>
      <w:tr w:rsidR="009F5902" w:rsidRPr="00534870" w14:paraId="3FC9B8B9" w14:textId="77777777" w:rsidTr="00C5110B">
        <w:trPr>
          <w:trHeight w:val="445"/>
        </w:trPr>
        <w:tc>
          <w:tcPr>
            <w:tcW w:w="6480" w:type="dxa"/>
          </w:tcPr>
          <w:p w14:paraId="6202074D" w14:textId="06B8A33F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DEFE2D" w14:textId="027E3DFD" w:rsidR="009F5902" w:rsidRPr="00534870" w:rsidRDefault="0021170B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117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Удалов Михаил Сергеевич</w:t>
            </w:r>
          </w:p>
        </w:tc>
      </w:tr>
      <w:tr w:rsidR="0021170B" w:rsidRPr="00534870" w14:paraId="6E8F4698" w14:textId="77777777" w:rsidTr="00C5110B">
        <w:trPr>
          <w:trHeight w:val="445"/>
        </w:trPr>
        <w:tc>
          <w:tcPr>
            <w:tcW w:w="6480" w:type="dxa"/>
          </w:tcPr>
          <w:p w14:paraId="2F899F45" w14:textId="77777777" w:rsidR="0021170B" w:rsidRPr="00881391" w:rsidRDefault="0021170B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AFDBC7" w14:textId="7FFC7806" w:rsidR="0021170B" w:rsidRPr="00534870" w:rsidRDefault="000C6498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6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Попугаев Александр Евгеньевич</w:t>
            </w:r>
          </w:p>
        </w:tc>
      </w:tr>
      <w:tr w:rsidR="0021170B" w:rsidRPr="00534870" w14:paraId="02E8F860" w14:textId="77777777" w:rsidTr="00C5110B">
        <w:trPr>
          <w:trHeight w:val="445"/>
        </w:trPr>
        <w:tc>
          <w:tcPr>
            <w:tcW w:w="6480" w:type="dxa"/>
          </w:tcPr>
          <w:p w14:paraId="32D0C229" w14:textId="77777777" w:rsidR="0021170B" w:rsidRPr="00881391" w:rsidRDefault="0021170B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B564CE" w14:textId="55C808B7" w:rsidR="0021170B" w:rsidRPr="00534870" w:rsidRDefault="000C6498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6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Агеев Марк Олегович</w:t>
            </w:r>
          </w:p>
        </w:tc>
      </w:tr>
    </w:tbl>
    <w:p w14:paraId="285BB3FD" w14:textId="77777777" w:rsidR="009F5902" w:rsidRDefault="009F5902" w:rsidP="000C649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114B611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2999D1D" w14:textId="77777777" w:rsidR="00534F7B" w:rsidRDefault="009F5902" w:rsidP="009F5902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126EE2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p w14:paraId="0A2D53CE" w14:textId="77777777" w:rsidR="00C70832" w:rsidRDefault="00C70832" w:rsidP="00DD232A">
      <w:pPr>
        <w:pStyle w:val="af3"/>
      </w:pPr>
      <w:r>
        <w:lastRenderedPageBreak/>
        <w:t>СОДЕРЖАНИЕ</w:t>
      </w:r>
    </w:p>
    <w:p w14:paraId="07F4B977" w14:textId="77777777" w:rsidR="00C70832" w:rsidRPr="00C70832" w:rsidRDefault="00C70832" w:rsidP="00C70832">
      <w:pPr>
        <w:pStyle w:val="22"/>
        <w:ind w:firstLine="0"/>
        <w:jc w:val="center"/>
      </w:pPr>
    </w:p>
    <w:p w14:paraId="393C77D1" w14:textId="1BAA6B3B" w:rsidR="000A027C" w:rsidRDefault="000D2767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>
        <w:rPr>
          <w:b/>
          <w:bCs w:val="0"/>
        </w:rPr>
        <w:fldChar w:fldCharType="separate"/>
      </w:r>
      <w:r w:rsidR="000A027C">
        <w:rPr>
          <w:noProof/>
        </w:rPr>
        <w:t>ВВЕДЕНИЕ</w:t>
      </w:r>
      <w:r w:rsidR="000A027C">
        <w:rPr>
          <w:noProof/>
        </w:rPr>
        <w:tab/>
      </w:r>
      <w:r w:rsidR="000A027C">
        <w:rPr>
          <w:noProof/>
        </w:rPr>
        <w:fldChar w:fldCharType="begin"/>
      </w:r>
      <w:r w:rsidR="000A027C">
        <w:rPr>
          <w:noProof/>
        </w:rPr>
        <w:instrText xml:space="preserve"> PAGEREF _Toc199185166 \h </w:instrText>
      </w:r>
      <w:r w:rsidR="000A027C">
        <w:rPr>
          <w:noProof/>
        </w:rPr>
      </w:r>
      <w:r w:rsidR="000A027C">
        <w:rPr>
          <w:noProof/>
        </w:rPr>
        <w:fldChar w:fldCharType="separate"/>
      </w:r>
      <w:r w:rsidR="000A027C">
        <w:rPr>
          <w:noProof/>
        </w:rPr>
        <w:t>3</w:t>
      </w:r>
      <w:r w:rsidR="000A027C">
        <w:rPr>
          <w:noProof/>
        </w:rPr>
        <w:fldChar w:fldCharType="end"/>
      </w:r>
    </w:p>
    <w:p w14:paraId="5FCD5D19" w14:textId="43BA068C" w:rsidR="000A027C" w:rsidRDefault="000A027C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 Требования заказчика и пользователей к программному продукту и план действий для достижения цели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_Toc199185167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4796F8E" w14:textId="7981DCF3" w:rsidR="000A027C" w:rsidRDefault="000A027C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1.1 Требования заказчика и план действий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_Toc199185168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1B994DF" w14:textId="68569202" w:rsidR="000A027C" w:rsidRDefault="000A027C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1.2 Требования пользователей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_Toc199185169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790F345" w14:textId="20530D23" w:rsidR="000A027C" w:rsidRDefault="000A027C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 Анализ и сопоставление аналогов разрабатываемого продукта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_Toc199185170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ED18A1D" w14:textId="0D65D557" w:rsidR="000A027C" w:rsidRDefault="000A027C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3 Архитектура продукта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_Toc199185171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7AC5188" w14:textId="4FA27D65" w:rsidR="000A027C" w:rsidRDefault="000A027C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4 Методология разработки и тестирование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_Toc199185172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8C07D75" w14:textId="3CF86354" w:rsidR="000A027C" w:rsidRDefault="000A027C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5 Планирование деятельности в ходе разработки и распределение задач между участниками команды разработчиков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_Toc199185173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B99F468" w14:textId="605A56A4" w:rsidR="000A027C" w:rsidRDefault="000A027C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6 Работа участников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_Toc199185174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C41F9D9" w14:textId="36DE8369" w:rsidR="000A027C" w:rsidRDefault="000A027C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_Toc199185175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A1AB8EB" w14:textId="66DC2043" w:rsidR="000A027C" w:rsidRDefault="000A027C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 w:rsidRPr="00045035">
        <w:rPr>
          <w:caps/>
          <w:noProof/>
        </w:rPr>
        <w:t>Приложение A</w:t>
      </w:r>
      <w:r>
        <w:rPr>
          <w:noProof/>
        </w:rPr>
        <w:t xml:space="preserve"> (</w:t>
      </w:r>
      <w:r w:rsidRPr="00045035">
        <w:rPr>
          <w:noProof/>
        </w:rPr>
        <w:t>справочное</w:t>
      </w:r>
      <w:r>
        <w:rPr>
          <w:noProof/>
        </w:rPr>
        <w:t xml:space="preserve">)  </w:t>
      </w:r>
      <w:r w:rsidRPr="00045035">
        <w:rPr>
          <w:noProof/>
        </w:rPr>
        <w:t>Результаты проведенных опросов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_Toc199185176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5891A813" w14:textId="6E350D53" w:rsidR="003E0010" w:rsidRPr="003E0010" w:rsidRDefault="000D2767" w:rsidP="00F731A3">
      <w:pPr>
        <w:pStyle w:val="14"/>
        <w:numPr>
          <w:ilvl w:val="0"/>
          <w:numId w:val="0"/>
        </w:numPr>
      </w:pPr>
      <w:r>
        <w:rPr>
          <w:rFonts w:cstheme="minorHAnsi"/>
          <w:b w:val="0"/>
          <w:bCs/>
          <w:szCs w:val="20"/>
        </w:rPr>
        <w:fldChar w:fldCharType="end"/>
      </w:r>
    </w:p>
    <w:p w14:paraId="66E9C621" w14:textId="77777777" w:rsidR="0090634C" w:rsidRDefault="002040D4" w:rsidP="00881391">
      <w:pPr>
        <w:pStyle w:val="110"/>
      </w:pPr>
      <w:bookmarkStart w:id="0" w:name="_Toc477525054"/>
      <w:bookmarkStart w:id="1" w:name="_Toc477526584"/>
      <w:bookmarkStart w:id="2" w:name="_Toc477526799"/>
      <w:bookmarkStart w:id="3" w:name="_Toc477529024"/>
      <w:bookmarkStart w:id="4" w:name="_Toc477530295"/>
      <w:bookmarkStart w:id="5" w:name="_Toc477532636"/>
      <w:bookmarkStart w:id="6" w:name="_Toc8214329"/>
      <w:bookmarkStart w:id="7" w:name="_Toc164096957"/>
      <w:bookmarkStart w:id="8" w:name="_Toc196860985"/>
      <w:bookmarkStart w:id="9" w:name="_Toc196862091"/>
      <w:bookmarkStart w:id="10" w:name="_Toc196862360"/>
      <w:bookmarkStart w:id="11" w:name="_Toc196862598"/>
      <w:bookmarkStart w:id="12" w:name="_Toc196862842"/>
      <w:bookmarkStart w:id="13" w:name="_Toc196863067"/>
      <w:bookmarkStart w:id="14" w:name="_Toc199185166"/>
      <w:r w:rsidRPr="003D504D">
        <w:lastRenderedPageBreak/>
        <w:t>В</w:t>
      </w:r>
      <w:r w:rsidR="00B26509">
        <w:t>ВЕДЕНИЕ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4C296EDC" w14:textId="77777777" w:rsidR="00843820" w:rsidRDefault="00843820" w:rsidP="00843820">
      <w:pPr>
        <w:pStyle w:val="22"/>
      </w:pPr>
    </w:p>
    <w:p w14:paraId="4B99ED45" w14:textId="648D88B1" w:rsidR="00FA11E6" w:rsidRPr="00FA11E6" w:rsidRDefault="00246A45" w:rsidP="00ED1717">
      <w:pPr>
        <w:pStyle w:val="22"/>
      </w:pPr>
      <w:r w:rsidRPr="00843820">
        <w:t>Цель проекта — создание мини-приложения в Telegram</w:t>
      </w:r>
      <w:r w:rsidR="00E334D9">
        <w:t>, предназначенного</w:t>
      </w:r>
      <w:r w:rsidRPr="00843820">
        <w:t xml:space="preserve"> для анализа состава косметических средств</w:t>
      </w:r>
      <w:r w:rsidR="00E334D9">
        <w:t xml:space="preserve">. Оно </w:t>
      </w:r>
      <w:r w:rsidRPr="00843820">
        <w:t>позволит пользователям быстро получать информацию о безопасности ингредиентов, их влиянии на кожу и потенциальных рисках аллергических реакций. Основная задача заключается в повышении информированности пользователей и облегчении процесса выбора безопасной косметики.</w:t>
      </w:r>
    </w:p>
    <w:p w14:paraId="4B8E1659" w14:textId="7D05339C" w:rsidR="00246A45" w:rsidRPr="00843820" w:rsidRDefault="00246A45" w:rsidP="00843820">
      <w:pPr>
        <w:pStyle w:val="22"/>
      </w:pPr>
      <w:r w:rsidRPr="00843820">
        <w:t>Задачи проекта:</w:t>
      </w:r>
    </w:p>
    <w:p w14:paraId="24FC33DE" w14:textId="2295434D" w:rsidR="00246A45" w:rsidRPr="00843820" w:rsidRDefault="006B6D79" w:rsidP="00843820">
      <w:pPr>
        <w:pStyle w:val="53"/>
      </w:pPr>
      <w:r>
        <w:t>р</w:t>
      </w:r>
      <w:r w:rsidR="00246A45" w:rsidRPr="00843820">
        <w:t>азработка функционала для анализа состава косметических средств на основе текстового ввода или фотографии упаковки</w:t>
      </w:r>
      <w:r w:rsidRPr="006B6D79">
        <w:t>;</w:t>
      </w:r>
    </w:p>
    <w:p w14:paraId="7A5E95D3" w14:textId="662F2895" w:rsidR="00246A45" w:rsidRPr="00843820" w:rsidRDefault="006B6D79" w:rsidP="00843820">
      <w:pPr>
        <w:pStyle w:val="53"/>
      </w:pPr>
      <w:r>
        <w:t>и</w:t>
      </w:r>
      <w:r w:rsidR="00246A45" w:rsidRPr="00843820">
        <w:t>нтеграция бота с проверенной базой данных ингредиентов для предоставления актуальной и достоверной информации</w:t>
      </w:r>
      <w:r w:rsidRPr="006B6D79">
        <w:t>;</w:t>
      </w:r>
    </w:p>
    <w:p w14:paraId="19A6B91D" w14:textId="1374F9EC" w:rsidR="00246A45" w:rsidRPr="00843820" w:rsidRDefault="006B6D79" w:rsidP="00843820">
      <w:pPr>
        <w:pStyle w:val="53"/>
      </w:pPr>
      <w:r>
        <w:t>с</w:t>
      </w:r>
      <w:r w:rsidR="00246A45" w:rsidRPr="00843820">
        <w:t>оздание интуитивно понятного пользовательского интерфейса, включая поддержку цветовой маркировки опасности компонентов</w:t>
      </w:r>
      <w:r w:rsidRPr="006B6D79">
        <w:t>;</w:t>
      </w:r>
    </w:p>
    <w:p w14:paraId="6CBE841E" w14:textId="34486013" w:rsidR="00843820" w:rsidRDefault="006B6D79" w:rsidP="00ED1717">
      <w:pPr>
        <w:pStyle w:val="53"/>
      </w:pPr>
      <w:r>
        <w:t>р</w:t>
      </w:r>
      <w:r w:rsidR="00246A45" w:rsidRPr="00843820">
        <w:t>еализация функционала сохранения истории запросов для последующего доступа к ранее проанализированным продуктам.</w:t>
      </w:r>
    </w:p>
    <w:p w14:paraId="3F9E3808" w14:textId="33D86186" w:rsidR="00843820" w:rsidRDefault="00843820" w:rsidP="00843820">
      <w:pPr>
        <w:pStyle w:val="22"/>
      </w:pPr>
      <w:r w:rsidRPr="00843820">
        <w:t>Актуальность проекта обусловлена тем, что с</w:t>
      </w:r>
      <w:r w:rsidR="00246A45" w:rsidRPr="00843820">
        <w:t>овременный рынок косметики предлагает огромное количество продуктов, но разобраться в их составе сложно из-за использования сложных химических терминов и отсутствия доступной информации о безопасности ингредиентов. Потребители, особенно те, кто заботится о здоровье кожи и склонен к аллергическим реакциям, сталкиваются с проблемой выбора безопасных средств. Существующие решения либо требуют глубоких знаний, либо неудобны в использовании, что создает барьер для большинства пользователей. Важность проекта заключается в его способности повысить осведомленность пользователей и упростить процесс выбора косметических продуктов, делая его более прозрачным и доступным для широкой аудитории.</w:t>
      </w:r>
    </w:p>
    <w:p w14:paraId="0265E618" w14:textId="579A8E9F" w:rsidR="00843820" w:rsidRDefault="00843820" w:rsidP="00ED1717">
      <w:pPr>
        <w:pStyle w:val="22"/>
      </w:pPr>
      <w:r w:rsidRPr="00843820">
        <w:t xml:space="preserve">Основной областью применения продукта является оперативный анализ состава косметических средств в повседневных условиях. Решение </w:t>
      </w:r>
      <w:r w:rsidR="00745018">
        <w:lastRenderedPageBreak/>
        <w:t xml:space="preserve">предоставляет свои возможности для использования </w:t>
      </w:r>
      <w:r w:rsidRPr="00843820">
        <w:t xml:space="preserve">непосредственно в </w:t>
      </w:r>
      <w:r w:rsidRPr="003C2E9E">
        <w:t xml:space="preserve">момент выбора продукции. Благодаря интеграции с Telegram, сервис доступен без установки дополнительных приложений </w:t>
      </w:r>
      <w:r w:rsidR="003C2E9E" w:rsidRPr="003C2E9E">
        <w:t>—</w:t>
      </w:r>
      <w:r w:rsidRPr="003C2E9E">
        <w:t xml:space="preserve"> пользователи могут проверять составы как в магазине при покупке, так и дома при анализе уже приобретённых средств. Особую ценность продукт представляет для людей с чувствительной кожей, аллергиков и тех, кто предпочитает осознанный подход к выбору косметики, но не обладает специальными знаниями</w:t>
      </w:r>
      <w:r w:rsidR="00E334D9" w:rsidRPr="003C2E9E">
        <w:t xml:space="preserve"> в области химии и косметологии</w:t>
      </w:r>
      <w:r w:rsidRPr="003C2E9E">
        <w:t>.</w:t>
      </w:r>
    </w:p>
    <w:p w14:paraId="7D42509D" w14:textId="750AD77C" w:rsidR="00A51EDD" w:rsidRDefault="00843820" w:rsidP="00A528A8">
      <w:pPr>
        <w:pStyle w:val="22"/>
      </w:pPr>
      <w:r w:rsidRPr="00843820">
        <w:t xml:space="preserve">По завершении проекта планируется запуск мини-приложения в Telegram, выполняющего анализ состава косметических средств на основе текстовых данных или изображений. </w:t>
      </w:r>
      <w:r w:rsidR="00644C44">
        <w:t>Ожидается, что сервис</w:t>
      </w:r>
      <w:r w:rsidRPr="00843820">
        <w:t xml:space="preserve"> поможет пользователям принимать более обоснованные решения при выборе косметики, избегать потенциально вредных компонентов и лучше ориентироваться в составе средств. Основной упор делается на практическую пользу, простоту восприятия информации и адаптацию под реальные повседневные запросы аудитории. В числе планируемых достижений — развитие в сторону персонализации, расширение имеющейся базы данных или интеграции внешних баз данных. Также рассматривается возможность реализация партнёрских программ с производителями. </w:t>
      </w:r>
    </w:p>
    <w:p w14:paraId="71ADD77F" w14:textId="77777777" w:rsidR="00A51EDD" w:rsidRDefault="00A51EDD" w:rsidP="00F423CC">
      <w:pPr>
        <w:pStyle w:val="22"/>
      </w:pPr>
    </w:p>
    <w:p w14:paraId="20CCA7DB" w14:textId="77777777" w:rsidR="00A51EDD" w:rsidRDefault="00A51EDD" w:rsidP="00F423CC">
      <w:pPr>
        <w:pStyle w:val="22"/>
      </w:pPr>
    </w:p>
    <w:p w14:paraId="7748FDA5" w14:textId="77777777" w:rsidR="00A51EDD" w:rsidRDefault="00A51EDD" w:rsidP="00F423CC">
      <w:pPr>
        <w:pStyle w:val="22"/>
      </w:pPr>
    </w:p>
    <w:p w14:paraId="7473D238" w14:textId="77777777" w:rsidR="00A51EDD" w:rsidRDefault="00A51EDD" w:rsidP="00A51EDD">
      <w:pPr>
        <w:pStyle w:val="12"/>
      </w:pPr>
      <w:bookmarkStart w:id="15" w:name="_Toc199185167"/>
      <w:r>
        <w:lastRenderedPageBreak/>
        <w:t>Т</w:t>
      </w:r>
      <w:r w:rsidRPr="00AA4154">
        <w:t>ребовани</w:t>
      </w:r>
      <w:r>
        <w:t>я</w:t>
      </w:r>
      <w:r w:rsidRPr="00AA4154">
        <w:t xml:space="preserve"> заказчика и пользователей к программному продукту и план действий для достижения цели</w:t>
      </w:r>
      <w:bookmarkEnd w:id="15"/>
    </w:p>
    <w:p w14:paraId="1A54923A" w14:textId="77777777" w:rsidR="00A51EDD" w:rsidRPr="00272A10" w:rsidRDefault="00A51EDD" w:rsidP="00A51EDD">
      <w:pPr>
        <w:pStyle w:val="22"/>
        <w:spacing w:line="240" w:lineRule="auto"/>
        <w:ind w:firstLine="0"/>
        <w:rPr>
          <w:lang w:eastAsia="en-US"/>
        </w:rPr>
      </w:pPr>
    </w:p>
    <w:p w14:paraId="397A737E" w14:textId="77777777" w:rsidR="00A51EDD" w:rsidRDefault="00A51EDD" w:rsidP="00A51EDD">
      <w:pPr>
        <w:pStyle w:val="13"/>
      </w:pPr>
      <w:bookmarkStart w:id="16" w:name="_Toc199185168"/>
      <w:r>
        <w:t>Требования заказчика и план действий</w:t>
      </w:r>
      <w:bookmarkEnd w:id="16"/>
    </w:p>
    <w:p w14:paraId="29AD79FF" w14:textId="77777777" w:rsidR="00A51EDD" w:rsidRPr="00272A10" w:rsidRDefault="00A51EDD" w:rsidP="00A51EDD">
      <w:pPr>
        <w:pStyle w:val="22"/>
      </w:pPr>
    </w:p>
    <w:p w14:paraId="7F2E0193" w14:textId="77777777" w:rsidR="00A51EDD" w:rsidRPr="003C5CA1" w:rsidRDefault="00A51EDD" w:rsidP="00A51EDD">
      <w:pPr>
        <w:pStyle w:val="22"/>
      </w:pPr>
      <w:r w:rsidRPr="003C5CA1">
        <w:t>Основн</w:t>
      </w:r>
      <w:r>
        <w:t>ым</w:t>
      </w:r>
      <w:r w:rsidRPr="003C5CA1">
        <w:t xml:space="preserve"> требование</w:t>
      </w:r>
      <w:r>
        <w:t xml:space="preserve">м от заказчика было </w:t>
      </w:r>
      <w:r w:rsidRPr="003C5CA1">
        <w:t>— создать доступное мини-приложение в Telegram, способное по текстовому вводу или фотографии упаковки анализировать состав косметических средств и давать пользователю понятную информацию о безопасности ингредиентов.</w:t>
      </w:r>
    </w:p>
    <w:p w14:paraId="22FF71B8" w14:textId="77777777" w:rsidR="00A51EDD" w:rsidRPr="003C5CA1" w:rsidRDefault="00A51EDD" w:rsidP="00A51EDD">
      <w:pPr>
        <w:pStyle w:val="22"/>
      </w:pPr>
      <w:r w:rsidRPr="003C5CA1">
        <w:t>Дополнительные требования включали:</w:t>
      </w:r>
    </w:p>
    <w:p w14:paraId="3CBA6980" w14:textId="77777777" w:rsidR="00A51EDD" w:rsidRPr="003C5CA1" w:rsidRDefault="00A51EDD" w:rsidP="00A51EDD">
      <w:pPr>
        <w:pStyle w:val="53"/>
      </w:pPr>
      <w:r w:rsidRPr="003C5CA1">
        <w:t>визуальную оценку безопасности компонентов (цветовая маркировка);</w:t>
      </w:r>
    </w:p>
    <w:p w14:paraId="566E1C2E" w14:textId="77777777" w:rsidR="00A51EDD" w:rsidRPr="003C5CA1" w:rsidRDefault="00A51EDD" w:rsidP="00A51EDD">
      <w:pPr>
        <w:pStyle w:val="53"/>
      </w:pPr>
      <w:r w:rsidRPr="003C5CA1">
        <w:t>доступность сервиса без необходимости установки отдельных приложений;</w:t>
      </w:r>
    </w:p>
    <w:p w14:paraId="593BF1E4" w14:textId="77777777" w:rsidR="00A51EDD" w:rsidRPr="003C5CA1" w:rsidRDefault="00A51EDD" w:rsidP="00A51EDD">
      <w:pPr>
        <w:pStyle w:val="53"/>
      </w:pPr>
      <w:r w:rsidRPr="003C5CA1">
        <w:t>сохранение истории запросов</w:t>
      </w:r>
      <w:r>
        <w:rPr>
          <w:lang w:val="en-US"/>
        </w:rPr>
        <w:t>;</w:t>
      </w:r>
    </w:p>
    <w:p w14:paraId="6BBBA838" w14:textId="77777777" w:rsidR="00A51EDD" w:rsidRDefault="00A51EDD" w:rsidP="00A51EDD">
      <w:pPr>
        <w:pStyle w:val="22"/>
      </w:pPr>
      <w:r w:rsidRPr="003C5CA1">
        <w:t>На основании этих требований был составлен первичный backlog</w:t>
      </w:r>
      <w:r>
        <w:t xml:space="preserve">, который </w:t>
      </w:r>
      <w:r w:rsidRPr="003C5CA1">
        <w:t>регулярно актуализировался на протяжении работы, в зависимости от возникающих технических ограничений и обратной связи внутри команды.</w:t>
      </w:r>
    </w:p>
    <w:p w14:paraId="193157DE" w14:textId="77777777" w:rsidR="00A51EDD" w:rsidRDefault="00A51EDD" w:rsidP="00A51EDD">
      <w:pPr>
        <w:pStyle w:val="22"/>
      </w:pPr>
    </w:p>
    <w:p w14:paraId="1504AC4E" w14:textId="77777777" w:rsidR="00A51EDD" w:rsidRDefault="00A51EDD" w:rsidP="00A51EDD">
      <w:pPr>
        <w:pStyle w:val="13"/>
      </w:pPr>
      <w:bookmarkStart w:id="17" w:name="_Toc199185169"/>
      <w:r>
        <w:t>Требования пользователей</w:t>
      </w:r>
      <w:bookmarkEnd w:id="17"/>
    </w:p>
    <w:p w14:paraId="6F52D8D7" w14:textId="77777777" w:rsidR="00A51EDD" w:rsidRPr="00272A10" w:rsidRDefault="00A51EDD" w:rsidP="00A51EDD">
      <w:pPr>
        <w:pStyle w:val="22"/>
        <w:rPr>
          <w:lang w:eastAsia="en-US"/>
        </w:rPr>
      </w:pPr>
    </w:p>
    <w:p w14:paraId="5855AC43" w14:textId="4875BB26" w:rsidR="00A51EDD" w:rsidRPr="003C5CA1" w:rsidRDefault="00A51EDD" w:rsidP="00A528A8">
      <w:pPr>
        <w:pStyle w:val="22"/>
      </w:pPr>
      <w:r>
        <w:t>Для анализа потребностей целевой аудитории н</w:t>
      </w:r>
      <w:r w:rsidRPr="003C5CA1">
        <w:t xml:space="preserve">а начальном этапе работы </w:t>
      </w:r>
      <w:r>
        <w:t xml:space="preserve">была </w:t>
      </w:r>
      <w:r w:rsidRPr="003C5CA1">
        <w:t>прове</w:t>
      </w:r>
      <w:r>
        <w:t>дена</w:t>
      </w:r>
      <w:r w:rsidRPr="003C5CA1">
        <w:t xml:space="preserve"> сери</w:t>
      </w:r>
      <w:r>
        <w:t>я</w:t>
      </w:r>
      <w:r w:rsidRPr="003C5CA1">
        <w:t xml:space="preserve"> опросов</w:t>
      </w:r>
      <w:r w:rsidR="00A528A8">
        <w:t xml:space="preserve"> (приложение А</w:t>
      </w:r>
      <w:r w:rsidR="00A528A8" w:rsidRPr="00020789">
        <w:t>)</w:t>
      </w:r>
      <w:r w:rsidRPr="003C5CA1">
        <w:t xml:space="preserve">, направленных на выявление ключевых </w:t>
      </w:r>
      <w:r>
        <w:t xml:space="preserve">требований </w:t>
      </w:r>
      <w:r w:rsidRPr="003C5CA1">
        <w:t>аудитории. В результате анализа анкетирования было установлено, что большинство пользователей сталкиваются с трудностями при выборе косметических средств — основными проблемами оказались недостаток знаний в области химии, навязчивость рекламы, а также отсутствие объективной информации о составе и свойствах продуктов.</w:t>
      </w:r>
    </w:p>
    <w:p w14:paraId="69BE5F6D" w14:textId="77777777" w:rsidR="00A51EDD" w:rsidRPr="003C5CA1" w:rsidRDefault="00A51EDD" w:rsidP="00A51EDD">
      <w:pPr>
        <w:pStyle w:val="22"/>
      </w:pPr>
      <w:r w:rsidRPr="003C5CA1">
        <w:t>Опрос</w:t>
      </w:r>
      <w:r>
        <w:t>ы</w:t>
      </w:r>
      <w:r w:rsidRPr="003C5CA1">
        <w:t xml:space="preserve"> показал</w:t>
      </w:r>
      <w:r>
        <w:t>и</w:t>
      </w:r>
      <w:r w:rsidRPr="003C5CA1">
        <w:t>, что многие пользователи:</w:t>
      </w:r>
    </w:p>
    <w:p w14:paraId="475FD7AD" w14:textId="77777777" w:rsidR="00A51EDD" w:rsidRPr="003C5CA1" w:rsidRDefault="00A51EDD" w:rsidP="00A51EDD">
      <w:pPr>
        <w:pStyle w:val="53"/>
      </w:pPr>
      <w:r w:rsidRPr="003C5CA1">
        <w:t>стремятся избегать вредных и аллергенных компонентов;</w:t>
      </w:r>
    </w:p>
    <w:p w14:paraId="42E1E416" w14:textId="77777777" w:rsidR="00A51EDD" w:rsidRPr="003C5CA1" w:rsidRDefault="00A51EDD" w:rsidP="00A51EDD">
      <w:pPr>
        <w:pStyle w:val="53"/>
      </w:pPr>
      <w:r w:rsidRPr="003C5CA1">
        <w:lastRenderedPageBreak/>
        <w:t>ищут доступные аналоги дорогих средств;</w:t>
      </w:r>
    </w:p>
    <w:p w14:paraId="6EF7EA78" w14:textId="77777777" w:rsidR="00A51EDD" w:rsidRPr="003C5CA1" w:rsidRDefault="00A51EDD" w:rsidP="00A51EDD">
      <w:pPr>
        <w:pStyle w:val="53"/>
      </w:pPr>
      <w:r w:rsidRPr="003C5CA1">
        <w:t>боятся навредить коже из-за недостаточной информации;</w:t>
      </w:r>
    </w:p>
    <w:p w14:paraId="37EAEC90" w14:textId="77777777" w:rsidR="00A51EDD" w:rsidRPr="003C5CA1" w:rsidRDefault="00A51EDD" w:rsidP="00A51EDD">
      <w:pPr>
        <w:pStyle w:val="53"/>
      </w:pPr>
      <w:r w:rsidRPr="003C5CA1">
        <w:t>хотят иметь возможность понятного и быстрого анализа состава без рекламного давления.</w:t>
      </w:r>
    </w:p>
    <w:p w14:paraId="4A822A9A" w14:textId="77777777" w:rsidR="00A51EDD" w:rsidRPr="003C5CA1" w:rsidRDefault="00A51EDD" w:rsidP="00A51EDD">
      <w:pPr>
        <w:pStyle w:val="22"/>
      </w:pPr>
      <w:r>
        <w:t>Также было выяснено</w:t>
      </w:r>
      <w:r w:rsidRPr="003C5CA1">
        <w:t>, что основную часть целевой аудитории составляют женщины с проблемной кожей, преимущественно из России, стран СНГ и Европы. География интереса к продукту коррелирует с распространённостью русского языка.</w:t>
      </w:r>
    </w:p>
    <w:p w14:paraId="7EA92B0F" w14:textId="77777777" w:rsidR="00A51EDD" w:rsidRPr="003C5CA1" w:rsidRDefault="00A51EDD" w:rsidP="00A51EDD">
      <w:pPr>
        <w:pStyle w:val="22"/>
      </w:pPr>
      <w:r w:rsidRPr="003C5CA1">
        <w:t>Сформулированные требования пользователей к продукту:</w:t>
      </w:r>
    </w:p>
    <w:p w14:paraId="3AE5EBD7" w14:textId="77777777" w:rsidR="00A51EDD" w:rsidRDefault="00A51EDD" w:rsidP="00A51EDD">
      <w:pPr>
        <w:pStyle w:val="53"/>
      </w:pPr>
      <w:r>
        <w:t xml:space="preserve">страхи: негативное влияние косметики на кожу; переплата за неэффективные продукты;  </w:t>
      </w:r>
    </w:p>
    <w:p w14:paraId="219567A8" w14:textId="77777777" w:rsidR="00A51EDD" w:rsidRDefault="00A51EDD" w:rsidP="00A51EDD">
      <w:pPr>
        <w:pStyle w:val="53"/>
      </w:pPr>
      <w:r>
        <w:t xml:space="preserve">сложности: неспособность самостоятельно расшифровать химический состав;  </w:t>
      </w:r>
    </w:p>
    <w:p w14:paraId="7C82C4C6" w14:textId="19A549BF" w:rsidR="00A51EDD" w:rsidRDefault="00A51EDD" w:rsidP="00A528A8">
      <w:pPr>
        <w:pStyle w:val="53"/>
      </w:pPr>
      <w:r>
        <w:t>желания: оперативный, понятный, визуально-интуитивный инструмент анализа без необходимости обладать специальными знаниями.</w:t>
      </w:r>
    </w:p>
    <w:p w14:paraId="79CB0AAC" w14:textId="77777777" w:rsidR="00A51EDD" w:rsidRDefault="00A51EDD" w:rsidP="00F423CC">
      <w:pPr>
        <w:pStyle w:val="22"/>
      </w:pPr>
    </w:p>
    <w:p w14:paraId="404FEA36" w14:textId="77777777" w:rsidR="00A51EDD" w:rsidRDefault="00A51EDD" w:rsidP="00F423CC">
      <w:pPr>
        <w:pStyle w:val="22"/>
      </w:pPr>
    </w:p>
    <w:p w14:paraId="2C247E33" w14:textId="77777777" w:rsidR="00A51EDD" w:rsidRDefault="00A51EDD" w:rsidP="00F423CC">
      <w:pPr>
        <w:pStyle w:val="22"/>
      </w:pPr>
    </w:p>
    <w:p w14:paraId="664FAFA4" w14:textId="77777777" w:rsidR="00A51EDD" w:rsidRDefault="00A51EDD" w:rsidP="00F423CC">
      <w:pPr>
        <w:pStyle w:val="22"/>
      </w:pPr>
    </w:p>
    <w:p w14:paraId="3F8BC77E" w14:textId="77777777" w:rsidR="00A51EDD" w:rsidRDefault="00A51EDD" w:rsidP="00F423CC">
      <w:pPr>
        <w:pStyle w:val="22"/>
      </w:pPr>
    </w:p>
    <w:p w14:paraId="189ED3D0" w14:textId="77777777" w:rsidR="00A51EDD" w:rsidRDefault="00A51EDD" w:rsidP="00F423CC">
      <w:pPr>
        <w:pStyle w:val="22"/>
      </w:pPr>
    </w:p>
    <w:p w14:paraId="1E60994D" w14:textId="77777777" w:rsidR="00A51EDD" w:rsidRDefault="00A51EDD" w:rsidP="00F423CC">
      <w:pPr>
        <w:pStyle w:val="22"/>
      </w:pPr>
    </w:p>
    <w:p w14:paraId="15F93867" w14:textId="77777777" w:rsidR="00A51EDD" w:rsidRDefault="00A51EDD" w:rsidP="00F423CC">
      <w:pPr>
        <w:pStyle w:val="22"/>
      </w:pPr>
    </w:p>
    <w:p w14:paraId="5ABFF9FA" w14:textId="77777777" w:rsidR="00A51EDD" w:rsidRDefault="00A51EDD" w:rsidP="00A528A8">
      <w:pPr>
        <w:pStyle w:val="22"/>
        <w:ind w:firstLine="0"/>
      </w:pPr>
    </w:p>
    <w:p w14:paraId="6DEA9662" w14:textId="77777777" w:rsidR="00A51EDD" w:rsidRDefault="00A51EDD" w:rsidP="00A51EDD">
      <w:pPr>
        <w:pStyle w:val="12"/>
      </w:pPr>
      <w:bookmarkStart w:id="18" w:name="_Toc199185170"/>
      <w:r w:rsidRPr="00C66CFC">
        <w:lastRenderedPageBreak/>
        <w:t>Анализ и сопоставление аналогов разрабатываемого продукта</w:t>
      </w:r>
      <w:bookmarkEnd w:id="18"/>
    </w:p>
    <w:p w14:paraId="5B982A81" w14:textId="77777777" w:rsidR="00A51EDD" w:rsidRPr="00A42B35" w:rsidRDefault="00A51EDD" w:rsidP="00A51EDD">
      <w:pPr>
        <w:pStyle w:val="22"/>
        <w:rPr>
          <w:lang w:eastAsia="en-US"/>
        </w:rPr>
      </w:pPr>
    </w:p>
    <w:p w14:paraId="77A38F45" w14:textId="77777777" w:rsidR="00A51EDD" w:rsidRPr="000F73BF" w:rsidRDefault="00A51EDD" w:rsidP="00A51EDD">
      <w:pPr>
        <w:pStyle w:val="22"/>
      </w:pPr>
      <w:r>
        <w:rPr>
          <w:lang w:eastAsia="en-US"/>
        </w:rPr>
        <w:t xml:space="preserve">В рамках </w:t>
      </w:r>
      <w:r w:rsidRPr="00DF1B8F">
        <w:t xml:space="preserve">анализа </w:t>
      </w:r>
      <w:r>
        <w:t>аналогов разрабатываемого продукта</w:t>
      </w:r>
      <w:r w:rsidRPr="00DF1B8F">
        <w:t xml:space="preserve"> были рассмотрены существующие решения в области цифровых инструментов для анализа состава косметических средств. Основными аналогами являются мобильные и веб-приложения</w:t>
      </w:r>
      <w:r>
        <w:t xml:space="preserve">. Среди них были выбраны конкретные </w:t>
      </w:r>
      <w:r w:rsidRPr="00DF1B8F">
        <w:t>— Cosmecode, INCI Beauty и Think Dirty.</w:t>
      </w:r>
      <w:r>
        <w:t xml:space="preserve"> Их сравнение приведено в таблице 1.</w:t>
      </w:r>
    </w:p>
    <w:p w14:paraId="58BC464C" w14:textId="77777777" w:rsidR="00A51EDD" w:rsidRPr="00BB3D2A" w:rsidRDefault="00A51EDD" w:rsidP="00A51EDD">
      <w:pPr>
        <w:pStyle w:val="31"/>
      </w:pPr>
      <w:r w:rsidRPr="00BB3D2A">
        <w:t>Сравнение аналогов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 w:rsidR="00A51EDD" w:rsidRPr="004D3D44" w14:paraId="682E8080" w14:textId="77777777" w:rsidTr="00EB2EA9">
        <w:trPr>
          <w:jc w:val="center"/>
        </w:trPr>
        <w:tc>
          <w:tcPr>
            <w:tcW w:w="1868" w:type="dxa"/>
            <w:vAlign w:val="center"/>
          </w:tcPr>
          <w:p w14:paraId="49E1B1BE" w14:textId="77777777" w:rsidR="00A51EDD" w:rsidRPr="004D3D44" w:rsidRDefault="00A51EDD" w:rsidP="00EB2EA9">
            <w:pPr>
              <w:pStyle w:val="22"/>
              <w:ind w:firstLine="0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14:paraId="726CA195" w14:textId="77777777" w:rsidR="00A51EDD" w:rsidRPr="004D3D44" w:rsidRDefault="00A51EDD" w:rsidP="00EB2EA9">
            <w:pPr>
              <w:pStyle w:val="33112"/>
            </w:pPr>
            <w:r w:rsidRPr="004D3D44">
              <w:t>Cosmecode</w:t>
            </w:r>
          </w:p>
        </w:tc>
        <w:tc>
          <w:tcPr>
            <w:tcW w:w="1869" w:type="dxa"/>
            <w:vAlign w:val="center"/>
          </w:tcPr>
          <w:p w14:paraId="4C7FCFFB" w14:textId="77777777" w:rsidR="00A51EDD" w:rsidRPr="004D3D44" w:rsidRDefault="00A51EDD" w:rsidP="00EB2EA9">
            <w:pPr>
              <w:pStyle w:val="33112"/>
            </w:pPr>
            <w:r w:rsidRPr="004D3D44">
              <w:t>INCI Beauty</w:t>
            </w:r>
          </w:p>
        </w:tc>
        <w:tc>
          <w:tcPr>
            <w:tcW w:w="1869" w:type="dxa"/>
            <w:vAlign w:val="center"/>
          </w:tcPr>
          <w:p w14:paraId="5E5ABDF4" w14:textId="77777777" w:rsidR="00A51EDD" w:rsidRPr="004D3D44" w:rsidRDefault="00A51EDD" w:rsidP="00EB2EA9">
            <w:pPr>
              <w:pStyle w:val="33112"/>
            </w:pPr>
            <w:proofErr w:type="spellStart"/>
            <w:r w:rsidRPr="004D3D44">
              <w:t>Think</w:t>
            </w:r>
            <w:proofErr w:type="spellEnd"/>
            <w:r w:rsidRPr="004D3D44">
              <w:t xml:space="preserve"> </w:t>
            </w:r>
            <w:proofErr w:type="spellStart"/>
            <w:r w:rsidRPr="004D3D44">
              <w:t>Dirty</w:t>
            </w:r>
            <w:proofErr w:type="spellEnd"/>
          </w:p>
        </w:tc>
        <w:tc>
          <w:tcPr>
            <w:tcW w:w="1869" w:type="dxa"/>
            <w:vAlign w:val="center"/>
          </w:tcPr>
          <w:p w14:paraId="5A361773" w14:textId="77777777" w:rsidR="00A51EDD" w:rsidRPr="004D3D44" w:rsidRDefault="00A51EDD" w:rsidP="00EB2EA9">
            <w:pPr>
              <w:pStyle w:val="33112"/>
            </w:pPr>
            <w:r w:rsidRPr="004D3D44">
              <w:t>Разрабатываемый продукт</w:t>
            </w:r>
          </w:p>
        </w:tc>
      </w:tr>
      <w:tr w:rsidR="00A51EDD" w:rsidRPr="004D3D44" w14:paraId="449487A2" w14:textId="77777777" w:rsidTr="00EB2EA9">
        <w:trPr>
          <w:jc w:val="center"/>
        </w:trPr>
        <w:tc>
          <w:tcPr>
            <w:tcW w:w="1868" w:type="dxa"/>
            <w:vAlign w:val="center"/>
          </w:tcPr>
          <w:p w14:paraId="5B0493A7" w14:textId="77777777" w:rsidR="00A51EDD" w:rsidRPr="004D3D44" w:rsidRDefault="00A51EDD" w:rsidP="00EB2EA9">
            <w:pPr>
              <w:pStyle w:val="341112"/>
            </w:pPr>
            <w:r w:rsidRPr="004D3D44">
              <w:t>Формат реализации</w:t>
            </w:r>
          </w:p>
        </w:tc>
        <w:tc>
          <w:tcPr>
            <w:tcW w:w="1869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51EDD" w:rsidRPr="004D3D44" w14:paraId="1C7D49AD" w14:textId="77777777" w:rsidTr="00EB2EA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9A14FBF" w14:textId="77777777" w:rsidR="00A51EDD" w:rsidRPr="004D3D44" w:rsidRDefault="00A51EDD" w:rsidP="00EB2EA9">
                  <w:pPr>
                    <w:pStyle w:val="35112"/>
                  </w:pPr>
                </w:p>
              </w:tc>
            </w:tr>
          </w:tbl>
          <w:p w14:paraId="0D802BEC" w14:textId="77777777" w:rsidR="00A51EDD" w:rsidRPr="004D3D44" w:rsidRDefault="00A51EDD" w:rsidP="00EB2EA9">
            <w:pPr>
              <w:pStyle w:val="35112"/>
            </w:pPr>
            <w:r w:rsidRPr="004D3D44">
              <w:t>Мобильное приложение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6"/>
            </w:tblGrid>
            <w:tr w:rsidR="00A51EDD" w:rsidRPr="004D3D44" w14:paraId="6B21886B" w14:textId="77777777" w:rsidTr="00EB2EA9">
              <w:trPr>
                <w:tblCellSpacing w:w="15" w:type="dxa"/>
              </w:trPr>
              <w:tc>
                <w:tcPr>
                  <w:tcW w:w="1256" w:type="dxa"/>
                  <w:vAlign w:val="center"/>
                  <w:hideMark/>
                </w:tcPr>
                <w:p w14:paraId="0921A772" w14:textId="77777777" w:rsidR="00A51EDD" w:rsidRPr="004D3D44" w:rsidRDefault="00A51EDD" w:rsidP="00EB2EA9">
                  <w:pPr>
                    <w:pStyle w:val="35112"/>
                  </w:pPr>
                </w:p>
              </w:tc>
            </w:tr>
          </w:tbl>
          <w:p w14:paraId="007B6012" w14:textId="77777777" w:rsidR="00A51EDD" w:rsidRPr="004D3D44" w:rsidRDefault="00A51EDD" w:rsidP="00EB2EA9">
            <w:pPr>
              <w:pStyle w:val="35112"/>
            </w:pPr>
          </w:p>
        </w:tc>
        <w:tc>
          <w:tcPr>
            <w:tcW w:w="1869" w:type="dxa"/>
            <w:vAlign w:val="center"/>
          </w:tcPr>
          <w:p w14:paraId="182134EF" w14:textId="77777777" w:rsidR="00A51EDD" w:rsidRPr="004D3D44" w:rsidRDefault="00A51EDD" w:rsidP="00EB2EA9">
            <w:pPr>
              <w:pStyle w:val="35112"/>
            </w:pPr>
            <w:r w:rsidRPr="004D3D44">
              <w:t>Веб-сервис и мобильное приложение</w:t>
            </w:r>
          </w:p>
        </w:tc>
        <w:tc>
          <w:tcPr>
            <w:tcW w:w="1869" w:type="dxa"/>
            <w:vAlign w:val="center"/>
          </w:tcPr>
          <w:p w14:paraId="4CF8769D" w14:textId="77777777" w:rsidR="00A51EDD" w:rsidRPr="004D3D44" w:rsidRDefault="00A51EDD" w:rsidP="00EB2EA9">
            <w:pPr>
              <w:pStyle w:val="35112"/>
            </w:pPr>
            <w:r w:rsidRPr="004D3D44">
              <w:t>Мобильное приложение</w:t>
            </w:r>
          </w:p>
        </w:tc>
        <w:tc>
          <w:tcPr>
            <w:tcW w:w="1869" w:type="dxa"/>
            <w:vAlign w:val="center"/>
          </w:tcPr>
          <w:p w14:paraId="72EB3671" w14:textId="77777777" w:rsidR="00A51EDD" w:rsidRPr="004D3D44" w:rsidRDefault="00A51EDD" w:rsidP="00EB2EA9">
            <w:pPr>
              <w:pStyle w:val="35112"/>
            </w:pPr>
            <w:r w:rsidRPr="004D3D44">
              <w:t>Мини-приложение в Telegram</w:t>
            </w:r>
          </w:p>
        </w:tc>
      </w:tr>
      <w:tr w:rsidR="00A51EDD" w:rsidRPr="004D3D44" w14:paraId="584BF6F6" w14:textId="77777777" w:rsidTr="00EB2EA9">
        <w:trPr>
          <w:jc w:val="center"/>
        </w:trPr>
        <w:tc>
          <w:tcPr>
            <w:tcW w:w="1868" w:type="dxa"/>
            <w:vAlign w:val="center"/>
          </w:tcPr>
          <w:p w14:paraId="112431FD" w14:textId="77777777" w:rsidR="00A51EDD" w:rsidRPr="004D3D44" w:rsidRDefault="00A51EDD" w:rsidP="00EB2EA9">
            <w:pPr>
              <w:pStyle w:val="341112"/>
            </w:pPr>
            <w:r w:rsidRPr="004D3D44">
              <w:t>Доступность</w:t>
            </w:r>
          </w:p>
        </w:tc>
        <w:tc>
          <w:tcPr>
            <w:tcW w:w="1869" w:type="dxa"/>
            <w:vAlign w:val="center"/>
          </w:tcPr>
          <w:p w14:paraId="349E6C1C" w14:textId="77777777" w:rsidR="00A51EDD" w:rsidRPr="004D3D44" w:rsidRDefault="00A51EDD" w:rsidP="00EB2EA9">
            <w:pPr>
              <w:pStyle w:val="35112"/>
            </w:pPr>
            <w:r w:rsidRPr="004D3D44">
              <w:t>Требуется установка отдельного ПО</w:t>
            </w:r>
          </w:p>
        </w:tc>
        <w:tc>
          <w:tcPr>
            <w:tcW w:w="1869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51EDD" w:rsidRPr="004D3D44" w14:paraId="51F1AF17" w14:textId="77777777" w:rsidTr="00EB2EA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CA646AA" w14:textId="77777777" w:rsidR="00A51EDD" w:rsidRPr="004D3D44" w:rsidRDefault="00A51EDD" w:rsidP="00EB2EA9">
                  <w:pPr>
                    <w:pStyle w:val="35112"/>
                  </w:pPr>
                </w:p>
              </w:tc>
            </w:tr>
          </w:tbl>
          <w:p w14:paraId="3FD6DC33" w14:textId="77777777" w:rsidR="00A51EDD" w:rsidRPr="004D3D44" w:rsidRDefault="00A51EDD" w:rsidP="00EB2EA9">
            <w:pPr>
              <w:pStyle w:val="35112"/>
            </w:pPr>
            <w:r w:rsidRPr="004D3D44">
              <w:t>Требуется установка отдельного ПО/браузера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1"/>
            </w:tblGrid>
            <w:tr w:rsidR="00A51EDD" w:rsidRPr="004D3D44" w14:paraId="5D9F2981" w14:textId="77777777" w:rsidTr="00EB2EA9">
              <w:trPr>
                <w:tblCellSpacing w:w="15" w:type="dxa"/>
              </w:trPr>
              <w:tc>
                <w:tcPr>
                  <w:tcW w:w="1311" w:type="dxa"/>
                  <w:vAlign w:val="center"/>
                  <w:hideMark/>
                </w:tcPr>
                <w:p w14:paraId="30CA5803" w14:textId="77777777" w:rsidR="00A51EDD" w:rsidRPr="004D3D44" w:rsidRDefault="00A51EDD" w:rsidP="00EB2EA9">
                  <w:pPr>
                    <w:pStyle w:val="35112"/>
                  </w:pPr>
                </w:p>
              </w:tc>
            </w:tr>
          </w:tbl>
          <w:p w14:paraId="3E081F77" w14:textId="77777777" w:rsidR="00A51EDD" w:rsidRPr="004D3D44" w:rsidRDefault="00A51EDD" w:rsidP="00EB2EA9">
            <w:pPr>
              <w:pStyle w:val="35112"/>
            </w:pPr>
          </w:p>
        </w:tc>
        <w:tc>
          <w:tcPr>
            <w:tcW w:w="1869" w:type="dxa"/>
            <w:vAlign w:val="center"/>
          </w:tcPr>
          <w:p w14:paraId="58ABFDC2" w14:textId="77777777" w:rsidR="00A51EDD" w:rsidRPr="004D3D44" w:rsidRDefault="00A51EDD" w:rsidP="00EB2EA9">
            <w:pPr>
              <w:pStyle w:val="35112"/>
            </w:pPr>
            <w:r w:rsidRPr="004D3D44">
              <w:t>Требуется установка отдельного ПО</w:t>
            </w:r>
          </w:p>
        </w:tc>
        <w:tc>
          <w:tcPr>
            <w:tcW w:w="1869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51EDD" w:rsidRPr="004D3D44" w14:paraId="0EE36DF4" w14:textId="77777777" w:rsidTr="00EB2EA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932DA09" w14:textId="77777777" w:rsidR="00A51EDD" w:rsidRPr="004D3D44" w:rsidRDefault="00A51EDD" w:rsidP="00EB2EA9">
                  <w:pPr>
                    <w:pStyle w:val="35112"/>
                  </w:pPr>
                </w:p>
              </w:tc>
            </w:tr>
          </w:tbl>
          <w:p w14:paraId="45FDE595" w14:textId="77777777" w:rsidR="00A51EDD" w:rsidRPr="004D3D44" w:rsidRDefault="00A51EDD" w:rsidP="00EB2EA9">
            <w:pPr>
              <w:pStyle w:val="35112"/>
            </w:pPr>
            <w:r w:rsidRPr="004D3D44">
              <w:t>Полная доступность в Telegram без установки отдельного ПО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7"/>
            </w:tblGrid>
            <w:tr w:rsidR="00A51EDD" w:rsidRPr="004D3D44" w14:paraId="72DD0D12" w14:textId="77777777" w:rsidTr="00EB2EA9">
              <w:trPr>
                <w:tblCellSpacing w:w="15" w:type="dxa"/>
              </w:trPr>
              <w:tc>
                <w:tcPr>
                  <w:tcW w:w="1727" w:type="dxa"/>
                  <w:vAlign w:val="center"/>
                  <w:hideMark/>
                </w:tcPr>
                <w:p w14:paraId="385D6AF5" w14:textId="77777777" w:rsidR="00A51EDD" w:rsidRPr="004D3D44" w:rsidRDefault="00A51EDD" w:rsidP="00EB2EA9">
                  <w:pPr>
                    <w:pStyle w:val="35112"/>
                  </w:pPr>
                </w:p>
              </w:tc>
            </w:tr>
          </w:tbl>
          <w:p w14:paraId="254B641A" w14:textId="77777777" w:rsidR="00A51EDD" w:rsidRPr="004D3D44" w:rsidRDefault="00A51EDD" w:rsidP="00EB2EA9">
            <w:pPr>
              <w:pStyle w:val="35112"/>
            </w:pPr>
          </w:p>
        </w:tc>
      </w:tr>
      <w:tr w:rsidR="00A51EDD" w:rsidRPr="004D3D44" w14:paraId="2E5767A3" w14:textId="77777777" w:rsidTr="00EB2EA9">
        <w:trPr>
          <w:jc w:val="center"/>
        </w:trPr>
        <w:tc>
          <w:tcPr>
            <w:tcW w:w="1868" w:type="dxa"/>
            <w:vAlign w:val="center"/>
          </w:tcPr>
          <w:p w14:paraId="754E1A13" w14:textId="77777777" w:rsidR="00A51EDD" w:rsidRPr="004D3D44" w:rsidRDefault="00A51EDD" w:rsidP="00EB2EA9">
            <w:pPr>
              <w:pStyle w:val="341112"/>
            </w:pPr>
            <w:r w:rsidRPr="004D3D44">
              <w:t>Метод ввода состава</w:t>
            </w:r>
          </w:p>
        </w:tc>
        <w:tc>
          <w:tcPr>
            <w:tcW w:w="1869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51EDD" w:rsidRPr="004D3D44" w14:paraId="71373774" w14:textId="77777777" w:rsidTr="00EB2EA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04B3B85" w14:textId="77777777" w:rsidR="00A51EDD" w:rsidRPr="004D3D44" w:rsidRDefault="00A51EDD" w:rsidP="00EB2EA9">
                  <w:pPr>
                    <w:pStyle w:val="35112"/>
                  </w:pPr>
                </w:p>
              </w:tc>
            </w:tr>
          </w:tbl>
          <w:p w14:paraId="6E574AAF" w14:textId="77777777" w:rsidR="00A51EDD" w:rsidRPr="004D3D44" w:rsidRDefault="00A51EDD" w:rsidP="00EB2EA9">
            <w:pPr>
              <w:pStyle w:val="35112"/>
            </w:pPr>
            <w:r w:rsidRPr="004D3D44">
              <w:t>Ввод вручную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6"/>
            </w:tblGrid>
            <w:tr w:rsidR="00A51EDD" w:rsidRPr="004D3D44" w14:paraId="12879003" w14:textId="77777777" w:rsidTr="00EB2EA9">
              <w:trPr>
                <w:tblCellSpacing w:w="15" w:type="dxa"/>
              </w:trPr>
              <w:tc>
                <w:tcPr>
                  <w:tcW w:w="1256" w:type="dxa"/>
                  <w:vAlign w:val="center"/>
                  <w:hideMark/>
                </w:tcPr>
                <w:p w14:paraId="25D90AFF" w14:textId="77777777" w:rsidR="00A51EDD" w:rsidRPr="004D3D44" w:rsidRDefault="00A51EDD" w:rsidP="00EB2EA9">
                  <w:pPr>
                    <w:pStyle w:val="35112"/>
                  </w:pPr>
                </w:p>
              </w:tc>
            </w:tr>
          </w:tbl>
          <w:p w14:paraId="75AC7F7B" w14:textId="77777777" w:rsidR="00A51EDD" w:rsidRPr="004D3D44" w:rsidRDefault="00A51EDD" w:rsidP="00EB2EA9">
            <w:pPr>
              <w:pStyle w:val="35112"/>
            </w:pPr>
          </w:p>
        </w:tc>
        <w:tc>
          <w:tcPr>
            <w:tcW w:w="1869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51EDD" w:rsidRPr="004D3D44" w14:paraId="1BB0EACA" w14:textId="77777777" w:rsidTr="00EB2EA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5A37AF4" w14:textId="77777777" w:rsidR="00A51EDD" w:rsidRPr="004D3D44" w:rsidRDefault="00A51EDD" w:rsidP="00EB2EA9">
                  <w:pPr>
                    <w:pStyle w:val="35112"/>
                  </w:pPr>
                </w:p>
              </w:tc>
            </w:tr>
          </w:tbl>
          <w:p w14:paraId="6D2BFC81" w14:textId="77777777" w:rsidR="00A51EDD" w:rsidRPr="004D3D44" w:rsidRDefault="00A51EDD" w:rsidP="00EB2EA9">
            <w:pPr>
              <w:pStyle w:val="35112"/>
            </w:pPr>
            <w:r w:rsidRPr="004D3D44">
              <w:t>Ввод вручную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1"/>
            </w:tblGrid>
            <w:tr w:rsidR="00A51EDD" w:rsidRPr="004D3D44" w14:paraId="75C20933" w14:textId="77777777" w:rsidTr="00EB2EA9">
              <w:trPr>
                <w:tblCellSpacing w:w="15" w:type="dxa"/>
              </w:trPr>
              <w:tc>
                <w:tcPr>
                  <w:tcW w:w="1311" w:type="dxa"/>
                  <w:vAlign w:val="center"/>
                  <w:hideMark/>
                </w:tcPr>
                <w:p w14:paraId="4B82D8C0" w14:textId="77777777" w:rsidR="00A51EDD" w:rsidRPr="004D3D44" w:rsidRDefault="00A51EDD" w:rsidP="00EB2EA9">
                  <w:pPr>
                    <w:pStyle w:val="35112"/>
                  </w:pPr>
                </w:p>
              </w:tc>
            </w:tr>
          </w:tbl>
          <w:p w14:paraId="2FE7E65C" w14:textId="77777777" w:rsidR="00A51EDD" w:rsidRPr="004D3D44" w:rsidRDefault="00A51EDD" w:rsidP="00EB2EA9">
            <w:pPr>
              <w:pStyle w:val="35112"/>
            </w:pPr>
          </w:p>
        </w:tc>
        <w:tc>
          <w:tcPr>
            <w:tcW w:w="1869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51EDD" w:rsidRPr="004D3D44" w14:paraId="51A4425C" w14:textId="77777777" w:rsidTr="00EB2EA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E7D2293" w14:textId="77777777" w:rsidR="00A51EDD" w:rsidRPr="004D3D44" w:rsidRDefault="00A51EDD" w:rsidP="00EB2EA9">
                  <w:pPr>
                    <w:pStyle w:val="35112"/>
                  </w:pPr>
                </w:p>
              </w:tc>
            </w:tr>
          </w:tbl>
          <w:p w14:paraId="25929F10" w14:textId="77777777" w:rsidR="00A51EDD" w:rsidRPr="004D3D44" w:rsidRDefault="00A51EDD" w:rsidP="00EB2EA9">
            <w:pPr>
              <w:pStyle w:val="35112"/>
            </w:pPr>
            <w:r w:rsidRPr="004D3D44">
              <w:t>Сканирование штрих-кодов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2"/>
            </w:tblGrid>
            <w:tr w:rsidR="00A51EDD" w:rsidRPr="004D3D44" w14:paraId="0EA36ADC" w14:textId="77777777" w:rsidTr="00EB2EA9">
              <w:trPr>
                <w:tblCellSpacing w:w="15" w:type="dxa"/>
              </w:trPr>
              <w:tc>
                <w:tcPr>
                  <w:tcW w:w="1462" w:type="dxa"/>
                  <w:vAlign w:val="center"/>
                  <w:hideMark/>
                </w:tcPr>
                <w:p w14:paraId="04ECE1E9" w14:textId="77777777" w:rsidR="00A51EDD" w:rsidRPr="004D3D44" w:rsidRDefault="00A51EDD" w:rsidP="00EB2EA9">
                  <w:pPr>
                    <w:pStyle w:val="35112"/>
                  </w:pPr>
                </w:p>
              </w:tc>
            </w:tr>
          </w:tbl>
          <w:p w14:paraId="2E472AC7" w14:textId="77777777" w:rsidR="00A51EDD" w:rsidRPr="004D3D44" w:rsidRDefault="00A51EDD" w:rsidP="00EB2EA9">
            <w:pPr>
              <w:pStyle w:val="35112"/>
            </w:pPr>
          </w:p>
        </w:tc>
        <w:tc>
          <w:tcPr>
            <w:tcW w:w="1869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51EDD" w:rsidRPr="004D3D44" w14:paraId="01B505CA" w14:textId="77777777" w:rsidTr="00EB2EA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B40D840" w14:textId="77777777" w:rsidR="00A51EDD" w:rsidRPr="004D3D44" w:rsidRDefault="00A51EDD" w:rsidP="00EB2EA9">
                  <w:pPr>
                    <w:pStyle w:val="35112"/>
                  </w:pPr>
                </w:p>
              </w:tc>
            </w:tr>
          </w:tbl>
          <w:p w14:paraId="18ABD7A6" w14:textId="77777777" w:rsidR="00A51EDD" w:rsidRPr="004D3D44" w:rsidRDefault="00A51EDD" w:rsidP="00EB2EA9">
            <w:pPr>
              <w:pStyle w:val="35112"/>
            </w:pPr>
            <w:r w:rsidRPr="004D3D44">
              <w:t>Ввод вручную и через фото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7"/>
            </w:tblGrid>
            <w:tr w:rsidR="00A51EDD" w:rsidRPr="004D3D44" w14:paraId="327DA97F" w14:textId="77777777" w:rsidTr="00EB2EA9">
              <w:trPr>
                <w:tblCellSpacing w:w="15" w:type="dxa"/>
              </w:trPr>
              <w:tc>
                <w:tcPr>
                  <w:tcW w:w="1727" w:type="dxa"/>
                  <w:vAlign w:val="center"/>
                  <w:hideMark/>
                </w:tcPr>
                <w:p w14:paraId="137CB6CE" w14:textId="77777777" w:rsidR="00A51EDD" w:rsidRPr="004D3D44" w:rsidRDefault="00A51EDD" w:rsidP="00EB2EA9">
                  <w:pPr>
                    <w:pStyle w:val="35112"/>
                  </w:pPr>
                </w:p>
              </w:tc>
            </w:tr>
          </w:tbl>
          <w:p w14:paraId="19DC2A81" w14:textId="77777777" w:rsidR="00A51EDD" w:rsidRPr="004D3D44" w:rsidRDefault="00A51EDD" w:rsidP="00EB2EA9">
            <w:pPr>
              <w:pStyle w:val="35112"/>
            </w:pPr>
          </w:p>
        </w:tc>
      </w:tr>
      <w:tr w:rsidR="00A51EDD" w:rsidRPr="004D3D44" w14:paraId="4D934169" w14:textId="77777777" w:rsidTr="00EB2EA9">
        <w:trPr>
          <w:jc w:val="center"/>
        </w:trPr>
        <w:tc>
          <w:tcPr>
            <w:tcW w:w="1868" w:type="dxa"/>
            <w:vAlign w:val="center"/>
          </w:tcPr>
          <w:p w14:paraId="6A2FAAB5" w14:textId="77777777" w:rsidR="00A51EDD" w:rsidRPr="004D3D44" w:rsidRDefault="00A51EDD" w:rsidP="00EB2EA9">
            <w:pPr>
              <w:pStyle w:val="341112"/>
            </w:pPr>
            <w:r w:rsidRPr="004D3D44">
              <w:t>Функция сравнения составов</w:t>
            </w:r>
          </w:p>
        </w:tc>
        <w:tc>
          <w:tcPr>
            <w:tcW w:w="1869" w:type="dxa"/>
            <w:vAlign w:val="center"/>
          </w:tcPr>
          <w:p w14:paraId="41B4E16F" w14:textId="77777777" w:rsidR="00A51EDD" w:rsidRPr="004D3D44" w:rsidRDefault="00A51EDD" w:rsidP="00EB2EA9">
            <w:pPr>
              <w:pStyle w:val="35112"/>
            </w:pPr>
            <w:r w:rsidRPr="004D3D44">
              <w:t>Отсутствует</w:t>
            </w:r>
          </w:p>
        </w:tc>
        <w:tc>
          <w:tcPr>
            <w:tcW w:w="1869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51EDD" w:rsidRPr="004D3D44" w14:paraId="5289F200" w14:textId="77777777" w:rsidTr="00EB2EA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3392695" w14:textId="77777777" w:rsidR="00A51EDD" w:rsidRPr="004D3D44" w:rsidRDefault="00A51EDD" w:rsidP="00EB2EA9">
                  <w:pPr>
                    <w:pStyle w:val="35112"/>
                  </w:pPr>
                </w:p>
              </w:tc>
            </w:tr>
          </w:tbl>
          <w:p w14:paraId="1115DBF8" w14:textId="77777777" w:rsidR="00A51EDD" w:rsidRPr="004D3D44" w:rsidRDefault="00A51EDD" w:rsidP="00EB2EA9">
            <w:pPr>
              <w:pStyle w:val="35112"/>
            </w:pPr>
            <w:r w:rsidRPr="004D3D44">
              <w:t>Частично реализована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1"/>
            </w:tblGrid>
            <w:tr w:rsidR="00A51EDD" w:rsidRPr="004D3D44" w14:paraId="567B3C7A" w14:textId="77777777" w:rsidTr="00EB2EA9">
              <w:trPr>
                <w:tblCellSpacing w:w="15" w:type="dxa"/>
              </w:trPr>
              <w:tc>
                <w:tcPr>
                  <w:tcW w:w="1311" w:type="dxa"/>
                  <w:vAlign w:val="center"/>
                  <w:hideMark/>
                </w:tcPr>
                <w:p w14:paraId="0EA47723" w14:textId="77777777" w:rsidR="00A51EDD" w:rsidRPr="004D3D44" w:rsidRDefault="00A51EDD" w:rsidP="00EB2EA9">
                  <w:pPr>
                    <w:pStyle w:val="35112"/>
                  </w:pPr>
                </w:p>
              </w:tc>
            </w:tr>
          </w:tbl>
          <w:p w14:paraId="50CBE817" w14:textId="77777777" w:rsidR="00A51EDD" w:rsidRPr="004D3D44" w:rsidRDefault="00A51EDD" w:rsidP="00EB2EA9">
            <w:pPr>
              <w:pStyle w:val="35112"/>
            </w:pPr>
          </w:p>
        </w:tc>
        <w:tc>
          <w:tcPr>
            <w:tcW w:w="1869" w:type="dxa"/>
            <w:vAlign w:val="center"/>
          </w:tcPr>
          <w:p w14:paraId="3993970B" w14:textId="77777777" w:rsidR="00A51EDD" w:rsidRPr="004D3D44" w:rsidRDefault="00A51EDD" w:rsidP="00EB2EA9">
            <w:pPr>
              <w:pStyle w:val="35112"/>
            </w:pPr>
            <w:r w:rsidRPr="004D3D44">
              <w:t>Отсутствует</w:t>
            </w:r>
          </w:p>
        </w:tc>
        <w:tc>
          <w:tcPr>
            <w:tcW w:w="1869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51EDD" w:rsidRPr="004D3D44" w14:paraId="68DE89FA" w14:textId="77777777" w:rsidTr="00EB2EA9">
              <w:trPr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6E164EEB" w14:textId="77777777" w:rsidR="00A51EDD" w:rsidRPr="004D3D44" w:rsidRDefault="00A51EDD" w:rsidP="00EB2EA9">
                  <w:pPr>
                    <w:pStyle w:val="35112"/>
                  </w:pPr>
                </w:p>
              </w:tc>
            </w:tr>
          </w:tbl>
          <w:p w14:paraId="3C60185B" w14:textId="77777777" w:rsidR="00A51EDD" w:rsidRPr="004D3D44" w:rsidRDefault="00A51EDD" w:rsidP="00EB2EA9">
            <w:pPr>
              <w:pStyle w:val="35112"/>
            </w:pPr>
            <w:r w:rsidRPr="004D3D44">
              <w:t>Реализована</w:t>
            </w:r>
          </w:p>
        </w:tc>
      </w:tr>
      <w:tr w:rsidR="00A51EDD" w:rsidRPr="004D3D44" w14:paraId="0ED10150" w14:textId="77777777" w:rsidTr="00EB2EA9">
        <w:trPr>
          <w:jc w:val="center"/>
        </w:trPr>
        <w:tc>
          <w:tcPr>
            <w:tcW w:w="1868" w:type="dxa"/>
            <w:vAlign w:val="center"/>
          </w:tcPr>
          <w:p w14:paraId="254137A2" w14:textId="77777777" w:rsidR="00A51EDD" w:rsidRPr="004D3D44" w:rsidRDefault="00A51EDD" w:rsidP="00EB2EA9">
            <w:pPr>
              <w:pStyle w:val="341112"/>
            </w:pPr>
            <w:r w:rsidRPr="004D3D44">
              <w:t>Фильтрация по индивидуальным аллергиям</w:t>
            </w:r>
          </w:p>
        </w:tc>
        <w:tc>
          <w:tcPr>
            <w:tcW w:w="1869" w:type="dxa"/>
            <w:vAlign w:val="center"/>
          </w:tcPr>
          <w:p w14:paraId="51FFF733" w14:textId="77777777" w:rsidR="00A51EDD" w:rsidRPr="004D3D44" w:rsidRDefault="00A51EDD" w:rsidP="00EB2EA9">
            <w:pPr>
              <w:pStyle w:val="35112"/>
            </w:pPr>
            <w:r w:rsidRPr="004D3D44">
              <w:t>Отсутствует</w:t>
            </w:r>
          </w:p>
        </w:tc>
        <w:tc>
          <w:tcPr>
            <w:tcW w:w="1869" w:type="dxa"/>
            <w:vAlign w:val="center"/>
          </w:tcPr>
          <w:p w14:paraId="63BB45F4" w14:textId="77777777" w:rsidR="00A51EDD" w:rsidRPr="004D3D44" w:rsidRDefault="00A51EDD" w:rsidP="00EB2EA9">
            <w:pPr>
              <w:pStyle w:val="35112"/>
            </w:pPr>
            <w:r w:rsidRPr="004D3D44">
              <w:t>Отсутствует</w:t>
            </w:r>
          </w:p>
        </w:tc>
        <w:tc>
          <w:tcPr>
            <w:tcW w:w="1869" w:type="dxa"/>
            <w:vAlign w:val="center"/>
          </w:tcPr>
          <w:p w14:paraId="22778718" w14:textId="77777777" w:rsidR="00A51EDD" w:rsidRPr="004D3D44" w:rsidRDefault="00A51EDD" w:rsidP="00EB2EA9">
            <w:pPr>
              <w:pStyle w:val="35112"/>
            </w:pPr>
            <w:r w:rsidRPr="004D3D44">
              <w:t>Отсутствует</w:t>
            </w:r>
          </w:p>
        </w:tc>
        <w:tc>
          <w:tcPr>
            <w:tcW w:w="1869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6"/>
            </w:tblGrid>
            <w:tr w:rsidR="00A51EDD" w:rsidRPr="004D3D44" w14:paraId="68356C80" w14:textId="77777777" w:rsidTr="00EB2EA9">
              <w:trPr>
                <w:trHeight w:val="75"/>
                <w:tblCellSpacing w:w="15" w:type="dxa"/>
              </w:trPr>
              <w:tc>
                <w:tcPr>
                  <w:tcW w:w="1496" w:type="dxa"/>
                  <w:vAlign w:val="center"/>
                  <w:hideMark/>
                </w:tcPr>
                <w:p w14:paraId="5E867B4F" w14:textId="77777777" w:rsidR="00A51EDD" w:rsidRPr="004D3D44" w:rsidRDefault="00A51EDD" w:rsidP="00EB2EA9">
                  <w:pPr>
                    <w:pStyle w:val="35112"/>
                  </w:pPr>
                  <w:r w:rsidRPr="004D3D44">
                    <w:t>Реализована</w:t>
                  </w:r>
                </w:p>
              </w:tc>
            </w:tr>
          </w:tbl>
          <w:p w14:paraId="64904C6E" w14:textId="77777777" w:rsidR="00A51EDD" w:rsidRPr="004D3D44" w:rsidRDefault="00A51EDD" w:rsidP="00EB2EA9">
            <w:pPr>
              <w:pStyle w:val="35112"/>
            </w:pPr>
          </w:p>
        </w:tc>
      </w:tr>
      <w:tr w:rsidR="00A51EDD" w:rsidRPr="004D3D44" w14:paraId="32BB97CC" w14:textId="77777777" w:rsidTr="00EB2EA9">
        <w:trPr>
          <w:jc w:val="center"/>
        </w:trPr>
        <w:tc>
          <w:tcPr>
            <w:tcW w:w="1868" w:type="dxa"/>
            <w:vAlign w:val="center"/>
          </w:tcPr>
          <w:p w14:paraId="032C1C61" w14:textId="77777777" w:rsidR="00A51EDD" w:rsidRPr="004D3D44" w:rsidRDefault="00A51EDD" w:rsidP="00EB2EA9">
            <w:pPr>
              <w:pStyle w:val="341112"/>
            </w:pPr>
            <w:r w:rsidRPr="004D3D44">
              <w:t>История запросов/избранное</w:t>
            </w:r>
          </w:p>
        </w:tc>
        <w:tc>
          <w:tcPr>
            <w:tcW w:w="1869" w:type="dxa"/>
            <w:vAlign w:val="center"/>
          </w:tcPr>
          <w:p w14:paraId="4E495F33" w14:textId="77777777" w:rsidR="00A51EDD" w:rsidRPr="004D3D44" w:rsidRDefault="00A51EDD" w:rsidP="00EB2EA9">
            <w:pPr>
              <w:pStyle w:val="35112"/>
            </w:pPr>
            <w:r w:rsidRPr="004D3D44">
              <w:t>Частично реализовано</w:t>
            </w:r>
          </w:p>
        </w:tc>
        <w:tc>
          <w:tcPr>
            <w:tcW w:w="1869" w:type="dxa"/>
            <w:vAlign w:val="center"/>
          </w:tcPr>
          <w:p w14:paraId="6FD5F694" w14:textId="77777777" w:rsidR="00A51EDD" w:rsidRPr="004D3D44" w:rsidRDefault="00A51EDD" w:rsidP="00EB2EA9">
            <w:pPr>
              <w:pStyle w:val="35112"/>
            </w:pPr>
            <w:r w:rsidRPr="004D3D44">
              <w:t>Частично реализовано</w:t>
            </w:r>
          </w:p>
        </w:tc>
        <w:tc>
          <w:tcPr>
            <w:tcW w:w="1869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51EDD" w:rsidRPr="004D3D44" w14:paraId="7AD6EDCB" w14:textId="77777777" w:rsidTr="00EB2EA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E616E71" w14:textId="77777777" w:rsidR="00A51EDD" w:rsidRPr="004D3D44" w:rsidRDefault="00A51EDD" w:rsidP="00EB2EA9">
                  <w:pPr>
                    <w:pStyle w:val="35112"/>
                  </w:pPr>
                </w:p>
              </w:tc>
            </w:tr>
          </w:tbl>
          <w:p w14:paraId="226D719E" w14:textId="77777777" w:rsidR="00A51EDD" w:rsidRPr="004D3D44" w:rsidRDefault="00A51EDD" w:rsidP="00EB2EA9">
            <w:pPr>
              <w:pStyle w:val="35112"/>
            </w:pPr>
            <w:r w:rsidRPr="004D3D44">
              <w:t>Отсутствует</w:t>
            </w:r>
          </w:p>
        </w:tc>
        <w:tc>
          <w:tcPr>
            <w:tcW w:w="1869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51EDD" w:rsidRPr="004D3D44" w14:paraId="06527EC0" w14:textId="77777777" w:rsidTr="00EB2EA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BAC9164" w14:textId="77777777" w:rsidR="00A51EDD" w:rsidRPr="004D3D44" w:rsidRDefault="00A51EDD" w:rsidP="00EB2EA9">
                  <w:pPr>
                    <w:pStyle w:val="35112"/>
                  </w:pPr>
                </w:p>
              </w:tc>
            </w:tr>
          </w:tbl>
          <w:p w14:paraId="25D541ED" w14:textId="77777777" w:rsidR="00A51EDD" w:rsidRPr="004D3D44" w:rsidRDefault="00A51EDD" w:rsidP="00EB2EA9">
            <w:pPr>
              <w:pStyle w:val="35112"/>
            </w:pPr>
            <w:r w:rsidRPr="004D3D44">
              <w:t>Реализована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8"/>
            </w:tblGrid>
            <w:tr w:rsidR="00A51EDD" w:rsidRPr="004D3D44" w14:paraId="4A1DE77A" w14:textId="77777777" w:rsidTr="00EB2EA9">
              <w:trPr>
                <w:tblCellSpacing w:w="15" w:type="dxa"/>
              </w:trPr>
              <w:tc>
                <w:tcPr>
                  <w:tcW w:w="1308" w:type="dxa"/>
                  <w:vAlign w:val="center"/>
                  <w:hideMark/>
                </w:tcPr>
                <w:p w14:paraId="014EE117" w14:textId="77777777" w:rsidR="00A51EDD" w:rsidRPr="004D3D44" w:rsidRDefault="00A51EDD" w:rsidP="00EB2EA9">
                  <w:pPr>
                    <w:pStyle w:val="35112"/>
                  </w:pPr>
                </w:p>
              </w:tc>
            </w:tr>
          </w:tbl>
          <w:p w14:paraId="78460F08" w14:textId="77777777" w:rsidR="00A51EDD" w:rsidRPr="004D3D44" w:rsidRDefault="00A51EDD" w:rsidP="00EB2EA9">
            <w:pPr>
              <w:pStyle w:val="35112"/>
            </w:pPr>
          </w:p>
        </w:tc>
      </w:tr>
      <w:tr w:rsidR="00A51EDD" w:rsidRPr="004D3D44" w14:paraId="65B4BDCC" w14:textId="77777777" w:rsidTr="00EB2EA9">
        <w:trPr>
          <w:jc w:val="center"/>
        </w:trPr>
        <w:tc>
          <w:tcPr>
            <w:tcW w:w="1868" w:type="dxa"/>
            <w:vAlign w:val="center"/>
          </w:tcPr>
          <w:p w14:paraId="61BB4A8B" w14:textId="77777777" w:rsidR="00A51EDD" w:rsidRPr="004D3D44" w:rsidRDefault="00A51EDD" w:rsidP="00EB2EA9">
            <w:pPr>
              <w:pStyle w:val="341112"/>
            </w:pPr>
            <w:r w:rsidRPr="004D3D44">
              <w:t>Персонализированные рекомендации</w:t>
            </w:r>
          </w:p>
        </w:tc>
        <w:tc>
          <w:tcPr>
            <w:tcW w:w="1869" w:type="dxa"/>
            <w:vAlign w:val="center"/>
          </w:tcPr>
          <w:p w14:paraId="6927A3BD" w14:textId="77777777" w:rsidR="00A51EDD" w:rsidRPr="004D3D44" w:rsidRDefault="00A51EDD" w:rsidP="00EB2EA9">
            <w:pPr>
              <w:pStyle w:val="35112"/>
            </w:pPr>
            <w:r w:rsidRPr="004D3D44">
              <w:t>Отсутствуют</w:t>
            </w:r>
          </w:p>
        </w:tc>
        <w:tc>
          <w:tcPr>
            <w:tcW w:w="1869" w:type="dxa"/>
            <w:vAlign w:val="center"/>
          </w:tcPr>
          <w:p w14:paraId="30C1836B" w14:textId="77777777" w:rsidR="00A51EDD" w:rsidRPr="004D3D44" w:rsidRDefault="00A51EDD" w:rsidP="00EB2EA9">
            <w:pPr>
              <w:pStyle w:val="35112"/>
            </w:pPr>
            <w:r w:rsidRPr="004D3D44">
              <w:t>Отсутствуют</w:t>
            </w:r>
          </w:p>
        </w:tc>
        <w:tc>
          <w:tcPr>
            <w:tcW w:w="1869" w:type="dxa"/>
            <w:vAlign w:val="center"/>
          </w:tcPr>
          <w:p w14:paraId="0ADB8015" w14:textId="77777777" w:rsidR="00A51EDD" w:rsidRPr="004D3D44" w:rsidRDefault="00A51EDD" w:rsidP="00EB2EA9">
            <w:pPr>
              <w:pStyle w:val="35112"/>
            </w:pPr>
            <w:r w:rsidRPr="004D3D44">
              <w:t>Отсутствуют</w:t>
            </w:r>
          </w:p>
        </w:tc>
        <w:tc>
          <w:tcPr>
            <w:tcW w:w="1869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51EDD" w:rsidRPr="004D3D44" w14:paraId="5F2DA37A" w14:textId="77777777" w:rsidTr="00EB2EA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CD61CC" w14:textId="77777777" w:rsidR="00A51EDD" w:rsidRPr="004D3D44" w:rsidRDefault="00A51EDD" w:rsidP="00EB2EA9">
                  <w:pPr>
                    <w:pStyle w:val="35112"/>
                  </w:pPr>
                </w:p>
              </w:tc>
            </w:tr>
          </w:tbl>
          <w:p w14:paraId="74E56D63" w14:textId="77777777" w:rsidR="00A51EDD" w:rsidRPr="004D3D44" w:rsidRDefault="00A51EDD" w:rsidP="00EB2EA9">
            <w:pPr>
              <w:pStyle w:val="35112"/>
            </w:pPr>
            <w:r w:rsidRPr="004D3D44">
              <w:t>Реализованы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0"/>
            </w:tblGrid>
            <w:tr w:rsidR="00A51EDD" w:rsidRPr="004D3D44" w14:paraId="1195818C" w14:textId="77777777" w:rsidTr="00EB2EA9">
              <w:trPr>
                <w:tblCellSpacing w:w="15" w:type="dxa"/>
              </w:trPr>
              <w:tc>
                <w:tcPr>
                  <w:tcW w:w="1350" w:type="dxa"/>
                  <w:vAlign w:val="center"/>
                  <w:hideMark/>
                </w:tcPr>
                <w:p w14:paraId="20A268A7" w14:textId="77777777" w:rsidR="00A51EDD" w:rsidRPr="004D3D44" w:rsidRDefault="00A51EDD" w:rsidP="00EB2EA9">
                  <w:pPr>
                    <w:pStyle w:val="35112"/>
                  </w:pPr>
                </w:p>
              </w:tc>
            </w:tr>
          </w:tbl>
          <w:p w14:paraId="2F979826" w14:textId="77777777" w:rsidR="00A51EDD" w:rsidRPr="004D3D44" w:rsidRDefault="00A51EDD" w:rsidP="00EB2EA9">
            <w:pPr>
              <w:pStyle w:val="35112"/>
            </w:pPr>
          </w:p>
        </w:tc>
      </w:tr>
    </w:tbl>
    <w:p w14:paraId="61E22CB3" w14:textId="77777777" w:rsidR="00A51EDD" w:rsidRDefault="00A51EDD" w:rsidP="00A51EDD">
      <w:pPr>
        <w:pStyle w:val="22"/>
      </w:pPr>
    </w:p>
    <w:p w14:paraId="3049D28C" w14:textId="260C6E59" w:rsidR="00A51EDD" w:rsidRPr="00207D1B" w:rsidRDefault="00A51EDD" w:rsidP="00A528A8">
      <w:pPr>
        <w:pStyle w:val="22"/>
      </w:pPr>
      <w:r w:rsidRPr="00137AAE">
        <w:t>Таким образом, несмотря на наличие отдельных сильных сторон у существующих решений, предлагаемое мини-приложение в Telegram отличается высокой доступностью, адаптированностью под локальные потребности и функциональной полнотой, что определяет его конкурентные преимущества на рынке.</w:t>
      </w:r>
    </w:p>
    <w:p w14:paraId="41D2D70F" w14:textId="263D641B" w:rsidR="00887174" w:rsidRDefault="0059185E" w:rsidP="0059185E">
      <w:pPr>
        <w:pStyle w:val="12"/>
      </w:pPr>
      <w:bookmarkStart w:id="19" w:name="_Toc199185171"/>
      <w:r w:rsidRPr="0059185E">
        <w:lastRenderedPageBreak/>
        <w:t>Архитектура продукта</w:t>
      </w:r>
      <w:bookmarkEnd w:id="19"/>
    </w:p>
    <w:p w14:paraId="350C991E" w14:textId="77777777" w:rsidR="00272A10" w:rsidRPr="00272A10" w:rsidRDefault="00272A10" w:rsidP="00272A10">
      <w:pPr>
        <w:pStyle w:val="22"/>
        <w:rPr>
          <w:lang w:eastAsia="en-US"/>
        </w:rPr>
      </w:pPr>
    </w:p>
    <w:p w14:paraId="158B4633" w14:textId="77777777" w:rsidR="0059185E" w:rsidRPr="0059185E" w:rsidRDefault="0059185E" w:rsidP="0059185E">
      <w:pPr>
        <w:pStyle w:val="22"/>
      </w:pPr>
      <w:r>
        <w:t>П</w:t>
      </w:r>
      <w:r w:rsidRPr="00E41771">
        <w:t xml:space="preserve">родукт представляет </w:t>
      </w:r>
      <w:r>
        <w:t xml:space="preserve">собой </w:t>
      </w:r>
      <w:r w:rsidRPr="00E41771">
        <w:t>веб-приложение, предназначенное для анализа состава косметических средств, выполнения сравнительного анализа составов, а также формирования персонализированных рекомендаций пользователям. Архитектура приложения реализована в виде клиент-серверной модели, включающей пользовательский интерфейс, серверную часть, модули распознавания и анализа состава, базу данных, а также подсистему экспертных рекомендаций.</w:t>
      </w:r>
    </w:p>
    <w:p w14:paraId="1B10BF43" w14:textId="3D7589E9" w:rsidR="0059185E" w:rsidRPr="0059185E" w:rsidRDefault="0059185E" w:rsidP="0059185E">
      <w:pPr>
        <w:pStyle w:val="22"/>
      </w:pPr>
      <w:r w:rsidRPr="00E41771">
        <w:t>Пользовательский интерфейс обеспечивает доступ к функционалу через следующие ключевые экраны: онбординг и авторизация</w:t>
      </w:r>
      <w:r>
        <w:t xml:space="preserve">, </w:t>
      </w:r>
      <w:r w:rsidRPr="00E41771">
        <w:t>главная страница с функцией поиска и возможностью загрузки фото или ввода состава в текстовом виде, экран анализа состава с визуализацией результатов и оценкой безопасности компонентов, а также модуль сравнения составов. Личный кабинет пользователя содержит историю анализов, список избранных косметических средств, настройки уведомлений, а также доступ к справочной информации и поддержке.</w:t>
      </w:r>
    </w:p>
    <w:p w14:paraId="6C8631AC" w14:textId="682A651A" w:rsidR="0059185E" w:rsidRPr="0059185E" w:rsidRDefault="0059185E" w:rsidP="0059185E">
      <w:pPr>
        <w:pStyle w:val="22"/>
      </w:pPr>
      <w:r w:rsidRPr="00E41771">
        <w:t>Серверная часть отвечает за обработку входящих запросов, взаимодействие с модулем оптического распознавания символов (OCR), реализацию алгоритмов анализа состава, генерацию экспертных рекомендаций, а также управление авторизацией и сессиями пользователей. База данных хранит информацию о косметических продуктах и их составах, персональные данные пользователей, историю их действий.</w:t>
      </w:r>
    </w:p>
    <w:p w14:paraId="732C867F" w14:textId="7D74FBBA" w:rsidR="0059185E" w:rsidRDefault="0059185E" w:rsidP="0059185E">
      <w:pPr>
        <w:pStyle w:val="22"/>
      </w:pPr>
      <w:r w:rsidRPr="00E41771">
        <w:t xml:space="preserve">Архитектурное решение выбрано с учётом требований к надёжности, масштабируемости и удобству дальнейшего развития системы. Такая структура позволяет эффективно разделять пользовательский интерфейс, серверную логику и хранение данных, что упрощает сопровождение продукта и добавление нового функционала. </w:t>
      </w:r>
      <w:r w:rsidR="00E23EC3" w:rsidRPr="00E23EC3">
        <w:t>Всё вышеперечисленное</w:t>
      </w:r>
      <w:r w:rsidRPr="00E23EC3">
        <w:t xml:space="preserve"> обеспечива</w:t>
      </w:r>
      <w:r w:rsidR="00E23EC3" w:rsidRPr="00E23EC3">
        <w:t>е</w:t>
      </w:r>
      <w:r w:rsidRPr="00E23EC3">
        <w:t>т высокий уровень пользовательского опыта и адаптивность приложения к различным целевым аудиториям.</w:t>
      </w:r>
    </w:p>
    <w:p w14:paraId="38A23D73" w14:textId="77777777" w:rsidR="00384432" w:rsidRDefault="00384432" w:rsidP="00384432">
      <w:pPr>
        <w:pStyle w:val="12"/>
      </w:pPr>
      <w:bookmarkStart w:id="20" w:name="_Toc199185172"/>
      <w:r>
        <w:lastRenderedPageBreak/>
        <w:t>Методология разработки и тестирование</w:t>
      </w:r>
      <w:bookmarkEnd w:id="20"/>
    </w:p>
    <w:p w14:paraId="431C23CB" w14:textId="77777777" w:rsidR="00384432" w:rsidRDefault="00384432" w:rsidP="00384432">
      <w:pPr>
        <w:pStyle w:val="22"/>
        <w:rPr>
          <w:lang w:eastAsia="en-US"/>
        </w:rPr>
      </w:pPr>
    </w:p>
    <w:p w14:paraId="246B9EC9" w14:textId="4116E2ED" w:rsidR="00384432" w:rsidRPr="000E6DC8" w:rsidRDefault="00384432" w:rsidP="00A528A8">
      <w:pPr>
        <w:pStyle w:val="22"/>
      </w:pPr>
      <w:r>
        <w:t xml:space="preserve">Разработка проекта велась в среде программирования </w:t>
      </w:r>
      <w:proofErr w:type="spellStart"/>
      <w:r>
        <w:t>PyCharm</w:t>
      </w:r>
      <w:proofErr w:type="spellEnd"/>
      <w:r>
        <w:t xml:space="preserve">, что обусловлено её удобством и широкими возможностями для работы с Python. В качестве точки входа для пользователей был создан Telegram-бот, через которого осуществляется взаимодействие с функционалом проекта. Для хранения данных использовалась база данных </w:t>
      </w:r>
      <w:proofErr w:type="spellStart"/>
      <w:r>
        <w:t>PostgreSQL</w:t>
      </w:r>
      <w:proofErr w:type="spellEnd"/>
      <w:r>
        <w:t xml:space="preserve">, подключение к которой осуществлялось с использованием строки подключения и токена Telegram-бота. Поскольку в техническом задании не было указаний относительно хостинга, тестирование проекта проводилось с использованием сервиса </w:t>
      </w:r>
      <w:proofErr w:type="spellStart"/>
      <w:r>
        <w:t>ngrok</w:t>
      </w:r>
      <w:proofErr w:type="spellEnd"/>
      <w:r>
        <w:t xml:space="preserve">, обеспечивающего временный публичный доступ к локальному серверу. Для описания и взаимодействия с базой данных применялся инструмент TORTOISE ORM, позволяющий создавать модели в виде Python-классов. Инициализация и миграции базы данных выполнялись с помощью утилиты </w:t>
      </w:r>
      <w:proofErr w:type="spellStart"/>
      <w:r>
        <w:t>Aerich</w:t>
      </w:r>
      <w:proofErr w:type="spellEnd"/>
      <w:r>
        <w:t>. В процессе тестирования возникали незначительные проблемы, такие как отсутствие записей в базе данных после регистрации пользователя, но все обнаруженные ошибки были оперативно устранены, так как в большинстве случаев они были связаны с неточностями в логике или невнимательностью при работе с кодом.</w:t>
      </w:r>
    </w:p>
    <w:p w14:paraId="1CECE325" w14:textId="618F7EA8" w:rsidR="003A621C" w:rsidRDefault="003A621C" w:rsidP="003A621C">
      <w:pPr>
        <w:pStyle w:val="12"/>
      </w:pPr>
      <w:bookmarkStart w:id="21" w:name="_Toc199185173"/>
      <w:r>
        <w:lastRenderedPageBreak/>
        <w:t>Планирование деятельности в ходе разработки и распределение задач между участниками команды разработчиков</w:t>
      </w:r>
      <w:bookmarkEnd w:id="21"/>
    </w:p>
    <w:p w14:paraId="2E1FCAC2" w14:textId="77777777" w:rsidR="00272A10" w:rsidRPr="00272A10" w:rsidRDefault="00272A10" w:rsidP="00272A10">
      <w:pPr>
        <w:pStyle w:val="22"/>
      </w:pPr>
    </w:p>
    <w:p w14:paraId="7CDCE3B0" w14:textId="77777777" w:rsidR="00F624F6" w:rsidRPr="001679E8" w:rsidRDefault="00F624F6" w:rsidP="00F624F6">
      <w:pPr>
        <w:pStyle w:val="22"/>
      </w:pPr>
      <w:r w:rsidRPr="005C599B">
        <w:t xml:space="preserve">За разработку отвечали два участника </w:t>
      </w:r>
      <w:r w:rsidRPr="003C5CA1">
        <w:t xml:space="preserve">— </w:t>
      </w:r>
      <w:r w:rsidRPr="005C599B">
        <w:t>backend и frontend-разработчики.</w:t>
      </w:r>
      <w:r w:rsidRPr="001679E8">
        <w:t xml:space="preserve"> Планирование задач между ними строилось на основе логического разделения клиентской и серверной частей приложения</w:t>
      </w:r>
      <w:r w:rsidRPr="005C599B">
        <w:t>. Также помощью в отслеживании задач для них служила</w:t>
      </w:r>
      <w:r w:rsidRPr="001679E8">
        <w:t xml:space="preserve"> канбан-доск</w:t>
      </w:r>
      <w:r w:rsidRPr="005C599B">
        <w:t>а</w:t>
      </w:r>
      <w:r w:rsidRPr="001679E8">
        <w:t xml:space="preserve"> в системе YouGile, где каждая задача включала описание, цель, </w:t>
      </w:r>
      <w:r w:rsidRPr="005C599B">
        <w:t xml:space="preserve">подзадачи и </w:t>
      </w:r>
      <w:r w:rsidRPr="001679E8">
        <w:t>назначенного исполнителя. Доска состояла из стандартных этапов: «К выполнению», «В процессе», «</w:t>
      </w:r>
      <w:r w:rsidRPr="005C599B">
        <w:t>На проверке</w:t>
      </w:r>
      <w:r w:rsidRPr="001679E8">
        <w:t>», «</w:t>
      </w:r>
      <w:r w:rsidRPr="005C599B">
        <w:t>Выполнено</w:t>
      </w:r>
      <w:r w:rsidRPr="001679E8">
        <w:t>», что позволяло наглядно контролировать прогресс разработки.</w:t>
      </w:r>
    </w:p>
    <w:p w14:paraId="4117C9CE" w14:textId="710962F3" w:rsidR="00F624F6" w:rsidRPr="001679E8" w:rsidRDefault="00F624F6" w:rsidP="00F624F6">
      <w:pPr>
        <w:pStyle w:val="22"/>
      </w:pPr>
      <w:r w:rsidRPr="001679E8">
        <w:t>Backend</w:t>
      </w:r>
      <w:r>
        <w:t>-</w:t>
      </w:r>
      <w:r w:rsidRPr="001679E8">
        <w:t>разработчик отвечал за реализацию серверной логики, включая:</w:t>
      </w:r>
    </w:p>
    <w:p w14:paraId="48A5A8D8" w14:textId="77777777" w:rsidR="00F624F6" w:rsidRDefault="00F624F6" w:rsidP="00F624F6">
      <w:pPr>
        <w:pStyle w:val="53"/>
      </w:pPr>
      <w:r>
        <w:t>создание и настройка базы данных</w:t>
      </w:r>
      <w:r w:rsidRPr="001679E8">
        <w:t>;</w:t>
      </w:r>
    </w:p>
    <w:p w14:paraId="164B4B7A" w14:textId="77777777" w:rsidR="00F624F6" w:rsidRPr="001679E8" w:rsidRDefault="00F624F6" w:rsidP="00F624F6">
      <w:pPr>
        <w:pStyle w:val="53"/>
      </w:pPr>
      <w:r>
        <w:t xml:space="preserve">подключение бота для </w:t>
      </w:r>
      <w:r>
        <w:rPr>
          <w:lang w:val="en-US"/>
        </w:rPr>
        <w:t>mini</w:t>
      </w:r>
      <w:r w:rsidRPr="005C599B">
        <w:t>-</w:t>
      </w:r>
      <w:r>
        <w:rPr>
          <w:lang w:val="en-US"/>
        </w:rPr>
        <w:t>app</w:t>
      </w:r>
      <w:r w:rsidRPr="005C599B">
        <w:t>;</w:t>
      </w:r>
    </w:p>
    <w:p w14:paraId="619B351A" w14:textId="77777777" w:rsidR="00F624F6" w:rsidRPr="001679E8" w:rsidRDefault="00F624F6" w:rsidP="00F624F6">
      <w:pPr>
        <w:pStyle w:val="53"/>
      </w:pPr>
      <w:r w:rsidRPr="001679E8">
        <w:t>создание API для взаимодействия с клиентом (Telegram);</w:t>
      </w:r>
    </w:p>
    <w:p w14:paraId="1A50FF9D" w14:textId="77777777" w:rsidR="00F624F6" w:rsidRPr="001679E8" w:rsidRDefault="00F624F6" w:rsidP="00F624F6">
      <w:pPr>
        <w:pStyle w:val="53"/>
      </w:pPr>
      <w:r w:rsidRPr="001679E8">
        <w:t>реализацию модуля анализа состава;</w:t>
      </w:r>
    </w:p>
    <w:p w14:paraId="306AE35B" w14:textId="77777777" w:rsidR="00F624F6" w:rsidRPr="001679E8" w:rsidRDefault="00F624F6" w:rsidP="00F624F6">
      <w:pPr>
        <w:pStyle w:val="53"/>
      </w:pPr>
      <w:r w:rsidRPr="001679E8">
        <w:t>интеграцию с OCR-сервисом для распознавания текста на изображениях;</w:t>
      </w:r>
    </w:p>
    <w:p w14:paraId="0FA0F22D" w14:textId="77777777" w:rsidR="00F624F6" w:rsidRPr="001679E8" w:rsidRDefault="00F624F6" w:rsidP="00F624F6">
      <w:pPr>
        <w:pStyle w:val="53"/>
      </w:pPr>
      <w:r w:rsidRPr="001679E8">
        <w:t>обеспечение хранения истории запросов пользователей.</w:t>
      </w:r>
    </w:p>
    <w:p w14:paraId="2C777334" w14:textId="77777777" w:rsidR="00F624F6" w:rsidRPr="001679E8" w:rsidRDefault="00F624F6" w:rsidP="00F624F6">
      <w:pPr>
        <w:pStyle w:val="22"/>
      </w:pPr>
      <w:r w:rsidRPr="001679E8">
        <w:t xml:space="preserve">Frontend-разработчик </w:t>
      </w:r>
      <w:r>
        <w:t>отвечал за реализацию клиентской части</w:t>
      </w:r>
      <w:r w:rsidRPr="001679E8">
        <w:t>:</w:t>
      </w:r>
    </w:p>
    <w:p w14:paraId="7D8B56F9" w14:textId="307117B1" w:rsidR="00F624F6" w:rsidRPr="005C599B" w:rsidRDefault="00F624F6" w:rsidP="00F624F6">
      <w:pPr>
        <w:pStyle w:val="53"/>
      </w:pPr>
      <w:r>
        <w:t xml:space="preserve">подключение </w:t>
      </w:r>
      <w:r>
        <w:rPr>
          <w:lang w:val="en-US"/>
        </w:rPr>
        <w:t>frontend</w:t>
      </w:r>
      <w:r w:rsidRPr="00F624F6">
        <w:t xml:space="preserve">’ </w:t>
      </w:r>
      <w:r>
        <w:rPr>
          <w:lang w:val="en-US"/>
        </w:rPr>
        <w:t>a</w:t>
      </w:r>
      <w:r>
        <w:t xml:space="preserve"> к боту</w:t>
      </w:r>
      <w:r w:rsidRPr="00F624F6">
        <w:t>;</w:t>
      </w:r>
    </w:p>
    <w:p w14:paraId="65947A6D" w14:textId="3E49CE03" w:rsidR="00F624F6" w:rsidRPr="001679E8" w:rsidRDefault="00F624F6" w:rsidP="00F624F6">
      <w:pPr>
        <w:pStyle w:val="53"/>
      </w:pPr>
      <w:r w:rsidRPr="001679E8">
        <w:t>обработку пользовательских сообщений</w:t>
      </w:r>
      <w:r>
        <w:rPr>
          <w:lang w:val="en-US"/>
        </w:rPr>
        <w:t>;</w:t>
      </w:r>
    </w:p>
    <w:p w14:paraId="0C299E10" w14:textId="77777777" w:rsidR="00F624F6" w:rsidRPr="001679E8" w:rsidRDefault="00F624F6" w:rsidP="00F624F6">
      <w:pPr>
        <w:pStyle w:val="53"/>
      </w:pPr>
      <w:r w:rsidRPr="001679E8">
        <w:t>маршрутизацию запросов по сценарию взаимодействия;</w:t>
      </w:r>
    </w:p>
    <w:p w14:paraId="33A185F5" w14:textId="77777777" w:rsidR="00F624F6" w:rsidRPr="001679E8" w:rsidRDefault="00F624F6" w:rsidP="00F624F6">
      <w:pPr>
        <w:pStyle w:val="53"/>
      </w:pPr>
      <w:r w:rsidRPr="001679E8">
        <w:t>визуальную структуру вывода результатов анализа;</w:t>
      </w:r>
    </w:p>
    <w:p w14:paraId="569CE00B" w14:textId="77777777" w:rsidR="00F624F6" w:rsidRPr="001679E8" w:rsidRDefault="00F624F6" w:rsidP="00F624F6">
      <w:pPr>
        <w:pStyle w:val="53"/>
      </w:pPr>
      <w:r w:rsidRPr="001679E8">
        <w:t>поддержку многошаговых сценариев</w:t>
      </w:r>
      <w:r>
        <w:t>.</w:t>
      </w:r>
    </w:p>
    <w:p w14:paraId="671D3FD0" w14:textId="7081DD62" w:rsidR="009772C1" w:rsidRDefault="00F624F6" w:rsidP="00A528A8">
      <w:pPr>
        <w:pStyle w:val="22"/>
      </w:pPr>
      <w:r w:rsidRPr="00F624F6">
        <w:t>Работа велась так</w:t>
      </w:r>
      <w:r>
        <w:t>им образом</w:t>
      </w:r>
      <w:r w:rsidRPr="00F624F6">
        <w:t xml:space="preserve">: после утверждения пользовательского сценария разработчики согласовывали точки взаимодействия, затем задачи распределялись и реализовывались параллельно. Коммуникация происходила </w:t>
      </w:r>
      <w:r w:rsidRPr="00F624F6">
        <w:lastRenderedPageBreak/>
        <w:t>практически ежедневно через мессенджеры и созвоны. Разработчики тесно взаимодействовали между собой, оперативно уточняя поведение логики и устраняя возникающие ошибки. Благодаря чёткой технической координации и гибкому планированию, реализация программной части проекта прошла без значительных отклонений от первоначального плана.</w:t>
      </w:r>
    </w:p>
    <w:p w14:paraId="053DF441" w14:textId="66283774" w:rsidR="00BB6CA4" w:rsidRDefault="00BB6CA4" w:rsidP="00BB6CA4">
      <w:pPr>
        <w:pStyle w:val="12"/>
      </w:pPr>
      <w:bookmarkStart w:id="22" w:name="_Toc199185174"/>
      <w:r>
        <w:lastRenderedPageBreak/>
        <w:t>Работа участников</w:t>
      </w:r>
      <w:bookmarkEnd w:id="22"/>
    </w:p>
    <w:p w14:paraId="2ACB1A63" w14:textId="77777777" w:rsidR="007B3E75" w:rsidRPr="007B3E75" w:rsidRDefault="007B3E75" w:rsidP="007B3E75">
      <w:pPr>
        <w:pStyle w:val="22"/>
        <w:rPr>
          <w:lang w:eastAsia="en-US"/>
        </w:rPr>
      </w:pPr>
    </w:p>
    <w:p w14:paraId="52E11F14" w14:textId="66411594" w:rsidR="00BB6CA4" w:rsidRDefault="00BB6CA4" w:rsidP="00BB6CA4">
      <w:pPr>
        <w:pStyle w:val="22"/>
        <w:rPr>
          <w:lang w:eastAsia="en-US"/>
        </w:rPr>
      </w:pPr>
      <w:r>
        <w:rPr>
          <w:lang w:eastAsia="en-US"/>
        </w:rPr>
        <w:t>Богданов Владимир</w:t>
      </w:r>
    </w:p>
    <w:p w14:paraId="2D083894" w14:textId="5077A6C7" w:rsidR="00BB6CA4" w:rsidRPr="007B3E75" w:rsidRDefault="00BB6CA4" w:rsidP="002F71E6">
      <w:pPr>
        <w:pStyle w:val="22"/>
      </w:pPr>
      <w:r>
        <w:t>«Моя роль в проекте</w:t>
      </w:r>
      <w:r w:rsidRPr="00BB6CA4">
        <w:t xml:space="preserve"> </w:t>
      </w:r>
      <w:r w:rsidRPr="00DF1B8F">
        <w:t>—</w:t>
      </w:r>
      <w:r w:rsidRPr="00BB6CA4">
        <w:t xml:space="preserve"> </w:t>
      </w:r>
      <w:r w:rsidR="002F71E6">
        <w:t>т</w:t>
      </w:r>
      <w:r>
        <w:t>имлид. Для успешной реализации проекта я устраивал встречи с командой, проводил мозговые штурмы, а также организовал командное хранилище. Я координировал выполнение ключевых этапов проекта, обеспечивал слаженную командную работу</w:t>
      </w:r>
      <w:r w:rsidR="00343082">
        <w:t xml:space="preserve"> при сдаче контрольных точек</w:t>
      </w:r>
      <w:r>
        <w:t>,</w:t>
      </w:r>
      <w:r w:rsidR="002F71E6">
        <w:t xml:space="preserve"> готовил презентации и отчет. </w:t>
      </w:r>
      <w:r>
        <w:t>Также я оптимизировал рабочий процесс с помощью</w:t>
      </w:r>
      <w:r w:rsidR="002F71E6">
        <w:t xml:space="preserve"> ведения к</w:t>
      </w:r>
      <w:r w:rsidR="002F71E6" w:rsidRPr="002F71E6">
        <w:t>анбан-доск</w:t>
      </w:r>
      <w:r w:rsidR="002F71E6">
        <w:t>и</w:t>
      </w:r>
      <w:r>
        <w:t>.»</w:t>
      </w:r>
    </w:p>
    <w:p w14:paraId="64966AC8" w14:textId="79841EC6" w:rsidR="002F71E6" w:rsidRDefault="002F71E6" w:rsidP="002F71E6">
      <w:pPr>
        <w:pStyle w:val="22"/>
      </w:pPr>
      <w:r>
        <w:t>Удалов Михаил</w:t>
      </w:r>
    </w:p>
    <w:p w14:paraId="2189504B" w14:textId="3329D891" w:rsidR="002F71E6" w:rsidRPr="007B3E75" w:rsidRDefault="002F71E6" w:rsidP="002F71E6">
      <w:pPr>
        <w:pStyle w:val="22"/>
      </w:pPr>
      <w:r>
        <w:t>«Моя роль в проекте —</w:t>
      </w:r>
      <w:r w:rsidR="007A01E2">
        <w:t xml:space="preserve"> </w:t>
      </w:r>
      <w:r>
        <w:rPr>
          <w:lang w:val="en-US"/>
        </w:rPr>
        <w:t>f</w:t>
      </w:r>
      <w:r w:rsidRPr="002F71E6">
        <w:t>rontend-</w:t>
      </w:r>
      <w:r>
        <w:t>разработчик. В рамках работы над проектом я занимался разработкой пользовательского интерфейса</w:t>
      </w:r>
      <w:r w:rsidRPr="002F71E6">
        <w:t xml:space="preserve"> </w:t>
      </w:r>
      <w:r>
        <w:t>приложения для Telegram. На основе полученного дизайна в Figma я реализовал HTML, CSS и JavaScript-верстку.</w:t>
      </w:r>
      <w:r w:rsidRPr="002F71E6">
        <w:t xml:space="preserve"> </w:t>
      </w:r>
      <w:r>
        <w:t>Кроме того, я координировал работу второго разработчика для эффективного распределения задач и успешной реализации проекта.</w:t>
      </w:r>
      <w:r w:rsidRPr="002F71E6">
        <w:t xml:space="preserve"> </w:t>
      </w:r>
      <w:r>
        <w:t xml:space="preserve">Также я участвовал в создании бота для переноса SPA сайта в Telegram. Вся </w:t>
      </w:r>
      <w:r>
        <w:rPr>
          <w:lang w:val="en-US"/>
        </w:rPr>
        <w:t>frontend</w:t>
      </w:r>
      <w:r>
        <w:t>-часть проекта была реализована строго в соответствии с техническим заданием заказчика.</w:t>
      </w:r>
      <w:r w:rsidRPr="002F71E6">
        <w:t>»</w:t>
      </w:r>
    </w:p>
    <w:p w14:paraId="2EBDC33A" w14:textId="02878E69" w:rsidR="00BB6CA4" w:rsidRDefault="002F71E6" w:rsidP="00BB6CA4">
      <w:pPr>
        <w:pStyle w:val="22"/>
      </w:pPr>
      <w:r w:rsidRPr="002F71E6">
        <w:t>Путинцев Александр</w:t>
      </w:r>
    </w:p>
    <w:p w14:paraId="0A6E4316" w14:textId="2DCADA0A" w:rsidR="002F71E6" w:rsidRDefault="002F71E6" w:rsidP="007A01E2">
      <w:pPr>
        <w:pStyle w:val="22"/>
      </w:pPr>
      <w:r w:rsidRPr="007A01E2">
        <w:t>«Моя роль в проекте —</w:t>
      </w:r>
      <w:r w:rsidR="007A01E2">
        <w:t xml:space="preserve"> </w:t>
      </w:r>
      <w:r w:rsidRPr="007A01E2">
        <w:t>дизайнер и аналитик. Моя работа над визуальной частью включала как утверждение дизайн-макета приложения, так и разработку логотипа. Я также изучил визуальные решения в сфере Beauty Tech и косметической индустрии</w:t>
      </w:r>
      <w:r w:rsidR="007A01E2">
        <w:t>, и успешно применил их на практике, что</w:t>
      </w:r>
      <w:r w:rsidRPr="007A01E2">
        <w:t xml:space="preserve"> позволило избежать использования готовых шаблонов и создать концепцию, органично сочетающую тренды и особенности нашего продукта. Финальный логотип был выполнен мной в минималистичной стилистике и выстроен вокруг идей экологичности, прозрачности и технологичности, что позволило легко адаптировать его к цифровым интерфейсам.</w:t>
      </w:r>
      <w:r w:rsidR="007A01E2" w:rsidRPr="007A01E2">
        <w:t xml:space="preserve"> </w:t>
      </w:r>
      <w:r w:rsidRPr="007A01E2">
        <w:t xml:space="preserve">Таким образом, в ходе проекта мной была проведена работа по согласованию визуальной концепции </w:t>
      </w:r>
      <w:r w:rsidRPr="007A01E2">
        <w:lastRenderedPageBreak/>
        <w:t>интерфейса, а также разработке и утверждению уникального логотипа, ставшего ключевым элементом брендинга продукта.»</w:t>
      </w:r>
    </w:p>
    <w:p w14:paraId="097BBDB2" w14:textId="75903705" w:rsidR="00CC6D52" w:rsidRDefault="00CC6D52" w:rsidP="007A01E2">
      <w:pPr>
        <w:pStyle w:val="22"/>
      </w:pPr>
      <w:r>
        <w:t>Агеев Марк</w:t>
      </w:r>
    </w:p>
    <w:p w14:paraId="4AA47214" w14:textId="4148A5F5" w:rsidR="00CC6D52" w:rsidRDefault="00CC6D52" w:rsidP="00AB49E6">
      <w:pPr>
        <w:pStyle w:val="22"/>
      </w:pPr>
      <w:r w:rsidRPr="00AB49E6">
        <w:t>«Моя роль в проекте — аналитик. На начальном этапе работы над проектом я провел опросы для выявления целевой аудитории и их основных потребностей. Также я отобрал походящие для сравнения аналоги нашему проекту, сформулировал требования пользователей и подготовил важные артефакты: user</w:t>
      </w:r>
      <w:r w:rsidR="00724F6D">
        <w:t>-</w:t>
      </w:r>
      <w:r w:rsidRPr="00AB49E6">
        <w:t>flow, бизнес-аналитика, руководство пользователя.»</w:t>
      </w:r>
    </w:p>
    <w:p w14:paraId="67FF9414" w14:textId="418259ED" w:rsidR="004C4CB1" w:rsidRDefault="004C4CB1" w:rsidP="00AB49E6">
      <w:pPr>
        <w:pStyle w:val="22"/>
      </w:pPr>
      <w:r>
        <w:t>Попугаев Александр</w:t>
      </w:r>
    </w:p>
    <w:p w14:paraId="39336EAA" w14:textId="2C1D0627" w:rsidR="004C4CB1" w:rsidRPr="00AB49E6" w:rsidRDefault="004C4CB1" w:rsidP="00A528A8">
      <w:pPr>
        <w:pStyle w:val="22"/>
      </w:pPr>
      <w:r w:rsidRPr="00AB49E6">
        <w:t>«Моя роль в проекте —</w:t>
      </w:r>
      <w:r>
        <w:t xml:space="preserve"> </w:t>
      </w:r>
      <w:r>
        <w:rPr>
          <w:lang w:val="en-US"/>
        </w:rPr>
        <w:t>backend</w:t>
      </w:r>
      <w:r>
        <w:t>-разработчик. За время работы над проектом м</w:t>
      </w:r>
      <w:r w:rsidRPr="004C4CB1">
        <w:t>ною была спроектирована база данных и реализована логика её взаимодействия с пользователем. Также я разработал серверную часть и обеспечил её интеграцию с Telegram-ботом.</w:t>
      </w:r>
      <w:r>
        <w:t xml:space="preserve"> </w:t>
      </w:r>
      <w:r w:rsidRPr="004C4CB1">
        <w:t>Я проводил тестирование на каждом этапе: проверял регистрацию и авторизацию пользователей, работу сервера на локальной машине и через временный хостинг, а также корректность взаимодействия с базой данных. Возникавшие ошибки устранялись оперативно.</w:t>
      </w:r>
      <w:r w:rsidRPr="00AB49E6">
        <w:t>»</w:t>
      </w:r>
    </w:p>
    <w:p w14:paraId="3934B673" w14:textId="77777777" w:rsidR="006559AE" w:rsidRDefault="006559AE" w:rsidP="00127886">
      <w:pPr>
        <w:pStyle w:val="110"/>
      </w:pPr>
      <w:bookmarkStart w:id="23" w:name="_Toc8214335"/>
      <w:bookmarkStart w:id="24" w:name="_Toc164096968"/>
      <w:bookmarkStart w:id="25" w:name="_Toc196860986"/>
      <w:bookmarkStart w:id="26" w:name="_Toc196862099"/>
      <w:bookmarkStart w:id="27" w:name="_Toc196862361"/>
      <w:bookmarkStart w:id="28" w:name="_Toc196862599"/>
      <w:bookmarkStart w:id="29" w:name="_Toc196862850"/>
      <w:bookmarkStart w:id="30" w:name="_Toc196863068"/>
      <w:bookmarkStart w:id="31" w:name="_Toc199185175"/>
      <w:r>
        <w:lastRenderedPageBreak/>
        <w:t>З</w:t>
      </w:r>
      <w:r w:rsidR="00B26509">
        <w:t>АКЛЮЧЕНИЕ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 w14:paraId="36483EDB" w14:textId="77777777" w:rsidR="00706D90" w:rsidRPr="00706D90" w:rsidRDefault="00706D90" w:rsidP="00E01728">
      <w:pPr>
        <w:pStyle w:val="22"/>
      </w:pPr>
    </w:p>
    <w:p w14:paraId="3FAAAD10" w14:textId="42E2A838" w:rsidR="00E01728" w:rsidRPr="000B000B" w:rsidRDefault="00E01728" w:rsidP="00E01728">
      <w:pPr>
        <w:pStyle w:val="22"/>
      </w:pPr>
      <w:r w:rsidRPr="000B000B">
        <w:t>Разработанное мини</w:t>
      </w:r>
      <w:r>
        <w:t>-</w:t>
      </w:r>
      <w:r w:rsidRPr="000B000B">
        <w:t xml:space="preserve">приложение в полной мере соответствует требованиям заказчика и целевой аудитории. Основной запрос — быстрая, интуитивно понятная и доступная проверка состава косметических средств — был реализован через функционал анализа по фото или текстовому вводу, с визуальной оценкой безопасности компонентов и сохранением истории. Команда учла предпочтения пользователей, избежав перегруженности интерфейса и предложив простую подачу информации. Это позволило </w:t>
      </w:r>
      <w:r>
        <w:t>закрыть</w:t>
      </w:r>
      <w:r w:rsidRPr="000B000B">
        <w:t xml:space="preserve"> ключевые</w:t>
      </w:r>
      <w:r>
        <w:t xml:space="preserve"> потребности</w:t>
      </w:r>
      <w:r w:rsidRPr="000B000B">
        <w:t xml:space="preserve">, выявленные в </w:t>
      </w:r>
      <w:r>
        <w:t>ходе опросов.</w:t>
      </w:r>
    </w:p>
    <w:p w14:paraId="11BE0F4A" w14:textId="77777777" w:rsidR="00E01728" w:rsidRPr="000B000B" w:rsidRDefault="00E01728" w:rsidP="00E01728">
      <w:pPr>
        <w:pStyle w:val="22"/>
      </w:pPr>
      <w:r w:rsidRPr="000B000B">
        <w:t xml:space="preserve">Качество продукта оценивалось через тестирование и пользовательскую проверку основных сценариев. В процессе были выявлены и устранены </w:t>
      </w:r>
      <w:r>
        <w:t>некоторые</w:t>
      </w:r>
      <w:r w:rsidRPr="000B000B">
        <w:t xml:space="preserve"> типичные проблемы</w:t>
      </w:r>
      <w:r>
        <w:t>.</w:t>
      </w:r>
      <w:r w:rsidRPr="000B000B">
        <w:t xml:space="preserve"> </w:t>
      </w:r>
      <w:r>
        <w:t>Н</w:t>
      </w:r>
      <w:r w:rsidRPr="000B000B">
        <w:t xml:space="preserve">а </w:t>
      </w:r>
      <w:r>
        <w:t>данный момент</w:t>
      </w:r>
      <w:r w:rsidRPr="000B000B">
        <w:t xml:space="preserve"> работоспособность оста</w:t>
      </w:r>
      <w:r>
        <w:t xml:space="preserve">ется </w:t>
      </w:r>
      <w:r w:rsidRPr="000B000B">
        <w:t>стабильной, а ошибки — контролируемыми и не критичными</w:t>
      </w:r>
      <w:r>
        <w:t>, и и</w:t>
      </w:r>
      <w:r w:rsidRPr="000B000B">
        <w:t>х наличие не влия</w:t>
      </w:r>
      <w:r>
        <w:t>ет</w:t>
      </w:r>
      <w:r w:rsidRPr="000B000B">
        <w:t xml:space="preserve"> на логику работы</w:t>
      </w:r>
      <w:r>
        <w:t xml:space="preserve"> приложения. </w:t>
      </w:r>
      <w:r w:rsidRPr="000B000B">
        <w:t>Таким образом, можно сделать вывод о дости</w:t>
      </w:r>
      <w:r>
        <w:t>жении проектом</w:t>
      </w:r>
      <w:r w:rsidRPr="000B000B">
        <w:t xml:space="preserve"> достаточного уровня готовности для первичного использования и демонстрации ключев</w:t>
      </w:r>
      <w:r>
        <w:t>ых функций</w:t>
      </w:r>
      <w:r w:rsidRPr="000B000B">
        <w:t>.</w:t>
      </w:r>
    </w:p>
    <w:p w14:paraId="435D4081" w14:textId="77777777" w:rsidR="00E01728" w:rsidRPr="000B000B" w:rsidRDefault="00E01728" w:rsidP="00E01728">
      <w:pPr>
        <w:pStyle w:val="22"/>
      </w:pPr>
      <w:r w:rsidRPr="000B000B">
        <w:t xml:space="preserve">В качестве </w:t>
      </w:r>
      <w:r w:rsidRPr="00E01728">
        <w:t>предпосылок к дальнейшему развитию продукта</w:t>
      </w:r>
      <w:r w:rsidRPr="000B000B">
        <w:t xml:space="preserve"> можно выделить следующее:</w:t>
      </w:r>
    </w:p>
    <w:p w14:paraId="6B807EA9" w14:textId="77777777" w:rsidR="00E01728" w:rsidRPr="000B000B" w:rsidRDefault="00E01728" w:rsidP="00E01728">
      <w:pPr>
        <w:pStyle w:val="53"/>
      </w:pPr>
      <w:r>
        <w:t>и</w:t>
      </w:r>
      <w:r w:rsidRPr="000B000B">
        <w:t>нтеграция с внешними специализированными базами (например, INCI Decoder) для расширения охвата ингредиентов;</w:t>
      </w:r>
    </w:p>
    <w:p w14:paraId="3B880584" w14:textId="77777777" w:rsidR="00E01728" w:rsidRPr="000B000B" w:rsidRDefault="00E01728" w:rsidP="00E01728">
      <w:pPr>
        <w:pStyle w:val="53"/>
      </w:pPr>
      <w:r>
        <w:t>у</w:t>
      </w:r>
      <w:r w:rsidRPr="000B000B">
        <w:t>лучшение алгоритмов OCR и добавление механизмов пользовательской корректировки текста при распознавании;</w:t>
      </w:r>
    </w:p>
    <w:p w14:paraId="6C4876FC" w14:textId="77777777" w:rsidR="00E01728" w:rsidRPr="000B000B" w:rsidRDefault="00E01728" w:rsidP="00E01728">
      <w:pPr>
        <w:pStyle w:val="53"/>
      </w:pPr>
      <w:r>
        <w:t>р</w:t>
      </w:r>
      <w:r w:rsidRPr="000B000B">
        <w:t>асширение языковой поддержки, в первую очередь — добавление английского;</w:t>
      </w:r>
    </w:p>
    <w:p w14:paraId="3309A02D" w14:textId="77777777" w:rsidR="00E01728" w:rsidRPr="000B000B" w:rsidRDefault="00E01728" w:rsidP="00E01728">
      <w:pPr>
        <w:pStyle w:val="53"/>
      </w:pPr>
      <w:r>
        <w:t>с</w:t>
      </w:r>
      <w:r w:rsidRPr="000B000B">
        <w:t>оздание мобильной версии или API-интерфейса для внешних разработчиков и брендов.</w:t>
      </w:r>
    </w:p>
    <w:p w14:paraId="3497DDFB" w14:textId="4537CE38" w:rsidR="00EE1991" w:rsidRPr="00EE1991" w:rsidRDefault="00E01728" w:rsidP="00A528A8">
      <w:pPr>
        <w:pStyle w:val="22"/>
      </w:pPr>
      <w:r w:rsidRPr="000B000B">
        <w:t xml:space="preserve">Проект на текущем этапе демонстрирует высокий потенциал как с технической, так и с пользовательской точки зрения. Командой была успешно </w:t>
      </w:r>
      <w:r w:rsidRPr="000B000B">
        <w:lastRenderedPageBreak/>
        <w:t>реализована начальная версия продукта, отвечающая актуальным запросам целевой аудитории.</w:t>
      </w:r>
    </w:p>
    <w:p w14:paraId="3057E3C5" w14:textId="0C5C3F25" w:rsidR="00156717" w:rsidRDefault="00156717" w:rsidP="00986A3A">
      <w:pPr>
        <w:pStyle w:val="7"/>
      </w:pPr>
      <w:r>
        <w:br w:type="page"/>
      </w:r>
    </w:p>
    <w:p w14:paraId="36C9CA6B" w14:textId="0F912376" w:rsidR="00EE1991" w:rsidRPr="00986E24" w:rsidRDefault="000D2767" w:rsidP="00986E24">
      <w:pPr>
        <w:pStyle w:val="8"/>
      </w:pPr>
      <w:bookmarkStart w:id="32" w:name="_Toc477530302"/>
      <w:bookmarkStart w:id="33" w:name="_Toc477532642"/>
      <w:bookmarkStart w:id="34" w:name="_Toc8214337"/>
      <w:r w:rsidRPr="00EB7EE9">
        <w:rPr>
          <w:lang w:val="ru-RU"/>
        </w:rPr>
        <w:lastRenderedPageBreak/>
        <w:br/>
      </w:r>
      <w:bookmarkStart w:id="35" w:name="_Toc199185176"/>
      <w:r w:rsidR="00020789" w:rsidRPr="00986E24">
        <w:t>(</w:t>
      </w:r>
      <w:r w:rsidR="00A528A8">
        <w:rPr>
          <w:lang w:val="ru-RU"/>
        </w:rPr>
        <w:t>справочное</w:t>
      </w:r>
      <w:r w:rsidR="00020789" w:rsidRPr="00986E24">
        <w:t>)</w:t>
      </w:r>
      <w:r w:rsidR="00020789" w:rsidRPr="00986E24">
        <w:br/>
      </w:r>
      <w:r w:rsidR="00020789" w:rsidRPr="00986E24">
        <w:br/>
      </w:r>
      <w:r w:rsidR="00A528A8">
        <w:rPr>
          <w:lang w:val="ru-RU"/>
        </w:rPr>
        <w:t>Результаты проведенных опросов</w:t>
      </w:r>
      <w:bookmarkEnd w:id="35"/>
    </w:p>
    <w:bookmarkEnd w:id="32"/>
    <w:bookmarkEnd w:id="33"/>
    <w:bookmarkEnd w:id="34"/>
    <w:p w14:paraId="32F18C32" w14:textId="6314A3D2" w:rsidR="00986E24" w:rsidRDefault="00A528A8" w:rsidP="00A528A8">
      <w:pPr>
        <w:pStyle w:val="43"/>
      </w:pPr>
      <w:r>
        <w:rPr>
          <w:noProof/>
        </w:rPr>
        <w:drawing>
          <wp:inline distT="0" distB="0" distL="0" distR="0" wp14:anchorId="29DDA29B" wp14:editId="2E303630">
            <wp:extent cx="4182059" cy="2657846"/>
            <wp:effectExtent l="0" t="0" r="9525" b="9525"/>
            <wp:docPr id="2030990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90983" name="Рисунок 20309909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F0E8" w14:textId="16CD0856" w:rsidR="00A528A8" w:rsidRDefault="002E3952" w:rsidP="00A528A8">
      <w:pPr>
        <w:pStyle w:val="41"/>
      </w:pPr>
      <w:r>
        <w:t>Опрос 1</w:t>
      </w:r>
    </w:p>
    <w:p w14:paraId="7C67985A" w14:textId="7B669EDD" w:rsidR="002E3952" w:rsidRDefault="002E3952" w:rsidP="002E3952">
      <w:pPr>
        <w:pStyle w:val="43"/>
      </w:pPr>
      <w:r>
        <w:rPr>
          <w:noProof/>
        </w:rPr>
        <w:drawing>
          <wp:inline distT="0" distB="0" distL="0" distR="0" wp14:anchorId="5758862D" wp14:editId="747F9665">
            <wp:extent cx="4067743" cy="2667372"/>
            <wp:effectExtent l="0" t="0" r="9525" b="0"/>
            <wp:docPr id="18188940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94095" name="Рисунок 18188940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F782" w14:textId="5ACB788B" w:rsidR="002E3952" w:rsidRDefault="002E3952" w:rsidP="002E3952">
      <w:pPr>
        <w:pStyle w:val="41"/>
      </w:pPr>
      <w:r>
        <w:t>Опрос 2</w:t>
      </w:r>
    </w:p>
    <w:p w14:paraId="7F49A57F" w14:textId="2259874D" w:rsidR="002E3952" w:rsidRDefault="002E3952" w:rsidP="002E3952">
      <w:pPr>
        <w:pStyle w:val="43"/>
      </w:pPr>
      <w:r>
        <w:rPr>
          <w:noProof/>
        </w:rPr>
        <w:lastRenderedPageBreak/>
        <w:drawing>
          <wp:inline distT="0" distB="0" distL="0" distR="0" wp14:anchorId="5FA86166" wp14:editId="6C49DB6F">
            <wp:extent cx="4801270" cy="3048425"/>
            <wp:effectExtent l="0" t="0" r="0" b="0"/>
            <wp:docPr id="145672345" name="Рисунок 3" descr="Изображение выглядит как текст, снимок экрана, диаграмма, логотип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2345" name="Рисунок 3" descr="Изображение выглядит как текст, снимок экрана, диаграмма, логотип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C189" w14:textId="125BD7D6" w:rsidR="002E3952" w:rsidRDefault="002E3952" w:rsidP="002E3952">
      <w:pPr>
        <w:pStyle w:val="41"/>
      </w:pPr>
      <w:r>
        <w:t>Опрос 3</w:t>
      </w:r>
    </w:p>
    <w:p w14:paraId="41C3A6A0" w14:textId="5E3DA4D2" w:rsidR="002E3952" w:rsidRDefault="002E3952" w:rsidP="002E3952">
      <w:pPr>
        <w:pStyle w:val="43"/>
      </w:pPr>
      <w:r>
        <w:rPr>
          <w:noProof/>
        </w:rPr>
        <w:drawing>
          <wp:inline distT="0" distB="0" distL="0" distR="0" wp14:anchorId="7DE90153" wp14:editId="6F5D32D9">
            <wp:extent cx="4563112" cy="3038899"/>
            <wp:effectExtent l="0" t="0" r="8890" b="9525"/>
            <wp:docPr id="1826636689" name="Рисунок 4" descr="Изображение выглядит как текст, снимок экрана, диаграмма, логотип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36689" name="Рисунок 4" descr="Изображение выглядит как текст, снимок экрана, диаграмма, логотип&#10;&#10;Контент, сгенерированный ИИ, может содержать ошибки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2185" w14:textId="7AF5D741" w:rsidR="002E3952" w:rsidRPr="002E3952" w:rsidRDefault="002E3952" w:rsidP="002E3952">
      <w:pPr>
        <w:pStyle w:val="41"/>
      </w:pPr>
      <w:r>
        <w:t>Опрос 4</w:t>
      </w:r>
    </w:p>
    <w:sectPr w:rsidR="002E3952" w:rsidRPr="002E3952" w:rsidSect="00B41F0C">
      <w:headerReference w:type="default" r:id="rId12"/>
      <w:footerReference w:type="default" r:id="rId13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F5F11" w14:textId="77777777" w:rsidR="002128AB" w:rsidRDefault="002128AB" w:rsidP="00E070CB">
      <w:pPr>
        <w:spacing w:line="240" w:lineRule="auto"/>
      </w:pPr>
      <w:r>
        <w:separator/>
      </w:r>
    </w:p>
    <w:p w14:paraId="169EF202" w14:textId="77777777" w:rsidR="002128AB" w:rsidRDefault="002128AB"/>
    <w:p w14:paraId="6AB7009B" w14:textId="77777777" w:rsidR="002128AB" w:rsidRDefault="002128AB"/>
  </w:endnote>
  <w:endnote w:type="continuationSeparator" w:id="0">
    <w:p w14:paraId="37648103" w14:textId="77777777" w:rsidR="002128AB" w:rsidRDefault="002128AB" w:rsidP="00E070CB">
      <w:pPr>
        <w:spacing w:line="240" w:lineRule="auto"/>
      </w:pPr>
      <w:r>
        <w:continuationSeparator/>
      </w:r>
    </w:p>
    <w:p w14:paraId="25B61B3F" w14:textId="77777777" w:rsidR="002128AB" w:rsidRDefault="002128AB"/>
    <w:p w14:paraId="563FFA7B" w14:textId="77777777" w:rsidR="002128AB" w:rsidRDefault="002128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2C22931C" w14:textId="77777777" w:rsidR="003117EB" w:rsidRPr="00BE15C1" w:rsidRDefault="003117EB" w:rsidP="00BE15C1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E1170C"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75FE9" w14:textId="77777777" w:rsidR="002128AB" w:rsidRDefault="002128AB" w:rsidP="00E070CB">
      <w:pPr>
        <w:spacing w:line="240" w:lineRule="auto"/>
      </w:pPr>
      <w:r>
        <w:separator/>
      </w:r>
    </w:p>
    <w:p w14:paraId="2857519A" w14:textId="77777777" w:rsidR="002128AB" w:rsidRDefault="002128AB"/>
    <w:p w14:paraId="38E24043" w14:textId="77777777" w:rsidR="002128AB" w:rsidRDefault="002128AB"/>
  </w:footnote>
  <w:footnote w:type="continuationSeparator" w:id="0">
    <w:p w14:paraId="482CCC65" w14:textId="77777777" w:rsidR="002128AB" w:rsidRDefault="002128AB" w:rsidP="00E070CB">
      <w:pPr>
        <w:spacing w:line="240" w:lineRule="auto"/>
      </w:pPr>
      <w:r>
        <w:continuationSeparator/>
      </w:r>
    </w:p>
    <w:p w14:paraId="79AA21BE" w14:textId="77777777" w:rsidR="002128AB" w:rsidRDefault="002128AB"/>
    <w:p w14:paraId="0EDD7B2D" w14:textId="77777777" w:rsidR="002128AB" w:rsidRDefault="002128A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71C72" w14:textId="77777777" w:rsidR="00986A3A" w:rsidRDefault="00986A3A" w:rsidP="00986A3A">
    <w:pPr>
      <w:pStyle w:val="2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E7D1F"/>
    <w:multiLevelType w:val="multilevel"/>
    <w:tmpl w:val="AF84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3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4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E822574"/>
    <w:multiLevelType w:val="multilevel"/>
    <w:tmpl w:val="049C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637E0"/>
    <w:multiLevelType w:val="multilevel"/>
    <w:tmpl w:val="AE8A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85B38"/>
    <w:multiLevelType w:val="multilevel"/>
    <w:tmpl w:val="8CAA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D3362C6"/>
    <w:multiLevelType w:val="multilevel"/>
    <w:tmpl w:val="1E84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7D80BED"/>
    <w:multiLevelType w:val="multilevel"/>
    <w:tmpl w:val="7F88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546990274">
    <w:abstractNumId w:val="0"/>
  </w:num>
  <w:num w:numId="2" w16cid:durableId="290209699">
    <w:abstractNumId w:val="8"/>
  </w:num>
  <w:num w:numId="3" w16cid:durableId="1561332032">
    <w:abstractNumId w:val="12"/>
  </w:num>
  <w:num w:numId="4" w16cid:durableId="153421637">
    <w:abstractNumId w:val="11"/>
  </w:num>
  <w:num w:numId="5" w16cid:durableId="100229821">
    <w:abstractNumId w:val="14"/>
  </w:num>
  <w:num w:numId="6" w16cid:durableId="1276599044">
    <w:abstractNumId w:val="9"/>
  </w:num>
  <w:num w:numId="7" w16cid:durableId="1712606666">
    <w:abstractNumId w:val="2"/>
  </w:num>
  <w:num w:numId="8" w16cid:durableId="716245937">
    <w:abstractNumId w:val="3"/>
  </w:num>
  <w:num w:numId="9" w16cid:durableId="318578147">
    <w:abstractNumId w:val="4"/>
  </w:num>
  <w:num w:numId="10" w16cid:durableId="19180499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52295466">
    <w:abstractNumId w:val="15"/>
  </w:num>
  <w:num w:numId="12" w16cid:durableId="986132503">
    <w:abstractNumId w:val="13"/>
  </w:num>
  <w:num w:numId="13" w16cid:durableId="1466771679">
    <w:abstractNumId w:val="5"/>
  </w:num>
  <w:num w:numId="14" w16cid:durableId="1806000694">
    <w:abstractNumId w:val="1"/>
  </w:num>
  <w:num w:numId="15" w16cid:durableId="134180274">
    <w:abstractNumId w:val="6"/>
  </w:num>
  <w:num w:numId="16" w16cid:durableId="1209805977">
    <w:abstractNumId w:val="7"/>
  </w:num>
  <w:num w:numId="17" w16cid:durableId="285816893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7CA"/>
    <w:rsid w:val="00000AB1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14CBD"/>
    <w:rsid w:val="00020789"/>
    <w:rsid w:val="000227F4"/>
    <w:rsid w:val="0003219A"/>
    <w:rsid w:val="000330D7"/>
    <w:rsid w:val="00040E33"/>
    <w:rsid w:val="00051BDB"/>
    <w:rsid w:val="00053D82"/>
    <w:rsid w:val="00061632"/>
    <w:rsid w:val="00063046"/>
    <w:rsid w:val="00066678"/>
    <w:rsid w:val="0007229F"/>
    <w:rsid w:val="000770E9"/>
    <w:rsid w:val="00083A0A"/>
    <w:rsid w:val="000852F9"/>
    <w:rsid w:val="0008757C"/>
    <w:rsid w:val="00087F26"/>
    <w:rsid w:val="00093F32"/>
    <w:rsid w:val="00095F17"/>
    <w:rsid w:val="000969A9"/>
    <w:rsid w:val="000A027C"/>
    <w:rsid w:val="000A65E5"/>
    <w:rsid w:val="000A69ED"/>
    <w:rsid w:val="000B1713"/>
    <w:rsid w:val="000B2057"/>
    <w:rsid w:val="000C47CA"/>
    <w:rsid w:val="000C51AA"/>
    <w:rsid w:val="000C6498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F34F8"/>
    <w:rsid w:val="000F73BF"/>
    <w:rsid w:val="000F73F0"/>
    <w:rsid w:val="001059FB"/>
    <w:rsid w:val="00111682"/>
    <w:rsid w:val="00113317"/>
    <w:rsid w:val="00126EE2"/>
    <w:rsid w:val="00127886"/>
    <w:rsid w:val="0013257D"/>
    <w:rsid w:val="00133E70"/>
    <w:rsid w:val="0013532C"/>
    <w:rsid w:val="001361E9"/>
    <w:rsid w:val="00137AAE"/>
    <w:rsid w:val="00143E80"/>
    <w:rsid w:val="00153B8A"/>
    <w:rsid w:val="00156717"/>
    <w:rsid w:val="00157E07"/>
    <w:rsid w:val="001602C6"/>
    <w:rsid w:val="001742F4"/>
    <w:rsid w:val="0018770C"/>
    <w:rsid w:val="0019483E"/>
    <w:rsid w:val="001A09FB"/>
    <w:rsid w:val="001A2235"/>
    <w:rsid w:val="001A5751"/>
    <w:rsid w:val="001B31DF"/>
    <w:rsid w:val="001B37D2"/>
    <w:rsid w:val="001B7CF9"/>
    <w:rsid w:val="001C0DA6"/>
    <w:rsid w:val="001C4551"/>
    <w:rsid w:val="001E0E5D"/>
    <w:rsid w:val="001E263B"/>
    <w:rsid w:val="001E3C14"/>
    <w:rsid w:val="001E59AE"/>
    <w:rsid w:val="001E7A34"/>
    <w:rsid w:val="00203D70"/>
    <w:rsid w:val="002040D4"/>
    <w:rsid w:val="00204BCA"/>
    <w:rsid w:val="00205136"/>
    <w:rsid w:val="00206486"/>
    <w:rsid w:val="00207D1B"/>
    <w:rsid w:val="0021170B"/>
    <w:rsid w:val="00211BEB"/>
    <w:rsid w:val="002128AB"/>
    <w:rsid w:val="002131BD"/>
    <w:rsid w:val="0021566C"/>
    <w:rsid w:val="002231F3"/>
    <w:rsid w:val="0022472B"/>
    <w:rsid w:val="00227348"/>
    <w:rsid w:val="002446BE"/>
    <w:rsid w:val="00245176"/>
    <w:rsid w:val="002452D7"/>
    <w:rsid w:val="00246A45"/>
    <w:rsid w:val="00257461"/>
    <w:rsid w:val="00257A1F"/>
    <w:rsid w:val="002703DC"/>
    <w:rsid w:val="00271F6C"/>
    <w:rsid w:val="00272A10"/>
    <w:rsid w:val="00272C5A"/>
    <w:rsid w:val="00274D64"/>
    <w:rsid w:val="00284BFF"/>
    <w:rsid w:val="00297DFF"/>
    <w:rsid w:val="002A0669"/>
    <w:rsid w:val="002A22A3"/>
    <w:rsid w:val="002A33C9"/>
    <w:rsid w:val="002A5057"/>
    <w:rsid w:val="002B0CAD"/>
    <w:rsid w:val="002B43EC"/>
    <w:rsid w:val="002B50B1"/>
    <w:rsid w:val="002C4D9A"/>
    <w:rsid w:val="002C52B3"/>
    <w:rsid w:val="002C786C"/>
    <w:rsid w:val="002D3717"/>
    <w:rsid w:val="002D4C64"/>
    <w:rsid w:val="002D4E85"/>
    <w:rsid w:val="002D5538"/>
    <w:rsid w:val="002D5AF1"/>
    <w:rsid w:val="002E1D10"/>
    <w:rsid w:val="002E300E"/>
    <w:rsid w:val="002E389B"/>
    <w:rsid w:val="002E3952"/>
    <w:rsid w:val="002E5600"/>
    <w:rsid w:val="002E7F8E"/>
    <w:rsid w:val="002F71E6"/>
    <w:rsid w:val="0030015D"/>
    <w:rsid w:val="003012A9"/>
    <w:rsid w:val="003117EB"/>
    <w:rsid w:val="003122F5"/>
    <w:rsid w:val="00312890"/>
    <w:rsid w:val="003234BB"/>
    <w:rsid w:val="003241BD"/>
    <w:rsid w:val="00324BE1"/>
    <w:rsid w:val="00325B57"/>
    <w:rsid w:val="00343082"/>
    <w:rsid w:val="00345AE9"/>
    <w:rsid w:val="0034765F"/>
    <w:rsid w:val="00347D9F"/>
    <w:rsid w:val="00350538"/>
    <w:rsid w:val="00355A1A"/>
    <w:rsid w:val="0036640F"/>
    <w:rsid w:val="003740CF"/>
    <w:rsid w:val="00374FCF"/>
    <w:rsid w:val="0038045A"/>
    <w:rsid w:val="00381D61"/>
    <w:rsid w:val="00384432"/>
    <w:rsid w:val="003866C9"/>
    <w:rsid w:val="00390A9E"/>
    <w:rsid w:val="00390ACC"/>
    <w:rsid w:val="0039409F"/>
    <w:rsid w:val="00397BC9"/>
    <w:rsid w:val="003A24B0"/>
    <w:rsid w:val="003A3365"/>
    <w:rsid w:val="003A5890"/>
    <w:rsid w:val="003A621C"/>
    <w:rsid w:val="003A7C7A"/>
    <w:rsid w:val="003B1A91"/>
    <w:rsid w:val="003B2D16"/>
    <w:rsid w:val="003B5C40"/>
    <w:rsid w:val="003C07DC"/>
    <w:rsid w:val="003C2E9E"/>
    <w:rsid w:val="003C577A"/>
    <w:rsid w:val="003D39FD"/>
    <w:rsid w:val="003D504D"/>
    <w:rsid w:val="003E0010"/>
    <w:rsid w:val="003E110F"/>
    <w:rsid w:val="003E30D0"/>
    <w:rsid w:val="003E6AEF"/>
    <w:rsid w:val="003E6FD8"/>
    <w:rsid w:val="003E7CC4"/>
    <w:rsid w:val="003F62D1"/>
    <w:rsid w:val="003F7678"/>
    <w:rsid w:val="003F7DFE"/>
    <w:rsid w:val="00400224"/>
    <w:rsid w:val="0040407F"/>
    <w:rsid w:val="00405BBE"/>
    <w:rsid w:val="00412FE4"/>
    <w:rsid w:val="004165BB"/>
    <w:rsid w:val="004308CE"/>
    <w:rsid w:val="00445917"/>
    <w:rsid w:val="0044631C"/>
    <w:rsid w:val="00451042"/>
    <w:rsid w:val="004545EE"/>
    <w:rsid w:val="00455514"/>
    <w:rsid w:val="00456182"/>
    <w:rsid w:val="00456BAB"/>
    <w:rsid w:val="00457343"/>
    <w:rsid w:val="00463C28"/>
    <w:rsid w:val="00465201"/>
    <w:rsid w:val="00466301"/>
    <w:rsid w:val="0047523D"/>
    <w:rsid w:val="004856E9"/>
    <w:rsid w:val="004875D4"/>
    <w:rsid w:val="004915CF"/>
    <w:rsid w:val="00491E91"/>
    <w:rsid w:val="0049239F"/>
    <w:rsid w:val="00492AC9"/>
    <w:rsid w:val="00493F6B"/>
    <w:rsid w:val="00497BB3"/>
    <w:rsid w:val="004A69E4"/>
    <w:rsid w:val="004B36B0"/>
    <w:rsid w:val="004B7063"/>
    <w:rsid w:val="004C2C87"/>
    <w:rsid w:val="004C317E"/>
    <w:rsid w:val="004C4CB1"/>
    <w:rsid w:val="004C66A5"/>
    <w:rsid w:val="004D3184"/>
    <w:rsid w:val="004D3D44"/>
    <w:rsid w:val="004D518D"/>
    <w:rsid w:val="004D5E56"/>
    <w:rsid w:val="004D775A"/>
    <w:rsid w:val="004E04F5"/>
    <w:rsid w:val="004E1383"/>
    <w:rsid w:val="004E1F15"/>
    <w:rsid w:val="004E58D5"/>
    <w:rsid w:val="004E5AE3"/>
    <w:rsid w:val="004E5EE5"/>
    <w:rsid w:val="004F02BD"/>
    <w:rsid w:val="004F1D9F"/>
    <w:rsid w:val="004F235C"/>
    <w:rsid w:val="004F3D2E"/>
    <w:rsid w:val="00502A4E"/>
    <w:rsid w:val="005032E3"/>
    <w:rsid w:val="005079F5"/>
    <w:rsid w:val="005159D6"/>
    <w:rsid w:val="00527550"/>
    <w:rsid w:val="00530AAE"/>
    <w:rsid w:val="0053169B"/>
    <w:rsid w:val="0053402C"/>
    <w:rsid w:val="00534870"/>
    <w:rsid w:val="00534F7B"/>
    <w:rsid w:val="00536721"/>
    <w:rsid w:val="00537C82"/>
    <w:rsid w:val="005413CC"/>
    <w:rsid w:val="0054325A"/>
    <w:rsid w:val="0054468F"/>
    <w:rsid w:val="005446CA"/>
    <w:rsid w:val="00546823"/>
    <w:rsid w:val="005470E2"/>
    <w:rsid w:val="00554FB7"/>
    <w:rsid w:val="005615F5"/>
    <w:rsid w:val="005623A6"/>
    <w:rsid w:val="00562835"/>
    <w:rsid w:val="005746E0"/>
    <w:rsid w:val="00575E8D"/>
    <w:rsid w:val="00581856"/>
    <w:rsid w:val="00581E6B"/>
    <w:rsid w:val="00586363"/>
    <w:rsid w:val="00586720"/>
    <w:rsid w:val="00590750"/>
    <w:rsid w:val="00590D8B"/>
    <w:rsid w:val="0059185E"/>
    <w:rsid w:val="005A74CB"/>
    <w:rsid w:val="005B3467"/>
    <w:rsid w:val="005B36A1"/>
    <w:rsid w:val="005B50C4"/>
    <w:rsid w:val="005B635B"/>
    <w:rsid w:val="005B7728"/>
    <w:rsid w:val="005C07CF"/>
    <w:rsid w:val="005C3011"/>
    <w:rsid w:val="005C4CA5"/>
    <w:rsid w:val="005D2CC6"/>
    <w:rsid w:val="005E1BA8"/>
    <w:rsid w:val="005E43D1"/>
    <w:rsid w:val="005F0904"/>
    <w:rsid w:val="005F1ADD"/>
    <w:rsid w:val="005F575E"/>
    <w:rsid w:val="005F7E15"/>
    <w:rsid w:val="00605550"/>
    <w:rsid w:val="0061523D"/>
    <w:rsid w:val="00620B6A"/>
    <w:rsid w:val="006223A0"/>
    <w:rsid w:val="00632EAD"/>
    <w:rsid w:val="00635998"/>
    <w:rsid w:val="00644C44"/>
    <w:rsid w:val="00646A17"/>
    <w:rsid w:val="00647949"/>
    <w:rsid w:val="00650023"/>
    <w:rsid w:val="00650D49"/>
    <w:rsid w:val="00650D70"/>
    <w:rsid w:val="006559AE"/>
    <w:rsid w:val="00656406"/>
    <w:rsid w:val="0067028A"/>
    <w:rsid w:val="00672EE4"/>
    <w:rsid w:val="00673005"/>
    <w:rsid w:val="00681E18"/>
    <w:rsid w:val="00697537"/>
    <w:rsid w:val="006A56ED"/>
    <w:rsid w:val="006B0561"/>
    <w:rsid w:val="006B15B3"/>
    <w:rsid w:val="006B2C03"/>
    <w:rsid w:val="006B6D79"/>
    <w:rsid w:val="006C183F"/>
    <w:rsid w:val="006C277E"/>
    <w:rsid w:val="006C3122"/>
    <w:rsid w:val="006C6A1D"/>
    <w:rsid w:val="006C6C72"/>
    <w:rsid w:val="006D623D"/>
    <w:rsid w:val="006E2B61"/>
    <w:rsid w:val="006E3A81"/>
    <w:rsid w:val="006F3B62"/>
    <w:rsid w:val="0070042B"/>
    <w:rsid w:val="007016DA"/>
    <w:rsid w:val="00706D90"/>
    <w:rsid w:val="007155A2"/>
    <w:rsid w:val="00716304"/>
    <w:rsid w:val="00716E0C"/>
    <w:rsid w:val="00724F6D"/>
    <w:rsid w:val="0072600D"/>
    <w:rsid w:val="00727F32"/>
    <w:rsid w:val="00730C44"/>
    <w:rsid w:val="00745018"/>
    <w:rsid w:val="0074513A"/>
    <w:rsid w:val="007453A4"/>
    <w:rsid w:val="00745448"/>
    <w:rsid w:val="00746C65"/>
    <w:rsid w:val="00746E3B"/>
    <w:rsid w:val="00746F39"/>
    <w:rsid w:val="007470E7"/>
    <w:rsid w:val="00747AA1"/>
    <w:rsid w:val="0075254D"/>
    <w:rsid w:val="00755071"/>
    <w:rsid w:val="007560A8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58E1"/>
    <w:rsid w:val="00786228"/>
    <w:rsid w:val="00792B63"/>
    <w:rsid w:val="0079647F"/>
    <w:rsid w:val="007A01E2"/>
    <w:rsid w:val="007A1974"/>
    <w:rsid w:val="007A583E"/>
    <w:rsid w:val="007A693D"/>
    <w:rsid w:val="007B14A6"/>
    <w:rsid w:val="007B3E75"/>
    <w:rsid w:val="007B4468"/>
    <w:rsid w:val="007C44B0"/>
    <w:rsid w:val="007D270C"/>
    <w:rsid w:val="007D452C"/>
    <w:rsid w:val="007D50DC"/>
    <w:rsid w:val="007E2531"/>
    <w:rsid w:val="007E37AA"/>
    <w:rsid w:val="007E5DC4"/>
    <w:rsid w:val="007F1DFC"/>
    <w:rsid w:val="00806FC5"/>
    <w:rsid w:val="00807AF1"/>
    <w:rsid w:val="008118D4"/>
    <w:rsid w:val="00812DE0"/>
    <w:rsid w:val="0081545C"/>
    <w:rsid w:val="00830A7B"/>
    <w:rsid w:val="00843820"/>
    <w:rsid w:val="008451FA"/>
    <w:rsid w:val="00855A60"/>
    <w:rsid w:val="008575A6"/>
    <w:rsid w:val="00860DAA"/>
    <w:rsid w:val="00862884"/>
    <w:rsid w:val="0086505C"/>
    <w:rsid w:val="00866AF3"/>
    <w:rsid w:val="0087653E"/>
    <w:rsid w:val="00881391"/>
    <w:rsid w:val="00885D84"/>
    <w:rsid w:val="00887174"/>
    <w:rsid w:val="008873D5"/>
    <w:rsid w:val="0089349C"/>
    <w:rsid w:val="008943DD"/>
    <w:rsid w:val="008A434B"/>
    <w:rsid w:val="008B17AD"/>
    <w:rsid w:val="008B2C77"/>
    <w:rsid w:val="008B5BB0"/>
    <w:rsid w:val="008B7951"/>
    <w:rsid w:val="008C2B26"/>
    <w:rsid w:val="008C2BD0"/>
    <w:rsid w:val="008C7B17"/>
    <w:rsid w:val="008D1BD4"/>
    <w:rsid w:val="008D4B88"/>
    <w:rsid w:val="008D6B27"/>
    <w:rsid w:val="008D6E42"/>
    <w:rsid w:val="008E3820"/>
    <w:rsid w:val="008E7615"/>
    <w:rsid w:val="008F10E5"/>
    <w:rsid w:val="008F11D5"/>
    <w:rsid w:val="008F5FB1"/>
    <w:rsid w:val="00901ABC"/>
    <w:rsid w:val="0090634C"/>
    <w:rsid w:val="0090751E"/>
    <w:rsid w:val="0091075F"/>
    <w:rsid w:val="00912DB7"/>
    <w:rsid w:val="00916D75"/>
    <w:rsid w:val="00916EAB"/>
    <w:rsid w:val="00917920"/>
    <w:rsid w:val="00922ABD"/>
    <w:rsid w:val="0093459C"/>
    <w:rsid w:val="00934A85"/>
    <w:rsid w:val="00935D7C"/>
    <w:rsid w:val="00937EB5"/>
    <w:rsid w:val="00940086"/>
    <w:rsid w:val="0094525B"/>
    <w:rsid w:val="00951037"/>
    <w:rsid w:val="00951847"/>
    <w:rsid w:val="009565A7"/>
    <w:rsid w:val="00960C39"/>
    <w:rsid w:val="009713AE"/>
    <w:rsid w:val="00972761"/>
    <w:rsid w:val="009772C1"/>
    <w:rsid w:val="009818DD"/>
    <w:rsid w:val="0098492F"/>
    <w:rsid w:val="00985936"/>
    <w:rsid w:val="00986A3A"/>
    <w:rsid w:val="00986E24"/>
    <w:rsid w:val="00997480"/>
    <w:rsid w:val="00997770"/>
    <w:rsid w:val="00997B3E"/>
    <w:rsid w:val="009A1402"/>
    <w:rsid w:val="009A28A4"/>
    <w:rsid w:val="009A3A95"/>
    <w:rsid w:val="009B2533"/>
    <w:rsid w:val="009B6E56"/>
    <w:rsid w:val="009C66A2"/>
    <w:rsid w:val="009D6841"/>
    <w:rsid w:val="009E5964"/>
    <w:rsid w:val="009F5902"/>
    <w:rsid w:val="00A01F53"/>
    <w:rsid w:val="00A01F85"/>
    <w:rsid w:val="00A04132"/>
    <w:rsid w:val="00A06895"/>
    <w:rsid w:val="00A173E6"/>
    <w:rsid w:val="00A17F93"/>
    <w:rsid w:val="00A31776"/>
    <w:rsid w:val="00A31998"/>
    <w:rsid w:val="00A37BF3"/>
    <w:rsid w:val="00A42B35"/>
    <w:rsid w:val="00A45D4F"/>
    <w:rsid w:val="00A4610A"/>
    <w:rsid w:val="00A4709C"/>
    <w:rsid w:val="00A470DF"/>
    <w:rsid w:val="00A5096E"/>
    <w:rsid w:val="00A51EDD"/>
    <w:rsid w:val="00A528A8"/>
    <w:rsid w:val="00A52E34"/>
    <w:rsid w:val="00A54C1C"/>
    <w:rsid w:val="00A55A8F"/>
    <w:rsid w:val="00A6539B"/>
    <w:rsid w:val="00A65805"/>
    <w:rsid w:val="00A7702E"/>
    <w:rsid w:val="00A77E83"/>
    <w:rsid w:val="00A84DC0"/>
    <w:rsid w:val="00A85217"/>
    <w:rsid w:val="00A8680F"/>
    <w:rsid w:val="00A86AB8"/>
    <w:rsid w:val="00A905C8"/>
    <w:rsid w:val="00A97AE3"/>
    <w:rsid w:val="00AA34B9"/>
    <w:rsid w:val="00AA4154"/>
    <w:rsid w:val="00AA5334"/>
    <w:rsid w:val="00AA7FEE"/>
    <w:rsid w:val="00AB0862"/>
    <w:rsid w:val="00AB262F"/>
    <w:rsid w:val="00AB49E6"/>
    <w:rsid w:val="00AB5107"/>
    <w:rsid w:val="00AC12CF"/>
    <w:rsid w:val="00AC5AC7"/>
    <w:rsid w:val="00AC6679"/>
    <w:rsid w:val="00AD20A8"/>
    <w:rsid w:val="00AE4298"/>
    <w:rsid w:val="00AE6308"/>
    <w:rsid w:val="00AF3201"/>
    <w:rsid w:val="00AF36D2"/>
    <w:rsid w:val="00AF64E7"/>
    <w:rsid w:val="00AF76BF"/>
    <w:rsid w:val="00B02DDA"/>
    <w:rsid w:val="00B0523A"/>
    <w:rsid w:val="00B057C2"/>
    <w:rsid w:val="00B07A93"/>
    <w:rsid w:val="00B07C0B"/>
    <w:rsid w:val="00B1055B"/>
    <w:rsid w:val="00B13711"/>
    <w:rsid w:val="00B13AB2"/>
    <w:rsid w:val="00B20A3C"/>
    <w:rsid w:val="00B26509"/>
    <w:rsid w:val="00B40AC8"/>
    <w:rsid w:val="00B41A81"/>
    <w:rsid w:val="00B41F0C"/>
    <w:rsid w:val="00B4352C"/>
    <w:rsid w:val="00B52102"/>
    <w:rsid w:val="00B53E4A"/>
    <w:rsid w:val="00B5497C"/>
    <w:rsid w:val="00B56F98"/>
    <w:rsid w:val="00B7218F"/>
    <w:rsid w:val="00B74D57"/>
    <w:rsid w:val="00B82998"/>
    <w:rsid w:val="00B82AB1"/>
    <w:rsid w:val="00B86E41"/>
    <w:rsid w:val="00B97531"/>
    <w:rsid w:val="00BA0061"/>
    <w:rsid w:val="00BA3AEC"/>
    <w:rsid w:val="00BA659D"/>
    <w:rsid w:val="00BB3D2A"/>
    <w:rsid w:val="00BB6CA4"/>
    <w:rsid w:val="00BC05BF"/>
    <w:rsid w:val="00BC3AA4"/>
    <w:rsid w:val="00BC65ED"/>
    <w:rsid w:val="00BC7C1A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5272"/>
    <w:rsid w:val="00BF72DC"/>
    <w:rsid w:val="00BF7AFE"/>
    <w:rsid w:val="00C05700"/>
    <w:rsid w:val="00C112A2"/>
    <w:rsid w:val="00C12677"/>
    <w:rsid w:val="00C13DB5"/>
    <w:rsid w:val="00C162D4"/>
    <w:rsid w:val="00C21358"/>
    <w:rsid w:val="00C232D8"/>
    <w:rsid w:val="00C24A8E"/>
    <w:rsid w:val="00C30B2A"/>
    <w:rsid w:val="00C31547"/>
    <w:rsid w:val="00C42945"/>
    <w:rsid w:val="00C54129"/>
    <w:rsid w:val="00C56445"/>
    <w:rsid w:val="00C66CFC"/>
    <w:rsid w:val="00C70832"/>
    <w:rsid w:val="00C75646"/>
    <w:rsid w:val="00C90A9E"/>
    <w:rsid w:val="00C956BD"/>
    <w:rsid w:val="00CA6BA9"/>
    <w:rsid w:val="00CB22D4"/>
    <w:rsid w:val="00CB450C"/>
    <w:rsid w:val="00CB45D7"/>
    <w:rsid w:val="00CB64CD"/>
    <w:rsid w:val="00CC180E"/>
    <w:rsid w:val="00CC2391"/>
    <w:rsid w:val="00CC6951"/>
    <w:rsid w:val="00CC6D52"/>
    <w:rsid w:val="00CD3A44"/>
    <w:rsid w:val="00CD7FAE"/>
    <w:rsid w:val="00CE38F5"/>
    <w:rsid w:val="00CE396D"/>
    <w:rsid w:val="00CE7995"/>
    <w:rsid w:val="00CF0236"/>
    <w:rsid w:val="00CF35B9"/>
    <w:rsid w:val="00CF4641"/>
    <w:rsid w:val="00CF6D7E"/>
    <w:rsid w:val="00D00C05"/>
    <w:rsid w:val="00D05EDC"/>
    <w:rsid w:val="00D15F5F"/>
    <w:rsid w:val="00D16E0C"/>
    <w:rsid w:val="00D179ED"/>
    <w:rsid w:val="00D224CE"/>
    <w:rsid w:val="00D228DC"/>
    <w:rsid w:val="00D2333E"/>
    <w:rsid w:val="00D24927"/>
    <w:rsid w:val="00D260D8"/>
    <w:rsid w:val="00D30C62"/>
    <w:rsid w:val="00D32E47"/>
    <w:rsid w:val="00D33B83"/>
    <w:rsid w:val="00D35B7A"/>
    <w:rsid w:val="00D512D7"/>
    <w:rsid w:val="00D544F0"/>
    <w:rsid w:val="00D5789B"/>
    <w:rsid w:val="00D61CCF"/>
    <w:rsid w:val="00D708EF"/>
    <w:rsid w:val="00D70C69"/>
    <w:rsid w:val="00D71B3A"/>
    <w:rsid w:val="00D72D81"/>
    <w:rsid w:val="00D91BAA"/>
    <w:rsid w:val="00DA229C"/>
    <w:rsid w:val="00DA5EAD"/>
    <w:rsid w:val="00DB115A"/>
    <w:rsid w:val="00DB5C61"/>
    <w:rsid w:val="00DC21BB"/>
    <w:rsid w:val="00DC6F69"/>
    <w:rsid w:val="00DD1235"/>
    <w:rsid w:val="00DD232A"/>
    <w:rsid w:val="00DD3EBC"/>
    <w:rsid w:val="00DD44F4"/>
    <w:rsid w:val="00DD4C7F"/>
    <w:rsid w:val="00DF3217"/>
    <w:rsid w:val="00DF3DB6"/>
    <w:rsid w:val="00E01728"/>
    <w:rsid w:val="00E070CB"/>
    <w:rsid w:val="00E1170C"/>
    <w:rsid w:val="00E14EB1"/>
    <w:rsid w:val="00E17F1A"/>
    <w:rsid w:val="00E23EC3"/>
    <w:rsid w:val="00E31FCE"/>
    <w:rsid w:val="00E334D9"/>
    <w:rsid w:val="00E33749"/>
    <w:rsid w:val="00E33C3F"/>
    <w:rsid w:val="00E34A88"/>
    <w:rsid w:val="00E36973"/>
    <w:rsid w:val="00E412CC"/>
    <w:rsid w:val="00E42474"/>
    <w:rsid w:val="00E4574E"/>
    <w:rsid w:val="00E47CC3"/>
    <w:rsid w:val="00E56F29"/>
    <w:rsid w:val="00E63212"/>
    <w:rsid w:val="00E63AFF"/>
    <w:rsid w:val="00E653F8"/>
    <w:rsid w:val="00E66E52"/>
    <w:rsid w:val="00E71EAD"/>
    <w:rsid w:val="00E8347C"/>
    <w:rsid w:val="00E87D60"/>
    <w:rsid w:val="00E930A0"/>
    <w:rsid w:val="00E97C7D"/>
    <w:rsid w:val="00EA37F2"/>
    <w:rsid w:val="00EA55B8"/>
    <w:rsid w:val="00EA6873"/>
    <w:rsid w:val="00EB1402"/>
    <w:rsid w:val="00EB5610"/>
    <w:rsid w:val="00EB5A18"/>
    <w:rsid w:val="00EB5C06"/>
    <w:rsid w:val="00EB7EE9"/>
    <w:rsid w:val="00ED0607"/>
    <w:rsid w:val="00ED1717"/>
    <w:rsid w:val="00ED400B"/>
    <w:rsid w:val="00EE0D0F"/>
    <w:rsid w:val="00EE1991"/>
    <w:rsid w:val="00EE3EEC"/>
    <w:rsid w:val="00EE5B19"/>
    <w:rsid w:val="00EF1F08"/>
    <w:rsid w:val="00EF29DF"/>
    <w:rsid w:val="00EF5012"/>
    <w:rsid w:val="00F106A9"/>
    <w:rsid w:val="00F15DC5"/>
    <w:rsid w:val="00F168F3"/>
    <w:rsid w:val="00F20A6D"/>
    <w:rsid w:val="00F21FEC"/>
    <w:rsid w:val="00F32BF2"/>
    <w:rsid w:val="00F3749C"/>
    <w:rsid w:val="00F418E9"/>
    <w:rsid w:val="00F423CC"/>
    <w:rsid w:val="00F47645"/>
    <w:rsid w:val="00F53389"/>
    <w:rsid w:val="00F624F6"/>
    <w:rsid w:val="00F628DD"/>
    <w:rsid w:val="00F701FF"/>
    <w:rsid w:val="00F70DE5"/>
    <w:rsid w:val="00F7265F"/>
    <w:rsid w:val="00F731A3"/>
    <w:rsid w:val="00F74E8E"/>
    <w:rsid w:val="00F74EB1"/>
    <w:rsid w:val="00F74F05"/>
    <w:rsid w:val="00F756C8"/>
    <w:rsid w:val="00F7636D"/>
    <w:rsid w:val="00F91E66"/>
    <w:rsid w:val="00F936D7"/>
    <w:rsid w:val="00F937FD"/>
    <w:rsid w:val="00FA11E6"/>
    <w:rsid w:val="00FA1505"/>
    <w:rsid w:val="00FA24B8"/>
    <w:rsid w:val="00FA4C0A"/>
    <w:rsid w:val="00FB2AE9"/>
    <w:rsid w:val="00FB5755"/>
    <w:rsid w:val="00FB5E2B"/>
    <w:rsid w:val="00FC07EB"/>
    <w:rsid w:val="00FC1157"/>
    <w:rsid w:val="00FC1752"/>
    <w:rsid w:val="00FC189D"/>
    <w:rsid w:val="00FC57D8"/>
    <w:rsid w:val="00FC640D"/>
    <w:rsid w:val="00FD096E"/>
    <w:rsid w:val="00FD1A56"/>
    <w:rsid w:val="00FD49A1"/>
    <w:rsid w:val="00FD69AA"/>
    <w:rsid w:val="00FE49FA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05BB05"/>
  <w15:docId w15:val="{856D6C7E-654C-4619-8D52-7355FD638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701FF"/>
    <w:pPr>
      <w:spacing w:after="0"/>
    </w:pPr>
  </w:style>
  <w:style w:type="paragraph" w:styleId="1">
    <w:name w:val="heading 1"/>
    <w:basedOn w:val="a"/>
    <w:next w:val="a"/>
    <w:link w:val="10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a0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5"/>
      </w:numPr>
      <w:ind w:left="0" w:firstLine="709"/>
    </w:pPr>
  </w:style>
  <w:style w:type="character" w:customStyle="1" w:styleId="af1">
    <w:name w:val="Основной текст Знак"/>
    <w:basedOn w:val="a0"/>
    <w:link w:val="af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81">
    <w:name w:val="Заголовок 8 Знак"/>
    <w:basedOn w:val="a0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2">
    <w:name w:val="Normal (Web)"/>
    <w:basedOn w:val="a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  <w:style w:type="paragraph" w:styleId="af5">
    <w:name w:val="List Paragraph"/>
    <w:basedOn w:val="a"/>
    <w:uiPriority w:val="34"/>
    <w:rsid w:val="00246A45"/>
    <w:pPr>
      <w:ind w:left="720"/>
      <w:contextualSpacing/>
    </w:pPr>
  </w:style>
  <w:style w:type="character" w:styleId="af6">
    <w:name w:val="Unresolved Mention"/>
    <w:basedOn w:val="a0"/>
    <w:uiPriority w:val="99"/>
    <w:semiHidden/>
    <w:unhideWhenUsed/>
    <w:rsid w:val="00E23EC3"/>
    <w:rPr>
      <w:color w:val="605E5C"/>
      <w:shd w:val="clear" w:color="auto" w:fill="E1DFDD"/>
    </w:rPr>
  </w:style>
  <w:style w:type="paragraph" w:customStyle="1" w:styleId="af7">
    <w:name w:val="Основной_ПП"/>
    <w:basedOn w:val="a"/>
    <w:link w:val="af8"/>
    <w:qFormat/>
    <w:rsid w:val="00BB6CA4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  <w:szCs w:val="24"/>
      <w:lang w:eastAsia="ru-RU"/>
    </w:rPr>
  </w:style>
  <w:style w:type="character" w:customStyle="1" w:styleId="af8">
    <w:name w:val="Основной_ПП Знак"/>
    <w:basedOn w:val="a0"/>
    <w:link w:val="af7"/>
    <w:rsid w:val="00BB6CA4"/>
    <w:rPr>
      <w:rFonts w:ascii="Times New Roman" w:eastAsia="Times New Roman" w:hAnsi="Times New Roman" w:cs="Times New Roman"/>
      <w:color w:val="000000" w:themeColor="text1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0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5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9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7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2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9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0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1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3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2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gdeePC\Desktop\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от команды Проектного практикума.dotx</Template>
  <TotalTime>384</TotalTime>
  <Pages>1</Pages>
  <Words>2620</Words>
  <Characters>14937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bogdeePC</dc:creator>
  <cp:keywords/>
  <dc:description/>
  <cp:lastModifiedBy>Богданов Владимир Вячеславович</cp:lastModifiedBy>
  <cp:revision>43</cp:revision>
  <dcterms:created xsi:type="dcterms:W3CDTF">2025-05-22T16:19:00Z</dcterms:created>
  <dcterms:modified xsi:type="dcterms:W3CDTF">2025-05-26T15:53:00Z</dcterms:modified>
</cp:coreProperties>
</file>