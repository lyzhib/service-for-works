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4FE0A" w14:textId="77777777" w:rsidR="009F5902" w:rsidRPr="00534870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высшего 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образования Российской Федерации</w:t>
      </w:r>
    </w:p>
    <w:p w14:paraId="5BE2A6AA" w14:textId="77777777" w:rsidR="009F5902" w:rsidRPr="00534870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2120AA37" w14:textId="77777777" w:rsidR="009F5902" w:rsidRPr="00534870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7D2ECD61" w14:textId="77777777" w:rsidR="009F5902" w:rsidRPr="00534870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0789F46F" w14:textId="77777777" w:rsidR="009F5902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5272F2E8" w14:textId="77777777" w:rsidR="009F5902" w:rsidRPr="00534870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EDD8B0B" w14:textId="77777777" w:rsidR="009F5902" w:rsidRDefault="009F5902" w:rsidP="009F5902">
      <w:pPr>
        <w:pStyle w:val="21"/>
        <w:jc w:val="center"/>
      </w:pPr>
      <w:r>
        <w:t>Институт радиоэлектроники и информационных технологий – РТФ</w:t>
      </w:r>
    </w:p>
    <w:p w14:paraId="342BF9E4" w14:textId="77777777" w:rsidR="009F5902" w:rsidRDefault="009F5902" w:rsidP="009F5902">
      <w:pPr>
        <w:pStyle w:val="21"/>
        <w:jc w:val="center"/>
      </w:pPr>
      <w:r>
        <w:t>Школа бакалавриата</w:t>
      </w:r>
    </w:p>
    <w:p w14:paraId="161E71F4" w14:textId="77777777" w:rsidR="009F5902" w:rsidRPr="00306C45" w:rsidRDefault="009F5902" w:rsidP="009F5902">
      <w:pPr>
        <w:spacing w:line="276" w:lineRule="auto"/>
        <w:jc w:val="center"/>
      </w:pPr>
    </w:p>
    <w:p w14:paraId="2906541D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D5B865" w14:textId="77777777" w:rsidR="009F5902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0FEF0F" w14:textId="77777777" w:rsidR="009F5902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52C95F" w14:textId="77777777" w:rsidR="009F5902" w:rsidRPr="00DB132F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0420D2" w14:textId="77777777" w:rsidR="009F5902" w:rsidRDefault="009F5902" w:rsidP="009F59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6BF3EC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1A79AA8F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90F34F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69214746" w14:textId="7594BC17" w:rsidR="009F5902" w:rsidRPr="00DB132F" w:rsidRDefault="00682A60" w:rsidP="00AF26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682A60">
        <w:rPr>
          <w:rFonts w:ascii="Times New Roman" w:hAnsi="Times New Roman" w:cs="Times New Roman"/>
          <w:sz w:val="28"/>
          <w:szCs w:val="28"/>
        </w:rPr>
        <w:t>Разработка кооперативной 3D игры "COS-MOS"</w:t>
      </w:r>
      <w:r w:rsidR="009F5902">
        <w:rPr>
          <w:rFonts w:ascii="Times New Roman" w:hAnsi="Times New Roman" w:cs="Times New Roman"/>
          <w:sz w:val="28"/>
          <w:szCs w:val="28"/>
        </w:rPr>
        <w:t>»</w:t>
      </w:r>
    </w:p>
    <w:p w14:paraId="3CB83FCA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03740FCA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8E5EF9" w14:textId="77777777" w:rsidR="009F5902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DE3ED6" w14:textId="77777777" w:rsidR="009F5902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1D836A" w14:textId="77777777" w:rsidR="009F5902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47541A" w14:textId="77777777" w:rsidR="009F5902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720DB5" w14:textId="77777777" w:rsidR="009F5902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690372EB" w14:textId="77777777" w:rsidTr="00C5110B">
        <w:trPr>
          <w:trHeight w:val="195"/>
        </w:trPr>
        <w:tc>
          <w:tcPr>
            <w:tcW w:w="6480" w:type="dxa"/>
          </w:tcPr>
          <w:p w14:paraId="4B84D5A9" w14:textId="7D6AC4B1" w:rsidR="009F5902" w:rsidRPr="006F231D" w:rsidRDefault="009F5902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3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3007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Наумова Ю.Н.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42058671" w14:textId="77777777" w:rsidR="009F5902" w:rsidRPr="00534870" w:rsidRDefault="009F5902" w:rsidP="00C5110B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0318449" w14:textId="77777777" w:rsidTr="00C5110B">
        <w:trPr>
          <w:trHeight w:val="195"/>
        </w:trPr>
        <w:tc>
          <w:tcPr>
            <w:tcW w:w="6480" w:type="dxa"/>
          </w:tcPr>
          <w:p w14:paraId="445C815B" w14:textId="61B798E8" w:rsidR="009F5902" w:rsidRPr="006F231D" w:rsidRDefault="009F5902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3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proofErr w:type="spellStart"/>
            <w:r w:rsidR="003007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Токманцев</w:t>
            </w:r>
            <w:proofErr w:type="spellEnd"/>
            <w:r w:rsidR="003007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Т.Б.</w:t>
            </w:r>
          </w:p>
          <w:p w14:paraId="2BDB4DB0" w14:textId="77777777" w:rsidR="009F5902" w:rsidRPr="006F231D" w:rsidRDefault="009F5902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31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0134F" w14:textId="77777777" w:rsidR="009F5902" w:rsidRPr="00534870" w:rsidRDefault="009F5902" w:rsidP="00C5110B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4B915688" w14:textId="77777777" w:rsidTr="00C5110B">
        <w:trPr>
          <w:trHeight w:val="549"/>
        </w:trPr>
        <w:tc>
          <w:tcPr>
            <w:tcW w:w="6480" w:type="dxa"/>
          </w:tcPr>
          <w:p w14:paraId="56AC9C0A" w14:textId="27C4AB35" w:rsidR="009F5902" w:rsidRPr="008A2CFE" w:rsidRDefault="009F5902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3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DA7659" w:rsidRPr="00DA765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Переменные</w:t>
            </w:r>
          </w:p>
          <w:p w14:paraId="36EB1C53" w14:textId="06B8DD92" w:rsidR="009F5902" w:rsidRPr="006F231D" w:rsidRDefault="006F231D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3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Голов А.С.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AA7D2E" w14:textId="77777777" w:rsidR="009F5902" w:rsidRPr="00534870" w:rsidRDefault="009F5902" w:rsidP="00C5110B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5C956C45" w14:textId="77777777" w:rsidTr="00C5110B">
        <w:trPr>
          <w:trHeight w:val="311"/>
        </w:trPr>
        <w:tc>
          <w:tcPr>
            <w:tcW w:w="6480" w:type="dxa"/>
          </w:tcPr>
          <w:p w14:paraId="21B16CF6" w14:textId="6DCD0AAB" w:rsidR="009F5902" w:rsidRPr="006F231D" w:rsidRDefault="008A2CFE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23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Смирнов А.В.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ADCCC5" w14:textId="77777777" w:rsidR="009F5902" w:rsidRPr="00534870" w:rsidRDefault="009F5902" w:rsidP="00C5110B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6A029BBF" w14:textId="77777777" w:rsidTr="00C5110B">
        <w:trPr>
          <w:trHeight w:val="445"/>
        </w:trPr>
        <w:tc>
          <w:tcPr>
            <w:tcW w:w="6480" w:type="dxa"/>
          </w:tcPr>
          <w:p w14:paraId="6B677093" w14:textId="54CE8A45" w:rsidR="009F5902" w:rsidRPr="006F231D" w:rsidRDefault="00733B0F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3B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Латыпов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С.Ф.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56AB9D" w14:textId="77777777" w:rsidR="009F5902" w:rsidRPr="00534870" w:rsidRDefault="009F5902" w:rsidP="00C5110B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F231D" w:rsidRPr="00534870" w14:paraId="4DE74BDF" w14:textId="77777777" w:rsidTr="00C5110B">
        <w:trPr>
          <w:trHeight w:val="445"/>
        </w:trPr>
        <w:tc>
          <w:tcPr>
            <w:tcW w:w="6480" w:type="dxa"/>
          </w:tcPr>
          <w:p w14:paraId="129B485A" w14:textId="69009FD7" w:rsidR="006F231D" w:rsidRPr="006F231D" w:rsidRDefault="00733B0F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Старкова И.А.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35240" w14:textId="77777777" w:rsidR="006F231D" w:rsidRPr="00534870" w:rsidRDefault="006F231D" w:rsidP="00C5110B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AEBB04B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CC73F9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89FE68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F1CBA7" w14:textId="77777777" w:rsidR="009F5902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7129C1" w14:textId="031E806A" w:rsidR="00534F7B" w:rsidRDefault="009F5902" w:rsidP="009F590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24</w:t>
      </w:r>
      <w:r w:rsidR="00534F7B"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aps w:val="0"/>
          <w:sz w:val="22"/>
          <w:szCs w:val="22"/>
          <w:lang w:eastAsia="en-US"/>
        </w:rPr>
        <w:id w:val="33342623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D2F0600" w14:textId="77777777" w:rsidR="003038D7" w:rsidRDefault="003038D7" w:rsidP="003038D7">
          <w:pPr>
            <w:pStyle w:val="a3"/>
            <w:rPr>
              <w:szCs w:val="28"/>
            </w:rPr>
          </w:pPr>
          <w:r w:rsidRPr="00CD3A44">
            <w:rPr>
              <w:szCs w:val="28"/>
            </w:rPr>
            <w:t>Содержание</w:t>
          </w:r>
        </w:p>
        <w:p w14:paraId="0BF8A14E" w14:textId="65F41026" w:rsidR="00B110A0" w:rsidRDefault="003038D7">
          <w:pPr>
            <w:pStyle w:val="11"/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015733" w:history="1">
            <w:r w:rsidR="00B110A0" w:rsidRPr="0090605F">
              <w:rPr>
                <w:rStyle w:val="ae"/>
                <w:noProof/>
              </w:rPr>
              <w:t>ВВЕДЕНИЕ</w:t>
            </w:r>
            <w:r w:rsidR="00B110A0">
              <w:rPr>
                <w:noProof/>
                <w:webHidden/>
              </w:rPr>
              <w:tab/>
            </w:r>
            <w:r w:rsidR="00B110A0">
              <w:rPr>
                <w:noProof/>
                <w:webHidden/>
              </w:rPr>
              <w:fldChar w:fldCharType="begin"/>
            </w:r>
            <w:r w:rsidR="00B110A0">
              <w:rPr>
                <w:noProof/>
                <w:webHidden/>
              </w:rPr>
              <w:instrText xml:space="preserve"> PAGEREF _Toc201015733 \h </w:instrText>
            </w:r>
            <w:r w:rsidR="00B110A0">
              <w:rPr>
                <w:noProof/>
                <w:webHidden/>
              </w:rPr>
            </w:r>
            <w:r w:rsidR="00B110A0"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3</w:t>
            </w:r>
            <w:r w:rsidR="00B110A0">
              <w:rPr>
                <w:noProof/>
                <w:webHidden/>
              </w:rPr>
              <w:fldChar w:fldCharType="end"/>
            </w:r>
          </w:hyperlink>
        </w:p>
        <w:p w14:paraId="5C50F770" w14:textId="63DA842A" w:rsidR="00B110A0" w:rsidRDefault="00B110A0">
          <w:pPr>
            <w:pStyle w:val="11"/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01015734" w:history="1">
            <w:r w:rsidRPr="0090605F">
              <w:rPr>
                <w:rStyle w:val="ae"/>
                <w:noProof/>
              </w:rPr>
              <w:t>1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1762E" w14:textId="039BEB4D" w:rsidR="00B110A0" w:rsidRDefault="00B110A0">
          <w:pPr>
            <w:pStyle w:val="11"/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01015735" w:history="1">
            <w:r w:rsidRPr="0090605F">
              <w:rPr>
                <w:rStyle w:val="ae"/>
                <w:noProof/>
              </w:rPr>
              <w:t>2 Концепция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8B2A" w14:textId="5562DCBD" w:rsidR="00B110A0" w:rsidRDefault="00B110A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015736" w:history="1">
            <w:r w:rsidRPr="0090605F">
              <w:rPr>
                <w:rStyle w:val="ae"/>
                <w:noProof/>
                <w:lang w:eastAsia="ru-RU"/>
              </w:rPr>
              <w:t>2.1 Жанр, управление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ABCE6" w14:textId="4176AEDC" w:rsidR="00B110A0" w:rsidRDefault="00B110A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015737" w:history="1">
            <w:r w:rsidRPr="0090605F">
              <w:rPr>
                <w:rStyle w:val="ae"/>
                <w:noProof/>
              </w:rPr>
              <w:t>2.2 Уровни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99F2" w14:textId="1FEF44B4" w:rsidR="00B110A0" w:rsidRDefault="00B110A0">
          <w:pPr>
            <w:pStyle w:val="11"/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01015738" w:history="1">
            <w:r w:rsidRPr="0090605F">
              <w:rPr>
                <w:rStyle w:val="ae"/>
                <w:noProof/>
              </w:rPr>
              <w:t>3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7C350" w14:textId="50528045" w:rsidR="00B110A0" w:rsidRDefault="00B110A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015739" w:history="1">
            <w:r w:rsidRPr="0090605F">
              <w:rPr>
                <w:rStyle w:val="ae"/>
                <w:noProof/>
                <w:lang w:val="en-US" w:eastAsia="ru-RU"/>
              </w:rPr>
              <w:t>3.1 Human Fall Flat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CAB35" w14:textId="5D7860A6" w:rsidR="00B110A0" w:rsidRDefault="00B110A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015740" w:history="1">
            <w:r w:rsidRPr="0090605F">
              <w:rPr>
                <w:rStyle w:val="ae"/>
                <w:noProof/>
              </w:rPr>
              <w:t>3.2</w:t>
            </w:r>
            <w:r w:rsidRPr="0090605F">
              <w:rPr>
                <w:rStyle w:val="ae"/>
                <w:noProof/>
                <w:lang w:val="en-US"/>
              </w:rPr>
              <w:t xml:space="preserve"> SOS 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0CD3F" w14:textId="7721C871" w:rsidR="00B110A0" w:rsidRDefault="00B110A0">
          <w:pPr>
            <w:pStyle w:val="11"/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01015741" w:history="1">
            <w:r w:rsidRPr="0090605F">
              <w:rPr>
                <w:rStyle w:val="ae"/>
                <w:noProof/>
              </w:rPr>
              <w:t>4 Планирование этапов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EBE2E" w14:textId="17E0B2E6" w:rsidR="00B110A0" w:rsidRDefault="00B110A0">
          <w:pPr>
            <w:pStyle w:val="11"/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01015742" w:history="1">
            <w:r w:rsidRPr="0090605F">
              <w:rPr>
                <w:rStyle w:val="ae"/>
                <w:noProof/>
                <w:lang w:val="en-US"/>
              </w:rPr>
              <w:t>5</w:t>
            </w:r>
            <w:r w:rsidRPr="0090605F">
              <w:rPr>
                <w:rStyle w:val="ae"/>
                <w:noProof/>
              </w:rPr>
              <w:t xml:space="preserve"> Требования к </w:t>
            </w:r>
            <w:r w:rsidRPr="0090605F">
              <w:rPr>
                <w:rStyle w:val="ae"/>
                <w:noProof/>
                <w:lang w:val="en-US"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2D1D0" w14:textId="6DE6B460" w:rsidR="00B110A0" w:rsidRDefault="00B110A0">
          <w:pPr>
            <w:pStyle w:val="11"/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01015743" w:history="1">
            <w:r w:rsidRPr="0090605F">
              <w:rPr>
                <w:rStyle w:val="ae"/>
                <w:noProof/>
              </w:rPr>
              <w:t>6 Рефлексия и выводы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7F000" w14:textId="6C044FDF" w:rsidR="00B110A0" w:rsidRDefault="00B110A0">
          <w:pPr>
            <w:pStyle w:val="11"/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01015744" w:history="1">
            <w:r w:rsidRPr="0090605F">
              <w:rPr>
                <w:rStyle w:val="ae"/>
                <w:noProof/>
              </w:rPr>
              <w:t>7 Отчеты работы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F2F3B" w14:textId="4C4FA3E6" w:rsidR="00B110A0" w:rsidRDefault="00B110A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015745" w:history="1">
            <w:r w:rsidRPr="0090605F">
              <w:rPr>
                <w:rStyle w:val="ae"/>
                <w:noProof/>
                <w:lang w:eastAsia="ru-RU"/>
              </w:rPr>
              <w:t>7.1 Отчёт тимлидера</w:t>
            </w:r>
            <w:r w:rsidRPr="0090605F">
              <w:rPr>
                <w:rStyle w:val="ae"/>
                <w:noProof/>
                <w:lang w:val="en-US" w:eastAsia="ru-RU"/>
              </w:rPr>
              <w:t xml:space="preserve">, </w:t>
            </w:r>
            <w:r w:rsidRPr="0090605F">
              <w:rPr>
                <w:rStyle w:val="ae"/>
                <w:noProof/>
                <w:lang w:eastAsia="ru-RU"/>
              </w:rPr>
              <w:t>геймдизайнера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3AE3F" w14:textId="548C5839" w:rsidR="00B110A0" w:rsidRDefault="00B110A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015746" w:history="1">
            <w:r w:rsidRPr="0090605F">
              <w:rPr>
                <w:rStyle w:val="ae"/>
                <w:rFonts w:eastAsia="Times New Roman"/>
                <w:noProof/>
              </w:rPr>
              <w:t>7.2</w:t>
            </w:r>
            <w:r w:rsidRPr="0090605F">
              <w:rPr>
                <w:rStyle w:val="ae"/>
                <w:noProof/>
              </w:rPr>
              <w:t xml:space="preserve"> Отчёт работы дизайнера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0691F" w14:textId="4912D410" w:rsidR="00B110A0" w:rsidRDefault="00B110A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015747" w:history="1">
            <w:r w:rsidRPr="0090605F">
              <w:rPr>
                <w:rStyle w:val="ae"/>
                <w:noProof/>
              </w:rPr>
              <w:t>7.3 Отчет работы первого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DB9FA" w14:textId="2395C384" w:rsidR="00B110A0" w:rsidRDefault="00B110A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1015748" w:history="1">
            <w:r w:rsidRPr="0090605F">
              <w:rPr>
                <w:rStyle w:val="ae"/>
                <w:noProof/>
              </w:rPr>
              <w:t>7.4 Отчет работы второго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4A55C" w14:textId="4B08E5F9" w:rsidR="00B110A0" w:rsidRDefault="00B110A0">
          <w:pPr>
            <w:pStyle w:val="11"/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01015749" w:history="1">
            <w:r w:rsidRPr="0090605F">
              <w:rPr>
                <w:rStyle w:val="ae"/>
                <w:noProof/>
              </w:rPr>
              <w:t>8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85F5D" w14:textId="4319159C" w:rsidR="00B110A0" w:rsidRDefault="00B110A0">
          <w:pPr>
            <w:pStyle w:val="11"/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01015750" w:history="1">
            <w:r w:rsidRPr="0090605F">
              <w:rPr>
                <w:rStyle w:val="ae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_Toc201015750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35A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43F67" w14:textId="012F3B52" w:rsidR="003038D7" w:rsidRDefault="003038D7" w:rsidP="00406628">
          <w:r>
            <w:rPr>
              <w:b/>
              <w:bCs/>
            </w:rPr>
            <w:fldChar w:fldCharType="end"/>
          </w:r>
        </w:p>
      </w:sdtContent>
    </w:sdt>
    <w:p w14:paraId="2C379246" w14:textId="77777777" w:rsidR="0062584A" w:rsidRDefault="0062584A" w:rsidP="001E59AE">
      <w:pPr>
        <w:spacing w:before="480" w:after="72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C6C036E" w14:textId="20D4FA9A" w:rsidR="00F74EB1" w:rsidRDefault="00F74EB1" w:rsidP="00F74EB1">
      <w:pPr>
        <w:rPr>
          <w:lang w:eastAsia="ru-RU"/>
        </w:rPr>
      </w:pPr>
    </w:p>
    <w:p w14:paraId="46CC5426" w14:textId="77777777" w:rsidR="00C56445" w:rsidRPr="00C56445" w:rsidRDefault="00746E3B" w:rsidP="00C56445">
      <w:pPr>
        <w:pStyle w:val="a3"/>
        <w:rPr>
          <w:szCs w:val="28"/>
        </w:rPr>
      </w:pPr>
      <w:r>
        <w:rPr>
          <w:szCs w:val="28"/>
        </w:rPr>
        <w:br w:type="page"/>
      </w:r>
    </w:p>
    <w:p w14:paraId="549CD125" w14:textId="2072AE02" w:rsidR="0090634C" w:rsidRDefault="4516E8F5" w:rsidP="4516E8F5">
      <w:pPr>
        <w:pStyle w:val="13"/>
        <w:numPr>
          <w:ilvl w:val="0"/>
          <w:numId w:val="0"/>
        </w:numPr>
        <w:ind w:left="709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201015733"/>
      <w:r>
        <w:lastRenderedPageBreak/>
        <w:t>ВВЕДЕНИЕ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6A8A4D34" w14:textId="2AFEF166" w:rsidR="006063BD" w:rsidRDefault="006063BD" w:rsidP="006063BD">
      <w:pPr>
        <w:pStyle w:val="21"/>
      </w:pPr>
      <w:r>
        <w:t>Цель: развитие игровой индустрии в РФ</w:t>
      </w:r>
      <w:r w:rsidR="007B51C2">
        <w:t>.</w:t>
      </w:r>
    </w:p>
    <w:p w14:paraId="232ED7AE" w14:textId="05A528DA" w:rsidR="006063BD" w:rsidRDefault="006063BD" w:rsidP="006063BD">
      <w:pPr>
        <w:pStyle w:val="21"/>
      </w:pPr>
      <w:r>
        <w:t>Задачи:</w:t>
      </w:r>
    </w:p>
    <w:p w14:paraId="2C1CE7F2" w14:textId="34EEF03B" w:rsidR="006063BD" w:rsidRDefault="00190FB2" w:rsidP="004F4517">
      <w:pPr>
        <w:pStyle w:val="a1"/>
      </w:pPr>
      <w:r>
        <w:t>р</w:t>
      </w:r>
      <w:r w:rsidR="006063BD">
        <w:t>азработать гейм-дизайн документ</w:t>
      </w:r>
      <w:r w:rsidR="006063BD">
        <w:rPr>
          <w:lang w:val="en-US"/>
        </w:rPr>
        <w:t>;</w:t>
      </w:r>
    </w:p>
    <w:p w14:paraId="319753C6" w14:textId="31342A2A" w:rsidR="006063BD" w:rsidRPr="006063BD" w:rsidRDefault="00190FB2" w:rsidP="004F4517">
      <w:pPr>
        <w:pStyle w:val="a1"/>
      </w:pPr>
      <w:r>
        <w:t>р</w:t>
      </w:r>
      <w:r w:rsidR="006063BD">
        <w:t>азработать дизайн игры</w:t>
      </w:r>
      <w:r w:rsidR="006063BD">
        <w:rPr>
          <w:lang w:val="en-US"/>
        </w:rPr>
        <w:t>;</w:t>
      </w:r>
    </w:p>
    <w:p w14:paraId="630F859E" w14:textId="3FE50502" w:rsidR="006063BD" w:rsidRPr="00197662" w:rsidRDefault="00190FB2" w:rsidP="004F4517">
      <w:pPr>
        <w:pStyle w:val="a1"/>
      </w:pPr>
      <w:r>
        <w:t>р</w:t>
      </w:r>
      <w:r w:rsidR="006063BD">
        <w:t xml:space="preserve">азработать </w:t>
      </w:r>
      <w:r w:rsidR="00197662">
        <w:t>базовые механики</w:t>
      </w:r>
      <w:r w:rsidR="006063BD">
        <w:t xml:space="preserve"> игры</w:t>
      </w:r>
      <w:r w:rsidR="006063BD">
        <w:rPr>
          <w:lang w:val="en-US"/>
        </w:rPr>
        <w:t>;</w:t>
      </w:r>
    </w:p>
    <w:p w14:paraId="0FDA1D90" w14:textId="5E87D668" w:rsidR="00197662" w:rsidRPr="006063BD" w:rsidRDefault="00190FB2" w:rsidP="004F4517">
      <w:pPr>
        <w:pStyle w:val="a1"/>
      </w:pPr>
      <w:r>
        <w:t>р</w:t>
      </w:r>
      <w:r w:rsidR="00197662">
        <w:t xml:space="preserve">азработать </w:t>
      </w:r>
      <w:r w:rsidR="000315D4">
        <w:t>два начальных уровня</w:t>
      </w:r>
      <w:r w:rsidR="000315D4">
        <w:rPr>
          <w:lang w:val="en-US"/>
        </w:rPr>
        <w:t>;</w:t>
      </w:r>
    </w:p>
    <w:p w14:paraId="05F29360" w14:textId="581C63FE" w:rsidR="006063BD" w:rsidRPr="006063BD" w:rsidRDefault="00190FB2" w:rsidP="004F4517">
      <w:pPr>
        <w:pStyle w:val="a1"/>
      </w:pPr>
      <w:r>
        <w:t>п</w:t>
      </w:r>
      <w:r w:rsidR="006063BD">
        <w:t>ротестировать игру</w:t>
      </w:r>
      <w:r w:rsidR="00C7692E">
        <w:rPr>
          <w:lang w:val="en-US"/>
        </w:rPr>
        <w:t>.</w:t>
      </w:r>
    </w:p>
    <w:p w14:paraId="7F3988D0" w14:textId="2BDF0361" w:rsidR="006063BD" w:rsidRDefault="006063BD" w:rsidP="00473719">
      <w:pPr>
        <w:pStyle w:val="ac"/>
      </w:pPr>
      <w:r>
        <w:t>Актуальность и важность: и</w:t>
      </w:r>
      <w:r w:rsidRPr="006063BD">
        <w:t>гровая индустрия стремительно развивается, объединяя миллионы людей по всему миру, а создание инновационных игр становится актуальным инструментом не только для развлечений, но и для обучения, социализации и реализации творческих идей в условиях растущего спроса и высокой конкуренции.</w:t>
      </w:r>
    </w:p>
    <w:p w14:paraId="25916F5D" w14:textId="1E5FBC20" w:rsidR="00473719" w:rsidRPr="002E66F6" w:rsidRDefault="00473719" w:rsidP="00473719">
      <w:pPr>
        <w:pStyle w:val="ac"/>
      </w:pPr>
      <w:r w:rsidRPr="00473719">
        <w:t>Наша игра предназначена для создания увлекательного игрового контента, обеспечивающего пользователям возможность расслабиться, провести время с интересом и испытать уникальный опыт взаимодействия</w:t>
      </w:r>
      <w:r w:rsidR="002E66F6" w:rsidRPr="002E66F6">
        <w:t>.</w:t>
      </w:r>
    </w:p>
    <w:p w14:paraId="3DA662A8" w14:textId="205DB3C5" w:rsidR="006063BD" w:rsidRPr="006063BD" w:rsidRDefault="006063BD" w:rsidP="006063BD">
      <w:pPr>
        <w:pStyle w:val="21"/>
      </w:pPr>
      <w:r>
        <w:t xml:space="preserve">Ожидаемые результаты к </w:t>
      </w:r>
      <w:r>
        <w:rPr>
          <w:lang w:val="en-US"/>
        </w:rPr>
        <w:t>MVP</w:t>
      </w:r>
      <w:r w:rsidR="00004275">
        <w:t xml:space="preserve"> - </w:t>
      </w:r>
      <w:r w:rsidR="001D3FE2">
        <w:t>з</w:t>
      </w:r>
      <w:r w:rsidR="00004275" w:rsidRPr="00004275">
        <w:t xml:space="preserve">аконченность </w:t>
      </w:r>
      <w:r w:rsidR="001D3FE2">
        <w:t>двух уровней</w:t>
      </w:r>
      <w:r w:rsidR="00004275" w:rsidRPr="00004275">
        <w:t>. Игра не вылетает, нет критических ошибок, багов. Игра стабильно работает</w:t>
      </w:r>
    </w:p>
    <w:p w14:paraId="31531A42" w14:textId="785BE23A" w:rsidR="0055547E" w:rsidRDefault="0055547E" w:rsidP="00B77B7F">
      <w:pPr>
        <w:pStyle w:val="13"/>
        <w:numPr>
          <w:ilvl w:val="0"/>
          <w:numId w:val="8"/>
        </w:numPr>
      </w:pPr>
      <w:bookmarkStart w:id="9" w:name="_Toc201015734"/>
      <w:r>
        <w:lastRenderedPageBreak/>
        <w:t>Целевая аудитория</w:t>
      </w:r>
      <w:bookmarkEnd w:id="9"/>
    </w:p>
    <w:p w14:paraId="6C37AE45" w14:textId="6AC12229" w:rsidR="0055547E" w:rsidRDefault="00A8281E" w:rsidP="0055547E">
      <w:pPr>
        <w:pStyle w:val="ac"/>
      </w:pPr>
      <w:r>
        <w:t xml:space="preserve">Игра </w:t>
      </w:r>
      <w:r w:rsidR="0055547E" w:rsidRPr="0055547E">
        <w:t>ориентирована на аудиторию</w:t>
      </w:r>
      <w:r w:rsidR="00B64E0E" w:rsidRPr="00B64E0E">
        <w:t xml:space="preserve"> </w:t>
      </w:r>
      <w:r w:rsidR="00B64E0E" w:rsidRPr="00B64E0E">
        <w:t xml:space="preserve">PC-игроки, которые ценят лёгкий, но увлекательный геймплей, возможность играть с друзьями и коллегами, а также стильную </w:t>
      </w:r>
      <w:proofErr w:type="spellStart"/>
      <w:r w:rsidR="00B64E0E" w:rsidRPr="00B64E0E">
        <w:t>low-poly</w:t>
      </w:r>
      <w:proofErr w:type="spellEnd"/>
      <w:r w:rsidR="00B64E0E" w:rsidRPr="00B64E0E">
        <w:t xml:space="preserve"> графику. Игра сочетает в себе простоту казуальных механик с глубиной </w:t>
      </w:r>
      <w:proofErr w:type="spellStart"/>
      <w:r w:rsidR="00B64E0E" w:rsidRPr="00B64E0E">
        <w:t>мультиплеерного</w:t>
      </w:r>
      <w:proofErr w:type="spellEnd"/>
      <w:r w:rsidR="00B64E0E" w:rsidRPr="00B64E0E">
        <w:t xml:space="preserve"> взаимодействия, что делает её идеальной для тимбилдинга и вечернего отдыха в компании</w:t>
      </w:r>
      <w:r w:rsidR="00B64E0E">
        <w:t>.</w:t>
      </w:r>
    </w:p>
    <w:p w14:paraId="0B89130E" w14:textId="77C0C517" w:rsidR="00B64E0E" w:rsidRPr="0055547E" w:rsidRDefault="00B64E0E" w:rsidP="0055547E">
      <w:pPr>
        <w:pStyle w:val="ac"/>
      </w:pPr>
      <w:r>
        <w:t>Ключевые особенности:</w:t>
      </w:r>
    </w:p>
    <w:p w14:paraId="4ACFB5A4" w14:textId="66CE9EE8" w:rsidR="00AD702A" w:rsidRPr="00AD702A" w:rsidRDefault="0004278B" w:rsidP="00C7692E">
      <w:pPr>
        <w:pStyle w:val="a1"/>
        <w:numPr>
          <w:ilvl w:val="0"/>
          <w:numId w:val="30"/>
        </w:numPr>
        <w:ind w:left="0" w:firstLine="709"/>
      </w:pPr>
      <w:r>
        <w:t xml:space="preserve">жанр </w:t>
      </w:r>
      <w:r w:rsidR="00011DE0">
        <w:t xml:space="preserve">казуальных </w:t>
      </w:r>
      <w:proofErr w:type="spellStart"/>
      <w:r>
        <w:t>мультиплеерных</w:t>
      </w:r>
      <w:proofErr w:type="spellEnd"/>
      <w:r>
        <w:t xml:space="preserve"> </w:t>
      </w:r>
      <w:r w:rsidR="00011DE0">
        <w:t>игр</w:t>
      </w:r>
      <w:r w:rsidR="00011DE0" w:rsidRPr="00011DE0">
        <w:t>;</w:t>
      </w:r>
    </w:p>
    <w:p w14:paraId="24E4A434" w14:textId="593BEA09" w:rsidR="00AD702A" w:rsidRPr="00AD702A" w:rsidRDefault="00DB1E14" w:rsidP="004F4517">
      <w:pPr>
        <w:pStyle w:val="a1"/>
      </w:pPr>
      <w:r>
        <w:t>в</w:t>
      </w:r>
      <w:r w:rsidR="0004278B">
        <w:t>изуальный</w:t>
      </w:r>
      <w:r w:rsidR="00011DE0">
        <w:t xml:space="preserve"> </w:t>
      </w:r>
      <w:r w:rsidR="00011DE0">
        <w:rPr>
          <w:lang w:val="en-US"/>
        </w:rPr>
        <w:t>Low</w:t>
      </w:r>
      <w:r w:rsidR="00011DE0" w:rsidRPr="00011DE0">
        <w:t>-</w:t>
      </w:r>
      <w:r w:rsidR="00011DE0">
        <w:rPr>
          <w:lang w:val="en-US"/>
        </w:rPr>
        <w:t>Poly</w:t>
      </w:r>
      <w:r w:rsidR="00011DE0" w:rsidRPr="00011DE0">
        <w:t xml:space="preserve"> </w:t>
      </w:r>
      <w:r w:rsidR="00011DE0">
        <w:t>стил</w:t>
      </w:r>
      <w:r w:rsidR="0004278B">
        <w:t>ь</w:t>
      </w:r>
      <w:r w:rsidR="00011DE0" w:rsidRPr="00011DE0">
        <w:t>;</w:t>
      </w:r>
    </w:p>
    <w:p w14:paraId="1EAB1CDF" w14:textId="677B19E1" w:rsidR="00AD702A" w:rsidRPr="00AD702A" w:rsidRDefault="00011DE0" w:rsidP="004F4517">
      <w:pPr>
        <w:pStyle w:val="a1"/>
      </w:pPr>
      <w:r>
        <w:t>интересны</w:t>
      </w:r>
      <w:r w:rsidR="0004278B">
        <w:t>е</w:t>
      </w:r>
      <w:r>
        <w:t xml:space="preserve"> уровн</w:t>
      </w:r>
      <w:r w:rsidR="0004278B">
        <w:t>и</w:t>
      </w:r>
      <w:r>
        <w:t xml:space="preserve"> с разными механиками</w:t>
      </w:r>
      <w:r w:rsidR="0004278B" w:rsidRPr="0004278B">
        <w:t>;</w:t>
      </w:r>
    </w:p>
    <w:p w14:paraId="709BF640" w14:textId="379C0DDD" w:rsidR="00AD702A" w:rsidRDefault="00DB1E14" w:rsidP="004F4517">
      <w:pPr>
        <w:pStyle w:val="a1"/>
      </w:pPr>
      <w:r>
        <w:t>т</w:t>
      </w:r>
      <w:r w:rsidR="00AD702A">
        <w:t>ематическое наполнение</w:t>
      </w:r>
      <w:r w:rsidR="0004278B">
        <w:t>, связанное с космосом</w:t>
      </w:r>
      <w:r w:rsidR="0004278B" w:rsidRPr="0004278B">
        <w:t>;</w:t>
      </w:r>
    </w:p>
    <w:p w14:paraId="2E9BDFAB" w14:textId="4F3E6C81" w:rsidR="0079118F" w:rsidRDefault="00173143" w:rsidP="000B3C8F">
      <w:pPr>
        <w:pStyle w:val="a1"/>
      </w:pPr>
      <w:r>
        <w:t xml:space="preserve">команды, которые </w:t>
      </w:r>
      <w:r w:rsidR="0079118F">
        <w:t>и</w:t>
      </w:r>
      <w:r w:rsidR="0079118F" w:rsidRPr="0079118F">
        <w:t>спользуют игр</w:t>
      </w:r>
      <w:r w:rsidR="0079118F">
        <w:t>ы</w:t>
      </w:r>
      <w:r w:rsidR="0079118F" w:rsidRPr="0079118F">
        <w:t xml:space="preserve"> для тимбилдинга;</w:t>
      </w:r>
    </w:p>
    <w:p w14:paraId="6578A334" w14:textId="0950E425" w:rsidR="0055547E" w:rsidRDefault="0055547E" w:rsidP="00AD702A">
      <w:pPr>
        <w:pStyle w:val="ac"/>
      </w:pPr>
      <w:r w:rsidRPr="0055547E">
        <w:t>Игра может заинтересовать широкий круг пользователей, включая подростков, молодых и взрослых</w:t>
      </w:r>
      <w:r w:rsidR="00A8281E">
        <w:t xml:space="preserve"> людей</w:t>
      </w:r>
      <w:r w:rsidR="0004278B">
        <w:t xml:space="preserve">, которые хотят </w:t>
      </w:r>
      <w:r w:rsidR="00D468A2">
        <w:t>поиграть в казуальный мультиплеер со своими знакомыми.</w:t>
      </w:r>
    </w:p>
    <w:p w14:paraId="7F4D0D98" w14:textId="78248B24" w:rsidR="00AE2D86" w:rsidRPr="000B3C8F" w:rsidRDefault="003217EB" w:rsidP="00AD702A">
      <w:pPr>
        <w:pStyle w:val="ac"/>
      </w:pPr>
      <w:r w:rsidRPr="003217EB">
        <w:t xml:space="preserve">Игра будет распространяться как платный продукт, что обеспечит высокое качество контента и долгую поддержку. </w:t>
      </w:r>
      <w:proofErr w:type="spellStart"/>
      <w:r w:rsidRPr="003217EB">
        <w:t>Steam</w:t>
      </w:r>
      <w:proofErr w:type="spellEnd"/>
      <w:r w:rsidRPr="003217EB">
        <w:t xml:space="preserve"> — идеальная площадка для привлечения широкой аудитории, включая как казуальных игроков, так и поклонников инди-проектов.</w:t>
      </w:r>
    </w:p>
    <w:p w14:paraId="73FF67C8" w14:textId="4F05E475" w:rsidR="00887174" w:rsidRDefault="003819A8" w:rsidP="0016066B">
      <w:pPr>
        <w:pStyle w:val="12"/>
      </w:pPr>
      <w:bookmarkStart w:id="10" w:name="_Toc201015735"/>
      <w:r>
        <w:lastRenderedPageBreak/>
        <w:t>Концепция игры</w:t>
      </w:r>
      <w:bookmarkEnd w:id="10"/>
    </w:p>
    <w:p w14:paraId="2C6137A1" w14:textId="408A72C6" w:rsidR="0016066B" w:rsidRPr="0016066B" w:rsidRDefault="0016066B" w:rsidP="0016066B">
      <w:pPr>
        <w:pStyle w:val="14"/>
        <w:rPr>
          <w:lang w:eastAsia="ru-RU"/>
        </w:rPr>
      </w:pPr>
      <w:bookmarkStart w:id="11" w:name="_Toc201015736"/>
      <w:r>
        <w:rPr>
          <w:lang w:eastAsia="ru-RU"/>
        </w:rPr>
        <w:t>Жанр, управление</w:t>
      </w:r>
      <w:bookmarkEnd w:id="11"/>
    </w:p>
    <w:p w14:paraId="4595E97A" w14:textId="3122B188" w:rsidR="00931170" w:rsidRDefault="00931170" w:rsidP="003819A8">
      <w:pPr>
        <w:pStyle w:val="21"/>
      </w:pPr>
      <w:r>
        <w:t>Жанр игры: приключение, головоломка.</w:t>
      </w:r>
    </w:p>
    <w:p w14:paraId="37F84CC0" w14:textId="26EC4407" w:rsidR="00931170" w:rsidRDefault="00931170" w:rsidP="003819A8">
      <w:pPr>
        <w:pStyle w:val="21"/>
      </w:pPr>
      <w:r>
        <w:t>Управление стандартное:</w:t>
      </w:r>
    </w:p>
    <w:p w14:paraId="6088C3AA" w14:textId="04BD18BF" w:rsidR="00931170" w:rsidRPr="00D677E5" w:rsidRDefault="006E2C7C" w:rsidP="00C7692E">
      <w:pPr>
        <w:pStyle w:val="a1"/>
        <w:numPr>
          <w:ilvl w:val="0"/>
          <w:numId w:val="29"/>
        </w:numPr>
        <w:ind w:left="0" w:firstLine="709"/>
      </w:pPr>
      <w:r>
        <w:t>п</w:t>
      </w:r>
      <w:r w:rsidR="00931170" w:rsidRPr="00D677E5">
        <w:t>ередвижение</w:t>
      </w:r>
      <w:r w:rsidR="00DB1E14">
        <w:t xml:space="preserve"> персонажем</w:t>
      </w:r>
      <w:r w:rsidR="00931170" w:rsidRPr="00D677E5">
        <w:t>: «WАSD»;</w:t>
      </w:r>
    </w:p>
    <w:p w14:paraId="79C739BB" w14:textId="583E9E6D" w:rsidR="00931170" w:rsidRPr="00D677E5" w:rsidRDefault="006E2C7C" w:rsidP="00D677E5">
      <w:pPr>
        <w:pStyle w:val="a1"/>
      </w:pPr>
      <w:r>
        <w:t>в</w:t>
      </w:r>
      <w:r w:rsidR="00931170" w:rsidRPr="00D677E5">
        <w:t>заимодействие</w:t>
      </w:r>
      <w:r w:rsidR="00E6454E">
        <w:t xml:space="preserve"> с предметами окружения: «Левая»</w:t>
      </w:r>
      <w:r w:rsidR="00E6454E" w:rsidRPr="00E6454E">
        <w:t>/</w:t>
      </w:r>
      <w:r w:rsidR="00E6454E">
        <w:t>«Правая» кнопка мыши</w:t>
      </w:r>
    </w:p>
    <w:p w14:paraId="6AFEA721" w14:textId="33EB6889" w:rsidR="00931170" w:rsidRPr="00D677E5" w:rsidRDefault="006E2C7C" w:rsidP="00D677E5">
      <w:pPr>
        <w:pStyle w:val="a1"/>
      </w:pPr>
      <w:r>
        <w:t>п</w:t>
      </w:r>
      <w:r w:rsidR="002820FC">
        <w:t>ритвориться мертвым:</w:t>
      </w:r>
      <w:r w:rsidR="00931170" w:rsidRPr="00D677E5">
        <w:t xml:space="preserve"> «</w:t>
      </w:r>
      <w:r w:rsidR="002820FC">
        <w:rPr>
          <w:lang w:val="en-US"/>
        </w:rPr>
        <w:t>R</w:t>
      </w:r>
      <w:r w:rsidR="00931170" w:rsidRPr="00D677E5">
        <w:t>»;</w:t>
      </w:r>
    </w:p>
    <w:p w14:paraId="465E81EB" w14:textId="10F9A659" w:rsidR="00931170" w:rsidRPr="00D677E5" w:rsidRDefault="006E2C7C" w:rsidP="00D677E5">
      <w:pPr>
        <w:pStyle w:val="a1"/>
      </w:pPr>
      <w:r>
        <w:t>п</w:t>
      </w:r>
      <w:r w:rsidR="002820FC">
        <w:t>рыжок</w:t>
      </w:r>
      <w:r w:rsidR="00931170" w:rsidRPr="00D677E5">
        <w:t>: «</w:t>
      </w:r>
      <w:r w:rsidR="002820FC">
        <w:rPr>
          <w:lang w:val="en-US"/>
        </w:rPr>
        <w:t>Space</w:t>
      </w:r>
      <w:r w:rsidR="00931170" w:rsidRPr="00D677E5">
        <w:t>»;</w:t>
      </w:r>
    </w:p>
    <w:p w14:paraId="32AAE1A0" w14:textId="511D9420" w:rsidR="00931170" w:rsidRPr="00D677E5" w:rsidRDefault="006E2C7C" w:rsidP="00D677E5">
      <w:pPr>
        <w:pStyle w:val="a1"/>
      </w:pPr>
      <w:r>
        <w:t>у</w:t>
      </w:r>
      <w:r w:rsidR="00F51D74">
        <w:t>скорение: «</w:t>
      </w:r>
      <w:r w:rsidR="00F51D74">
        <w:rPr>
          <w:lang w:val="en-US"/>
        </w:rPr>
        <w:t>Shift</w:t>
      </w:r>
      <w:r w:rsidR="00F51D74">
        <w:t>»</w:t>
      </w:r>
      <w:r w:rsidR="00931170" w:rsidRPr="00D677E5">
        <w:t>;</w:t>
      </w:r>
    </w:p>
    <w:p w14:paraId="50FA7DC2" w14:textId="0320B949" w:rsidR="00931170" w:rsidRPr="00D677E5" w:rsidRDefault="006E2C7C" w:rsidP="00D677E5">
      <w:pPr>
        <w:pStyle w:val="a1"/>
      </w:pPr>
      <w:r>
        <w:t>н</w:t>
      </w:r>
      <w:r w:rsidR="00931170" w:rsidRPr="00D677E5">
        <w:t>астройки: «ESC».</w:t>
      </w:r>
    </w:p>
    <w:p w14:paraId="7E85D101" w14:textId="7F460210" w:rsidR="0016066B" w:rsidRDefault="0016066B" w:rsidP="0016066B">
      <w:pPr>
        <w:pStyle w:val="ac"/>
      </w:pPr>
      <w:r>
        <w:t xml:space="preserve">Камера в игре находится </w:t>
      </w:r>
      <w:r w:rsidR="00F51D74">
        <w:t>позади персонажа (третье лицо).</w:t>
      </w:r>
    </w:p>
    <w:p w14:paraId="02A2799C" w14:textId="69E968AD" w:rsidR="005A0402" w:rsidRDefault="008B6D52" w:rsidP="00053F9B">
      <w:pPr>
        <w:pStyle w:val="14"/>
      </w:pPr>
      <w:bookmarkStart w:id="12" w:name="_Toc201015737"/>
      <w:r>
        <w:t>Уровни</w:t>
      </w:r>
      <w:bookmarkEnd w:id="12"/>
    </w:p>
    <w:p w14:paraId="3A61AFBB" w14:textId="7FA4D522" w:rsidR="00C45C9E" w:rsidRPr="00106948" w:rsidRDefault="00C45C9E" w:rsidP="00C45C9E">
      <w:pPr>
        <w:pStyle w:val="21"/>
        <w:rPr>
          <w:b/>
          <w:bCs/>
          <w:lang w:eastAsia="en-US"/>
        </w:rPr>
      </w:pPr>
      <w:r w:rsidRPr="00106948">
        <w:rPr>
          <w:b/>
          <w:bCs/>
          <w:lang w:eastAsia="en-US"/>
        </w:rPr>
        <w:t>Обучение.</w:t>
      </w:r>
    </w:p>
    <w:p w14:paraId="1C12AA51" w14:textId="6D7A7174" w:rsidR="00644FD2" w:rsidRDefault="00B82F7B" w:rsidP="00644FD2">
      <w:pPr>
        <w:pStyle w:val="21"/>
        <w:rPr>
          <w:lang w:eastAsia="en-US"/>
        </w:rPr>
      </w:pPr>
      <w:r>
        <w:rPr>
          <w:lang w:eastAsia="en-US"/>
        </w:rPr>
        <w:t>Игрок обучается базовым механикам игры</w:t>
      </w:r>
      <w:r w:rsidR="00152DCA">
        <w:rPr>
          <w:lang w:eastAsia="en-US"/>
        </w:rPr>
        <w:t xml:space="preserve">, чтобы приспособится к </w:t>
      </w:r>
      <w:r w:rsidR="00A73DB3">
        <w:rPr>
          <w:lang w:eastAsia="en-US"/>
        </w:rPr>
        <w:t>управлению персонажем</w:t>
      </w:r>
      <w:r w:rsidR="00644FD2">
        <w:rPr>
          <w:lang w:eastAsia="en-US"/>
        </w:rPr>
        <w:t>:</w:t>
      </w:r>
    </w:p>
    <w:p w14:paraId="1D821FDC" w14:textId="7A65DB41" w:rsidR="00644FD2" w:rsidRPr="00847EA0" w:rsidRDefault="006E2C7C" w:rsidP="00644FD2">
      <w:pPr>
        <w:pStyle w:val="21"/>
        <w:numPr>
          <w:ilvl w:val="0"/>
          <w:numId w:val="40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644FD2">
        <w:rPr>
          <w:lang w:eastAsia="en-US"/>
        </w:rPr>
        <w:t xml:space="preserve">однятие рук </w:t>
      </w:r>
      <w:r w:rsidR="00847EA0">
        <w:rPr>
          <w:lang w:eastAsia="en-US"/>
        </w:rPr>
        <w:t>кнопками мыши</w:t>
      </w:r>
      <w:r w:rsidR="00847EA0">
        <w:rPr>
          <w:lang w:val="en-US" w:eastAsia="en-US"/>
        </w:rPr>
        <w:t>;</w:t>
      </w:r>
    </w:p>
    <w:p w14:paraId="434214D1" w14:textId="31C75463" w:rsidR="00847EA0" w:rsidRPr="006E2C7C" w:rsidRDefault="006E2C7C" w:rsidP="00644FD2">
      <w:pPr>
        <w:pStyle w:val="21"/>
        <w:numPr>
          <w:ilvl w:val="0"/>
          <w:numId w:val="40"/>
        </w:numPr>
        <w:ind w:left="0" w:firstLine="709"/>
        <w:rPr>
          <w:lang w:eastAsia="en-US"/>
        </w:rPr>
      </w:pPr>
      <w:r>
        <w:rPr>
          <w:lang w:eastAsia="en-US"/>
        </w:rPr>
        <w:t>в</w:t>
      </w:r>
      <w:r w:rsidR="00847EA0">
        <w:rPr>
          <w:lang w:eastAsia="en-US"/>
        </w:rPr>
        <w:t xml:space="preserve">скарабкаться по </w:t>
      </w:r>
      <w:r>
        <w:rPr>
          <w:lang w:eastAsia="en-US"/>
        </w:rPr>
        <w:t>элементам интерьера</w:t>
      </w:r>
      <w:r>
        <w:rPr>
          <w:lang w:val="en-US" w:eastAsia="en-US"/>
        </w:rPr>
        <w:t>;</w:t>
      </w:r>
    </w:p>
    <w:p w14:paraId="3A02F758" w14:textId="5EFAB11C" w:rsidR="006E2C7C" w:rsidRPr="006E2C7C" w:rsidRDefault="006E2C7C" w:rsidP="00644FD2">
      <w:pPr>
        <w:pStyle w:val="21"/>
        <w:numPr>
          <w:ilvl w:val="0"/>
          <w:numId w:val="40"/>
        </w:numPr>
        <w:ind w:left="0" w:firstLine="709"/>
        <w:rPr>
          <w:lang w:eastAsia="en-US"/>
        </w:rPr>
      </w:pPr>
      <w:r>
        <w:rPr>
          <w:lang w:eastAsia="en-US"/>
        </w:rPr>
        <w:t>раскачивание персонажа</w:t>
      </w:r>
      <w:r>
        <w:rPr>
          <w:lang w:val="en-US" w:eastAsia="en-US"/>
        </w:rPr>
        <w:t>;</w:t>
      </w:r>
    </w:p>
    <w:p w14:paraId="19272144" w14:textId="4F621262" w:rsidR="006E2C7C" w:rsidRPr="00C62BCB" w:rsidRDefault="00C62BCB" w:rsidP="00644FD2">
      <w:pPr>
        <w:pStyle w:val="21"/>
        <w:numPr>
          <w:ilvl w:val="0"/>
          <w:numId w:val="40"/>
        </w:numPr>
        <w:ind w:left="0" w:firstLine="709"/>
        <w:rPr>
          <w:lang w:eastAsia="en-US"/>
        </w:rPr>
      </w:pPr>
      <w:r>
        <w:rPr>
          <w:lang w:eastAsia="en-US"/>
        </w:rPr>
        <w:t>первое взаимодействие с гравитацией</w:t>
      </w:r>
      <w:r>
        <w:rPr>
          <w:lang w:val="en-US" w:eastAsia="en-US"/>
        </w:rPr>
        <w:t>;</w:t>
      </w:r>
    </w:p>
    <w:p w14:paraId="3237B950" w14:textId="4EC455CC" w:rsidR="00C62BCB" w:rsidRPr="00C45C9E" w:rsidRDefault="00917A20" w:rsidP="00644FD2">
      <w:pPr>
        <w:pStyle w:val="21"/>
        <w:numPr>
          <w:ilvl w:val="0"/>
          <w:numId w:val="40"/>
        </w:numPr>
        <w:ind w:left="0" w:firstLine="709"/>
        <w:rPr>
          <w:lang w:eastAsia="en-US"/>
        </w:rPr>
      </w:pPr>
      <w:r>
        <w:rPr>
          <w:lang w:eastAsia="en-US"/>
        </w:rPr>
        <w:t>притвориться мертвым.</w:t>
      </w:r>
    </w:p>
    <w:p w14:paraId="51372C8E" w14:textId="213332F8" w:rsidR="00C45C9E" w:rsidRDefault="008B6D52" w:rsidP="00C45C9E">
      <w:pPr>
        <w:pStyle w:val="21"/>
        <w:rPr>
          <w:b/>
          <w:bCs/>
          <w:lang w:eastAsia="en-US"/>
        </w:rPr>
      </w:pPr>
      <w:r w:rsidRPr="00106948">
        <w:rPr>
          <w:b/>
          <w:bCs/>
          <w:lang w:eastAsia="en-US"/>
        </w:rPr>
        <w:t>Уровень 1</w:t>
      </w:r>
      <w:r w:rsidR="00C45C9E" w:rsidRPr="00106948">
        <w:rPr>
          <w:b/>
          <w:bCs/>
          <w:lang w:eastAsia="en-US"/>
        </w:rPr>
        <w:t>.</w:t>
      </w:r>
    </w:p>
    <w:p w14:paraId="44370758" w14:textId="7CF12706" w:rsidR="00A73DB3" w:rsidRPr="00A73DB3" w:rsidRDefault="00A73DB3" w:rsidP="00A73DB3">
      <w:pPr>
        <w:pStyle w:val="21"/>
        <w:rPr>
          <w:lang w:eastAsia="en-US"/>
        </w:rPr>
      </w:pPr>
      <w:r>
        <w:rPr>
          <w:lang w:eastAsia="en-US"/>
        </w:rPr>
        <w:t>Проиграть в данном уровне невозможно, так как у нас нет здоровья корабля, а игроки не погибают.</w:t>
      </w:r>
    </w:p>
    <w:p w14:paraId="313CFE7E" w14:textId="2FDD9B55" w:rsidR="00C45C9E" w:rsidRDefault="00A73DB3" w:rsidP="00C45C9E">
      <w:pPr>
        <w:pStyle w:val="21"/>
        <w:rPr>
          <w:lang w:eastAsia="en-US"/>
        </w:rPr>
      </w:pPr>
      <w:r>
        <w:rPr>
          <w:lang w:eastAsia="en-US"/>
        </w:rPr>
        <w:t>Уровень в</w:t>
      </w:r>
      <w:r w:rsidR="00C45C9E">
        <w:rPr>
          <w:lang w:eastAsia="en-US"/>
        </w:rPr>
        <w:t>ключает в себя несколько основных механик:</w:t>
      </w:r>
    </w:p>
    <w:p w14:paraId="1CC7897A" w14:textId="2D0A56DD" w:rsidR="0024322D" w:rsidRPr="0024322D" w:rsidRDefault="0024322D" w:rsidP="0024322D">
      <w:pPr>
        <w:pStyle w:val="a0"/>
      </w:pPr>
      <w:r>
        <w:lastRenderedPageBreak/>
        <w:t>в</w:t>
      </w:r>
      <w:r w:rsidRPr="0024322D">
        <w:t>заимодействие с окружением</w:t>
      </w:r>
      <w:r w:rsidR="00AB447D">
        <w:t xml:space="preserve"> (и</w:t>
      </w:r>
      <w:r w:rsidRPr="0024322D">
        <w:t>гроки могут брать</w:t>
      </w:r>
      <w:r w:rsidR="00AB447D">
        <w:t xml:space="preserve"> и</w:t>
      </w:r>
      <w:r w:rsidRPr="0024322D">
        <w:t xml:space="preserve"> перемещать объекты</w:t>
      </w:r>
      <w:r w:rsidR="003B1239">
        <w:t>,</w:t>
      </w:r>
      <w:r w:rsidRPr="0024322D">
        <w:t xml:space="preserve"> использовать элементы интерьера корабля для решения задач</w:t>
      </w:r>
      <w:r w:rsidR="00AB447D">
        <w:t>)</w:t>
      </w:r>
      <w:r w:rsidR="00AB447D" w:rsidRPr="00AB447D">
        <w:t>;</w:t>
      </w:r>
    </w:p>
    <w:p w14:paraId="6A330EE4" w14:textId="0E42B2AA" w:rsidR="00A07D13" w:rsidRDefault="000E517C" w:rsidP="00A07D13">
      <w:pPr>
        <w:pStyle w:val="a0"/>
      </w:pPr>
      <w:r>
        <w:t>п</w:t>
      </w:r>
      <w:r w:rsidR="00F33E15">
        <w:t xml:space="preserve">оломки </w:t>
      </w:r>
      <w:r w:rsidR="00A07D13">
        <w:t>корабля:</w:t>
      </w:r>
    </w:p>
    <w:p w14:paraId="7A8B09E7" w14:textId="191A4ACF" w:rsidR="00A07D13" w:rsidRDefault="00916651" w:rsidP="00113171">
      <w:pPr>
        <w:pStyle w:val="a0"/>
        <w:numPr>
          <w:ilvl w:val="0"/>
          <w:numId w:val="31"/>
        </w:numPr>
        <w:ind w:left="709" w:firstLine="709"/>
      </w:pPr>
      <w:r>
        <w:t>свет</w:t>
      </w:r>
      <w:r w:rsidR="0091653C">
        <w:t xml:space="preserve"> – переместить</w:t>
      </w:r>
      <w:r w:rsidR="000E517C">
        <w:t xml:space="preserve"> пал</w:t>
      </w:r>
      <w:r w:rsidR="0091653C">
        <w:t>ки</w:t>
      </w:r>
      <w:r w:rsidR="000E517C">
        <w:t xml:space="preserve"> в «</w:t>
      </w:r>
      <w:proofErr w:type="spellStart"/>
      <w:r w:rsidR="000E517C">
        <w:t>палкоприемник</w:t>
      </w:r>
      <w:proofErr w:type="spellEnd"/>
      <w:r w:rsidR="0091653C">
        <w:t>»</w:t>
      </w:r>
      <w:r w:rsidR="000E517C" w:rsidRPr="000E517C">
        <w:t>;</w:t>
      </w:r>
    </w:p>
    <w:p w14:paraId="516FFAED" w14:textId="5ACF93EE" w:rsidR="000E517C" w:rsidRDefault="000E517C" w:rsidP="00113171">
      <w:pPr>
        <w:pStyle w:val="a0"/>
        <w:numPr>
          <w:ilvl w:val="0"/>
          <w:numId w:val="31"/>
        </w:numPr>
        <w:ind w:left="709" w:firstLine="709"/>
      </w:pPr>
      <w:r>
        <w:t>бал</w:t>
      </w:r>
      <w:r w:rsidR="00916651">
        <w:t>л</w:t>
      </w:r>
      <w:r>
        <w:t>оны</w:t>
      </w:r>
      <w:r w:rsidR="0091653C">
        <w:t xml:space="preserve"> –</w:t>
      </w:r>
      <w:r w:rsidR="00916651">
        <w:t xml:space="preserve"> починить</w:t>
      </w:r>
      <w:r w:rsidR="0091653C">
        <w:rPr>
          <w:lang w:val="en-US"/>
        </w:rPr>
        <w:t>,</w:t>
      </w:r>
      <w:r w:rsidR="0091653C">
        <w:t xml:space="preserve"> обмотав</w:t>
      </w:r>
      <w:r w:rsidR="00916651">
        <w:t xml:space="preserve"> скотчем</w:t>
      </w:r>
      <w:r w:rsidR="0091653C">
        <w:rPr>
          <w:lang w:val="en-US"/>
        </w:rPr>
        <w:t>;</w:t>
      </w:r>
    </w:p>
    <w:p w14:paraId="576B677A" w14:textId="4AE9D134" w:rsidR="00916651" w:rsidRPr="00A07D13" w:rsidRDefault="00916651" w:rsidP="00113171">
      <w:pPr>
        <w:pStyle w:val="a0"/>
        <w:numPr>
          <w:ilvl w:val="0"/>
          <w:numId w:val="31"/>
        </w:numPr>
        <w:ind w:left="709" w:firstLine="709"/>
      </w:pPr>
      <w:r>
        <w:t>двигатель</w:t>
      </w:r>
      <w:r w:rsidR="0091653C">
        <w:t xml:space="preserve"> – дверь с</w:t>
      </w:r>
      <w:r>
        <w:t xml:space="preserve"> </w:t>
      </w:r>
      <w:r w:rsidR="0091653C">
        <w:t>изменённой гравитацией, а также батарейка, которую нужно вставить.</w:t>
      </w:r>
    </w:p>
    <w:p w14:paraId="529203EB" w14:textId="77627F87" w:rsidR="00A07D13" w:rsidRDefault="000E517C" w:rsidP="00A07D13">
      <w:pPr>
        <w:pStyle w:val="a0"/>
      </w:pPr>
      <w:r>
        <w:t>н</w:t>
      </w:r>
      <w:r w:rsidR="00A07D13">
        <w:t>ажатие на кнопку для уничтожения астероидов.</w:t>
      </w:r>
    </w:p>
    <w:p w14:paraId="760ED881" w14:textId="07AEF0FD" w:rsidR="00C45C9E" w:rsidRPr="00106948" w:rsidRDefault="00C45C9E" w:rsidP="00C45C9E">
      <w:pPr>
        <w:pStyle w:val="21"/>
        <w:rPr>
          <w:b/>
          <w:bCs/>
          <w:lang w:eastAsia="en-US"/>
        </w:rPr>
      </w:pPr>
      <w:r w:rsidRPr="00106948">
        <w:rPr>
          <w:b/>
          <w:bCs/>
          <w:lang w:eastAsia="en-US"/>
        </w:rPr>
        <w:t xml:space="preserve">Уровень </w:t>
      </w:r>
      <w:r w:rsidR="00106948">
        <w:rPr>
          <w:b/>
          <w:bCs/>
          <w:lang w:eastAsia="en-US"/>
        </w:rPr>
        <w:t>3</w:t>
      </w:r>
      <w:r w:rsidRPr="00106948">
        <w:rPr>
          <w:b/>
          <w:bCs/>
          <w:lang w:eastAsia="en-US"/>
        </w:rPr>
        <w:t>.</w:t>
      </w:r>
    </w:p>
    <w:p w14:paraId="3A53AB8F" w14:textId="5ADA5D34" w:rsidR="007B43FF" w:rsidRDefault="007B43FF" w:rsidP="007C383A">
      <w:pPr>
        <w:pStyle w:val="21"/>
        <w:rPr>
          <w:lang w:eastAsia="en-US"/>
        </w:rPr>
      </w:pPr>
      <w:r w:rsidRPr="007B43FF">
        <w:rPr>
          <w:lang w:eastAsia="en-US"/>
        </w:rPr>
        <w:t>Третий уровень кардинально меняет геймплей, превращая его в динамичный аркадный шутер. Игроки должны отстреливать летящие НЛО и астероиды, чтобы защитить корабль.</w:t>
      </w:r>
    </w:p>
    <w:p w14:paraId="5B84DCAC" w14:textId="2E4FDCB8" w:rsidR="00985CB9" w:rsidRDefault="00985CB9" w:rsidP="00985CB9">
      <w:pPr>
        <w:pStyle w:val="21"/>
        <w:rPr>
          <w:lang w:eastAsia="en-US"/>
        </w:rPr>
      </w:pPr>
      <w:r>
        <w:rPr>
          <w:lang w:eastAsia="en-US"/>
        </w:rPr>
        <w:t>В будущем планируется ещё 3 уровня, которые продолжат историю и введут новые механики:</w:t>
      </w:r>
    </w:p>
    <w:p w14:paraId="4D07F682" w14:textId="67427237" w:rsidR="00985CB9" w:rsidRDefault="00985CB9" w:rsidP="00985CB9">
      <w:pPr>
        <w:pStyle w:val="a0"/>
      </w:pPr>
      <w:proofErr w:type="spellStart"/>
      <w:r>
        <w:t>Пазлы</w:t>
      </w:r>
      <w:proofErr w:type="spellEnd"/>
      <w:r>
        <w:t xml:space="preserve"> с гравитацией</w:t>
      </w:r>
      <w:r>
        <w:rPr>
          <w:lang w:val="en-US"/>
        </w:rPr>
        <w:t>;</w:t>
      </w:r>
    </w:p>
    <w:p w14:paraId="2A330EDD" w14:textId="43F0F750" w:rsidR="00985CB9" w:rsidRPr="00985CB9" w:rsidRDefault="00985CB9" w:rsidP="00985CB9">
      <w:pPr>
        <w:pStyle w:val="a0"/>
      </w:pPr>
      <w:r>
        <w:t>Командные мини-игры</w:t>
      </w:r>
      <w:r>
        <w:rPr>
          <w:lang w:val="en-US"/>
        </w:rPr>
        <w:t>;</w:t>
      </w:r>
    </w:p>
    <w:p w14:paraId="116E4568" w14:textId="2442F1E3" w:rsidR="00985CB9" w:rsidRDefault="00985CB9" w:rsidP="008C15A5">
      <w:pPr>
        <w:pStyle w:val="a0"/>
      </w:pPr>
      <w:r>
        <w:t>Уровни с процедурной генерацией.</w:t>
      </w:r>
    </w:p>
    <w:p w14:paraId="2B344F3B" w14:textId="3FB6AFDA" w:rsidR="00C45C9E" w:rsidRPr="008B6D52" w:rsidRDefault="00467397" w:rsidP="00985CB9">
      <w:pPr>
        <w:pStyle w:val="21"/>
        <w:rPr>
          <w:lang w:eastAsia="en-US"/>
        </w:rPr>
      </w:pPr>
      <w:r w:rsidRPr="00467397">
        <w:rPr>
          <w:lang w:eastAsia="en-US"/>
        </w:rPr>
        <w:t>Игра сочетает простоту казуального геймплея с разнообразием механик, что делает её интересной для широкой аудитории. Первые уровни учат взаимодействию с миром, а дальше добавляется больше динамики и кооперативных элементов.</w:t>
      </w:r>
    </w:p>
    <w:p w14:paraId="4F78945C" w14:textId="5C9261A1" w:rsidR="00473719" w:rsidRDefault="0016066B" w:rsidP="0016066B">
      <w:pPr>
        <w:pStyle w:val="12"/>
      </w:pPr>
      <w:bookmarkStart w:id="13" w:name="_Toc201015738"/>
      <w:r>
        <w:lastRenderedPageBreak/>
        <w:t>Обзор аналогов</w:t>
      </w:r>
      <w:bookmarkEnd w:id="13"/>
    </w:p>
    <w:p w14:paraId="25CC7C80" w14:textId="087EFA3C" w:rsidR="0016066B" w:rsidRDefault="004A10E2" w:rsidP="0016066B">
      <w:pPr>
        <w:pStyle w:val="14"/>
        <w:rPr>
          <w:lang w:val="en-US" w:eastAsia="ru-RU"/>
        </w:rPr>
      </w:pPr>
      <w:bookmarkStart w:id="14" w:name="_Toc201015739"/>
      <w:r>
        <w:rPr>
          <w:lang w:val="en-US" w:eastAsia="ru-RU"/>
        </w:rPr>
        <w:t>Human Fall Flat</w:t>
      </w:r>
      <w:bookmarkEnd w:id="14"/>
    </w:p>
    <w:p w14:paraId="5D313BF2" w14:textId="7620596A" w:rsidR="0016066B" w:rsidRDefault="004A10E2" w:rsidP="0016066B">
      <w:pPr>
        <w:pStyle w:val="21"/>
      </w:pPr>
      <w:r w:rsidRPr="004A10E2">
        <w:rPr>
          <w:lang w:val="en-US"/>
        </w:rPr>
        <w:t>Human</w:t>
      </w:r>
      <w:r w:rsidRPr="004A10E2">
        <w:t xml:space="preserve"> </w:t>
      </w:r>
      <w:r w:rsidRPr="004A10E2">
        <w:rPr>
          <w:lang w:val="en-US"/>
        </w:rPr>
        <w:t>Fall</w:t>
      </w:r>
      <w:r w:rsidRPr="004A10E2">
        <w:t xml:space="preserve"> </w:t>
      </w:r>
      <w:r w:rsidRPr="004A10E2">
        <w:rPr>
          <w:lang w:val="en-US"/>
        </w:rPr>
        <w:t>Flat</w:t>
      </w:r>
      <w:r w:rsidRPr="004A10E2">
        <w:t xml:space="preserve"> </w:t>
      </w:r>
      <w:r w:rsidR="0016066B" w:rsidRPr="0016066B">
        <w:t xml:space="preserve">– это атмосферная приключенческая игра с </w:t>
      </w:r>
      <w:r w:rsidR="00793018">
        <w:t xml:space="preserve">интересными головоломками и ситуациями. </w:t>
      </w:r>
      <w:r>
        <w:t xml:space="preserve">Данный аналог считается первой </w:t>
      </w:r>
      <w:r w:rsidR="00DD6EE7">
        <w:t>игрой со смешной физикой персонажей, которые неуклюже взаимодействуют с окружением</w:t>
      </w:r>
    </w:p>
    <w:p w14:paraId="082E5A8A" w14:textId="440F30B6" w:rsidR="00701F46" w:rsidRDefault="00701F46" w:rsidP="00701F46">
      <w:pPr>
        <w:pStyle w:val="21"/>
      </w:pPr>
      <w:r>
        <w:t>Ключевые сходства:</w:t>
      </w:r>
    </w:p>
    <w:p w14:paraId="356A1A61" w14:textId="558CE1C4" w:rsidR="00701F46" w:rsidRDefault="00701F46" w:rsidP="00701F46">
      <w:pPr>
        <w:pStyle w:val="21"/>
        <w:numPr>
          <w:ilvl w:val="0"/>
          <w:numId w:val="41"/>
        </w:numPr>
        <w:ind w:left="0" w:firstLine="709"/>
      </w:pPr>
      <w:r>
        <w:t>Использование комичной физики персонажей</w:t>
      </w:r>
      <w:r w:rsidR="000B5251" w:rsidRPr="006E7DE0">
        <w:t>,</w:t>
      </w:r>
      <w:r>
        <w:t xml:space="preserve"> как основного игрового элемента</w:t>
      </w:r>
      <w:r w:rsidR="00DF31C1" w:rsidRPr="00804046">
        <w:t>;</w:t>
      </w:r>
    </w:p>
    <w:p w14:paraId="2F5ABBC4" w14:textId="0B789D20" w:rsidR="00701F46" w:rsidRDefault="00701F46" w:rsidP="00701F46">
      <w:pPr>
        <w:pStyle w:val="21"/>
        <w:numPr>
          <w:ilvl w:val="0"/>
          <w:numId w:val="41"/>
        </w:numPr>
        <w:ind w:left="0" w:firstLine="709"/>
      </w:pPr>
      <w:r>
        <w:t>Механики взаимодействия с игровой средой</w:t>
      </w:r>
      <w:r w:rsidR="00CE1D30" w:rsidRPr="00CE1D30">
        <w:t>;</w:t>
      </w:r>
    </w:p>
    <w:p w14:paraId="6E073594" w14:textId="499D8E65" w:rsidR="00701F46" w:rsidRDefault="00701F46" w:rsidP="00701F46">
      <w:pPr>
        <w:pStyle w:val="21"/>
        <w:numPr>
          <w:ilvl w:val="0"/>
          <w:numId w:val="41"/>
        </w:numPr>
        <w:ind w:left="0" w:firstLine="709"/>
      </w:pPr>
      <w:r>
        <w:t xml:space="preserve">Визуальное исполнение в стиле </w:t>
      </w:r>
      <w:proofErr w:type="spellStart"/>
      <w:r>
        <w:t>low-poly</w:t>
      </w:r>
      <w:proofErr w:type="spellEnd"/>
      <w:r w:rsidR="006661AE" w:rsidRPr="006661AE">
        <w:t>;</w:t>
      </w:r>
    </w:p>
    <w:p w14:paraId="6E320BB4" w14:textId="0BDC172D" w:rsidR="00701F46" w:rsidRDefault="00701F46" w:rsidP="00701F46">
      <w:pPr>
        <w:pStyle w:val="21"/>
        <w:numPr>
          <w:ilvl w:val="0"/>
          <w:numId w:val="41"/>
        </w:numPr>
        <w:ind w:left="0" w:firstLine="709"/>
      </w:pPr>
      <w:r>
        <w:t xml:space="preserve">Наличие </w:t>
      </w:r>
      <w:proofErr w:type="spellStart"/>
      <w:r>
        <w:t>мультиплеерного</w:t>
      </w:r>
      <w:proofErr w:type="spellEnd"/>
      <w:r>
        <w:t xml:space="preserve"> режима для кооперативного прохождения</w:t>
      </w:r>
      <w:r w:rsidR="006661AE" w:rsidRPr="006661AE">
        <w:t>;</w:t>
      </w:r>
    </w:p>
    <w:p w14:paraId="73FA1BD6" w14:textId="4270AFA8" w:rsidR="00701F46" w:rsidRPr="00DD6EE7" w:rsidRDefault="00701F46" w:rsidP="00701F46">
      <w:pPr>
        <w:pStyle w:val="21"/>
        <w:numPr>
          <w:ilvl w:val="0"/>
          <w:numId w:val="41"/>
        </w:numPr>
        <w:ind w:left="0" w:firstLine="709"/>
      </w:pPr>
      <w:proofErr w:type="spellStart"/>
      <w:r>
        <w:t>Пазловый</w:t>
      </w:r>
      <w:proofErr w:type="spellEnd"/>
      <w:r>
        <w:t xml:space="preserve"> дизайн уровней</w:t>
      </w:r>
      <w:r w:rsidR="006661AE">
        <w:rPr>
          <w:lang w:val="en-US"/>
        </w:rPr>
        <w:t>.</w:t>
      </w:r>
    </w:p>
    <w:p w14:paraId="12CA5407" w14:textId="282B02D2" w:rsidR="0016066B" w:rsidRDefault="0016066B" w:rsidP="0016066B">
      <w:pPr>
        <w:pStyle w:val="21"/>
      </w:pPr>
      <w:r>
        <w:t>Отличия:</w:t>
      </w:r>
    </w:p>
    <w:p w14:paraId="6FC9E08E" w14:textId="0D485D75" w:rsidR="00411D93" w:rsidRDefault="0021070E" w:rsidP="00411D93">
      <w:pPr>
        <w:pStyle w:val="ac"/>
        <w:numPr>
          <w:ilvl w:val="0"/>
          <w:numId w:val="42"/>
        </w:numPr>
        <w:ind w:left="0" w:firstLine="709"/>
      </w:pPr>
      <w:r>
        <w:t>В</w:t>
      </w:r>
      <w:r w:rsidR="00411D93">
        <w:t xml:space="preserve"> отличие от</w:t>
      </w:r>
      <w:r w:rsidR="00411D93">
        <w:t xml:space="preserve"> абстрактных локаций Human </w:t>
      </w:r>
      <w:proofErr w:type="spellStart"/>
      <w:r w:rsidR="00411D93">
        <w:t>Fall</w:t>
      </w:r>
      <w:proofErr w:type="spellEnd"/>
      <w:r w:rsidR="00411D93">
        <w:t xml:space="preserve"> </w:t>
      </w:r>
      <w:proofErr w:type="spellStart"/>
      <w:r w:rsidR="00411D93">
        <w:t>Flat</w:t>
      </w:r>
      <w:proofErr w:type="spellEnd"/>
      <w:r w:rsidR="00411D93">
        <w:t>, действие разрабатываемой игры происходит в космическом пространстве</w:t>
      </w:r>
      <w:r w:rsidR="006E7DE0" w:rsidRPr="006E7DE0">
        <w:t>;</w:t>
      </w:r>
    </w:p>
    <w:p w14:paraId="2EB8A877" w14:textId="77777777" w:rsidR="00411D93" w:rsidRDefault="00411D93" w:rsidP="00411D93">
      <w:pPr>
        <w:pStyle w:val="ac"/>
        <w:numPr>
          <w:ilvl w:val="0"/>
          <w:numId w:val="42"/>
        </w:numPr>
        <w:ind w:left="0" w:firstLine="709"/>
      </w:pPr>
      <w:r>
        <w:t>Игровые механики:</w:t>
      </w:r>
    </w:p>
    <w:p w14:paraId="7D23A0E3" w14:textId="07FB4C77" w:rsidR="00411D93" w:rsidRPr="00411D93" w:rsidRDefault="00411D93" w:rsidP="0021070E">
      <w:pPr>
        <w:pStyle w:val="a0"/>
        <w:ind w:left="851"/>
      </w:pPr>
      <w:r w:rsidRPr="00411D93">
        <w:t>Система ремонта космического корабля</w:t>
      </w:r>
      <w:r w:rsidR="0021070E">
        <w:rPr>
          <w:lang w:val="en-US"/>
        </w:rPr>
        <w:t>;</w:t>
      </w:r>
    </w:p>
    <w:p w14:paraId="5AE0257D" w14:textId="467FB92D" w:rsidR="00411D93" w:rsidRPr="00411D93" w:rsidRDefault="00411D93" w:rsidP="0021070E">
      <w:pPr>
        <w:pStyle w:val="a0"/>
        <w:ind w:left="851"/>
      </w:pPr>
      <w:r w:rsidRPr="00411D93">
        <w:t>Аномалии гравитации</w:t>
      </w:r>
      <w:r w:rsidR="0021070E">
        <w:rPr>
          <w:lang w:val="en-US"/>
        </w:rPr>
        <w:t>;</w:t>
      </w:r>
    </w:p>
    <w:p w14:paraId="640B2485" w14:textId="33E56FDE" w:rsidR="00411D93" w:rsidRPr="00411D93" w:rsidRDefault="0021070E" w:rsidP="0021070E">
      <w:pPr>
        <w:pStyle w:val="a0"/>
        <w:ind w:left="851"/>
      </w:pPr>
      <w:r>
        <w:t>Уровень</w:t>
      </w:r>
      <w:r w:rsidR="00411D93" w:rsidRPr="00411D93">
        <w:t xml:space="preserve"> "космический тир"</w:t>
      </w:r>
      <w:r>
        <w:t>.</w:t>
      </w:r>
    </w:p>
    <w:p w14:paraId="1A84E2AD" w14:textId="250D2AF8" w:rsidR="00411D93" w:rsidRDefault="00411D93" w:rsidP="00411D93">
      <w:pPr>
        <w:pStyle w:val="ac"/>
        <w:numPr>
          <w:ilvl w:val="0"/>
          <w:numId w:val="42"/>
        </w:numPr>
        <w:ind w:left="0" w:firstLine="709"/>
      </w:pPr>
      <w:r>
        <w:t>Уровни связаны сквозной нарративной линией</w:t>
      </w:r>
      <w:r w:rsidR="006E7DE0" w:rsidRPr="006E7DE0">
        <w:t>;</w:t>
      </w:r>
    </w:p>
    <w:p w14:paraId="76F8D0F3" w14:textId="30E831A8" w:rsidR="00411D93" w:rsidRDefault="00411D93" w:rsidP="00411D93">
      <w:pPr>
        <w:pStyle w:val="ac"/>
        <w:numPr>
          <w:ilvl w:val="0"/>
          <w:numId w:val="42"/>
        </w:numPr>
        <w:ind w:left="0" w:firstLine="709"/>
      </w:pPr>
      <w:r>
        <w:t>Движение персонажей адаптировано под условия невесомости</w:t>
      </w:r>
      <w:r w:rsidR="006E7DE0" w:rsidRPr="006E7DE0">
        <w:t>;</w:t>
      </w:r>
    </w:p>
    <w:p w14:paraId="4274ECC5" w14:textId="2BAEEE89" w:rsidR="00411D93" w:rsidRDefault="00411D93" w:rsidP="00411D93">
      <w:pPr>
        <w:pStyle w:val="ac"/>
        <w:numPr>
          <w:ilvl w:val="0"/>
          <w:numId w:val="42"/>
        </w:numPr>
        <w:ind w:left="0" w:firstLine="709"/>
      </w:pPr>
      <w:r>
        <w:t>Специфические космические звуковые эффекты.</w:t>
      </w:r>
    </w:p>
    <w:p w14:paraId="61C98AF3" w14:textId="5CE5E382" w:rsidR="0016066B" w:rsidRPr="0016066B" w:rsidRDefault="00170156" w:rsidP="00F46CAE">
      <w:pPr>
        <w:pStyle w:val="14"/>
      </w:pPr>
      <w:bookmarkStart w:id="15" w:name="_Toc201015740"/>
      <w:r>
        <w:rPr>
          <w:lang w:val="en-US"/>
        </w:rPr>
        <w:lastRenderedPageBreak/>
        <w:t>SOS OPS</w:t>
      </w:r>
      <w:bookmarkEnd w:id="15"/>
    </w:p>
    <w:p w14:paraId="0955D1A0" w14:textId="09E6C5BE" w:rsidR="00170156" w:rsidRDefault="0081441A" w:rsidP="00170156">
      <w:pPr>
        <w:pStyle w:val="21"/>
      </w:pPr>
      <w:r>
        <w:rPr>
          <w:lang w:val="en-US"/>
        </w:rPr>
        <w:t>SOS</w:t>
      </w:r>
      <w:r w:rsidRPr="0081441A">
        <w:t xml:space="preserve"> </w:t>
      </w:r>
      <w:r>
        <w:rPr>
          <w:lang w:val="en-US"/>
        </w:rPr>
        <w:t>OPS</w:t>
      </w:r>
      <w:r w:rsidRPr="0081441A">
        <w:t xml:space="preserve"> </w:t>
      </w:r>
      <w:r w:rsidR="00170156" w:rsidRPr="0016066B">
        <w:t>– это</w:t>
      </w:r>
      <w:r w:rsidR="00170156">
        <w:t xml:space="preserve">, также, </w:t>
      </w:r>
      <w:r w:rsidR="00170156" w:rsidRPr="0016066B">
        <w:t xml:space="preserve">приключенческая игра с </w:t>
      </w:r>
      <w:r w:rsidR="00170156">
        <w:t>интересными головоломками</w:t>
      </w:r>
      <w:r w:rsidR="00C0135D">
        <w:t xml:space="preserve"> и ситуациями, которые происходят по пути уровня</w:t>
      </w:r>
      <w:r w:rsidR="00170156">
        <w:t>.</w:t>
      </w:r>
    </w:p>
    <w:p w14:paraId="1873DA61" w14:textId="77777777" w:rsidR="00804046" w:rsidRDefault="00804046" w:rsidP="00804046">
      <w:pPr>
        <w:pStyle w:val="ac"/>
      </w:pPr>
      <w:r>
        <w:t>Ключевые сходства:</w:t>
      </w:r>
    </w:p>
    <w:p w14:paraId="2F8D89B1" w14:textId="77777777" w:rsidR="00804046" w:rsidRDefault="00804046" w:rsidP="00804046">
      <w:pPr>
        <w:pStyle w:val="ac"/>
        <w:numPr>
          <w:ilvl w:val="0"/>
          <w:numId w:val="43"/>
        </w:numPr>
        <w:ind w:left="0" w:firstLine="709"/>
      </w:pPr>
      <w:r>
        <w:t>Реализация юмористической физики персонажей.</w:t>
      </w:r>
    </w:p>
    <w:p w14:paraId="63E80598" w14:textId="77777777" w:rsidR="00804046" w:rsidRDefault="00804046" w:rsidP="00804046">
      <w:pPr>
        <w:pStyle w:val="ac"/>
        <w:numPr>
          <w:ilvl w:val="0"/>
          <w:numId w:val="43"/>
        </w:numPr>
        <w:ind w:left="0" w:firstLine="709"/>
      </w:pPr>
      <w:r>
        <w:t>Акцент на командное прохождение уровней.</w:t>
      </w:r>
    </w:p>
    <w:p w14:paraId="572B7E32" w14:textId="77777777" w:rsidR="00804046" w:rsidRDefault="00804046" w:rsidP="00804046">
      <w:pPr>
        <w:pStyle w:val="ac"/>
        <w:numPr>
          <w:ilvl w:val="0"/>
          <w:numId w:val="43"/>
        </w:numPr>
        <w:ind w:left="0" w:firstLine="709"/>
      </w:pPr>
      <w:proofErr w:type="spellStart"/>
      <w:r>
        <w:t>Low-poly</w:t>
      </w:r>
      <w:proofErr w:type="spellEnd"/>
      <w:r>
        <w:t xml:space="preserve"> визуальный стиль.</w:t>
      </w:r>
    </w:p>
    <w:p w14:paraId="3A95262C" w14:textId="77777777" w:rsidR="00804046" w:rsidRDefault="00804046" w:rsidP="00804046">
      <w:pPr>
        <w:pStyle w:val="ac"/>
        <w:numPr>
          <w:ilvl w:val="0"/>
          <w:numId w:val="43"/>
        </w:numPr>
        <w:ind w:left="0" w:firstLine="709"/>
      </w:pPr>
      <w:r>
        <w:t>Наличие сюжетной канвы, объединяющей уровни.</w:t>
      </w:r>
    </w:p>
    <w:p w14:paraId="77F54C0F" w14:textId="0779C9B4" w:rsidR="00804046" w:rsidRPr="00DD6EE7" w:rsidRDefault="00804046" w:rsidP="00804046">
      <w:pPr>
        <w:pStyle w:val="ac"/>
        <w:numPr>
          <w:ilvl w:val="0"/>
          <w:numId w:val="43"/>
        </w:numPr>
        <w:ind w:left="0" w:firstLine="709"/>
      </w:pPr>
      <w:proofErr w:type="spellStart"/>
      <w:r>
        <w:t>Пазловые</w:t>
      </w:r>
      <w:proofErr w:type="spellEnd"/>
      <w:r>
        <w:t xml:space="preserve"> элементы геймплея.</w:t>
      </w:r>
    </w:p>
    <w:p w14:paraId="3C579881" w14:textId="77777777" w:rsidR="00170156" w:rsidRDefault="00170156" w:rsidP="00170156">
      <w:pPr>
        <w:pStyle w:val="21"/>
      </w:pPr>
      <w:r>
        <w:t>Отличия:</w:t>
      </w:r>
    </w:p>
    <w:p w14:paraId="1AC8B37E" w14:textId="3C7631FA" w:rsidR="006A3462" w:rsidRDefault="006A3462" w:rsidP="006A3462">
      <w:pPr>
        <w:pStyle w:val="ac"/>
        <w:numPr>
          <w:ilvl w:val="0"/>
          <w:numId w:val="44"/>
        </w:numPr>
        <w:ind w:left="0" w:firstLine="709"/>
      </w:pPr>
      <w:r>
        <w:t>В отличие от локаций</w:t>
      </w:r>
      <w:r>
        <w:t xml:space="preserve"> </w:t>
      </w:r>
      <w:r>
        <w:rPr>
          <w:lang w:val="en-US"/>
        </w:rPr>
        <w:t>SOS</w:t>
      </w:r>
      <w:r w:rsidRPr="006A3462">
        <w:t xml:space="preserve"> </w:t>
      </w:r>
      <w:r>
        <w:rPr>
          <w:lang w:val="en-US"/>
        </w:rPr>
        <w:t>OPS</w:t>
      </w:r>
      <w:r>
        <w:t>, действие разрабатываемой игры происходит в космическом пространстве</w:t>
      </w:r>
      <w:r w:rsidRPr="006E7DE0">
        <w:t>;</w:t>
      </w:r>
    </w:p>
    <w:p w14:paraId="209AB9C6" w14:textId="77777777" w:rsidR="006A3462" w:rsidRDefault="006A3462" w:rsidP="006A3462">
      <w:pPr>
        <w:pStyle w:val="ac"/>
        <w:numPr>
          <w:ilvl w:val="0"/>
          <w:numId w:val="44"/>
        </w:numPr>
        <w:ind w:left="0" w:firstLine="709"/>
      </w:pPr>
      <w:r>
        <w:t>Игровые механики:</w:t>
      </w:r>
    </w:p>
    <w:p w14:paraId="6AD5A1F7" w14:textId="77777777" w:rsidR="006A3462" w:rsidRPr="00411D93" w:rsidRDefault="006A3462" w:rsidP="006A3462">
      <w:pPr>
        <w:pStyle w:val="a0"/>
        <w:ind w:left="851"/>
      </w:pPr>
      <w:r w:rsidRPr="00411D93">
        <w:t>Система ремонта космического корабля</w:t>
      </w:r>
      <w:r>
        <w:rPr>
          <w:lang w:val="en-US"/>
        </w:rPr>
        <w:t>;</w:t>
      </w:r>
    </w:p>
    <w:p w14:paraId="20B3740C" w14:textId="77777777" w:rsidR="006A3462" w:rsidRPr="00411D93" w:rsidRDefault="006A3462" w:rsidP="006A3462">
      <w:pPr>
        <w:pStyle w:val="a0"/>
        <w:ind w:left="851"/>
      </w:pPr>
      <w:r w:rsidRPr="00411D93">
        <w:t>Аномалии гравитации</w:t>
      </w:r>
      <w:r>
        <w:rPr>
          <w:lang w:val="en-US"/>
        </w:rPr>
        <w:t>;</w:t>
      </w:r>
    </w:p>
    <w:p w14:paraId="1F77B8D1" w14:textId="77777777" w:rsidR="006A3462" w:rsidRPr="00411D93" w:rsidRDefault="006A3462" w:rsidP="006A3462">
      <w:pPr>
        <w:pStyle w:val="a0"/>
        <w:ind w:left="851"/>
      </w:pPr>
      <w:r>
        <w:t>Уровень</w:t>
      </w:r>
      <w:r w:rsidRPr="00411D93">
        <w:t xml:space="preserve"> "космический тир"</w:t>
      </w:r>
      <w:r>
        <w:t>.</w:t>
      </w:r>
    </w:p>
    <w:p w14:paraId="4EF9F634" w14:textId="77777777" w:rsidR="006A3462" w:rsidRDefault="006A3462" w:rsidP="006A3462">
      <w:pPr>
        <w:pStyle w:val="ac"/>
        <w:numPr>
          <w:ilvl w:val="0"/>
          <w:numId w:val="44"/>
        </w:numPr>
        <w:ind w:left="0" w:firstLine="709"/>
      </w:pPr>
      <w:r>
        <w:t>Уровни связаны сквозной нарративной линией</w:t>
      </w:r>
      <w:r w:rsidRPr="006E7DE0">
        <w:t>;</w:t>
      </w:r>
    </w:p>
    <w:p w14:paraId="6666FF48" w14:textId="77777777" w:rsidR="006A3462" w:rsidRDefault="006A3462" w:rsidP="006A3462">
      <w:pPr>
        <w:pStyle w:val="ac"/>
        <w:numPr>
          <w:ilvl w:val="0"/>
          <w:numId w:val="44"/>
        </w:numPr>
        <w:ind w:left="0" w:firstLine="709"/>
      </w:pPr>
      <w:r>
        <w:t>Движение персонажей адаптировано под условия невесомости</w:t>
      </w:r>
      <w:r w:rsidRPr="006E7DE0">
        <w:t>;</w:t>
      </w:r>
    </w:p>
    <w:p w14:paraId="185C578F" w14:textId="77777777" w:rsidR="006A3462" w:rsidRDefault="006A3462" w:rsidP="006A3462">
      <w:pPr>
        <w:pStyle w:val="ac"/>
        <w:numPr>
          <w:ilvl w:val="0"/>
          <w:numId w:val="44"/>
        </w:numPr>
        <w:ind w:left="0" w:firstLine="709"/>
      </w:pPr>
      <w:r>
        <w:t>Специфические космические звуковые эффекты.</w:t>
      </w:r>
    </w:p>
    <w:p w14:paraId="50A8A2FB" w14:textId="70815B6F" w:rsidR="00F46CAE" w:rsidRDefault="00F46CAE" w:rsidP="00F46CAE">
      <w:pPr>
        <w:pStyle w:val="ac"/>
        <w:rPr>
          <w:lang w:val="en-US"/>
        </w:rPr>
      </w:pPr>
    </w:p>
    <w:p w14:paraId="2832BDF8" w14:textId="521AA427" w:rsidR="00F46CAE" w:rsidRDefault="00F46CAE" w:rsidP="00F46CAE">
      <w:pPr>
        <w:pStyle w:val="13"/>
      </w:pPr>
      <w:bookmarkStart w:id="16" w:name="_Toc201015741"/>
      <w:r>
        <w:lastRenderedPageBreak/>
        <w:t>Планирование этапов</w:t>
      </w:r>
      <w:bookmarkEnd w:id="16"/>
    </w:p>
    <w:p w14:paraId="4BAA6FB9" w14:textId="4C719E6E" w:rsidR="0021494A" w:rsidRDefault="0021494A" w:rsidP="00F10907">
      <w:pPr>
        <w:pStyle w:val="ac"/>
      </w:pPr>
      <w:r>
        <w:t>Было решено сделать «вертикальный срез»</w:t>
      </w:r>
      <w:r w:rsidR="003C5E65">
        <w:t xml:space="preserve"> в виде двух полноценных уровней без ошибок</w:t>
      </w:r>
      <w:r w:rsidR="00135E8F">
        <w:t xml:space="preserve"> и вылетов.</w:t>
      </w:r>
    </w:p>
    <w:p w14:paraId="18E0960E" w14:textId="3DD7AE03" w:rsidR="00F46CAE" w:rsidRDefault="00F46CAE" w:rsidP="00F10907">
      <w:pPr>
        <w:pStyle w:val="ac"/>
      </w:pPr>
      <w:r w:rsidRPr="00F46CAE">
        <w:t>Мы</w:t>
      </w:r>
      <w:r>
        <w:t xml:space="preserve"> разбили разработку игры на несколько важных этапов:</w:t>
      </w:r>
    </w:p>
    <w:p w14:paraId="7AE9677B" w14:textId="125AB353" w:rsidR="00F46CAE" w:rsidRDefault="00F46CAE" w:rsidP="008A3848">
      <w:pPr>
        <w:pStyle w:val="a1"/>
        <w:numPr>
          <w:ilvl w:val="0"/>
          <w:numId w:val="20"/>
        </w:numPr>
        <w:ind w:left="0" w:firstLine="709"/>
      </w:pPr>
      <w:r>
        <w:t>Исследование</w:t>
      </w:r>
      <w:r w:rsidR="0049000C">
        <w:t>:</w:t>
      </w:r>
      <w:r>
        <w:t xml:space="preserve"> команд</w:t>
      </w:r>
      <w:r w:rsidR="0049000C">
        <w:t>а</w:t>
      </w:r>
      <w:r>
        <w:t xml:space="preserve"> искал</w:t>
      </w:r>
      <w:r w:rsidR="0049000C">
        <w:t>а</w:t>
      </w:r>
      <w:r>
        <w:t xml:space="preserve"> референсы, продумывали механики, атрибутику, графику</w:t>
      </w:r>
      <w:r w:rsidR="0049000C">
        <w:t xml:space="preserve"> игры</w:t>
      </w:r>
      <w:r w:rsidR="00CB627C" w:rsidRPr="00CB627C">
        <w:t>;</w:t>
      </w:r>
    </w:p>
    <w:p w14:paraId="6733D610" w14:textId="39847D86" w:rsidR="00F46CAE" w:rsidRDefault="007F2D80" w:rsidP="00B77B7F">
      <w:pPr>
        <w:pStyle w:val="a1"/>
      </w:pPr>
      <w:r>
        <w:t>Обсуждение финальной части гейм-дизайн документа</w:t>
      </w:r>
      <w:r w:rsidRPr="007F2D80">
        <w:t xml:space="preserve">, </w:t>
      </w:r>
      <w:r>
        <w:t>корректировка</w:t>
      </w:r>
      <w:r w:rsidRPr="007F2D80">
        <w:t>;</w:t>
      </w:r>
    </w:p>
    <w:p w14:paraId="4AA811BB" w14:textId="260FAAAA" w:rsidR="00F46CAE" w:rsidRDefault="00F46CAE" w:rsidP="00B77B7F">
      <w:pPr>
        <w:pStyle w:val="a1"/>
      </w:pPr>
      <w:r>
        <w:t xml:space="preserve">Разработка была разделена на несколько </w:t>
      </w:r>
      <w:proofErr w:type="spellStart"/>
      <w:r>
        <w:t>подэтапов</w:t>
      </w:r>
      <w:proofErr w:type="spellEnd"/>
      <w:r w:rsidR="00CB627C" w:rsidRPr="00CB627C">
        <w:t>:</w:t>
      </w:r>
    </w:p>
    <w:p w14:paraId="2E93391D" w14:textId="787E5A03" w:rsidR="00CB627C" w:rsidRDefault="00CB627C" w:rsidP="00B77B7F">
      <w:pPr>
        <w:pStyle w:val="ac"/>
        <w:numPr>
          <w:ilvl w:val="1"/>
          <w:numId w:val="11"/>
        </w:numPr>
        <w:ind w:left="1843" w:hanging="425"/>
      </w:pPr>
      <w:r>
        <w:t>Разработка механик</w:t>
      </w:r>
      <w:r w:rsidR="0021494A">
        <w:t xml:space="preserve"> дл</w:t>
      </w:r>
      <w:r w:rsidR="00135E8F">
        <w:t>я первого и третьего уровней</w:t>
      </w:r>
      <w:r w:rsidRPr="00135E8F">
        <w:t>;</w:t>
      </w:r>
    </w:p>
    <w:p w14:paraId="74F05FCE" w14:textId="1F141FD7" w:rsidR="00135E8F" w:rsidRPr="00AB1FFB" w:rsidRDefault="00CB627C" w:rsidP="00135E8F">
      <w:pPr>
        <w:pStyle w:val="ac"/>
        <w:numPr>
          <w:ilvl w:val="1"/>
          <w:numId w:val="11"/>
        </w:numPr>
        <w:ind w:left="1843" w:hanging="425"/>
      </w:pPr>
      <w:r w:rsidRPr="00CB627C">
        <w:t>Рисовка дизайна</w:t>
      </w:r>
      <w:r>
        <w:rPr>
          <w:lang w:val="en-US"/>
        </w:rPr>
        <w:t>;</w:t>
      </w:r>
    </w:p>
    <w:p w14:paraId="62164A4E" w14:textId="076381D7" w:rsidR="00AB1FFB" w:rsidRPr="00AD2012" w:rsidRDefault="00AB1FFB" w:rsidP="00135E8F">
      <w:pPr>
        <w:pStyle w:val="ac"/>
        <w:numPr>
          <w:ilvl w:val="1"/>
          <w:numId w:val="11"/>
        </w:numPr>
        <w:ind w:left="1843" w:hanging="425"/>
      </w:pPr>
      <w:r>
        <w:t>Моделирование 3</w:t>
      </w:r>
      <w:r w:rsidR="00AD2012">
        <w:rPr>
          <w:lang w:val="en-US"/>
        </w:rPr>
        <w:t xml:space="preserve">D </w:t>
      </w:r>
      <w:proofErr w:type="spellStart"/>
      <w:r w:rsidR="00AD2012">
        <w:t>ассетов</w:t>
      </w:r>
      <w:proofErr w:type="spellEnd"/>
      <w:r w:rsidR="00AD2012">
        <w:rPr>
          <w:lang w:val="en-US"/>
        </w:rPr>
        <w:t>;</w:t>
      </w:r>
    </w:p>
    <w:p w14:paraId="0F78CF54" w14:textId="10E76E95" w:rsidR="00AD2012" w:rsidRDefault="00AD2012" w:rsidP="00135E8F">
      <w:pPr>
        <w:pStyle w:val="ac"/>
        <w:numPr>
          <w:ilvl w:val="1"/>
          <w:numId w:val="11"/>
        </w:numPr>
        <w:ind w:left="1843" w:hanging="425"/>
      </w:pPr>
      <w:r>
        <w:t>По</w:t>
      </w:r>
      <w:r w:rsidR="00713AEC">
        <w:t xml:space="preserve">иск бесплатных </w:t>
      </w:r>
      <w:r w:rsidR="00713AEC">
        <w:rPr>
          <w:lang w:val="en-US"/>
        </w:rPr>
        <w:t xml:space="preserve">3D </w:t>
      </w:r>
      <w:proofErr w:type="spellStart"/>
      <w:r w:rsidR="00713AEC">
        <w:t>ассетов</w:t>
      </w:r>
      <w:proofErr w:type="spellEnd"/>
      <w:r w:rsidR="00713AEC">
        <w:rPr>
          <w:lang w:val="en-US"/>
        </w:rPr>
        <w:t>.</w:t>
      </w:r>
    </w:p>
    <w:p w14:paraId="6E8C7E6C" w14:textId="0FDE19E1" w:rsidR="00CB627C" w:rsidRDefault="00F46CAE" w:rsidP="00B77B7F">
      <w:pPr>
        <w:pStyle w:val="a1"/>
      </w:pPr>
      <w:r>
        <w:t>Полировка игры</w:t>
      </w:r>
      <w:r w:rsidR="00DD6490">
        <w:rPr>
          <w:lang w:val="en-US"/>
        </w:rPr>
        <w:t xml:space="preserve"> (MVP)</w:t>
      </w:r>
      <w:r w:rsidR="00CB627C">
        <w:rPr>
          <w:lang w:val="en-US"/>
        </w:rPr>
        <w:t>;</w:t>
      </w:r>
    </w:p>
    <w:p w14:paraId="6B1C61DA" w14:textId="3403DAE0" w:rsidR="00CB627C" w:rsidRPr="00DD6490" w:rsidRDefault="00CB627C" w:rsidP="00B77B7F">
      <w:pPr>
        <w:pStyle w:val="a1"/>
      </w:pPr>
      <w:r>
        <w:t>Защита игры</w:t>
      </w:r>
      <w:r>
        <w:rPr>
          <w:lang w:val="en-US"/>
        </w:rPr>
        <w:t>.</w:t>
      </w:r>
    </w:p>
    <w:p w14:paraId="24D8D61B" w14:textId="252BA53F" w:rsidR="00DD6490" w:rsidRDefault="00DD6490" w:rsidP="00DD6490">
      <w:pPr>
        <w:pStyle w:val="ac"/>
      </w:pPr>
      <w:r>
        <w:t>На каждом этапе возникали свои трудности</w:t>
      </w:r>
      <w:r w:rsidR="00297415">
        <w:t>:</w:t>
      </w:r>
      <w:r>
        <w:t xml:space="preserve"> </w:t>
      </w:r>
    </w:p>
    <w:p w14:paraId="2A8A5B9D" w14:textId="6FEA38CB" w:rsidR="00DD6490" w:rsidRDefault="00DD6490" w:rsidP="00297415">
      <w:pPr>
        <w:pStyle w:val="a0"/>
      </w:pPr>
      <w:r>
        <w:t>На этапе «исследование»</w:t>
      </w:r>
      <w:r w:rsidR="003777A6">
        <w:t xml:space="preserve"> </w:t>
      </w:r>
      <w:r w:rsidR="00FC5555">
        <w:t xml:space="preserve">возникли трудности с </w:t>
      </w:r>
      <w:r w:rsidR="00AB0A6A">
        <w:t>развитием идей для трехмерной игры и ее механи</w:t>
      </w:r>
      <w:r w:rsidR="00F10651">
        <w:t>ками. Это первый опыт в разработке такой игры</w:t>
      </w:r>
      <w:r w:rsidR="006C7FEF">
        <w:t>.</w:t>
      </w:r>
      <w:r>
        <w:t xml:space="preserve"> </w:t>
      </w:r>
    </w:p>
    <w:p w14:paraId="08ED81E0" w14:textId="7AE39E31" w:rsidR="00DD6490" w:rsidRDefault="00DD6490" w:rsidP="00297415">
      <w:pPr>
        <w:pStyle w:val="a0"/>
      </w:pPr>
      <w:r>
        <w:t xml:space="preserve">На этапе «разработка» </w:t>
      </w:r>
      <w:r w:rsidR="003509DF">
        <w:t xml:space="preserve">возникли трудности с сетевым подключением игроков. Разработчики впервые работали с подключениями, поэтому много времени ушло на </w:t>
      </w:r>
      <w:r w:rsidR="00DA4DE1">
        <w:t>изучение документации.</w:t>
      </w:r>
      <w:r w:rsidR="0028452D">
        <w:t xml:space="preserve"> Также возникли трудности с моделированием некоторых основных </w:t>
      </w:r>
      <w:r w:rsidR="0028452D" w:rsidRPr="0028452D">
        <w:t>3</w:t>
      </w:r>
      <w:r w:rsidR="0028452D">
        <w:rPr>
          <w:lang w:val="en-US"/>
        </w:rPr>
        <w:t>D</w:t>
      </w:r>
      <w:r w:rsidR="0028452D" w:rsidRPr="0028452D">
        <w:t xml:space="preserve"> </w:t>
      </w:r>
      <w:proofErr w:type="spellStart"/>
      <w:r w:rsidR="0028452D">
        <w:t>ассетов</w:t>
      </w:r>
      <w:proofErr w:type="spellEnd"/>
      <w:r w:rsidR="0028452D">
        <w:t xml:space="preserve">, так как </w:t>
      </w:r>
      <w:r w:rsidR="009D1332">
        <w:t xml:space="preserve">в команде не было </w:t>
      </w:r>
      <w:r w:rsidR="00755BF8" w:rsidRPr="009D1332">
        <w:t>3</w:t>
      </w:r>
      <w:r w:rsidR="00755BF8">
        <w:rPr>
          <w:lang w:val="en-US"/>
        </w:rPr>
        <w:t>D</w:t>
      </w:r>
      <w:r w:rsidR="00755BF8">
        <w:t xml:space="preserve"> </w:t>
      </w:r>
      <w:r w:rsidR="009D1332">
        <w:t>дизайнера</w:t>
      </w:r>
      <w:r w:rsidR="00755BF8">
        <w:t>, а бесплатных в интернете не обнаружилось.</w:t>
      </w:r>
    </w:p>
    <w:p w14:paraId="0938AFD8" w14:textId="57B1E8B0" w:rsidR="00755BF8" w:rsidRPr="00DD6490" w:rsidRDefault="00755BF8" w:rsidP="00297415">
      <w:pPr>
        <w:pStyle w:val="a0"/>
      </w:pPr>
      <w:r>
        <w:t xml:space="preserve">Этап «полировка игры» прошел успешно, без </w:t>
      </w:r>
      <w:r w:rsidR="00BA10C0">
        <w:t>потери времени</w:t>
      </w:r>
      <w:r>
        <w:t xml:space="preserve">. </w:t>
      </w:r>
    </w:p>
    <w:p w14:paraId="63185A16" w14:textId="4DEAE43A" w:rsidR="00F46CAE" w:rsidRDefault="00DD6490" w:rsidP="00DD6490">
      <w:pPr>
        <w:pStyle w:val="13"/>
        <w:rPr>
          <w:lang w:val="en-US"/>
        </w:rPr>
      </w:pPr>
      <w:bookmarkStart w:id="17" w:name="_Toc201015742"/>
      <w:r>
        <w:lastRenderedPageBreak/>
        <w:t xml:space="preserve">Требования к </w:t>
      </w:r>
      <w:r>
        <w:rPr>
          <w:lang w:val="en-US"/>
        </w:rPr>
        <w:t>MVP</w:t>
      </w:r>
      <w:bookmarkEnd w:id="17"/>
    </w:p>
    <w:p w14:paraId="2C617142" w14:textId="5BDD31C2" w:rsidR="00DD6490" w:rsidRDefault="006B69CB" w:rsidP="006B69CB">
      <w:pPr>
        <w:pStyle w:val="ac"/>
      </w:pPr>
      <w:r>
        <w:t>Поставлены для реализации несколько задач:</w:t>
      </w:r>
    </w:p>
    <w:p w14:paraId="3FA50EAF" w14:textId="0587785C" w:rsidR="00A5744F" w:rsidRDefault="00A5744F" w:rsidP="00A5744F">
      <w:pPr>
        <w:pStyle w:val="ac"/>
      </w:pPr>
      <w:r>
        <w:t>Требования заказчика – разработка игры для поддержания игровой индустрии РФ.</w:t>
      </w:r>
    </w:p>
    <w:p w14:paraId="178A3C50" w14:textId="77777777" w:rsidR="00E35C24" w:rsidRPr="007F261D" w:rsidRDefault="00E35C24" w:rsidP="00E35C24">
      <w:pPr>
        <w:pStyle w:val="aff2"/>
        <w:spacing w:before="0" w:after="0"/>
        <w:rPr>
          <w:szCs w:val="28"/>
        </w:rPr>
      </w:pPr>
      <w:r w:rsidRPr="007F261D">
        <w:rPr>
          <w:szCs w:val="28"/>
        </w:rPr>
        <w:t>Функциональные требования</w:t>
      </w:r>
    </w:p>
    <w:p w14:paraId="2D3886E1" w14:textId="635EB567" w:rsidR="00E35C24" w:rsidRPr="00A44BF9" w:rsidRDefault="00E35C24" w:rsidP="008A3848">
      <w:pPr>
        <w:pStyle w:val="a1"/>
        <w:numPr>
          <w:ilvl w:val="0"/>
          <w:numId w:val="19"/>
        </w:numPr>
        <w:ind w:left="0" w:firstLine="709"/>
      </w:pPr>
      <w:r>
        <w:t>Игра должна запускаться</w:t>
      </w:r>
      <w:r w:rsidRPr="00B77B7F">
        <w:rPr>
          <w:lang w:val="en-US"/>
        </w:rPr>
        <w:t>;</w:t>
      </w:r>
    </w:p>
    <w:p w14:paraId="43622D53" w14:textId="789FE24F" w:rsidR="00A44BF9" w:rsidRPr="00A44BF9" w:rsidRDefault="00A44BF9" w:rsidP="00B77B7F">
      <w:pPr>
        <w:pStyle w:val="a1"/>
      </w:pPr>
      <w:r>
        <w:t>Игра не вылетает</w:t>
      </w:r>
      <w:r>
        <w:rPr>
          <w:lang w:val="en-US"/>
        </w:rPr>
        <w:t>;</w:t>
      </w:r>
    </w:p>
    <w:p w14:paraId="28B9E776" w14:textId="682345BC" w:rsidR="00A44BF9" w:rsidRDefault="00A44BF9" w:rsidP="00B77B7F">
      <w:pPr>
        <w:pStyle w:val="a1"/>
      </w:pPr>
      <w:r>
        <w:t>Игра стабильно работает</w:t>
      </w:r>
      <w:r>
        <w:rPr>
          <w:lang w:val="en-US"/>
        </w:rPr>
        <w:t>;</w:t>
      </w:r>
    </w:p>
    <w:p w14:paraId="3E74B65A" w14:textId="07FC8216" w:rsidR="00E35C24" w:rsidRDefault="00A8386A" w:rsidP="00B77B7F">
      <w:pPr>
        <w:pStyle w:val="a1"/>
      </w:pPr>
      <w:r>
        <w:t xml:space="preserve">Различные уровни </w:t>
      </w:r>
      <w:r w:rsidR="000B539C">
        <w:t>и разные ситуации</w:t>
      </w:r>
      <w:r w:rsidR="000B539C" w:rsidRPr="000B539C">
        <w:t>;</w:t>
      </w:r>
    </w:p>
    <w:p w14:paraId="4ED5B8C4" w14:textId="2F8201DF" w:rsidR="00E35C24" w:rsidRDefault="00E35C24" w:rsidP="00B77B7F">
      <w:pPr>
        <w:pStyle w:val="a1"/>
      </w:pPr>
      <w:r>
        <w:t>Настройки звука</w:t>
      </w:r>
      <w:r w:rsidR="00A44BF9">
        <w:rPr>
          <w:lang w:val="en-US"/>
        </w:rPr>
        <w:t>;</w:t>
      </w:r>
    </w:p>
    <w:p w14:paraId="468035C5" w14:textId="0AC98C0F" w:rsidR="00E35C24" w:rsidRPr="00A44BF9" w:rsidRDefault="00A44BF9" w:rsidP="00B77B7F">
      <w:pPr>
        <w:pStyle w:val="a1"/>
      </w:pPr>
      <w:r>
        <w:t>Персонаж правильно двигается</w:t>
      </w:r>
      <w:r>
        <w:rPr>
          <w:lang w:val="en-US"/>
        </w:rPr>
        <w:t>;</w:t>
      </w:r>
    </w:p>
    <w:p w14:paraId="710EC375" w14:textId="18FDBA47" w:rsidR="00A44BF9" w:rsidRPr="00FE4C0B" w:rsidRDefault="00A44BF9" w:rsidP="00B77B7F">
      <w:pPr>
        <w:pStyle w:val="a1"/>
      </w:pPr>
      <w:r>
        <w:t xml:space="preserve">Персонаж правильно </w:t>
      </w:r>
      <w:r w:rsidR="00A8386A">
        <w:t>взаимодействует с окружением</w:t>
      </w:r>
      <w:r w:rsidRPr="00A8386A">
        <w:t>;</w:t>
      </w:r>
    </w:p>
    <w:p w14:paraId="781DD73B" w14:textId="547579A9" w:rsidR="00FE4C0B" w:rsidRDefault="00FE4C0B" w:rsidP="00B77B7F">
      <w:pPr>
        <w:pStyle w:val="a1"/>
      </w:pPr>
      <w:r>
        <w:t>Механики работают исправно по задумке.</w:t>
      </w:r>
    </w:p>
    <w:p w14:paraId="1E847A28" w14:textId="7959EFBF" w:rsidR="00E35C24" w:rsidRPr="007F261D" w:rsidRDefault="00E35C24" w:rsidP="00E35C24">
      <w:pPr>
        <w:pStyle w:val="aff2"/>
        <w:spacing w:before="0" w:after="0"/>
        <w:rPr>
          <w:szCs w:val="28"/>
        </w:rPr>
      </w:pPr>
      <w:r w:rsidRPr="007F261D">
        <w:rPr>
          <w:szCs w:val="28"/>
        </w:rPr>
        <w:t>Нефункциональные требования</w:t>
      </w:r>
    </w:p>
    <w:p w14:paraId="5B4F13BE" w14:textId="3448F9FE" w:rsidR="00E35C24" w:rsidRDefault="00E35C24" w:rsidP="008A3848">
      <w:pPr>
        <w:pStyle w:val="a1"/>
        <w:numPr>
          <w:ilvl w:val="0"/>
          <w:numId w:val="23"/>
        </w:numPr>
        <w:ind w:left="0" w:firstLine="709"/>
      </w:pPr>
      <w:r w:rsidRPr="007F261D">
        <w:t>Производительность</w:t>
      </w:r>
      <w:r w:rsidR="000877AD">
        <w:rPr>
          <w:lang w:val="en-US"/>
        </w:rPr>
        <w:t>;</w:t>
      </w:r>
    </w:p>
    <w:p w14:paraId="03B5373E" w14:textId="6EAB61A8" w:rsidR="00E35C24" w:rsidRDefault="00E35C24" w:rsidP="008A3848">
      <w:pPr>
        <w:pStyle w:val="a1"/>
      </w:pPr>
      <w:r w:rsidRPr="008005A0">
        <w:t>Понятный и приятный интерфейс</w:t>
      </w:r>
      <w:r w:rsidR="000877AD">
        <w:rPr>
          <w:lang w:val="en-US"/>
        </w:rPr>
        <w:t>;</w:t>
      </w:r>
    </w:p>
    <w:p w14:paraId="72F8B45E" w14:textId="3FEA3AE9" w:rsidR="00A44BF9" w:rsidRDefault="000877AD" w:rsidP="008A3848">
      <w:pPr>
        <w:pStyle w:val="a1"/>
      </w:pPr>
      <w:r>
        <w:t xml:space="preserve">Подбор приятных для </w:t>
      </w:r>
      <w:r w:rsidR="00A8386A">
        <w:t>пользователя звуков</w:t>
      </w:r>
      <w:r w:rsidR="00A8386A" w:rsidRPr="00A8386A">
        <w:t>;</w:t>
      </w:r>
    </w:p>
    <w:p w14:paraId="17E2C1A8" w14:textId="61C7FD70" w:rsidR="00A8386A" w:rsidRDefault="00A8386A" w:rsidP="008A3848">
      <w:pPr>
        <w:pStyle w:val="a1"/>
      </w:pPr>
      <w:r>
        <w:t>Не отторгающая графика.</w:t>
      </w:r>
    </w:p>
    <w:p w14:paraId="7BA7EA4E" w14:textId="77777777" w:rsidR="00E35C24" w:rsidRDefault="00E35C24" w:rsidP="00E35C24">
      <w:pPr>
        <w:pStyle w:val="ac"/>
      </w:pPr>
    </w:p>
    <w:p w14:paraId="28D38842" w14:textId="741A1A17" w:rsidR="006B69CB" w:rsidRDefault="00497FA6" w:rsidP="00497FA6">
      <w:pPr>
        <w:pStyle w:val="13"/>
      </w:pPr>
      <w:bookmarkStart w:id="18" w:name="_Toc201015743"/>
      <w:r>
        <w:lastRenderedPageBreak/>
        <w:t>Рефлексия и выводы команды</w:t>
      </w:r>
      <w:bookmarkEnd w:id="18"/>
    </w:p>
    <w:p w14:paraId="73AC630E" w14:textId="71BFFC93" w:rsidR="00497FA6" w:rsidRPr="007F261D" w:rsidRDefault="00497FA6" w:rsidP="00497FA6">
      <w:pPr>
        <w:pStyle w:val="aff0"/>
        <w:rPr>
          <w:color w:val="000000"/>
          <w:szCs w:val="28"/>
        </w:rPr>
      </w:pPr>
      <w:r>
        <w:rPr>
          <w:color w:val="000000"/>
          <w:szCs w:val="28"/>
        </w:rPr>
        <w:t xml:space="preserve">Разработка игры </w:t>
      </w:r>
      <w:r w:rsidRPr="007F261D">
        <w:rPr>
          <w:color w:val="000000"/>
          <w:szCs w:val="28"/>
        </w:rPr>
        <w:t>стал</w:t>
      </w:r>
      <w:r>
        <w:rPr>
          <w:color w:val="000000"/>
          <w:szCs w:val="28"/>
        </w:rPr>
        <w:t>а</w:t>
      </w:r>
      <w:r w:rsidRPr="007F261D">
        <w:rPr>
          <w:color w:val="000000"/>
          <w:szCs w:val="28"/>
        </w:rPr>
        <w:t xml:space="preserve"> для нашей команды важным и значимым</w:t>
      </w:r>
      <w:r>
        <w:rPr>
          <w:color w:val="000000"/>
          <w:szCs w:val="28"/>
        </w:rPr>
        <w:t xml:space="preserve"> опытом. </w:t>
      </w:r>
      <w:r w:rsidRPr="007F261D">
        <w:rPr>
          <w:color w:val="000000"/>
          <w:szCs w:val="28"/>
        </w:rPr>
        <w:t xml:space="preserve">В процессе работы мы столкнулись с множеством </w:t>
      </w:r>
      <w:r>
        <w:rPr>
          <w:color w:val="000000"/>
          <w:szCs w:val="28"/>
        </w:rPr>
        <w:t>проблем</w:t>
      </w:r>
      <w:r w:rsidRPr="007F261D">
        <w:rPr>
          <w:color w:val="000000"/>
          <w:szCs w:val="28"/>
        </w:rPr>
        <w:t xml:space="preserve">, которые помогли нам выявить сильные и слабые стороны </w:t>
      </w:r>
      <w:r>
        <w:rPr>
          <w:color w:val="000000"/>
          <w:szCs w:val="28"/>
        </w:rPr>
        <w:t>каждого участника проекта.</w:t>
      </w:r>
    </w:p>
    <w:p w14:paraId="37610E57" w14:textId="5ABCE035" w:rsidR="00497FA6" w:rsidRPr="00517348" w:rsidRDefault="00497FA6" w:rsidP="00345A5F">
      <w:pPr>
        <w:pStyle w:val="a1"/>
        <w:numPr>
          <w:ilvl w:val="0"/>
          <w:numId w:val="33"/>
        </w:numPr>
        <w:ind w:left="0" w:firstLine="709"/>
      </w:pPr>
      <w:r w:rsidRPr="00517348">
        <w:t>Командная работа:</w:t>
      </w:r>
    </w:p>
    <w:p w14:paraId="216FFBFF" w14:textId="2AF8F4E5" w:rsidR="00497FA6" w:rsidRPr="007F261D" w:rsidRDefault="00497FA6" w:rsidP="002C7D41">
      <w:pPr>
        <w:pStyle w:val="aff0"/>
      </w:pPr>
      <w:r>
        <w:t>В команде</w:t>
      </w:r>
      <w:r w:rsidRPr="007F261D">
        <w:t xml:space="preserve"> сложилась сильная и сплоченная </w:t>
      </w:r>
      <w:r>
        <w:t>атмосфера</w:t>
      </w:r>
      <w:r w:rsidRPr="007F261D">
        <w:t>, где каждый участник был готов внести свой вклад и поддержать других.</w:t>
      </w:r>
      <w:r>
        <w:t xml:space="preserve"> </w:t>
      </w:r>
    </w:p>
    <w:p w14:paraId="5956D1B8" w14:textId="2CFD65D8" w:rsidR="00497FA6" w:rsidRPr="00517348" w:rsidRDefault="003677F1" w:rsidP="00B77B7F">
      <w:pPr>
        <w:pStyle w:val="a1"/>
      </w:pPr>
      <w:r>
        <w:t>3</w:t>
      </w:r>
      <w:r>
        <w:rPr>
          <w:lang w:val="en-US"/>
        </w:rPr>
        <w:t>D</w:t>
      </w:r>
      <w:r w:rsidRPr="003677F1">
        <w:t xml:space="preserve"> </w:t>
      </w:r>
      <w:r>
        <w:t>д</w:t>
      </w:r>
      <w:r w:rsidR="00497FA6" w:rsidRPr="00517348">
        <w:t>изайн и пользовательский опыт:</w:t>
      </w:r>
    </w:p>
    <w:p w14:paraId="72B86D50" w14:textId="4A86D3EC" w:rsidR="00497FA6" w:rsidRPr="007F261D" w:rsidRDefault="00497FA6" w:rsidP="00497FA6">
      <w:pPr>
        <w:pStyle w:val="aff0"/>
        <w:ind w:firstLine="708"/>
        <w:rPr>
          <w:color w:val="000000"/>
          <w:szCs w:val="28"/>
        </w:rPr>
      </w:pPr>
      <w:r w:rsidRPr="007F261D">
        <w:rPr>
          <w:color w:val="000000"/>
          <w:szCs w:val="28"/>
        </w:rPr>
        <w:t xml:space="preserve">Мы гордимся нашим дизайном, который был положительно оценен за его </w:t>
      </w:r>
      <w:r>
        <w:rPr>
          <w:color w:val="000000"/>
          <w:szCs w:val="28"/>
        </w:rPr>
        <w:t>простоту</w:t>
      </w:r>
      <w:r w:rsidR="0041700A">
        <w:rPr>
          <w:color w:val="000000"/>
          <w:szCs w:val="28"/>
        </w:rPr>
        <w:t>.</w:t>
      </w:r>
    </w:p>
    <w:p w14:paraId="28467E5D" w14:textId="77777777" w:rsidR="00497FA6" w:rsidRPr="007F261D" w:rsidRDefault="00497FA6" w:rsidP="00497FA6">
      <w:pPr>
        <w:pStyle w:val="aff0"/>
        <w:rPr>
          <w:b/>
          <w:bCs/>
          <w:color w:val="000000"/>
          <w:szCs w:val="28"/>
        </w:rPr>
      </w:pPr>
      <w:r w:rsidRPr="007F261D">
        <w:rPr>
          <w:b/>
          <w:bCs/>
          <w:color w:val="000000"/>
          <w:szCs w:val="28"/>
        </w:rPr>
        <w:t>Выводы:</w:t>
      </w:r>
    </w:p>
    <w:p w14:paraId="336A89A2" w14:textId="6691D6A2" w:rsidR="00497FA6" w:rsidRPr="00517348" w:rsidRDefault="00497FA6" w:rsidP="008A3848">
      <w:pPr>
        <w:pStyle w:val="a1"/>
        <w:numPr>
          <w:ilvl w:val="0"/>
          <w:numId w:val="17"/>
        </w:numPr>
        <w:ind w:left="0" w:firstLine="709"/>
      </w:pPr>
      <w:r w:rsidRPr="00517348">
        <w:t xml:space="preserve">Ценность </w:t>
      </w:r>
      <w:r w:rsidR="008E1D8A">
        <w:t>тестирования</w:t>
      </w:r>
      <w:r w:rsidRPr="00517348">
        <w:t>:</w:t>
      </w:r>
    </w:p>
    <w:p w14:paraId="192EC925" w14:textId="5FDC3946" w:rsidR="00497FA6" w:rsidRPr="007F261D" w:rsidRDefault="00497FA6" w:rsidP="00497FA6">
      <w:pPr>
        <w:pStyle w:val="aff0"/>
        <w:rPr>
          <w:color w:val="000000"/>
          <w:szCs w:val="28"/>
        </w:rPr>
      </w:pPr>
      <w:r w:rsidRPr="007F261D">
        <w:rPr>
          <w:color w:val="000000"/>
          <w:szCs w:val="28"/>
        </w:rPr>
        <w:t xml:space="preserve">Для успешного завершения проекта крайне важно </w:t>
      </w:r>
      <w:r w:rsidR="008E1D8A">
        <w:rPr>
          <w:color w:val="000000"/>
          <w:szCs w:val="28"/>
        </w:rPr>
        <w:t xml:space="preserve">провести несколько игровых сессий для </w:t>
      </w:r>
      <w:r w:rsidR="00AB03D8">
        <w:rPr>
          <w:color w:val="000000"/>
          <w:szCs w:val="28"/>
        </w:rPr>
        <w:t xml:space="preserve">различных </w:t>
      </w:r>
      <w:r w:rsidR="008E1D8A">
        <w:rPr>
          <w:color w:val="000000"/>
          <w:szCs w:val="28"/>
        </w:rPr>
        <w:t xml:space="preserve">игроков. Это позволит </w:t>
      </w:r>
      <w:r w:rsidR="00BA4EFF">
        <w:rPr>
          <w:color w:val="000000"/>
          <w:szCs w:val="28"/>
        </w:rPr>
        <w:t xml:space="preserve">раньше понять, что </w:t>
      </w:r>
      <w:r w:rsidR="00971CD6">
        <w:rPr>
          <w:color w:val="000000"/>
          <w:szCs w:val="28"/>
        </w:rPr>
        <w:t>геймдизайнер сделал не так</w:t>
      </w:r>
      <w:r w:rsidR="0041700A">
        <w:rPr>
          <w:color w:val="000000"/>
          <w:szCs w:val="28"/>
        </w:rPr>
        <w:t>,</w:t>
      </w:r>
      <w:r w:rsidR="00971CD6">
        <w:rPr>
          <w:color w:val="000000"/>
          <w:szCs w:val="28"/>
        </w:rPr>
        <w:t xml:space="preserve"> и исправить ошибку.</w:t>
      </w:r>
    </w:p>
    <w:p w14:paraId="32E75A3F" w14:textId="77777777" w:rsidR="00497FA6" w:rsidRPr="00517348" w:rsidRDefault="00497FA6" w:rsidP="00B77B7F">
      <w:pPr>
        <w:pStyle w:val="a1"/>
      </w:pPr>
      <w:r w:rsidRPr="00517348">
        <w:t>Необходимость в гибкости:</w:t>
      </w:r>
    </w:p>
    <w:p w14:paraId="707DF980" w14:textId="20990966" w:rsidR="00497FA6" w:rsidRPr="007F261D" w:rsidRDefault="00497FA6" w:rsidP="00497FA6">
      <w:pPr>
        <w:pStyle w:val="aff0"/>
        <w:rPr>
          <w:color w:val="000000"/>
          <w:szCs w:val="28"/>
        </w:rPr>
      </w:pPr>
      <w:r w:rsidRPr="007F261D">
        <w:rPr>
          <w:color w:val="000000"/>
          <w:szCs w:val="28"/>
        </w:rPr>
        <w:t xml:space="preserve">Быстрое реагирование на обратную связь и адаптация к новым условиям помогли нам улучшить </w:t>
      </w:r>
      <w:r>
        <w:rPr>
          <w:color w:val="000000"/>
          <w:szCs w:val="28"/>
        </w:rPr>
        <w:t xml:space="preserve">наш </w:t>
      </w:r>
      <w:r w:rsidRPr="007F261D">
        <w:rPr>
          <w:color w:val="000000"/>
          <w:szCs w:val="28"/>
        </w:rPr>
        <w:t>конечный продукт.</w:t>
      </w:r>
    </w:p>
    <w:p w14:paraId="2BD9A2CE" w14:textId="77777777" w:rsidR="00497FA6" w:rsidRPr="00517348" w:rsidRDefault="00497FA6" w:rsidP="00B77B7F">
      <w:pPr>
        <w:pStyle w:val="a1"/>
      </w:pPr>
      <w:r w:rsidRPr="00517348">
        <w:t>Фокус на пользователе:</w:t>
      </w:r>
    </w:p>
    <w:p w14:paraId="487C5DC5" w14:textId="12750FFD" w:rsidR="00FC5555" w:rsidRPr="007F261D" w:rsidRDefault="00497FA6" w:rsidP="00FC5555">
      <w:pPr>
        <w:pStyle w:val="aff0"/>
        <w:rPr>
          <w:color w:val="000000"/>
          <w:szCs w:val="28"/>
        </w:rPr>
      </w:pPr>
      <w:r w:rsidRPr="007F261D">
        <w:rPr>
          <w:color w:val="000000"/>
          <w:szCs w:val="28"/>
        </w:rPr>
        <w:t xml:space="preserve">Пользовательский опыт и </w:t>
      </w:r>
      <w:r>
        <w:rPr>
          <w:color w:val="000000"/>
          <w:szCs w:val="28"/>
        </w:rPr>
        <w:t xml:space="preserve">их </w:t>
      </w:r>
      <w:r w:rsidRPr="007F261D">
        <w:rPr>
          <w:color w:val="000000"/>
          <w:szCs w:val="28"/>
        </w:rPr>
        <w:t xml:space="preserve">удовлетворенность должны оставаться </w:t>
      </w:r>
      <w:r>
        <w:rPr>
          <w:color w:val="000000"/>
          <w:szCs w:val="28"/>
        </w:rPr>
        <w:t>самым важным аспектом разработки</w:t>
      </w:r>
      <w:r w:rsidRPr="007F261D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Мы смогли провести тестирование нашего проекта и исправить все недочёты.</w:t>
      </w:r>
    </w:p>
    <w:p w14:paraId="6D93E262" w14:textId="2C431F99" w:rsidR="00497FA6" w:rsidRDefault="00497FA6" w:rsidP="00497FA6">
      <w:pPr>
        <w:pStyle w:val="aff0"/>
        <w:rPr>
          <w:color w:val="000000"/>
          <w:szCs w:val="28"/>
        </w:rPr>
      </w:pPr>
      <w:r w:rsidRPr="007F261D">
        <w:rPr>
          <w:color w:val="000000"/>
          <w:szCs w:val="28"/>
        </w:rPr>
        <w:t>Работа над</w:t>
      </w:r>
      <w:r>
        <w:rPr>
          <w:color w:val="000000"/>
          <w:szCs w:val="28"/>
        </w:rPr>
        <w:t xml:space="preserve"> данным</w:t>
      </w:r>
      <w:r w:rsidRPr="007F261D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проектом </w:t>
      </w:r>
      <w:r w:rsidRPr="007F261D">
        <w:rPr>
          <w:color w:val="000000"/>
          <w:szCs w:val="28"/>
        </w:rPr>
        <w:t xml:space="preserve">была важным и ценным опытом для нашей команды. Мы не только создали </w:t>
      </w:r>
      <w:r>
        <w:rPr>
          <w:color w:val="000000"/>
          <w:szCs w:val="28"/>
        </w:rPr>
        <w:t>интересный</w:t>
      </w:r>
      <w:r w:rsidRPr="007F261D">
        <w:rPr>
          <w:color w:val="000000"/>
          <w:szCs w:val="28"/>
        </w:rPr>
        <w:t xml:space="preserve"> продукт, но и получили </w:t>
      </w:r>
      <w:r>
        <w:rPr>
          <w:color w:val="000000"/>
          <w:szCs w:val="28"/>
        </w:rPr>
        <w:t>огромный опыт в</w:t>
      </w:r>
      <w:r w:rsidRPr="007F261D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решении проблем</w:t>
      </w:r>
      <w:r w:rsidRPr="007F261D">
        <w:rPr>
          <w:color w:val="000000"/>
          <w:szCs w:val="28"/>
        </w:rPr>
        <w:t>, которы</w:t>
      </w:r>
      <w:r>
        <w:rPr>
          <w:color w:val="000000"/>
          <w:szCs w:val="28"/>
        </w:rPr>
        <w:t>й</w:t>
      </w:r>
      <w:r w:rsidRPr="007F261D">
        <w:rPr>
          <w:color w:val="000000"/>
          <w:szCs w:val="28"/>
        </w:rPr>
        <w:t xml:space="preserve"> помо</w:t>
      </w:r>
      <w:r>
        <w:rPr>
          <w:color w:val="000000"/>
          <w:szCs w:val="28"/>
        </w:rPr>
        <w:t>жет</w:t>
      </w:r>
      <w:r w:rsidRPr="007F261D">
        <w:rPr>
          <w:color w:val="000000"/>
          <w:szCs w:val="28"/>
        </w:rPr>
        <w:t xml:space="preserve"> нам в будущих проектах</w:t>
      </w:r>
      <w:r>
        <w:rPr>
          <w:color w:val="000000"/>
          <w:szCs w:val="28"/>
        </w:rPr>
        <w:t>.</w:t>
      </w:r>
    </w:p>
    <w:p w14:paraId="2867D8CC" w14:textId="77777777" w:rsidR="00497FA6" w:rsidRPr="00497FA6" w:rsidRDefault="00497FA6" w:rsidP="00497FA6">
      <w:pPr>
        <w:pStyle w:val="21"/>
      </w:pPr>
    </w:p>
    <w:p w14:paraId="5B7B742C" w14:textId="607BC6B6" w:rsidR="00161370" w:rsidRDefault="00B07BA2" w:rsidP="00303B26">
      <w:pPr>
        <w:pStyle w:val="12"/>
      </w:pPr>
      <w:bookmarkStart w:id="19" w:name="_Toc201015744"/>
      <w:r>
        <w:lastRenderedPageBreak/>
        <w:t>О</w:t>
      </w:r>
      <w:r w:rsidR="00303B26">
        <w:t>тчеты работы команды</w:t>
      </w:r>
      <w:bookmarkEnd w:id="19"/>
    </w:p>
    <w:p w14:paraId="4D8DC052" w14:textId="6D0960B3" w:rsidR="00B07BA2" w:rsidRPr="00B07BA2" w:rsidRDefault="00303B26" w:rsidP="00303B26">
      <w:pPr>
        <w:pStyle w:val="14"/>
        <w:rPr>
          <w:lang w:eastAsia="ru-RU"/>
        </w:rPr>
      </w:pPr>
      <w:bookmarkStart w:id="20" w:name="_Toc201015745"/>
      <w:r>
        <w:rPr>
          <w:lang w:eastAsia="ru-RU"/>
        </w:rPr>
        <w:t xml:space="preserve">Отчёт </w:t>
      </w:r>
      <w:proofErr w:type="spellStart"/>
      <w:r>
        <w:rPr>
          <w:lang w:eastAsia="ru-RU"/>
        </w:rPr>
        <w:t>тимлидера</w:t>
      </w:r>
      <w:proofErr w:type="spellEnd"/>
      <w:r w:rsidR="008F296B">
        <w:rPr>
          <w:lang w:val="en-US" w:eastAsia="ru-RU"/>
        </w:rPr>
        <w:t xml:space="preserve">, </w:t>
      </w:r>
      <w:r w:rsidR="008F296B">
        <w:rPr>
          <w:lang w:eastAsia="ru-RU"/>
        </w:rPr>
        <w:t>геймдизайнера</w:t>
      </w:r>
      <w:bookmarkEnd w:id="20"/>
    </w:p>
    <w:p w14:paraId="62D37983" w14:textId="5313C20D" w:rsidR="00161370" w:rsidRPr="00161370" w:rsidRDefault="00161370" w:rsidP="00161370">
      <w:pPr>
        <w:pStyle w:val="21"/>
      </w:pPr>
      <w:r w:rsidRPr="00161370">
        <w:t xml:space="preserve">Голов Александр Сергеевич РИ – </w:t>
      </w:r>
      <w:r>
        <w:t>3</w:t>
      </w:r>
      <w:r w:rsidRPr="00161370">
        <w:t>20945.</w:t>
      </w:r>
    </w:p>
    <w:p w14:paraId="3A19FCE8" w14:textId="4E74ED0E" w:rsidR="00161370" w:rsidRPr="00640839" w:rsidRDefault="00161370" w:rsidP="00640839">
      <w:pPr>
        <w:pStyle w:val="a0"/>
        <w:rPr>
          <w:color w:val="0D0D0D"/>
          <w:shd w:val="clear" w:color="auto" w:fill="FFFFFF"/>
        </w:rPr>
      </w:pPr>
      <w:r>
        <w:rPr>
          <w:color w:val="0D0D0D"/>
          <w:shd w:val="clear" w:color="auto" w:fill="FFFFFF"/>
        </w:rPr>
        <w:t xml:space="preserve">В течение данного семестра я исполнял обязанности </w:t>
      </w:r>
      <w:proofErr w:type="spellStart"/>
      <w:r>
        <w:rPr>
          <w:color w:val="0D0D0D"/>
          <w:shd w:val="clear" w:color="auto" w:fill="FFFFFF"/>
        </w:rPr>
        <w:t>тимлид</w:t>
      </w:r>
      <w:r w:rsidR="00215ECA">
        <w:rPr>
          <w:color w:val="0D0D0D"/>
          <w:shd w:val="clear" w:color="auto" w:fill="FFFFFF"/>
        </w:rPr>
        <w:t>ера</w:t>
      </w:r>
      <w:proofErr w:type="spellEnd"/>
      <w:r w:rsidR="00215ECA">
        <w:rPr>
          <w:color w:val="0D0D0D"/>
          <w:shd w:val="clear" w:color="auto" w:fill="FFFFFF"/>
        </w:rPr>
        <w:t xml:space="preserve"> и гейм-дизайнера</w:t>
      </w:r>
      <w:r>
        <w:rPr>
          <w:color w:val="0D0D0D"/>
          <w:shd w:val="clear" w:color="auto" w:fill="FFFFFF"/>
        </w:rPr>
        <w:t xml:space="preserve"> в проекте «</w:t>
      </w:r>
      <w:r w:rsidR="00640839" w:rsidRPr="00640839">
        <w:rPr>
          <w:color w:val="0D0D0D"/>
          <w:shd w:val="clear" w:color="auto" w:fill="FFFFFF"/>
        </w:rPr>
        <w:t>Разработка кооперативной 3D игры "COS-MOS"</w:t>
      </w:r>
      <w:r>
        <w:t xml:space="preserve">». </w:t>
      </w:r>
      <w:r w:rsidRPr="00640839">
        <w:rPr>
          <w:color w:val="0D0D0D"/>
          <w:shd w:val="clear" w:color="auto" w:fill="FFFFFF"/>
        </w:rPr>
        <w:t xml:space="preserve">Этот проект требовал высоких организационных и технических навыков. Моей целью являлось создать уникальную </w:t>
      </w:r>
      <w:r w:rsidR="009E7C4F" w:rsidRPr="00640839">
        <w:rPr>
          <w:color w:val="0D0D0D"/>
          <w:shd w:val="clear" w:color="auto" w:fill="FFFFFF"/>
        </w:rPr>
        <w:t>развлекательную</w:t>
      </w:r>
      <w:r w:rsidRPr="00640839">
        <w:rPr>
          <w:color w:val="0D0D0D"/>
          <w:shd w:val="clear" w:color="auto" w:fill="FFFFFF"/>
        </w:rPr>
        <w:t xml:space="preserve"> игру</w:t>
      </w:r>
      <w:r w:rsidR="009E7C4F" w:rsidRPr="00640839">
        <w:rPr>
          <w:color w:val="0D0D0D"/>
          <w:shd w:val="clear" w:color="auto" w:fill="FFFFFF"/>
        </w:rPr>
        <w:t>.</w:t>
      </w:r>
    </w:p>
    <w:p w14:paraId="120830CB" w14:textId="77777777" w:rsidR="00161370" w:rsidRDefault="00161370" w:rsidP="00161370">
      <w:pPr>
        <w:pStyle w:val="a0"/>
        <w:numPr>
          <w:ilvl w:val="0"/>
          <w:numId w:val="0"/>
        </w:numPr>
        <w:ind w:firstLine="709"/>
        <w:rPr>
          <w:b/>
          <w:bCs/>
        </w:rPr>
      </w:pPr>
      <w:r>
        <w:rPr>
          <w:b/>
          <w:bCs/>
        </w:rPr>
        <w:t>Основные задачи и достижения:</w:t>
      </w:r>
    </w:p>
    <w:p w14:paraId="63F2527B" w14:textId="405A037D" w:rsidR="00161370" w:rsidRPr="007B7651" w:rsidRDefault="00161370" w:rsidP="00D527B6">
      <w:pPr>
        <w:pStyle w:val="a0"/>
      </w:pPr>
      <w:r w:rsidRPr="007B7651">
        <w:t>Разработал план проекта и распределил задачи между участниками команды в соответствии с их навыками и опытом</w:t>
      </w:r>
      <w:r w:rsidR="00DD6490" w:rsidRPr="007B7651">
        <w:t>;</w:t>
      </w:r>
    </w:p>
    <w:p w14:paraId="62532840" w14:textId="6834B654" w:rsidR="00161370" w:rsidRPr="007B7651" w:rsidRDefault="00161370" w:rsidP="007B7651">
      <w:pPr>
        <w:pStyle w:val="a0"/>
      </w:pPr>
      <w:r w:rsidRPr="007B7651">
        <w:t>Организовал регулярные встречи и совещания</w:t>
      </w:r>
      <w:r w:rsidR="00DD6490" w:rsidRPr="007B7651">
        <w:t>;</w:t>
      </w:r>
    </w:p>
    <w:p w14:paraId="2B3C0AD9" w14:textId="23574BC8" w:rsidR="00161370" w:rsidRPr="007B7651" w:rsidRDefault="00161370" w:rsidP="007B7651">
      <w:pPr>
        <w:pStyle w:val="a0"/>
      </w:pPr>
      <w:r w:rsidRPr="007B7651">
        <w:t>Контролировал выполнение задач и соблюдение сроков, проводил регулярный мониторинг плана и вносил необходимые правки</w:t>
      </w:r>
      <w:r w:rsidR="0080210B" w:rsidRPr="00C7692E">
        <w:t>;</w:t>
      </w:r>
    </w:p>
    <w:p w14:paraId="712A2304" w14:textId="750F54CA" w:rsidR="00161370" w:rsidRPr="007B7651" w:rsidRDefault="00161370" w:rsidP="007B7651">
      <w:pPr>
        <w:pStyle w:val="a0"/>
      </w:pPr>
      <w:r w:rsidRPr="007B7651">
        <w:t>Выступал связующим звеном между командой разработки и заказчиком, обеспечивая четкость коммуникаций</w:t>
      </w:r>
      <w:r w:rsidR="00DD6490" w:rsidRPr="007B7651">
        <w:t>;</w:t>
      </w:r>
    </w:p>
    <w:p w14:paraId="788E511A" w14:textId="455C506F" w:rsidR="00161370" w:rsidRPr="007B7651" w:rsidRDefault="00161370" w:rsidP="007B7651">
      <w:pPr>
        <w:pStyle w:val="a0"/>
      </w:pPr>
      <w:r w:rsidRPr="007B7651">
        <w:t>Обеспечивал своевременное информирование команды о требованиях и изменениях в проекте</w:t>
      </w:r>
      <w:r w:rsidR="00091B4E" w:rsidRPr="00091B4E">
        <w:t>;</w:t>
      </w:r>
    </w:p>
    <w:p w14:paraId="1A1F4413" w14:textId="6FF4E318" w:rsidR="00161370" w:rsidRPr="007B7651" w:rsidRDefault="00161370" w:rsidP="007B7651">
      <w:pPr>
        <w:pStyle w:val="a0"/>
      </w:pPr>
      <w:r w:rsidRPr="007B7651">
        <w:t xml:space="preserve">Организовал процесс планирования </w:t>
      </w:r>
      <w:r w:rsidR="00DD6490" w:rsidRPr="007B7651">
        <w:t xml:space="preserve">на </w:t>
      </w:r>
      <w:proofErr w:type="spellStart"/>
      <w:r w:rsidR="00DD6490" w:rsidRPr="007B7651">
        <w:t>GitHub</w:t>
      </w:r>
      <w:proofErr w:type="spellEnd"/>
      <w:r w:rsidR="00DD6490" w:rsidRPr="007B7651">
        <w:t>;</w:t>
      </w:r>
    </w:p>
    <w:p w14:paraId="3C8339DC" w14:textId="5844AB33" w:rsidR="00161370" w:rsidRPr="007B7651" w:rsidRDefault="00161370" w:rsidP="007B7651">
      <w:pPr>
        <w:pStyle w:val="a0"/>
      </w:pPr>
      <w:r w:rsidRPr="007B7651">
        <w:t>Обеспечил внедрение инструментов и технологий, необходимых для эффективной работы команды</w:t>
      </w:r>
      <w:r w:rsidR="00DD6490" w:rsidRPr="007B7651">
        <w:t>;</w:t>
      </w:r>
    </w:p>
    <w:p w14:paraId="32DAB98C" w14:textId="503DFF00" w:rsidR="00161370" w:rsidRDefault="00161370" w:rsidP="003B7B14">
      <w:pPr>
        <w:pStyle w:val="a0"/>
      </w:pPr>
      <w:r w:rsidRPr="007B7651">
        <w:t>Контролировал соблюдение стандартов качества и обеспечивал выполнение всех этапов разработки в соответствии с установленными требованиями</w:t>
      </w:r>
      <w:r w:rsidR="00380FBE" w:rsidRPr="00380FBE">
        <w:t>;</w:t>
      </w:r>
    </w:p>
    <w:p w14:paraId="72222124" w14:textId="36A449E7" w:rsidR="008B4C87" w:rsidRDefault="00380FBE" w:rsidP="003B7B14">
      <w:pPr>
        <w:pStyle w:val="a0"/>
      </w:pPr>
      <w:r>
        <w:t>Разработал понятный гейм-дизайн документ</w:t>
      </w:r>
      <w:r w:rsidRPr="00380FBE">
        <w:t>;</w:t>
      </w:r>
    </w:p>
    <w:p w14:paraId="57B3FC15" w14:textId="70B73A8C" w:rsidR="00380FBE" w:rsidRDefault="00997039" w:rsidP="003B7B14">
      <w:pPr>
        <w:pStyle w:val="a0"/>
      </w:pPr>
      <w:r>
        <w:t>Вносил корректировки в геймплей игры после тестирования</w:t>
      </w:r>
      <w:r w:rsidRPr="00997039">
        <w:t>;</w:t>
      </w:r>
    </w:p>
    <w:p w14:paraId="1E653E40" w14:textId="2CF4281B" w:rsidR="001E19EE" w:rsidRDefault="001E19EE" w:rsidP="00FC5555">
      <w:pPr>
        <w:pStyle w:val="a0"/>
      </w:pPr>
      <w:r>
        <w:t>Подбирал и разрабатывал звуки для игры</w:t>
      </w:r>
      <w:r w:rsidRPr="001E19EE">
        <w:t>;</w:t>
      </w:r>
    </w:p>
    <w:p w14:paraId="0C0D03DC" w14:textId="77777777" w:rsidR="00161370" w:rsidRDefault="00161370" w:rsidP="00161370">
      <w:pPr>
        <w:pStyle w:val="a0"/>
        <w:numPr>
          <w:ilvl w:val="0"/>
          <w:numId w:val="0"/>
        </w:numPr>
        <w:ind w:firstLine="709"/>
        <w:rPr>
          <w:b/>
          <w:bCs/>
        </w:rPr>
      </w:pPr>
      <w:r>
        <w:rPr>
          <w:b/>
          <w:bCs/>
        </w:rPr>
        <w:t>Результаты:</w:t>
      </w:r>
    </w:p>
    <w:p w14:paraId="6A59B3C9" w14:textId="684C53C7" w:rsidR="00161370" w:rsidRPr="002D79CD" w:rsidRDefault="004F37CE" w:rsidP="004F37CE">
      <w:pPr>
        <w:pStyle w:val="a1"/>
        <w:numPr>
          <w:ilvl w:val="0"/>
          <w:numId w:val="18"/>
        </w:numPr>
        <w:ind w:left="0" w:firstLine="709"/>
      </w:pPr>
      <w:r>
        <w:lastRenderedPageBreak/>
        <w:t>Проект был успешно завершен в установленные сроки</w:t>
      </w:r>
      <w:r>
        <w:t xml:space="preserve"> б</w:t>
      </w:r>
      <w:r>
        <w:t xml:space="preserve">лагодаря тщательному планированию и слаженной работе команды нам удалось выполнить все поставленные задачи точно в срок. Мы разбили разработку на четкие этапы с понятными контрольными точками, что позволило оперативно отслеживать прогресс и при необходимости корректировать график работ. Регулярные командные встречи и система отчетности помогали поддерживать нужный темп разработки. Особое внимание уделялось </w:t>
      </w:r>
      <w:proofErr w:type="spellStart"/>
      <w:r>
        <w:t>приоритизации</w:t>
      </w:r>
      <w:proofErr w:type="spellEnd"/>
      <w:r>
        <w:t xml:space="preserve"> задач - мы фокусировались на ключевых функциях сначала, оставляя второстепенные элементы на потом</w:t>
      </w:r>
      <w:r w:rsidR="00F966D4" w:rsidRPr="00F966D4">
        <w:t>;</w:t>
      </w:r>
    </w:p>
    <w:p w14:paraId="5891F232" w14:textId="19FC5BB1" w:rsidR="00892C96" w:rsidRDefault="00892C96" w:rsidP="00821AD8">
      <w:pPr>
        <w:pStyle w:val="a1"/>
      </w:pPr>
      <w:r>
        <w:t>В команде сформировалась благоприятная рабочая атмосфера</w:t>
      </w:r>
      <w:r>
        <w:t>. Н</w:t>
      </w:r>
      <w:r>
        <w:t>а протяжении всего проекта мы сознательно выстраивали культуру открытости и взаимопомощи. Еженедельные ретроспективы позволяли вовремя решать возникающие вопросы</w:t>
      </w:r>
      <w:r w:rsidR="00F966D4">
        <w:rPr>
          <w:lang w:val="en-US"/>
        </w:rPr>
        <w:t>;</w:t>
      </w:r>
    </w:p>
    <w:p w14:paraId="234AD448" w14:textId="77777777" w:rsidR="00161370" w:rsidRPr="002D79CD" w:rsidRDefault="00161370" w:rsidP="00B77B7F">
      <w:pPr>
        <w:pStyle w:val="a1"/>
      </w:pPr>
      <w:r w:rsidRPr="002D79CD">
        <w:t xml:space="preserve">В процессе работы над проектом члены команды получили ценный опыт и повысили свои </w:t>
      </w:r>
      <w:proofErr w:type="spellStart"/>
      <w:r w:rsidRPr="002D79CD">
        <w:t>soft</w:t>
      </w:r>
      <w:proofErr w:type="spellEnd"/>
      <w:r w:rsidRPr="002D79CD">
        <w:t xml:space="preserve"> и </w:t>
      </w:r>
      <w:proofErr w:type="spellStart"/>
      <w:r w:rsidRPr="002D79CD">
        <w:t>hard</w:t>
      </w:r>
      <w:proofErr w:type="spellEnd"/>
      <w:r w:rsidRPr="002D79CD">
        <w:t xml:space="preserve"> скиллы.</w:t>
      </w:r>
    </w:p>
    <w:p w14:paraId="08BEA00E" w14:textId="77777777" w:rsidR="00161370" w:rsidRDefault="00161370" w:rsidP="00161370">
      <w:pPr>
        <w:pStyle w:val="a0"/>
        <w:numPr>
          <w:ilvl w:val="0"/>
          <w:numId w:val="0"/>
        </w:numPr>
        <w:ind w:firstLine="709"/>
        <w:rPr>
          <w:b/>
          <w:bCs/>
        </w:rPr>
      </w:pPr>
      <w:r>
        <w:rPr>
          <w:b/>
          <w:bCs/>
        </w:rPr>
        <w:t>Выводы:</w:t>
      </w:r>
    </w:p>
    <w:p w14:paraId="58FA6990" w14:textId="602561F3" w:rsidR="003B0BF3" w:rsidRDefault="003B0BF3" w:rsidP="00A240B9">
      <w:pPr>
        <w:pStyle w:val="a0"/>
        <w:numPr>
          <w:ilvl w:val="0"/>
          <w:numId w:val="0"/>
        </w:numPr>
        <w:ind w:firstLine="709"/>
      </w:pPr>
      <w:r>
        <w:t>Выполнение обязанностей тимлида</w:t>
      </w:r>
      <w:r w:rsidR="00FC5555">
        <w:t xml:space="preserve"> и геймдизайнера</w:t>
      </w:r>
      <w:r>
        <w:t xml:space="preserve"> на проекте стало для меня </w:t>
      </w:r>
      <w:r w:rsidR="00FC5555">
        <w:t xml:space="preserve">еще одним </w:t>
      </w:r>
      <w:r>
        <w:t>ценным опытом, позволившим развить навыки лидерства</w:t>
      </w:r>
      <w:r w:rsidR="00FC5555">
        <w:t xml:space="preserve"> и разработки</w:t>
      </w:r>
      <w:r>
        <w:t>. Я доволен достигнутыми результатами.</w:t>
      </w:r>
    </w:p>
    <w:p w14:paraId="6A0DA7CD" w14:textId="60941668" w:rsidR="00161370" w:rsidRPr="00161370" w:rsidRDefault="4516E8F5" w:rsidP="00303B26">
      <w:pPr>
        <w:pStyle w:val="14"/>
        <w:rPr>
          <w:rFonts w:eastAsia="Times New Roman"/>
          <w:color w:val="000000" w:themeColor="text1"/>
        </w:rPr>
      </w:pPr>
      <w:bookmarkStart w:id="21" w:name="_Toc201015746"/>
      <w:r>
        <w:t>Отчёт работы дизайнера</w:t>
      </w:r>
      <w:bookmarkEnd w:id="21"/>
    </w:p>
    <w:p w14:paraId="57EF1BE3" w14:textId="1E9C45BD" w:rsidR="00161370" w:rsidRPr="00161370" w:rsidRDefault="009E39DA" w:rsidP="4516E8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E39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Старкова Ирина Андреевна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774D18" w:rsidRPr="00774D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РИ-320915</w:t>
      </w:r>
      <w:r w:rsidR="00774D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4516E8F5" w:rsidRPr="4516E8F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 дизайнер</w:t>
      </w:r>
    </w:p>
    <w:p w14:paraId="0DE6F65C" w14:textId="5A2694BE" w:rsidR="0032071A" w:rsidRPr="0032071A" w:rsidRDefault="0032071A" w:rsidP="0032071A">
      <w:pPr>
        <w:pStyle w:val="21"/>
        <w:rPr>
          <w:color w:val="000000" w:themeColor="text1"/>
          <w:szCs w:val="28"/>
          <w:lang w:eastAsia="en-US"/>
        </w:rPr>
      </w:pPr>
      <w:r w:rsidRPr="0032071A">
        <w:rPr>
          <w:color w:val="000000" w:themeColor="text1"/>
          <w:szCs w:val="28"/>
          <w:lang w:eastAsia="en-US"/>
        </w:rPr>
        <w:t>В течение данного семестра я была в роли дизайнера в проекте «Разработка кооперативной 3D игры "COS-MOS"». Основными задачами были разработка дизайна интерфейсов и создание необходимых иллюстраций.</w:t>
      </w:r>
    </w:p>
    <w:p w14:paraId="7085F246" w14:textId="77777777" w:rsidR="0032071A" w:rsidRPr="0032071A" w:rsidRDefault="0032071A" w:rsidP="0032071A">
      <w:pPr>
        <w:pStyle w:val="21"/>
        <w:rPr>
          <w:b/>
          <w:bCs/>
          <w:color w:val="000000" w:themeColor="text1"/>
          <w:szCs w:val="28"/>
          <w:lang w:eastAsia="en-US"/>
        </w:rPr>
      </w:pPr>
      <w:r w:rsidRPr="0032071A">
        <w:rPr>
          <w:b/>
          <w:bCs/>
          <w:color w:val="000000" w:themeColor="text1"/>
          <w:szCs w:val="28"/>
          <w:lang w:eastAsia="en-US"/>
        </w:rPr>
        <w:t>Задачи</w:t>
      </w:r>
    </w:p>
    <w:p w14:paraId="5DAC52E0" w14:textId="77777777" w:rsidR="0032071A" w:rsidRPr="0032071A" w:rsidRDefault="0032071A" w:rsidP="0032071A">
      <w:pPr>
        <w:pStyle w:val="72"/>
      </w:pPr>
      <w:r w:rsidRPr="0032071A">
        <w:lastRenderedPageBreak/>
        <w:t>Разработка визуального стиля, создание игровых экранов по прототипам, созданных геймдизайнером, отрисовка пропсов (</w:t>
      </w:r>
      <w:proofErr w:type="spellStart"/>
      <w:r w:rsidRPr="0032071A">
        <w:t>скетчинг</w:t>
      </w:r>
      <w:proofErr w:type="spellEnd"/>
      <w:r w:rsidRPr="0032071A">
        <w:t xml:space="preserve"> маскота, плакатов для окружения и обучающих иллюстраций);</w:t>
      </w:r>
    </w:p>
    <w:p w14:paraId="36F4477F" w14:textId="77777777" w:rsidR="0032071A" w:rsidRPr="0032071A" w:rsidRDefault="0032071A" w:rsidP="0032071A">
      <w:pPr>
        <w:pStyle w:val="72"/>
      </w:pPr>
      <w:r w:rsidRPr="0032071A">
        <w:t>По прототипам были спроектированы главное меню, логотип, экран настроек и паузы, загрузочный экран, поп-</w:t>
      </w:r>
      <w:proofErr w:type="spellStart"/>
      <w:r w:rsidRPr="0032071A">
        <w:t>апы</w:t>
      </w:r>
      <w:proofErr w:type="spellEnd"/>
      <w:r w:rsidRPr="0032071A">
        <w:t xml:space="preserve"> т.д.;</w:t>
      </w:r>
    </w:p>
    <w:p w14:paraId="5467B119" w14:textId="77777777" w:rsidR="0032071A" w:rsidRPr="0032071A" w:rsidRDefault="0032071A" w:rsidP="0032071A">
      <w:pPr>
        <w:pStyle w:val="72"/>
      </w:pPr>
      <w:r w:rsidRPr="0032071A">
        <w:t>Были созданы скетчи плакатов с разработкой персонажа (конечный вариант - крот), впоследствии ставшего своеобразным маскотом, выбраны наилучшие варианты и отрисованы полноценные иллюстрации;</w:t>
      </w:r>
    </w:p>
    <w:p w14:paraId="4796AF26" w14:textId="20C4A380" w:rsidR="0032071A" w:rsidRPr="0032071A" w:rsidRDefault="0032071A" w:rsidP="0032071A">
      <w:pPr>
        <w:pStyle w:val="72"/>
      </w:pPr>
      <w:r w:rsidRPr="0032071A">
        <w:t>Далее по позам из игры были отрисованы 10 изображений-подсказок, которые показываются на экране космического корабля и помогают игрокам лучше ориентироваться в текущих задачах;</w:t>
      </w:r>
    </w:p>
    <w:p w14:paraId="7ACA27A2" w14:textId="77777777" w:rsidR="0032071A" w:rsidRPr="0032071A" w:rsidRDefault="0032071A" w:rsidP="0032071A">
      <w:pPr>
        <w:pStyle w:val="21"/>
        <w:rPr>
          <w:b/>
          <w:bCs/>
          <w:color w:val="000000" w:themeColor="text1"/>
          <w:szCs w:val="28"/>
          <w:lang w:eastAsia="en-US"/>
        </w:rPr>
      </w:pPr>
      <w:r w:rsidRPr="0032071A">
        <w:rPr>
          <w:b/>
          <w:bCs/>
          <w:color w:val="000000" w:themeColor="text1"/>
          <w:szCs w:val="28"/>
          <w:lang w:eastAsia="en-US"/>
        </w:rPr>
        <w:t>Выводы</w:t>
      </w:r>
    </w:p>
    <w:p w14:paraId="4A2496E1" w14:textId="77777777" w:rsidR="0032071A" w:rsidRDefault="0032071A" w:rsidP="0032071A">
      <w:pPr>
        <w:pStyle w:val="21"/>
        <w:rPr>
          <w:color w:val="000000" w:themeColor="text1"/>
          <w:szCs w:val="28"/>
          <w:lang w:eastAsia="en-US"/>
        </w:rPr>
      </w:pPr>
      <w:r w:rsidRPr="0032071A">
        <w:rPr>
          <w:color w:val="000000" w:themeColor="text1"/>
          <w:szCs w:val="28"/>
          <w:lang w:eastAsia="en-US"/>
        </w:rPr>
        <w:t xml:space="preserve">В процессе работы над проектом я получила ценный опыт и прокачала </w:t>
      </w:r>
      <w:proofErr w:type="spellStart"/>
      <w:r w:rsidRPr="0032071A">
        <w:rPr>
          <w:color w:val="000000" w:themeColor="text1"/>
          <w:szCs w:val="28"/>
          <w:lang w:eastAsia="en-US"/>
        </w:rPr>
        <w:t>soft</w:t>
      </w:r>
      <w:proofErr w:type="spellEnd"/>
      <w:r w:rsidRPr="0032071A">
        <w:rPr>
          <w:color w:val="000000" w:themeColor="text1"/>
          <w:szCs w:val="28"/>
          <w:lang w:eastAsia="en-US"/>
        </w:rPr>
        <w:t xml:space="preserve">- и </w:t>
      </w:r>
      <w:proofErr w:type="spellStart"/>
      <w:r w:rsidRPr="0032071A">
        <w:rPr>
          <w:color w:val="000000" w:themeColor="text1"/>
          <w:szCs w:val="28"/>
          <w:lang w:eastAsia="en-US"/>
        </w:rPr>
        <w:t>hard</w:t>
      </w:r>
      <w:proofErr w:type="spellEnd"/>
      <w:r w:rsidRPr="0032071A">
        <w:rPr>
          <w:color w:val="000000" w:themeColor="text1"/>
          <w:szCs w:val="28"/>
          <w:lang w:eastAsia="en-US"/>
        </w:rPr>
        <w:t xml:space="preserve">- скиллы. Дизайн соответствует выбранной стилистике, при рисовке учитывались корректировки, вносимые командой. </w:t>
      </w:r>
    </w:p>
    <w:p w14:paraId="385F6218" w14:textId="152511B2" w:rsidR="0032071A" w:rsidRPr="0032071A" w:rsidRDefault="0032071A" w:rsidP="0032071A">
      <w:pPr>
        <w:pStyle w:val="21"/>
        <w:rPr>
          <w:color w:val="000000" w:themeColor="text1"/>
          <w:szCs w:val="28"/>
          <w:lang w:eastAsia="en-US"/>
        </w:rPr>
      </w:pPr>
      <w:r w:rsidRPr="0032071A">
        <w:rPr>
          <w:color w:val="000000" w:themeColor="text1"/>
          <w:szCs w:val="28"/>
          <w:lang w:eastAsia="en-US"/>
        </w:rPr>
        <w:t xml:space="preserve">Во время данного проекта я впервые всерьез использовала графические редакторы Photoshop, Adobe </w:t>
      </w:r>
      <w:proofErr w:type="spellStart"/>
      <w:r w:rsidRPr="0032071A">
        <w:rPr>
          <w:color w:val="000000" w:themeColor="text1"/>
          <w:szCs w:val="28"/>
          <w:lang w:eastAsia="en-US"/>
        </w:rPr>
        <w:t>Illustrator</w:t>
      </w:r>
      <w:proofErr w:type="spellEnd"/>
      <w:r w:rsidRPr="0032071A">
        <w:rPr>
          <w:color w:val="000000" w:themeColor="text1"/>
          <w:szCs w:val="28"/>
          <w:lang w:eastAsia="en-US"/>
        </w:rPr>
        <w:t xml:space="preserve">, </w:t>
      </w:r>
      <w:proofErr w:type="spellStart"/>
      <w:r w:rsidRPr="0032071A">
        <w:rPr>
          <w:color w:val="000000" w:themeColor="text1"/>
          <w:szCs w:val="28"/>
          <w:lang w:eastAsia="en-US"/>
        </w:rPr>
        <w:t>Figma</w:t>
      </w:r>
      <w:proofErr w:type="spellEnd"/>
      <w:r w:rsidRPr="0032071A">
        <w:rPr>
          <w:color w:val="000000" w:themeColor="text1"/>
          <w:szCs w:val="28"/>
          <w:lang w:eastAsia="en-US"/>
        </w:rPr>
        <w:t>, благодаря чему существенно улучшила навыки владения графическим планшетом, расширила знание функционала используемого софта. Улучшены/приобретены навыки цифровой живописи и рендеринга; работы с масками, корректирующими слоями; работы с векторной графикой; скиллы создания логотипов, иконок и интерфейсных элементов; UX-дизайна; визуального мышления; работы с композицией, цветом и т.д.</w:t>
      </w:r>
    </w:p>
    <w:p w14:paraId="1EDEE03A" w14:textId="3E431074" w:rsidR="06F93355" w:rsidRDefault="0032071A" w:rsidP="0032071A">
      <w:pPr>
        <w:pStyle w:val="21"/>
        <w:rPr>
          <w:b/>
          <w:bCs/>
        </w:rPr>
      </w:pPr>
      <w:r w:rsidRPr="0032071A">
        <w:rPr>
          <w:color w:val="000000" w:themeColor="text1"/>
          <w:szCs w:val="28"/>
          <w:lang w:eastAsia="en-US"/>
        </w:rPr>
        <w:t>Я считаю результат совместной работы более чем успешным.</w:t>
      </w:r>
    </w:p>
    <w:p w14:paraId="43638CA4" w14:textId="6D35FCE5" w:rsidR="06F93355" w:rsidRDefault="06F93355" w:rsidP="00303B26">
      <w:pPr>
        <w:pStyle w:val="14"/>
      </w:pPr>
      <w:bookmarkStart w:id="22" w:name="_Toc201015747"/>
      <w:r>
        <w:t xml:space="preserve">Отчет работы </w:t>
      </w:r>
      <w:r w:rsidR="00F34D78">
        <w:t xml:space="preserve">первого </w:t>
      </w:r>
      <w:r w:rsidR="008F296B">
        <w:t>разработчика</w:t>
      </w:r>
      <w:bookmarkEnd w:id="22"/>
    </w:p>
    <w:p w14:paraId="403A6F1F" w14:textId="77777777" w:rsidR="00C66D34" w:rsidRPr="0004472A" w:rsidRDefault="00C66D34" w:rsidP="00C66D34">
      <w:pPr>
        <w:pStyle w:val="21"/>
      </w:pPr>
      <w:r w:rsidRPr="0004472A">
        <w:t xml:space="preserve">Латыпов Станислав </w:t>
      </w:r>
      <w:proofErr w:type="spellStart"/>
      <w:r w:rsidRPr="0004472A">
        <w:t>Фазулчанович</w:t>
      </w:r>
      <w:proofErr w:type="spellEnd"/>
      <w:r w:rsidRPr="0004472A">
        <w:t xml:space="preserve"> РИ-320910 – разработчик</w:t>
      </w:r>
    </w:p>
    <w:p w14:paraId="1CC5D88C" w14:textId="77777777" w:rsidR="00C66D34" w:rsidRPr="00C66D34" w:rsidRDefault="00C66D34" w:rsidP="00C66D34">
      <w:pPr>
        <w:pStyle w:val="21"/>
      </w:pPr>
      <w:r w:rsidRPr="00C66D34">
        <w:lastRenderedPageBreak/>
        <w:t>В течение отчетного семестра я исполнял роль разработчика в проекте. Моя ключевая задача заключалась в реализации сетевого взаимодействия игроков, настройке системы подключения и разработке первого полноценного игрового уровня, включая интеграцию с пользовательским интерфейсом и лобби.</w:t>
      </w:r>
    </w:p>
    <w:p w14:paraId="6D1135FE" w14:textId="77777777" w:rsidR="00C66D34" w:rsidRPr="00C66D34" w:rsidRDefault="00C66D34" w:rsidP="00C66D34">
      <w:pPr>
        <w:pStyle w:val="21"/>
      </w:pPr>
      <w:r w:rsidRPr="00C66D34">
        <w:t>Основные задачи и достижения:</w:t>
      </w:r>
    </w:p>
    <w:p w14:paraId="485147E2" w14:textId="77777777" w:rsidR="00C66D34" w:rsidRPr="00C66D34" w:rsidRDefault="00C66D34" w:rsidP="00C66D34">
      <w:pPr>
        <w:pStyle w:val="21"/>
      </w:pPr>
      <w:r w:rsidRPr="00C66D34">
        <w:rPr>
          <w:b/>
          <w:bCs/>
        </w:rPr>
        <w:t>Сетевая интеграция и подключение:</w:t>
      </w:r>
    </w:p>
    <w:p w14:paraId="713F979E" w14:textId="77777777" w:rsidR="00C66D34" w:rsidRPr="00C66D34" w:rsidRDefault="00C66D34" w:rsidP="0022416E">
      <w:pPr>
        <w:pStyle w:val="a0"/>
      </w:pPr>
      <w:r w:rsidRPr="00C66D34">
        <w:t xml:space="preserve">Изначально была реализована система подключения через внешний сервер с пробитием NAT, однако в дальнейшем она была заменена на более надежную интеграцию с </w:t>
      </w:r>
      <w:proofErr w:type="spellStart"/>
      <w:r w:rsidRPr="00C66D34">
        <w:t>Steam</w:t>
      </w:r>
      <w:proofErr w:type="spellEnd"/>
      <w:r w:rsidRPr="00C66D34">
        <w:t>, обеспечивающую автоматическую настройку соединения между игроками.</w:t>
      </w:r>
    </w:p>
    <w:p w14:paraId="2FA88588" w14:textId="77777777" w:rsidR="00C66D34" w:rsidRPr="00C66D34" w:rsidRDefault="00C66D34" w:rsidP="0022416E">
      <w:pPr>
        <w:pStyle w:val="a0"/>
      </w:pPr>
      <w:r w:rsidRPr="00C66D34">
        <w:t xml:space="preserve">Использование готовых решений и адаптация репозиториев </w:t>
      </w:r>
      <w:proofErr w:type="spellStart"/>
      <w:r w:rsidRPr="00C66D34">
        <w:t>Mirror</w:t>
      </w:r>
      <w:proofErr w:type="spellEnd"/>
      <w:r w:rsidRPr="00C66D34">
        <w:t xml:space="preserve"> + </w:t>
      </w:r>
      <w:proofErr w:type="spellStart"/>
      <w:r w:rsidRPr="00C66D34">
        <w:t>Steamworks</w:t>
      </w:r>
      <w:proofErr w:type="spellEnd"/>
      <w:r w:rsidRPr="00C66D34">
        <w:t>, с учетом архитектуры проекта.</w:t>
      </w:r>
    </w:p>
    <w:p w14:paraId="6F177311" w14:textId="77777777" w:rsidR="00C66D34" w:rsidRPr="00C66D34" w:rsidRDefault="00C66D34" w:rsidP="0022416E">
      <w:pPr>
        <w:pStyle w:val="a0"/>
      </w:pPr>
      <w:r w:rsidRPr="00C66D34">
        <w:t>Разработана полноценная логика лобби: присоединение и выход, отслеживание готовности игроков, отображение состояния подключения.</w:t>
      </w:r>
    </w:p>
    <w:p w14:paraId="71A64A02" w14:textId="77777777" w:rsidR="00C66D34" w:rsidRPr="00C66D34" w:rsidRDefault="00C66D34" w:rsidP="0022416E">
      <w:pPr>
        <w:pStyle w:val="a0"/>
      </w:pPr>
      <w:r w:rsidRPr="00C66D34">
        <w:t>Добавлен открытый поиск и список доступных лобби для подключения к случайным игрокам.</w:t>
      </w:r>
    </w:p>
    <w:p w14:paraId="1372323B" w14:textId="77777777" w:rsidR="00C66D34" w:rsidRPr="00C66D34" w:rsidRDefault="00C66D34" w:rsidP="00C66D34">
      <w:pPr>
        <w:pStyle w:val="21"/>
      </w:pPr>
      <w:r w:rsidRPr="00C66D34">
        <w:rPr>
          <w:b/>
          <w:bCs/>
        </w:rPr>
        <w:t>Первый игровой уровень:</w:t>
      </w:r>
    </w:p>
    <w:p w14:paraId="1EFDAC85" w14:textId="77777777" w:rsidR="00C66D34" w:rsidRPr="00C66D34" w:rsidRDefault="00C66D34" w:rsidP="0022416E">
      <w:pPr>
        <w:pStyle w:val="a0"/>
      </w:pPr>
      <w:r w:rsidRPr="00C66D34">
        <w:t xml:space="preserve">Реализована синхронизация всех ключевых предметов уровня, таких как ветки, </w:t>
      </w:r>
      <w:proofErr w:type="spellStart"/>
      <w:r w:rsidRPr="00C66D34">
        <w:t>палкоприемник</w:t>
      </w:r>
      <w:proofErr w:type="spellEnd"/>
      <w:r w:rsidRPr="00C66D34">
        <w:t>, баллоны, батареи.</w:t>
      </w:r>
    </w:p>
    <w:p w14:paraId="04D02ECE" w14:textId="77777777" w:rsidR="00C66D34" w:rsidRPr="00C66D34" w:rsidRDefault="00C66D34" w:rsidP="0022416E">
      <w:pPr>
        <w:pStyle w:val="a0"/>
      </w:pPr>
      <w:r w:rsidRPr="00C66D34">
        <w:t>Создана система гравитации, адаптирующая поведение игроков в зависимости от нахождения внутри корабля или в открытом космосе.</w:t>
      </w:r>
    </w:p>
    <w:p w14:paraId="41A04910" w14:textId="77777777" w:rsidR="00C66D34" w:rsidRPr="00C66D34" w:rsidRDefault="00C66D34" w:rsidP="0022416E">
      <w:pPr>
        <w:pStyle w:val="a0"/>
      </w:pPr>
      <w:r w:rsidRPr="00C66D34">
        <w:t>Настроена логика поломки и починки различных элементов (баллоны, двигатель, корабль в целом), включая взаимодействие с инструментами (молоток, скотч).</w:t>
      </w:r>
    </w:p>
    <w:p w14:paraId="3D1FB571" w14:textId="77777777" w:rsidR="00C66D34" w:rsidRPr="00C66D34" w:rsidRDefault="00C66D34" w:rsidP="0022416E">
      <w:pPr>
        <w:pStyle w:val="a0"/>
      </w:pPr>
      <w:r w:rsidRPr="00C66D34">
        <w:t>Игроки получают сетевую подсказку через экран с комиксами в случае поломки корабля.</w:t>
      </w:r>
    </w:p>
    <w:p w14:paraId="04808699" w14:textId="77777777" w:rsidR="00C66D34" w:rsidRPr="00C66D34" w:rsidRDefault="00C66D34" w:rsidP="0022416E">
      <w:pPr>
        <w:pStyle w:val="a0"/>
      </w:pPr>
      <w:r w:rsidRPr="00C66D34">
        <w:t xml:space="preserve">Реализован полноценный </w:t>
      </w:r>
      <w:proofErr w:type="spellStart"/>
      <w:r w:rsidRPr="00C66D34">
        <w:t>респавн</w:t>
      </w:r>
      <w:proofErr w:type="spellEnd"/>
      <w:r w:rsidRPr="00C66D34">
        <w:t xml:space="preserve"> игроков при попадании метеорита, взрыве баллона или при выходе за границы игрового мира.</w:t>
      </w:r>
    </w:p>
    <w:p w14:paraId="51B84731" w14:textId="77777777" w:rsidR="00C66D34" w:rsidRPr="00C66D34" w:rsidRDefault="00C66D34" w:rsidP="0022416E">
      <w:pPr>
        <w:pStyle w:val="a0"/>
      </w:pPr>
      <w:r w:rsidRPr="00C66D34">
        <w:lastRenderedPageBreak/>
        <w:t xml:space="preserve">Встроена мини-игра QTE (Quick Time Event), </w:t>
      </w:r>
      <w:proofErr w:type="spellStart"/>
      <w:r w:rsidRPr="00C66D34">
        <w:t>запускающаяся</w:t>
      </w:r>
      <w:proofErr w:type="spellEnd"/>
      <w:r w:rsidRPr="00C66D34">
        <w:t xml:space="preserve"> при появлении астероидов, с общим управлением и визуальной поддержкой.</w:t>
      </w:r>
    </w:p>
    <w:p w14:paraId="258FF1B4" w14:textId="77777777" w:rsidR="00C66D34" w:rsidRPr="00C66D34" w:rsidRDefault="00C66D34" w:rsidP="0022416E">
      <w:pPr>
        <w:pStyle w:val="a0"/>
      </w:pPr>
      <w:r w:rsidRPr="00C66D34">
        <w:t>Обеспечена полупрозрачность игрока, если камера перекрывает обзор.</w:t>
      </w:r>
    </w:p>
    <w:p w14:paraId="1E384422" w14:textId="77777777" w:rsidR="00C66D34" w:rsidRPr="00C66D34" w:rsidRDefault="00C66D34" w:rsidP="0022416E">
      <w:pPr>
        <w:pStyle w:val="a0"/>
      </w:pPr>
      <w:r w:rsidRPr="00C66D34">
        <w:rPr>
          <w:b/>
          <w:bCs/>
        </w:rPr>
        <w:t>Меню и переходы между сценами:</w:t>
      </w:r>
    </w:p>
    <w:p w14:paraId="6F9A999A" w14:textId="77777777" w:rsidR="00C66D34" w:rsidRPr="00C66D34" w:rsidRDefault="00C66D34" w:rsidP="0022416E">
      <w:pPr>
        <w:pStyle w:val="a0"/>
      </w:pPr>
      <w:r w:rsidRPr="00C66D34">
        <w:t>Создана сцена главного меню, интегрированная с системой обучения.</w:t>
      </w:r>
    </w:p>
    <w:p w14:paraId="19038D34" w14:textId="77777777" w:rsidR="00C66D34" w:rsidRPr="00C66D34" w:rsidRDefault="00C66D34" w:rsidP="0022416E">
      <w:pPr>
        <w:pStyle w:val="a0"/>
      </w:pPr>
      <w:r w:rsidRPr="00C66D34">
        <w:t>Добавлена проверка прохождения обучения перед переходом на первый уровень.</w:t>
      </w:r>
    </w:p>
    <w:p w14:paraId="384CB8DE" w14:textId="77777777" w:rsidR="00C66D34" w:rsidRPr="00C66D34" w:rsidRDefault="00C66D34" w:rsidP="0022416E">
      <w:pPr>
        <w:pStyle w:val="a0"/>
      </w:pPr>
      <w:r w:rsidRPr="00C66D34">
        <w:t>Обеспечен плавный переход всех игроков в новую сцену с полной сетевой синхронизацией.</w:t>
      </w:r>
    </w:p>
    <w:p w14:paraId="725CE03B" w14:textId="77777777" w:rsidR="00C66D34" w:rsidRPr="00C66D34" w:rsidRDefault="00C66D34" w:rsidP="00C66D34">
      <w:pPr>
        <w:pStyle w:val="21"/>
        <w:rPr>
          <w:b/>
          <w:bCs/>
        </w:rPr>
      </w:pPr>
      <w:r w:rsidRPr="00C66D34">
        <w:rPr>
          <w:b/>
          <w:bCs/>
        </w:rPr>
        <w:t>Результаты:</w:t>
      </w:r>
    </w:p>
    <w:p w14:paraId="7013317D" w14:textId="77777777" w:rsidR="00C66D34" w:rsidRPr="00C66D34" w:rsidRDefault="00C66D34" w:rsidP="00C66D34">
      <w:pPr>
        <w:pStyle w:val="21"/>
      </w:pPr>
      <w:r w:rsidRPr="00C66D34">
        <w:t xml:space="preserve">В результате моей работы реализована стабильная и гибкая сетевая архитектура, адаптированная под </w:t>
      </w:r>
      <w:proofErr w:type="spellStart"/>
      <w:r w:rsidRPr="00C66D34">
        <w:t>Steam</w:t>
      </w:r>
      <w:proofErr w:type="spellEnd"/>
      <w:r w:rsidRPr="00C66D34">
        <w:t>. Первый уровень наполнен множеством игровых событий, взаимодействий и логических связей между объектами. Все ключевые механики уровня были синхронизированы в рамках мультиплеера, что обеспечило стабильность и согласованность игрового процесса.</w:t>
      </w:r>
    </w:p>
    <w:p w14:paraId="2B5E8491" w14:textId="77777777" w:rsidR="00C66D34" w:rsidRPr="00C66D34" w:rsidRDefault="00C66D34" w:rsidP="00C66D34">
      <w:pPr>
        <w:pStyle w:val="21"/>
        <w:rPr>
          <w:b/>
          <w:bCs/>
        </w:rPr>
      </w:pPr>
      <w:r w:rsidRPr="00C66D34">
        <w:rPr>
          <w:b/>
          <w:bCs/>
        </w:rPr>
        <w:t>Выводы:</w:t>
      </w:r>
    </w:p>
    <w:p w14:paraId="712AD65E" w14:textId="4901CF2F" w:rsidR="06F93355" w:rsidRDefault="00C66D34" w:rsidP="0022416E">
      <w:pPr>
        <w:pStyle w:val="21"/>
      </w:pPr>
      <w:r w:rsidRPr="00C66D34">
        <w:t xml:space="preserve">Работа над проектом позволила мне глубоко погрузиться в задачи сетевого программирования, научиться работать с </w:t>
      </w:r>
      <w:proofErr w:type="spellStart"/>
      <w:r w:rsidRPr="00C66D34">
        <w:t>Mirror</w:t>
      </w:r>
      <w:proofErr w:type="spellEnd"/>
      <w:r w:rsidRPr="00C66D34">
        <w:t xml:space="preserve"> и </w:t>
      </w:r>
      <w:proofErr w:type="spellStart"/>
      <w:r w:rsidRPr="00C66D34">
        <w:t>Steam</w:t>
      </w:r>
      <w:proofErr w:type="spellEnd"/>
      <w:r w:rsidRPr="00C66D34">
        <w:t xml:space="preserve"> API, а также наладить сложные взаимодействия между игроками. Реализация уровня с множеством триггеров, механик и переходов стала отличным опытом командной разработки и подготовки к выпуску игры на платформу </w:t>
      </w:r>
      <w:proofErr w:type="spellStart"/>
      <w:r w:rsidRPr="00C66D34">
        <w:t>Steam</w:t>
      </w:r>
      <w:proofErr w:type="spellEnd"/>
      <w:r w:rsidRPr="00C66D34">
        <w:t>.</w:t>
      </w:r>
    </w:p>
    <w:p w14:paraId="455BB845" w14:textId="701E7AD2" w:rsidR="5CCBD8D8" w:rsidRDefault="5CCBD8D8">
      <w:r>
        <w:br w:type="page"/>
      </w:r>
    </w:p>
    <w:p w14:paraId="6727A683" w14:textId="7BF3B6C4" w:rsidR="5CCBD8D8" w:rsidRDefault="5CCBD8D8" w:rsidP="00303B26">
      <w:pPr>
        <w:pStyle w:val="14"/>
      </w:pPr>
      <w:bookmarkStart w:id="23" w:name="_Toc201015748"/>
      <w:r>
        <w:lastRenderedPageBreak/>
        <w:t xml:space="preserve">Отчет работы </w:t>
      </w:r>
      <w:r w:rsidR="00F34D78">
        <w:t xml:space="preserve">второго </w:t>
      </w:r>
      <w:r>
        <w:t>разработчика</w:t>
      </w:r>
      <w:bookmarkEnd w:id="23"/>
    </w:p>
    <w:p w14:paraId="00FFDC33" w14:textId="179C9BFF" w:rsidR="5CCBD8D8" w:rsidRDefault="5CCBD8D8" w:rsidP="5CCBD8D8">
      <w:pPr>
        <w:pStyle w:val="21"/>
      </w:pPr>
      <w:r>
        <w:t>Смирнов Артём Владиславович РИ-320949 - разработчик</w:t>
      </w:r>
    </w:p>
    <w:p w14:paraId="39C3C971" w14:textId="77777777" w:rsidR="002F428B" w:rsidRDefault="002F428B" w:rsidP="002F428B">
      <w:pPr>
        <w:pStyle w:val="21"/>
      </w:pPr>
      <w:bookmarkStart w:id="24" w:name="_Toc8214335"/>
      <w:bookmarkStart w:id="25" w:name="_Toc164096968"/>
      <w:r>
        <w:t>В течение отчетного семестра я исполнял роль разработчика в проекте. Моей ключевой задачей была реализация функциональной составляющей игры. Основной целью являлось создание производительного, масштабируемого и стабильно работающего кода.</w:t>
      </w:r>
    </w:p>
    <w:p w14:paraId="2713B3D2" w14:textId="77777777" w:rsidR="002F428B" w:rsidRDefault="002F428B" w:rsidP="002F428B">
      <w:pPr>
        <w:pStyle w:val="21"/>
        <w:rPr>
          <w:b/>
          <w:bCs/>
        </w:rPr>
      </w:pPr>
      <w:r>
        <w:rPr>
          <w:b/>
          <w:bCs/>
        </w:rPr>
        <w:t>Основные задачи и достижения:</w:t>
      </w:r>
    </w:p>
    <w:p w14:paraId="39E63982" w14:textId="77777777" w:rsidR="002F428B" w:rsidRDefault="002F428B" w:rsidP="002F428B">
      <w:pPr>
        <w:pStyle w:val="21"/>
      </w:pPr>
      <w:r>
        <w:t>Базовые механики персонажа:</w:t>
      </w:r>
    </w:p>
    <w:p w14:paraId="50390F3C" w14:textId="77777777" w:rsidR="002F428B" w:rsidRDefault="002F428B" w:rsidP="00110CA8">
      <w:pPr>
        <w:pStyle w:val="73"/>
      </w:pPr>
      <w:r>
        <w:t>Система передвижения по принципу 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ragdoll</w:t>
      </w:r>
      <w:proofErr w:type="spellEnd"/>
      <w:r>
        <w:t xml:space="preserve">, полностью основанную на математических функциях без использования </w:t>
      </w:r>
      <w:proofErr w:type="spellStart"/>
      <w:r>
        <w:t>анимаций</w:t>
      </w:r>
      <w:proofErr w:type="spellEnd"/>
      <w:r>
        <w:t>;</w:t>
      </w:r>
    </w:p>
    <w:p w14:paraId="380A56ED" w14:textId="77777777" w:rsidR="002F428B" w:rsidRDefault="002F428B" w:rsidP="00110CA8">
      <w:pPr>
        <w:pStyle w:val="73"/>
      </w:pPr>
      <w:r>
        <w:t>Механика управления руками (левая/правая кнопки мыши), включающая функционал захвата предметов и поверхностей при удержании кнопки;</w:t>
      </w:r>
    </w:p>
    <w:p w14:paraId="7FB58BAC" w14:textId="77777777" w:rsidR="002F428B" w:rsidRDefault="002F428B" w:rsidP="00110CA8">
      <w:pPr>
        <w:pStyle w:val="73"/>
      </w:pPr>
      <w:r>
        <w:t xml:space="preserve">Механика </w:t>
      </w:r>
      <w:proofErr w:type="spellStart"/>
      <w:r>
        <w:t>взбирания</w:t>
      </w:r>
      <w:proofErr w:type="spellEnd"/>
      <w:r>
        <w:t xml:space="preserve"> на статические поверхности с использованием двух рук и управления камерой, где применяется сила для подъема персонажа;</w:t>
      </w:r>
    </w:p>
    <w:p w14:paraId="72BC53EC" w14:textId="77777777" w:rsidR="002F428B" w:rsidRDefault="002F428B" w:rsidP="00110CA8">
      <w:pPr>
        <w:pStyle w:val="73"/>
      </w:pPr>
      <w:r>
        <w:t>Начальная версия камеры от третьего лица, которую впоследствии доработал и улучшил второй разработчик;</w:t>
      </w:r>
    </w:p>
    <w:p w14:paraId="3DEC6A1D" w14:textId="77777777" w:rsidR="002F428B" w:rsidRDefault="002F428B" w:rsidP="002F428B">
      <w:pPr>
        <w:pStyle w:val="21"/>
      </w:pPr>
      <w:r>
        <w:t>Значительная часть семестра была посвящена разработке третьего игрового уровня:</w:t>
      </w:r>
    </w:p>
    <w:p w14:paraId="31AFAB3C" w14:textId="77777777" w:rsidR="002F428B" w:rsidRDefault="002F428B" w:rsidP="00110CA8">
      <w:pPr>
        <w:pStyle w:val="73"/>
      </w:pPr>
      <w:r>
        <w:t xml:space="preserve">Система прицеливания с использованием физического джойстика для управления положением прицела и механика стрельбы по НЛО через нажатие на физическую кнопку, с динамическим расчетом направления выстрела на основе позиции прицела; </w:t>
      </w:r>
    </w:p>
    <w:p w14:paraId="3B48E853" w14:textId="77777777" w:rsidR="002F428B" w:rsidRDefault="002F428B" w:rsidP="00110CA8">
      <w:pPr>
        <w:pStyle w:val="73"/>
      </w:pPr>
      <w:r>
        <w:t xml:space="preserve">Логика появления НЛО, частота которого адаптируется под текущее количество игроков в лобби; </w:t>
      </w:r>
    </w:p>
    <w:p w14:paraId="77059596" w14:textId="77777777" w:rsidR="002F428B" w:rsidRDefault="002F428B" w:rsidP="00110CA8">
      <w:pPr>
        <w:pStyle w:val="73"/>
      </w:pPr>
      <w:r>
        <w:t>Пролетающая корова, попадание в которую восстанавливает здоровье корабля;</w:t>
      </w:r>
    </w:p>
    <w:p w14:paraId="2C4888BD" w14:textId="77777777" w:rsidR="002F428B" w:rsidRDefault="002F428B" w:rsidP="00110CA8">
      <w:pPr>
        <w:pStyle w:val="73"/>
      </w:pPr>
      <w:r>
        <w:t xml:space="preserve">Интегрированы соответствующие звуковые эффекты и визуальные </w:t>
      </w:r>
      <w:proofErr w:type="spellStart"/>
      <w:r>
        <w:t>партиклы</w:t>
      </w:r>
      <w:proofErr w:type="spellEnd"/>
      <w:r>
        <w:t xml:space="preserve"> для выстрелов, взрывов НЛО и восстановления здоровья;</w:t>
      </w:r>
    </w:p>
    <w:p w14:paraId="75B28E34" w14:textId="77777777" w:rsidR="002F428B" w:rsidRDefault="002F428B" w:rsidP="00110CA8">
      <w:pPr>
        <w:pStyle w:val="73"/>
      </w:pPr>
      <w:r>
        <w:lastRenderedPageBreak/>
        <w:t xml:space="preserve">Сетевая синхронизация всех механик уровня, предметов, действий игроков и состояния НЛО, направленная на обеспечение стабильного </w:t>
      </w:r>
      <w:proofErr w:type="spellStart"/>
      <w:r>
        <w:t>мультиплеерного</w:t>
      </w:r>
      <w:proofErr w:type="spellEnd"/>
      <w:r>
        <w:t xml:space="preserve"> опыта без критических лагов и десинхронизации. Данная задача потребовала значительных усилий ввиду моего первого опыта сетевой разработки;</w:t>
      </w:r>
    </w:p>
    <w:p w14:paraId="5E064F09" w14:textId="77777777" w:rsidR="002F428B" w:rsidRDefault="002F428B" w:rsidP="00110CA8">
      <w:pPr>
        <w:pStyle w:val="73"/>
      </w:pPr>
      <w:r>
        <w:t xml:space="preserve">Редизайн изначальной концепции: вместо реализации поворотов корабля влево/вправо, которая не нашла должного применения, была внедрена система двух независимых прицелов и пушек, значительно повысившая динамику и </w:t>
      </w:r>
      <w:proofErr w:type="spellStart"/>
      <w:r>
        <w:t>кооперативность</w:t>
      </w:r>
      <w:proofErr w:type="spellEnd"/>
      <w:r>
        <w:t xml:space="preserve"> совместного прохождения.</w:t>
      </w:r>
    </w:p>
    <w:p w14:paraId="3312E6B6" w14:textId="77777777" w:rsidR="002F428B" w:rsidRDefault="002F428B" w:rsidP="002F428B">
      <w:pPr>
        <w:pStyle w:val="21"/>
      </w:pPr>
      <w:r>
        <w:t>Уровень обучения:</w:t>
      </w:r>
    </w:p>
    <w:p w14:paraId="772990CE" w14:textId="77777777" w:rsidR="002F428B" w:rsidRDefault="002F428B" w:rsidP="00C05C0F">
      <w:pPr>
        <w:pStyle w:val="73"/>
      </w:pPr>
      <w:r>
        <w:t>Созданы специализированные обучающие комнаты для демонстрации ключевых механик игры, в которые интегрированы обучающие видеоролики;</w:t>
      </w:r>
    </w:p>
    <w:p w14:paraId="10A533FD" w14:textId="77777777" w:rsidR="002F428B" w:rsidRDefault="002F428B" w:rsidP="00C05C0F">
      <w:pPr>
        <w:pStyle w:val="73"/>
      </w:pPr>
      <w:r>
        <w:t xml:space="preserve">Добавлены декоративные элементы – наблюдательные комнаты и </w:t>
      </w:r>
      <w:proofErr w:type="spellStart"/>
      <w:r>
        <w:t>пасхалка</w:t>
      </w:r>
      <w:proofErr w:type="spellEnd"/>
      <w:r>
        <w:t xml:space="preserve"> в виде отсылки к другой игре нашей команды, скрытой за лестницей.</w:t>
      </w:r>
    </w:p>
    <w:p w14:paraId="2CC81BD8" w14:textId="77777777" w:rsidR="002F428B" w:rsidRDefault="002F428B" w:rsidP="002F428B">
      <w:pPr>
        <w:pStyle w:val="21"/>
        <w:rPr>
          <w:b/>
          <w:bCs/>
        </w:rPr>
      </w:pPr>
      <w:r>
        <w:rPr>
          <w:b/>
          <w:bCs/>
        </w:rPr>
        <w:t>Результаты:</w:t>
      </w:r>
    </w:p>
    <w:p w14:paraId="13E10A62" w14:textId="77777777" w:rsidR="002F428B" w:rsidRDefault="002F428B" w:rsidP="002F428B">
      <w:pPr>
        <w:pStyle w:val="21"/>
      </w:pPr>
      <w:r>
        <w:t xml:space="preserve">В результате работы успешно реализован комплекс ключевых игровых механик, включая передвижение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ragdoll</w:t>
      </w:r>
      <w:proofErr w:type="spellEnd"/>
      <w:r>
        <w:t xml:space="preserve">, управление руками, захват предметов и поверхностей, а также </w:t>
      </w:r>
      <w:proofErr w:type="spellStart"/>
      <w:r>
        <w:t>взбирание</w:t>
      </w:r>
      <w:proofErr w:type="spellEnd"/>
      <w:r>
        <w:t>. Полностью разработан третий игровой уровень с сетевым взаимодействием. Внедрен уровень обучения, обеспечивающий введение игрока в механики. Обеспечена стабильная сетевая синхронизация.</w:t>
      </w:r>
    </w:p>
    <w:p w14:paraId="3B580E12" w14:textId="77777777" w:rsidR="002F428B" w:rsidRDefault="002F428B" w:rsidP="002F428B">
      <w:pPr>
        <w:pStyle w:val="21"/>
        <w:rPr>
          <w:b/>
          <w:bCs/>
        </w:rPr>
      </w:pPr>
      <w:r>
        <w:rPr>
          <w:b/>
          <w:bCs/>
        </w:rPr>
        <w:t>Выводы:</w:t>
      </w:r>
    </w:p>
    <w:p w14:paraId="7CAD59D5" w14:textId="2F4F85E5" w:rsidR="002F428B" w:rsidRDefault="002F428B" w:rsidP="002F428B">
      <w:pPr>
        <w:pStyle w:val="21"/>
      </w:pPr>
      <w:r>
        <w:t>Выполнение роли разработчика в течение семестра позволило успешно применить и закрепить навыки создания сложных физических и сетевых игровых механик. Был получен бесценный практический опыт в создании кооперативных 3</w:t>
      </w:r>
      <w:r>
        <w:rPr>
          <w:lang w:val="en-US"/>
        </w:rPr>
        <w:t>D</w:t>
      </w:r>
      <w:r w:rsidRPr="002F428B">
        <w:t xml:space="preserve"> </w:t>
      </w:r>
      <w:r>
        <w:t>игр. Поставленные на семестр задачи по реализации функционала ключевых механик и уровней были выполнены в полном объеме. Разработанная кодовая база соответствует первоначально заявленным требованиям производительности и масштабируемости.</w:t>
      </w:r>
    </w:p>
    <w:p w14:paraId="1204ED1B" w14:textId="38DC7626" w:rsidR="006559AE" w:rsidRDefault="006559AE" w:rsidP="002F428B">
      <w:pPr>
        <w:pStyle w:val="13"/>
      </w:pPr>
      <w:bookmarkStart w:id="26" w:name="_Toc201015749"/>
      <w:r>
        <w:lastRenderedPageBreak/>
        <w:t>З</w:t>
      </w:r>
      <w:r w:rsidR="00B26509">
        <w:t>АКЛЮЧЕНИЕ</w:t>
      </w:r>
      <w:bookmarkEnd w:id="24"/>
      <w:bookmarkEnd w:id="25"/>
      <w:bookmarkEnd w:id="26"/>
    </w:p>
    <w:p w14:paraId="50359313" w14:textId="1F5BBC35" w:rsidR="00B85576" w:rsidRDefault="00B85576" w:rsidP="00B85576">
      <w:pPr>
        <w:pStyle w:val="21"/>
      </w:pPr>
      <w:r>
        <w:t>В ходе разработки игры наша команда проделала большую работу от поиска референсов и идей до создания полноценного продукта с уникальными механиками, атмосферным дизайном и увлекательным игровым процессом. Мы стремились создать игру, которая сочетает в себе элементы приключений и головоломок</w:t>
      </w:r>
      <w:r w:rsidR="007658B7">
        <w:t xml:space="preserve"> в космосе</w:t>
      </w:r>
      <w:r w:rsidR="0038410F">
        <w:t>.</w:t>
      </w:r>
    </w:p>
    <w:p w14:paraId="7C5B779A" w14:textId="683EBBF3" w:rsidR="00B85576" w:rsidRDefault="00B85576" w:rsidP="00B85576">
      <w:pPr>
        <w:pStyle w:val="21"/>
      </w:pPr>
      <w:r>
        <w:t xml:space="preserve">Игра включает </w:t>
      </w:r>
      <w:r w:rsidR="0038410F">
        <w:t xml:space="preserve">два </w:t>
      </w:r>
      <w:r>
        <w:t xml:space="preserve">основных </w:t>
      </w:r>
      <w:r w:rsidR="0038410F">
        <w:t>уровня</w:t>
      </w:r>
      <w:r>
        <w:t xml:space="preserve"> и од</w:t>
      </w:r>
      <w:r w:rsidR="0038410F">
        <w:t>ин</w:t>
      </w:r>
      <w:r>
        <w:t xml:space="preserve"> </w:t>
      </w:r>
      <w:r w:rsidR="0038410F">
        <w:t>обучающий</w:t>
      </w:r>
      <w:r>
        <w:t xml:space="preserve"> для </w:t>
      </w:r>
      <w:r w:rsidR="0038410F">
        <w:t>тренировки</w:t>
      </w:r>
      <w:r>
        <w:t xml:space="preserve">. В процессе работы были реализованы такие механики, как </w:t>
      </w:r>
      <w:r w:rsidR="0038410F">
        <w:t>физическое взаимодействие персонажа с предметами, передвижение и управление персонажем, все механики первого и третьего уровней.</w:t>
      </w:r>
    </w:p>
    <w:p w14:paraId="44054B3E" w14:textId="72A96B85" w:rsidR="00B85576" w:rsidRDefault="00B85576" w:rsidP="00B85576">
      <w:pPr>
        <w:pStyle w:val="21"/>
      </w:pPr>
      <w:r>
        <w:t>Несмотря на</w:t>
      </w:r>
      <w:r w:rsidR="0038410F">
        <w:t xml:space="preserve"> то, что мы использовали такие как вертикальный срез игры, мы</w:t>
      </w:r>
      <w:r>
        <w:t xml:space="preserve"> сумели </w:t>
      </w:r>
      <w:r w:rsidR="0038410F">
        <w:t xml:space="preserve">полноценно реализовать два уровня, которые уже могут выступать, как демоверсия игры. Мы завершили </w:t>
      </w:r>
      <w:r>
        <w:t>проект благодаря эффективному распределению задач и последовательному подходу к этапам разработки. Итерации тестирования и полировки позволили нам улучшить игровой опыт, добавив детали, такие как</w:t>
      </w:r>
      <w:r w:rsidR="0038410F" w:rsidRPr="0038410F">
        <w:t xml:space="preserve"> </w:t>
      </w:r>
      <w:r w:rsidR="0038410F">
        <w:t>визуальные эффекты</w:t>
      </w:r>
      <w:r>
        <w:t xml:space="preserve">, звуки окружения, </w:t>
      </w:r>
      <w:r w:rsidR="0038410F">
        <w:t>постеры, в виде подсказок</w:t>
      </w:r>
      <w:r>
        <w:t>.</w:t>
      </w:r>
    </w:p>
    <w:p w14:paraId="2AA53181" w14:textId="01C6F790" w:rsidR="00113317" w:rsidRDefault="00B85576" w:rsidP="00B85576">
      <w:pPr>
        <w:pStyle w:val="21"/>
      </w:pPr>
      <w:r>
        <w:t>«</w:t>
      </w:r>
      <w:r w:rsidR="0038410F">
        <w:rPr>
          <w:lang w:val="en-US"/>
        </w:rPr>
        <w:t>COS</w:t>
      </w:r>
      <w:r w:rsidR="0038410F" w:rsidRPr="0038410F">
        <w:t>-</w:t>
      </w:r>
      <w:r w:rsidR="0038410F">
        <w:rPr>
          <w:lang w:val="en-US"/>
        </w:rPr>
        <w:t>MOS</w:t>
      </w:r>
      <w:r>
        <w:t xml:space="preserve">» — это результат креативной работы </w:t>
      </w:r>
      <w:r w:rsidR="007658B7">
        <w:t>всей</w:t>
      </w:r>
      <w:r>
        <w:t xml:space="preserve"> команды, демонстрирующий возможности создания качественного игрового продукта с ограниченными ресурсами. Мы гордимся достигнутым результатом и видим потенциал для дальнейшего развития проекта</w:t>
      </w:r>
      <w:r w:rsidR="007658B7">
        <w:t xml:space="preserve"> в следующем семестре</w:t>
      </w:r>
      <w:r>
        <w:t>.</w:t>
      </w:r>
    </w:p>
    <w:p w14:paraId="41AABDE4" w14:textId="2003789B" w:rsidR="001404A9" w:rsidRDefault="001404A9">
      <w:p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40368DCD" w14:textId="1722EF86" w:rsidR="001404A9" w:rsidRDefault="008E2748" w:rsidP="004034D2">
      <w:pPr>
        <w:pStyle w:val="110"/>
      </w:pPr>
      <w:bookmarkStart w:id="27" w:name="_Toc201015750"/>
      <w:r>
        <w:lastRenderedPageBreak/>
        <w:t>Список использованной литературы</w:t>
      </w:r>
      <w:bookmarkEnd w:id="27"/>
    </w:p>
    <w:p w14:paraId="1C8E7C8C" w14:textId="162D941E" w:rsidR="008E2748" w:rsidRDefault="008E2748" w:rsidP="00E40FD9">
      <w:pPr>
        <w:pStyle w:val="a1"/>
        <w:numPr>
          <w:ilvl w:val="0"/>
          <w:numId w:val="25"/>
        </w:numPr>
        <w:ind w:left="0" w:firstLine="709"/>
      </w:pPr>
      <w:r>
        <w:t xml:space="preserve">Документация игрового движка </w:t>
      </w:r>
      <w:r w:rsidR="00571257">
        <w:t>«</w:t>
      </w:r>
      <w:r w:rsidR="00571257" w:rsidRPr="00E40FD9">
        <w:rPr>
          <w:lang w:val="en-US"/>
        </w:rPr>
        <w:t>Unity</w:t>
      </w:r>
      <w:r w:rsidR="00571257">
        <w:t>»</w:t>
      </w:r>
      <w:r>
        <w:t xml:space="preserve"> [Электронный ресурс] – URL: https://docs.unity.com (дата обращения: </w:t>
      </w:r>
      <w:r w:rsidR="005B7CF8" w:rsidRPr="005B7CF8">
        <w:t>15</w:t>
      </w:r>
      <w:r>
        <w:t>.01.2025)</w:t>
      </w:r>
    </w:p>
    <w:p w14:paraId="6C675082" w14:textId="6D980C53" w:rsidR="008F0563" w:rsidRDefault="008F0563" w:rsidP="008A3848">
      <w:pPr>
        <w:pStyle w:val="a1"/>
      </w:pPr>
      <w:r>
        <w:t xml:space="preserve">Форум решения проблем </w:t>
      </w:r>
      <w:r w:rsidR="00571257">
        <w:t>«</w:t>
      </w:r>
      <w:r w:rsidR="00571257">
        <w:rPr>
          <w:lang w:val="en-US"/>
        </w:rPr>
        <w:t>Unity</w:t>
      </w:r>
      <w:r w:rsidR="00571257">
        <w:t xml:space="preserve">» </w:t>
      </w:r>
      <w:r w:rsidR="00571257" w:rsidRPr="00571257">
        <w:t>[</w:t>
      </w:r>
      <w:r w:rsidR="00571257">
        <w:t>Электронный ресурс</w:t>
      </w:r>
      <w:r w:rsidR="00571257" w:rsidRPr="00571257">
        <w:t xml:space="preserve">] </w:t>
      </w:r>
      <w:r w:rsidR="00571257">
        <w:t>–</w:t>
      </w:r>
      <w:r w:rsidR="00571257" w:rsidRPr="00571257">
        <w:t xml:space="preserve"> </w:t>
      </w:r>
      <w:r w:rsidR="00571257">
        <w:rPr>
          <w:lang w:val="en-US"/>
        </w:rPr>
        <w:t>URL</w:t>
      </w:r>
      <w:r w:rsidR="00571257" w:rsidRPr="00571257">
        <w:t xml:space="preserve">: </w:t>
      </w:r>
      <w:r w:rsidR="005B7CF8" w:rsidRPr="00E51276">
        <w:t>https://discussions.unity.com</w:t>
      </w:r>
      <w:r w:rsidR="005B7CF8" w:rsidRPr="005B7CF8">
        <w:t xml:space="preserve"> (</w:t>
      </w:r>
      <w:r w:rsidR="002B3B04">
        <w:t xml:space="preserve">дата обращения: </w:t>
      </w:r>
      <w:r w:rsidR="005B7CF8" w:rsidRPr="005B7CF8">
        <w:t>15.01.2025)</w:t>
      </w:r>
    </w:p>
    <w:p w14:paraId="5F3F756C" w14:textId="7D1DCCA7" w:rsidR="00482791" w:rsidRPr="00E51276" w:rsidRDefault="00482791" w:rsidP="008A3848">
      <w:pPr>
        <w:pStyle w:val="a1"/>
      </w:pPr>
      <w:r>
        <w:t xml:space="preserve">Форум обсуждений </w:t>
      </w:r>
      <w:r w:rsidR="002B3B04">
        <w:t>«</w:t>
      </w:r>
      <w:proofErr w:type="spellStart"/>
      <w:r w:rsidR="002B3B04">
        <w:rPr>
          <w:lang w:val="en-US"/>
        </w:rPr>
        <w:t>Habr</w:t>
      </w:r>
      <w:proofErr w:type="spellEnd"/>
      <w:r w:rsidR="002B3B04">
        <w:t xml:space="preserve">» </w:t>
      </w:r>
      <w:r w:rsidR="002B3B04" w:rsidRPr="002B3B04">
        <w:t>[</w:t>
      </w:r>
      <w:r w:rsidR="002B3B04">
        <w:t>Электронный ресурс</w:t>
      </w:r>
      <w:r w:rsidR="002B3B04" w:rsidRPr="002B3B04">
        <w:t xml:space="preserve">] </w:t>
      </w:r>
      <w:r w:rsidR="002B3B04">
        <w:t>–</w:t>
      </w:r>
      <w:r w:rsidR="002B3B04" w:rsidRPr="002B3B04">
        <w:t xml:space="preserve"> </w:t>
      </w:r>
      <w:r w:rsidR="002B3B04">
        <w:rPr>
          <w:lang w:val="en-US"/>
        </w:rPr>
        <w:t>URL</w:t>
      </w:r>
      <w:r w:rsidR="002B3B04" w:rsidRPr="002B3B04">
        <w:t xml:space="preserve">: </w:t>
      </w:r>
      <w:r w:rsidR="00E51276" w:rsidRPr="00E51276">
        <w:t xml:space="preserve">https://habr.com </w:t>
      </w:r>
      <w:r w:rsidR="00E51276" w:rsidRPr="005B7CF8">
        <w:t>(</w:t>
      </w:r>
      <w:r w:rsidR="00E51276">
        <w:t xml:space="preserve">дата обращения: </w:t>
      </w:r>
      <w:r w:rsidR="00E51276" w:rsidRPr="005B7CF8">
        <w:t>15.01.2025)</w:t>
      </w:r>
    </w:p>
    <w:sectPr w:rsidR="00482791" w:rsidRPr="00E51276" w:rsidSect="00B41F0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ACEA2" w14:textId="77777777" w:rsidR="001B66B5" w:rsidRDefault="001B66B5" w:rsidP="00E070CB">
      <w:pPr>
        <w:spacing w:after="0" w:line="240" w:lineRule="auto"/>
      </w:pPr>
      <w:r>
        <w:separator/>
      </w:r>
    </w:p>
    <w:p w14:paraId="49B5EAED" w14:textId="77777777" w:rsidR="001B66B5" w:rsidRDefault="001B66B5"/>
  </w:endnote>
  <w:endnote w:type="continuationSeparator" w:id="0">
    <w:p w14:paraId="6EB3FA03" w14:textId="77777777" w:rsidR="001B66B5" w:rsidRDefault="001B66B5" w:rsidP="00E070CB">
      <w:pPr>
        <w:spacing w:after="0" w:line="240" w:lineRule="auto"/>
      </w:pPr>
      <w:r>
        <w:continuationSeparator/>
      </w:r>
    </w:p>
    <w:p w14:paraId="098B253A" w14:textId="77777777" w:rsidR="001B66B5" w:rsidRDefault="001B66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77AE31" w14:textId="77777777" w:rsidR="003117EB" w:rsidRPr="00BE15C1" w:rsidRDefault="003117EB" w:rsidP="00BE15C1">
        <w:pPr>
          <w:pStyle w:val="a9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358FABBC" w14:textId="77777777" w:rsidR="00D61CCF" w:rsidRDefault="00D61C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30651" w14:textId="77777777" w:rsidR="001B66B5" w:rsidRDefault="001B66B5" w:rsidP="00E070CB">
      <w:pPr>
        <w:spacing w:after="0" w:line="240" w:lineRule="auto"/>
      </w:pPr>
      <w:r>
        <w:separator/>
      </w:r>
    </w:p>
    <w:p w14:paraId="1FF60115" w14:textId="77777777" w:rsidR="001B66B5" w:rsidRDefault="001B66B5"/>
  </w:footnote>
  <w:footnote w:type="continuationSeparator" w:id="0">
    <w:p w14:paraId="42EED8D2" w14:textId="77777777" w:rsidR="001B66B5" w:rsidRDefault="001B66B5" w:rsidP="00E070CB">
      <w:pPr>
        <w:spacing w:after="0" w:line="240" w:lineRule="auto"/>
      </w:pPr>
      <w:r>
        <w:continuationSeparator/>
      </w:r>
    </w:p>
    <w:p w14:paraId="6000D1C5" w14:textId="77777777" w:rsidR="001B66B5" w:rsidRDefault="001B66B5"/>
  </w:footnote>
</w:footnotes>
</file>

<file path=word/intelligence2.xml><?xml version="1.0" encoding="utf-8"?>
<int2:intelligence xmlns:int2="http://schemas.microsoft.com/office/intelligence/2020/intelligence">
  <int2:observations>
    <int2:textHash int2:hashCode="BZ7DJ7QryuI4XC" int2:id="otCIHeyG">
      <int2:state int2:type="AugLoop_Text_Critique" int2:value="Rejected"/>
    </int2:textHash>
    <int2:textHash int2:hashCode="mrrNZE/KhpbR3Q" int2:id="0fSLrs4P">
      <int2:state int2:type="AugLoop_Text_Critique" int2:value="Rejected"/>
    </int2:textHash>
    <int2:textHash int2:hashCode="pVg+K9E+3ophDV" int2:id="LVExQ64y">
      <int2:state int2:type="AugLoop_Text_Critique" int2:value="Rejected"/>
    </int2:textHash>
    <int2:bookmark int2:bookmarkName="_Int_RXhCdhJV" int2:invalidationBookmarkName="" int2:hashCode="c5DBMJqMOmMhIC" int2:id="zt0hWmoX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pStyle w:val="a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21066"/>
    <w:multiLevelType w:val="hybridMultilevel"/>
    <w:tmpl w:val="7F64801A"/>
    <w:lvl w:ilvl="0" w:tplc="1D1E70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E7C4342"/>
    <w:multiLevelType w:val="multilevel"/>
    <w:tmpl w:val="0FF0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63C2E"/>
    <w:multiLevelType w:val="multilevel"/>
    <w:tmpl w:val="EF7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C1FD7"/>
    <w:multiLevelType w:val="hybridMultilevel"/>
    <w:tmpl w:val="62189760"/>
    <w:lvl w:ilvl="0" w:tplc="BD6A016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E936BF"/>
    <w:multiLevelType w:val="hybridMultilevel"/>
    <w:tmpl w:val="71D67E0A"/>
    <w:lvl w:ilvl="0" w:tplc="A5D671CC">
      <w:start w:val="1"/>
      <w:numFmt w:val="decimal"/>
      <w:pStyle w:val="8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FB97806"/>
    <w:multiLevelType w:val="hybridMultilevel"/>
    <w:tmpl w:val="95988A4C"/>
    <w:lvl w:ilvl="0" w:tplc="8FE026EC">
      <w:start w:val="1"/>
      <w:numFmt w:val="decimal"/>
      <w:suff w:val="space"/>
      <w:lvlText w:val="%1."/>
      <w:lvlJc w:val="left"/>
      <w:pPr>
        <w:ind w:left="147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7D5430E"/>
    <w:multiLevelType w:val="hybridMultilevel"/>
    <w:tmpl w:val="E56A9BFE"/>
    <w:lvl w:ilvl="0" w:tplc="F968D024">
      <w:start w:val="1"/>
      <w:numFmt w:val="decimal"/>
      <w:lvlText w:val="%1."/>
      <w:lvlJc w:val="left"/>
      <w:pPr>
        <w:ind w:left="1429" w:hanging="360"/>
      </w:pPr>
    </w:lvl>
    <w:lvl w:ilvl="1" w:tplc="B120CD3C">
      <w:start w:val="1"/>
      <w:numFmt w:val="lowerLetter"/>
      <w:lvlText w:val="%2."/>
      <w:lvlJc w:val="left"/>
      <w:pPr>
        <w:ind w:left="2149" w:hanging="360"/>
      </w:pPr>
    </w:lvl>
    <w:lvl w:ilvl="2" w:tplc="FF88C76A">
      <w:start w:val="1"/>
      <w:numFmt w:val="lowerRoman"/>
      <w:lvlText w:val="%3."/>
      <w:lvlJc w:val="right"/>
      <w:pPr>
        <w:ind w:left="2869" w:hanging="180"/>
      </w:pPr>
    </w:lvl>
    <w:lvl w:ilvl="3" w:tplc="A418AE6E">
      <w:start w:val="1"/>
      <w:numFmt w:val="decimal"/>
      <w:lvlText w:val="%4."/>
      <w:lvlJc w:val="left"/>
      <w:pPr>
        <w:ind w:left="3589" w:hanging="360"/>
      </w:pPr>
    </w:lvl>
    <w:lvl w:ilvl="4" w:tplc="5EB6BFD6">
      <w:start w:val="1"/>
      <w:numFmt w:val="lowerLetter"/>
      <w:lvlText w:val="%5."/>
      <w:lvlJc w:val="left"/>
      <w:pPr>
        <w:ind w:left="4309" w:hanging="360"/>
      </w:pPr>
    </w:lvl>
    <w:lvl w:ilvl="5" w:tplc="F7FE4E66">
      <w:start w:val="1"/>
      <w:numFmt w:val="lowerRoman"/>
      <w:lvlText w:val="%6."/>
      <w:lvlJc w:val="right"/>
      <w:pPr>
        <w:ind w:left="5029" w:hanging="180"/>
      </w:pPr>
    </w:lvl>
    <w:lvl w:ilvl="6" w:tplc="2F66E81C">
      <w:start w:val="1"/>
      <w:numFmt w:val="decimal"/>
      <w:lvlText w:val="%7."/>
      <w:lvlJc w:val="left"/>
      <w:pPr>
        <w:ind w:left="5749" w:hanging="360"/>
      </w:pPr>
    </w:lvl>
    <w:lvl w:ilvl="7" w:tplc="334098B2">
      <w:start w:val="1"/>
      <w:numFmt w:val="lowerLetter"/>
      <w:lvlText w:val="%8."/>
      <w:lvlJc w:val="left"/>
      <w:pPr>
        <w:ind w:left="6469" w:hanging="360"/>
      </w:pPr>
    </w:lvl>
    <w:lvl w:ilvl="8" w:tplc="8EEC892C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8F42547"/>
    <w:multiLevelType w:val="multilevel"/>
    <w:tmpl w:val="7F0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3705D"/>
    <w:multiLevelType w:val="hybridMultilevel"/>
    <w:tmpl w:val="BEF41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41F80"/>
    <w:multiLevelType w:val="hybridMultilevel"/>
    <w:tmpl w:val="2C645BB4"/>
    <w:lvl w:ilvl="0" w:tplc="996441E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08D23BB"/>
    <w:multiLevelType w:val="hybridMultilevel"/>
    <w:tmpl w:val="F1AE3E54"/>
    <w:lvl w:ilvl="0" w:tplc="BD6A0162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213057F"/>
    <w:multiLevelType w:val="hybridMultilevel"/>
    <w:tmpl w:val="A1363014"/>
    <w:lvl w:ilvl="0" w:tplc="BD6A0162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307210B"/>
    <w:multiLevelType w:val="hybridMultilevel"/>
    <w:tmpl w:val="E500E8AE"/>
    <w:lvl w:ilvl="0" w:tplc="80F25FA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71C43D3"/>
    <w:multiLevelType w:val="hybridMultilevel"/>
    <w:tmpl w:val="A1363014"/>
    <w:lvl w:ilvl="0" w:tplc="BD6A0162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F10710"/>
    <w:multiLevelType w:val="hybridMultilevel"/>
    <w:tmpl w:val="A1363014"/>
    <w:lvl w:ilvl="0" w:tplc="BD6A0162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231766C"/>
    <w:multiLevelType w:val="hybridMultilevel"/>
    <w:tmpl w:val="D1146F50"/>
    <w:lvl w:ilvl="0" w:tplc="996441EA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53506CA7"/>
    <w:multiLevelType w:val="hybridMultilevel"/>
    <w:tmpl w:val="C04E259E"/>
    <w:lvl w:ilvl="0" w:tplc="AFACEE48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95A2403"/>
    <w:multiLevelType w:val="multilevel"/>
    <w:tmpl w:val="A05A46BA"/>
    <w:lvl w:ilvl="0">
      <w:start w:val="1"/>
      <w:numFmt w:val="decimal"/>
      <w:pStyle w:val="1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5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16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0"/>
      <w:pStyle w:val="54"/>
      <w:suff w:val="space"/>
      <w:lvlText w:val="Рисунок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pStyle w:val="53"/>
      <w:suff w:val="space"/>
      <w:lvlText w:val="Рисунок %1.%6"/>
      <w:lvlJc w:val="center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64"/>
      <w:suff w:val="space"/>
      <w:lvlText w:val="Таблица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63"/>
      <w:suff w:val="space"/>
      <w:lvlText w:val="Таблица %1.%8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19" w15:restartNumberingAfterBreak="0">
    <w:nsid w:val="5D2D419F"/>
    <w:multiLevelType w:val="hybridMultilevel"/>
    <w:tmpl w:val="5160595C"/>
    <w:lvl w:ilvl="0" w:tplc="A39C39FE">
      <w:start w:val="1"/>
      <w:numFmt w:val="russianLower"/>
      <w:pStyle w:val="7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EF35115"/>
    <w:multiLevelType w:val="hybridMultilevel"/>
    <w:tmpl w:val="89F61A2C"/>
    <w:lvl w:ilvl="0" w:tplc="89608B82">
      <w:start w:val="1"/>
      <w:numFmt w:val="bullet"/>
      <w:pStyle w:val="7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5AA0428"/>
    <w:multiLevelType w:val="hybridMultilevel"/>
    <w:tmpl w:val="39AAB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7C62A0"/>
    <w:multiLevelType w:val="hybridMultilevel"/>
    <w:tmpl w:val="5630F0E0"/>
    <w:lvl w:ilvl="0" w:tplc="7DB4FDCA">
      <w:start w:val="1"/>
      <w:numFmt w:val="decimal"/>
      <w:pStyle w:val="7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15F1911"/>
    <w:multiLevelType w:val="hybridMultilevel"/>
    <w:tmpl w:val="9424956E"/>
    <w:lvl w:ilvl="0" w:tplc="C71406E4">
      <w:start w:val="1"/>
      <w:numFmt w:val="bullet"/>
      <w:pStyle w:val="a0"/>
      <w:suff w:val="space"/>
      <w:lvlText w:val=""/>
      <w:lvlJc w:val="left"/>
      <w:pPr>
        <w:ind w:left="284" w:firstLine="425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25A3B"/>
    <w:multiLevelType w:val="hybridMultilevel"/>
    <w:tmpl w:val="7FCE7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FC2E6F"/>
    <w:multiLevelType w:val="hybridMultilevel"/>
    <w:tmpl w:val="1B644676"/>
    <w:lvl w:ilvl="0" w:tplc="8EA615F0">
      <w:start w:val="1"/>
      <w:numFmt w:val="decimal"/>
      <w:pStyle w:val="a1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F7C1747"/>
    <w:multiLevelType w:val="hybridMultilevel"/>
    <w:tmpl w:val="42540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20"/>
  </w:num>
  <w:num w:numId="5">
    <w:abstractNumId w:val="19"/>
  </w:num>
  <w:num w:numId="6">
    <w:abstractNumId w:val="22"/>
  </w:num>
  <w:num w:numId="7">
    <w:abstractNumId w:val="18"/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3"/>
  </w:num>
  <w:num w:numId="11">
    <w:abstractNumId w:val="17"/>
  </w:num>
  <w:num w:numId="12">
    <w:abstractNumId w:val="24"/>
  </w:num>
  <w:num w:numId="13">
    <w:abstractNumId w:val="16"/>
  </w:num>
  <w:num w:numId="14">
    <w:abstractNumId w:val="10"/>
  </w:num>
  <w:num w:numId="15">
    <w:abstractNumId w:val="25"/>
  </w:num>
  <w:num w:numId="16">
    <w:abstractNumId w:val="25"/>
    <w:lvlOverride w:ilvl="0">
      <w:startOverride w:val="1"/>
    </w:lvlOverride>
  </w:num>
  <w:num w:numId="17">
    <w:abstractNumId w:val="25"/>
    <w:lvlOverride w:ilvl="0">
      <w:startOverride w:val="1"/>
    </w:lvlOverride>
  </w:num>
  <w:num w:numId="18">
    <w:abstractNumId w:val="25"/>
    <w:lvlOverride w:ilvl="0">
      <w:startOverride w:val="1"/>
    </w:lvlOverride>
  </w:num>
  <w:num w:numId="19">
    <w:abstractNumId w:val="25"/>
    <w:lvlOverride w:ilvl="0">
      <w:startOverride w:val="1"/>
    </w:lvlOverride>
  </w:num>
  <w:num w:numId="20">
    <w:abstractNumId w:val="25"/>
    <w:lvlOverride w:ilvl="0">
      <w:startOverride w:val="1"/>
    </w:lvlOverride>
  </w:num>
  <w:num w:numId="21">
    <w:abstractNumId w:val="25"/>
    <w:lvlOverride w:ilvl="0">
      <w:startOverride w:val="1"/>
    </w:lvlOverride>
  </w:num>
  <w:num w:numId="22">
    <w:abstractNumId w:val="25"/>
    <w:lvlOverride w:ilvl="0">
      <w:startOverride w:val="1"/>
    </w:lvlOverride>
  </w:num>
  <w:num w:numId="23">
    <w:abstractNumId w:val="25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5"/>
    <w:lvlOverride w:ilvl="0">
      <w:startOverride w:val="1"/>
    </w:lvlOverride>
  </w:num>
  <w:num w:numId="27">
    <w:abstractNumId w:val="25"/>
    <w:lvlOverride w:ilvl="0">
      <w:startOverride w:val="1"/>
    </w:lvlOverride>
  </w:num>
  <w:num w:numId="28">
    <w:abstractNumId w:val="25"/>
    <w:lvlOverride w:ilvl="0">
      <w:startOverride w:val="1"/>
    </w:lvlOverride>
  </w:num>
  <w:num w:numId="29">
    <w:abstractNumId w:val="25"/>
    <w:lvlOverride w:ilvl="0">
      <w:startOverride w:val="1"/>
    </w:lvlOverride>
  </w:num>
  <w:num w:numId="30">
    <w:abstractNumId w:val="25"/>
    <w:lvlOverride w:ilvl="0">
      <w:startOverride w:val="1"/>
    </w:lvlOverride>
  </w:num>
  <w:num w:numId="31">
    <w:abstractNumId w:val="13"/>
  </w:num>
  <w:num w:numId="32">
    <w:abstractNumId w:val="6"/>
  </w:num>
  <w:num w:numId="33">
    <w:abstractNumId w:val="25"/>
    <w:lvlOverride w:ilvl="0">
      <w:startOverride w:val="1"/>
    </w:lvlOverride>
  </w:num>
  <w:num w:numId="34">
    <w:abstractNumId w:val="9"/>
  </w:num>
  <w:num w:numId="35">
    <w:abstractNumId w:val="26"/>
  </w:num>
  <w:num w:numId="36">
    <w:abstractNumId w:val="21"/>
  </w:num>
  <w:num w:numId="37">
    <w:abstractNumId w:val="8"/>
  </w:num>
  <w:num w:numId="38">
    <w:abstractNumId w:val="2"/>
  </w:num>
  <w:num w:numId="39">
    <w:abstractNumId w:val="3"/>
  </w:num>
  <w:num w:numId="40">
    <w:abstractNumId w:val="4"/>
  </w:num>
  <w:num w:numId="41">
    <w:abstractNumId w:val="14"/>
  </w:num>
  <w:num w:numId="42">
    <w:abstractNumId w:val="12"/>
  </w:num>
  <w:num w:numId="43">
    <w:abstractNumId w:val="11"/>
  </w:num>
  <w:num w:numId="44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attachedTemplate r:id="rId1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01"/>
    <w:rsid w:val="00000AB1"/>
    <w:rsid w:val="00002317"/>
    <w:rsid w:val="00004275"/>
    <w:rsid w:val="00004462"/>
    <w:rsid w:val="000045E4"/>
    <w:rsid w:val="00005B0D"/>
    <w:rsid w:val="00011182"/>
    <w:rsid w:val="00011D8B"/>
    <w:rsid w:val="00011DE0"/>
    <w:rsid w:val="000125EA"/>
    <w:rsid w:val="000129DF"/>
    <w:rsid w:val="00013208"/>
    <w:rsid w:val="00014342"/>
    <w:rsid w:val="000227F4"/>
    <w:rsid w:val="00022A7C"/>
    <w:rsid w:val="00026791"/>
    <w:rsid w:val="00027743"/>
    <w:rsid w:val="000315D4"/>
    <w:rsid w:val="0003219A"/>
    <w:rsid w:val="000330D7"/>
    <w:rsid w:val="00040E33"/>
    <w:rsid w:val="00041486"/>
    <w:rsid w:val="0004278B"/>
    <w:rsid w:val="0004472A"/>
    <w:rsid w:val="00046C98"/>
    <w:rsid w:val="00047B11"/>
    <w:rsid w:val="00051BDB"/>
    <w:rsid w:val="00053D82"/>
    <w:rsid w:val="00053F9B"/>
    <w:rsid w:val="0006143C"/>
    <w:rsid w:val="00061632"/>
    <w:rsid w:val="00063046"/>
    <w:rsid w:val="00070499"/>
    <w:rsid w:val="0007229F"/>
    <w:rsid w:val="000770E9"/>
    <w:rsid w:val="00083A0A"/>
    <w:rsid w:val="000852F9"/>
    <w:rsid w:val="0008757C"/>
    <w:rsid w:val="000877AD"/>
    <w:rsid w:val="00091B4E"/>
    <w:rsid w:val="00093F32"/>
    <w:rsid w:val="00095F17"/>
    <w:rsid w:val="000969A9"/>
    <w:rsid w:val="000A69ED"/>
    <w:rsid w:val="000B1713"/>
    <w:rsid w:val="000B3C8F"/>
    <w:rsid w:val="000B502C"/>
    <w:rsid w:val="000B5251"/>
    <w:rsid w:val="000B539C"/>
    <w:rsid w:val="000C51AA"/>
    <w:rsid w:val="000D30B2"/>
    <w:rsid w:val="000D3771"/>
    <w:rsid w:val="000D37EF"/>
    <w:rsid w:val="000D5733"/>
    <w:rsid w:val="000E15FD"/>
    <w:rsid w:val="000E48EE"/>
    <w:rsid w:val="000E517C"/>
    <w:rsid w:val="000E61FC"/>
    <w:rsid w:val="000E66BC"/>
    <w:rsid w:val="000F73F0"/>
    <w:rsid w:val="00106948"/>
    <w:rsid w:val="00110CA8"/>
    <w:rsid w:val="00111682"/>
    <w:rsid w:val="00111AE5"/>
    <w:rsid w:val="00113171"/>
    <w:rsid w:val="00113317"/>
    <w:rsid w:val="00127886"/>
    <w:rsid w:val="0013257D"/>
    <w:rsid w:val="00133E70"/>
    <w:rsid w:val="0013532C"/>
    <w:rsid w:val="00135E8F"/>
    <w:rsid w:val="001361E9"/>
    <w:rsid w:val="001404A9"/>
    <w:rsid w:val="00143E80"/>
    <w:rsid w:val="00152DCA"/>
    <w:rsid w:val="00153B8A"/>
    <w:rsid w:val="00156717"/>
    <w:rsid w:val="00157E07"/>
    <w:rsid w:val="0016066B"/>
    <w:rsid w:val="001612B0"/>
    <w:rsid w:val="00161370"/>
    <w:rsid w:val="00170156"/>
    <w:rsid w:val="00173143"/>
    <w:rsid w:val="001742F4"/>
    <w:rsid w:val="0018129E"/>
    <w:rsid w:val="00183150"/>
    <w:rsid w:val="00187282"/>
    <w:rsid w:val="00190FB2"/>
    <w:rsid w:val="0019483E"/>
    <w:rsid w:val="00197662"/>
    <w:rsid w:val="001A09FB"/>
    <w:rsid w:val="001A2235"/>
    <w:rsid w:val="001A5751"/>
    <w:rsid w:val="001A6668"/>
    <w:rsid w:val="001B31DF"/>
    <w:rsid w:val="001B37D2"/>
    <w:rsid w:val="001B66B5"/>
    <w:rsid w:val="001C0DA6"/>
    <w:rsid w:val="001C4551"/>
    <w:rsid w:val="001D3FE2"/>
    <w:rsid w:val="001E0E5D"/>
    <w:rsid w:val="001E19EE"/>
    <w:rsid w:val="001E3C14"/>
    <w:rsid w:val="001E59AE"/>
    <w:rsid w:val="001E7A34"/>
    <w:rsid w:val="002040D4"/>
    <w:rsid w:val="00204BCA"/>
    <w:rsid w:val="00207D1B"/>
    <w:rsid w:val="0021070E"/>
    <w:rsid w:val="00211BEB"/>
    <w:rsid w:val="002131BD"/>
    <w:rsid w:val="0021494A"/>
    <w:rsid w:val="0021566C"/>
    <w:rsid w:val="00215ECA"/>
    <w:rsid w:val="00220230"/>
    <w:rsid w:val="002231F3"/>
    <w:rsid w:val="0022416E"/>
    <w:rsid w:val="0022472B"/>
    <w:rsid w:val="00227348"/>
    <w:rsid w:val="00231FDB"/>
    <w:rsid w:val="0024322D"/>
    <w:rsid w:val="00245176"/>
    <w:rsid w:val="002452D7"/>
    <w:rsid w:val="0025343F"/>
    <w:rsid w:val="00257461"/>
    <w:rsid w:val="00257A1F"/>
    <w:rsid w:val="00265B9B"/>
    <w:rsid w:val="002703DC"/>
    <w:rsid w:val="00271F6C"/>
    <w:rsid w:val="00272C5A"/>
    <w:rsid w:val="00274D64"/>
    <w:rsid w:val="002820FC"/>
    <w:rsid w:val="0028452D"/>
    <w:rsid w:val="002958C1"/>
    <w:rsid w:val="00297415"/>
    <w:rsid w:val="002A0669"/>
    <w:rsid w:val="002A22A3"/>
    <w:rsid w:val="002A33C9"/>
    <w:rsid w:val="002A4157"/>
    <w:rsid w:val="002A5057"/>
    <w:rsid w:val="002B0CAD"/>
    <w:rsid w:val="002B3B04"/>
    <w:rsid w:val="002B50B1"/>
    <w:rsid w:val="002B6BDF"/>
    <w:rsid w:val="002C4D9A"/>
    <w:rsid w:val="002C786C"/>
    <w:rsid w:val="002C7D41"/>
    <w:rsid w:val="002D4C64"/>
    <w:rsid w:val="002D5538"/>
    <w:rsid w:val="002D7305"/>
    <w:rsid w:val="002D79CD"/>
    <w:rsid w:val="002E1D10"/>
    <w:rsid w:val="002E300E"/>
    <w:rsid w:val="002E389B"/>
    <w:rsid w:val="002E66F6"/>
    <w:rsid w:val="002E7F8E"/>
    <w:rsid w:val="002F3927"/>
    <w:rsid w:val="002F428B"/>
    <w:rsid w:val="002F6682"/>
    <w:rsid w:val="0030015D"/>
    <w:rsid w:val="00300760"/>
    <w:rsid w:val="003012A9"/>
    <w:rsid w:val="00301389"/>
    <w:rsid w:val="003038D7"/>
    <w:rsid w:val="00303B26"/>
    <w:rsid w:val="003117EB"/>
    <w:rsid w:val="00311A4C"/>
    <w:rsid w:val="003122F5"/>
    <w:rsid w:val="00312890"/>
    <w:rsid w:val="0032071A"/>
    <w:rsid w:val="003217EB"/>
    <w:rsid w:val="003234BB"/>
    <w:rsid w:val="00324BE1"/>
    <w:rsid w:val="00345A5F"/>
    <w:rsid w:val="00345AE9"/>
    <w:rsid w:val="0034765F"/>
    <w:rsid w:val="00347D9F"/>
    <w:rsid w:val="00350538"/>
    <w:rsid w:val="003509DF"/>
    <w:rsid w:val="00355A1A"/>
    <w:rsid w:val="003677F1"/>
    <w:rsid w:val="003740CF"/>
    <w:rsid w:val="003777A6"/>
    <w:rsid w:val="0038045A"/>
    <w:rsid w:val="00380FBE"/>
    <w:rsid w:val="003819A8"/>
    <w:rsid w:val="00381D61"/>
    <w:rsid w:val="0038410F"/>
    <w:rsid w:val="003866C9"/>
    <w:rsid w:val="00390A9E"/>
    <w:rsid w:val="00390ACC"/>
    <w:rsid w:val="00397BC9"/>
    <w:rsid w:val="003A24B0"/>
    <w:rsid w:val="003A3365"/>
    <w:rsid w:val="003A5890"/>
    <w:rsid w:val="003A7C7A"/>
    <w:rsid w:val="003B0BF3"/>
    <w:rsid w:val="003B1239"/>
    <w:rsid w:val="003B2D16"/>
    <w:rsid w:val="003B4B1F"/>
    <w:rsid w:val="003B5C40"/>
    <w:rsid w:val="003B7B14"/>
    <w:rsid w:val="003C07DC"/>
    <w:rsid w:val="003C3FF1"/>
    <w:rsid w:val="003C577A"/>
    <w:rsid w:val="003C5E65"/>
    <w:rsid w:val="003C5F1A"/>
    <w:rsid w:val="003D0344"/>
    <w:rsid w:val="003D39FD"/>
    <w:rsid w:val="003D504D"/>
    <w:rsid w:val="003D6097"/>
    <w:rsid w:val="003E30D0"/>
    <w:rsid w:val="003E6FD8"/>
    <w:rsid w:val="003F2B41"/>
    <w:rsid w:val="003F62D1"/>
    <w:rsid w:val="003F7678"/>
    <w:rsid w:val="00400224"/>
    <w:rsid w:val="004034D2"/>
    <w:rsid w:val="0040407F"/>
    <w:rsid w:val="00405BBE"/>
    <w:rsid w:val="00406628"/>
    <w:rsid w:val="00411D93"/>
    <w:rsid w:val="00412FE4"/>
    <w:rsid w:val="004165BB"/>
    <w:rsid w:val="0041700A"/>
    <w:rsid w:val="004308CE"/>
    <w:rsid w:val="00437789"/>
    <w:rsid w:val="00445917"/>
    <w:rsid w:val="004545EE"/>
    <w:rsid w:val="00455514"/>
    <w:rsid w:val="00456182"/>
    <w:rsid w:val="00456BAB"/>
    <w:rsid w:val="00457343"/>
    <w:rsid w:val="00463C28"/>
    <w:rsid w:val="00465201"/>
    <w:rsid w:val="00466301"/>
    <w:rsid w:val="00467397"/>
    <w:rsid w:val="00471E0E"/>
    <w:rsid w:val="0047345E"/>
    <w:rsid w:val="00473719"/>
    <w:rsid w:val="0047523D"/>
    <w:rsid w:val="00482791"/>
    <w:rsid w:val="004856E9"/>
    <w:rsid w:val="004875D4"/>
    <w:rsid w:val="0049000C"/>
    <w:rsid w:val="0049239F"/>
    <w:rsid w:val="00492AC9"/>
    <w:rsid w:val="00497BB3"/>
    <w:rsid w:val="00497FA6"/>
    <w:rsid w:val="004A0F88"/>
    <w:rsid w:val="004A10E2"/>
    <w:rsid w:val="004B28FD"/>
    <w:rsid w:val="004B7063"/>
    <w:rsid w:val="004C2C87"/>
    <w:rsid w:val="004C66A5"/>
    <w:rsid w:val="004D3184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7CE"/>
    <w:rsid w:val="004F4517"/>
    <w:rsid w:val="005077C5"/>
    <w:rsid w:val="005079F5"/>
    <w:rsid w:val="005159D6"/>
    <w:rsid w:val="00517348"/>
    <w:rsid w:val="00527550"/>
    <w:rsid w:val="00530AAE"/>
    <w:rsid w:val="0053402C"/>
    <w:rsid w:val="00534870"/>
    <w:rsid w:val="00534F7B"/>
    <w:rsid w:val="00536721"/>
    <w:rsid w:val="0054468F"/>
    <w:rsid w:val="00546823"/>
    <w:rsid w:val="005470E2"/>
    <w:rsid w:val="00554FB7"/>
    <w:rsid w:val="0055547E"/>
    <w:rsid w:val="005615F5"/>
    <w:rsid w:val="005623A6"/>
    <w:rsid w:val="00562835"/>
    <w:rsid w:val="00571257"/>
    <w:rsid w:val="005746E0"/>
    <w:rsid w:val="00575E8D"/>
    <w:rsid w:val="00581856"/>
    <w:rsid w:val="00581E6B"/>
    <w:rsid w:val="00583769"/>
    <w:rsid w:val="00586363"/>
    <w:rsid w:val="00586720"/>
    <w:rsid w:val="00590750"/>
    <w:rsid w:val="00590D8B"/>
    <w:rsid w:val="005A0402"/>
    <w:rsid w:val="005A74CB"/>
    <w:rsid w:val="005B36A1"/>
    <w:rsid w:val="005B50C4"/>
    <w:rsid w:val="005B635B"/>
    <w:rsid w:val="005B7728"/>
    <w:rsid w:val="005B7CF8"/>
    <w:rsid w:val="005C07CF"/>
    <w:rsid w:val="005C3011"/>
    <w:rsid w:val="005C4CA5"/>
    <w:rsid w:val="005C4D79"/>
    <w:rsid w:val="005D2CC6"/>
    <w:rsid w:val="005D7398"/>
    <w:rsid w:val="005E1BA8"/>
    <w:rsid w:val="005E43D1"/>
    <w:rsid w:val="005F575E"/>
    <w:rsid w:val="00605550"/>
    <w:rsid w:val="006063BD"/>
    <w:rsid w:val="00613FD6"/>
    <w:rsid w:val="006223A0"/>
    <w:rsid w:val="0062584A"/>
    <w:rsid w:val="00632EAD"/>
    <w:rsid w:val="00636F77"/>
    <w:rsid w:val="00640839"/>
    <w:rsid w:val="00644FD2"/>
    <w:rsid w:val="00647949"/>
    <w:rsid w:val="00650023"/>
    <w:rsid w:val="00650D49"/>
    <w:rsid w:val="00650D70"/>
    <w:rsid w:val="006559AE"/>
    <w:rsid w:val="00656406"/>
    <w:rsid w:val="006661AE"/>
    <w:rsid w:val="0067028A"/>
    <w:rsid w:val="00672EE4"/>
    <w:rsid w:val="00673005"/>
    <w:rsid w:val="00681E18"/>
    <w:rsid w:val="00682A60"/>
    <w:rsid w:val="006862DF"/>
    <w:rsid w:val="006875E0"/>
    <w:rsid w:val="00697537"/>
    <w:rsid w:val="006A3462"/>
    <w:rsid w:val="006A56ED"/>
    <w:rsid w:val="006B0561"/>
    <w:rsid w:val="006B2C03"/>
    <w:rsid w:val="006B69CB"/>
    <w:rsid w:val="006C183F"/>
    <w:rsid w:val="006C3122"/>
    <w:rsid w:val="006C6C72"/>
    <w:rsid w:val="006C7FEF"/>
    <w:rsid w:val="006D623D"/>
    <w:rsid w:val="006E2B61"/>
    <w:rsid w:val="006E2C7C"/>
    <w:rsid w:val="006E7DE0"/>
    <w:rsid w:val="006F231D"/>
    <w:rsid w:val="006F3B62"/>
    <w:rsid w:val="0070042B"/>
    <w:rsid w:val="00701F46"/>
    <w:rsid w:val="00713AEC"/>
    <w:rsid w:val="007155A2"/>
    <w:rsid w:val="0072600D"/>
    <w:rsid w:val="00727F32"/>
    <w:rsid w:val="00730C44"/>
    <w:rsid w:val="00733B0F"/>
    <w:rsid w:val="00743C5A"/>
    <w:rsid w:val="0074513A"/>
    <w:rsid w:val="007453A4"/>
    <w:rsid w:val="00745448"/>
    <w:rsid w:val="00746C65"/>
    <w:rsid w:val="00746E3B"/>
    <w:rsid w:val="00746F39"/>
    <w:rsid w:val="00747AA1"/>
    <w:rsid w:val="00750FD4"/>
    <w:rsid w:val="0075254D"/>
    <w:rsid w:val="00755071"/>
    <w:rsid w:val="00755BF8"/>
    <w:rsid w:val="007560A8"/>
    <w:rsid w:val="007642EF"/>
    <w:rsid w:val="007647F2"/>
    <w:rsid w:val="0076483F"/>
    <w:rsid w:val="00765232"/>
    <w:rsid w:val="007658B7"/>
    <w:rsid w:val="00767F27"/>
    <w:rsid w:val="00770E27"/>
    <w:rsid w:val="0077456F"/>
    <w:rsid w:val="00774D18"/>
    <w:rsid w:val="0077614C"/>
    <w:rsid w:val="007825D2"/>
    <w:rsid w:val="00783084"/>
    <w:rsid w:val="00783437"/>
    <w:rsid w:val="007858E1"/>
    <w:rsid w:val="00786228"/>
    <w:rsid w:val="0079118F"/>
    <w:rsid w:val="00792B63"/>
    <w:rsid w:val="00793018"/>
    <w:rsid w:val="0079647F"/>
    <w:rsid w:val="007A01A8"/>
    <w:rsid w:val="007A53B6"/>
    <w:rsid w:val="007A583E"/>
    <w:rsid w:val="007A693D"/>
    <w:rsid w:val="007B14A6"/>
    <w:rsid w:val="007B43FF"/>
    <w:rsid w:val="007B4468"/>
    <w:rsid w:val="007B51C2"/>
    <w:rsid w:val="007B7651"/>
    <w:rsid w:val="007C383A"/>
    <w:rsid w:val="007C409A"/>
    <w:rsid w:val="007C44B0"/>
    <w:rsid w:val="007D452C"/>
    <w:rsid w:val="007E2531"/>
    <w:rsid w:val="007E5DC4"/>
    <w:rsid w:val="007F1DFC"/>
    <w:rsid w:val="007F2D80"/>
    <w:rsid w:val="0080210B"/>
    <w:rsid w:val="00804046"/>
    <w:rsid w:val="00806FC5"/>
    <w:rsid w:val="00807AF1"/>
    <w:rsid w:val="008118D4"/>
    <w:rsid w:val="00812DE0"/>
    <w:rsid w:val="0081441A"/>
    <w:rsid w:val="00830A7B"/>
    <w:rsid w:val="008451FA"/>
    <w:rsid w:val="00847EA0"/>
    <w:rsid w:val="0085239B"/>
    <w:rsid w:val="00855A60"/>
    <w:rsid w:val="00855D74"/>
    <w:rsid w:val="008575A6"/>
    <w:rsid w:val="00885D84"/>
    <w:rsid w:val="00886792"/>
    <w:rsid w:val="00887174"/>
    <w:rsid w:val="008873D5"/>
    <w:rsid w:val="00892C96"/>
    <w:rsid w:val="008943DD"/>
    <w:rsid w:val="008A09BA"/>
    <w:rsid w:val="008A2CFE"/>
    <w:rsid w:val="008A3848"/>
    <w:rsid w:val="008A434B"/>
    <w:rsid w:val="008B2C77"/>
    <w:rsid w:val="008B4C87"/>
    <w:rsid w:val="008B5BB0"/>
    <w:rsid w:val="008B6D52"/>
    <w:rsid w:val="008B7951"/>
    <w:rsid w:val="008C15A5"/>
    <w:rsid w:val="008C2B26"/>
    <w:rsid w:val="008C2BD0"/>
    <w:rsid w:val="008C7B17"/>
    <w:rsid w:val="008D4B88"/>
    <w:rsid w:val="008D6B27"/>
    <w:rsid w:val="008E1D8A"/>
    <w:rsid w:val="008E2748"/>
    <w:rsid w:val="008E7615"/>
    <w:rsid w:val="008F0563"/>
    <w:rsid w:val="008F10E5"/>
    <w:rsid w:val="008F296B"/>
    <w:rsid w:val="008F5FB1"/>
    <w:rsid w:val="00901ABC"/>
    <w:rsid w:val="0090634C"/>
    <w:rsid w:val="0090751E"/>
    <w:rsid w:val="0091075F"/>
    <w:rsid w:val="00912DB7"/>
    <w:rsid w:val="0091595A"/>
    <w:rsid w:val="0091653C"/>
    <w:rsid w:val="00916651"/>
    <w:rsid w:val="00916D75"/>
    <w:rsid w:val="00916EAB"/>
    <w:rsid w:val="00917920"/>
    <w:rsid w:val="00917A20"/>
    <w:rsid w:val="00922ABD"/>
    <w:rsid w:val="009269A7"/>
    <w:rsid w:val="00931170"/>
    <w:rsid w:val="00934A85"/>
    <w:rsid w:val="00937EB5"/>
    <w:rsid w:val="00940086"/>
    <w:rsid w:val="00944288"/>
    <w:rsid w:val="0094525B"/>
    <w:rsid w:val="00951037"/>
    <w:rsid w:val="009565A7"/>
    <w:rsid w:val="00960C39"/>
    <w:rsid w:val="00966F35"/>
    <w:rsid w:val="00971CD6"/>
    <w:rsid w:val="009818DD"/>
    <w:rsid w:val="00985936"/>
    <w:rsid w:val="00985CB9"/>
    <w:rsid w:val="00997039"/>
    <w:rsid w:val="00997480"/>
    <w:rsid w:val="00997B3E"/>
    <w:rsid w:val="009A1402"/>
    <w:rsid w:val="009A28A4"/>
    <w:rsid w:val="009A3A95"/>
    <w:rsid w:val="009B1B07"/>
    <w:rsid w:val="009B6E56"/>
    <w:rsid w:val="009C66A2"/>
    <w:rsid w:val="009D1332"/>
    <w:rsid w:val="009D6841"/>
    <w:rsid w:val="009E39DA"/>
    <w:rsid w:val="009E3D1B"/>
    <w:rsid w:val="009E5964"/>
    <w:rsid w:val="009E7C4F"/>
    <w:rsid w:val="009F5902"/>
    <w:rsid w:val="00A01F53"/>
    <w:rsid w:val="00A01F85"/>
    <w:rsid w:val="00A04132"/>
    <w:rsid w:val="00A07D13"/>
    <w:rsid w:val="00A17F93"/>
    <w:rsid w:val="00A240B9"/>
    <w:rsid w:val="00A24970"/>
    <w:rsid w:val="00A31998"/>
    <w:rsid w:val="00A3296A"/>
    <w:rsid w:val="00A377DC"/>
    <w:rsid w:val="00A37BF3"/>
    <w:rsid w:val="00A44BF9"/>
    <w:rsid w:val="00A45D4F"/>
    <w:rsid w:val="00A4610A"/>
    <w:rsid w:val="00A4709C"/>
    <w:rsid w:val="00A470DF"/>
    <w:rsid w:val="00A5096E"/>
    <w:rsid w:val="00A52E34"/>
    <w:rsid w:val="00A55A8F"/>
    <w:rsid w:val="00A56652"/>
    <w:rsid w:val="00A5744F"/>
    <w:rsid w:val="00A6539B"/>
    <w:rsid w:val="00A73DB3"/>
    <w:rsid w:val="00A7702E"/>
    <w:rsid w:val="00A80CF7"/>
    <w:rsid w:val="00A8281E"/>
    <w:rsid w:val="00A8386A"/>
    <w:rsid w:val="00A8680F"/>
    <w:rsid w:val="00A86AB8"/>
    <w:rsid w:val="00A905C8"/>
    <w:rsid w:val="00A93F3B"/>
    <w:rsid w:val="00A97AE3"/>
    <w:rsid w:val="00AA5334"/>
    <w:rsid w:val="00AA7FEE"/>
    <w:rsid w:val="00AB03D8"/>
    <w:rsid w:val="00AB0A6A"/>
    <w:rsid w:val="00AB1FFB"/>
    <w:rsid w:val="00AB262F"/>
    <w:rsid w:val="00AB447D"/>
    <w:rsid w:val="00AB5107"/>
    <w:rsid w:val="00AC12CF"/>
    <w:rsid w:val="00AC5AC7"/>
    <w:rsid w:val="00AD2012"/>
    <w:rsid w:val="00AD20A8"/>
    <w:rsid w:val="00AD702A"/>
    <w:rsid w:val="00AE1ECE"/>
    <w:rsid w:val="00AE2D86"/>
    <w:rsid w:val="00AE4298"/>
    <w:rsid w:val="00AE557F"/>
    <w:rsid w:val="00AF26C0"/>
    <w:rsid w:val="00AF3201"/>
    <w:rsid w:val="00AF36D2"/>
    <w:rsid w:val="00AF64E7"/>
    <w:rsid w:val="00AF76BF"/>
    <w:rsid w:val="00B057C2"/>
    <w:rsid w:val="00B07A93"/>
    <w:rsid w:val="00B07BA2"/>
    <w:rsid w:val="00B1055B"/>
    <w:rsid w:val="00B110A0"/>
    <w:rsid w:val="00B11A5C"/>
    <w:rsid w:val="00B13711"/>
    <w:rsid w:val="00B13AB2"/>
    <w:rsid w:val="00B20A3C"/>
    <w:rsid w:val="00B26509"/>
    <w:rsid w:val="00B40AC8"/>
    <w:rsid w:val="00B41A81"/>
    <w:rsid w:val="00B41F0C"/>
    <w:rsid w:val="00B52102"/>
    <w:rsid w:val="00B53E4A"/>
    <w:rsid w:val="00B5497C"/>
    <w:rsid w:val="00B56F98"/>
    <w:rsid w:val="00B64E0E"/>
    <w:rsid w:val="00B7218F"/>
    <w:rsid w:val="00B73F92"/>
    <w:rsid w:val="00B73FA9"/>
    <w:rsid w:val="00B74D57"/>
    <w:rsid w:val="00B77B7F"/>
    <w:rsid w:val="00B82998"/>
    <w:rsid w:val="00B82AB1"/>
    <w:rsid w:val="00B82F7B"/>
    <w:rsid w:val="00B85576"/>
    <w:rsid w:val="00B86E41"/>
    <w:rsid w:val="00B9416F"/>
    <w:rsid w:val="00B97531"/>
    <w:rsid w:val="00BA0061"/>
    <w:rsid w:val="00BA10C0"/>
    <w:rsid w:val="00BA3AEC"/>
    <w:rsid w:val="00BA4EFF"/>
    <w:rsid w:val="00BA659D"/>
    <w:rsid w:val="00BA735E"/>
    <w:rsid w:val="00BC05BF"/>
    <w:rsid w:val="00BC3AA4"/>
    <w:rsid w:val="00BC65ED"/>
    <w:rsid w:val="00BD45AC"/>
    <w:rsid w:val="00BD75DE"/>
    <w:rsid w:val="00BE118D"/>
    <w:rsid w:val="00BE15C1"/>
    <w:rsid w:val="00BE2084"/>
    <w:rsid w:val="00BE2566"/>
    <w:rsid w:val="00BE354E"/>
    <w:rsid w:val="00BE68CB"/>
    <w:rsid w:val="00BF09CD"/>
    <w:rsid w:val="00BF5272"/>
    <w:rsid w:val="00BF72DC"/>
    <w:rsid w:val="00C0135D"/>
    <w:rsid w:val="00C05700"/>
    <w:rsid w:val="00C05C0F"/>
    <w:rsid w:val="00C12677"/>
    <w:rsid w:val="00C13DB5"/>
    <w:rsid w:val="00C162D4"/>
    <w:rsid w:val="00C21358"/>
    <w:rsid w:val="00C232D8"/>
    <w:rsid w:val="00C24A8E"/>
    <w:rsid w:val="00C30B2A"/>
    <w:rsid w:val="00C42945"/>
    <w:rsid w:val="00C45C9E"/>
    <w:rsid w:val="00C54129"/>
    <w:rsid w:val="00C5638D"/>
    <w:rsid w:val="00C56445"/>
    <w:rsid w:val="00C62BCB"/>
    <w:rsid w:val="00C66D34"/>
    <w:rsid w:val="00C75646"/>
    <w:rsid w:val="00C7692E"/>
    <w:rsid w:val="00C935AF"/>
    <w:rsid w:val="00C956BD"/>
    <w:rsid w:val="00CA6BA9"/>
    <w:rsid w:val="00CB22D4"/>
    <w:rsid w:val="00CB450C"/>
    <w:rsid w:val="00CB45D7"/>
    <w:rsid w:val="00CB627C"/>
    <w:rsid w:val="00CB64CD"/>
    <w:rsid w:val="00CC180E"/>
    <w:rsid w:val="00CC2391"/>
    <w:rsid w:val="00CC6951"/>
    <w:rsid w:val="00CD21A0"/>
    <w:rsid w:val="00CD3A44"/>
    <w:rsid w:val="00CD5C5A"/>
    <w:rsid w:val="00CD7FAE"/>
    <w:rsid w:val="00CE1D30"/>
    <w:rsid w:val="00CE38F5"/>
    <w:rsid w:val="00CE396D"/>
    <w:rsid w:val="00CE7995"/>
    <w:rsid w:val="00CF0236"/>
    <w:rsid w:val="00CF0BCF"/>
    <w:rsid w:val="00CF35B9"/>
    <w:rsid w:val="00CF4641"/>
    <w:rsid w:val="00CF6D7E"/>
    <w:rsid w:val="00D00C05"/>
    <w:rsid w:val="00D04A09"/>
    <w:rsid w:val="00D07C5B"/>
    <w:rsid w:val="00D1177A"/>
    <w:rsid w:val="00D16E0C"/>
    <w:rsid w:val="00D179ED"/>
    <w:rsid w:val="00D224CE"/>
    <w:rsid w:val="00D228DC"/>
    <w:rsid w:val="00D24927"/>
    <w:rsid w:val="00D260D8"/>
    <w:rsid w:val="00D26F93"/>
    <w:rsid w:val="00D30C62"/>
    <w:rsid w:val="00D32E47"/>
    <w:rsid w:val="00D35B7A"/>
    <w:rsid w:val="00D468A2"/>
    <w:rsid w:val="00D512D7"/>
    <w:rsid w:val="00D527B6"/>
    <w:rsid w:val="00D5789B"/>
    <w:rsid w:val="00D61CCF"/>
    <w:rsid w:val="00D6608B"/>
    <w:rsid w:val="00D677E5"/>
    <w:rsid w:val="00D708EF"/>
    <w:rsid w:val="00D71B3A"/>
    <w:rsid w:val="00DA12A7"/>
    <w:rsid w:val="00DA4DE1"/>
    <w:rsid w:val="00DA5EAD"/>
    <w:rsid w:val="00DA7659"/>
    <w:rsid w:val="00DB115A"/>
    <w:rsid w:val="00DB1E14"/>
    <w:rsid w:val="00DB1E68"/>
    <w:rsid w:val="00DB5C61"/>
    <w:rsid w:val="00DC21BB"/>
    <w:rsid w:val="00DC560A"/>
    <w:rsid w:val="00DC6F69"/>
    <w:rsid w:val="00DD1235"/>
    <w:rsid w:val="00DD3EBC"/>
    <w:rsid w:val="00DD44F4"/>
    <w:rsid w:val="00DD4812"/>
    <w:rsid w:val="00DD4C7F"/>
    <w:rsid w:val="00DD6490"/>
    <w:rsid w:val="00DD6EE7"/>
    <w:rsid w:val="00DE11E8"/>
    <w:rsid w:val="00DF31C1"/>
    <w:rsid w:val="00DF3217"/>
    <w:rsid w:val="00E070CB"/>
    <w:rsid w:val="00E1170C"/>
    <w:rsid w:val="00E14EB1"/>
    <w:rsid w:val="00E17F1A"/>
    <w:rsid w:val="00E31FCE"/>
    <w:rsid w:val="00E3262B"/>
    <w:rsid w:val="00E33749"/>
    <w:rsid w:val="00E33C3F"/>
    <w:rsid w:val="00E340EB"/>
    <w:rsid w:val="00E34A88"/>
    <w:rsid w:val="00E35C24"/>
    <w:rsid w:val="00E36973"/>
    <w:rsid w:val="00E40FD9"/>
    <w:rsid w:val="00E412CC"/>
    <w:rsid w:val="00E4574E"/>
    <w:rsid w:val="00E47CC3"/>
    <w:rsid w:val="00E51276"/>
    <w:rsid w:val="00E56F29"/>
    <w:rsid w:val="00E63AFF"/>
    <w:rsid w:val="00E6454E"/>
    <w:rsid w:val="00E653F8"/>
    <w:rsid w:val="00E66E52"/>
    <w:rsid w:val="00E76376"/>
    <w:rsid w:val="00E8347C"/>
    <w:rsid w:val="00E866E8"/>
    <w:rsid w:val="00E87D60"/>
    <w:rsid w:val="00E90681"/>
    <w:rsid w:val="00E930A0"/>
    <w:rsid w:val="00E97C7D"/>
    <w:rsid w:val="00EA55B8"/>
    <w:rsid w:val="00EA6873"/>
    <w:rsid w:val="00EB1402"/>
    <w:rsid w:val="00EB5610"/>
    <w:rsid w:val="00EB5A18"/>
    <w:rsid w:val="00EB5C06"/>
    <w:rsid w:val="00EC1B84"/>
    <w:rsid w:val="00ED0607"/>
    <w:rsid w:val="00ED400B"/>
    <w:rsid w:val="00EE0D0F"/>
    <w:rsid w:val="00EE3EEC"/>
    <w:rsid w:val="00EE5B19"/>
    <w:rsid w:val="00EF1F08"/>
    <w:rsid w:val="00EF29DF"/>
    <w:rsid w:val="00EF5012"/>
    <w:rsid w:val="00F0337D"/>
    <w:rsid w:val="00F06B01"/>
    <w:rsid w:val="00F10651"/>
    <w:rsid w:val="00F106A9"/>
    <w:rsid w:val="00F10907"/>
    <w:rsid w:val="00F120D4"/>
    <w:rsid w:val="00F15DC5"/>
    <w:rsid w:val="00F168F3"/>
    <w:rsid w:val="00F21FEC"/>
    <w:rsid w:val="00F32BF2"/>
    <w:rsid w:val="00F33E15"/>
    <w:rsid w:val="00F34D78"/>
    <w:rsid w:val="00F3749C"/>
    <w:rsid w:val="00F418E9"/>
    <w:rsid w:val="00F41C6D"/>
    <w:rsid w:val="00F46CAE"/>
    <w:rsid w:val="00F51D74"/>
    <w:rsid w:val="00F53389"/>
    <w:rsid w:val="00F53FB3"/>
    <w:rsid w:val="00F55881"/>
    <w:rsid w:val="00F628DD"/>
    <w:rsid w:val="00F70DE5"/>
    <w:rsid w:val="00F74E8E"/>
    <w:rsid w:val="00F74EB1"/>
    <w:rsid w:val="00F74F05"/>
    <w:rsid w:val="00F756C8"/>
    <w:rsid w:val="00F7636D"/>
    <w:rsid w:val="00F91E66"/>
    <w:rsid w:val="00F936D7"/>
    <w:rsid w:val="00F937FD"/>
    <w:rsid w:val="00F966D4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4C86"/>
    <w:rsid w:val="00FC5555"/>
    <w:rsid w:val="00FC640D"/>
    <w:rsid w:val="00FD096E"/>
    <w:rsid w:val="00FD1A56"/>
    <w:rsid w:val="00FD49A1"/>
    <w:rsid w:val="00FE4C0B"/>
    <w:rsid w:val="06F93355"/>
    <w:rsid w:val="162997DD"/>
    <w:rsid w:val="1CB0E768"/>
    <w:rsid w:val="4516E8F5"/>
    <w:rsid w:val="5CCBD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0C5CD"/>
  <w15:docId w15:val="{B29C2337-C010-462A-9F36-4826C6B2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3D504D"/>
  </w:style>
  <w:style w:type="paragraph" w:styleId="1">
    <w:name w:val="heading 1"/>
    <w:basedOn w:val="a3"/>
    <w:next w:val="a2"/>
    <w:link w:val="10"/>
    <w:uiPriority w:val="9"/>
    <w:rsid w:val="003D504D"/>
    <w:pPr>
      <w:keepNext/>
      <w:keepLines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2"/>
    <w:next w:val="a2"/>
    <w:link w:val="20"/>
    <w:uiPriority w:val="9"/>
    <w:semiHidden/>
    <w:unhideWhenUsed/>
    <w:rsid w:val="001B31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1B31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CF6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CF6D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CF6D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CF6D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2"/>
    <w:next w:val="a2"/>
    <w:link w:val="81"/>
    <w:uiPriority w:val="9"/>
    <w:semiHidden/>
    <w:unhideWhenUsed/>
    <w:qFormat/>
    <w:rsid w:val="00CF6D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CF6D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2"/>
    <w:link w:val="a8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4"/>
    <w:link w:val="a7"/>
    <w:uiPriority w:val="99"/>
    <w:rsid w:val="00E070CB"/>
  </w:style>
  <w:style w:type="paragraph" w:styleId="a9">
    <w:name w:val="footer"/>
    <w:basedOn w:val="a2"/>
    <w:link w:val="aa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4"/>
    <w:link w:val="a9"/>
    <w:uiPriority w:val="99"/>
    <w:rsid w:val="00E070CB"/>
  </w:style>
  <w:style w:type="table" w:styleId="ab">
    <w:name w:val="Table Grid"/>
    <w:basedOn w:val="a5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"/>
    <w:basedOn w:val="a2"/>
    <w:link w:val="ad"/>
    <w:qFormat/>
    <w:rsid w:val="00CF35B9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Основной текст Знак"/>
    <w:basedOn w:val="a4"/>
    <w:link w:val="ac"/>
    <w:rsid w:val="00CF35B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2. Основной текст"/>
    <w:basedOn w:val="ac"/>
    <w:link w:val="22"/>
    <w:rsid w:val="00111682"/>
    <w:pPr>
      <w:contextualSpacing w:val="0"/>
    </w:pPr>
    <w:rPr>
      <w:szCs w:val="20"/>
    </w:rPr>
  </w:style>
  <w:style w:type="character" w:styleId="ae">
    <w:name w:val="Hyperlink"/>
    <w:basedOn w:val="a4"/>
    <w:uiPriority w:val="99"/>
    <w:unhideWhenUsed/>
    <w:rsid w:val="00156717"/>
    <w:rPr>
      <w:color w:val="0563C1" w:themeColor="hyperlink"/>
      <w:u w:val="single"/>
    </w:rPr>
  </w:style>
  <w:style w:type="paragraph" w:customStyle="1" w:styleId="af">
    <w:name w:val="Штамп"/>
    <w:basedOn w:val="a2"/>
    <w:rsid w:val="00DF3217"/>
    <w:pPr>
      <w:spacing w:after="0" w:line="240" w:lineRule="auto"/>
      <w:jc w:val="center"/>
    </w:pPr>
    <w:rPr>
      <w:rFonts w:ascii="ГОСТ тип А" w:eastAsia="Times New Roman" w:hAnsi="ГОСТ тип А" w:cs="Times New Roman"/>
      <w:i/>
      <w:noProof/>
      <w:sz w:val="18"/>
      <w:szCs w:val="20"/>
      <w:lang w:eastAsia="ru-RU"/>
    </w:rPr>
  </w:style>
  <w:style w:type="paragraph" w:styleId="11">
    <w:name w:val="toc 1"/>
    <w:basedOn w:val="a2"/>
    <w:next w:val="a2"/>
    <w:autoRedefine/>
    <w:uiPriority w:val="39"/>
    <w:unhideWhenUsed/>
    <w:qFormat/>
    <w:rsid w:val="00CF6D7E"/>
    <w:pPr>
      <w:tabs>
        <w:tab w:val="right" w:leader="dot" w:pos="9344"/>
      </w:tabs>
      <w:spacing w:after="0" w:line="360" w:lineRule="auto"/>
      <w:jc w:val="both"/>
    </w:pPr>
    <w:rPr>
      <w:rFonts w:ascii="Times New Roman" w:hAnsi="Times New Roman"/>
      <w:bCs/>
      <w:sz w:val="28"/>
      <w:szCs w:val="24"/>
    </w:rPr>
  </w:style>
  <w:style w:type="paragraph" w:styleId="23">
    <w:name w:val="toc 2"/>
    <w:basedOn w:val="14"/>
    <w:next w:val="a2"/>
    <w:autoRedefine/>
    <w:uiPriority w:val="39"/>
    <w:unhideWhenUsed/>
    <w:qFormat/>
    <w:rsid w:val="00CF6D7E"/>
    <w:pPr>
      <w:numPr>
        <w:ilvl w:val="0"/>
        <w:numId w:val="0"/>
      </w:numPr>
      <w:tabs>
        <w:tab w:val="right" w:leader="dot" w:pos="9344"/>
      </w:tabs>
      <w:spacing w:before="0" w:after="0"/>
      <w:ind w:firstLine="284"/>
    </w:pPr>
    <w:rPr>
      <w:b w:val="0"/>
      <w:bCs w:val="0"/>
      <w:szCs w:val="20"/>
    </w:rPr>
  </w:style>
  <w:style w:type="paragraph" w:styleId="31">
    <w:name w:val="toc 3"/>
    <w:basedOn w:val="a2"/>
    <w:next w:val="a2"/>
    <w:autoRedefine/>
    <w:uiPriority w:val="39"/>
    <w:unhideWhenUsed/>
    <w:rsid w:val="00F74EB1"/>
    <w:pPr>
      <w:tabs>
        <w:tab w:val="right" w:leader="dot" w:pos="9344"/>
      </w:tabs>
      <w:spacing w:after="0" w:line="360" w:lineRule="auto"/>
      <w:ind w:firstLine="567"/>
    </w:pPr>
    <w:rPr>
      <w:rFonts w:ascii="Times New Roman" w:hAnsi="Times New Roman"/>
      <w:sz w:val="28"/>
      <w:szCs w:val="20"/>
    </w:rPr>
  </w:style>
  <w:style w:type="paragraph" w:styleId="41">
    <w:name w:val="toc 4"/>
    <w:basedOn w:val="a2"/>
    <w:next w:val="a2"/>
    <w:autoRedefine/>
    <w:uiPriority w:val="39"/>
    <w:unhideWhenUsed/>
    <w:rsid w:val="00BF09CD"/>
    <w:pPr>
      <w:spacing w:after="0"/>
      <w:ind w:left="440"/>
    </w:pPr>
    <w:rPr>
      <w:sz w:val="20"/>
      <w:szCs w:val="20"/>
    </w:rPr>
  </w:style>
  <w:style w:type="paragraph" w:styleId="51">
    <w:name w:val="toc 5"/>
    <w:basedOn w:val="a2"/>
    <w:next w:val="a2"/>
    <w:autoRedefine/>
    <w:uiPriority w:val="39"/>
    <w:unhideWhenUsed/>
    <w:rsid w:val="00BF09CD"/>
    <w:pPr>
      <w:spacing w:after="0"/>
      <w:ind w:left="660"/>
    </w:pPr>
    <w:rPr>
      <w:sz w:val="20"/>
      <w:szCs w:val="20"/>
    </w:rPr>
  </w:style>
  <w:style w:type="paragraph" w:styleId="61">
    <w:name w:val="toc 6"/>
    <w:basedOn w:val="a2"/>
    <w:next w:val="a2"/>
    <w:autoRedefine/>
    <w:uiPriority w:val="39"/>
    <w:unhideWhenUsed/>
    <w:rsid w:val="00BF09CD"/>
    <w:pPr>
      <w:spacing w:after="0"/>
      <w:ind w:left="880"/>
    </w:pPr>
    <w:rPr>
      <w:sz w:val="20"/>
      <w:szCs w:val="20"/>
    </w:rPr>
  </w:style>
  <w:style w:type="paragraph" w:styleId="74">
    <w:name w:val="toc 7"/>
    <w:basedOn w:val="a2"/>
    <w:next w:val="a2"/>
    <w:autoRedefine/>
    <w:uiPriority w:val="39"/>
    <w:unhideWhenUsed/>
    <w:rsid w:val="00BF09CD"/>
    <w:pPr>
      <w:spacing w:after="0"/>
      <w:ind w:left="1100"/>
    </w:pPr>
    <w:rPr>
      <w:sz w:val="20"/>
      <w:szCs w:val="20"/>
    </w:rPr>
  </w:style>
  <w:style w:type="paragraph" w:styleId="82">
    <w:name w:val="toc 8"/>
    <w:basedOn w:val="a2"/>
    <w:next w:val="a2"/>
    <w:autoRedefine/>
    <w:uiPriority w:val="39"/>
    <w:unhideWhenUsed/>
    <w:rsid w:val="00BF09CD"/>
    <w:pPr>
      <w:spacing w:after="0"/>
      <w:ind w:left="1320"/>
    </w:pPr>
    <w:rPr>
      <w:sz w:val="20"/>
      <w:szCs w:val="20"/>
    </w:rPr>
  </w:style>
  <w:style w:type="paragraph" w:styleId="91">
    <w:name w:val="toc 9"/>
    <w:basedOn w:val="a2"/>
    <w:next w:val="a2"/>
    <w:autoRedefine/>
    <w:uiPriority w:val="39"/>
    <w:unhideWhenUsed/>
    <w:rsid w:val="00BF09CD"/>
    <w:pPr>
      <w:spacing w:after="0"/>
      <w:ind w:left="1540"/>
    </w:pPr>
    <w:rPr>
      <w:sz w:val="20"/>
      <w:szCs w:val="20"/>
    </w:rPr>
  </w:style>
  <w:style w:type="paragraph" w:styleId="af0">
    <w:name w:val="List Paragraph"/>
    <w:basedOn w:val="a2"/>
    <w:link w:val="af1"/>
    <w:uiPriority w:val="34"/>
    <w:qFormat/>
    <w:rsid w:val="00FB2AE9"/>
    <w:pPr>
      <w:ind w:left="720"/>
      <w:contextualSpacing/>
    </w:pPr>
  </w:style>
  <w:style w:type="character" w:styleId="af2">
    <w:name w:val="annotation reference"/>
    <w:basedOn w:val="a4"/>
    <w:uiPriority w:val="99"/>
    <w:semiHidden/>
    <w:unhideWhenUsed/>
    <w:rsid w:val="00672EE4"/>
    <w:rPr>
      <w:sz w:val="16"/>
      <w:szCs w:val="16"/>
    </w:rPr>
  </w:style>
  <w:style w:type="paragraph" w:styleId="af3">
    <w:name w:val="annotation text"/>
    <w:basedOn w:val="a2"/>
    <w:link w:val="af4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4"/>
    <w:link w:val="af3"/>
    <w:uiPriority w:val="99"/>
    <w:semiHidden/>
    <w:rsid w:val="00672EE4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72EE4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72EE4"/>
    <w:rPr>
      <w:b/>
      <w:bCs/>
      <w:sz w:val="20"/>
      <w:szCs w:val="20"/>
    </w:rPr>
  </w:style>
  <w:style w:type="paragraph" w:styleId="af7">
    <w:name w:val="Balloon Text"/>
    <w:basedOn w:val="a2"/>
    <w:link w:val="af8"/>
    <w:uiPriority w:val="99"/>
    <w:semiHidden/>
    <w:unhideWhenUsed/>
    <w:rsid w:val="00672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4"/>
    <w:link w:val="af7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4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styleId="a3">
    <w:name w:val="TOC Heading"/>
    <w:basedOn w:val="ac"/>
    <w:next w:val="a2"/>
    <w:autoRedefine/>
    <w:uiPriority w:val="39"/>
    <w:qFormat/>
    <w:rsid w:val="001B31DF"/>
    <w:pPr>
      <w:spacing w:after="720" w:line="240" w:lineRule="auto"/>
      <w:ind w:firstLine="0"/>
      <w:jc w:val="center"/>
    </w:pPr>
    <w:rPr>
      <w:b/>
      <w:caps/>
    </w:rPr>
  </w:style>
  <w:style w:type="paragraph" w:customStyle="1" w:styleId="12">
    <w:name w:val="1.2. Заголовок раздела с последующим подразделом"/>
    <w:basedOn w:val="13"/>
    <w:next w:val="14"/>
    <w:link w:val="120"/>
    <w:qFormat/>
    <w:rsid w:val="00E66E52"/>
    <w:pPr>
      <w:spacing w:before="480"/>
    </w:pPr>
  </w:style>
  <w:style w:type="paragraph" w:styleId="a">
    <w:name w:val="List"/>
    <w:basedOn w:val="ac"/>
    <w:link w:val="af9"/>
    <w:uiPriority w:val="99"/>
    <w:rsid w:val="00656406"/>
    <w:pPr>
      <w:numPr>
        <w:numId w:val="2"/>
      </w:numPr>
      <w:ind w:left="0" w:firstLine="709"/>
    </w:pPr>
  </w:style>
  <w:style w:type="character" w:customStyle="1" w:styleId="120">
    <w:name w:val="1.2. Заголовок раздела с последующим подразделом Знак"/>
    <w:basedOn w:val="10"/>
    <w:link w:val="12"/>
    <w:rsid w:val="00E66E52"/>
    <w:rPr>
      <w:rFonts w:ascii="Times New Roman" w:eastAsiaTheme="majorEastAsia" w:hAnsi="Times New Roman" w:cstheme="majorBidi"/>
      <w:b/>
      <w:bCs/>
      <w:caps w:val="0"/>
      <w:sz w:val="28"/>
      <w:szCs w:val="28"/>
      <w:lang w:eastAsia="ru-RU"/>
    </w:rPr>
  </w:style>
  <w:style w:type="paragraph" w:customStyle="1" w:styleId="a1">
    <w:name w:val="Списки"/>
    <w:basedOn w:val="a"/>
    <w:link w:val="afa"/>
    <w:qFormat/>
    <w:rsid w:val="00B77B7F"/>
    <w:pPr>
      <w:numPr>
        <w:numId w:val="15"/>
      </w:numPr>
      <w:ind w:left="0" w:firstLine="709"/>
    </w:pPr>
  </w:style>
  <w:style w:type="paragraph" w:customStyle="1" w:styleId="14">
    <w:name w:val="1.4. Заголовок подраздела"/>
    <w:basedOn w:val="2"/>
    <w:next w:val="21"/>
    <w:link w:val="140"/>
    <w:qFormat/>
    <w:rsid w:val="00053F9B"/>
    <w:pPr>
      <w:numPr>
        <w:ilvl w:val="1"/>
        <w:numId w:val="7"/>
      </w:numPr>
      <w:suppressAutoHyphens/>
      <w:spacing w:before="480" w:after="480" w:line="360" w:lineRule="auto"/>
      <w:jc w:val="both"/>
    </w:pPr>
    <w:rPr>
      <w:rFonts w:ascii="Times New Roman" w:hAnsi="Times New Roman" w:cs="Times New Roman"/>
      <w:color w:val="auto"/>
      <w:sz w:val="28"/>
    </w:rPr>
  </w:style>
  <w:style w:type="character" w:customStyle="1" w:styleId="af9">
    <w:name w:val="Список Знак"/>
    <w:basedOn w:val="ad"/>
    <w:link w:val="a"/>
    <w:uiPriority w:val="99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a">
    <w:name w:val="Списки Знак"/>
    <w:basedOn w:val="af9"/>
    <w:link w:val="a1"/>
    <w:rsid w:val="00B77B7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610">
    <w:name w:val="6.1. Текст таблицы"/>
    <w:basedOn w:val="ac"/>
    <w:link w:val="611"/>
    <w:qFormat/>
    <w:rsid w:val="00887174"/>
    <w:pPr>
      <w:ind w:firstLine="0"/>
    </w:pPr>
  </w:style>
  <w:style w:type="character" w:customStyle="1" w:styleId="140">
    <w:name w:val="1.4. Заголовок подраздела Знак"/>
    <w:basedOn w:val="a4"/>
    <w:link w:val="14"/>
    <w:rsid w:val="00053F9B"/>
    <w:rPr>
      <w:rFonts w:ascii="Times New Roman" w:eastAsiaTheme="majorEastAsia" w:hAnsi="Times New Roman" w:cs="Times New Roman"/>
      <w:b/>
      <w:bCs/>
      <w:sz w:val="28"/>
      <w:szCs w:val="26"/>
    </w:rPr>
  </w:style>
  <w:style w:type="paragraph" w:customStyle="1" w:styleId="52">
    <w:name w:val="5.2. Подрисуночная подпись"/>
    <w:basedOn w:val="ac"/>
    <w:next w:val="21"/>
    <w:link w:val="520"/>
    <w:qFormat/>
    <w:rsid w:val="00527550"/>
    <w:pPr>
      <w:suppressAutoHyphens/>
      <w:spacing w:before="120" w:after="120" w:line="240" w:lineRule="auto"/>
      <w:ind w:firstLine="0"/>
      <w:contextualSpacing w:val="0"/>
      <w:jc w:val="center"/>
    </w:pPr>
    <w:rPr>
      <w:noProof/>
    </w:rPr>
  </w:style>
  <w:style w:type="character" w:customStyle="1" w:styleId="611">
    <w:name w:val="6.1. Текст таблицы Знак"/>
    <w:basedOn w:val="ad"/>
    <w:link w:val="610"/>
    <w:rsid w:val="0088717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8">
    <w:name w:val="8. Библиографический список"/>
    <w:basedOn w:val="af0"/>
    <w:link w:val="83"/>
    <w:qFormat/>
    <w:rsid w:val="00B82998"/>
    <w:pPr>
      <w:numPr>
        <w:numId w:val="3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520">
    <w:name w:val="5.2. Подрисуночная подпись Знак"/>
    <w:basedOn w:val="ad"/>
    <w:link w:val="52"/>
    <w:rsid w:val="00527550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110">
    <w:name w:val="1.1. Заголовок структурного элемента с последующим текстом"/>
    <w:basedOn w:val="1"/>
    <w:next w:val="21"/>
    <w:link w:val="111"/>
    <w:qFormat/>
    <w:rsid w:val="00E34A88"/>
    <w:pPr>
      <w:keepNext w:val="0"/>
      <w:keepLines w:val="0"/>
      <w:pageBreakBefore/>
      <w:widowControl w:val="0"/>
      <w:suppressAutoHyphens/>
      <w:spacing w:line="360" w:lineRule="auto"/>
      <w:contextualSpacing w:val="0"/>
    </w:pPr>
  </w:style>
  <w:style w:type="character" w:customStyle="1" w:styleId="af1">
    <w:name w:val="Абзац списка Знак"/>
    <w:basedOn w:val="a4"/>
    <w:link w:val="af0"/>
    <w:uiPriority w:val="34"/>
    <w:rsid w:val="00FC1752"/>
  </w:style>
  <w:style w:type="character" w:customStyle="1" w:styleId="83">
    <w:name w:val="8. Библиографический список Знак"/>
    <w:basedOn w:val="af1"/>
    <w:link w:val="8"/>
    <w:rsid w:val="00B82998"/>
    <w:rPr>
      <w:rFonts w:ascii="Times New Roman" w:hAnsi="Times New Roman" w:cs="Times New Roman"/>
      <w:sz w:val="28"/>
      <w:szCs w:val="28"/>
    </w:rPr>
  </w:style>
  <w:style w:type="paragraph" w:customStyle="1" w:styleId="15">
    <w:name w:val="1.5. Пункт"/>
    <w:basedOn w:val="3"/>
    <w:next w:val="21"/>
    <w:link w:val="150"/>
    <w:qFormat/>
    <w:rsid w:val="00E66E52"/>
    <w:pPr>
      <w:numPr>
        <w:ilvl w:val="2"/>
        <w:numId w:val="7"/>
      </w:numPr>
      <w:suppressAutoHyphens/>
      <w:spacing w:before="0" w:line="360" w:lineRule="auto"/>
      <w:jc w:val="both"/>
    </w:pPr>
    <w:rPr>
      <w:rFonts w:ascii="Times New Roman" w:hAnsi="Times New Roman"/>
      <w:color w:val="auto"/>
      <w:sz w:val="28"/>
    </w:rPr>
  </w:style>
  <w:style w:type="character" w:customStyle="1" w:styleId="111">
    <w:name w:val="1.1. Заголовок структурного элемента с последующим текстом Знак"/>
    <w:basedOn w:val="120"/>
    <w:link w:val="110"/>
    <w:rsid w:val="00E34A88"/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character" w:customStyle="1" w:styleId="30">
    <w:name w:val="Заголовок 3 Знак"/>
    <w:basedOn w:val="a4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50">
    <w:name w:val="1.5. Пункт Знак"/>
    <w:basedOn w:val="ad"/>
    <w:link w:val="15"/>
    <w:rsid w:val="00E66E52"/>
    <w:rPr>
      <w:rFonts w:ascii="Times New Roman" w:eastAsiaTheme="majorEastAsia" w:hAnsi="Times New Roman" w:cstheme="majorBidi"/>
      <w:b/>
      <w:bCs/>
      <w:sz w:val="28"/>
      <w:szCs w:val="24"/>
      <w:lang w:eastAsia="ru-RU"/>
    </w:rPr>
  </w:style>
  <w:style w:type="character" w:customStyle="1" w:styleId="20">
    <w:name w:val="Заголовок 2 Знак"/>
    <w:basedOn w:val="a4"/>
    <w:link w:val="2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16">
    <w:name w:val="1.6. Подпункт"/>
    <w:basedOn w:val="ac"/>
    <w:next w:val="21"/>
    <w:link w:val="160"/>
    <w:qFormat/>
    <w:rsid w:val="00E66E52"/>
    <w:pPr>
      <w:numPr>
        <w:ilvl w:val="3"/>
        <w:numId w:val="7"/>
      </w:numPr>
      <w:suppressAutoHyphens/>
    </w:pPr>
    <w:rPr>
      <w:lang w:eastAsia="en-US"/>
    </w:rPr>
  </w:style>
  <w:style w:type="character" w:styleId="afb">
    <w:name w:val="Placeholder Text"/>
    <w:basedOn w:val="a4"/>
    <w:uiPriority w:val="99"/>
    <w:semiHidden/>
    <w:rsid w:val="00083A0A"/>
    <w:rPr>
      <w:color w:val="808080"/>
    </w:rPr>
  </w:style>
  <w:style w:type="character" w:customStyle="1" w:styleId="160">
    <w:name w:val="1.6. Подпункт Знак"/>
    <w:basedOn w:val="ad"/>
    <w:link w:val="16"/>
    <w:rsid w:val="00E66E5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510">
    <w:name w:val="5.1. Рисунок"/>
    <w:basedOn w:val="ac"/>
    <w:next w:val="52"/>
    <w:rsid w:val="00E34A88"/>
    <w:pPr>
      <w:keepNext/>
      <w:spacing w:before="120" w:after="120"/>
      <w:ind w:firstLine="0"/>
      <w:contextualSpacing w:val="0"/>
      <w:jc w:val="center"/>
    </w:pPr>
  </w:style>
  <w:style w:type="paragraph" w:customStyle="1" w:styleId="13">
    <w:name w:val="1.3. Заголовок раздела с последующим текстом"/>
    <w:basedOn w:val="1"/>
    <w:next w:val="21"/>
    <w:qFormat/>
    <w:rsid w:val="008A3848"/>
    <w:pPr>
      <w:keepNext w:val="0"/>
      <w:keepLines w:val="0"/>
      <w:pageBreakBefore/>
      <w:widowControl w:val="0"/>
      <w:numPr>
        <w:numId w:val="7"/>
      </w:numPr>
      <w:suppressAutoHyphens/>
      <w:spacing w:after="480" w:line="360" w:lineRule="auto"/>
      <w:jc w:val="both"/>
    </w:pPr>
    <w:rPr>
      <w:caps w:val="0"/>
    </w:rPr>
  </w:style>
  <w:style w:type="paragraph" w:customStyle="1" w:styleId="62">
    <w:name w:val="6.2. Название таблицы"/>
    <w:basedOn w:val="ac"/>
    <w:next w:val="21"/>
    <w:rsid w:val="00BC3AA4"/>
    <w:pPr>
      <w:suppressAutoHyphens/>
      <w:spacing w:after="160" w:line="240" w:lineRule="auto"/>
      <w:ind w:firstLine="0"/>
      <w:contextualSpacing w:val="0"/>
    </w:pPr>
  </w:style>
  <w:style w:type="paragraph" w:customStyle="1" w:styleId="42">
    <w:name w:val="4. Формула"/>
    <w:basedOn w:val="21"/>
    <w:next w:val="21"/>
    <w:link w:val="43"/>
    <w:qFormat/>
    <w:rsid w:val="00457343"/>
    <w:pPr>
      <w:tabs>
        <w:tab w:val="center" w:pos="4536"/>
        <w:tab w:val="right" w:pos="9356"/>
      </w:tabs>
      <w:spacing w:before="420" w:after="420"/>
      <w:ind w:firstLine="0"/>
    </w:pPr>
    <w:rPr>
      <w:szCs w:val="28"/>
    </w:rPr>
  </w:style>
  <w:style w:type="paragraph" w:customStyle="1" w:styleId="910">
    <w:name w:val="9.1. Заголовок Приложения"/>
    <w:basedOn w:val="21"/>
    <w:next w:val="21"/>
    <w:rsid w:val="00381D61"/>
    <w:pPr>
      <w:suppressAutoHyphens/>
      <w:spacing w:after="720"/>
      <w:ind w:firstLine="0"/>
      <w:jc w:val="center"/>
    </w:pPr>
    <w:rPr>
      <w:b/>
    </w:rPr>
  </w:style>
  <w:style w:type="character" w:customStyle="1" w:styleId="22">
    <w:name w:val="2. Основной текст Знак"/>
    <w:basedOn w:val="ad"/>
    <w:link w:val="21"/>
    <w:rsid w:val="0045734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3">
    <w:name w:val="4. Формула Знак"/>
    <w:basedOn w:val="22"/>
    <w:link w:val="42"/>
    <w:rsid w:val="0045734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92">
    <w:name w:val="9.2. Название Приложения"/>
    <w:basedOn w:val="1"/>
    <w:next w:val="910"/>
    <w:rsid w:val="00324BE1"/>
    <w:pPr>
      <w:spacing w:after="0" w:line="360" w:lineRule="auto"/>
      <w:contextualSpacing w:val="0"/>
    </w:pPr>
  </w:style>
  <w:style w:type="paragraph" w:customStyle="1" w:styleId="afc">
    <w:name w:val="Перечень для терминов и сокращений"/>
    <w:basedOn w:val="21"/>
    <w:rsid w:val="00B057C2"/>
    <w:pPr>
      <w:ind w:firstLine="0"/>
    </w:pPr>
    <w:rPr>
      <w:szCs w:val="28"/>
    </w:rPr>
  </w:style>
  <w:style w:type="character" w:customStyle="1" w:styleId="17">
    <w:name w:val="Неразрешенное упоминание1"/>
    <w:basedOn w:val="a4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73">
    <w:name w:val="7.3. Списки штриховой"/>
    <w:basedOn w:val="21"/>
    <w:rsid w:val="00901ABC"/>
    <w:pPr>
      <w:numPr>
        <w:numId w:val="4"/>
      </w:numPr>
      <w:ind w:left="0" w:firstLine="709"/>
    </w:pPr>
  </w:style>
  <w:style w:type="paragraph" w:customStyle="1" w:styleId="71">
    <w:name w:val="7.1. Списки буквенный"/>
    <w:basedOn w:val="73"/>
    <w:rsid w:val="0047523D"/>
    <w:pPr>
      <w:numPr>
        <w:numId w:val="5"/>
      </w:numPr>
      <w:ind w:left="0" w:firstLine="709"/>
    </w:pPr>
  </w:style>
  <w:style w:type="paragraph" w:customStyle="1" w:styleId="72">
    <w:name w:val="7.2. Списки цифровой"/>
    <w:basedOn w:val="73"/>
    <w:rsid w:val="0047523D"/>
    <w:pPr>
      <w:numPr>
        <w:numId w:val="6"/>
      </w:numPr>
      <w:ind w:left="0" w:firstLine="709"/>
    </w:pPr>
  </w:style>
  <w:style w:type="paragraph" w:customStyle="1" w:styleId="53">
    <w:name w:val="5.3. Подрисуночная подпись нумерация по разделам"/>
    <w:basedOn w:val="52"/>
    <w:next w:val="21"/>
    <w:rsid w:val="00F70DE5"/>
    <w:pPr>
      <w:numPr>
        <w:ilvl w:val="5"/>
        <w:numId w:val="7"/>
      </w:numPr>
    </w:pPr>
  </w:style>
  <w:style w:type="paragraph" w:customStyle="1" w:styleId="54">
    <w:name w:val="5.4. Подрисуночная подпись нумерация сквозная"/>
    <w:basedOn w:val="52"/>
    <w:next w:val="21"/>
    <w:rsid w:val="00DC21BB"/>
    <w:pPr>
      <w:numPr>
        <w:ilvl w:val="4"/>
        <w:numId w:val="7"/>
      </w:numPr>
    </w:pPr>
  </w:style>
  <w:style w:type="paragraph" w:customStyle="1" w:styleId="63">
    <w:name w:val="6.3. Название таблицы нумерация по разделам"/>
    <w:basedOn w:val="62"/>
    <w:next w:val="21"/>
    <w:rsid w:val="006D623D"/>
    <w:pPr>
      <w:numPr>
        <w:ilvl w:val="7"/>
        <w:numId w:val="7"/>
      </w:numPr>
    </w:pPr>
  </w:style>
  <w:style w:type="paragraph" w:customStyle="1" w:styleId="64">
    <w:name w:val="6.4. Название таблицы нумерация сквозная"/>
    <w:basedOn w:val="62"/>
    <w:next w:val="21"/>
    <w:rsid w:val="00B52102"/>
    <w:pPr>
      <w:numPr>
        <w:ilvl w:val="6"/>
        <w:numId w:val="7"/>
      </w:numPr>
    </w:pPr>
  </w:style>
  <w:style w:type="character" w:customStyle="1" w:styleId="81">
    <w:name w:val="Заголовок 8 Знак"/>
    <w:basedOn w:val="a4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0">
    <w:name w:val="Заголовок 7 Знак"/>
    <w:basedOn w:val="a4"/>
    <w:link w:val="7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4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4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4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4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310">
    <w:name w:val="3.1 Название Листинга"/>
    <w:basedOn w:val="62"/>
    <w:rsid w:val="008D6B27"/>
  </w:style>
  <w:style w:type="paragraph" w:styleId="afd">
    <w:name w:val="Normal (Web)"/>
    <w:basedOn w:val="a2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61">
    <w:name w:val="1.6. Пункт"/>
    <w:basedOn w:val="3"/>
    <w:next w:val="21"/>
    <w:qFormat/>
    <w:rsid w:val="00A17F93"/>
    <w:pPr>
      <w:tabs>
        <w:tab w:val="num" w:pos="360"/>
      </w:tabs>
      <w:suppressAutoHyphens/>
      <w:spacing w:before="0" w:line="360" w:lineRule="auto"/>
      <w:jc w:val="both"/>
    </w:pPr>
    <w:rPr>
      <w:rFonts w:ascii="Times New Roman" w:hAnsi="Times New Roman"/>
      <w:color w:val="auto"/>
      <w:sz w:val="28"/>
    </w:rPr>
  </w:style>
  <w:style w:type="paragraph" w:customStyle="1" w:styleId="151">
    <w:name w:val="1.5. Подпункт"/>
    <w:basedOn w:val="a2"/>
    <w:next w:val="21"/>
    <w:qFormat/>
    <w:rsid w:val="00A17F93"/>
    <w:pPr>
      <w:suppressAutoHyphens/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32">
    <w:name w:val="3.2 Текст Листинга"/>
    <w:basedOn w:val="a2"/>
    <w:link w:val="320"/>
    <w:qFormat/>
    <w:rsid w:val="003F62D1"/>
    <w:pPr>
      <w:spacing w:line="360" w:lineRule="auto"/>
      <w:jc w:val="both"/>
    </w:pPr>
    <w:rPr>
      <w:rFonts w:ascii="Courier New" w:hAnsi="Courier New"/>
      <w:sz w:val="24"/>
    </w:rPr>
  </w:style>
  <w:style w:type="paragraph" w:customStyle="1" w:styleId="420">
    <w:name w:val="4.2. Название таблицы нумерация по разделам"/>
    <w:basedOn w:val="a2"/>
    <w:next w:val="21"/>
    <w:rsid w:val="00A17F93"/>
    <w:pPr>
      <w:suppressAutoHyphens/>
      <w:spacing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20">
    <w:name w:val="3.2 Текст Листинга Знак"/>
    <w:basedOn w:val="a4"/>
    <w:link w:val="32"/>
    <w:rsid w:val="003F62D1"/>
    <w:rPr>
      <w:rFonts w:ascii="Courier New" w:hAnsi="Courier New"/>
      <w:sz w:val="24"/>
    </w:rPr>
  </w:style>
  <w:style w:type="paragraph" w:customStyle="1" w:styleId="430">
    <w:name w:val="4.3. Название таблицы нумерация сквозная"/>
    <w:basedOn w:val="a2"/>
    <w:next w:val="21"/>
    <w:rsid w:val="00A17F93"/>
    <w:pPr>
      <w:suppressAutoHyphens/>
      <w:spacing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0">
    <w:name w:val="Ненумерованный_список_ПП"/>
    <w:basedOn w:val="a2"/>
    <w:qFormat/>
    <w:rsid w:val="001A6668"/>
    <w:pPr>
      <w:numPr>
        <w:numId w:val="10"/>
      </w:numPr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styleId="afe">
    <w:name w:val="Strong"/>
    <w:basedOn w:val="a4"/>
    <w:uiPriority w:val="22"/>
    <w:qFormat/>
    <w:rsid w:val="0055547E"/>
    <w:rPr>
      <w:b/>
      <w:bCs/>
    </w:rPr>
  </w:style>
  <w:style w:type="character" w:styleId="aff">
    <w:name w:val="Emphasis"/>
    <w:basedOn w:val="a4"/>
    <w:uiPriority w:val="20"/>
    <w:qFormat/>
    <w:rsid w:val="0055547E"/>
    <w:rPr>
      <w:i/>
      <w:iCs/>
    </w:rPr>
  </w:style>
  <w:style w:type="paragraph" w:customStyle="1" w:styleId="aff0">
    <w:name w:val="Основной_ПП"/>
    <w:basedOn w:val="a2"/>
    <w:link w:val="aff1"/>
    <w:qFormat/>
    <w:rsid w:val="00E35C2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character" w:customStyle="1" w:styleId="aff1">
    <w:name w:val="Основной_ПП Знак"/>
    <w:basedOn w:val="a4"/>
    <w:link w:val="aff0"/>
    <w:rsid w:val="00E35C24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ff2">
    <w:name w:val="Подзаголовок_ПП"/>
    <w:basedOn w:val="aff0"/>
    <w:qFormat/>
    <w:rsid w:val="00E35C24"/>
    <w:pPr>
      <w:spacing w:before="120" w:after="120"/>
    </w:pPr>
    <w:rPr>
      <w:b/>
      <w:bCs/>
    </w:rPr>
  </w:style>
  <w:style w:type="character" w:styleId="aff3">
    <w:name w:val="Unresolved Mention"/>
    <w:basedOn w:val="a4"/>
    <w:uiPriority w:val="99"/>
    <w:semiHidden/>
    <w:unhideWhenUsed/>
    <w:rsid w:val="005B7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79962ba16e194e2f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3;&#1077;&#1085;&#1072;\Desktop\Shablon_VKR_Bakalavry_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Shablon_VKR_Bakalavry_1.dotx</Template>
  <TotalTime>63</TotalTime>
  <Pages>20</Pages>
  <Words>3253</Words>
  <Characters>18548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</dc:creator>
  <cp:keywords/>
  <dc:description/>
  <cp:lastModifiedBy>Голов Александр Сергеевич</cp:lastModifiedBy>
  <cp:revision>69</cp:revision>
  <cp:lastPrinted>2025-06-16T20:23:00Z</cp:lastPrinted>
  <dcterms:created xsi:type="dcterms:W3CDTF">2025-05-27T17:34:00Z</dcterms:created>
  <dcterms:modified xsi:type="dcterms:W3CDTF">2025-06-16T20:24:00Z</dcterms:modified>
</cp:coreProperties>
</file>