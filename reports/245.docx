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3028" w14:textId="77777777" w:rsidR="009F5902" w:rsidRPr="000C7440" w:rsidRDefault="009F5902" w:rsidP="002B43EC">
      <w:pPr>
        <w:pStyle w:val="43"/>
      </w:pPr>
      <w:r w:rsidRPr="000C7440">
        <w:t>Министерство науки и высшего образования Российской Федерации</w:t>
      </w:r>
    </w:p>
    <w:p w14:paraId="0AF96E5D" w14:textId="77777777" w:rsidR="009F5902" w:rsidRPr="000C744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E0B94C5" w14:textId="77777777" w:rsidR="009F5902" w:rsidRPr="000C744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44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D56F8C6" w14:textId="77777777" w:rsidR="009F5902" w:rsidRPr="000C744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7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4C92880A" w14:textId="77777777" w:rsidR="009F5902" w:rsidRPr="000C744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74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2C79C5BF" w14:textId="77777777" w:rsidR="009F5902" w:rsidRPr="000C744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6A3E942" w14:textId="77777777" w:rsidR="009F5902" w:rsidRPr="000C7440" w:rsidRDefault="009F5902" w:rsidP="00126EE2">
      <w:pPr>
        <w:pStyle w:val="22"/>
        <w:ind w:firstLine="0"/>
        <w:jc w:val="center"/>
      </w:pPr>
      <w:r w:rsidRPr="000C7440">
        <w:t>Институт радиоэлектроники и информационных технологий – РТФ</w:t>
      </w:r>
    </w:p>
    <w:p w14:paraId="69385DA5" w14:textId="77777777" w:rsidR="009F5902" w:rsidRPr="000C7440" w:rsidRDefault="009F5902" w:rsidP="00126EE2">
      <w:pPr>
        <w:pStyle w:val="22"/>
        <w:ind w:firstLine="0"/>
        <w:jc w:val="center"/>
      </w:pPr>
      <w:r w:rsidRPr="000C7440">
        <w:t>Школа бакалавриата</w:t>
      </w:r>
    </w:p>
    <w:p w14:paraId="326D6686" w14:textId="77777777" w:rsidR="009F5902" w:rsidRPr="000C7440" w:rsidRDefault="009F5902" w:rsidP="009F5902">
      <w:pPr>
        <w:spacing w:line="276" w:lineRule="auto"/>
        <w:jc w:val="center"/>
      </w:pPr>
    </w:p>
    <w:p w14:paraId="2A02E584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BD3B1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6505DE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9EE3F2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9BB3FF" w14:textId="77777777" w:rsidR="009F5902" w:rsidRPr="000C7440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552BDC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440">
        <w:rPr>
          <w:rFonts w:ascii="Times New Roman" w:hAnsi="Times New Roman" w:cs="Times New Roman"/>
          <w:sz w:val="28"/>
          <w:szCs w:val="28"/>
        </w:rPr>
        <w:t>ОТЧЕТ</w:t>
      </w:r>
    </w:p>
    <w:p w14:paraId="468051E4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26FCB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440">
        <w:rPr>
          <w:rFonts w:ascii="Times New Roman" w:hAnsi="Times New Roman" w:cs="Times New Roman"/>
          <w:sz w:val="28"/>
          <w:szCs w:val="28"/>
        </w:rPr>
        <w:t>По проекту</w:t>
      </w:r>
    </w:p>
    <w:p w14:paraId="7B17A206" w14:textId="46C90456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440">
        <w:rPr>
          <w:rFonts w:ascii="Times New Roman" w:hAnsi="Times New Roman" w:cs="Times New Roman"/>
          <w:sz w:val="28"/>
          <w:szCs w:val="28"/>
        </w:rPr>
        <w:t>«</w:t>
      </w:r>
      <w:r w:rsidR="00833E9D" w:rsidRPr="000C7440">
        <w:rPr>
          <w:rFonts w:ascii="Times New Roman" w:hAnsi="Times New Roman" w:cs="Times New Roman"/>
          <w:sz w:val="28"/>
          <w:szCs w:val="28"/>
        </w:rPr>
        <w:t>Разработка 3D головоломки с элементами экшена и редактором уровней</w:t>
      </w:r>
      <w:r w:rsidRPr="000C7440">
        <w:rPr>
          <w:rFonts w:ascii="Times New Roman" w:hAnsi="Times New Roman" w:cs="Times New Roman"/>
          <w:sz w:val="28"/>
          <w:szCs w:val="28"/>
        </w:rPr>
        <w:t>»</w:t>
      </w:r>
    </w:p>
    <w:p w14:paraId="54AFB3DE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436DE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440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809E015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E63BCD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910DD4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CC3624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45B86E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C11407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0C7440" w14:paraId="382699DB" w14:textId="77777777" w:rsidTr="00C5110B">
        <w:trPr>
          <w:trHeight w:val="195"/>
        </w:trPr>
        <w:tc>
          <w:tcPr>
            <w:tcW w:w="6480" w:type="dxa"/>
          </w:tcPr>
          <w:p w14:paraId="672A0FA1" w14:textId="74A7E425" w:rsidR="009F5902" w:rsidRPr="000C744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566EAB" w:rsidRPr="00566E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ТАРГЕМ ГЕЙМЗ ООО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3A69172" w14:textId="77777777" w:rsidR="009F5902" w:rsidRPr="000C744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0C7440" w14:paraId="6D3D1AF4" w14:textId="77777777" w:rsidTr="00C5110B">
        <w:trPr>
          <w:trHeight w:val="195"/>
        </w:trPr>
        <w:tc>
          <w:tcPr>
            <w:tcW w:w="6480" w:type="dxa"/>
          </w:tcPr>
          <w:p w14:paraId="3BE93F6D" w14:textId="26D1769B" w:rsidR="009F5902" w:rsidRPr="000C744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6353D3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Токманцев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353D3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6353D3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7E32FC67" w14:textId="40CBA9A5" w:rsidR="009F5902" w:rsidRPr="000C7440" w:rsidRDefault="006353D3" w:rsidP="006353D3">
            <w:pPr>
              <w:spacing w:line="312" w:lineRule="auto"/>
              <w:ind w:left="1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744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доцент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A0A63" w14:textId="77777777" w:rsidR="009F5902" w:rsidRPr="000C744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0C7440" w14:paraId="54B2FB8E" w14:textId="77777777" w:rsidTr="00C5110B">
        <w:trPr>
          <w:trHeight w:val="549"/>
        </w:trPr>
        <w:tc>
          <w:tcPr>
            <w:tcW w:w="6480" w:type="dxa"/>
          </w:tcPr>
          <w:p w14:paraId="5C3FFC2C" w14:textId="68247362" w:rsidR="009F5902" w:rsidRPr="000C744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5628B3" w:rsidRPr="000C744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Flow Team</w:t>
            </w:r>
          </w:p>
          <w:p w14:paraId="1DBA15CE" w14:textId="05B0CEEC" w:rsidR="009F5902" w:rsidRPr="000C7440" w:rsidRDefault="005628B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Зефиров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32FF2" w14:textId="77777777" w:rsidR="009F5902" w:rsidRPr="000C744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0C7440" w14:paraId="1130877C" w14:textId="77777777" w:rsidTr="00C5110B">
        <w:trPr>
          <w:trHeight w:val="311"/>
        </w:trPr>
        <w:tc>
          <w:tcPr>
            <w:tcW w:w="6480" w:type="dxa"/>
          </w:tcPr>
          <w:p w14:paraId="7169499B" w14:textId="22922A55" w:rsidR="009F5902" w:rsidRPr="000C7440" w:rsidRDefault="005628B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Ярочкина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</w:t>
            </w:r>
            <w:r w:rsidR="009F5902" w:rsidRPr="000C74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9A309" w14:textId="77777777" w:rsidR="009F5902" w:rsidRPr="000C744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EA24C68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5A0B9E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7CA46F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2B661F" w14:textId="77777777" w:rsidR="005628B3" w:rsidRPr="000C7440" w:rsidRDefault="005628B3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BD0FDE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66D72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1984B" w14:textId="77777777" w:rsidR="009F5902" w:rsidRPr="000C7440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C1BB0" w14:textId="77777777" w:rsidR="009F5902" w:rsidRPr="000C744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EEE961" w14:textId="6B8677FD" w:rsidR="00534F7B" w:rsidRPr="000C7440" w:rsidRDefault="00534F7B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0C7440">
        <w:rPr>
          <w:rFonts w:ascii="Times New Roman" w:hAnsi="Times New Roman" w:cs="Times New Roman"/>
        </w:rPr>
        <w:br w:type="page"/>
      </w:r>
    </w:p>
    <w:p w14:paraId="5F7C2227" w14:textId="77777777" w:rsidR="00C70832" w:rsidRPr="000C7440" w:rsidRDefault="00C70832" w:rsidP="00DD232A">
      <w:pPr>
        <w:pStyle w:val="af4"/>
      </w:pPr>
      <w:r w:rsidRPr="000C7440">
        <w:lastRenderedPageBreak/>
        <w:t>СОДЕРЖАНИЕ</w:t>
      </w:r>
    </w:p>
    <w:p w14:paraId="38370BEF" w14:textId="77777777" w:rsidR="00C70832" w:rsidRPr="000C7440" w:rsidRDefault="00C70832" w:rsidP="00C70832">
      <w:pPr>
        <w:pStyle w:val="22"/>
        <w:ind w:firstLine="0"/>
        <w:jc w:val="center"/>
      </w:pPr>
    </w:p>
    <w:p w14:paraId="5AFC1A62" w14:textId="0D0A9715" w:rsidR="00B06667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0C7440">
        <w:rPr>
          <w:b/>
          <w:bCs w:val="0"/>
        </w:rPr>
        <w:fldChar w:fldCharType="begin"/>
      </w:r>
      <w:r w:rsidRPr="000C7440"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0C7440">
        <w:rPr>
          <w:b/>
          <w:bCs w:val="0"/>
        </w:rPr>
        <w:fldChar w:fldCharType="separate"/>
      </w:r>
      <w:r w:rsidR="00B06667">
        <w:rPr>
          <w:noProof/>
        </w:rPr>
        <w:t>ВВЕДЕНИЕ</w:t>
      </w:r>
      <w:r w:rsidR="00B06667">
        <w:rPr>
          <w:noProof/>
        </w:rPr>
        <w:tab/>
      </w:r>
      <w:r w:rsidR="00B06667">
        <w:rPr>
          <w:noProof/>
        </w:rPr>
        <w:fldChar w:fldCharType="begin"/>
      </w:r>
      <w:r w:rsidR="00B06667">
        <w:rPr>
          <w:noProof/>
        </w:rPr>
        <w:instrText xml:space="preserve"> PAGEREF _Toc201013700 \h </w:instrText>
      </w:r>
      <w:r w:rsidR="00B06667">
        <w:rPr>
          <w:noProof/>
        </w:rPr>
      </w:r>
      <w:r w:rsidR="00B06667">
        <w:rPr>
          <w:noProof/>
        </w:rPr>
        <w:fldChar w:fldCharType="separate"/>
      </w:r>
      <w:r w:rsidR="00BF7BF2">
        <w:rPr>
          <w:noProof/>
        </w:rPr>
        <w:t>3</w:t>
      </w:r>
      <w:r w:rsidR="00B06667">
        <w:rPr>
          <w:noProof/>
        </w:rPr>
        <w:fldChar w:fldCharType="end"/>
      </w:r>
    </w:p>
    <w:p w14:paraId="148D14EB" w14:textId="043E45AE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_Toc201013701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5</w:t>
      </w:r>
      <w:r>
        <w:rPr>
          <w:noProof/>
        </w:rPr>
        <w:fldChar w:fldCharType="end"/>
      </w:r>
    </w:p>
    <w:p w14:paraId="036843C1" w14:textId="01D833BA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Вклад участников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_Toc201013702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5</w:t>
      </w:r>
      <w:r>
        <w:rPr>
          <w:noProof/>
        </w:rPr>
        <w:fldChar w:fldCharType="end"/>
      </w:r>
    </w:p>
    <w:p w14:paraId="51FC086C" w14:textId="1B6CB6E4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Анализ требований и планирование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_Toc201013703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6</w:t>
      </w:r>
      <w:r>
        <w:rPr>
          <w:noProof/>
        </w:rPr>
        <w:fldChar w:fldCharType="end"/>
      </w:r>
    </w:p>
    <w:p w14:paraId="4CDBF1BF" w14:textId="0669FB64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и сопоставление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_Toc201013704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8</w:t>
      </w:r>
      <w:r>
        <w:rPr>
          <w:noProof/>
        </w:rPr>
        <w:fldChar w:fldCharType="end"/>
      </w:r>
    </w:p>
    <w:p w14:paraId="2CD61669" w14:textId="19F63653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_Toc201013705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9</w:t>
      </w:r>
      <w:r>
        <w:rPr>
          <w:noProof/>
        </w:rPr>
        <w:fldChar w:fldCharType="end"/>
      </w:r>
    </w:p>
    <w:p w14:paraId="2C2694CF" w14:textId="230873BF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разработки и промежуточный анализ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_Toc201013706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11</w:t>
      </w:r>
      <w:r>
        <w:rPr>
          <w:noProof/>
        </w:rPr>
        <w:fldChar w:fldCharType="end"/>
      </w:r>
    </w:p>
    <w:p w14:paraId="5F279ACB" w14:textId="282236BC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 Планирование разработки и распределение задач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_Toc201013707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13</w:t>
      </w:r>
      <w:r>
        <w:rPr>
          <w:noProof/>
        </w:rPr>
        <w:fldChar w:fldCharType="end"/>
      </w:r>
    </w:p>
    <w:p w14:paraId="0D6A5689" w14:textId="6EE1F24F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Общие требования по оформлению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_Toc201013708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438671C1" w14:textId="671953A4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Оформление заголовка 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_Toc201013709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17C6C47E" w14:textId="1B9949F3" w:rsidR="00B06667" w:rsidRDefault="00B06667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3.1 Оформление заголовка подраздела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_Toc201013710 \h </w:instrText>
      </w:r>
      <w:r>
        <w:rPr>
          <w:noProof/>
        </w:rPr>
        <w:fldChar w:fldCharType="separate"/>
      </w:r>
      <w:r w:rsidR="00BF7BF2">
        <w:rPr>
          <w:b/>
          <w:bCs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3F6CE546" w14:textId="51CE22E2" w:rsidR="00B06667" w:rsidRDefault="00B06667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3.1.1 Оформление заголовка пункта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_Toc201013711 \h </w:instrText>
      </w:r>
      <w:r>
        <w:rPr>
          <w:noProof/>
        </w:rPr>
        <w:fldChar w:fldCharType="separate"/>
      </w:r>
      <w:r w:rsidR="00BF7BF2">
        <w:rPr>
          <w:b/>
          <w:bCs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4FA47D8E" w14:textId="7742A153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Оформление оглавления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_Toc201013712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7471833B" w14:textId="3A2F37AE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Оформление списков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_Toc201013713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41C455AF" w14:textId="621AA88D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Оформление изображений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_Toc201013714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2418001B" w14:textId="116453EE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 Оформление таблиц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_Toc201013715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47C8C401" w14:textId="7898E6F5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8 Оформление листингов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_Toc201013716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7C143D0A" w14:textId="70106109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 Оформление списка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_Toc201013717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2F76B14E" w14:textId="6D65585E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10 Оформление приложений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_Toc201013718 \h </w:instrText>
      </w:r>
      <w:r>
        <w:rPr>
          <w:noProof/>
        </w:rPr>
        <w:fldChar w:fldCharType="separate"/>
      </w:r>
      <w:r w:rsidR="00BF7BF2">
        <w:rPr>
          <w:b/>
          <w:bCs w:val="0"/>
          <w:noProof/>
        </w:rPr>
        <w:t>Ошибка! Закладка не определена.</w:t>
      </w:r>
      <w:r>
        <w:rPr>
          <w:noProof/>
        </w:rPr>
        <w:fldChar w:fldCharType="end"/>
      </w:r>
    </w:p>
    <w:p w14:paraId="777CBCCC" w14:textId="55D82A53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_Toc201013719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14</w:t>
      </w:r>
      <w:r>
        <w:rPr>
          <w:noProof/>
        </w:rPr>
        <w:fldChar w:fldCharType="end"/>
      </w:r>
    </w:p>
    <w:p w14:paraId="0763D88C" w14:textId="0999EDF0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_Toc201013720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15</w:t>
      </w:r>
      <w:r>
        <w:rPr>
          <w:noProof/>
        </w:rPr>
        <w:fldChar w:fldCharType="end"/>
      </w:r>
    </w:p>
    <w:p w14:paraId="1C771ED8" w14:textId="3706755E" w:rsidR="00B06667" w:rsidRDefault="00B066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0C5564">
        <w:rPr>
          <w:caps/>
          <w:noProof/>
        </w:rPr>
        <w:t>Приложение A</w:t>
      </w:r>
      <w:r w:rsidRPr="000C5564">
        <w:rPr>
          <w:noProof/>
        </w:rPr>
        <w:t xml:space="preserve"> (обязательное)  Название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_Toc201013721 \h </w:instrText>
      </w:r>
      <w:r>
        <w:rPr>
          <w:noProof/>
        </w:rPr>
      </w:r>
      <w:r>
        <w:rPr>
          <w:noProof/>
        </w:rPr>
        <w:fldChar w:fldCharType="separate"/>
      </w:r>
      <w:r w:rsidR="00BF7BF2">
        <w:rPr>
          <w:noProof/>
        </w:rPr>
        <w:t>16</w:t>
      </w:r>
      <w:r>
        <w:rPr>
          <w:noProof/>
        </w:rPr>
        <w:fldChar w:fldCharType="end"/>
      </w:r>
    </w:p>
    <w:p w14:paraId="29F7C715" w14:textId="20E70FD9" w:rsidR="003E0010" w:rsidRPr="000C7440" w:rsidRDefault="000D2767" w:rsidP="00F731A3">
      <w:pPr>
        <w:pStyle w:val="14"/>
        <w:numPr>
          <w:ilvl w:val="0"/>
          <w:numId w:val="0"/>
        </w:numPr>
      </w:pPr>
      <w:r w:rsidRPr="000C7440">
        <w:rPr>
          <w:rFonts w:cstheme="minorHAnsi"/>
          <w:b w:val="0"/>
          <w:bCs/>
          <w:szCs w:val="20"/>
        </w:rPr>
        <w:fldChar w:fldCharType="end"/>
      </w:r>
    </w:p>
    <w:p w14:paraId="219D2A53" w14:textId="77777777" w:rsidR="0090634C" w:rsidRPr="000C7440" w:rsidRDefault="002040D4" w:rsidP="000C7440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201013700"/>
      <w:r w:rsidRPr="000C7440">
        <w:lastRenderedPageBreak/>
        <w:t>В</w:t>
      </w:r>
      <w:r w:rsidR="00B26509" w:rsidRPr="000C7440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71A91E1" w14:textId="77777777" w:rsidR="000C7440" w:rsidRPr="000C7440" w:rsidRDefault="000C7440" w:rsidP="004C7FD4">
      <w:pPr>
        <w:pStyle w:val="af6"/>
      </w:pPr>
    </w:p>
    <w:p w14:paraId="66854BFF" w14:textId="6CB85826" w:rsidR="004C7FD4" w:rsidRPr="000C7440" w:rsidRDefault="004C7FD4" w:rsidP="004C7FD4">
      <w:pPr>
        <w:pStyle w:val="af6"/>
      </w:pPr>
      <w:r w:rsidRPr="000C7440">
        <w:t>Целью проекта является разработка 3D-игры в жанре головоломки с элементами экшена, дополненной системой создания и публикации пользовательских уровней. Основное внимание уделяется расширению геймплейных механик, визуального и аудиального оформления, а также созданию интуитивного редактора уровней. Разработка ведётся в рамках продолжающегося проекта «Lost Realms».</w:t>
      </w:r>
    </w:p>
    <w:p w14:paraId="72513098" w14:textId="77777777" w:rsidR="004C7FD4" w:rsidRPr="000C7440" w:rsidRDefault="004C7FD4" w:rsidP="004C7FD4">
      <w:pPr>
        <w:pStyle w:val="af6"/>
      </w:pPr>
      <w:r w:rsidRPr="000C7440">
        <w:t>Для достижения поставленной цели были определены следующие задачи:</w:t>
      </w:r>
    </w:p>
    <w:p w14:paraId="47CF67AD" w14:textId="77777777" w:rsidR="004C7FD4" w:rsidRPr="000C7440" w:rsidRDefault="004C7FD4" w:rsidP="004C7FD4">
      <w:pPr>
        <w:pStyle w:val="a"/>
      </w:pPr>
      <w:r w:rsidRPr="000C7440">
        <w:t>увеличение количества уровней;</w:t>
      </w:r>
    </w:p>
    <w:p w14:paraId="12282E43" w14:textId="77777777" w:rsidR="004C7FD4" w:rsidRPr="000C7440" w:rsidRDefault="004C7FD4" w:rsidP="004C7FD4">
      <w:pPr>
        <w:pStyle w:val="a"/>
      </w:pPr>
      <w:r w:rsidRPr="000C7440">
        <w:t>проработка и расширение элементов головоломки;</w:t>
      </w:r>
    </w:p>
    <w:p w14:paraId="0FEDAB60" w14:textId="77777777" w:rsidR="004C7FD4" w:rsidRPr="000C7440" w:rsidRDefault="004C7FD4" w:rsidP="004C7FD4">
      <w:pPr>
        <w:pStyle w:val="a"/>
      </w:pPr>
      <w:r w:rsidRPr="000C7440">
        <w:t>внедрение погодных эффектов (снегопад, ветер);</w:t>
      </w:r>
    </w:p>
    <w:p w14:paraId="0AB2E578" w14:textId="77777777" w:rsidR="004C7FD4" w:rsidRPr="000C7440" w:rsidRDefault="004C7FD4" w:rsidP="004C7FD4">
      <w:pPr>
        <w:pStyle w:val="a"/>
      </w:pPr>
      <w:r w:rsidRPr="000C7440">
        <w:t>добавление взаимодействий с декорациями (например, разрушение объектов);</w:t>
      </w:r>
    </w:p>
    <w:p w14:paraId="58C4180E" w14:textId="77777777" w:rsidR="004C7FD4" w:rsidRPr="000C7440" w:rsidRDefault="004C7FD4" w:rsidP="004C7FD4">
      <w:pPr>
        <w:pStyle w:val="a"/>
      </w:pPr>
      <w:r w:rsidRPr="000C7440">
        <w:t>улучшение звукового сопровождения;</w:t>
      </w:r>
    </w:p>
    <w:p w14:paraId="06981F04" w14:textId="77777777" w:rsidR="004C7FD4" w:rsidRPr="000C7440" w:rsidRDefault="004C7FD4" w:rsidP="004C7FD4">
      <w:pPr>
        <w:pStyle w:val="a"/>
      </w:pPr>
      <w:r w:rsidRPr="000C7440">
        <w:t>создание удобного редактора уровней и системы публикации.</w:t>
      </w:r>
    </w:p>
    <w:p w14:paraId="14EA903B" w14:textId="77777777" w:rsidR="004C7FD4" w:rsidRPr="000C7440" w:rsidRDefault="004C7FD4" w:rsidP="004C7FD4">
      <w:pPr>
        <w:pStyle w:val="af6"/>
      </w:pPr>
    </w:p>
    <w:p w14:paraId="05ABEE9F" w14:textId="77777777" w:rsidR="004C7FD4" w:rsidRPr="000C7440" w:rsidRDefault="004C7FD4" w:rsidP="004C7FD4">
      <w:pPr>
        <w:pStyle w:val="af6"/>
      </w:pPr>
      <w:r w:rsidRPr="000C7440">
        <w:t>Актуальность проекта обусловлена тем, что рынок казуальных 3D-головоломок и платформеров остаётся востребованным. Игры этого жанра позволяют совмещать логическое мышление с расслабляющим, но увлекательным геймплеем. Особый интерес пользователей вызывает возможность влиять на контент — создавать собственные уровни и делиться ими. Это расширяет вовлечённость аудитории и повышает жизненный цикл проекта.</w:t>
      </w:r>
    </w:p>
    <w:p w14:paraId="558F3C0F" w14:textId="77777777" w:rsidR="004C7FD4" w:rsidRPr="000C7440" w:rsidRDefault="004C7FD4" w:rsidP="004C7FD4">
      <w:pPr>
        <w:pStyle w:val="af6"/>
      </w:pPr>
      <w:r w:rsidRPr="000C7440">
        <w:t>Область применения разрабатываемого программного продукта — индустрия цифровых развлечений. Игра ориентирована на широкий круг пользователей: как на казуальных игроков, так и на поклонников нестандартных логических задач и платформенных механик. Возможность редактирования и публикации уровней делает игру интересной и для творческих пользователей, в том числе в образовательных и инди-средах.</w:t>
      </w:r>
    </w:p>
    <w:p w14:paraId="5F9307F7" w14:textId="77777777" w:rsidR="004C7FD4" w:rsidRPr="000C7440" w:rsidRDefault="004C7FD4" w:rsidP="004C7FD4">
      <w:pPr>
        <w:pStyle w:val="af6"/>
      </w:pPr>
      <w:r w:rsidRPr="000C7440">
        <w:lastRenderedPageBreak/>
        <w:t>По завершении проекта ожидается:</w:t>
      </w:r>
    </w:p>
    <w:p w14:paraId="7497D9FE" w14:textId="6284CAB9" w:rsidR="000C7440" w:rsidRPr="000C7440" w:rsidRDefault="000C7440" w:rsidP="000C7440">
      <w:pPr>
        <w:pStyle w:val="a"/>
      </w:pPr>
      <w:r w:rsidRPr="000C7440">
        <w:t>По завершении проекта реализованы следующие достижения:</w:t>
      </w:r>
    </w:p>
    <w:p w14:paraId="1C01E785" w14:textId="07CCE405" w:rsidR="000C7440" w:rsidRPr="000C7440" w:rsidRDefault="000C7440" w:rsidP="000C7440">
      <w:pPr>
        <w:pStyle w:val="a"/>
      </w:pPr>
      <w:r w:rsidRPr="000C7440">
        <w:t>Увеличено количество уровней с включением новых головоломок;</w:t>
      </w:r>
    </w:p>
    <w:p w14:paraId="10928FC5" w14:textId="072AA05F" w:rsidR="000C7440" w:rsidRPr="000C7440" w:rsidRDefault="000C7440" w:rsidP="000C7440">
      <w:pPr>
        <w:pStyle w:val="a"/>
      </w:pPr>
      <w:r w:rsidRPr="000C7440">
        <w:t>Погодные эффекты (снег, ветер) влияют на геймплей и усложняют прохождение;</w:t>
      </w:r>
    </w:p>
    <w:p w14:paraId="26C3D51F" w14:textId="2B6D23ED" w:rsidR="000C7440" w:rsidRPr="000C7440" w:rsidRDefault="000C7440" w:rsidP="000C7440">
      <w:pPr>
        <w:pStyle w:val="a"/>
      </w:pPr>
      <w:r w:rsidRPr="000C7440">
        <w:t>Разрушаемые декорации используются как часть механик уровней;</w:t>
      </w:r>
    </w:p>
    <w:p w14:paraId="74DC5E8F" w14:textId="7550F334" w:rsidR="000C7440" w:rsidRPr="000C7440" w:rsidRDefault="000C7440" w:rsidP="000C7440">
      <w:pPr>
        <w:pStyle w:val="a"/>
      </w:pPr>
      <w:r w:rsidRPr="000C7440">
        <w:t>Звуковое оформление усиливает атмосферу и отражает игровые события;</w:t>
      </w:r>
    </w:p>
    <w:p w14:paraId="3DDB423D" w14:textId="6B8B985E" w:rsidR="004C7FD4" w:rsidRPr="000C7440" w:rsidRDefault="000C7440" w:rsidP="000C7440">
      <w:pPr>
        <w:pStyle w:val="a"/>
      </w:pPr>
      <w:r w:rsidRPr="000C7440">
        <w:t>Создан редактор уровней с возможностью публикации пользовательского контента.</w:t>
      </w:r>
    </w:p>
    <w:p w14:paraId="3B355798" w14:textId="77777777" w:rsidR="000C7440" w:rsidRDefault="005F7E15" w:rsidP="002F728A">
      <w:pPr>
        <w:pStyle w:val="12"/>
      </w:pPr>
      <w:bookmarkStart w:id="16" w:name="_Toc196862092"/>
      <w:bookmarkStart w:id="17" w:name="_Toc196862843"/>
      <w:bookmarkStart w:id="18" w:name="_Toc201013701"/>
      <w:r w:rsidRPr="000C7440">
        <w:lastRenderedPageBreak/>
        <w:t>Основная часть</w:t>
      </w:r>
      <w:bookmarkEnd w:id="16"/>
      <w:bookmarkEnd w:id="17"/>
      <w:bookmarkEnd w:id="18"/>
    </w:p>
    <w:p w14:paraId="60A3BD1A" w14:textId="77777777" w:rsidR="00B06667" w:rsidRPr="00B06667" w:rsidRDefault="00B06667" w:rsidP="00B06667">
      <w:pPr>
        <w:pStyle w:val="22"/>
        <w:rPr>
          <w:lang w:eastAsia="en-US"/>
        </w:rPr>
      </w:pPr>
    </w:p>
    <w:p w14:paraId="652F2DFB" w14:textId="30DBA96B" w:rsidR="000C7440" w:rsidRPr="000C7440" w:rsidRDefault="000C7440" w:rsidP="000C7440">
      <w:pPr>
        <w:pStyle w:val="13"/>
      </w:pPr>
      <w:bookmarkStart w:id="19" w:name="_Toc201013702"/>
      <w:r w:rsidRPr="000C7440">
        <w:t>Вклад участников проекта</w:t>
      </w:r>
      <w:bookmarkEnd w:id="19"/>
    </w:p>
    <w:p w14:paraId="6AE53122" w14:textId="77777777" w:rsidR="000C7440" w:rsidRPr="000C7440" w:rsidRDefault="000C7440" w:rsidP="000C7440">
      <w:pPr>
        <w:pStyle w:val="af6"/>
      </w:pPr>
    </w:p>
    <w:p w14:paraId="012D19C3" w14:textId="77777777" w:rsidR="000C7440" w:rsidRPr="000C7440" w:rsidRDefault="000C7440" w:rsidP="000C7440">
      <w:pPr>
        <w:pStyle w:val="22"/>
        <w:rPr>
          <w:rFonts w:eastAsiaTheme="minorHAnsi" w:cstheme="minorBidi"/>
          <w:szCs w:val="22"/>
          <w:lang w:eastAsia="en-US"/>
        </w:rPr>
      </w:pPr>
      <w:r w:rsidRPr="000C7440">
        <w:rPr>
          <w:rFonts w:eastAsiaTheme="minorHAnsi" w:cstheme="minorBidi"/>
          <w:szCs w:val="22"/>
          <w:lang w:eastAsia="en-US"/>
        </w:rPr>
        <w:t>В рамках разработки программного продукта каждый участник проектной команды выполнял задачи, соответствующие своей области ответственности.</w:t>
      </w:r>
    </w:p>
    <w:p w14:paraId="1241C634" w14:textId="77777777" w:rsidR="000C7440" w:rsidRPr="000C7440" w:rsidRDefault="000C7440" w:rsidP="000C7440">
      <w:pPr>
        <w:pStyle w:val="22"/>
        <w:rPr>
          <w:rFonts w:eastAsiaTheme="minorHAnsi" w:cstheme="minorBidi"/>
          <w:szCs w:val="22"/>
          <w:lang w:eastAsia="en-US"/>
        </w:rPr>
      </w:pPr>
      <w:r w:rsidRPr="000C7440">
        <w:rPr>
          <w:rFonts w:eastAsiaTheme="minorHAnsi" w:cstheme="minorBidi"/>
          <w:szCs w:val="22"/>
          <w:lang w:eastAsia="en-US"/>
        </w:rPr>
        <w:t>Зефиров Н. В. осуществлял программную реализацию проекта. В ходе разработки были реализованы ключевые геймплейные механики: управление персонажем, взаимодействие с объектами, а также система переключения состояний. Вместо стандартной физической модели Unity была внедрена собственная система расчёта столкновений и движения, что обеспечило большую гибкость и соответствие игровому процессу. Для ускорения этапов разработки был создан инструмент внутреннего использования, предназначенный для визуального редактирования уровней, используемый геймдизайнером. Также была реализована логика головоломок и внутриигровых событий. Помимо этого, Зефиров Н. В. занимался оптимизацией производительности, организацией рабочих этапов и технической поддержкой сборок проекта.</w:t>
      </w:r>
    </w:p>
    <w:p w14:paraId="2F7D4A0F" w14:textId="049A7075" w:rsidR="008F5A51" w:rsidRDefault="000C7440" w:rsidP="00B06667">
      <w:pPr>
        <w:pStyle w:val="22"/>
        <w:rPr>
          <w:b/>
        </w:rPr>
      </w:pPr>
      <w:r w:rsidRPr="000C7440">
        <w:rPr>
          <w:rFonts w:eastAsiaTheme="minorHAnsi" w:cstheme="minorBidi"/>
          <w:szCs w:val="22"/>
          <w:lang w:eastAsia="en-US"/>
        </w:rPr>
        <w:t>Ярочкина В. Э. отвечала за визуальное оформление и пользовательский интерфейс игры. Проведено 3D-моделирование объектов окружения, персонажа и элементов декора в едином стилистическом ключе. Разработан и внедрён пользовательский интерфейс, включающий экраны настроек, меню выбора уровней и обучающие подсказки. Визуальные эффекты, такие как анимации куба и элементы взаимодействия с окружением, также были реализованы на этапе визуальной интеграции. Кроме того, осуществлён подбор и настройка музыкального сопровождения и звуковых эффектов, усиливающих атмосферу игры и передающих игровые состояния. Ярочкина В. Э. принимала участие в создании уровней, а также в тестировании визуальной и звуковой составляющей проекта.</w:t>
      </w:r>
      <w:r w:rsidR="008F5A51">
        <w:br w:type="page"/>
      </w:r>
    </w:p>
    <w:p w14:paraId="0C21AEBB" w14:textId="2D51A03F" w:rsidR="000C7440" w:rsidRPr="000C7440" w:rsidRDefault="000C7440" w:rsidP="000C7440">
      <w:pPr>
        <w:pStyle w:val="13"/>
      </w:pPr>
      <w:bookmarkStart w:id="20" w:name="_Toc201013703"/>
      <w:r w:rsidRPr="000C7440">
        <w:lastRenderedPageBreak/>
        <w:t>Анализ требований и планирование разработки</w:t>
      </w:r>
      <w:bookmarkEnd w:id="20"/>
    </w:p>
    <w:p w14:paraId="5AA0E7E8" w14:textId="77777777" w:rsidR="000C7440" w:rsidRPr="000C7440" w:rsidRDefault="000C7440" w:rsidP="000C7440">
      <w:pPr>
        <w:pStyle w:val="22"/>
        <w:rPr>
          <w:lang w:eastAsia="en-US"/>
        </w:rPr>
      </w:pPr>
    </w:p>
    <w:p w14:paraId="0338E393" w14:textId="7AC88DCC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В ходе разработки проекта учитывались как требования заказчика — компании Targem Games, так и предполагаемые потребности целевой аудитории. Приоритетной задачей являлось создание оригинального игрового опыта, сочетающего элементы платформера и головоломки с интуитивным управлением, визуальной выразительностью и логически выстроенным уровневым дизайном.</w:t>
      </w:r>
      <w:r w:rsidR="00FB1A15">
        <w:rPr>
          <w:lang w:eastAsia="en-US"/>
        </w:rPr>
        <w:t xml:space="preserve"> </w:t>
      </w:r>
      <w:r w:rsidR="00FB1A15" w:rsidRPr="00FB1A15">
        <w:rPr>
          <w:lang w:eastAsia="en-US"/>
        </w:rPr>
        <w:t>При проектировании игровых уровней и интерфейса учитывались принципы, описанные в работах Чепурнова Д. А. [</w:t>
      </w:r>
      <w:r w:rsidR="00FB1A15">
        <w:rPr>
          <w:lang w:eastAsia="en-US"/>
        </w:rPr>
        <w:t>1</w:t>
      </w:r>
      <w:r w:rsidR="00FB1A15" w:rsidRPr="00FB1A15">
        <w:rPr>
          <w:lang w:eastAsia="en-US"/>
        </w:rPr>
        <w:t>].</w:t>
      </w:r>
    </w:p>
    <w:p w14:paraId="032AB099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Требования заказчика (Targem Games):</w:t>
      </w:r>
    </w:p>
    <w:p w14:paraId="17C5879F" w14:textId="77777777" w:rsidR="000C7440" w:rsidRPr="000C7440" w:rsidRDefault="000C7440" w:rsidP="000C7440">
      <w:pPr>
        <w:pStyle w:val="a"/>
      </w:pPr>
      <w:r w:rsidRPr="000C7440">
        <w:t>расширение контентной части за счёт увеличения количества уровней;</w:t>
      </w:r>
    </w:p>
    <w:p w14:paraId="1A947D6F" w14:textId="77777777" w:rsidR="000C7440" w:rsidRPr="000C7440" w:rsidRDefault="000C7440" w:rsidP="000C7440">
      <w:pPr>
        <w:pStyle w:val="a"/>
      </w:pPr>
      <w:r w:rsidRPr="000C7440">
        <w:t>развитие геймплейных механик с акцентом на логические задачи;</w:t>
      </w:r>
    </w:p>
    <w:p w14:paraId="12A3C0E3" w14:textId="77777777" w:rsidR="000C7440" w:rsidRPr="000C7440" w:rsidRDefault="000C7440" w:rsidP="000C7440">
      <w:pPr>
        <w:pStyle w:val="a"/>
      </w:pPr>
      <w:r w:rsidRPr="000C7440">
        <w:t>визуальная и звуковая проработка, соответствующая стилю проекта;</w:t>
      </w:r>
    </w:p>
    <w:p w14:paraId="33711588" w14:textId="77777777" w:rsidR="000C7440" w:rsidRPr="000C7440" w:rsidRDefault="000C7440" w:rsidP="000C7440">
      <w:pPr>
        <w:pStyle w:val="a"/>
      </w:pPr>
      <w:r w:rsidRPr="000C7440">
        <w:t>наличие обучающего сегмента и полноценного пользовательского интерфейса.</w:t>
      </w:r>
    </w:p>
    <w:p w14:paraId="1453D49B" w14:textId="77777777" w:rsidR="000C7440" w:rsidRPr="000C7440" w:rsidRDefault="000C7440" w:rsidP="000C7440">
      <w:pPr>
        <w:pStyle w:val="22"/>
        <w:rPr>
          <w:lang w:eastAsia="en-US"/>
        </w:rPr>
      </w:pPr>
    </w:p>
    <w:p w14:paraId="6F0FFBBF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Требования пользователей:</w:t>
      </w:r>
    </w:p>
    <w:p w14:paraId="5339CC7D" w14:textId="77777777" w:rsidR="000C7440" w:rsidRPr="000C7440" w:rsidRDefault="000C7440" w:rsidP="000C7440">
      <w:pPr>
        <w:pStyle w:val="a"/>
      </w:pPr>
      <w:r w:rsidRPr="000C7440">
        <w:t>наличие разнообразных и логически выстроенных головоломок;</w:t>
      </w:r>
    </w:p>
    <w:p w14:paraId="61B5875D" w14:textId="77777777" w:rsidR="000C7440" w:rsidRPr="000C7440" w:rsidRDefault="000C7440" w:rsidP="000C7440">
      <w:pPr>
        <w:pStyle w:val="a"/>
      </w:pPr>
      <w:r w:rsidRPr="000C7440">
        <w:t>простое и отзывчивое управление;</w:t>
      </w:r>
    </w:p>
    <w:p w14:paraId="64BF3A96" w14:textId="77777777" w:rsidR="000C7440" w:rsidRPr="000C7440" w:rsidRDefault="000C7440" w:rsidP="000C7440">
      <w:pPr>
        <w:pStyle w:val="a"/>
      </w:pPr>
      <w:r w:rsidRPr="000C7440">
        <w:t>ясное визуальное оформление и стилистическое единство;</w:t>
      </w:r>
    </w:p>
    <w:p w14:paraId="457FC3FB" w14:textId="77777777" w:rsidR="000C7440" w:rsidRPr="000C7440" w:rsidRDefault="000C7440" w:rsidP="000C7440">
      <w:pPr>
        <w:pStyle w:val="a"/>
      </w:pPr>
      <w:r w:rsidRPr="000C7440">
        <w:t>наличие подсказок, обучения, возможности выбора уровня;</w:t>
      </w:r>
    </w:p>
    <w:p w14:paraId="58E729C9" w14:textId="77777777" w:rsidR="000C7440" w:rsidRPr="000C7440" w:rsidRDefault="000C7440" w:rsidP="000C7440">
      <w:pPr>
        <w:pStyle w:val="a"/>
      </w:pPr>
      <w:r w:rsidRPr="000C7440">
        <w:t>стабильная работа на различных устройствах, отсутствие критических ошибок.</w:t>
      </w:r>
    </w:p>
    <w:p w14:paraId="373AE534" w14:textId="77777777" w:rsidR="000C7440" w:rsidRPr="000C7440" w:rsidRDefault="000C7440" w:rsidP="000C7440">
      <w:pPr>
        <w:pStyle w:val="22"/>
        <w:rPr>
          <w:lang w:eastAsia="en-US"/>
        </w:rPr>
      </w:pPr>
    </w:p>
    <w:p w14:paraId="6977C5EB" w14:textId="329BA8BB" w:rsidR="000C7440" w:rsidRPr="000C7440" w:rsidRDefault="000C7440" w:rsidP="000C7440">
      <w:pPr>
        <w:pStyle w:val="22"/>
        <w:rPr>
          <w:lang w:val="en-US" w:eastAsia="en-US"/>
        </w:rPr>
      </w:pPr>
      <w:r w:rsidRPr="000C7440">
        <w:rPr>
          <w:lang w:eastAsia="en-US"/>
        </w:rPr>
        <w:t>На основе выявленных требований был составлен backlog с основными задачами</w:t>
      </w:r>
      <w:r>
        <w:rPr>
          <w:lang w:val="en-US" w:eastAsia="en-US"/>
        </w:rPr>
        <w:t>.</w:t>
      </w:r>
    </w:p>
    <w:p w14:paraId="573224C4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Геймплей:</w:t>
      </w:r>
    </w:p>
    <w:p w14:paraId="161301DF" w14:textId="2C770B9D" w:rsidR="000C7440" w:rsidRPr="000C7440" w:rsidRDefault="000C7440" w:rsidP="000C7440">
      <w:pPr>
        <w:pStyle w:val="a"/>
      </w:pPr>
      <w:r w:rsidRPr="000C7440">
        <w:t>Внедрение новых способностей персонажа: «липкий куб», «воздушный куб»;</w:t>
      </w:r>
    </w:p>
    <w:p w14:paraId="723B76EA" w14:textId="77777777" w:rsidR="000C7440" w:rsidRPr="000C7440" w:rsidRDefault="000C7440" w:rsidP="000C7440">
      <w:pPr>
        <w:pStyle w:val="a"/>
      </w:pPr>
      <w:r w:rsidRPr="000C7440">
        <w:lastRenderedPageBreak/>
        <w:t>Реализация головоломок с участием подвижных и разрушаемых объектов;</w:t>
      </w:r>
    </w:p>
    <w:p w14:paraId="3D2F8FC3" w14:textId="77777777" w:rsidR="000C7440" w:rsidRPr="000C7440" w:rsidRDefault="000C7440" w:rsidP="000C7440">
      <w:pPr>
        <w:pStyle w:val="a"/>
      </w:pPr>
      <w:r w:rsidRPr="000C7440">
        <w:t>Проработка систем перемещения и взаимодействия с окружением.</w:t>
      </w:r>
    </w:p>
    <w:p w14:paraId="64AB109E" w14:textId="77777777" w:rsidR="000C7440" w:rsidRPr="000C7440" w:rsidRDefault="000C7440" w:rsidP="000C7440">
      <w:pPr>
        <w:pStyle w:val="22"/>
        <w:rPr>
          <w:lang w:eastAsia="en-US"/>
        </w:rPr>
      </w:pPr>
    </w:p>
    <w:p w14:paraId="11A96301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Контент:</w:t>
      </w:r>
    </w:p>
    <w:p w14:paraId="21E4059B" w14:textId="77777777" w:rsidR="000C7440" w:rsidRPr="000C7440" w:rsidRDefault="000C7440" w:rsidP="000C7440">
      <w:pPr>
        <w:pStyle w:val="a"/>
      </w:pPr>
      <w:r w:rsidRPr="000C7440">
        <w:t>Разработка и интеграция новых уровней;</w:t>
      </w:r>
    </w:p>
    <w:p w14:paraId="7C72276D" w14:textId="77777777" w:rsidR="000C7440" w:rsidRPr="000C7440" w:rsidRDefault="000C7440" w:rsidP="000C7440">
      <w:pPr>
        <w:pStyle w:val="a"/>
      </w:pPr>
      <w:r w:rsidRPr="000C7440">
        <w:t>Повышение сложности и вариативности головоломок;</w:t>
      </w:r>
    </w:p>
    <w:p w14:paraId="66A8F586" w14:textId="77777777" w:rsidR="000C7440" w:rsidRPr="000C7440" w:rsidRDefault="000C7440" w:rsidP="000C7440">
      <w:pPr>
        <w:pStyle w:val="a"/>
      </w:pPr>
      <w:r w:rsidRPr="000C7440">
        <w:t>Реализация обучающего сегмента и системы сохранений.</w:t>
      </w:r>
    </w:p>
    <w:p w14:paraId="5DDA55F4" w14:textId="77777777" w:rsidR="000C7440" w:rsidRDefault="000C7440" w:rsidP="000C7440">
      <w:pPr>
        <w:pStyle w:val="22"/>
        <w:rPr>
          <w:lang w:val="en-US" w:eastAsia="en-US"/>
        </w:rPr>
      </w:pPr>
    </w:p>
    <w:p w14:paraId="019A71F1" w14:textId="6E0556A8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Визуал и интерфейс:</w:t>
      </w:r>
    </w:p>
    <w:p w14:paraId="5140470F" w14:textId="77777777" w:rsidR="000C7440" w:rsidRPr="000C7440" w:rsidRDefault="000C7440" w:rsidP="000C7440">
      <w:pPr>
        <w:pStyle w:val="a"/>
      </w:pPr>
      <w:r w:rsidRPr="000C7440">
        <w:t>Создание новых 3D-моделей, элементов декора и анимаций;</w:t>
      </w:r>
    </w:p>
    <w:p w14:paraId="69EB6176" w14:textId="77777777" w:rsidR="000C7440" w:rsidRPr="000C7440" w:rsidRDefault="000C7440" w:rsidP="000C7440">
      <w:pPr>
        <w:pStyle w:val="a"/>
      </w:pPr>
      <w:r w:rsidRPr="000C7440">
        <w:t>Разработка пользовательского интерфейса и экранов меню;</w:t>
      </w:r>
    </w:p>
    <w:p w14:paraId="4E51319D" w14:textId="77777777" w:rsidR="000C7440" w:rsidRPr="000C7440" w:rsidRDefault="000C7440" w:rsidP="000C7440">
      <w:pPr>
        <w:pStyle w:val="a"/>
      </w:pPr>
      <w:r w:rsidRPr="000C7440">
        <w:t>Добавление визуальных эффектов, усиливающих обратную связь.</w:t>
      </w:r>
    </w:p>
    <w:p w14:paraId="1BE92EC7" w14:textId="77777777" w:rsidR="000C7440" w:rsidRPr="000C7440" w:rsidRDefault="000C7440" w:rsidP="000C7440">
      <w:pPr>
        <w:pStyle w:val="22"/>
        <w:rPr>
          <w:lang w:eastAsia="en-US"/>
        </w:rPr>
      </w:pPr>
    </w:p>
    <w:p w14:paraId="5BB43A7E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Аудио:</w:t>
      </w:r>
    </w:p>
    <w:p w14:paraId="04C5E36A" w14:textId="77777777" w:rsidR="000C7440" w:rsidRPr="000C7440" w:rsidRDefault="000C7440" w:rsidP="000C7440">
      <w:pPr>
        <w:pStyle w:val="a"/>
      </w:pPr>
      <w:r w:rsidRPr="000C7440">
        <w:t>Подбор фоновой музыки и звуковых эффектов;</w:t>
      </w:r>
    </w:p>
    <w:p w14:paraId="64F71041" w14:textId="77777777" w:rsidR="000C7440" w:rsidRPr="000C7440" w:rsidRDefault="000C7440" w:rsidP="000C7440">
      <w:pPr>
        <w:pStyle w:val="a"/>
      </w:pPr>
      <w:r w:rsidRPr="000C7440">
        <w:t>Интеграция звука для передачи состояний персонажа и событий на уровне.</w:t>
      </w:r>
    </w:p>
    <w:p w14:paraId="753784F9" w14:textId="77777777" w:rsidR="000C7440" w:rsidRPr="000C7440" w:rsidRDefault="000C7440" w:rsidP="000C7440">
      <w:pPr>
        <w:pStyle w:val="22"/>
        <w:rPr>
          <w:lang w:eastAsia="en-US"/>
        </w:rPr>
      </w:pPr>
    </w:p>
    <w:p w14:paraId="6DF52BDB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Тестирование и оптимизация:</w:t>
      </w:r>
    </w:p>
    <w:p w14:paraId="312450D5" w14:textId="77777777" w:rsidR="000C7440" w:rsidRPr="000C7440" w:rsidRDefault="000C7440" w:rsidP="000C7440">
      <w:pPr>
        <w:pStyle w:val="a"/>
      </w:pPr>
      <w:r w:rsidRPr="000C7440">
        <w:t>Регулярное функциональное тестирование;</w:t>
      </w:r>
    </w:p>
    <w:p w14:paraId="32242E4C" w14:textId="77777777" w:rsidR="000C7440" w:rsidRPr="000C7440" w:rsidRDefault="000C7440" w:rsidP="000C7440">
      <w:pPr>
        <w:pStyle w:val="a"/>
      </w:pPr>
      <w:r w:rsidRPr="000C7440">
        <w:t>Исправление ошибок по результатам тестов;</w:t>
      </w:r>
    </w:p>
    <w:p w14:paraId="6E75C132" w14:textId="77777777" w:rsidR="000C7440" w:rsidRPr="000C7440" w:rsidRDefault="000C7440" w:rsidP="000C7440">
      <w:pPr>
        <w:pStyle w:val="a"/>
      </w:pPr>
      <w:r w:rsidRPr="000C7440">
        <w:t>Оптимизация производительности на разных конфигурациях.</w:t>
      </w:r>
    </w:p>
    <w:p w14:paraId="36817B00" w14:textId="77777777" w:rsidR="000C7440" w:rsidRPr="000C7440" w:rsidRDefault="000C7440" w:rsidP="000C7440">
      <w:pPr>
        <w:pStyle w:val="22"/>
        <w:rPr>
          <w:lang w:eastAsia="en-US"/>
        </w:rPr>
      </w:pPr>
    </w:p>
    <w:p w14:paraId="20586EC4" w14:textId="77777777" w:rsidR="000C7440" w:rsidRPr="000C7440" w:rsidRDefault="000C7440" w:rsidP="000C7440">
      <w:pPr>
        <w:pStyle w:val="22"/>
        <w:rPr>
          <w:lang w:eastAsia="en-US"/>
        </w:rPr>
      </w:pPr>
      <w:r w:rsidRPr="000C7440">
        <w:rPr>
          <w:lang w:eastAsia="en-US"/>
        </w:rPr>
        <w:t>Backlog корректировался в ходе разработки в зависимости от промежуточных результатов, отзывов пользователей и предложений со стороны заказчика.</w:t>
      </w:r>
    </w:p>
    <w:p w14:paraId="38D8B1CC" w14:textId="3FB117BB" w:rsidR="00566EAB" w:rsidRDefault="00566EAB">
      <w:pPr>
        <w:spacing w:after="160"/>
        <w:rPr>
          <w:rFonts w:ascii="Times New Roman" w:eastAsia="Times New Roman" w:hAnsi="Times New Roman" w:cs="Times New Roman"/>
          <w:sz w:val="28"/>
          <w:szCs w:val="20"/>
        </w:rPr>
      </w:pPr>
      <w:r>
        <w:br w:type="page"/>
      </w:r>
    </w:p>
    <w:p w14:paraId="6A95144D" w14:textId="591CC4A7" w:rsidR="00566EAB" w:rsidRDefault="00566EAB" w:rsidP="00566EAB">
      <w:pPr>
        <w:pStyle w:val="13"/>
      </w:pPr>
      <w:bookmarkStart w:id="21" w:name="_Toc201013704"/>
      <w:r>
        <w:lastRenderedPageBreak/>
        <w:t>Анализ и сопоставление аналогов</w:t>
      </w:r>
      <w:bookmarkEnd w:id="21"/>
    </w:p>
    <w:p w14:paraId="61C1D962" w14:textId="77777777" w:rsidR="00566EAB" w:rsidRDefault="00566EAB" w:rsidP="00566EAB">
      <w:pPr>
        <w:pStyle w:val="af6"/>
      </w:pPr>
      <w:r>
        <w:t>С целью определения конкурентных решений и выявления сильных сторон проектируемого продукта был проведён анализ существующих игр, сочетающих платформенные и головоломочные механики. В процессе работы опора осуществлялась на наиболее близкие по жанру и структуре проекты, к числу которых относятся следующие:</w:t>
      </w:r>
    </w:p>
    <w:p w14:paraId="50C5BC3F" w14:textId="70EDC858" w:rsidR="00566EAB" w:rsidRDefault="00566EAB" w:rsidP="00566EAB">
      <w:pPr>
        <w:pStyle w:val="53"/>
        <w:rPr>
          <w:lang w:eastAsia="en-US"/>
        </w:rPr>
      </w:pPr>
      <w:r>
        <w:rPr>
          <w:lang w:eastAsia="en-US"/>
        </w:rPr>
        <w:t>EDGE (Two Tribes, 2008): игра с минималистичным дизайном, в которой управление кубом требует точности и расчёта времени. Вдохновила на реализацию движения по сетке, лаконичного стиля и строгой геометрии;</w:t>
      </w:r>
    </w:p>
    <w:p w14:paraId="6DF0BC3B" w14:textId="44D1D003" w:rsidR="00566EAB" w:rsidRDefault="00566EAB" w:rsidP="00566EAB">
      <w:pPr>
        <w:pStyle w:val="53"/>
        <w:rPr>
          <w:lang w:eastAsia="en-US"/>
        </w:rPr>
      </w:pPr>
      <w:r>
        <w:rPr>
          <w:lang w:eastAsia="en-US"/>
        </w:rPr>
        <w:t>Monument Valley (ustwo games, 2014): визуально выразительная головоломка с элементами оптических иллюзий. Повлияла на выбор художественного направления, а также на структуру головоломок, основанных на трансформации пространства;</w:t>
      </w:r>
    </w:p>
    <w:p w14:paraId="7C308B09" w14:textId="071AEDD4" w:rsidR="00566EAB" w:rsidRDefault="00566EAB" w:rsidP="00566EAB">
      <w:pPr>
        <w:pStyle w:val="53"/>
        <w:rPr>
          <w:lang w:eastAsia="en-US"/>
        </w:rPr>
      </w:pPr>
      <w:r>
        <w:rPr>
          <w:lang w:eastAsia="en-US"/>
        </w:rPr>
        <w:t>Portal 2 (Valve, 2011): трёхмерная головоломка от первого лица, построенная на физике и логике последовательных действий. Отразилась на подходе к построению уровней, использующих сложные цепочки взаимодействий.</w:t>
      </w:r>
    </w:p>
    <w:p w14:paraId="5A90B353" w14:textId="77777777" w:rsidR="00566EAB" w:rsidRDefault="00566EAB" w:rsidP="00566EAB">
      <w:pPr>
        <w:pStyle w:val="53"/>
        <w:numPr>
          <w:ilvl w:val="0"/>
          <w:numId w:val="0"/>
        </w:numPr>
        <w:ind w:left="709"/>
        <w:rPr>
          <w:lang w:eastAsia="en-US"/>
        </w:rPr>
      </w:pPr>
    </w:p>
    <w:p w14:paraId="1F138299" w14:textId="2F22868E" w:rsidR="00566EAB" w:rsidRDefault="00566EAB" w:rsidP="00566EAB">
      <w:pPr>
        <w:pStyle w:val="af6"/>
      </w:pPr>
      <w:r>
        <w:t>Сравнительный анализ показал, что проект «Lost Realms» занимает промежуточное положение между абстрактными минималистичными головоломками и казуальными приключенческими платформерами. Продукт предлагает уникальные механики — такие как трансформация куба, разрушаемые объекты и взаимодействие с окружением — в сочетании с минималистичным визуальным стилем и интуитивным управлением.</w:t>
      </w:r>
    </w:p>
    <w:p w14:paraId="105EF004" w14:textId="77777777" w:rsidR="00566EAB" w:rsidRDefault="00566EAB" w:rsidP="00566EAB">
      <w:pPr>
        <w:pStyle w:val="af6"/>
      </w:pPr>
      <w:r>
        <w:t>Результаты анализа аналогов позволили определить направления дальнейшего развития: акцент на вариативности решений, усилении атмосферности за счёт визуальных и звуковых эффектов, а также внедрении обучающих элементов.</w:t>
      </w:r>
    </w:p>
    <w:p w14:paraId="7AE48FF4" w14:textId="2CAB300B" w:rsidR="00566EAB" w:rsidRDefault="00566EAB">
      <w:pPr>
        <w:spacing w:after="160"/>
        <w:rPr>
          <w:rFonts w:ascii="Times New Roman" w:hAnsi="Times New Roman"/>
          <w:sz w:val="28"/>
        </w:rPr>
      </w:pPr>
      <w:r>
        <w:br w:type="page"/>
      </w:r>
    </w:p>
    <w:p w14:paraId="4492E452" w14:textId="524DEA71" w:rsidR="00566EAB" w:rsidRDefault="00566EAB" w:rsidP="00566EAB">
      <w:pPr>
        <w:pStyle w:val="13"/>
      </w:pPr>
      <w:bookmarkStart w:id="22" w:name="_Toc201013705"/>
      <w:r w:rsidRPr="00566EAB">
        <w:lastRenderedPageBreak/>
        <w:t>Архитектура программного продукта</w:t>
      </w:r>
      <w:bookmarkEnd w:id="22"/>
    </w:p>
    <w:p w14:paraId="5B111E98" w14:textId="77777777" w:rsidR="00566EAB" w:rsidRDefault="00566EAB" w:rsidP="00566EAB">
      <w:pPr>
        <w:pStyle w:val="af6"/>
      </w:pPr>
    </w:p>
    <w:p w14:paraId="2FBEBF8F" w14:textId="59382C87" w:rsidR="00566EAB" w:rsidRDefault="00566EAB" w:rsidP="00566EAB">
      <w:pPr>
        <w:pStyle w:val="af6"/>
      </w:pPr>
      <w:r>
        <w:t>Разработка программного продукта велась с применением компонентного подхода. Архитектура построена на модульной структуре, что обеспечивает расширяемость, повторное использование компонентов и удобство отладки. Выбор архитектурного решения был обусловлен необходимостью поддержки разнообразных геймплейных механик, обеспечения производительности и упрощения тестирования.</w:t>
      </w:r>
    </w:p>
    <w:p w14:paraId="5D070387" w14:textId="77777777" w:rsidR="00566EAB" w:rsidRDefault="00566EAB" w:rsidP="00566EAB">
      <w:pPr>
        <w:pStyle w:val="af6"/>
      </w:pPr>
      <w:r>
        <w:t>В ходе реализации проекта была разработана следующая структура:</w:t>
      </w:r>
    </w:p>
    <w:p w14:paraId="57DA011F" w14:textId="77777777" w:rsidR="00566EAB" w:rsidRDefault="00566EAB" w:rsidP="00566EAB">
      <w:pPr>
        <w:pStyle w:val="af6"/>
      </w:pPr>
      <w:r>
        <w:t>– Модуль управления состояниями персонажа: реализован в виде конечного автомата (FSM), обеспечивающего переключение между состояниями — передвижение, прыжок, липкое сцепление с поверхностями и пр. Данный подход позволил централизовать логику поведения и упростить внедрение новых способностей;</w:t>
      </w:r>
    </w:p>
    <w:p w14:paraId="35951E76" w14:textId="77777777" w:rsidR="00566EAB" w:rsidRDefault="00566EAB" w:rsidP="00566EAB">
      <w:pPr>
        <w:pStyle w:val="af6"/>
      </w:pPr>
      <w:r>
        <w:t>– Модуль физического взаимодействия: создана кастомная система обработки коллизий и гравитации, заменяющая стандартную физику Unity. Это позволило обеспечить предсказуемое поведение куба в условиях платформера и адаптировать механику к особенностям игрового мира;</w:t>
      </w:r>
    </w:p>
    <w:p w14:paraId="095C1F69" w14:textId="77777777" w:rsidR="00566EAB" w:rsidRDefault="00566EAB" w:rsidP="00566EAB">
      <w:pPr>
        <w:pStyle w:val="af6"/>
      </w:pPr>
      <w:r>
        <w:t>– Модуль управления уровнями: отвечает за загрузку, инициализацию и переход между уровнями, хранение информации о прогрессе и точках возврата. Также реализована поддержка системы обучения и подсказок;</w:t>
      </w:r>
    </w:p>
    <w:p w14:paraId="2C0D39B5" w14:textId="77777777" w:rsidR="00566EAB" w:rsidRDefault="00566EAB" w:rsidP="00566EAB">
      <w:pPr>
        <w:pStyle w:val="af6"/>
      </w:pPr>
      <w:r>
        <w:t>– Модуль взаимодействия с окружением: обеспечивает обработку событий, связанных с объектами на уровне — активируемыми платформами, переключателями, разрушаемыми элементами. Используется система триггеров и событийной модели;</w:t>
      </w:r>
    </w:p>
    <w:p w14:paraId="47BF92C5" w14:textId="77777777" w:rsidR="00566EAB" w:rsidRDefault="00566EAB" w:rsidP="00566EAB">
      <w:pPr>
        <w:pStyle w:val="af6"/>
      </w:pPr>
      <w:r>
        <w:t>– Модуль пользовательского интерфейса (UI): реализует навигацию по меню, отображение настроек, состояния персонажа, обучающих элементов и экранов завершения уровня;</w:t>
      </w:r>
    </w:p>
    <w:p w14:paraId="7704FE7C" w14:textId="77777777" w:rsidR="00566EAB" w:rsidRDefault="00566EAB" w:rsidP="00566EAB">
      <w:pPr>
        <w:pStyle w:val="af6"/>
      </w:pPr>
      <w:r>
        <w:lastRenderedPageBreak/>
        <w:t>– Аудиомодуль: отвечает за воспроизведение фоновой музыки и звуковых эффектов в зависимости от происходящих событий, таких как изменение состояния, активация объектов, прохождение этапов;</w:t>
      </w:r>
    </w:p>
    <w:p w14:paraId="4698609B" w14:textId="77777777" w:rsidR="00566EAB" w:rsidRDefault="00566EAB" w:rsidP="00566EAB">
      <w:pPr>
        <w:pStyle w:val="af6"/>
      </w:pPr>
      <w:r>
        <w:t>– Модуль визуальных эффектов: обрабатывает анимации, эффекты разрушения и другие визуальные сигналы, усиливающие восприятие действий игрока.</w:t>
      </w:r>
    </w:p>
    <w:p w14:paraId="5EBEF053" w14:textId="77777777" w:rsidR="00566EAB" w:rsidRDefault="00566EAB" w:rsidP="00566EAB">
      <w:pPr>
        <w:pStyle w:val="af6"/>
      </w:pPr>
    </w:p>
    <w:p w14:paraId="5E168E12" w14:textId="77777777" w:rsidR="00566EAB" w:rsidRDefault="00566EAB" w:rsidP="00566EAB">
      <w:pPr>
        <w:pStyle w:val="af6"/>
      </w:pPr>
      <w:r>
        <w:t>Связи между модулями организованы через событийную систему, что минимизирует жёсткие зависимости и позволяет легко модифицировать или дополнять отдельные компоненты. Такой подход обеспечивает гибкость архитектуры и адаптацию проекта к дальнейшему расширению (например, добавление новых типов уровней, погодных условий или пользовательского контента).</w:t>
      </w:r>
    </w:p>
    <w:p w14:paraId="09EEE847" w14:textId="77777777" w:rsidR="008F5A51" w:rsidRDefault="008F5A51">
      <w:pPr>
        <w:spacing w:after="160"/>
        <w:rPr>
          <w:rFonts w:ascii="Times New Roman" w:hAnsi="Times New Roman" w:cs="Times New Roman"/>
          <w:b/>
          <w:sz w:val="28"/>
        </w:rPr>
      </w:pPr>
      <w:r>
        <w:br w:type="page"/>
      </w:r>
    </w:p>
    <w:p w14:paraId="52BAC3A0" w14:textId="3359751F" w:rsidR="00566EAB" w:rsidRDefault="008F5A51" w:rsidP="008F5A51">
      <w:pPr>
        <w:pStyle w:val="13"/>
      </w:pPr>
      <w:bookmarkStart w:id="23" w:name="_Toc201013706"/>
      <w:r w:rsidRPr="008F5A51">
        <w:lastRenderedPageBreak/>
        <w:t>Методология разработки и промежуточный анализ</w:t>
      </w:r>
      <w:bookmarkEnd w:id="23"/>
    </w:p>
    <w:p w14:paraId="1A5371B1" w14:textId="77777777" w:rsidR="008F5A51" w:rsidRPr="008F5A51" w:rsidRDefault="008F5A51" w:rsidP="008F5A51">
      <w:pPr>
        <w:pStyle w:val="22"/>
        <w:rPr>
          <w:lang w:eastAsia="en-US"/>
        </w:rPr>
      </w:pPr>
    </w:p>
    <w:p w14:paraId="6FC4E706" w14:textId="7AF9EB63" w:rsidR="008F5A51" w:rsidRDefault="00461FC2" w:rsidP="008F5A51">
      <w:pPr>
        <w:pStyle w:val="af6"/>
      </w:pPr>
      <w:r w:rsidRPr="00461FC2">
        <w:t>Разработка проекта велась в среде Unity, которая предоставляет широкие возможности для реализации 3D-механик, визуальных эффектов и пользовательского интерфейса [</w:t>
      </w:r>
      <w:r w:rsidR="00FB1A15">
        <w:t>2</w:t>
      </w:r>
      <w:r w:rsidRPr="00461FC2">
        <w:t>].</w:t>
      </w:r>
      <w:r w:rsidR="008F5A51">
        <w:t xml:space="preserve"> Работа велась по следующему алгоритму:</w:t>
      </w:r>
    </w:p>
    <w:p w14:paraId="7434BF2D" w14:textId="77777777" w:rsidR="008F5A51" w:rsidRDefault="008F5A51" w:rsidP="008F5A51">
      <w:pPr>
        <w:pStyle w:val="a"/>
      </w:pPr>
      <w:r>
        <w:t>постановка задач и формулирование требований к функционалу;</w:t>
      </w:r>
    </w:p>
    <w:p w14:paraId="0E1479CD" w14:textId="77777777" w:rsidR="008F5A51" w:rsidRDefault="008F5A51" w:rsidP="008F5A51">
      <w:pPr>
        <w:pStyle w:val="a"/>
      </w:pPr>
      <w:r>
        <w:t>проектирование и прототипирование ключевых механик игры;</w:t>
      </w:r>
    </w:p>
    <w:p w14:paraId="602CA5D5" w14:textId="77777777" w:rsidR="008F5A51" w:rsidRDefault="008F5A51" w:rsidP="008F5A51">
      <w:pPr>
        <w:pStyle w:val="a"/>
      </w:pPr>
      <w:r>
        <w:t>программная реализация игровых компонентов и интерфейса;</w:t>
      </w:r>
    </w:p>
    <w:p w14:paraId="37048B05" w14:textId="77777777" w:rsidR="008F5A51" w:rsidRDefault="008F5A51" w:rsidP="008F5A51">
      <w:pPr>
        <w:pStyle w:val="a"/>
      </w:pPr>
      <w:r>
        <w:t>интеграция новых элементов, включая дополнительные способности и уровни;</w:t>
      </w:r>
    </w:p>
    <w:p w14:paraId="359DDAF9" w14:textId="77777777" w:rsidR="008F5A51" w:rsidRDefault="008F5A51" w:rsidP="008F5A51">
      <w:pPr>
        <w:pStyle w:val="a"/>
      </w:pPr>
      <w:r>
        <w:t>проведение внутреннего тестирования с целью выявления и устранения ошибок;</w:t>
      </w:r>
    </w:p>
    <w:p w14:paraId="34C0A031" w14:textId="77777777" w:rsidR="008F5A51" w:rsidRDefault="008F5A51" w:rsidP="008F5A51">
      <w:pPr>
        <w:pStyle w:val="a"/>
      </w:pPr>
      <w:r>
        <w:t>анализ обратной связи и корректировка игрового процесса.</w:t>
      </w:r>
    </w:p>
    <w:p w14:paraId="5CCE44AD" w14:textId="77777777" w:rsidR="008F5A51" w:rsidRDefault="008F5A51" w:rsidP="008F5A51">
      <w:pPr>
        <w:pStyle w:val="af6"/>
      </w:pPr>
    </w:p>
    <w:p w14:paraId="702D889F" w14:textId="77777777" w:rsidR="008F5A51" w:rsidRDefault="008F5A51" w:rsidP="008F5A51">
      <w:pPr>
        <w:pStyle w:val="af6"/>
      </w:pPr>
      <w:r>
        <w:t>В ходе разработки были добавлены новые игровые механики, такие как способности «Липкий куб», позволяющая персонажу перемещаться по вертикальным плоскостям, и «Воздушный куб», обеспечивающая возможность преодоления пропастей посредством прыжков. Также реализован пользовательский интерфейс, система полностью функционирующих настроек, а также расширен набор уровней, включающий головоломки различного типа.</w:t>
      </w:r>
    </w:p>
    <w:p w14:paraId="1596C0BA" w14:textId="77777777" w:rsidR="008F5A51" w:rsidRDefault="008F5A51" w:rsidP="008F5A51">
      <w:pPr>
        <w:pStyle w:val="af6"/>
      </w:pPr>
      <w:r>
        <w:t>На промежуточных этапах разработки осуществлялось комплексное тестирование, включающее проверку корректности работы новых механик, стабильности функционирования интерфейса и отсутствия критических сбоев в игровом процессе. Были выявлены и устранены следующие основные ошибки: некорректная работа способности «Липкий куб» при переходе между плоскостями, ошибки в обработке столкновений с разрушаемым декором, а также сбои в сохранении и загрузке настроек пользователя.</w:t>
      </w:r>
    </w:p>
    <w:p w14:paraId="0648D66F" w14:textId="204CD030" w:rsidR="00ED5CD4" w:rsidRDefault="00ED5CD4" w:rsidP="008F5A51">
      <w:pPr>
        <w:pStyle w:val="af6"/>
      </w:pPr>
      <w:r w:rsidRPr="00ED5CD4">
        <w:t xml:space="preserve">Проведение промежуточного тестирования позволило выявить ряд функциональных и визуальных ошибок. Большинство из них были устранены </w:t>
      </w:r>
      <w:r w:rsidRPr="00ED5CD4">
        <w:lastRenderedPageBreak/>
        <w:t xml:space="preserve">в процессе итеративной отладки. Сводная таблица с результатами тестирования представлена </w:t>
      </w:r>
      <w:r>
        <w:t xml:space="preserve">в таблице 1 </w:t>
      </w:r>
      <w:r w:rsidRPr="00ED5CD4">
        <w:t xml:space="preserve">приложении </w:t>
      </w:r>
      <w:r w:rsidR="00461FC2">
        <w:t>А</w:t>
      </w:r>
      <w:r w:rsidRPr="00ED5CD4">
        <w:t>.</w:t>
      </w:r>
    </w:p>
    <w:p w14:paraId="00AEC306" w14:textId="421CCBBC" w:rsidR="008F5A51" w:rsidRDefault="008F5A51" w:rsidP="008F5A51">
      <w:pPr>
        <w:pStyle w:val="af6"/>
      </w:pPr>
      <w:r>
        <w:t>На данный момент разработка погодных эффектов и редактора уровней не завершена, что обусловлено приоритетным развитием базовых игровых механик и интерфейса. Продолжение работы над указанными элементами запланировано.</w:t>
      </w:r>
    </w:p>
    <w:p w14:paraId="693C5073" w14:textId="028C22B5" w:rsidR="008F5A51" w:rsidRDefault="008F5A51">
      <w:pPr>
        <w:spacing w:after="160"/>
        <w:rPr>
          <w:rFonts w:ascii="Times New Roman" w:hAnsi="Times New Roman"/>
          <w:sz w:val="28"/>
          <w:highlight w:val="yellow"/>
        </w:rPr>
      </w:pPr>
      <w:r>
        <w:rPr>
          <w:highlight w:val="yellow"/>
        </w:rPr>
        <w:br w:type="page"/>
      </w:r>
    </w:p>
    <w:p w14:paraId="5F70C54F" w14:textId="78E36F33" w:rsidR="008F5A51" w:rsidRPr="008F5A51" w:rsidRDefault="008F5A51" w:rsidP="008F5A51">
      <w:pPr>
        <w:pStyle w:val="13"/>
      </w:pPr>
      <w:bookmarkStart w:id="24" w:name="_Toc201013707"/>
      <w:r w:rsidRPr="008F5A51">
        <w:lastRenderedPageBreak/>
        <w:t>Планирование разработки и распределение задач</w:t>
      </w:r>
      <w:bookmarkEnd w:id="24"/>
    </w:p>
    <w:p w14:paraId="67BAC107" w14:textId="77777777" w:rsidR="008F5A51" w:rsidRDefault="008F5A51" w:rsidP="008F5A51">
      <w:pPr>
        <w:pStyle w:val="af6"/>
      </w:pPr>
    </w:p>
    <w:p w14:paraId="4D967A22" w14:textId="7EA2082D" w:rsidR="00955B4C" w:rsidRDefault="00955B4C" w:rsidP="00955B4C">
      <w:pPr>
        <w:pStyle w:val="af6"/>
      </w:pPr>
      <w:r>
        <w:t xml:space="preserve">Планирование деятельности осуществлялось с учетом текущих задач и этапов проекта, что позволило рационально распределять ресурсы и контролировать процесс разработки (см. рисунок 1, положение </w:t>
      </w:r>
      <w:r w:rsidR="00461FC2">
        <w:t>В</w:t>
      </w:r>
      <w:r>
        <w:t xml:space="preserve">). </w:t>
      </w:r>
      <w:r w:rsidR="00461FC2" w:rsidRPr="00461FC2">
        <w:t>Планирование и контроль задач осуществлялись при помощи системы IMS, что позволяло организовать работу в рамках итеративной модели [</w:t>
      </w:r>
      <w:r w:rsidR="00FB1A15">
        <w:t>3</w:t>
      </w:r>
      <w:r w:rsidR="00461FC2" w:rsidRPr="00461FC2">
        <w:t>].</w:t>
      </w:r>
    </w:p>
    <w:p w14:paraId="24B4125A" w14:textId="77777777" w:rsidR="00955B4C" w:rsidRDefault="00955B4C" w:rsidP="00955B4C">
      <w:pPr>
        <w:pStyle w:val="af6"/>
      </w:pPr>
      <w:r>
        <w:t>В состав команды входили два ключевых специалиста: программист и геймдизайнер.</w:t>
      </w:r>
    </w:p>
    <w:p w14:paraId="344F8C53" w14:textId="77777777" w:rsidR="00955B4C" w:rsidRDefault="00955B4C" w:rsidP="00955B4C">
      <w:pPr>
        <w:pStyle w:val="af6"/>
      </w:pPr>
      <w:r>
        <w:t>Распределение задач происходило следующим образом:</w:t>
      </w:r>
    </w:p>
    <w:p w14:paraId="011C3D80" w14:textId="64FC0B6F" w:rsidR="008F5A51" w:rsidRDefault="008F5A51" w:rsidP="00955B4C">
      <w:pPr>
        <w:pStyle w:val="a"/>
      </w:pPr>
      <w:r>
        <w:t>П</w:t>
      </w:r>
      <w:r>
        <w:t>рограммист занимался созданием и отладкой игрового кода, реализацией новых механик, настройкой пользовательского интерфейса, а также подготовкой инструмента для редактирования уровней, предназначенного для использования геймдизайнером;</w:t>
      </w:r>
    </w:p>
    <w:p w14:paraId="6CE344AC" w14:textId="7DA9A1E9" w:rsidR="008F5A51" w:rsidRDefault="008F5A51" w:rsidP="00955B4C">
      <w:pPr>
        <w:pStyle w:val="a"/>
      </w:pPr>
      <w:r>
        <w:t>Г</w:t>
      </w:r>
      <w:r>
        <w:t>еймдизайнер отвечал за проработку игровых концепций, разработку и балансировку уровней, создание визуального и звукового сопровождения, а также подготовку обучающих элементов и подсказок.</w:t>
      </w:r>
    </w:p>
    <w:p w14:paraId="6AD6861D" w14:textId="77777777" w:rsidR="00955B4C" w:rsidRDefault="00955B4C" w:rsidP="008F5A51">
      <w:pPr>
        <w:pStyle w:val="af6"/>
      </w:pPr>
    </w:p>
    <w:p w14:paraId="21DDDEFE" w14:textId="7D7E2F6A" w:rsidR="00FB1A15" w:rsidRPr="00FB1A15" w:rsidRDefault="00FB1A15" w:rsidP="00FB1A15">
      <w:pPr>
        <w:pStyle w:val="af6"/>
      </w:pPr>
      <w:r w:rsidRPr="00FB1A15">
        <w:t>Использование платформы GitHub обеспечивало хранение версий и удобство командной разработки [</w:t>
      </w:r>
      <w:r>
        <w:t>4</w:t>
      </w:r>
      <w:r w:rsidRPr="00FB1A15">
        <w:t>].</w:t>
      </w:r>
    </w:p>
    <w:p w14:paraId="3A2217CB" w14:textId="423E4B2B" w:rsidR="008F5A51" w:rsidRDefault="008F5A51" w:rsidP="008F5A51">
      <w:pPr>
        <w:pStyle w:val="af6"/>
      </w:pPr>
      <w:r>
        <w:t>Регулярные совещания и обмен информацией способствовали своевременному выявлению проблем и оперативному принятию решений, что обеспечивало плавное продвижение проекта. Планирование велось с применением гибкого подхода, позволяющего корректировать задачи в зависимости от промежуточных результатов и приоритетов.</w:t>
      </w:r>
    </w:p>
    <w:p w14:paraId="71CABF7A" w14:textId="77777777" w:rsidR="006559AE" w:rsidRPr="000C7440" w:rsidRDefault="006559AE" w:rsidP="00FB1A15">
      <w:pPr>
        <w:pStyle w:val="110"/>
        <w:jc w:val="center"/>
      </w:pPr>
      <w:bookmarkStart w:id="25" w:name="_Toc8214335"/>
      <w:bookmarkStart w:id="26" w:name="_Toc164096968"/>
      <w:bookmarkStart w:id="27" w:name="_Toc196860986"/>
      <w:bookmarkStart w:id="28" w:name="_Toc196862099"/>
      <w:bookmarkStart w:id="29" w:name="_Toc196862361"/>
      <w:bookmarkStart w:id="30" w:name="_Toc196862599"/>
      <w:bookmarkStart w:id="31" w:name="_Toc196862850"/>
      <w:bookmarkStart w:id="32" w:name="_Toc196863068"/>
      <w:bookmarkStart w:id="33" w:name="_Toc201013719"/>
      <w:r w:rsidRPr="000C7440">
        <w:lastRenderedPageBreak/>
        <w:t>З</w:t>
      </w:r>
      <w:r w:rsidR="00B26509" w:rsidRPr="000C7440">
        <w:t>АКЛЮЧЕНИЕ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0A2095D6" w14:textId="77777777" w:rsidR="00706D90" w:rsidRPr="000C7440" w:rsidRDefault="00706D90" w:rsidP="00706D90">
      <w:pPr>
        <w:pStyle w:val="22"/>
      </w:pPr>
    </w:p>
    <w:p w14:paraId="55FE692E" w14:textId="77777777" w:rsidR="00B06667" w:rsidRDefault="00B06667" w:rsidP="00B06667">
      <w:pPr>
        <w:pStyle w:val="22"/>
      </w:pPr>
      <w:r>
        <w:t>Промежуточные итоги разработки свидетельствуют о высокой степени соответствия ключевых компонентов программного продукта требованиям, сформулированным заказчиком и целевой аудиторией. Внедрение новых игровых механик, расширение контентной базы и реализация пользовательского интерфейса обеспечили улучшение качества взаимодействия пользователя с продуктом и повысили уровень вовлечённости. Тем не менее, отсутствие отдельных запланированных функций указывает на необходимость продолжения работы в рамках текущего проектного цикла.</w:t>
      </w:r>
    </w:p>
    <w:p w14:paraId="124E014A" w14:textId="77777777" w:rsidR="00B06667" w:rsidRDefault="00B06667" w:rsidP="00B06667">
      <w:pPr>
        <w:pStyle w:val="22"/>
      </w:pPr>
      <w:r>
        <w:t>Проведённое тестирование показало достаточную стабильность реализованных решений. Выявленные дефекты носили преимущественно функциональный характер и касались работы отдельных механик и взаимодействия с объектами среды. Их устранение положительно повлияло на устойчивость системы, однако подтвердило потребность в более глубокой автоматизации тестирования и регламентировании процессов отладки.</w:t>
      </w:r>
    </w:p>
    <w:p w14:paraId="31323506" w14:textId="77777777" w:rsidR="00B06667" w:rsidRDefault="00B06667" w:rsidP="00B06667">
      <w:pPr>
        <w:pStyle w:val="22"/>
      </w:pPr>
      <w:r>
        <w:t>В качестве приоритетных направлений дальнейшей разработки выделяются завершение функционала редактора уровней, реализация погодных эффектов с влиянием на геймплей, а также улучшение звуковой среды. Реализация данных аспектов будет способствовать не только увеличению реиграбельности, но и созданию более выразительной и насыщенной игровой атмосферы. Дополнительное внимание рекомендуется уделить интеграции обратной связи от пользователей, что позволит оперативно реагировать на выявленные проблемы и адаптировать продукт под запросы аудитории.</w:t>
      </w:r>
    </w:p>
    <w:p w14:paraId="7A50EA53" w14:textId="3CB06423" w:rsidR="00FB2AE9" w:rsidRPr="000C7440" w:rsidRDefault="00FB2AE9" w:rsidP="00B06667">
      <w:pPr>
        <w:pStyle w:val="22"/>
      </w:pPr>
      <w:r w:rsidRPr="000C7440">
        <w:br w:type="page"/>
      </w:r>
    </w:p>
    <w:p w14:paraId="0D3A7D13" w14:textId="77777777" w:rsidR="001A09FB" w:rsidRPr="000C7440" w:rsidRDefault="001A09FB" w:rsidP="000C7440">
      <w:pPr>
        <w:pStyle w:val="110"/>
      </w:pPr>
      <w:bookmarkStart w:id="34" w:name="_Toc477525073"/>
      <w:bookmarkStart w:id="35" w:name="_Toc477526600"/>
      <w:bookmarkStart w:id="36" w:name="_Toc477526815"/>
      <w:bookmarkStart w:id="37" w:name="_Toc477529038"/>
      <w:bookmarkStart w:id="38" w:name="_Toc477530301"/>
      <w:bookmarkStart w:id="39" w:name="_Toc477532641"/>
      <w:bookmarkStart w:id="40" w:name="_Toc8214336"/>
      <w:bookmarkStart w:id="41" w:name="_Toc164096969"/>
      <w:bookmarkStart w:id="42" w:name="_Toc196860987"/>
      <w:bookmarkStart w:id="43" w:name="_Toc196862100"/>
      <w:bookmarkStart w:id="44" w:name="_Toc196862362"/>
      <w:bookmarkStart w:id="45" w:name="_Toc196862600"/>
      <w:bookmarkStart w:id="46" w:name="_Toc196862851"/>
      <w:bookmarkStart w:id="47" w:name="_Toc196863069"/>
      <w:bookmarkStart w:id="48" w:name="_Toc201013720"/>
      <w:r w:rsidRPr="000C7440">
        <w:lastRenderedPageBreak/>
        <w:t>С</w:t>
      </w:r>
      <w:r w:rsidR="00B26509" w:rsidRPr="000C7440">
        <w:t>ПИСОК ИСПОЛЬЗОВАННЫХ ИСТОЧНИКОВ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17DCEC64" w14:textId="77777777" w:rsidR="00EE1991" w:rsidRPr="000C7440" w:rsidRDefault="00EE1991" w:rsidP="00EE1991">
      <w:pPr>
        <w:pStyle w:val="22"/>
      </w:pPr>
    </w:p>
    <w:p w14:paraId="70389CAF" w14:textId="77777777" w:rsidR="00FB1A15" w:rsidRDefault="00FB1A15" w:rsidP="00FB1A15">
      <w:pPr>
        <w:pStyle w:val="7"/>
      </w:pPr>
      <w:r>
        <w:t>Чепурнов, Д. А. Разработка компьютерных игр: теория и практика / Д. А. Чепурнов. – Москва: КноРус, 2021. – 312 с.</w:t>
      </w:r>
    </w:p>
    <w:p w14:paraId="2CC14A4D" w14:textId="7E9A1E66" w:rsidR="00FB1A15" w:rsidRDefault="00FB1A15" w:rsidP="00FB1A15">
      <w:pPr>
        <w:pStyle w:val="7"/>
      </w:pPr>
      <w:r>
        <w:t>Документация Unity [Электронный ресурс] / Unity Technologies. – URL: https://docs.unity3d.com/ru/2021.3/Manual/index.html (дата обращения: 12.05.2025).</w:t>
      </w:r>
    </w:p>
    <w:p w14:paraId="2D8BC5C7" w14:textId="183EC238" w:rsidR="00ED5CD4" w:rsidRDefault="00ED5CD4" w:rsidP="00ED5CD4">
      <w:pPr>
        <w:pStyle w:val="7"/>
      </w:pPr>
      <w:r>
        <w:t xml:space="preserve">IMS: система управления проектами [Электронный ресурс] / CR5 Software – URL: https://ims.cr5.space (дата обращения: </w:t>
      </w:r>
      <w:r>
        <w:t>01</w:t>
      </w:r>
      <w:r>
        <w:t>.06.2025).</w:t>
      </w:r>
    </w:p>
    <w:p w14:paraId="3B039CB7" w14:textId="77777777" w:rsidR="00FB1A15" w:rsidRDefault="00FB1A15" w:rsidP="00FB1A15">
      <w:pPr>
        <w:pStyle w:val="7"/>
      </w:pPr>
      <w:r>
        <w:t>GitHub – Платформа для командной разработки ПО [Электронный ресурс] / GitHub, Inc. – URL: https://github.com (дата обращения: 16.06.2025).</w:t>
      </w:r>
    </w:p>
    <w:p w14:paraId="5CAB8469" w14:textId="77777777" w:rsidR="00FB1A15" w:rsidRPr="000C7440" w:rsidRDefault="00FB1A15" w:rsidP="00FB1A15">
      <w:pPr>
        <w:pStyle w:val="7"/>
        <w:numPr>
          <w:ilvl w:val="0"/>
          <w:numId w:val="0"/>
        </w:numPr>
        <w:ind w:left="709"/>
      </w:pPr>
    </w:p>
    <w:p w14:paraId="34DF0B9E" w14:textId="60E1B108" w:rsidR="00156717" w:rsidRPr="000C7440" w:rsidRDefault="00156717" w:rsidP="00986A3A">
      <w:pPr>
        <w:pStyle w:val="7"/>
      </w:pPr>
      <w:r w:rsidRPr="000C7440">
        <w:br w:type="page"/>
      </w:r>
    </w:p>
    <w:p w14:paraId="78BC3913" w14:textId="52DA448F" w:rsidR="00461FC2" w:rsidRDefault="000D2767" w:rsidP="00461FC2">
      <w:pPr>
        <w:pStyle w:val="8"/>
        <w:jc w:val="center"/>
        <w:rPr>
          <w:lang w:val="ru-RU"/>
        </w:rPr>
      </w:pPr>
      <w:bookmarkStart w:id="49" w:name="_Toc477530302"/>
      <w:bookmarkStart w:id="50" w:name="_Toc477532642"/>
      <w:bookmarkStart w:id="51" w:name="_Toc8214337"/>
      <w:r w:rsidRPr="000C7440">
        <w:rPr>
          <w:lang w:val="ru-RU"/>
        </w:rPr>
        <w:lastRenderedPageBreak/>
        <w:br/>
      </w:r>
      <w:bookmarkStart w:id="52" w:name="_Toc201013721"/>
      <w:r w:rsidR="00020789" w:rsidRPr="000C7440">
        <w:rPr>
          <w:lang w:val="ru-RU"/>
        </w:rPr>
        <w:t>(обязательное)</w:t>
      </w:r>
      <w:r w:rsidR="00020789" w:rsidRPr="000C7440">
        <w:rPr>
          <w:lang w:val="ru-RU"/>
        </w:rPr>
        <w:br/>
      </w:r>
      <w:r w:rsidR="00020789" w:rsidRPr="000C7440">
        <w:rPr>
          <w:lang w:val="ru-RU"/>
        </w:rPr>
        <w:br/>
      </w:r>
      <w:r w:rsidR="00461FC2" w:rsidRPr="00461FC2">
        <w:rPr>
          <w:lang w:val="ru-RU"/>
        </w:rPr>
        <w:t>Интерфейс системы управления задачам</w:t>
      </w:r>
      <w:r w:rsidR="00461FC2">
        <w:rPr>
          <w:lang w:val="ru-RU"/>
        </w:rPr>
        <w:t>и</w:t>
      </w:r>
      <w:bookmarkEnd w:id="52"/>
    </w:p>
    <w:p w14:paraId="7C6E5286" w14:textId="77777777" w:rsidR="00461FC2" w:rsidRPr="00461FC2" w:rsidRDefault="00461FC2" w:rsidP="00461FC2">
      <w:pPr>
        <w:pStyle w:val="8"/>
        <w:numPr>
          <w:ilvl w:val="0"/>
          <w:numId w:val="0"/>
        </w:numPr>
        <w:rPr>
          <w:lang w:val="ru-RU"/>
        </w:rPr>
      </w:pPr>
    </w:p>
    <w:bookmarkEnd w:id="49"/>
    <w:bookmarkEnd w:id="50"/>
    <w:bookmarkEnd w:id="51"/>
    <w:p w14:paraId="4440F69F" w14:textId="77777777" w:rsidR="00B06667" w:rsidRDefault="00B06667" w:rsidP="00B06667">
      <w:pPr>
        <w:pStyle w:val="53"/>
        <w:keepNext/>
        <w:numPr>
          <w:ilvl w:val="0"/>
          <w:numId w:val="0"/>
        </w:numPr>
      </w:pPr>
      <w:r w:rsidRPr="00B06667">
        <w:rPr>
          <w:noProof/>
        </w:rPr>
        <w:drawing>
          <wp:inline distT="0" distB="0" distL="0" distR="0" wp14:anchorId="79E3184D" wp14:editId="313EA541">
            <wp:extent cx="5939790" cy="4189730"/>
            <wp:effectExtent l="0" t="0" r="3810" b="1270"/>
            <wp:docPr id="20085908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08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32D7" w14:textId="3DE527A0" w:rsidR="00B06667" w:rsidRDefault="00B06667" w:rsidP="00B06667">
      <w:pPr>
        <w:pStyle w:val="af9"/>
      </w:pPr>
      <w:r w:rsidRPr="00B06667">
        <w:t xml:space="preserve">Рисунок </w:t>
      </w:r>
      <w:r w:rsidRPr="00B06667">
        <w:fldChar w:fldCharType="begin"/>
      </w:r>
      <w:r w:rsidRPr="00B06667">
        <w:instrText xml:space="preserve"> SEQ Рисунок \* ARABIC </w:instrText>
      </w:r>
      <w:r w:rsidRPr="00B06667">
        <w:fldChar w:fldCharType="separate"/>
      </w:r>
      <w:r w:rsidR="00BF7BF2">
        <w:rPr>
          <w:noProof/>
        </w:rPr>
        <w:t>1</w:t>
      </w:r>
      <w:r w:rsidRPr="00B06667">
        <w:fldChar w:fldCharType="end"/>
      </w:r>
      <w:r w:rsidRPr="00B06667">
        <w:t xml:space="preserve"> – Доска команды</w:t>
      </w:r>
    </w:p>
    <w:p w14:paraId="42B5D2DD" w14:textId="54675322" w:rsidR="00ED5CD4" w:rsidRDefault="00ED5CD4">
      <w:pPr>
        <w:spacing w:after="160"/>
      </w:pPr>
      <w:r>
        <w:br w:type="page"/>
      </w:r>
    </w:p>
    <w:p w14:paraId="758B5B32" w14:textId="0EE5AA78" w:rsidR="00ED5CD4" w:rsidRDefault="00ED5CD4" w:rsidP="00ED5CD4">
      <w:pPr>
        <w:pStyle w:val="8"/>
        <w:jc w:val="center"/>
        <w:rPr>
          <w:lang w:val="ru-RU"/>
        </w:rPr>
      </w:pPr>
      <w:r w:rsidRPr="000C7440">
        <w:rPr>
          <w:lang w:val="ru-RU"/>
        </w:rPr>
        <w:lastRenderedPageBreak/>
        <w:br/>
        <w:t>(обязательное)</w:t>
      </w:r>
      <w:r w:rsidRPr="000C7440">
        <w:rPr>
          <w:lang w:val="ru-RU"/>
        </w:rPr>
        <w:br/>
      </w:r>
      <w:r w:rsidRPr="000C7440">
        <w:rPr>
          <w:lang w:val="ru-RU"/>
        </w:rPr>
        <w:br/>
      </w:r>
      <w:r>
        <w:rPr>
          <w:lang w:val="ru-RU"/>
        </w:rPr>
        <w:t>Протокол тестирования</w:t>
      </w:r>
    </w:p>
    <w:p w14:paraId="15CE0A3D" w14:textId="77777777" w:rsidR="00461FC2" w:rsidRPr="000C7440" w:rsidRDefault="00461FC2" w:rsidP="00461FC2">
      <w:pPr>
        <w:pStyle w:val="8"/>
        <w:numPr>
          <w:ilvl w:val="0"/>
          <w:numId w:val="0"/>
        </w:numPr>
        <w:rPr>
          <w:lang w:val="ru-RU"/>
        </w:rPr>
      </w:pPr>
    </w:p>
    <w:p w14:paraId="3D30266A" w14:textId="6F4DFDC2" w:rsidR="00461FC2" w:rsidRDefault="00461FC2" w:rsidP="00461FC2">
      <w:pPr>
        <w:pStyle w:val="af9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F7BF2">
        <w:rPr>
          <w:noProof/>
        </w:rPr>
        <w:t>1</w:t>
      </w:r>
      <w:r>
        <w:fldChar w:fldCharType="end"/>
      </w:r>
      <w:r>
        <w:t xml:space="preserve"> – Протокол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5"/>
        <w:gridCol w:w="1393"/>
        <w:gridCol w:w="3872"/>
        <w:gridCol w:w="899"/>
        <w:gridCol w:w="1439"/>
        <w:gridCol w:w="1296"/>
      </w:tblGrid>
      <w:tr w:rsidR="00461FC2" w:rsidRPr="00461FC2" w14:paraId="489AD9B7" w14:textId="77777777" w:rsidTr="00461FC2">
        <w:tc>
          <w:tcPr>
            <w:tcW w:w="0" w:type="auto"/>
            <w:hideMark/>
          </w:tcPr>
          <w:p w14:paraId="4D5D70BD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93" w:type="dxa"/>
            <w:hideMark/>
          </w:tcPr>
          <w:p w14:paraId="14BAD742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Название модуля</w:t>
            </w:r>
          </w:p>
        </w:tc>
        <w:tc>
          <w:tcPr>
            <w:tcW w:w="3872" w:type="dxa"/>
            <w:hideMark/>
          </w:tcPr>
          <w:p w14:paraId="5EE0B539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Описание выявленной ошибки</w:t>
            </w:r>
          </w:p>
        </w:tc>
        <w:tc>
          <w:tcPr>
            <w:tcW w:w="0" w:type="auto"/>
            <w:hideMark/>
          </w:tcPr>
          <w:p w14:paraId="6D953906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  <w:tc>
          <w:tcPr>
            <w:tcW w:w="1132" w:type="dxa"/>
            <w:hideMark/>
          </w:tcPr>
          <w:p w14:paraId="10B99BE9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296" w:type="dxa"/>
            <w:hideMark/>
          </w:tcPr>
          <w:p w14:paraId="3B9EEF85" w14:textId="77777777" w:rsidR="00461FC2" w:rsidRPr="00461FC2" w:rsidRDefault="00461FC2" w:rsidP="00461FC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Дата обнаружения</w:t>
            </w:r>
          </w:p>
        </w:tc>
      </w:tr>
      <w:tr w:rsidR="00461FC2" w:rsidRPr="00461FC2" w14:paraId="4E205CA7" w14:textId="77777777" w:rsidTr="00461FC2">
        <w:tc>
          <w:tcPr>
            <w:tcW w:w="0" w:type="auto"/>
            <w:hideMark/>
          </w:tcPr>
          <w:p w14:paraId="779F1BB1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3" w:type="dxa"/>
            <w:hideMark/>
          </w:tcPr>
          <w:p w14:paraId="2DF649D1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Механика «липкого куба»</w:t>
            </w:r>
          </w:p>
        </w:tc>
        <w:tc>
          <w:tcPr>
            <w:tcW w:w="3872" w:type="dxa"/>
            <w:hideMark/>
          </w:tcPr>
          <w:p w14:paraId="5C7A9BC9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Игрок прилипает к наклонной плоскости, на которой не должен удерживаться</w:t>
            </w:r>
          </w:p>
        </w:tc>
        <w:tc>
          <w:tcPr>
            <w:tcW w:w="0" w:type="auto"/>
            <w:hideMark/>
          </w:tcPr>
          <w:p w14:paraId="66B74516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1FE23962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hideMark/>
          </w:tcPr>
          <w:p w14:paraId="44C016A7" w14:textId="55CFDA34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12.0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  <w:tr w:rsidR="00461FC2" w:rsidRPr="00461FC2" w14:paraId="1BFC432A" w14:textId="77777777" w:rsidTr="00461FC2">
        <w:tc>
          <w:tcPr>
            <w:tcW w:w="0" w:type="auto"/>
            <w:hideMark/>
          </w:tcPr>
          <w:p w14:paraId="4A8F6023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3" w:type="dxa"/>
            <w:hideMark/>
          </w:tcPr>
          <w:p w14:paraId="79680703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Система сохранения</w:t>
            </w:r>
          </w:p>
        </w:tc>
        <w:tc>
          <w:tcPr>
            <w:tcW w:w="3872" w:type="dxa"/>
            <w:hideMark/>
          </w:tcPr>
          <w:p w14:paraId="26E1F84D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Настройки не сохраняются при выходе из игры</w:t>
            </w:r>
          </w:p>
        </w:tc>
        <w:tc>
          <w:tcPr>
            <w:tcW w:w="0" w:type="auto"/>
            <w:hideMark/>
          </w:tcPr>
          <w:p w14:paraId="45FF5F57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70F95D60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hideMark/>
          </w:tcPr>
          <w:p w14:paraId="298024BC" w14:textId="1F370F1A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.04.2025</w:t>
            </w:r>
          </w:p>
        </w:tc>
      </w:tr>
      <w:tr w:rsidR="00461FC2" w:rsidRPr="00461FC2" w14:paraId="2CC0EC49" w14:textId="77777777" w:rsidTr="00461FC2">
        <w:tc>
          <w:tcPr>
            <w:tcW w:w="0" w:type="auto"/>
            <w:hideMark/>
          </w:tcPr>
          <w:p w14:paraId="37A96E03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3" w:type="dxa"/>
            <w:hideMark/>
          </w:tcPr>
          <w:p w14:paraId="79EE3510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Уровень 5</w:t>
            </w:r>
          </w:p>
        </w:tc>
        <w:tc>
          <w:tcPr>
            <w:tcW w:w="3872" w:type="dxa"/>
            <w:hideMark/>
          </w:tcPr>
          <w:p w14:paraId="4276AE0F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Игрок может застрять между двумя подвижными платформами</w:t>
            </w:r>
          </w:p>
        </w:tc>
        <w:tc>
          <w:tcPr>
            <w:tcW w:w="0" w:type="auto"/>
            <w:hideMark/>
          </w:tcPr>
          <w:p w14:paraId="5E004A0B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4C25649B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0" w:type="auto"/>
            <w:hideMark/>
          </w:tcPr>
          <w:p w14:paraId="51917BA1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20.04.2025</w:t>
            </w:r>
          </w:p>
        </w:tc>
      </w:tr>
      <w:tr w:rsidR="00461FC2" w:rsidRPr="00461FC2" w14:paraId="207B00DE" w14:textId="77777777" w:rsidTr="00461FC2">
        <w:tc>
          <w:tcPr>
            <w:tcW w:w="0" w:type="auto"/>
            <w:hideMark/>
          </w:tcPr>
          <w:p w14:paraId="00356911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93" w:type="dxa"/>
            <w:hideMark/>
          </w:tcPr>
          <w:p w14:paraId="1C0C5BAA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UI обучения</w:t>
            </w:r>
          </w:p>
        </w:tc>
        <w:tc>
          <w:tcPr>
            <w:tcW w:w="3872" w:type="dxa"/>
            <w:hideMark/>
          </w:tcPr>
          <w:p w14:paraId="21253BDD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Некоторые подсказки появляются повторно после завершения обучения</w:t>
            </w:r>
          </w:p>
        </w:tc>
        <w:tc>
          <w:tcPr>
            <w:tcW w:w="0" w:type="auto"/>
            <w:hideMark/>
          </w:tcPr>
          <w:p w14:paraId="2C764A81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hideMark/>
          </w:tcPr>
          <w:p w14:paraId="5114F9B3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hideMark/>
          </w:tcPr>
          <w:p w14:paraId="2CBC22C4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22.04.2025</w:t>
            </w:r>
          </w:p>
        </w:tc>
      </w:tr>
      <w:tr w:rsidR="00461FC2" w:rsidRPr="00461FC2" w14:paraId="6E2B14F6" w14:textId="77777777" w:rsidTr="00461FC2">
        <w:tc>
          <w:tcPr>
            <w:tcW w:w="0" w:type="auto"/>
            <w:hideMark/>
          </w:tcPr>
          <w:p w14:paraId="29DD175F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93" w:type="dxa"/>
            <w:hideMark/>
          </w:tcPr>
          <w:p w14:paraId="21D65F5F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Звуковое сопровождение</w:t>
            </w:r>
          </w:p>
        </w:tc>
        <w:tc>
          <w:tcPr>
            <w:tcW w:w="3872" w:type="dxa"/>
            <w:hideMark/>
          </w:tcPr>
          <w:p w14:paraId="38157A68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Звук прыжка не воспроизводится при приземлении на разрушенные блоки</w:t>
            </w:r>
          </w:p>
        </w:tc>
        <w:tc>
          <w:tcPr>
            <w:tcW w:w="0" w:type="auto"/>
            <w:hideMark/>
          </w:tcPr>
          <w:p w14:paraId="2B05B8C8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158E91B2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hideMark/>
          </w:tcPr>
          <w:p w14:paraId="1978269E" w14:textId="5C1BC55D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  <w:tr w:rsidR="00461FC2" w:rsidRPr="00461FC2" w14:paraId="5CEC10B0" w14:textId="77777777" w:rsidTr="00461FC2">
        <w:tc>
          <w:tcPr>
            <w:tcW w:w="0" w:type="auto"/>
            <w:hideMark/>
          </w:tcPr>
          <w:p w14:paraId="05D0223F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93" w:type="dxa"/>
            <w:hideMark/>
          </w:tcPr>
          <w:p w14:paraId="1CBE8E8D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Декорации</w:t>
            </w:r>
          </w:p>
        </w:tc>
        <w:tc>
          <w:tcPr>
            <w:tcW w:w="3872" w:type="dxa"/>
            <w:hideMark/>
          </w:tcPr>
          <w:p w14:paraId="556F6B86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Разрушаемый объект не исчезает визуально, хотя коллизия отключена</w:t>
            </w:r>
          </w:p>
        </w:tc>
        <w:tc>
          <w:tcPr>
            <w:tcW w:w="0" w:type="auto"/>
            <w:hideMark/>
          </w:tcPr>
          <w:p w14:paraId="2E7CC547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03A90738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0" w:type="auto"/>
            <w:hideMark/>
          </w:tcPr>
          <w:p w14:paraId="06869B55" w14:textId="7165D1F0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  <w:tr w:rsidR="00461FC2" w:rsidRPr="00461FC2" w14:paraId="22BB28A6" w14:textId="77777777" w:rsidTr="00461FC2">
        <w:tc>
          <w:tcPr>
            <w:tcW w:w="0" w:type="auto"/>
            <w:hideMark/>
          </w:tcPr>
          <w:p w14:paraId="6749257F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93" w:type="dxa"/>
            <w:hideMark/>
          </w:tcPr>
          <w:p w14:paraId="7C30791C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Интеграция уровней</w:t>
            </w:r>
          </w:p>
        </w:tc>
        <w:tc>
          <w:tcPr>
            <w:tcW w:w="3872" w:type="dxa"/>
            <w:hideMark/>
          </w:tcPr>
          <w:p w14:paraId="6AA330AA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После перехода к следующему уровню не сбрасываются состояния эффектов</w:t>
            </w:r>
          </w:p>
        </w:tc>
        <w:tc>
          <w:tcPr>
            <w:tcW w:w="0" w:type="auto"/>
            <w:hideMark/>
          </w:tcPr>
          <w:p w14:paraId="118ECF97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2EBE8190" w14:textId="77777777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Исправлено</w:t>
            </w:r>
          </w:p>
        </w:tc>
        <w:tc>
          <w:tcPr>
            <w:tcW w:w="0" w:type="auto"/>
            <w:hideMark/>
          </w:tcPr>
          <w:p w14:paraId="5D7D4382" w14:textId="44CBFDDA" w:rsidR="00461FC2" w:rsidRPr="00461FC2" w:rsidRDefault="00461FC2" w:rsidP="00461F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461FC2">
              <w:rPr>
                <w:rFonts w:ascii="Times New Roman" w:hAnsi="Times New Roman" w:cs="Times New Roman"/>
                <w:sz w:val="24"/>
                <w:szCs w:val="24"/>
              </w:rPr>
              <w:t>.05.2025</w:t>
            </w:r>
          </w:p>
        </w:tc>
      </w:tr>
    </w:tbl>
    <w:p w14:paraId="1AED19F1" w14:textId="77777777" w:rsidR="00ED5CD4" w:rsidRPr="00ED5CD4" w:rsidRDefault="00ED5CD4" w:rsidP="00ED5CD4"/>
    <w:sectPr w:rsidR="00ED5CD4" w:rsidRPr="00ED5CD4" w:rsidSect="00B41F0C">
      <w:headerReference w:type="default" r:id="rId9"/>
      <w:footerReference w:type="default" r:id="rId10"/>
      <w:foot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85E9" w14:textId="77777777" w:rsidR="007802F5" w:rsidRPr="000C7440" w:rsidRDefault="007802F5" w:rsidP="00E070CB">
      <w:pPr>
        <w:spacing w:line="240" w:lineRule="auto"/>
      </w:pPr>
      <w:r w:rsidRPr="000C7440">
        <w:separator/>
      </w:r>
    </w:p>
    <w:p w14:paraId="011F29DE" w14:textId="77777777" w:rsidR="007802F5" w:rsidRPr="000C7440" w:rsidRDefault="007802F5"/>
    <w:p w14:paraId="2395E48B" w14:textId="77777777" w:rsidR="007802F5" w:rsidRPr="000C7440" w:rsidRDefault="007802F5"/>
  </w:endnote>
  <w:endnote w:type="continuationSeparator" w:id="0">
    <w:p w14:paraId="2ADAC9AD" w14:textId="77777777" w:rsidR="007802F5" w:rsidRPr="000C7440" w:rsidRDefault="007802F5" w:rsidP="00E070CB">
      <w:pPr>
        <w:spacing w:line="240" w:lineRule="auto"/>
      </w:pPr>
      <w:r w:rsidRPr="000C7440">
        <w:continuationSeparator/>
      </w:r>
    </w:p>
    <w:p w14:paraId="2677CD69" w14:textId="77777777" w:rsidR="007802F5" w:rsidRPr="000C7440" w:rsidRDefault="007802F5"/>
    <w:p w14:paraId="5D100DA2" w14:textId="77777777" w:rsidR="007802F5" w:rsidRPr="000C7440" w:rsidRDefault="007802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A8530B4" w14:textId="77777777" w:rsidR="003117EB" w:rsidRPr="000C7440" w:rsidRDefault="003117EB" w:rsidP="00BE15C1">
        <w:pPr>
          <w:pStyle w:val="a6"/>
          <w:jc w:val="center"/>
          <w:rPr>
            <w:sz w:val="28"/>
          </w:rPr>
        </w:pPr>
        <w:r w:rsidRPr="000C7440">
          <w:rPr>
            <w:rFonts w:ascii="Times New Roman" w:hAnsi="Times New Roman" w:cs="Times New Roman"/>
            <w:sz w:val="28"/>
          </w:rPr>
          <w:fldChar w:fldCharType="begin"/>
        </w:r>
        <w:r w:rsidRPr="000C7440">
          <w:rPr>
            <w:rFonts w:ascii="Times New Roman" w:hAnsi="Times New Roman" w:cs="Times New Roman"/>
            <w:sz w:val="28"/>
          </w:rPr>
          <w:instrText>PAGE   \* MERGEFORMAT</w:instrText>
        </w:r>
        <w:r w:rsidRPr="000C7440">
          <w:rPr>
            <w:rFonts w:ascii="Times New Roman" w:hAnsi="Times New Roman" w:cs="Times New Roman"/>
            <w:sz w:val="28"/>
          </w:rPr>
          <w:fldChar w:fldCharType="separate"/>
        </w:r>
        <w:r w:rsidR="00E1170C" w:rsidRPr="000C7440">
          <w:rPr>
            <w:rFonts w:ascii="Times New Roman" w:hAnsi="Times New Roman" w:cs="Times New Roman"/>
            <w:sz w:val="28"/>
          </w:rPr>
          <w:t>21</w:t>
        </w:r>
        <w:r w:rsidRPr="000C744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A8FE" w14:textId="05A90094" w:rsidR="005628B3" w:rsidRPr="000C7440" w:rsidRDefault="005628B3" w:rsidP="005628B3">
    <w:pPr>
      <w:pStyle w:val="a6"/>
      <w:jc w:val="center"/>
    </w:pPr>
    <w:r w:rsidRPr="000C7440">
      <w:rPr>
        <w:rFonts w:ascii="Times New Roman" w:hAnsi="Times New Roman" w:cs="Times New Roman"/>
        <w:sz w:val="28"/>
        <w:szCs w:val="28"/>
      </w:rPr>
      <w:t>Екатеринбург,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6ED2" w14:textId="77777777" w:rsidR="007802F5" w:rsidRPr="000C7440" w:rsidRDefault="007802F5" w:rsidP="00E070CB">
      <w:pPr>
        <w:spacing w:line="240" w:lineRule="auto"/>
      </w:pPr>
      <w:r w:rsidRPr="000C7440">
        <w:separator/>
      </w:r>
    </w:p>
    <w:p w14:paraId="42E33E04" w14:textId="77777777" w:rsidR="007802F5" w:rsidRPr="000C7440" w:rsidRDefault="007802F5"/>
    <w:p w14:paraId="22CEF420" w14:textId="77777777" w:rsidR="007802F5" w:rsidRPr="000C7440" w:rsidRDefault="007802F5"/>
  </w:footnote>
  <w:footnote w:type="continuationSeparator" w:id="0">
    <w:p w14:paraId="355D1D4E" w14:textId="77777777" w:rsidR="007802F5" w:rsidRPr="000C7440" w:rsidRDefault="007802F5" w:rsidP="00E070CB">
      <w:pPr>
        <w:spacing w:line="240" w:lineRule="auto"/>
      </w:pPr>
      <w:r w:rsidRPr="000C7440">
        <w:continuationSeparator/>
      </w:r>
    </w:p>
    <w:p w14:paraId="503A1413" w14:textId="77777777" w:rsidR="007802F5" w:rsidRPr="000C7440" w:rsidRDefault="007802F5"/>
    <w:p w14:paraId="5F20F577" w14:textId="77777777" w:rsidR="007802F5" w:rsidRPr="000C7440" w:rsidRDefault="007802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70EB" w14:textId="77777777" w:rsidR="00986A3A" w:rsidRPr="000C7440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7B208EE"/>
    <w:multiLevelType w:val="hybridMultilevel"/>
    <w:tmpl w:val="3EB41430"/>
    <w:lvl w:ilvl="0" w:tplc="D73A6908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94705986">
    <w:abstractNumId w:val="0"/>
  </w:num>
  <w:num w:numId="2" w16cid:durableId="1977492486">
    <w:abstractNumId w:val="4"/>
  </w:num>
  <w:num w:numId="3" w16cid:durableId="681052250">
    <w:abstractNumId w:val="8"/>
  </w:num>
  <w:num w:numId="4" w16cid:durableId="1691449960">
    <w:abstractNumId w:val="7"/>
  </w:num>
  <w:num w:numId="5" w16cid:durableId="360211486">
    <w:abstractNumId w:val="9"/>
  </w:num>
  <w:num w:numId="6" w16cid:durableId="1553882418">
    <w:abstractNumId w:val="5"/>
  </w:num>
  <w:num w:numId="7" w16cid:durableId="2030450367">
    <w:abstractNumId w:val="1"/>
  </w:num>
  <w:num w:numId="8" w16cid:durableId="849639699">
    <w:abstractNumId w:val="2"/>
  </w:num>
  <w:num w:numId="9" w16cid:durableId="1469204615">
    <w:abstractNumId w:val="3"/>
  </w:num>
  <w:num w:numId="10" w16cid:durableId="13406976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80020370">
    <w:abstractNumId w:val="10"/>
  </w:num>
  <w:num w:numId="12" w16cid:durableId="415438827">
    <w:abstractNumId w:val="6"/>
  </w:num>
  <w:num w:numId="13" w16cid:durableId="946739292">
    <w:abstractNumId w:val="6"/>
    <w:lvlOverride w:ilvl="0">
      <w:startOverride w:val="1"/>
    </w:lvlOverride>
  </w:num>
  <w:num w:numId="14" w16cid:durableId="99669353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B3"/>
    <w:rsid w:val="00000AB1"/>
    <w:rsid w:val="00002317"/>
    <w:rsid w:val="00004462"/>
    <w:rsid w:val="000045E4"/>
    <w:rsid w:val="00005B0D"/>
    <w:rsid w:val="00011182"/>
    <w:rsid w:val="000113F7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C7440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1FC2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C7FD4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628B3"/>
    <w:rsid w:val="00566EAB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3D3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02F5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33E9D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A51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5B4C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315C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6667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0CB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BF7BF2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77333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D5CD4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1A15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62C790"/>
  <w15:docId w15:val="{B6D70DEC-21AF-4537-BD86-796116BD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F11D5"/>
    <w:pPr>
      <w:spacing w:after="0"/>
    </w:pPr>
  </w:style>
  <w:style w:type="paragraph" w:styleId="1">
    <w:name w:val="heading 1"/>
    <w:basedOn w:val="a0"/>
    <w:next w:val="a0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0"/>
    <w:next w:val="a0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070CB"/>
  </w:style>
  <w:style w:type="paragraph" w:styleId="a6">
    <w:name w:val="footer"/>
    <w:basedOn w:val="a0"/>
    <w:link w:val="a7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070CB"/>
  </w:style>
  <w:style w:type="table" w:styleId="a8">
    <w:name w:val="Table Grid"/>
    <w:basedOn w:val="a2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0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0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9">
    <w:name w:val="annotation reference"/>
    <w:basedOn w:val="a1"/>
    <w:uiPriority w:val="99"/>
    <w:semiHidden/>
    <w:unhideWhenUsed/>
    <w:rsid w:val="00672EE4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2EE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2EE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2EE4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0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1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0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0C7440"/>
    <w:pPr>
      <w:pageBreakBefore/>
      <w:widowControl w:val="0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1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0C7440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1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1">
    <w:name w:val="Placeholder Text"/>
    <w:basedOn w:val="a1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0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Body Text"/>
    <w:basedOn w:val="a0"/>
    <w:link w:val="af2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1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1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link w:val="530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link w:val="520"/>
    <w:rsid w:val="0047523D"/>
    <w:pPr>
      <w:numPr>
        <w:numId w:val="5"/>
      </w:numPr>
      <w:ind w:left="0" w:firstLine="709"/>
    </w:pPr>
  </w:style>
  <w:style w:type="character" w:customStyle="1" w:styleId="af2">
    <w:name w:val="Основной текст Знак"/>
    <w:basedOn w:val="a1"/>
    <w:link w:val="af0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1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1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1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1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1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3">
    <w:name w:val="Normal (Web)"/>
    <w:basedOn w:val="a0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0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1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0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4">
    <w:name w:val="TOC Heading"/>
    <w:basedOn w:val="22"/>
    <w:next w:val="a0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0"/>
    <w:next w:val="a0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1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5">
    <w:name w:val="Hyperlink"/>
    <w:basedOn w:val="a1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0"/>
    <w:next w:val="a0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0"/>
    <w:next w:val="a0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af6">
    <w:name w:val="Основной"/>
    <w:basedOn w:val="a0"/>
    <w:link w:val="af7"/>
    <w:qFormat/>
    <w:rsid w:val="004C7FD4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530">
    <w:name w:val="5.3. Списки штриховой Знак"/>
    <w:basedOn w:val="23"/>
    <w:link w:val="53"/>
    <w:rsid w:val="004C7FD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20">
    <w:name w:val="5.2. Списки цифровой Знак"/>
    <w:basedOn w:val="530"/>
    <w:link w:val="52"/>
    <w:rsid w:val="004C7FD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7">
    <w:name w:val="Основной Знак"/>
    <w:basedOn w:val="520"/>
    <w:link w:val="af6"/>
    <w:rsid w:val="004C7FD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Список_ПП"/>
    <w:basedOn w:val="af6"/>
    <w:next w:val="af6"/>
    <w:link w:val="af8"/>
    <w:qFormat/>
    <w:rsid w:val="004C7FD4"/>
    <w:pPr>
      <w:numPr>
        <w:numId w:val="12"/>
      </w:numPr>
    </w:pPr>
  </w:style>
  <w:style w:type="character" w:customStyle="1" w:styleId="af8">
    <w:name w:val="Список_ПП Знак"/>
    <w:basedOn w:val="af7"/>
    <w:link w:val="a"/>
    <w:rsid w:val="004C7FD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9">
    <w:name w:val="caption"/>
    <w:basedOn w:val="a0"/>
    <w:next w:val="a0"/>
    <w:uiPriority w:val="35"/>
    <w:unhideWhenUsed/>
    <w:qFormat/>
    <w:rsid w:val="00B06667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val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172</TotalTime>
  <Pages>1</Pages>
  <Words>2781</Words>
  <Characters>15854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Ярочкина</dc:creator>
  <cp:keywords/>
  <dc:description/>
  <cp:lastModifiedBy>Ярочкина Валентина Эдуардовна</cp:lastModifiedBy>
  <cp:revision>4</cp:revision>
  <cp:lastPrinted>2025-06-16T20:24:00Z</cp:lastPrinted>
  <dcterms:created xsi:type="dcterms:W3CDTF">2025-06-16T17:29:00Z</dcterms:created>
  <dcterms:modified xsi:type="dcterms:W3CDTF">2025-06-16T20:24:00Z</dcterms:modified>
</cp:coreProperties>
</file>