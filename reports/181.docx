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18A9" w14:textId="77777777" w:rsidR="009F5902" w:rsidRPr="00534870" w:rsidRDefault="009F5902" w:rsidP="002B43EC">
      <w:pPr>
        <w:pStyle w:val="4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1FE8EFBA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46416E5D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5733BDAD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77007228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67286057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304D488" w14:textId="77777777" w:rsidR="009F5902" w:rsidRDefault="009F5902" w:rsidP="00126EE2">
      <w:pPr>
        <w:pStyle w:val="2"/>
        <w:ind w:firstLine="0"/>
        <w:jc w:val="center"/>
      </w:pPr>
      <w:r>
        <w:t>Институт радиоэлектроники и информационных технологий – РТФ</w:t>
      </w:r>
    </w:p>
    <w:p w14:paraId="3B5A209A" w14:textId="77777777" w:rsidR="009F5902" w:rsidRDefault="009F5902" w:rsidP="00126EE2">
      <w:pPr>
        <w:pStyle w:val="2"/>
        <w:ind w:firstLine="0"/>
        <w:jc w:val="center"/>
      </w:pPr>
      <w:r>
        <w:t>Школа бакалавриата</w:t>
      </w:r>
    </w:p>
    <w:p w14:paraId="0BA17A75" w14:textId="77777777" w:rsidR="009F5902" w:rsidRPr="00306C45" w:rsidRDefault="009F5902" w:rsidP="009F5902">
      <w:pPr>
        <w:spacing w:line="276" w:lineRule="auto"/>
        <w:jc w:val="center"/>
      </w:pPr>
    </w:p>
    <w:p w14:paraId="4CE38B0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5A8CE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DC343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CBE198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9A663A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50890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18A58FB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87EFF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540ED52A" w14:textId="1A574510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D61850" w:rsidRPr="00D61850">
        <w:rPr>
          <w:rFonts w:ascii="Times New Roman" w:hAnsi="Times New Roman" w:cs="Times New Roman"/>
          <w:sz w:val="28"/>
          <w:szCs w:val="28"/>
        </w:rPr>
        <w:t>Разработка бота для поиска и анализа вакансий с hh.ru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81489B1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F3388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5BCD2641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416BD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D239D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C0101A9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A9781A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97150C5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4FD0B662" w14:textId="77777777" w:rsidTr="00C5110B">
        <w:trPr>
          <w:trHeight w:val="195"/>
        </w:trPr>
        <w:tc>
          <w:tcPr>
            <w:tcW w:w="6480" w:type="dxa"/>
          </w:tcPr>
          <w:p w14:paraId="5B344871" w14:textId="2251D9D9" w:rsidR="009F5902" w:rsidRPr="00881391" w:rsidRDefault="009F5902" w:rsidP="00D61850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</w:t>
            </w:r>
            <w:r w:rsidR="00D618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D61850" w:rsidRPr="00D618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Акмалетдинов Даниэль Сагитович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7FCBFDB3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70A46949" w14:textId="77777777" w:rsidTr="00C5110B">
        <w:trPr>
          <w:trHeight w:val="195"/>
        </w:trPr>
        <w:tc>
          <w:tcPr>
            <w:tcW w:w="6480" w:type="dxa"/>
          </w:tcPr>
          <w:p w14:paraId="14F1BF45" w14:textId="1DF9F720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Куратор:</w:t>
            </w:r>
            <w:r w:rsidR="00D61850">
              <w:t xml:space="preserve"> </w:t>
            </w:r>
            <w:r w:rsidR="00D61850" w:rsidRPr="00D618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Харисов Азамат Робертович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943829A" w14:textId="40105411" w:rsidR="009F5902" w:rsidRPr="00D61850" w:rsidRDefault="00D61850" w:rsidP="00D61850">
            <w:pP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D61850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Кандидат технических наук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, доцент</w:t>
            </w:r>
            <w:r w:rsidR="009F5902"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5FAD4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21B0DFFC" w14:textId="77777777" w:rsidTr="00C5110B">
        <w:trPr>
          <w:trHeight w:val="549"/>
        </w:trPr>
        <w:tc>
          <w:tcPr>
            <w:tcW w:w="6480" w:type="dxa"/>
          </w:tcPr>
          <w:p w14:paraId="6E68004A" w14:textId="2A351271" w:rsidR="009F5902" w:rsidRPr="00D61850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D61850" w:rsidRPr="00D618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__</w:t>
            </w:r>
            <w:r w:rsidR="00D6185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NR</w:t>
            </w:r>
            <w:r w:rsidR="00D61850" w:rsidRPr="00D6185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</w:t>
            </w:r>
          </w:p>
          <w:p w14:paraId="26E010F1" w14:textId="6100ECD7" w:rsidR="009F5902" w:rsidRPr="00D61850" w:rsidRDefault="00D61850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Бакиров Антон Игоревич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F6C357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0898E56B" w14:textId="77777777" w:rsidTr="00C5110B">
        <w:trPr>
          <w:trHeight w:val="311"/>
        </w:trPr>
        <w:tc>
          <w:tcPr>
            <w:tcW w:w="6480" w:type="dxa"/>
          </w:tcPr>
          <w:p w14:paraId="198D984C" w14:textId="06365300" w:rsidR="009F5902" w:rsidRPr="00881391" w:rsidRDefault="00D61850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Ельцов Кирилл Павлович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18559A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2267EAD7" w14:textId="77777777" w:rsidTr="00C5110B">
        <w:trPr>
          <w:trHeight w:val="445"/>
        </w:trPr>
        <w:tc>
          <w:tcPr>
            <w:tcW w:w="6480" w:type="dxa"/>
          </w:tcPr>
          <w:p w14:paraId="6CA5DFA2" w14:textId="0E02A7CB" w:rsidR="009F5902" w:rsidRPr="00881391" w:rsidRDefault="00D61850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Игнатов Александр Юрьевич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138AC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7A8F11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3658B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F688B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E8010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7CC2C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487C6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D9FCF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C9B538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6B39EEFF" w14:textId="77777777" w:rsidR="00C70832" w:rsidRDefault="00C70832" w:rsidP="00DD232A">
      <w:pPr>
        <w:pStyle w:val="TOCHeading"/>
      </w:pPr>
      <w:r>
        <w:lastRenderedPageBreak/>
        <w:t>СОДЕРЖАНИЕ</w:t>
      </w:r>
    </w:p>
    <w:p w14:paraId="28929BAF" w14:textId="77777777" w:rsidR="00C70832" w:rsidRPr="00C70832" w:rsidRDefault="00C70832" w:rsidP="00C70832">
      <w:pPr>
        <w:pStyle w:val="2"/>
        <w:ind w:firstLine="0"/>
        <w:jc w:val="center"/>
      </w:pPr>
    </w:p>
    <w:p w14:paraId="2822F124" w14:textId="27EBBEE2" w:rsidR="00A878BE" w:rsidRDefault="000D2767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A878BE">
        <w:rPr>
          <w:noProof/>
        </w:rPr>
        <w:t>ВВЕДЕНИЕ</w:t>
      </w:r>
      <w:r w:rsidR="00A878BE">
        <w:rPr>
          <w:noProof/>
        </w:rPr>
        <w:tab/>
      </w:r>
      <w:r w:rsidR="00A878BE">
        <w:rPr>
          <w:noProof/>
        </w:rPr>
        <w:fldChar w:fldCharType="begin"/>
      </w:r>
      <w:r w:rsidR="00A878BE">
        <w:rPr>
          <w:noProof/>
        </w:rPr>
        <w:instrText xml:space="preserve"> PAGEREF _Toc200094398 \h </w:instrText>
      </w:r>
      <w:r w:rsidR="00A878BE">
        <w:rPr>
          <w:noProof/>
        </w:rPr>
      </w:r>
      <w:r w:rsidR="00A878BE">
        <w:rPr>
          <w:noProof/>
        </w:rPr>
        <w:fldChar w:fldCharType="separate"/>
      </w:r>
      <w:r w:rsidR="00A878BE">
        <w:rPr>
          <w:noProof/>
        </w:rPr>
        <w:t>3</w:t>
      </w:r>
      <w:r w:rsidR="00A878BE">
        <w:rPr>
          <w:noProof/>
        </w:rPr>
        <w:fldChar w:fldCharType="end"/>
      </w:r>
    </w:p>
    <w:p w14:paraId="5F89C985" w14:textId="372E8604" w:rsidR="00A878BE" w:rsidRDefault="00A878BE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404CC2E" w14:textId="605A4C50" w:rsidR="00A878BE" w:rsidRDefault="00A878B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Описание работ каждого участника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719EAE3" w14:textId="54C6B907" w:rsidR="00A878BE" w:rsidRDefault="00A878B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Разбор технического задания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854C8B5" w14:textId="225A3709" w:rsidR="00A878BE" w:rsidRDefault="00A878BE">
      <w:pPr>
        <w:pStyle w:val="TOC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1.2.1 Стек технологий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7A46ABF" w14:textId="552D08D2" w:rsidR="00A878BE" w:rsidRDefault="00A878BE">
      <w:pPr>
        <w:pStyle w:val="TOC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1.2.2 Краткое описание возможностей бота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99FF48F" w14:textId="203F0C97" w:rsidR="00A878BE" w:rsidRDefault="00A878BE">
      <w:pPr>
        <w:pStyle w:val="TOC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1.2.3 Основные функции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875DD41" w14:textId="248E558D" w:rsidR="00A878BE" w:rsidRDefault="00A878BE">
      <w:pPr>
        <w:pStyle w:val="TOC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1.2.4 Технические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CB5CF24" w14:textId="5CDCF113" w:rsidR="00A878BE" w:rsidRDefault="00A878B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Анализ подобных программ и альтернативных решений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D891B1" w14:textId="47098438" w:rsidR="00A878BE" w:rsidRDefault="00A878BE">
      <w:pPr>
        <w:pStyle w:val="TOC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1.3.1 Телеграм-бот «Работа и вакансии на hh.ru»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059DF49" w14:textId="38553385" w:rsidR="00A878BE" w:rsidRDefault="00A878BE">
      <w:pPr>
        <w:pStyle w:val="TOC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1.3.2 Телеграм-бот «SuperJobRu_rabota_Bot»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2D7BEE7" w14:textId="50174DE7" w:rsidR="00A878BE" w:rsidRDefault="00A878BE">
      <w:pPr>
        <w:pStyle w:val="TOC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1.3.3 Телеграм-бот « getmatch: бот с IT-вакансиями»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9C34D0E" w14:textId="3380CF94" w:rsidR="00A878BE" w:rsidRDefault="00A878B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Архитектура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46FE136" w14:textId="478107CA" w:rsidR="00A878BE" w:rsidRDefault="00A878BE">
      <w:pPr>
        <w:pStyle w:val="TOC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1.4.1 Технологии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31FBE45" w14:textId="4994CC1D" w:rsidR="00A878BE" w:rsidRDefault="00A878BE">
      <w:pPr>
        <w:pStyle w:val="TOC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1.4.2 Архитектурные компоненты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3D314E3" w14:textId="58789315" w:rsidR="00A878BE" w:rsidRDefault="00A878B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1.5 Методология разработки и процесс тестирования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3D52EAC" w14:textId="222CACC8" w:rsidR="00A878BE" w:rsidRDefault="00A878BE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46C26AB" w14:textId="332516E4" w:rsidR="00A878BE" w:rsidRDefault="00A878BE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 Оценка соответствия программного продукта требованиям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4145213" w14:textId="693D438B" w:rsidR="00A878BE" w:rsidRDefault="00A878B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2.1 Оценка качества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A9D88BB" w14:textId="15D0FB76" w:rsidR="00A878BE" w:rsidRDefault="00A878BE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2.2 Предложения по улучшению и развитию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8934215" w14:textId="79B5BDAD" w:rsidR="00A878BE" w:rsidRDefault="00A878BE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_Toc200094418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B8D2AD0" w14:textId="645AD26E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51B0623A" w14:textId="77777777" w:rsidR="0090634C" w:rsidRDefault="002040D4" w:rsidP="00881391">
      <w:pPr>
        <w:pStyle w:val="11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200094398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76B51DCA" w14:textId="77777777" w:rsidR="00B07C0B" w:rsidRPr="00B07C0B" w:rsidRDefault="00B07C0B" w:rsidP="00B07C0B">
      <w:pPr>
        <w:pStyle w:val="2"/>
      </w:pPr>
    </w:p>
    <w:p w14:paraId="01084F7B" w14:textId="179FEB1D" w:rsidR="002E5600" w:rsidRDefault="007B7543" w:rsidP="00A878BE">
      <w:pPr>
        <w:pStyle w:val="6112"/>
        <w:ind w:firstLine="85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B7543">
        <w:rPr>
          <w:rFonts w:ascii="Times New Roman" w:eastAsia="Times New Roman" w:hAnsi="Times New Roman" w:cs="Times New Roman"/>
          <w:sz w:val="28"/>
          <w:szCs w:val="20"/>
          <w:lang w:eastAsia="ru-RU"/>
        </w:rPr>
        <w:t>В условиях стремительной трансформации рынка труда и цифровизации профессий критически важным становится оперативное получение аналитики о востребованных навыках. Представляемый проект — Telegram-бот для анализа ключевых компетенций в вакансиях — разработан для решения этой задачи. Его цель заключается в автоматизации сбора и обработки данных с платформы hh.ru для выявления наиболее частотных профессиональных требований к конкретным специальностям.</w:t>
      </w:r>
    </w:p>
    <w:p w14:paraId="5A961898" w14:textId="4F588886" w:rsidR="00634BDE" w:rsidRPr="00634BDE" w:rsidRDefault="00634BDE" w:rsidP="00A878BE">
      <w:pPr>
        <w:pStyle w:val="6112"/>
        <w:ind w:firstLine="709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4BDE">
        <w:rPr>
          <w:rFonts w:ascii="Times New Roman" w:eastAsia="Times New Roman" w:hAnsi="Times New Roman" w:cs="Times New Roman"/>
          <w:sz w:val="28"/>
          <w:szCs w:val="20"/>
          <w:lang w:eastAsia="ru-RU"/>
        </w:rPr>
        <w:t>Задачи проекта:</w:t>
      </w:r>
    </w:p>
    <w:p w14:paraId="185D874A" w14:textId="127A6236" w:rsidR="00634BDE" w:rsidRPr="00634BDE" w:rsidRDefault="00634BDE" w:rsidP="002F6BAE">
      <w:pPr>
        <w:pStyle w:val="6112"/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4BDE">
        <w:rPr>
          <w:rFonts w:ascii="Times New Roman" w:eastAsia="Times New Roman" w:hAnsi="Times New Roman" w:cs="Times New Roman"/>
          <w:sz w:val="28"/>
          <w:szCs w:val="20"/>
          <w:lang w:eastAsia="ru-RU"/>
        </w:rPr>
        <w:t>Реализация парсинга вакансий с детализацией по навыкам.</w:t>
      </w:r>
    </w:p>
    <w:p w14:paraId="77D072CA" w14:textId="395C259E" w:rsidR="00005087" w:rsidRDefault="00660839" w:rsidP="002F6BAE">
      <w:pPr>
        <w:pStyle w:val="6112"/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Повторение отработанного в других проектах функционала, для создания полноценной и удобной системы по поиску работы</w:t>
      </w:r>
      <w:r w:rsidR="00005087" w:rsidRPr="00634BDE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6192DF11" w14:textId="46DDCA4F" w:rsidR="00634BDE" w:rsidRPr="00634BDE" w:rsidRDefault="00660839" w:rsidP="002F6BAE">
      <w:pPr>
        <w:pStyle w:val="6112"/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60839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Создание интуитивного интерфейса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и деплой проекта</w:t>
      </w:r>
      <w:r w:rsidR="00634BDE" w:rsidRPr="00634BDE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4F7440C5" w14:textId="2F723F23" w:rsidR="00634BDE" w:rsidRDefault="00634BDE" w:rsidP="00A878BE">
      <w:pPr>
        <w:pStyle w:val="6112"/>
        <w:ind w:firstLine="709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34BDE">
        <w:rPr>
          <w:rFonts w:ascii="Times New Roman" w:eastAsia="Times New Roman" w:hAnsi="Times New Roman" w:cs="Times New Roman"/>
          <w:sz w:val="28"/>
          <w:szCs w:val="20"/>
          <w:lang w:eastAsia="ru-RU"/>
        </w:rPr>
        <w:t>Актуальность обусловлена отсутствием специализированных сервисов, предлагающих глубинный анализ навыков: существующие платформы ограничиваются базовой статистикой, не выделяя профильные компетенции для профессий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  <w:r w:rsidR="003C658F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3C658F" w:rsidRPr="003C658F">
        <w:rPr>
          <w:rFonts w:ascii="Times New Roman" w:eastAsia="Times New Roman" w:hAnsi="Times New Roman" w:cs="Times New Roman"/>
          <w:sz w:val="28"/>
          <w:szCs w:val="20"/>
          <w:lang w:eastAsia="ru-RU"/>
        </w:rPr>
        <w:t>Определение</w:t>
      </w:r>
      <w:r w:rsidR="003C658F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3C658F" w:rsidRPr="003C658F">
        <w:rPr>
          <w:rFonts w:ascii="Times New Roman" w:eastAsia="Times New Roman" w:hAnsi="Times New Roman" w:cs="Times New Roman"/>
          <w:sz w:val="28"/>
          <w:szCs w:val="20"/>
          <w:lang w:eastAsia="ru-RU"/>
        </w:rPr>
        <w:t>востребованных навыков для конкретной профессии — критически важный этап успешного трудоустройства</w:t>
      </w:r>
      <w:r w:rsidR="003C658F">
        <w:rPr>
          <w:rFonts w:ascii="Times New Roman" w:eastAsia="Times New Roman" w:hAnsi="Times New Roman" w:cs="Times New Roman"/>
          <w:sz w:val="28"/>
          <w:szCs w:val="20"/>
          <w:lang w:eastAsia="ru-RU"/>
        </w:rPr>
        <w:t>. И это не такая простая задача в нашем мире, где требования к одним и тем же профессиям меняются год от года.</w:t>
      </w:r>
    </w:p>
    <w:p w14:paraId="01541960" w14:textId="1D017FA4" w:rsidR="002E7AAF" w:rsidRPr="002E7AAF" w:rsidRDefault="002E7AAF" w:rsidP="00A878BE">
      <w:pPr>
        <w:pStyle w:val="6112"/>
        <w:ind w:firstLine="709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2E7AAF">
        <w:rPr>
          <w:rFonts w:ascii="Times New Roman" w:eastAsia="Times New Roman" w:hAnsi="Times New Roman" w:cs="Times New Roman"/>
          <w:sz w:val="28"/>
          <w:szCs w:val="20"/>
          <w:lang w:eastAsia="ru-RU"/>
        </w:rPr>
        <w:t>Область применения:</w:t>
      </w:r>
    </w:p>
    <w:p w14:paraId="41AC2DA1" w14:textId="6D99835F" w:rsidR="002E7AAF" w:rsidRPr="002E7AAF" w:rsidRDefault="002E7AAF" w:rsidP="002F6BAE">
      <w:pPr>
        <w:pStyle w:val="6112"/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2E7AAF">
        <w:rPr>
          <w:rFonts w:ascii="Times New Roman" w:eastAsia="Times New Roman" w:hAnsi="Times New Roman" w:cs="Times New Roman"/>
          <w:sz w:val="28"/>
          <w:szCs w:val="20"/>
          <w:lang w:eastAsia="ru-RU"/>
        </w:rPr>
        <w:t>Для соискателей — определение приоритетных направлений развития карьеры;</w:t>
      </w:r>
    </w:p>
    <w:p w14:paraId="32310024" w14:textId="3551B6B8" w:rsidR="002E7AAF" w:rsidRPr="002E7AAF" w:rsidRDefault="002E7AAF" w:rsidP="002F6BAE">
      <w:pPr>
        <w:pStyle w:val="6112"/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2E7AAF">
        <w:rPr>
          <w:rFonts w:ascii="Times New Roman" w:eastAsia="Times New Roman" w:hAnsi="Times New Roman" w:cs="Times New Roman"/>
          <w:sz w:val="28"/>
          <w:szCs w:val="20"/>
          <w:lang w:eastAsia="ru-RU"/>
        </w:rPr>
        <w:t>HR-специалистов — формирование точных требований к вакансиям;</w:t>
      </w:r>
    </w:p>
    <w:p w14:paraId="2BE1456D" w14:textId="1CDF2897" w:rsidR="002E7AAF" w:rsidRDefault="002E7AAF" w:rsidP="002F6BAE">
      <w:pPr>
        <w:pStyle w:val="6112"/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2E7AAF">
        <w:rPr>
          <w:rFonts w:ascii="Times New Roman" w:eastAsia="Times New Roman" w:hAnsi="Times New Roman" w:cs="Times New Roman"/>
          <w:sz w:val="28"/>
          <w:szCs w:val="20"/>
          <w:lang w:eastAsia="ru-RU"/>
        </w:rPr>
        <w:t>Образовательных центров — актуализация учебных программ под рыночные запросы.</w:t>
      </w:r>
    </w:p>
    <w:p w14:paraId="586615E9" w14:textId="77777777" w:rsidR="00660839" w:rsidRDefault="00660839" w:rsidP="00660839">
      <w:pPr>
        <w:pStyle w:val="611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233837E" w14:textId="77777777" w:rsidR="00660839" w:rsidRDefault="00660839" w:rsidP="00660839">
      <w:pPr>
        <w:pStyle w:val="611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37A9493" w14:textId="77777777" w:rsidR="00660839" w:rsidRDefault="00660839" w:rsidP="00660839">
      <w:pPr>
        <w:pStyle w:val="611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33A2E37" w14:textId="30A29559" w:rsidR="00660839" w:rsidRPr="00660839" w:rsidRDefault="00660839" w:rsidP="00A878BE">
      <w:pPr>
        <w:pStyle w:val="6112"/>
        <w:ind w:firstLine="709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60839">
        <w:rPr>
          <w:rFonts w:ascii="Times New Roman" w:eastAsia="Times New Roman" w:hAnsi="Times New Roman" w:cs="Times New Roman"/>
          <w:sz w:val="28"/>
          <w:szCs w:val="20"/>
          <w:lang w:eastAsia="ru-RU"/>
        </w:rPr>
        <w:lastRenderedPageBreak/>
        <w:t>Ожидаемые результаты:</w:t>
      </w:r>
    </w:p>
    <w:p w14:paraId="1F518094" w14:textId="5F22FF3A" w:rsidR="00660839" w:rsidRPr="00660839" w:rsidRDefault="00660839" w:rsidP="002F6BAE">
      <w:pPr>
        <w:pStyle w:val="6112"/>
        <w:numPr>
          <w:ilvl w:val="0"/>
          <w:numId w:val="16"/>
        </w:numPr>
        <w:ind w:left="0" w:firstLine="709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60839">
        <w:rPr>
          <w:rFonts w:ascii="Times New Roman" w:eastAsia="Times New Roman" w:hAnsi="Times New Roman" w:cs="Times New Roman"/>
          <w:sz w:val="28"/>
          <w:szCs w:val="20"/>
          <w:lang w:eastAsia="ru-RU"/>
        </w:rPr>
        <w:t>Система, генерирующая отчеты вида: "Для DevOps в Москве топ-5 навыков: Docker (93%),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Pr="00660839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Kubernetes (88%), CI/CD (85%), AWS (79%), Ansible (76%)".</w:t>
      </w:r>
    </w:p>
    <w:p w14:paraId="4D78E9A3" w14:textId="331BCE73" w:rsidR="00660839" w:rsidRDefault="00660839" w:rsidP="002F6BAE">
      <w:pPr>
        <w:pStyle w:val="6112"/>
        <w:numPr>
          <w:ilvl w:val="0"/>
          <w:numId w:val="16"/>
        </w:numPr>
        <w:ind w:left="0" w:firstLine="709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60839">
        <w:rPr>
          <w:rFonts w:ascii="Times New Roman" w:eastAsia="Times New Roman" w:hAnsi="Times New Roman" w:cs="Times New Roman"/>
          <w:sz w:val="28"/>
          <w:szCs w:val="20"/>
          <w:lang w:eastAsia="ru-RU"/>
        </w:rPr>
        <w:t>Снижение времени анализа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требований к навыкам в определнной профессии с часов до секунд</w:t>
      </w:r>
      <w:r w:rsidRPr="00660839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190F786E" w14:textId="77777777" w:rsidR="00634BDE" w:rsidRPr="00207D1B" w:rsidRDefault="00634BDE" w:rsidP="00881391">
      <w:pPr>
        <w:pStyle w:val="6112"/>
      </w:pPr>
    </w:p>
    <w:p w14:paraId="36DDD323" w14:textId="77777777" w:rsidR="00887174" w:rsidRPr="00B02DDA" w:rsidRDefault="005F7E15" w:rsidP="00881391">
      <w:pPr>
        <w:pStyle w:val="12"/>
      </w:pPr>
      <w:bookmarkStart w:id="15" w:name="_Toc196862092"/>
      <w:bookmarkStart w:id="16" w:name="_Toc196862843"/>
      <w:bookmarkStart w:id="17" w:name="_Toc200094399"/>
      <w:r w:rsidRPr="00881391">
        <w:lastRenderedPageBreak/>
        <w:t>Основная</w:t>
      </w:r>
      <w:r w:rsidRPr="00B02DDA">
        <w:t xml:space="preserve"> часть</w:t>
      </w:r>
      <w:bookmarkEnd w:id="15"/>
      <w:bookmarkEnd w:id="16"/>
      <w:bookmarkEnd w:id="17"/>
    </w:p>
    <w:p w14:paraId="76F9BB0E" w14:textId="759E243E" w:rsidR="005F7E15" w:rsidRDefault="00981AC5" w:rsidP="002F349F">
      <w:pPr>
        <w:pStyle w:val="13"/>
      </w:pPr>
      <w:bookmarkStart w:id="18" w:name="_Toc200094400"/>
      <w:r>
        <w:t>Описание работ каждого участника</w:t>
      </w:r>
      <w:bookmarkEnd w:id="18"/>
    </w:p>
    <w:p w14:paraId="149CFEFF" w14:textId="7522BC78" w:rsidR="00981AC5" w:rsidRDefault="00981AC5" w:rsidP="002F6BAE">
      <w:pPr>
        <w:pStyle w:val="2"/>
        <w:numPr>
          <w:ilvl w:val="0"/>
          <w:numId w:val="17"/>
        </w:numPr>
        <w:ind w:left="0" w:firstLine="709"/>
        <w:rPr>
          <w:lang w:eastAsia="en-US"/>
        </w:rPr>
      </w:pPr>
      <w:r>
        <w:rPr>
          <w:lang w:eastAsia="en-US"/>
        </w:rPr>
        <w:t>Бакиров Антон Игоревич:</w:t>
      </w:r>
    </w:p>
    <w:p w14:paraId="710AE47A" w14:textId="77777777" w:rsidR="002F349F" w:rsidRDefault="002F349F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анализ аналогов и их функционала;</w:t>
      </w:r>
    </w:p>
    <w:p w14:paraId="49EC1B8C" w14:textId="77777777" w:rsidR="002F349F" w:rsidRDefault="002F349F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разработка технического задания;</w:t>
      </w:r>
    </w:p>
    <w:p w14:paraId="01E9B430" w14:textId="77777777" w:rsidR="002F349F" w:rsidRDefault="002F349F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контроль качества работ;</w:t>
      </w:r>
    </w:p>
    <w:p w14:paraId="7DB23F3E" w14:textId="77777777" w:rsidR="002F349F" w:rsidRDefault="002F349F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создание презентационных материалов;</w:t>
      </w:r>
    </w:p>
    <w:p w14:paraId="6AB9C694" w14:textId="1CF4A849" w:rsidR="002F349F" w:rsidRDefault="002F349F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финальное тестирование и отчетность.</w:t>
      </w:r>
    </w:p>
    <w:p w14:paraId="65EF2EC3" w14:textId="77777777" w:rsidR="00981AC5" w:rsidRDefault="00981AC5" w:rsidP="002F6BAE">
      <w:pPr>
        <w:pStyle w:val="2"/>
        <w:numPr>
          <w:ilvl w:val="0"/>
          <w:numId w:val="17"/>
        </w:numPr>
        <w:ind w:left="0" w:firstLine="709"/>
        <w:rPr>
          <w:lang w:eastAsia="en-US"/>
        </w:rPr>
      </w:pPr>
      <w:r>
        <w:rPr>
          <w:lang w:eastAsia="en-US"/>
        </w:rPr>
        <w:t>Ельцов Кирилл Павлович:</w:t>
      </w:r>
    </w:p>
    <w:p w14:paraId="23E1DC89" w14:textId="77777777" w:rsidR="00981AC5" w:rsidRDefault="00981AC5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планирование работ команды;</w:t>
      </w:r>
    </w:p>
    <w:p w14:paraId="2AD64A9D" w14:textId="77777777" w:rsidR="00981AC5" w:rsidRDefault="00981AC5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разработка интерфейса бота;</w:t>
      </w:r>
    </w:p>
    <w:p w14:paraId="79F93083" w14:textId="77777777" w:rsidR="00981AC5" w:rsidRDefault="00981AC5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настройка системы уведомлений;</w:t>
      </w:r>
    </w:p>
    <w:p w14:paraId="67C71CBB" w14:textId="77777777" w:rsidR="00981AC5" w:rsidRDefault="00981AC5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визуализация аналитики;</w:t>
      </w:r>
    </w:p>
    <w:p w14:paraId="5CA6179C" w14:textId="77777777" w:rsidR="00981AC5" w:rsidRDefault="00981AC5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локализация интерфейса.</w:t>
      </w:r>
    </w:p>
    <w:p w14:paraId="6AE4A82A" w14:textId="77777777" w:rsidR="00981AC5" w:rsidRDefault="00981AC5" w:rsidP="002F6BAE">
      <w:pPr>
        <w:pStyle w:val="2"/>
        <w:numPr>
          <w:ilvl w:val="0"/>
          <w:numId w:val="17"/>
        </w:numPr>
        <w:ind w:left="0" w:firstLine="709"/>
        <w:rPr>
          <w:lang w:eastAsia="en-US"/>
        </w:rPr>
      </w:pPr>
      <w:r>
        <w:rPr>
          <w:lang w:eastAsia="en-US"/>
        </w:rPr>
        <w:t>Игнатов Александр Юрьевич:</w:t>
      </w:r>
    </w:p>
    <w:p w14:paraId="6114540F" w14:textId="77777777" w:rsidR="00981AC5" w:rsidRDefault="00981AC5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проектирование архитектуры бота;</w:t>
      </w:r>
    </w:p>
    <w:p w14:paraId="63E9A694" w14:textId="77777777" w:rsidR="00981AC5" w:rsidRDefault="00981AC5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разработка сценариев взаимодействия;</w:t>
      </w:r>
    </w:p>
    <w:p w14:paraId="15A86185" w14:textId="77777777" w:rsidR="00981AC5" w:rsidRDefault="00981AC5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реализация поиска вакансий;</w:t>
      </w:r>
    </w:p>
    <w:p w14:paraId="77B1F86A" w14:textId="77777777" w:rsidR="00981AC5" w:rsidRDefault="00981AC5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функционал избранного и аналитики;</w:t>
      </w:r>
    </w:p>
    <w:p w14:paraId="0193F731" w14:textId="77777777" w:rsidR="00981AC5" w:rsidRDefault="00981AC5" w:rsidP="002F6BAE">
      <w:pPr>
        <w:pStyle w:val="2"/>
        <w:numPr>
          <w:ilvl w:val="1"/>
          <w:numId w:val="17"/>
        </w:numPr>
        <w:ind w:left="425" w:firstLine="709"/>
        <w:rPr>
          <w:lang w:eastAsia="en-US"/>
        </w:rPr>
      </w:pPr>
      <w:r>
        <w:rPr>
          <w:lang w:eastAsia="en-US"/>
        </w:rPr>
        <w:t>обработка геолокации.</w:t>
      </w:r>
    </w:p>
    <w:p w14:paraId="5A948C01" w14:textId="77777777" w:rsidR="002F349F" w:rsidRDefault="002F349F" w:rsidP="00981AC5">
      <w:pPr>
        <w:pStyle w:val="2"/>
        <w:ind w:left="357"/>
        <w:rPr>
          <w:lang w:eastAsia="en-US"/>
        </w:rPr>
      </w:pPr>
    </w:p>
    <w:p w14:paraId="322ED53E" w14:textId="5C3A3003" w:rsidR="002F349F" w:rsidRDefault="002F349F" w:rsidP="002F349F">
      <w:pPr>
        <w:pStyle w:val="13"/>
      </w:pPr>
      <w:bookmarkStart w:id="19" w:name="_Toc200094401"/>
      <w:r w:rsidRPr="002F349F">
        <w:t xml:space="preserve">Разбор </w:t>
      </w:r>
      <w:r w:rsidR="006A6729">
        <w:t>технического задания</w:t>
      </w:r>
      <w:bookmarkEnd w:id="19"/>
    </w:p>
    <w:p w14:paraId="3EDDF3D1" w14:textId="4C18C6D8" w:rsidR="002F349F" w:rsidRDefault="002F349F" w:rsidP="002F349F">
      <w:pPr>
        <w:pStyle w:val="14"/>
      </w:pPr>
      <w:bookmarkStart w:id="20" w:name="_Toc200094402"/>
      <w:r>
        <w:t>Стек технологий</w:t>
      </w:r>
      <w:bookmarkEnd w:id="20"/>
    </w:p>
    <w:p w14:paraId="63DF766F" w14:textId="77777777" w:rsidR="002F349F" w:rsidRDefault="002F349F" w:rsidP="002F349F">
      <w:pPr>
        <w:pStyle w:val="2"/>
        <w:rPr>
          <w:lang w:eastAsia="en-US"/>
        </w:rPr>
      </w:pPr>
      <w:r>
        <w:rPr>
          <w:lang w:eastAsia="en-US"/>
        </w:rPr>
        <w:t>Для разработки бота будет использоваться следующий стек технологий:</w:t>
      </w:r>
    </w:p>
    <w:p w14:paraId="0ECF748B" w14:textId="77777777" w:rsidR="002F349F" w:rsidRDefault="002F349F" w:rsidP="002F6BAE">
      <w:pPr>
        <w:pStyle w:val="2"/>
        <w:numPr>
          <w:ilvl w:val="0"/>
          <w:numId w:val="22"/>
        </w:numPr>
        <w:ind w:left="0" w:firstLine="709"/>
        <w:rPr>
          <w:lang w:eastAsia="en-US"/>
        </w:rPr>
      </w:pPr>
      <w:r>
        <w:rPr>
          <w:lang w:eastAsia="en-US"/>
        </w:rPr>
        <w:t>Язык программирования: Python (широко используется для создания ботов, обладает большим количеством библиотек для парсинга, анализа данных и машинного обучения).</w:t>
      </w:r>
    </w:p>
    <w:p w14:paraId="47B6A168" w14:textId="77777777" w:rsidR="002F349F" w:rsidRPr="002F349F" w:rsidRDefault="002F349F" w:rsidP="002F6BAE">
      <w:pPr>
        <w:pStyle w:val="2"/>
        <w:numPr>
          <w:ilvl w:val="0"/>
          <w:numId w:val="22"/>
        </w:numPr>
        <w:ind w:left="0" w:firstLine="709"/>
        <w:rPr>
          <w:lang w:val="en-US" w:eastAsia="en-US"/>
        </w:rPr>
      </w:pPr>
      <w:r>
        <w:rPr>
          <w:lang w:eastAsia="en-US"/>
        </w:rPr>
        <w:t>Библиотеки</w:t>
      </w:r>
      <w:r w:rsidRPr="002F349F">
        <w:rPr>
          <w:lang w:val="en-US" w:eastAsia="en-US"/>
        </w:rPr>
        <w:t>:</w:t>
      </w:r>
    </w:p>
    <w:p w14:paraId="445AF35D" w14:textId="77777777" w:rsidR="002F349F" w:rsidRPr="002F349F" w:rsidRDefault="002F349F" w:rsidP="002F6BAE">
      <w:pPr>
        <w:pStyle w:val="2"/>
        <w:numPr>
          <w:ilvl w:val="2"/>
          <w:numId w:val="22"/>
        </w:numPr>
        <w:ind w:left="425" w:firstLine="709"/>
        <w:rPr>
          <w:lang w:val="en-US" w:eastAsia="en-US"/>
        </w:rPr>
      </w:pPr>
      <w:r w:rsidRPr="002F349F">
        <w:rPr>
          <w:lang w:val="en-US" w:eastAsia="en-US"/>
        </w:rPr>
        <w:t xml:space="preserve">python-telegram-bot </w:t>
      </w:r>
      <w:r>
        <w:rPr>
          <w:lang w:eastAsia="en-US"/>
        </w:rPr>
        <w:t>для</w:t>
      </w:r>
      <w:r w:rsidRPr="002F349F">
        <w:rPr>
          <w:lang w:val="en-US" w:eastAsia="en-US"/>
        </w:rPr>
        <w:t xml:space="preserve"> </w:t>
      </w:r>
      <w:r>
        <w:rPr>
          <w:lang w:eastAsia="en-US"/>
        </w:rPr>
        <w:t>работы</w:t>
      </w:r>
      <w:r w:rsidRPr="002F349F">
        <w:rPr>
          <w:lang w:val="en-US" w:eastAsia="en-US"/>
        </w:rPr>
        <w:t xml:space="preserve"> </w:t>
      </w:r>
      <w:r>
        <w:rPr>
          <w:lang w:eastAsia="en-US"/>
        </w:rPr>
        <w:t>с</w:t>
      </w:r>
      <w:r w:rsidRPr="002F349F">
        <w:rPr>
          <w:lang w:val="en-US" w:eastAsia="en-US"/>
        </w:rPr>
        <w:t xml:space="preserve"> Telegram API</w:t>
      </w:r>
    </w:p>
    <w:p w14:paraId="703715CB" w14:textId="77777777" w:rsidR="002F349F" w:rsidRDefault="002F349F" w:rsidP="002F6BAE">
      <w:pPr>
        <w:pStyle w:val="2"/>
        <w:numPr>
          <w:ilvl w:val="2"/>
          <w:numId w:val="22"/>
        </w:numPr>
        <w:ind w:left="425" w:firstLine="709"/>
        <w:rPr>
          <w:lang w:eastAsia="en-US"/>
        </w:rPr>
      </w:pPr>
      <w:r>
        <w:rPr>
          <w:lang w:eastAsia="en-US"/>
        </w:rPr>
        <w:t>aiohttp для асинхронных HTTP-запросов к API hh.ru</w:t>
      </w:r>
    </w:p>
    <w:p w14:paraId="0C4BF2E0" w14:textId="77777777" w:rsidR="002F349F" w:rsidRDefault="002F349F" w:rsidP="002F6BAE">
      <w:pPr>
        <w:pStyle w:val="2"/>
        <w:numPr>
          <w:ilvl w:val="2"/>
          <w:numId w:val="22"/>
        </w:numPr>
        <w:ind w:left="425" w:firstLine="709"/>
        <w:rPr>
          <w:lang w:eastAsia="en-US"/>
        </w:rPr>
      </w:pPr>
      <w:r>
        <w:rPr>
          <w:lang w:eastAsia="en-US"/>
        </w:rPr>
        <w:lastRenderedPageBreak/>
        <w:t>SQLAlchemy для работы с реляционными базами данных</w:t>
      </w:r>
    </w:p>
    <w:p w14:paraId="58B14507" w14:textId="77777777" w:rsidR="002F349F" w:rsidRDefault="002F349F" w:rsidP="002F6BAE">
      <w:pPr>
        <w:pStyle w:val="2"/>
        <w:numPr>
          <w:ilvl w:val="0"/>
          <w:numId w:val="22"/>
        </w:numPr>
        <w:ind w:left="0" w:firstLine="709"/>
        <w:rPr>
          <w:lang w:eastAsia="en-US"/>
        </w:rPr>
      </w:pPr>
      <w:r>
        <w:rPr>
          <w:lang w:eastAsia="en-US"/>
        </w:rPr>
        <w:t>Система управления базами данных: PostgreSQL</w:t>
      </w:r>
    </w:p>
    <w:p w14:paraId="23B20C97" w14:textId="77777777" w:rsidR="002F349F" w:rsidRDefault="002F349F" w:rsidP="002F6BAE">
      <w:pPr>
        <w:pStyle w:val="2"/>
        <w:numPr>
          <w:ilvl w:val="0"/>
          <w:numId w:val="22"/>
        </w:numPr>
        <w:ind w:left="0" w:firstLine="709"/>
        <w:rPr>
          <w:lang w:eastAsia="en-US"/>
        </w:rPr>
      </w:pPr>
      <w:r>
        <w:rPr>
          <w:lang w:eastAsia="en-US"/>
        </w:rPr>
        <w:t>Контейнеризация: Docker для изоляции окружения и упрощения развертывания</w:t>
      </w:r>
    </w:p>
    <w:p w14:paraId="0099B7AE" w14:textId="77777777" w:rsidR="002F349F" w:rsidRDefault="002F349F" w:rsidP="002F6BAE">
      <w:pPr>
        <w:pStyle w:val="2"/>
        <w:numPr>
          <w:ilvl w:val="0"/>
          <w:numId w:val="22"/>
        </w:numPr>
        <w:ind w:left="0" w:firstLine="709"/>
        <w:rPr>
          <w:lang w:eastAsia="en-US"/>
        </w:rPr>
      </w:pPr>
      <w:r>
        <w:rPr>
          <w:lang w:eastAsia="en-US"/>
        </w:rPr>
        <w:t>Облачный сервис: Yandex Cloud для хостинга и деплоя приложения</w:t>
      </w:r>
    </w:p>
    <w:p w14:paraId="242831E1" w14:textId="77777777" w:rsidR="002F349F" w:rsidRDefault="002F349F" w:rsidP="002F6BAE">
      <w:pPr>
        <w:pStyle w:val="2"/>
        <w:numPr>
          <w:ilvl w:val="0"/>
          <w:numId w:val="22"/>
        </w:numPr>
        <w:ind w:left="0" w:firstLine="709"/>
        <w:rPr>
          <w:lang w:eastAsia="en-US"/>
        </w:rPr>
      </w:pPr>
      <w:r>
        <w:rPr>
          <w:lang w:eastAsia="en-US"/>
        </w:rPr>
        <w:t>Инструменты разработки: Git для контроля версий и управления кодом</w:t>
      </w:r>
    </w:p>
    <w:p w14:paraId="350E49E6" w14:textId="5DF23BF4" w:rsidR="002F349F" w:rsidRDefault="002F349F" w:rsidP="008D057E">
      <w:pPr>
        <w:pStyle w:val="14"/>
      </w:pPr>
      <w:bookmarkStart w:id="21" w:name="_Toc200094403"/>
      <w:r>
        <w:t>Краткое описание возможностей бота</w:t>
      </w:r>
      <w:bookmarkEnd w:id="21"/>
    </w:p>
    <w:p w14:paraId="0035D4A3" w14:textId="77777777" w:rsidR="002F349F" w:rsidRDefault="002F349F" w:rsidP="002F349F">
      <w:pPr>
        <w:pStyle w:val="2"/>
        <w:rPr>
          <w:lang w:eastAsia="en-US"/>
        </w:rPr>
      </w:pPr>
      <w:r>
        <w:rPr>
          <w:lang w:eastAsia="en-US"/>
        </w:rPr>
        <w:t>Telegram-бот будет предоставлять следующие возможности:</w:t>
      </w:r>
    </w:p>
    <w:p w14:paraId="2C2B2567" w14:textId="77777777" w:rsidR="002F349F" w:rsidRDefault="002F349F" w:rsidP="008D057E">
      <w:pPr>
        <w:pStyle w:val="2"/>
        <w:numPr>
          <w:ilvl w:val="0"/>
          <w:numId w:val="23"/>
        </w:numPr>
        <w:rPr>
          <w:lang w:eastAsia="en-US"/>
        </w:rPr>
      </w:pPr>
      <w:r>
        <w:rPr>
          <w:lang w:eastAsia="en-US"/>
        </w:rPr>
        <w:t>Поиск вакансий по заданным критериям (ключевые слова, локация, зарплата и т.д.).</w:t>
      </w:r>
    </w:p>
    <w:p w14:paraId="0E46BAC0" w14:textId="77777777" w:rsidR="002F349F" w:rsidRDefault="002F349F" w:rsidP="008D057E">
      <w:pPr>
        <w:pStyle w:val="2"/>
        <w:numPr>
          <w:ilvl w:val="0"/>
          <w:numId w:val="23"/>
        </w:numPr>
        <w:rPr>
          <w:lang w:eastAsia="en-US"/>
        </w:rPr>
      </w:pPr>
      <w:r>
        <w:rPr>
          <w:lang w:eastAsia="en-US"/>
        </w:rPr>
        <w:t>Получение уведомлений о новых вакансиях, соответствующих заданным параметрам.</w:t>
      </w:r>
    </w:p>
    <w:p w14:paraId="4A770532" w14:textId="77777777" w:rsidR="002F349F" w:rsidRDefault="002F349F" w:rsidP="008D057E">
      <w:pPr>
        <w:pStyle w:val="2"/>
        <w:numPr>
          <w:ilvl w:val="0"/>
          <w:numId w:val="23"/>
        </w:numPr>
        <w:rPr>
          <w:lang w:eastAsia="en-US"/>
        </w:rPr>
      </w:pPr>
      <w:r>
        <w:rPr>
          <w:lang w:eastAsia="en-US"/>
        </w:rPr>
        <w:t>Анализ рынка труда с предоставлением пользователям актуальной информации о зарплатах и востребованных навыках.</w:t>
      </w:r>
    </w:p>
    <w:p w14:paraId="530F1C27" w14:textId="77777777" w:rsidR="002F349F" w:rsidRDefault="002F349F" w:rsidP="008D057E">
      <w:pPr>
        <w:pStyle w:val="2"/>
        <w:numPr>
          <w:ilvl w:val="0"/>
          <w:numId w:val="23"/>
        </w:numPr>
        <w:rPr>
          <w:lang w:eastAsia="en-US"/>
        </w:rPr>
      </w:pPr>
      <w:r>
        <w:rPr>
          <w:lang w:eastAsia="en-US"/>
        </w:rPr>
        <w:t>Сохранение избранных вакансий и управление поисковыми запросами.</w:t>
      </w:r>
    </w:p>
    <w:p w14:paraId="05B7E32E" w14:textId="7A83C398" w:rsidR="002F349F" w:rsidRDefault="002F349F" w:rsidP="008D057E">
      <w:pPr>
        <w:pStyle w:val="14"/>
      </w:pPr>
      <w:bookmarkStart w:id="22" w:name="_Toc200094404"/>
      <w:r>
        <w:t>Основные функции</w:t>
      </w:r>
      <w:bookmarkEnd w:id="22"/>
    </w:p>
    <w:p w14:paraId="0F6DBFC9" w14:textId="39B2EDB5" w:rsidR="002F349F" w:rsidRDefault="00F93A18" w:rsidP="00F93A18">
      <w:pPr>
        <w:pStyle w:val="2"/>
        <w:rPr>
          <w:lang w:eastAsia="en-US"/>
        </w:rPr>
      </w:pPr>
      <w:r w:rsidRPr="00F93A18">
        <w:rPr>
          <w:b/>
          <w:bCs/>
          <w:lang w:eastAsia="en-US"/>
        </w:rPr>
        <w:t>Поис</w:t>
      </w:r>
      <w:r w:rsidR="002F349F" w:rsidRPr="00F93A18">
        <w:rPr>
          <w:b/>
          <w:bCs/>
          <w:lang w:eastAsia="en-US"/>
        </w:rPr>
        <w:t>к вакансий</w:t>
      </w:r>
      <w:r>
        <w:rPr>
          <w:lang w:eastAsia="en-US"/>
        </w:rPr>
        <w:t xml:space="preserve">. </w:t>
      </w:r>
      <w:r w:rsidR="002F349F">
        <w:rPr>
          <w:lang w:eastAsia="en-US"/>
        </w:rPr>
        <w:t>Пользователь может ввести ключевые слова и дополнительные параметры (город, зарплата) для поиска вакансий.</w:t>
      </w:r>
      <w:r>
        <w:rPr>
          <w:lang w:eastAsia="en-US"/>
        </w:rPr>
        <w:t xml:space="preserve"> </w:t>
      </w:r>
      <w:r w:rsidR="002F349F">
        <w:rPr>
          <w:lang w:eastAsia="en-US"/>
        </w:rPr>
        <w:t>Бот осуществляет запрос к API hh.ru и возвращает результаты в виде списка с кратким описанием вакансий и ссылками на полные объявления.</w:t>
      </w:r>
    </w:p>
    <w:p w14:paraId="2FAA2B66" w14:textId="556B2A15" w:rsidR="002F349F" w:rsidRDefault="002F349F" w:rsidP="00F93A18">
      <w:pPr>
        <w:pStyle w:val="2"/>
        <w:rPr>
          <w:lang w:eastAsia="en-US"/>
        </w:rPr>
      </w:pPr>
      <w:r w:rsidRPr="00F93A18">
        <w:rPr>
          <w:b/>
          <w:bCs/>
          <w:lang w:eastAsia="en-US"/>
        </w:rPr>
        <w:t>Уведомления о новых вакансиях</w:t>
      </w:r>
      <w:r w:rsidR="00F93A18" w:rsidRPr="00F93A18">
        <w:rPr>
          <w:b/>
          <w:bCs/>
          <w:lang w:eastAsia="en-US"/>
        </w:rPr>
        <w:t xml:space="preserve">. </w:t>
      </w:r>
      <w:r>
        <w:rPr>
          <w:lang w:eastAsia="en-US"/>
        </w:rPr>
        <w:t>Пользователь может настроить уведомления о новых вакансиях, соответствующих его критериям.</w:t>
      </w:r>
      <w:r w:rsidR="00F93A18">
        <w:rPr>
          <w:lang w:eastAsia="en-US"/>
        </w:rPr>
        <w:t xml:space="preserve"> </w:t>
      </w:r>
      <w:r>
        <w:rPr>
          <w:lang w:eastAsia="en-US"/>
        </w:rPr>
        <w:t>Уведомления могут быть отправлены в реальном времени или с заданной частотой (например, ежедневно).</w:t>
      </w:r>
    </w:p>
    <w:p w14:paraId="2E30A092" w14:textId="2CBC0283" w:rsidR="002F349F" w:rsidRDefault="002F349F" w:rsidP="00F93A18">
      <w:pPr>
        <w:pStyle w:val="2"/>
        <w:rPr>
          <w:lang w:eastAsia="en-US"/>
        </w:rPr>
      </w:pPr>
      <w:r w:rsidRPr="00F93A18">
        <w:rPr>
          <w:b/>
          <w:bCs/>
          <w:lang w:eastAsia="en-US"/>
        </w:rPr>
        <w:t>Анализ рынка труда</w:t>
      </w:r>
      <w:r w:rsidR="00F93A18" w:rsidRPr="00F93A18">
        <w:rPr>
          <w:b/>
          <w:bCs/>
          <w:lang w:eastAsia="en-US"/>
        </w:rPr>
        <w:t xml:space="preserve">. </w:t>
      </w:r>
      <w:r>
        <w:rPr>
          <w:lang w:eastAsia="en-US"/>
        </w:rPr>
        <w:t>Бот собирает данные о вакансиях и предоставляет пользователям аналитику по зарплатам, количеству вакансий и популярным навыкам.</w:t>
      </w:r>
      <w:r w:rsidR="00F93A18">
        <w:rPr>
          <w:lang w:eastAsia="en-US"/>
        </w:rPr>
        <w:t xml:space="preserve"> </w:t>
      </w:r>
      <w:r>
        <w:rPr>
          <w:lang w:eastAsia="en-US"/>
        </w:rPr>
        <w:t>Визуализация данных с помощью графиков и диаграмм</w:t>
      </w:r>
      <w:r w:rsidR="00F93A18">
        <w:rPr>
          <w:lang w:eastAsia="en-US"/>
        </w:rPr>
        <w:t xml:space="preserve"> </w:t>
      </w:r>
      <w:r>
        <w:rPr>
          <w:lang w:eastAsia="en-US"/>
        </w:rPr>
        <w:t>позволяет пользователям лучше понимать текущие тенденции на рынке труда.</w:t>
      </w:r>
    </w:p>
    <w:p w14:paraId="57F798A4" w14:textId="77777777" w:rsidR="00F93A18" w:rsidRDefault="002F349F" w:rsidP="00F93A18">
      <w:pPr>
        <w:pStyle w:val="2"/>
        <w:rPr>
          <w:lang w:eastAsia="en-US"/>
        </w:rPr>
      </w:pPr>
      <w:r w:rsidRPr="00F93A18">
        <w:rPr>
          <w:b/>
          <w:bCs/>
          <w:lang w:eastAsia="en-US"/>
        </w:rPr>
        <w:lastRenderedPageBreak/>
        <w:t>Управление избранными вакансиями</w:t>
      </w:r>
      <w:r w:rsidR="00F93A18">
        <w:rPr>
          <w:b/>
          <w:bCs/>
          <w:lang w:eastAsia="en-US"/>
        </w:rPr>
        <w:t xml:space="preserve">. </w:t>
      </w:r>
      <w:r>
        <w:rPr>
          <w:lang w:eastAsia="en-US"/>
        </w:rPr>
        <w:t>Пользователи могут сохранять интересующие их вакансии в "Избранное" с возможностью добавления заметок.</w:t>
      </w:r>
      <w:r w:rsidR="00F93A18">
        <w:rPr>
          <w:lang w:eastAsia="en-US"/>
        </w:rPr>
        <w:t xml:space="preserve"> </w:t>
      </w:r>
      <w:r>
        <w:rPr>
          <w:lang w:eastAsia="en-US"/>
        </w:rPr>
        <w:t>Бот предоставляет доступ к сохраненным вакансиям и позволяет управлять ими (удалять или просматривать).</w:t>
      </w:r>
    </w:p>
    <w:p w14:paraId="4BC7921C" w14:textId="7A40BBC5" w:rsidR="00981AC5" w:rsidRDefault="002F349F" w:rsidP="008D6DD7">
      <w:pPr>
        <w:pStyle w:val="2"/>
        <w:rPr>
          <w:lang w:eastAsia="en-US"/>
        </w:rPr>
      </w:pPr>
      <w:r w:rsidRPr="00F93A18">
        <w:rPr>
          <w:b/>
          <w:bCs/>
          <w:lang w:eastAsia="en-US"/>
        </w:rPr>
        <w:t>Настройки пользователя</w:t>
      </w:r>
      <w:r w:rsidR="00F93A18" w:rsidRPr="00F93A18">
        <w:rPr>
          <w:b/>
          <w:bCs/>
          <w:lang w:eastAsia="en-US"/>
        </w:rPr>
        <w:t xml:space="preserve">. </w:t>
      </w:r>
      <w:r>
        <w:rPr>
          <w:lang w:eastAsia="en-US"/>
        </w:rPr>
        <w:t>Пользователи могут управлять своими предпочтениями, такими как язык интерфейса, настройки уведомлений и параметры поиск</w:t>
      </w:r>
      <w:r w:rsidR="00F93A18">
        <w:rPr>
          <w:lang w:eastAsia="en-US"/>
        </w:rPr>
        <w:t>а.</w:t>
      </w:r>
    </w:p>
    <w:p w14:paraId="7CEBA81D" w14:textId="5AD1BBFF" w:rsidR="002F349F" w:rsidRDefault="002F349F" w:rsidP="008D6DD7">
      <w:pPr>
        <w:pStyle w:val="2"/>
        <w:rPr>
          <w:lang w:eastAsia="en-US"/>
        </w:rPr>
      </w:pPr>
      <w:r w:rsidRPr="008D6DD7">
        <w:rPr>
          <w:b/>
          <w:bCs/>
          <w:lang w:eastAsia="en-US"/>
        </w:rPr>
        <w:t>Возможность редактирования профиля</w:t>
      </w:r>
      <w:r w:rsidR="008D6DD7">
        <w:rPr>
          <w:lang w:eastAsia="en-US"/>
        </w:rPr>
        <w:t>. Н</w:t>
      </w:r>
      <w:r>
        <w:rPr>
          <w:lang w:eastAsia="en-US"/>
        </w:rPr>
        <w:t>апример, имени, языка, настроек уведомлений.</w:t>
      </w:r>
    </w:p>
    <w:p w14:paraId="406FA752" w14:textId="77777777" w:rsidR="008D6DD7" w:rsidRDefault="008D6DD7" w:rsidP="008D6DD7">
      <w:pPr>
        <w:pStyle w:val="2"/>
        <w:rPr>
          <w:lang w:eastAsia="en-US"/>
        </w:rPr>
      </w:pPr>
    </w:p>
    <w:p w14:paraId="779D5E30" w14:textId="13F890E8" w:rsidR="002F349F" w:rsidRDefault="002F349F" w:rsidP="00940D0E">
      <w:pPr>
        <w:pStyle w:val="14"/>
      </w:pPr>
      <w:bookmarkStart w:id="23" w:name="_Toc200094405"/>
      <w:r>
        <w:t>Технические требования</w:t>
      </w:r>
      <w:bookmarkEnd w:id="23"/>
    </w:p>
    <w:p w14:paraId="6B3348CD" w14:textId="77777777" w:rsidR="002F349F" w:rsidRDefault="002F349F" w:rsidP="002F349F">
      <w:pPr>
        <w:pStyle w:val="2"/>
        <w:rPr>
          <w:lang w:eastAsia="en-US"/>
        </w:rPr>
      </w:pPr>
      <w:r>
        <w:rPr>
          <w:lang w:eastAsia="en-US"/>
        </w:rPr>
        <w:t>Бот должен быть устойчивым к высокой нагрузке, поддерживать многопоточность и асинхронные запросы.</w:t>
      </w:r>
    </w:p>
    <w:p w14:paraId="297CD9EF" w14:textId="77777777" w:rsidR="002F349F" w:rsidRDefault="002F349F" w:rsidP="002F349F">
      <w:pPr>
        <w:pStyle w:val="2"/>
        <w:rPr>
          <w:lang w:eastAsia="en-US"/>
        </w:rPr>
      </w:pPr>
      <w:r>
        <w:rPr>
          <w:lang w:eastAsia="en-US"/>
        </w:rPr>
        <w:t>Необходимо обеспечить безопасность данных пользователей и защиту от потенциальных угроз.</w:t>
      </w:r>
    </w:p>
    <w:p w14:paraId="20AE39A7" w14:textId="35C16A3C" w:rsidR="002F349F" w:rsidRDefault="002F349F" w:rsidP="002F349F">
      <w:pPr>
        <w:pStyle w:val="2"/>
        <w:rPr>
          <w:lang w:eastAsia="en-US"/>
        </w:rPr>
      </w:pPr>
      <w:r>
        <w:rPr>
          <w:lang w:eastAsia="en-US"/>
        </w:rPr>
        <w:t>Бот должен быть легко расширяемым для добавления новых функций в будущем.</w:t>
      </w:r>
    </w:p>
    <w:p w14:paraId="151E9502" w14:textId="77777777" w:rsidR="00940D0E" w:rsidRDefault="00940D0E" w:rsidP="002F349F">
      <w:pPr>
        <w:pStyle w:val="2"/>
        <w:rPr>
          <w:lang w:eastAsia="en-US"/>
        </w:rPr>
      </w:pPr>
    </w:p>
    <w:p w14:paraId="00940541" w14:textId="77777777" w:rsidR="00940D0E" w:rsidRDefault="00940D0E" w:rsidP="00940D0E">
      <w:pPr>
        <w:pStyle w:val="13"/>
      </w:pPr>
      <w:bookmarkStart w:id="24" w:name="_Toc200094406"/>
      <w:r>
        <w:t>Анализ подобных программ и альтернативных решений</w:t>
      </w:r>
      <w:bookmarkEnd w:id="24"/>
    </w:p>
    <w:p w14:paraId="499A4CBB" w14:textId="77777777" w:rsidR="00940D0E" w:rsidRPr="00940D0E" w:rsidRDefault="00940D0E" w:rsidP="00940D0E">
      <w:pPr>
        <w:pStyle w:val="14"/>
      </w:pPr>
      <w:bookmarkStart w:id="25" w:name="_Toc200094407"/>
      <w:r w:rsidRPr="00940D0E">
        <w:t>Телеграм-бот «Работа и вакансии на hh.ru»</w:t>
      </w:r>
      <w:bookmarkEnd w:id="25"/>
    </w:p>
    <w:p w14:paraId="3F7E6BAA" w14:textId="77777777" w:rsidR="00940D0E" w:rsidRPr="00940D0E" w:rsidRDefault="00940D0E" w:rsidP="00940D0E">
      <w:pPr>
        <w:pStyle w:val="2"/>
        <w:rPr>
          <w:i/>
          <w:iCs/>
          <w:lang w:eastAsia="en-US"/>
        </w:rPr>
      </w:pPr>
      <w:r w:rsidRPr="00940D0E">
        <w:rPr>
          <w:i/>
          <w:iCs/>
          <w:lang w:eastAsia="en-US"/>
        </w:rPr>
        <w:t xml:space="preserve">Описание: </w:t>
      </w:r>
    </w:p>
    <w:p w14:paraId="6FF533DE" w14:textId="77777777" w:rsidR="00940D0E" w:rsidRDefault="00940D0E" w:rsidP="00940D0E">
      <w:pPr>
        <w:pStyle w:val="2"/>
        <w:rPr>
          <w:lang w:eastAsia="en-US"/>
        </w:rPr>
      </w:pPr>
      <w:r>
        <w:rPr>
          <w:lang w:eastAsia="en-US"/>
        </w:rPr>
        <w:t>Официальный телеграм-бот площадки hh.ru. Работает в телеграм, viber, Вконтакте, а также на сайте hh.ru.</w:t>
      </w:r>
    </w:p>
    <w:p w14:paraId="2CD3C70F" w14:textId="77777777" w:rsidR="00940D0E" w:rsidRPr="00940D0E" w:rsidRDefault="00940D0E" w:rsidP="00940D0E">
      <w:pPr>
        <w:pStyle w:val="2"/>
        <w:rPr>
          <w:i/>
          <w:iCs/>
          <w:lang w:eastAsia="en-US"/>
        </w:rPr>
      </w:pPr>
      <w:r w:rsidRPr="00940D0E">
        <w:rPr>
          <w:i/>
          <w:iCs/>
          <w:lang w:eastAsia="en-US"/>
        </w:rPr>
        <w:t>Функционал:</w:t>
      </w:r>
    </w:p>
    <w:p w14:paraId="53884438" w14:textId="77777777" w:rsidR="00940D0E" w:rsidRDefault="00940D0E" w:rsidP="00F93A18">
      <w:pPr>
        <w:pStyle w:val="2"/>
        <w:numPr>
          <w:ilvl w:val="0"/>
          <w:numId w:val="34"/>
        </w:numPr>
        <w:ind w:left="0" w:firstLine="709"/>
        <w:rPr>
          <w:lang w:eastAsia="en-US"/>
        </w:rPr>
      </w:pPr>
      <w:r>
        <w:rPr>
          <w:lang w:eastAsia="en-US"/>
        </w:rPr>
        <w:t>Поиск вакансий по заданным критериям (город, зарплата, вакансии и т.д.)</w:t>
      </w:r>
    </w:p>
    <w:p w14:paraId="2DADF3E8" w14:textId="77777777" w:rsidR="00940D0E" w:rsidRDefault="00940D0E" w:rsidP="00F93A18">
      <w:pPr>
        <w:pStyle w:val="2"/>
        <w:numPr>
          <w:ilvl w:val="0"/>
          <w:numId w:val="34"/>
        </w:numPr>
        <w:ind w:left="0" w:firstLine="709"/>
        <w:rPr>
          <w:lang w:eastAsia="en-US"/>
        </w:rPr>
      </w:pPr>
      <w:r>
        <w:rPr>
          <w:lang w:eastAsia="en-US"/>
        </w:rPr>
        <w:t>Уведомление о новых вакансиях по заданному критерию</w:t>
      </w:r>
    </w:p>
    <w:p w14:paraId="0572E3C7" w14:textId="77777777" w:rsidR="00940D0E" w:rsidRDefault="00940D0E" w:rsidP="00F93A18">
      <w:pPr>
        <w:pStyle w:val="2"/>
        <w:numPr>
          <w:ilvl w:val="0"/>
          <w:numId w:val="34"/>
        </w:numPr>
        <w:ind w:left="0" w:firstLine="709"/>
        <w:rPr>
          <w:lang w:eastAsia="en-US"/>
        </w:rPr>
      </w:pPr>
      <w:r>
        <w:rPr>
          <w:lang w:eastAsia="en-US"/>
        </w:rPr>
        <w:t>Возможность откликнуться на вакансии от имени своего профиля hh.ru</w:t>
      </w:r>
    </w:p>
    <w:p w14:paraId="2398EA43" w14:textId="029D9BC0" w:rsidR="00940D0E" w:rsidRDefault="00940D0E" w:rsidP="00F93A18">
      <w:pPr>
        <w:pStyle w:val="2"/>
        <w:numPr>
          <w:ilvl w:val="0"/>
          <w:numId w:val="34"/>
        </w:numPr>
        <w:ind w:left="0" w:firstLine="709"/>
        <w:rPr>
          <w:lang w:eastAsia="en-US"/>
        </w:rPr>
      </w:pPr>
      <w:r>
        <w:rPr>
          <w:lang w:eastAsia="en-US"/>
        </w:rPr>
        <w:t>Возможност</w:t>
      </w:r>
      <w:r>
        <w:rPr>
          <w:lang w:eastAsia="en-US"/>
        </w:rPr>
        <w:t>ь</w:t>
      </w:r>
      <w:r>
        <w:rPr>
          <w:lang w:eastAsia="en-US"/>
        </w:rPr>
        <w:t xml:space="preserve"> создать аккаунт на hh.ru</w:t>
      </w:r>
    </w:p>
    <w:p w14:paraId="3C5FE32F" w14:textId="77777777" w:rsidR="00940D0E" w:rsidRPr="00940D0E" w:rsidRDefault="00940D0E" w:rsidP="00940D0E">
      <w:pPr>
        <w:pStyle w:val="2"/>
        <w:rPr>
          <w:i/>
          <w:iCs/>
          <w:lang w:eastAsia="en-US"/>
        </w:rPr>
      </w:pPr>
      <w:r w:rsidRPr="00940D0E">
        <w:rPr>
          <w:i/>
          <w:iCs/>
          <w:lang w:eastAsia="en-US"/>
        </w:rPr>
        <w:lastRenderedPageBreak/>
        <w:t>Плюсы:</w:t>
      </w:r>
    </w:p>
    <w:p w14:paraId="459B498E" w14:textId="77777777" w:rsidR="00940D0E" w:rsidRDefault="00940D0E" w:rsidP="00F93A18">
      <w:pPr>
        <w:pStyle w:val="2"/>
        <w:numPr>
          <w:ilvl w:val="0"/>
          <w:numId w:val="33"/>
        </w:numPr>
        <w:ind w:left="0" w:firstLine="709"/>
        <w:rPr>
          <w:lang w:eastAsia="en-US"/>
        </w:rPr>
      </w:pPr>
      <w:r>
        <w:rPr>
          <w:lang w:eastAsia="en-US"/>
        </w:rPr>
        <w:t>Поиск по подходящей площадке – hh.ru</w:t>
      </w:r>
    </w:p>
    <w:p w14:paraId="7161B15D" w14:textId="77777777" w:rsidR="00940D0E" w:rsidRDefault="00940D0E" w:rsidP="00F93A18">
      <w:pPr>
        <w:pStyle w:val="2"/>
        <w:numPr>
          <w:ilvl w:val="0"/>
          <w:numId w:val="33"/>
        </w:numPr>
        <w:ind w:left="0" w:firstLine="709"/>
        <w:rPr>
          <w:lang w:eastAsia="en-US"/>
        </w:rPr>
      </w:pPr>
      <w:r>
        <w:rPr>
          <w:lang w:eastAsia="en-US"/>
        </w:rPr>
        <w:t>Наличие подписки на обновления</w:t>
      </w:r>
    </w:p>
    <w:p w14:paraId="4BDE2263" w14:textId="77777777" w:rsidR="00940D0E" w:rsidRDefault="00940D0E" w:rsidP="00F93A18">
      <w:pPr>
        <w:pStyle w:val="2"/>
        <w:numPr>
          <w:ilvl w:val="0"/>
          <w:numId w:val="33"/>
        </w:numPr>
        <w:ind w:left="0" w:firstLine="709"/>
        <w:rPr>
          <w:lang w:eastAsia="en-US"/>
        </w:rPr>
      </w:pPr>
      <w:r>
        <w:rPr>
          <w:lang w:eastAsia="en-US"/>
        </w:rPr>
        <w:t>Для многих функций не требуется авторизация</w:t>
      </w:r>
    </w:p>
    <w:p w14:paraId="23DA157F" w14:textId="77777777" w:rsidR="00940D0E" w:rsidRPr="00940D0E" w:rsidRDefault="00940D0E" w:rsidP="00940D0E">
      <w:pPr>
        <w:pStyle w:val="2"/>
        <w:rPr>
          <w:i/>
          <w:iCs/>
          <w:lang w:eastAsia="en-US"/>
        </w:rPr>
      </w:pPr>
      <w:r w:rsidRPr="00940D0E">
        <w:rPr>
          <w:i/>
          <w:iCs/>
          <w:lang w:eastAsia="en-US"/>
        </w:rPr>
        <w:t>Минусы:</w:t>
      </w:r>
    </w:p>
    <w:p w14:paraId="73E7B599" w14:textId="77777777" w:rsidR="00940D0E" w:rsidRDefault="00940D0E" w:rsidP="00F93A18">
      <w:pPr>
        <w:pStyle w:val="2"/>
        <w:numPr>
          <w:ilvl w:val="0"/>
          <w:numId w:val="32"/>
        </w:numPr>
        <w:ind w:left="0" w:firstLine="709"/>
        <w:rPr>
          <w:lang w:eastAsia="en-US"/>
        </w:rPr>
      </w:pPr>
      <w:r>
        <w:rPr>
          <w:lang w:eastAsia="en-US"/>
        </w:rPr>
        <w:t>Нет аналитики зарплат, вакансий</w:t>
      </w:r>
    </w:p>
    <w:p w14:paraId="00776156" w14:textId="1247936F" w:rsidR="00940D0E" w:rsidRPr="00940D0E" w:rsidRDefault="00940D0E" w:rsidP="00F93A18">
      <w:pPr>
        <w:pStyle w:val="2"/>
        <w:numPr>
          <w:ilvl w:val="0"/>
          <w:numId w:val="32"/>
        </w:numPr>
        <w:ind w:left="0" w:firstLine="709"/>
        <w:rPr>
          <w:lang w:eastAsia="en-US"/>
        </w:rPr>
      </w:pPr>
      <w:r>
        <w:rPr>
          <w:lang w:eastAsia="en-US"/>
        </w:rPr>
        <w:t>Нет аналитики самых популярных навыков для професии</w:t>
      </w:r>
    </w:p>
    <w:p w14:paraId="7EDDDC8E" w14:textId="77777777" w:rsidR="00940D0E" w:rsidRDefault="00940D0E" w:rsidP="00940D0E">
      <w:pPr>
        <w:pStyle w:val="2"/>
        <w:rPr>
          <w:lang w:eastAsia="en-US"/>
        </w:rPr>
      </w:pPr>
    </w:p>
    <w:p w14:paraId="20633C42" w14:textId="77777777" w:rsidR="00940D0E" w:rsidRPr="00940D0E" w:rsidRDefault="00940D0E" w:rsidP="00940D0E">
      <w:pPr>
        <w:pStyle w:val="14"/>
      </w:pPr>
      <w:bookmarkStart w:id="26" w:name="_Toc200094408"/>
      <w:r w:rsidRPr="00940D0E">
        <w:t>Телеграм-бот «SuperJobRu_rabota_Bot»</w:t>
      </w:r>
      <w:bookmarkEnd w:id="26"/>
    </w:p>
    <w:p w14:paraId="1A0B7AFC" w14:textId="77777777" w:rsidR="00940D0E" w:rsidRDefault="00940D0E" w:rsidP="00940D0E">
      <w:pPr>
        <w:pStyle w:val="2"/>
        <w:rPr>
          <w:lang w:eastAsia="en-US"/>
        </w:rPr>
      </w:pPr>
      <w:r w:rsidRPr="00940D0E">
        <w:rPr>
          <w:i/>
          <w:iCs/>
          <w:lang w:eastAsia="en-US"/>
        </w:rPr>
        <w:t>Описание:</w:t>
      </w:r>
    </w:p>
    <w:p w14:paraId="4579C234" w14:textId="77777777" w:rsidR="00940D0E" w:rsidRDefault="00940D0E" w:rsidP="00940D0E">
      <w:pPr>
        <w:pStyle w:val="2"/>
        <w:rPr>
          <w:lang w:eastAsia="en-US"/>
        </w:rPr>
      </w:pPr>
      <w:r>
        <w:rPr>
          <w:lang w:eastAsia="en-US"/>
        </w:rPr>
        <w:t xml:space="preserve">Официальный телеграм-бот сервиса по поиску работы «Superjob». </w:t>
      </w:r>
    </w:p>
    <w:p w14:paraId="6B1C289E" w14:textId="77777777" w:rsidR="00940D0E" w:rsidRDefault="00940D0E" w:rsidP="00940D0E">
      <w:pPr>
        <w:pStyle w:val="2"/>
        <w:rPr>
          <w:lang w:eastAsia="en-US"/>
        </w:rPr>
      </w:pPr>
      <w:r w:rsidRPr="00940D0E">
        <w:rPr>
          <w:i/>
          <w:iCs/>
          <w:lang w:eastAsia="en-US"/>
        </w:rPr>
        <w:t>Функционал:</w:t>
      </w:r>
    </w:p>
    <w:p w14:paraId="324F2C89" w14:textId="77777777" w:rsidR="00940D0E" w:rsidRDefault="00940D0E" w:rsidP="00F93A18">
      <w:pPr>
        <w:pStyle w:val="2"/>
        <w:numPr>
          <w:ilvl w:val="0"/>
          <w:numId w:val="25"/>
        </w:numPr>
        <w:ind w:left="0" w:firstLine="709"/>
        <w:rPr>
          <w:lang w:eastAsia="en-US"/>
        </w:rPr>
      </w:pPr>
      <w:r>
        <w:rPr>
          <w:lang w:eastAsia="en-US"/>
        </w:rPr>
        <w:t>Поиск вакансий по заданным критериям (город, зарплата, вакансии и т.д.)</w:t>
      </w:r>
    </w:p>
    <w:p w14:paraId="226C566B" w14:textId="77777777" w:rsidR="00940D0E" w:rsidRDefault="00940D0E" w:rsidP="00F93A18">
      <w:pPr>
        <w:pStyle w:val="2"/>
        <w:numPr>
          <w:ilvl w:val="0"/>
          <w:numId w:val="25"/>
        </w:numPr>
        <w:ind w:left="0" w:firstLine="709"/>
        <w:rPr>
          <w:lang w:eastAsia="en-US"/>
        </w:rPr>
      </w:pPr>
      <w:r>
        <w:rPr>
          <w:lang w:eastAsia="en-US"/>
        </w:rPr>
        <w:t>Создание резюме для сервиса superjob</w:t>
      </w:r>
    </w:p>
    <w:p w14:paraId="313C07C3" w14:textId="77777777" w:rsidR="00940D0E" w:rsidRDefault="00940D0E" w:rsidP="00F93A18">
      <w:pPr>
        <w:pStyle w:val="2"/>
        <w:numPr>
          <w:ilvl w:val="0"/>
          <w:numId w:val="25"/>
        </w:numPr>
        <w:ind w:left="0" w:firstLine="709"/>
        <w:rPr>
          <w:lang w:eastAsia="en-US"/>
        </w:rPr>
      </w:pPr>
      <w:r>
        <w:rPr>
          <w:lang w:eastAsia="en-US"/>
        </w:rPr>
        <w:t>Персональный CV бот</w:t>
      </w:r>
    </w:p>
    <w:p w14:paraId="670282DA" w14:textId="77777777" w:rsidR="00940D0E" w:rsidRDefault="00940D0E" w:rsidP="00F93A18">
      <w:pPr>
        <w:pStyle w:val="2"/>
        <w:numPr>
          <w:ilvl w:val="0"/>
          <w:numId w:val="25"/>
        </w:numPr>
        <w:ind w:left="0" w:firstLine="709"/>
        <w:rPr>
          <w:lang w:eastAsia="en-US"/>
        </w:rPr>
      </w:pPr>
      <w:r>
        <w:rPr>
          <w:lang w:eastAsia="en-US"/>
        </w:rPr>
        <w:t>Работа с личным кабинетом superjob</w:t>
      </w:r>
    </w:p>
    <w:p w14:paraId="6662DC2E" w14:textId="77777777" w:rsidR="00940D0E" w:rsidRPr="00940D0E" w:rsidRDefault="00940D0E" w:rsidP="00940D0E">
      <w:pPr>
        <w:pStyle w:val="2"/>
        <w:rPr>
          <w:i/>
          <w:iCs/>
          <w:lang w:eastAsia="en-US"/>
        </w:rPr>
      </w:pPr>
      <w:r w:rsidRPr="00940D0E">
        <w:rPr>
          <w:i/>
          <w:iCs/>
          <w:lang w:eastAsia="en-US"/>
        </w:rPr>
        <w:t>Плюсы:</w:t>
      </w:r>
    </w:p>
    <w:p w14:paraId="79A5BBA1" w14:textId="77777777" w:rsidR="00940D0E" w:rsidRDefault="00940D0E" w:rsidP="00F93A18">
      <w:pPr>
        <w:pStyle w:val="2"/>
        <w:numPr>
          <w:ilvl w:val="0"/>
          <w:numId w:val="26"/>
        </w:numPr>
        <w:ind w:left="0" w:firstLine="709"/>
        <w:rPr>
          <w:lang w:eastAsia="en-US"/>
        </w:rPr>
      </w:pPr>
      <w:r>
        <w:rPr>
          <w:lang w:eastAsia="en-US"/>
        </w:rPr>
        <w:t>Просмотр вакансий</w:t>
      </w:r>
    </w:p>
    <w:p w14:paraId="661C1768" w14:textId="77777777" w:rsidR="00940D0E" w:rsidRDefault="00940D0E" w:rsidP="00F93A18">
      <w:pPr>
        <w:pStyle w:val="2"/>
        <w:numPr>
          <w:ilvl w:val="0"/>
          <w:numId w:val="26"/>
        </w:numPr>
        <w:ind w:left="0" w:firstLine="709"/>
        <w:rPr>
          <w:lang w:eastAsia="en-US"/>
        </w:rPr>
      </w:pPr>
      <w:r>
        <w:rPr>
          <w:lang w:eastAsia="en-US"/>
        </w:rPr>
        <w:t>Персональный CV бот</w:t>
      </w:r>
    </w:p>
    <w:p w14:paraId="5EBADDCD" w14:textId="77777777" w:rsidR="00940D0E" w:rsidRPr="00940D0E" w:rsidRDefault="00940D0E" w:rsidP="00940D0E">
      <w:pPr>
        <w:pStyle w:val="2"/>
        <w:rPr>
          <w:i/>
          <w:iCs/>
          <w:lang w:eastAsia="en-US"/>
        </w:rPr>
      </w:pPr>
      <w:r w:rsidRPr="00940D0E">
        <w:rPr>
          <w:i/>
          <w:iCs/>
          <w:lang w:eastAsia="en-US"/>
        </w:rPr>
        <w:t>Минусы:</w:t>
      </w:r>
    </w:p>
    <w:p w14:paraId="41DBE654" w14:textId="77777777" w:rsidR="00940D0E" w:rsidRDefault="00940D0E" w:rsidP="00F93A18">
      <w:pPr>
        <w:pStyle w:val="2"/>
        <w:numPr>
          <w:ilvl w:val="0"/>
          <w:numId w:val="27"/>
        </w:numPr>
        <w:ind w:left="0" w:firstLine="709"/>
        <w:rPr>
          <w:lang w:eastAsia="en-US"/>
        </w:rPr>
      </w:pPr>
      <w:r>
        <w:rPr>
          <w:lang w:eastAsia="en-US"/>
        </w:rPr>
        <w:t>Поиск только по сайту superjob</w:t>
      </w:r>
    </w:p>
    <w:p w14:paraId="206317ED" w14:textId="77777777" w:rsidR="00940D0E" w:rsidRDefault="00940D0E" w:rsidP="00F93A18">
      <w:pPr>
        <w:pStyle w:val="2"/>
        <w:numPr>
          <w:ilvl w:val="0"/>
          <w:numId w:val="27"/>
        </w:numPr>
        <w:ind w:left="0" w:firstLine="709"/>
        <w:rPr>
          <w:lang w:eastAsia="en-US"/>
        </w:rPr>
      </w:pPr>
      <w:r>
        <w:rPr>
          <w:lang w:eastAsia="en-US"/>
        </w:rPr>
        <w:t>Нет аналитики зарплат, вакансий</w:t>
      </w:r>
    </w:p>
    <w:p w14:paraId="2C1FEABA" w14:textId="71B4F692" w:rsidR="00940D0E" w:rsidRDefault="00940D0E" w:rsidP="00F93A18">
      <w:pPr>
        <w:pStyle w:val="2"/>
        <w:numPr>
          <w:ilvl w:val="0"/>
          <w:numId w:val="27"/>
        </w:numPr>
        <w:ind w:left="0" w:firstLine="709"/>
        <w:rPr>
          <w:lang w:eastAsia="en-US"/>
        </w:rPr>
      </w:pPr>
      <w:r>
        <w:rPr>
          <w:lang w:eastAsia="en-US"/>
        </w:rPr>
        <w:t>Нет аналитики самых популярных навыков для професии</w:t>
      </w:r>
    </w:p>
    <w:p w14:paraId="5F7C9C9D" w14:textId="77777777" w:rsidR="00940D0E" w:rsidRDefault="00940D0E" w:rsidP="00940D0E">
      <w:pPr>
        <w:pStyle w:val="2"/>
        <w:rPr>
          <w:lang w:eastAsia="en-US"/>
        </w:rPr>
      </w:pPr>
    </w:p>
    <w:p w14:paraId="4A9111F8" w14:textId="77777777" w:rsidR="00940D0E" w:rsidRPr="00940D0E" w:rsidRDefault="00940D0E" w:rsidP="00940D0E">
      <w:pPr>
        <w:pStyle w:val="14"/>
      </w:pPr>
      <w:bookmarkStart w:id="27" w:name="_Toc200094409"/>
      <w:r w:rsidRPr="00940D0E">
        <w:t>Телеграм-бот « getmatch: бот с IT-вакансиями»</w:t>
      </w:r>
      <w:bookmarkEnd w:id="27"/>
    </w:p>
    <w:p w14:paraId="3A6B3641" w14:textId="77777777" w:rsidR="00940D0E" w:rsidRPr="00940D0E" w:rsidRDefault="00940D0E" w:rsidP="00940D0E">
      <w:pPr>
        <w:pStyle w:val="2"/>
        <w:rPr>
          <w:i/>
          <w:iCs/>
          <w:lang w:eastAsia="en-US"/>
        </w:rPr>
      </w:pPr>
      <w:r w:rsidRPr="00940D0E">
        <w:rPr>
          <w:i/>
          <w:iCs/>
          <w:lang w:eastAsia="en-US"/>
        </w:rPr>
        <w:t>Описание:</w:t>
      </w:r>
    </w:p>
    <w:p w14:paraId="3E0D2950" w14:textId="77777777" w:rsidR="00940D0E" w:rsidRDefault="00940D0E" w:rsidP="00940D0E">
      <w:pPr>
        <w:pStyle w:val="2"/>
        <w:rPr>
          <w:lang w:eastAsia="en-US"/>
        </w:rPr>
      </w:pPr>
      <w:r>
        <w:rPr>
          <w:lang w:eastAsia="en-US"/>
        </w:rPr>
        <w:t xml:space="preserve">Официальный телеграм-бот сервиса по поиску работы в IT «getmatch». </w:t>
      </w:r>
    </w:p>
    <w:p w14:paraId="19F6C9C4" w14:textId="77777777" w:rsidR="00940D0E" w:rsidRPr="00940D0E" w:rsidRDefault="00940D0E" w:rsidP="00940D0E">
      <w:pPr>
        <w:pStyle w:val="2"/>
        <w:rPr>
          <w:i/>
          <w:iCs/>
          <w:lang w:eastAsia="en-US"/>
        </w:rPr>
      </w:pPr>
      <w:r w:rsidRPr="00940D0E">
        <w:rPr>
          <w:i/>
          <w:iCs/>
          <w:lang w:eastAsia="en-US"/>
        </w:rPr>
        <w:t>Функционал:</w:t>
      </w:r>
    </w:p>
    <w:p w14:paraId="2BA726AB" w14:textId="77777777" w:rsidR="00940D0E" w:rsidRDefault="00940D0E" w:rsidP="00940D0E">
      <w:pPr>
        <w:pStyle w:val="2"/>
        <w:rPr>
          <w:lang w:eastAsia="en-US"/>
        </w:rPr>
      </w:pPr>
      <w:r>
        <w:rPr>
          <w:lang w:eastAsia="en-US"/>
        </w:rPr>
        <w:lastRenderedPageBreak/>
        <w:t>Поиск вакансий по заданным критериям: формат работы, специальность и зарплата</w:t>
      </w:r>
    </w:p>
    <w:p w14:paraId="46832604" w14:textId="77777777" w:rsidR="00940D0E" w:rsidRDefault="00940D0E" w:rsidP="00F93A18">
      <w:pPr>
        <w:pStyle w:val="2"/>
        <w:numPr>
          <w:ilvl w:val="0"/>
          <w:numId w:val="28"/>
        </w:numPr>
        <w:ind w:left="0" w:firstLine="709"/>
        <w:rPr>
          <w:lang w:eastAsia="en-US"/>
        </w:rPr>
      </w:pPr>
      <w:r>
        <w:rPr>
          <w:lang w:eastAsia="en-US"/>
        </w:rPr>
        <w:t>Чат с живым экспертом</w:t>
      </w:r>
    </w:p>
    <w:p w14:paraId="305654A0" w14:textId="77777777" w:rsidR="00940D0E" w:rsidRDefault="00940D0E" w:rsidP="00F93A18">
      <w:pPr>
        <w:pStyle w:val="2"/>
        <w:numPr>
          <w:ilvl w:val="0"/>
          <w:numId w:val="28"/>
        </w:numPr>
        <w:ind w:left="0" w:firstLine="709"/>
        <w:rPr>
          <w:lang w:eastAsia="en-US"/>
        </w:rPr>
      </w:pPr>
      <w:r>
        <w:rPr>
          <w:lang w:eastAsia="en-US"/>
        </w:rPr>
        <w:t>Просмотр медианной зарплаты для опредленной вакансии</w:t>
      </w:r>
    </w:p>
    <w:p w14:paraId="7AF94A8C" w14:textId="77777777" w:rsidR="00940D0E" w:rsidRPr="00940D0E" w:rsidRDefault="00940D0E" w:rsidP="00940D0E">
      <w:pPr>
        <w:pStyle w:val="2"/>
        <w:rPr>
          <w:i/>
          <w:iCs/>
          <w:lang w:eastAsia="en-US"/>
        </w:rPr>
      </w:pPr>
      <w:r w:rsidRPr="00940D0E">
        <w:rPr>
          <w:i/>
          <w:iCs/>
          <w:lang w:eastAsia="en-US"/>
        </w:rPr>
        <w:t>Плюсы:</w:t>
      </w:r>
    </w:p>
    <w:p w14:paraId="48ADE78D" w14:textId="77777777" w:rsidR="00940D0E" w:rsidRDefault="00940D0E" w:rsidP="00F93A18">
      <w:pPr>
        <w:pStyle w:val="2"/>
        <w:numPr>
          <w:ilvl w:val="0"/>
          <w:numId w:val="29"/>
        </w:numPr>
        <w:ind w:left="0" w:firstLine="709"/>
        <w:rPr>
          <w:lang w:eastAsia="en-US"/>
        </w:rPr>
      </w:pPr>
      <w:r>
        <w:rPr>
          <w:lang w:eastAsia="en-US"/>
        </w:rPr>
        <w:t>Просмотр вакансий</w:t>
      </w:r>
    </w:p>
    <w:p w14:paraId="5298EE74" w14:textId="77777777" w:rsidR="00940D0E" w:rsidRDefault="00940D0E" w:rsidP="00F93A18">
      <w:pPr>
        <w:pStyle w:val="2"/>
        <w:numPr>
          <w:ilvl w:val="0"/>
          <w:numId w:val="29"/>
        </w:numPr>
        <w:ind w:left="0" w:firstLine="709"/>
        <w:rPr>
          <w:lang w:eastAsia="en-US"/>
        </w:rPr>
      </w:pPr>
      <w:r>
        <w:rPr>
          <w:lang w:eastAsia="en-US"/>
        </w:rPr>
        <w:t>Чат с живым экспертом</w:t>
      </w:r>
    </w:p>
    <w:p w14:paraId="5000B700" w14:textId="77777777" w:rsidR="00940D0E" w:rsidRDefault="00940D0E" w:rsidP="00F93A18">
      <w:pPr>
        <w:pStyle w:val="2"/>
        <w:numPr>
          <w:ilvl w:val="0"/>
          <w:numId w:val="29"/>
        </w:numPr>
        <w:ind w:left="0" w:firstLine="709"/>
        <w:rPr>
          <w:lang w:eastAsia="en-US"/>
        </w:rPr>
      </w:pPr>
      <w:r>
        <w:rPr>
          <w:lang w:eastAsia="en-US"/>
        </w:rPr>
        <w:t>Просмотр медианной зарплаты</w:t>
      </w:r>
    </w:p>
    <w:p w14:paraId="46795331" w14:textId="77777777" w:rsidR="00940D0E" w:rsidRDefault="00940D0E" w:rsidP="00F93A18">
      <w:pPr>
        <w:pStyle w:val="2"/>
        <w:numPr>
          <w:ilvl w:val="0"/>
          <w:numId w:val="29"/>
        </w:numPr>
        <w:ind w:left="0" w:firstLine="709"/>
        <w:rPr>
          <w:lang w:eastAsia="en-US"/>
        </w:rPr>
      </w:pPr>
      <w:r>
        <w:rPr>
          <w:lang w:eastAsia="en-US"/>
        </w:rPr>
        <w:t>Нет уведомлений оновых вакансиях</w:t>
      </w:r>
    </w:p>
    <w:p w14:paraId="377950A0" w14:textId="77777777" w:rsidR="00940D0E" w:rsidRPr="00940D0E" w:rsidRDefault="00940D0E" w:rsidP="00940D0E">
      <w:pPr>
        <w:pStyle w:val="2"/>
        <w:rPr>
          <w:i/>
          <w:iCs/>
          <w:lang w:eastAsia="en-US"/>
        </w:rPr>
      </w:pPr>
      <w:r w:rsidRPr="00940D0E">
        <w:rPr>
          <w:i/>
          <w:iCs/>
          <w:lang w:eastAsia="en-US"/>
        </w:rPr>
        <w:t>Минусы:</w:t>
      </w:r>
    </w:p>
    <w:p w14:paraId="4416CB17" w14:textId="77777777" w:rsidR="00940D0E" w:rsidRDefault="00940D0E" w:rsidP="00F93A18">
      <w:pPr>
        <w:pStyle w:val="2"/>
        <w:numPr>
          <w:ilvl w:val="0"/>
          <w:numId w:val="30"/>
        </w:numPr>
        <w:ind w:left="0" w:firstLine="709"/>
        <w:rPr>
          <w:lang w:eastAsia="en-US"/>
        </w:rPr>
      </w:pPr>
      <w:r>
        <w:rPr>
          <w:lang w:eastAsia="en-US"/>
        </w:rPr>
        <w:t>Вакансии только с платформы getmatch</w:t>
      </w:r>
    </w:p>
    <w:p w14:paraId="3979F757" w14:textId="77777777" w:rsidR="00940D0E" w:rsidRDefault="00940D0E" w:rsidP="00F93A18">
      <w:pPr>
        <w:pStyle w:val="2"/>
        <w:numPr>
          <w:ilvl w:val="0"/>
          <w:numId w:val="30"/>
        </w:numPr>
        <w:ind w:left="0" w:firstLine="709"/>
        <w:rPr>
          <w:lang w:eastAsia="en-US"/>
        </w:rPr>
      </w:pPr>
      <w:r>
        <w:rPr>
          <w:lang w:eastAsia="en-US"/>
        </w:rPr>
        <w:t>Только IT вакансии</w:t>
      </w:r>
    </w:p>
    <w:p w14:paraId="1712911C" w14:textId="77777777" w:rsidR="00940D0E" w:rsidRDefault="00940D0E" w:rsidP="00F93A18">
      <w:pPr>
        <w:pStyle w:val="2"/>
        <w:numPr>
          <w:ilvl w:val="0"/>
          <w:numId w:val="30"/>
        </w:numPr>
        <w:ind w:left="0" w:firstLine="709"/>
        <w:rPr>
          <w:lang w:eastAsia="en-US"/>
        </w:rPr>
      </w:pPr>
      <w:r>
        <w:rPr>
          <w:lang w:eastAsia="en-US"/>
        </w:rPr>
        <w:t>Для большей части функционала требуетя авторизация через аккаунт getmatch</w:t>
      </w:r>
    </w:p>
    <w:p w14:paraId="3E55A41B" w14:textId="77777777" w:rsidR="00940D0E" w:rsidRDefault="00940D0E" w:rsidP="00F93A18">
      <w:pPr>
        <w:pStyle w:val="2"/>
        <w:numPr>
          <w:ilvl w:val="0"/>
          <w:numId w:val="30"/>
        </w:numPr>
        <w:ind w:left="0" w:firstLine="709"/>
        <w:rPr>
          <w:lang w:eastAsia="en-US"/>
        </w:rPr>
      </w:pPr>
      <w:r>
        <w:rPr>
          <w:lang w:eastAsia="en-US"/>
        </w:rPr>
        <w:t>Нет уведомлений оновых вакансиях</w:t>
      </w:r>
    </w:p>
    <w:p w14:paraId="2FAAD413" w14:textId="6EC4671F" w:rsidR="00940D0E" w:rsidRDefault="00940D0E" w:rsidP="00F93A18">
      <w:pPr>
        <w:pStyle w:val="2"/>
        <w:numPr>
          <w:ilvl w:val="0"/>
          <w:numId w:val="30"/>
        </w:numPr>
        <w:ind w:left="0" w:firstLine="709"/>
      </w:pPr>
      <w:r w:rsidRPr="00940D0E">
        <w:t>Нет аналитики самых популярных навыков для професии</w:t>
      </w:r>
    </w:p>
    <w:p w14:paraId="6C154EB9" w14:textId="77777777" w:rsidR="00940D0E" w:rsidRDefault="00940D0E" w:rsidP="002F349F">
      <w:pPr>
        <w:pStyle w:val="2"/>
        <w:rPr>
          <w:lang w:eastAsia="en-US"/>
        </w:rPr>
      </w:pPr>
    </w:p>
    <w:p w14:paraId="333B89E7" w14:textId="77777777" w:rsidR="00940D0E" w:rsidRDefault="00940D0E" w:rsidP="002F349F">
      <w:pPr>
        <w:pStyle w:val="2"/>
        <w:rPr>
          <w:lang w:eastAsia="en-US"/>
        </w:rPr>
      </w:pPr>
    </w:p>
    <w:p w14:paraId="743085E7" w14:textId="77777777" w:rsidR="00F816B0" w:rsidRDefault="00F816B0" w:rsidP="00F816B0">
      <w:pPr>
        <w:pStyle w:val="13"/>
      </w:pPr>
      <w:bookmarkStart w:id="28" w:name="_Toc200094410"/>
      <w:r>
        <w:t>Архитектура</w:t>
      </w:r>
      <w:bookmarkEnd w:id="28"/>
    </w:p>
    <w:p w14:paraId="048DE11D" w14:textId="2026A8AC" w:rsidR="00F816B0" w:rsidRDefault="00F816B0" w:rsidP="00F816B0">
      <w:pPr>
        <w:pStyle w:val="14"/>
      </w:pPr>
      <w:bookmarkStart w:id="29" w:name="_Toc200094411"/>
      <w:r>
        <w:t>Технологии</w:t>
      </w:r>
      <w:bookmarkEnd w:id="29"/>
    </w:p>
    <w:p w14:paraId="4FA5DEFA" w14:textId="21CEE3DA" w:rsidR="00F816B0" w:rsidRPr="00F816B0" w:rsidRDefault="00F816B0" w:rsidP="00F816B0">
      <w:pPr>
        <w:pStyle w:val="2"/>
        <w:rPr>
          <w:lang w:eastAsia="en-US"/>
        </w:rPr>
      </w:pPr>
      <w:r>
        <w:rPr>
          <w:lang w:eastAsia="en-US"/>
        </w:rPr>
        <w:t>При разработке проекты должны использоваться следующие технологии:</w:t>
      </w:r>
    </w:p>
    <w:p w14:paraId="5201C21E" w14:textId="77777777" w:rsidR="00F816B0" w:rsidRDefault="00F816B0" w:rsidP="00F93A18">
      <w:pPr>
        <w:pStyle w:val="2"/>
        <w:numPr>
          <w:ilvl w:val="0"/>
          <w:numId w:val="35"/>
        </w:numPr>
        <w:ind w:left="0" w:firstLine="709"/>
        <w:rPr>
          <w:lang w:eastAsia="en-US"/>
        </w:rPr>
      </w:pPr>
      <w:r>
        <w:rPr>
          <w:lang w:eastAsia="en-US"/>
        </w:rPr>
        <w:t>Язык программирования: Python.</w:t>
      </w:r>
    </w:p>
    <w:p w14:paraId="2880D5A9" w14:textId="77777777" w:rsidR="00F816B0" w:rsidRDefault="00F816B0" w:rsidP="00F93A18">
      <w:pPr>
        <w:pStyle w:val="2"/>
        <w:numPr>
          <w:ilvl w:val="0"/>
          <w:numId w:val="35"/>
        </w:numPr>
        <w:ind w:left="0" w:firstLine="709"/>
        <w:rPr>
          <w:lang w:eastAsia="en-US"/>
        </w:rPr>
      </w:pPr>
      <w:r>
        <w:rPr>
          <w:lang w:eastAsia="en-US"/>
        </w:rPr>
        <w:t>Библиотека для работы с Telegram API: python-telegram-bot.</w:t>
      </w:r>
    </w:p>
    <w:p w14:paraId="71918949" w14:textId="77777777" w:rsidR="00F816B0" w:rsidRDefault="00F816B0" w:rsidP="00F93A18">
      <w:pPr>
        <w:pStyle w:val="2"/>
        <w:numPr>
          <w:ilvl w:val="0"/>
          <w:numId w:val="35"/>
        </w:numPr>
        <w:ind w:left="0" w:firstLine="709"/>
        <w:rPr>
          <w:lang w:eastAsia="en-US"/>
        </w:rPr>
      </w:pPr>
      <w:r>
        <w:rPr>
          <w:lang w:eastAsia="en-US"/>
        </w:rPr>
        <w:t>Библиотека aiohttp для выполнения асинхронных запросов.</w:t>
      </w:r>
    </w:p>
    <w:p w14:paraId="774CAE00" w14:textId="77777777" w:rsidR="00F816B0" w:rsidRDefault="00F816B0" w:rsidP="00F93A18">
      <w:pPr>
        <w:pStyle w:val="2"/>
        <w:numPr>
          <w:ilvl w:val="0"/>
          <w:numId w:val="35"/>
        </w:numPr>
        <w:ind w:left="0" w:firstLine="709"/>
        <w:rPr>
          <w:lang w:eastAsia="en-US"/>
        </w:rPr>
      </w:pPr>
      <w:r>
        <w:rPr>
          <w:lang w:eastAsia="en-US"/>
        </w:rPr>
        <w:t>База данных Postgresql.</w:t>
      </w:r>
    </w:p>
    <w:p w14:paraId="53BC3933" w14:textId="77777777" w:rsidR="00F816B0" w:rsidRDefault="00F816B0" w:rsidP="00F93A18">
      <w:pPr>
        <w:pStyle w:val="2"/>
        <w:numPr>
          <w:ilvl w:val="0"/>
          <w:numId w:val="35"/>
        </w:numPr>
        <w:ind w:left="0" w:firstLine="709"/>
        <w:rPr>
          <w:lang w:eastAsia="en-US"/>
        </w:rPr>
      </w:pPr>
      <w:r>
        <w:rPr>
          <w:lang w:eastAsia="en-US"/>
        </w:rPr>
        <w:t>Pytest для написания тестов.</w:t>
      </w:r>
    </w:p>
    <w:p w14:paraId="76EB3576" w14:textId="77777777" w:rsidR="00F816B0" w:rsidRDefault="00F816B0" w:rsidP="00F93A18">
      <w:pPr>
        <w:pStyle w:val="2"/>
        <w:numPr>
          <w:ilvl w:val="0"/>
          <w:numId w:val="35"/>
        </w:numPr>
        <w:ind w:left="0" w:firstLine="709"/>
        <w:rPr>
          <w:lang w:eastAsia="en-US"/>
        </w:rPr>
      </w:pPr>
      <w:r>
        <w:rPr>
          <w:lang w:eastAsia="en-US"/>
        </w:rPr>
        <w:t xml:space="preserve">Деплой: облачный сервис Yandex Cloud для обеспечения высокой доступности и масштабируемости. Для обеспечения устойчивости под высокой нагрузкой планируется масштабирование инфраструктуры в облаке </w:t>
      </w:r>
      <w:r>
        <w:rPr>
          <w:lang w:eastAsia="en-US"/>
        </w:rPr>
        <w:lastRenderedPageBreak/>
        <w:t>для обработки увеличенного потока пользователей (Network Load Balancer для групп ВМ или Serverless подход).</w:t>
      </w:r>
    </w:p>
    <w:p w14:paraId="4FC68D21" w14:textId="77777777" w:rsidR="008D6DD7" w:rsidRDefault="008D6DD7" w:rsidP="008D6DD7">
      <w:pPr>
        <w:pStyle w:val="2"/>
        <w:ind w:left="709" w:firstLine="0"/>
        <w:rPr>
          <w:lang w:eastAsia="en-US"/>
        </w:rPr>
      </w:pPr>
    </w:p>
    <w:p w14:paraId="54C1CAAE" w14:textId="7D8829EA" w:rsidR="00F816B0" w:rsidRDefault="00F816B0" w:rsidP="008D6DD7">
      <w:pPr>
        <w:pStyle w:val="14"/>
      </w:pPr>
      <w:bookmarkStart w:id="30" w:name="_Toc200094412"/>
      <w:r>
        <w:t>Архитектурные компоненты</w:t>
      </w:r>
      <w:bookmarkEnd w:id="30"/>
    </w:p>
    <w:p w14:paraId="0A140B32" w14:textId="02B97B77" w:rsidR="008D6DD7" w:rsidRPr="008D6DD7" w:rsidRDefault="008D6DD7" w:rsidP="008D6DD7">
      <w:pPr>
        <w:pStyle w:val="2"/>
        <w:rPr>
          <w:lang w:eastAsia="en-US"/>
        </w:rPr>
      </w:pPr>
      <w:r w:rsidRPr="008D6DD7">
        <w:rPr>
          <w:lang w:eastAsia="en-US"/>
        </w:rPr>
        <w:t>При разработке проекты должны использоваться следующие архитектурные компоненты</w:t>
      </w:r>
      <w:r>
        <w:rPr>
          <w:lang w:eastAsia="en-US"/>
        </w:rPr>
        <w:t>:</w:t>
      </w:r>
    </w:p>
    <w:p w14:paraId="1241DCC5" w14:textId="36C44FA1" w:rsidR="00F816B0" w:rsidRDefault="00F816B0" w:rsidP="00F93A18">
      <w:pPr>
        <w:pStyle w:val="2"/>
        <w:numPr>
          <w:ilvl w:val="0"/>
          <w:numId w:val="36"/>
        </w:numPr>
        <w:ind w:left="0" w:firstLine="709"/>
        <w:rPr>
          <w:lang w:eastAsia="en-US"/>
        </w:rPr>
      </w:pPr>
      <w:r>
        <w:rPr>
          <w:lang w:eastAsia="en-US"/>
        </w:rPr>
        <w:t>API интеграция: Компонент, который взаимодействует с API HeadHunter для получения данных о вакансиях.</w:t>
      </w:r>
    </w:p>
    <w:p w14:paraId="03BF31DC" w14:textId="77777777" w:rsidR="00F816B0" w:rsidRDefault="00F816B0" w:rsidP="00F93A18">
      <w:pPr>
        <w:pStyle w:val="2"/>
        <w:numPr>
          <w:ilvl w:val="0"/>
          <w:numId w:val="36"/>
        </w:numPr>
        <w:ind w:left="0" w:firstLine="709"/>
        <w:rPr>
          <w:lang w:eastAsia="en-US"/>
        </w:rPr>
      </w:pPr>
      <w:r>
        <w:rPr>
          <w:lang w:eastAsia="en-US"/>
        </w:rPr>
        <w:t>Бот-логика: Обработка запросов пользователей, формирование ответов и управление состоянием.</w:t>
      </w:r>
    </w:p>
    <w:p w14:paraId="58E8728D" w14:textId="77777777" w:rsidR="00F816B0" w:rsidRDefault="00F816B0" w:rsidP="00F93A18">
      <w:pPr>
        <w:pStyle w:val="2"/>
        <w:numPr>
          <w:ilvl w:val="0"/>
          <w:numId w:val="36"/>
        </w:numPr>
        <w:ind w:left="0" w:firstLine="709"/>
        <w:rPr>
          <w:lang w:eastAsia="en-US"/>
        </w:rPr>
      </w:pPr>
      <w:r>
        <w:rPr>
          <w:lang w:eastAsia="en-US"/>
        </w:rPr>
        <w:t>Система уведомлений: Механизм для отправки уведомлений пользователям о новых вакансиях.</w:t>
      </w:r>
    </w:p>
    <w:p w14:paraId="510A9359" w14:textId="77777777" w:rsidR="00F816B0" w:rsidRDefault="00F816B0" w:rsidP="002F349F">
      <w:pPr>
        <w:pStyle w:val="2"/>
        <w:rPr>
          <w:lang w:eastAsia="en-US"/>
        </w:rPr>
      </w:pPr>
    </w:p>
    <w:p w14:paraId="1A2ED465" w14:textId="77777777" w:rsidR="00F816B0" w:rsidRPr="00F816B0" w:rsidRDefault="00F816B0" w:rsidP="00F816B0">
      <w:pPr>
        <w:pStyle w:val="13"/>
      </w:pPr>
      <w:bookmarkStart w:id="31" w:name="_Toc200094413"/>
      <w:r w:rsidRPr="00F816B0">
        <w:t>Методология разработки и процесс тестирования</w:t>
      </w:r>
      <w:bookmarkEnd w:id="31"/>
    </w:p>
    <w:p w14:paraId="1196F73E" w14:textId="77777777" w:rsidR="00F816B0" w:rsidRPr="00F816B0" w:rsidRDefault="00F816B0" w:rsidP="00F816B0">
      <w:pPr>
        <w:pStyle w:val="2"/>
        <w:rPr>
          <w:lang w:eastAsia="en-US"/>
        </w:rPr>
      </w:pPr>
      <w:r w:rsidRPr="00F816B0">
        <w:rPr>
          <w:lang w:eastAsia="en-US"/>
        </w:rPr>
        <w:t xml:space="preserve">Разработка велась по гибридной методологии, сочетающей элементы </w:t>
      </w:r>
      <w:r w:rsidRPr="00F816B0">
        <w:rPr>
          <w:lang w:val="en-US" w:eastAsia="en-US"/>
        </w:rPr>
        <w:t>Scrum</w:t>
      </w:r>
      <w:r w:rsidRPr="00F816B0">
        <w:rPr>
          <w:lang w:eastAsia="en-US"/>
        </w:rPr>
        <w:t xml:space="preserve"> и </w:t>
      </w:r>
      <w:r w:rsidRPr="00F816B0">
        <w:rPr>
          <w:lang w:val="en-US" w:eastAsia="en-US"/>
        </w:rPr>
        <w:t>Kanban</w:t>
      </w:r>
      <w:r w:rsidRPr="00F816B0">
        <w:rPr>
          <w:lang w:eastAsia="en-US"/>
        </w:rPr>
        <w:t>:</w:t>
      </w:r>
    </w:p>
    <w:p w14:paraId="6797C31D" w14:textId="6A6F6C4E" w:rsidR="00F816B0" w:rsidRPr="00F816B0" w:rsidRDefault="00F816B0" w:rsidP="00F816B0">
      <w:pPr>
        <w:pStyle w:val="2"/>
        <w:rPr>
          <w:lang w:eastAsia="en-US"/>
        </w:rPr>
      </w:pPr>
      <w:r w:rsidRPr="00F816B0">
        <w:rPr>
          <w:lang w:eastAsia="en-US"/>
        </w:rPr>
        <w:t>Этапы</w:t>
      </w:r>
      <w:r>
        <w:rPr>
          <w:lang w:val="en-US" w:eastAsia="en-US"/>
        </w:rPr>
        <w:t xml:space="preserve"> </w:t>
      </w:r>
      <w:r>
        <w:rPr>
          <w:lang w:eastAsia="en-US"/>
        </w:rPr>
        <w:t>разработки</w:t>
      </w:r>
      <w:r w:rsidRPr="00F816B0">
        <w:rPr>
          <w:lang w:eastAsia="en-US"/>
        </w:rPr>
        <w:t>:</w:t>
      </w:r>
    </w:p>
    <w:p w14:paraId="44251537" w14:textId="77777777" w:rsidR="00F816B0" w:rsidRPr="00F816B0" w:rsidRDefault="00F816B0" w:rsidP="00F93A18">
      <w:pPr>
        <w:pStyle w:val="2"/>
        <w:numPr>
          <w:ilvl w:val="0"/>
          <w:numId w:val="37"/>
        </w:numPr>
        <w:ind w:left="0" w:firstLine="709"/>
        <w:rPr>
          <w:lang w:eastAsia="en-US"/>
        </w:rPr>
      </w:pPr>
      <w:r w:rsidRPr="00F816B0">
        <w:rPr>
          <w:lang w:eastAsia="en-US"/>
        </w:rPr>
        <w:t>анализ требований и проектирование архитектуры;</w:t>
      </w:r>
    </w:p>
    <w:p w14:paraId="5DABA51D" w14:textId="77777777" w:rsidR="00F816B0" w:rsidRPr="00F816B0" w:rsidRDefault="00F816B0" w:rsidP="00F93A18">
      <w:pPr>
        <w:pStyle w:val="2"/>
        <w:numPr>
          <w:ilvl w:val="0"/>
          <w:numId w:val="37"/>
        </w:numPr>
        <w:ind w:left="0" w:firstLine="709"/>
        <w:rPr>
          <w:lang w:eastAsia="en-US"/>
        </w:rPr>
      </w:pPr>
      <w:r w:rsidRPr="00F816B0">
        <w:rPr>
          <w:lang w:eastAsia="en-US"/>
        </w:rPr>
        <w:t>итеративная разработка модулей (по 2 недели на спринт);</w:t>
      </w:r>
    </w:p>
    <w:p w14:paraId="1CEA23FA" w14:textId="12CBCFC2" w:rsidR="00F816B0" w:rsidRPr="00F816B0" w:rsidRDefault="00F816B0" w:rsidP="00F93A18">
      <w:pPr>
        <w:pStyle w:val="2"/>
        <w:numPr>
          <w:ilvl w:val="0"/>
          <w:numId w:val="37"/>
        </w:numPr>
        <w:ind w:left="0" w:firstLine="709"/>
        <w:rPr>
          <w:lang w:eastAsia="en-US"/>
        </w:rPr>
      </w:pPr>
      <w:r w:rsidRPr="00F816B0">
        <w:rPr>
          <w:lang w:eastAsia="en-US"/>
        </w:rPr>
        <w:t>еже</w:t>
      </w:r>
      <w:r w:rsidR="00F9691E">
        <w:rPr>
          <w:lang w:eastAsia="en-US"/>
        </w:rPr>
        <w:t>недельные</w:t>
      </w:r>
      <w:r w:rsidRPr="00F816B0">
        <w:rPr>
          <w:lang w:eastAsia="en-US"/>
        </w:rPr>
        <w:t xml:space="preserve"> </w:t>
      </w:r>
      <w:r w:rsidR="00F9691E">
        <w:rPr>
          <w:lang w:eastAsia="en-US"/>
        </w:rPr>
        <w:t>собрания</w:t>
      </w:r>
      <w:r w:rsidRPr="00F816B0">
        <w:rPr>
          <w:lang w:eastAsia="en-US"/>
        </w:rPr>
        <w:t xml:space="preserve"> для синхронизации задач;</w:t>
      </w:r>
    </w:p>
    <w:p w14:paraId="5D72EA83" w14:textId="77777777" w:rsidR="00F816B0" w:rsidRPr="00F816B0" w:rsidRDefault="00F816B0" w:rsidP="00F93A18">
      <w:pPr>
        <w:pStyle w:val="2"/>
        <w:numPr>
          <w:ilvl w:val="0"/>
          <w:numId w:val="37"/>
        </w:numPr>
        <w:ind w:left="0" w:firstLine="709"/>
        <w:rPr>
          <w:lang w:eastAsia="en-US"/>
        </w:rPr>
      </w:pPr>
      <w:r w:rsidRPr="00F816B0">
        <w:rPr>
          <w:lang w:eastAsia="en-US"/>
        </w:rPr>
        <w:t>тестирование функционала после каждого спринта.</w:t>
      </w:r>
    </w:p>
    <w:p w14:paraId="74519BBB" w14:textId="396D4441" w:rsidR="00F816B0" w:rsidRPr="00F816B0" w:rsidRDefault="00A56A79" w:rsidP="00A56A79">
      <w:pPr>
        <w:pStyle w:val="2"/>
        <w:rPr>
          <w:lang w:eastAsia="en-US"/>
        </w:rPr>
      </w:pPr>
      <w:r>
        <w:rPr>
          <w:lang w:eastAsia="en-US"/>
        </w:rPr>
        <w:t>В ходе тестирования системы был</w:t>
      </w:r>
      <w:r>
        <w:rPr>
          <w:lang w:eastAsia="en-US"/>
        </w:rPr>
        <w:t>а</w:t>
      </w:r>
      <w:r>
        <w:rPr>
          <w:lang w:eastAsia="en-US"/>
        </w:rPr>
        <w:t xml:space="preserve"> выявлен</w:t>
      </w:r>
      <w:r>
        <w:rPr>
          <w:lang w:eastAsia="en-US"/>
        </w:rPr>
        <w:t>а</w:t>
      </w:r>
      <w:r>
        <w:rPr>
          <w:lang w:eastAsia="en-US"/>
        </w:rPr>
        <w:t xml:space="preserve"> и устранен</w:t>
      </w:r>
      <w:r>
        <w:rPr>
          <w:lang w:eastAsia="en-US"/>
        </w:rPr>
        <w:t>а</w:t>
      </w:r>
      <w:r>
        <w:rPr>
          <w:lang w:eastAsia="en-US"/>
        </w:rPr>
        <w:t xml:space="preserve"> критическ</w:t>
      </w:r>
      <w:r>
        <w:rPr>
          <w:lang w:eastAsia="en-US"/>
        </w:rPr>
        <w:t>ая проблема</w:t>
      </w:r>
      <w:r>
        <w:rPr>
          <w:lang w:eastAsia="en-US"/>
        </w:rPr>
        <w:t>.</w:t>
      </w:r>
      <w:r>
        <w:rPr>
          <w:lang w:eastAsia="en-US"/>
        </w:rPr>
        <w:t xml:space="preserve"> </w:t>
      </w:r>
      <w:r>
        <w:rPr>
          <w:lang w:eastAsia="en-US"/>
        </w:rPr>
        <w:t>Ключевое изменение: произведена</w:t>
      </w:r>
      <w:r>
        <w:rPr>
          <w:lang w:eastAsia="en-US"/>
        </w:rPr>
        <w:t xml:space="preserve"> </w:t>
      </w:r>
      <w:r>
        <w:rPr>
          <w:lang w:eastAsia="en-US"/>
        </w:rPr>
        <w:t>модификация основной функциональности продукта.</w:t>
      </w:r>
      <w:r>
        <w:rPr>
          <w:lang w:eastAsia="en-US"/>
        </w:rPr>
        <w:t xml:space="preserve"> </w:t>
      </w:r>
      <w:r>
        <w:rPr>
          <w:lang w:eastAsia="en-US"/>
        </w:rPr>
        <w:t>Изначально система предоставляла анализ рыночных зарплатных предложений.</w:t>
      </w:r>
      <w:r>
        <w:rPr>
          <w:lang w:eastAsia="en-US"/>
        </w:rPr>
        <w:t xml:space="preserve"> </w:t>
      </w:r>
      <w:r>
        <w:rPr>
          <w:lang w:eastAsia="en-US"/>
        </w:rPr>
        <w:t>В финальной версии</w:t>
      </w:r>
      <w:r>
        <w:rPr>
          <w:lang w:eastAsia="en-US"/>
        </w:rPr>
        <w:t xml:space="preserve"> акцент смещен на</w:t>
      </w:r>
      <w:r>
        <w:rPr>
          <w:lang w:eastAsia="en-US"/>
        </w:rPr>
        <w:t xml:space="preserve"> анализ востребованных профессиональных компетенций</w:t>
      </w:r>
      <w:r>
        <w:rPr>
          <w:lang w:eastAsia="en-US"/>
        </w:rPr>
        <w:t xml:space="preserve"> с сохранением </w:t>
      </w:r>
      <w:r w:rsidR="00944B62">
        <w:rPr>
          <w:lang w:eastAsia="en-US"/>
        </w:rPr>
        <w:t>анализа зарплат.</w:t>
      </w:r>
    </w:p>
    <w:p w14:paraId="46215D53" w14:textId="77777777" w:rsidR="006559AE" w:rsidRDefault="006559AE" w:rsidP="00127886">
      <w:pPr>
        <w:pStyle w:val="11"/>
      </w:pPr>
      <w:bookmarkStart w:id="32" w:name="_Toc8214335"/>
      <w:bookmarkStart w:id="33" w:name="_Toc164096968"/>
      <w:bookmarkStart w:id="34" w:name="_Toc196860986"/>
      <w:bookmarkStart w:id="35" w:name="_Toc196862099"/>
      <w:bookmarkStart w:id="36" w:name="_Toc196862361"/>
      <w:bookmarkStart w:id="37" w:name="_Toc196862599"/>
      <w:bookmarkStart w:id="38" w:name="_Toc196862850"/>
      <w:bookmarkStart w:id="39" w:name="_Toc196863068"/>
      <w:bookmarkStart w:id="40" w:name="_Toc200094414"/>
      <w:r>
        <w:lastRenderedPageBreak/>
        <w:t>З</w:t>
      </w:r>
      <w:r w:rsidR="00B26509">
        <w:t>АКЛЮЧЕНИЕ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31E7A39B" w14:textId="77777777" w:rsidR="006A6729" w:rsidRDefault="006A6729" w:rsidP="006A6729">
      <w:pPr>
        <w:pStyle w:val="12"/>
      </w:pPr>
      <w:bookmarkStart w:id="41" w:name="_Toc200094415"/>
      <w:r>
        <w:lastRenderedPageBreak/>
        <w:t>Оценка соответствия программного продукта требованиям</w:t>
      </w:r>
      <w:bookmarkEnd w:id="41"/>
    </w:p>
    <w:p w14:paraId="1E7C46F4" w14:textId="77777777" w:rsidR="006A6729" w:rsidRDefault="006A6729" w:rsidP="006A6729">
      <w:pPr>
        <w:pStyle w:val="2"/>
      </w:pPr>
      <w:r>
        <w:t>Разработанный Telegram-бот полностью соответствует большинству ключевых требований заказчика и пользователей. Проведенный анализ показывает:</w:t>
      </w:r>
    </w:p>
    <w:p w14:paraId="20BAC9B9" w14:textId="77777777" w:rsidR="006A6729" w:rsidRDefault="006A6729" w:rsidP="006A6729">
      <w:pPr>
        <w:pStyle w:val="2"/>
      </w:pPr>
      <w:r>
        <w:t>Реализованные функции (полное соответствие):</w:t>
      </w:r>
    </w:p>
    <w:p w14:paraId="38D971D5" w14:textId="77777777" w:rsidR="006A6729" w:rsidRDefault="006A6729" w:rsidP="0022224E">
      <w:pPr>
        <w:pStyle w:val="2"/>
        <w:numPr>
          <w:ilvl w:val="0"/>
          <w:numId w:val="38"/>
        </w:numPr>
        <w:ind w:left="0" w:firstLine="709"/>
      </w:pPr>
      <w:r>
        <w:t>Поиск вакансий с фильтрацией по ключевым словам, локации и зарплатным ожиданиям;</w:t>
      </w:r>
    </w:p>
    <w:p w14:paraId="08F0D7FE" w14:textId="77777777" w:rsidR="006A6729" w:rsidRDefault="006A6729" w:rsidP="0022224E">
      <w:pPr>
        <w:pStyle w:val="2"/>
        <w:numPr>
          <w:ilvl w:val="0"/>
          <w:numId w:val="38"/>
        </w:numPr>
        <w:ind w:left="0" w:firstLine="709"/>
      </w:pPr>
      <w:r>
        <w:t>Система уведомлений о новых вакансиях с настраиваемой частотой оповещений;</w:t>
      </w:r>
    </w:p>
    <w:p w14:paraId="1A9AD60F" w14:textId="77777777" w:rsidR="006A6729" w:rsidRDefault="006A6729" w:rsidP="0022224E">
      <w:pPr>
        <w:pStyle w:val="2"/>
        <w:numPr>
          <w:ilvl w:val="0"/>
          <w:numId w:val="38"/>
        </w:numPr>
        <w:ind w:left="0" w:firstLine="709"/>
      </w:pPr>
      <w:r>
        <w:t>Комплексный анализ рынка труда с выделением топ-навыков и зарплатных вилок;</w:t>
      </w:r>
    </w:p>
    <w:p w14:paraId="4112CC6D" w14:textId="77777777" w:rsidR="006A6729" w:rsidRDefault="006A6729" w:rsidP="0022224E">
      <w:pPr>
        <w:pStyle w:val="2"/>
        <w:numPr>
          <w:ilvl w:val="0"/>
          <w:numId w:val="38"/>
        </w:numPr>
        <w:ind w:left="0" w:firstLine="709"/>
      </w:pPr>
      <w:r>
        <w:t>Механизм сохранения избранных вакансий с базовым функционалом управления.</w:t>
      </w:r>
    </w:p>
    <w:p w14:paraId="09393650" w14:textId="77777777" w:rsidR="006A6729" w:rsidRDefault="006A6729" w:rsidP="006A6729">
      <w:pPr>
        <w:pStyle w:val="2"/>
      </w:pPr>
      <w:r>
        <w:t>Частично реализованные требования:</w:t>
      </w:r>
    </w:p>
    <w:p w14:paraId="72E53DD4" w14:textId="77777777" w:rsidR="006A6729" w:rsidRDefault="006A6729" w:rsidP="0022224E">
      <w:pPr>
        <w:pStyle w:val="2"/>
        <w:numPr>
          <w:ilvl w:val="0"/>
          <w:numId w:val="39"/>
        </w:numPr>
        <w:ind w:left="0" w:firstLine="709"/>
      </w:pPr>
      <w:r>
        <w:t>Визуализация аналитических данных (графики/диаграммы) - в разработке;</w:t>
      </w:r>
    </w:p>
    <w:p w14:paraId="5F81D2A5" w14:textId="5D584A19" w:rsidR="006A6729" w:rsidRDefault="006A6729" w:rsidP="0022224E">
      <w:pPr>
        <w:pStyle w:val="2"/>
        <w:numPr>
          <w:ilvl w:val="0"/>
          <w:numId w:val="39"/>
        </w:numPr>
        <w:ind w:left="0" w:firstLine="709"/>
      </w:pPr>
      <w:r>
        <w:t xml:space="preserve">Расширенные настройки профиля (язык интерфейса) </w:t>
      </w:r>
      <w:r>
        <w:t>–</w:t>
      </w:r>
      <w:r>
        <w:t xml:space="preserve"> </w:t>
      </w:r>
      <w:r>
        <w:t>в разработке</w:t>
      </w:r>
      <w:r>
        <w:t>.</w:t>
      </w:r>
    </w:p>
    <w:p w14:paraId="09062368" w14:textId="77777777" w:rsidR="00706D90" w:rsidRDefault="00706D90" w:rsidP="00706D90">
      <w:pPr>
        <w:pStyle w:val="2"/>
      </w:pPr>
    </w:p>
    <w:p w14:paraId="7294A429" w14:textId="77777777" w:rsidR="008D6DD7" w:rsidRDefault="008D6DD7" w:rsidP="008D6DD7">
      <w:pPr>
        <w:pStyle w:val="13"/>
      </w:pPr>
      <w:bookmarkStart w:id="42" w:name="_Toc200094416"/>
      <w:r>
        <w:t>Оценка качества продукта</w:t>
      </w:r>
      <w:bookmarkEnd w:id="42"/>
    </w:p>
    <w:p w14:paraId="4B6A9E92" w14:textId="77777777" w:rsidR="008D6DD7" w:rsidRDefault="008D6DD7" w:rsidP="008D6DD7">
      <w:pPr>
        <w:pStyle w:val="2"/>
      </w:pPr>
      <w:r>
        <w:t>В ходе ручного тестирования всех функций бота подтверждена их стабильная работа в соответствии с требованиями:</w:t>
      </w:r>
    </w:p>
    <w:p w14:paraId="5452339C" w14:textId="77777777" w:rsidR="008D6DD7" w:rsidRDefault="008D6DD7" w:rsidP="0022224E">
      <w:pPr>
        <w:pStyle w:val="2"/>
        <w:numPr>
          <w:ilvl w:val="0"/>
          <w:numId w:val="40"/>
        </w:numPr>
        <w:ind w:left="0" w:firstLine="709"/>
      </w:pPr>
      <w:r>
        <w:t>Поиск вакансий корректно отрабатывает по всем заданным параметрам (профессия, зарплата, локация);</w:t>
      </w:r>
    </w:p>
    <w:p w14:paraId="7092C913" w14:textId="77777777" w:rsidR="008D6DD7" w:rsidRDefault="008D6DD7" w:rsidP="0022224E">
      <w:pPr>
        <w:pStyle w:val="2"/>
        <w:numPr>
          <w:ilvl w:val="0"/>
          <w:numId w:val="40"/>
        </w:numPr>
        <w:ind w:left="0" w:firstLine="709"/>
      </w:pPr>
      <w:r>
        <w:t>Уведомления о новых вакансиях приходят без задержек;</w:t>
      </w:r>
    </w:p>
    <w:p w14:paraId="4A38E333" w14:textId="77777777" w:rsidR="008D6DD7" w:rsidRDefault="008D6DD7" w:rsidP="0022224E">
      <w:pPr>
        <w:pStyle w:val="2"/>
        <w:numPr>
          <w:ilvl w:val="0"/>
          <w:numId w:val="40"/>
        </w:numPr>
        <w:ind w:left="0" w:firstLine="709"/>
      </w:pPr>
      <w:r>
        <w:t>Анализ навыков показывает точные и релевантные результаты;</w:t>
      </w:r>
    </w:p>
    <w:p w14:paraId="0370FAC4" w14:textId="77777777" w:rsidR="008D6DD7" w:rsidRDefault="008D6DD7" w:rsidP="0022224E">
      <w:pPr>
        <w:pStyle w:val="2"/>
        <w:numPr>
          <w:ilvl w:val="0"/>
          <w:numId w:val="40"/>
        </w:numPr>
        <w:ind w:left="0" w:firstLine="709"/>
      </w:pPr>
      <w:r>
        <w:t>Механизм избранного сохраняет данные без потерь.</w:t>
      </w:r>
    </w:p>
    <w:p w14:paraId="2050DF83" w14:textId="77777777" w:rsidR="008D6DD7" w:rsidRDefault="008D6DD7" w:rsidP="008D6DD7">
      <w:pPr>
        <w:pStyle w:val="2"/>
      </w:pPr>
      <w:r>
        <w:t>Критических ошибок, влияющих на работоспособность, не выявлено. Ограничения связаны только с внешними факторами (лимиты API hh.ru).</w:t>
      </w:r>
    </w:p>
    <w:p w14:paraId="03CB049E" w14:textId="77777777" w:rsidR="0022224E" w:rsidRDefault="0022224E" w:rsidP="008D6DD7">
      <w:pPr>
        <w:pStyle w:val="2"/>
      </w:pPr>
    </w:p>
    <w:p w14:paraId="1382B31E" w14:textId="77777777" w:rsidR="0022224E" w:rsidRDefault="0022224E" w:rsidP="008D6DD7">
      <w:pPr>
        <w:pStyle w:val="2"/>
      </w:pPr>
    </w:p>
    <w:p w14:paraId="5B5E0F8F" w14:textId="550939B4" w:rsidR="0022224E" w:rsidRDefault="0022224E" w:rsidP="0022224E">
      <w:pPr>
        <w:pStyle w:val="13"/>
      </w:pPr>
      <w:bookmarkStart w:id="43" w:name="_Toc200094417"/>
      <w:r>
        <w:lastRenderedPageBreak/>
        <w:t>Предложения по улучшению и развитию продукта</w:t>
      </w:r>
      <w:bookmarkEnd w:id="43"/>
    </w:p>
    <w:p w14:paraId="0017843C" w14:textId="59178472" w:rsidR="0022224E" w:rsidRPr="0022224E" w:rsidRDefault="0022224E" w:rsidP="0022224E">
      <w:pPr>
        <w:pStyle w:val="2"/>
        <w:rPr>
          <w:lang w:eastAsia="en-US"/>
        </w:rPr>
      </w:pPr>
      <w:r>
        <w:rPr>
          <w:lang w:eastAsia="en-US"/>
        </w:rPr>
        <w:t>Для улучшения продукта могут быть осуществлены следующие шаги:</w:t>
      </w:r>
    </w:p>
    <w:p w14:paraId="4287D0BE" w14:textId="4C32796B" w:rsidR="0022224E" w:rsidRDefault="0022224E" w:rsidP="0022224E">
      <w:pPr>
        <w:pStyle w:val="2"/>
        <w:numPr>
          <w:ilvl w:val="0"/>
          <w:numId w:val="41"/>
        </w:numPr>
        <w:ind w:left="0" w:firstLine="709"/>
      </w:pPr>
      <w:r>
        <w:t>Добавить визуализацию аналитики – внедрение графиков и диаграмм для наглядного отображения данных по зарплатам и навыкам</w:t>
      </w:r>
      <w:r>
        <w:t>;</w:t>
      </w:r>
    </w:p>
    <w:p w14:paraId="6F5FE329" w14:textId="1F2A9022" w:rsidR="0022224E" w:rsidRDefault="0022224E" w:rsidP="0022224E">
      <w:pPr>
        <w:pStyle w:val="2"/>
        <w:numPr>
          <w:ilvl w:val="0"/>
          <w:numId w:val="41"/>
        </w:numPr>
        <w:ind w:left="0" w:firstLine="709"/>
      </w:pPr>
      <w:r>
        <w:t>Расширить настройки профиля – реализовать смену языка интерфейса и редактирование параметров уведомлений</w:t>
      </w:r>
      <w:r>
        <w:t>;</w:t>
      </w:r>
    </w:p>
    <w:p w14:paraId="4C9A8970" w14:textId="6AA5987E" w:rsidR="0022224E" w:rsidRDefault="0022224E" w:rsidP="0022224E">
      <w:pPr>
        <w:pStyle w:val="2"/>
        <w:numPr>
          <w:ilvl w:val="0"/>
          <w:numId w:val="41"/>
        </w:numPr>
        <w:ind w:left="0" w:firstLine="709"/>
      </w:pPr>
      <w:r>
        <w:t>Оптимизировать работу с API hh.ru – уменьшить зависимость от лимитов запросов за счет кэширования данных</w:t>
      </w:r>
      <w:r>
        <w:t>;</w:t>
      </w:r>
    </w:p>
    <w:p w14:paraId="3655A32B" w14:textId="77777777" w:rsidR="0022224E" w:rsidRDefault="0022224E" w:rsidP="008D6DD7">
      <w:pPr>
        <w:pStyle w:val="2"/>
      </w:pPr>
    </w:p>
    <w:p w14:paraId="1B742763" w14:textId="77777777" w:rsidR="006A6729" w:rsidRDefault="006A6729" w:rsidP="00706D90">
      <w:pPr>
        <w:pStyle w:val="2"/>
      </w:pPr>
    </w:p>
    <w:p w14:paraId="0D8FA4E1" w14:textId="77777777" w:rsidR="001A09FB" w:rsidRDefault="001A09FB" w:rsidP="00C13DB5">
      <w:pPr>
        <w:pStyle w:val="11"/>
      </w:pPr>
      <w:bookmarkStart w:id="44" w:name="_Toc477525073"/>
      <w:bookmarkStart w:id="45" w:name="_Toc477526600"/>
      <w:bookmarkStart w:id="46" w:name="_Toc477526815"/>
      <w:bookmarkStart w:id="47" w:name="_Toc477529038"/>
      <w:bookmarkStart w:id="48" w:name="_Toc477530301"/>
      <w:bookmarkStart w:id="49" w:name="_Toc477532641"/>
      <w:bookmarkStart w:id="50" w:name="_Toc8214336"/>
      <w:bookmarkStart w:id="51" w:name="_Toc164096969"/>
      <w:bookmarkStart w:id="52" w:name="_Toc196860987"/>
      <w:bookmarkStart w:id="53" w:name="_Toc196862100"/>
      <w:bookmarkStart w:id="54" w:name="_Toc196862362"/>
      <w:bookmarkStart w:id="55" w:name="_Toc196862600"/>
      <w:bookmarkStart w:id="56" w:name="_Toc196862851"/>
      <w:bookmarkStart w:id="57" w:name="_Toc196863069"/>
      <w:bookmarkStart w:id="58" w:name="_Toc200094418"/>
      <w:r w:rsidRPr="00FB2AE9">
        <w:lastRenderedPageBreak/>
        <w:t>С</w:t>
      </w:r>
      <w:r w:rsidR="00B26509">
        <w:t>ПИСОК ИСПОЛЬЗОВАННЫХ ИСТОЧНИКОВ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5AB50C66" w14:textId="77777777" w:rsidR="00EE1991" w:rsidRPr="00EE1991" w:rsidRDefault="00EE1991" w:rsidP="00EE1991">
      <w:pPr>
        <w:pStyle w:val="2"/>
      </w:pPr>
    </w:p>
    <w:p w14:paraId="0F3C2160" w14:textId="77777777" w:rsidR="002C13AF" w:rsidRDefault="002C13AF" w:rsidP="002C13AF">
      <w:pPr>
        <w:pStyle w:val="7"/>
      </w:pPr>
      <w:r>
        <w:t>Официальная документация Python-telegram-bot [Электронный ресурс] / Разработчики python-telegram-bot. – URL: https://docs.python-telegram-bot.org/en/stable/index.html (дата обращения: 22.05.2025).</w:t>
      </w:r>
    </w:p>
    <w:p w14:paraId="10D91D8B" w14:textId="77777777" w:rsidR="002C13AF" w:rsidRDefault="002C13AF" w:rsidP="002C13AF">
      <w:pPr>
        <w:pStyle w:val="7"/>
      </w:pPr>
      <w:r>
        <w:t>Документация Psycopg (PostgreSQL adapter for Python) [Электронный ресурс] / The Psycopg Team. – URL: https://www.psycopg.org/docs/ (дата обращения: 22.05.2025).</w:t>
      </w:r>
    </w:p>
    <w:p w14:paraId="744F23C7" w14:textId="77777777" w:rsidR="002C13AF" w:rsidRDefault="002C13AF" w:rsidP="002C13AF">
      <w:pPr>
        <w:pStyle w:val="7"/>
      </w:pPr>
      <w:r>
        <w:t>Официальный портал Telegram API [Электронный ресурс] / Telegram Messenger LLP. – URL: https://core.telegram.org/ (дата обращения: 22.05.2025).</w:t>
      </w:r>
    </w:p>
    <w:p w14:paraId="64B1D157" w14:textId="734FC1C8" w:rsidR="002C13AF" w:rsidRDefault="002C13AF" w:rsidP="005460F8">
      <w:pPr>
        <w:pStyle w:val="7"/>
      </w:pPr>
      <w:r>
        <w:t>Документация Docker [Электронный ресурс] / Docker, Inc. – URL: https://docs.docker.com/ (дата обращения: 22.05.2025).</w:t>
      </w:r>
    </w:p>
    <w:p w14:paraId="20DEBFEC" w14:textId="1AB147E7" w:rsidR="00986E24" w:rsidRPr="00986E24" w:rsidRDefault="00986E24" w:rsidP="002F6BAE">
      <w:pPr>
        <w:pStyle w:val="53"/>
        <w:numPr>
          <w:ilvl w:val="0"/>
          <w:numId w:val="0"/>
        </w:numPr>
        <w:ind w:left="709"/>
      </w:pPr>
    </w:p>
    <w:sectPr w:rsidR="00986E24" w:rsidRPr="00986E24" w:rsidSect="00B41F0C">
      <w:headerReference w:type="default" r:id="rId8"/>
      <w:footerReference w:type="defaul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E56ED" w14:textId="77777777" w:rsidR="0021430F" w:rsidRDefault="0021430F" w:rsidP="00E070CB">
      <w:pPr>
        <w:spacing w:line="240" w:lineRule="auto"/>
      </w:pPr>
      <w:r>
        <w:separator/>
      </w:r>
    </w:p>
    <w:p w14:paraId="06198D1B" w14:textId="77777777" w:rsidR="0021430F" w:rsidRDefault="0021430F"/>
    <w:p w14:paraId="1D46F178" w14:textId="77777777" w:rsidR="0021430F" w:rsidRDefault="0021430F"/>
  </w:endnote>
  <w:endnote w:type="continuationSeparator" w:id="0">
    <w:p w14:paraId="304ABF24" w14:textId="77777777" w:rsidR="0021430F" w:rsidRDefault="0021430F" w:rsidP="00E070CB">
      <w:pPr>
        <w:spacing w:line="240" w:lineRule="auto"/>
      </w:pPr>
      <w:r>
        <w:continuationSeparator/>
      </w:r>
    </w:p>
    <w:p w14:paraId="3E939A93" w14:textId="77777777" w:rsidR="0021430F" w:rsidRDefault="0021430F"/>
    <w:p w14:paraId="3F9DD2B8" w14:textId="77777777" w:rsidR="0021430F" w:rsidRDefault="002143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2B5309F5" w14:textId="77777777" w:rsidR="003117EB" w:rsidRPr="00BE15C1" w:rsidRDefault="003117EB" w:rsidP="00BE15C1">
        <w:pPr>
          <w:pStyle w:val="Footer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B7F6B" w14:textId="77777777" w:rsidR="0021430F" w:rsidRDefault="0021430F" w:rsidP="00E070CB">
      <w:pPr>
        <w:spacing w:line="240" w:lineRule="auto"/>
      </w:pPr>
      <w:r>
        <w:separator/>
      </w:r>
    </w:p>
    <w:p w14:paraId="3E73FCDE" w14:textId="77777777" w:rsidR="0021430F" w:rsidRDefault="0021430F"/>
    <w:p w14:paraId="02B8B80E" w14:textId="77777777" w:rsidR="0021430F" w:rsidRDefault="0021430F"/>
  </w:footnote>
  <w:footnote w:type="continuationSeparator" w:id="0">
    <w:p w14:paraId="6ABC903A" w14:textId="77777777" w:rsidR="0021430F" w:rsidRDefault="0021430F" w:rsidP="00E070CB">
      <w:pPr>
        <w:spacing w:line="240" w:lineRule="auto"/>
      </w:pPr>
      <w:r>
        <w:continuationSeparator/>
      </w:r>
    </w:p>
    <w:p w14:paraId="5EF603BC" w14:textId="77777777" w:rsidR="0021430F" w:rsidRDefault="0021430F"/>
    <w:p w14:paraId="1EFA2BD3" w14:textId="77777777" w:rsidR="0021430F" w:rsidRDefault="002143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18151" w14:textId="77777777" w:rsidR="00986A3A" w:rsidRDefault="00986A3A" w:rsidP="00986A3A">
    <w:pPr>
      <w:pStyle w:val="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B60C1"/>
    <w:multiLevelType w:val="multilevel"/>
    <w:tmpl w:val="0419001D"/>
    <w:numStyleLink w:val="a"/>
  </w:abstractNum>
  <w:abstractNum w:abstractNumId="2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0D570669"/>
    <w:multiLevelType w:val="multilevel"/>
    <w:tmpl w:val="0419001D"/>
    <w:numStyleLink w:val="a"/>
  </w:abstractNum>
  <w:abstractNum w:abstractNumId="5" w15:restartNumberingAfterBreak="0">
    <w:nsid w:val="11080D6D"/>
    <w:multiLevelType w:val="multilevel"/>
    <w:tmpl w:val="D25CBCD0"/>
    <w:lvl w:ilvl="0">
      <w:start w:val="1"/>
      <w:numFmt w:val="upperLetter"/>
      <w:pStyle w:val="Quote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46B0383"/>
    <w:multiLevelType w:val="multilevel"/>
    <w:tmpl w:val="0419001D"/>
    <w:numStyleLink w:val="a"/>
  </w:abstractNum>
  <w:abstractNum w:abstractNumId="7" w15:restartNumberingAfterBreak="0">
    <w:nsid w:val="150B09DC"/>
    <w:multiLevelType w:val="multilevel"/>
    <w:tmpl w:val="0419001D"/>
    <w:numStyleLink w:val="a"/>
  </w:abstractNum>
  <w:abstractNum w:abstractNumId="8" w15:restartNumberingAfterBreak="0">
    <w:nsid w:val="156D3D28"/>
    <w:multiLevelType w:val="multilevel"/>
    <w:tmpl w:val="0419001D"/>
    <w:numStyleLink w:val="a"/>
  </w:abstractNum>
  <w:abstractNum w:abstractNumId="9" w15:restartNumberingAfterBreak="0">
    <w:nsid w:val="19DF2516"/>
    <w:multiLevelType w:val="multilevel"/>
    <w:tmpl w:val="0419001D"/>
    <w:numStyleLink w:val="a"/>
  </w:abstractNum>
  <w:abstractNum w:abstractNumId="10" w15:restartNumberingAfterBreak="0">
    <w:nsid w:val="1A9D41EE"/>
    <w:multiLevelType w:val="multilevel"/>
    <w:tmpl w:val="0419001D"/>
    <w:numStyleLink w:val="a"/>
  </w:abstractNum>
  <w:abstractNum w:abstractNumId="11" w15:restartNumberingAfterBreak="0">
    <w:nsid w:val="1B5B21BF"/>
    <w:multiLevelType w:val="multilevel"/>
    <w:tmpl w:val="0419001D"/>
    <w:numStyleLink w:val="a"/>
  </w:abstractNum>
  <w:abstractNum w:abstractNumId="12" w15:restartNumberingAfterBreak="0">
    <w:nsid w:val="1C325393"/>
    <w:multiLevelType w:val="hybridMultilevel"/>
    <w:tmpl w:val="DD56C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CE3211"/>
    <w:multiLevelType w:val="multilevel"/>
    <w:tmpl w:val="0419001D"/>
    <w:numStyleLink w:val="a"/>
  </w:abstractNum>
  <w:abstractNum w:abstractNumId="14" w15:restartNumberingAfterBreak="0">
    <w:nsid w:val="225B24EB"/>
    <w:multiLevelType w:val="hybridMultilevel"/>
    <w:tmpl w:val="F348B738"/>
    <w:lvl w:ilvl="0" w:tplc="67B4C2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F8EC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266E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626D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10B4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3098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2221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EEEA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109A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973583D"/>
    <w:multiLevelType w:val="multilevel"/>
    <w:tmpl w:val="0419001D"/>
    <w:numStyleLink w:val="a"/>
  </w:abstractNum>
  <w:abstractNum w:abstractNumId="17" w15:restartNumberingAfterBreak="0">
    <w:nsid w:val="2CE762DE"/>
    <w:multiLevelType w:val="multilevel"/>
    <w:tmpl w:val="0419001D"/>
    <w:lvl w:ilvl="0">
      <w:start w:val="1"/>
      <w:numFmt w:val="russianLower"/>
      <w:lvlText w:val="%1)"/>
      <w:lvlJc w:val="left"/>
      <w:pPr>
        <w:ind w:left="360" w:hanging="360"/>
      </w:pPr>
    </w:lvl>
    <w:lvl w:ilvl="1">
      <w:start w:val="1"/>
      <w:numFmt w:val="lowerRoman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0904327"/>
    <w:multiLevelType w:val="multilevel"/>
    <w:tmpl w:val="0419001D"/>
    <w:numStyleLink w:val="a"/>
  </w:abstractNum>
  <w:abstractNum w:abstractNumId="19" w15:restartNumberingAfterBreak="0">
    <w:nsid w:val="30B55819"/>
    <w:multiLevelType w:val="multilevel"/>
    <w:tmpl w:val="0419001D"/>
    <w:numStyleLink w:val="a"/>
  </w:abstractNum>
  <w:abstractNum w:abstractNumId="20" w15:restartNumberingAfterBreak="0">
    <w:nsid w:val="31007E04"/>
    <w:multiLevelType w:val="multilevel"/>
    <w:tmpl w:val="0419001D"/>
    <w:styleLink w:val="a"/>
    <w:lvl w:ilvl="0">
      <w:start w:val="1"/>
      <w:numFmt w:val="russianLower"/>
      <w:lvlText w:val="%1)"/>
      <w:lvlJc w:val="left"/>
      <w:pPr>
        <w:ind w:left="360" w:hanging="360"/>
      </w:pPr>
    </w:lvl>
    <w:lvl w:ilvl="1">
      <w:start w:val="1"/>
      <w:numFmt w:val="lowerRoman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2134360"/>
    <w:multiLevelType w:val="multilevel"/>
    <w:tmpl w:val="0419001D"/>
    <w:numStyleLink w:val="a"/>
  </w:abstractNum>
  <w:abstractNum w:abstractNumId="22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39CE589D"/>
    <w:multiLevelType w:val="multilevel"/>
    <w:tmpl w:val="0419001D"/>
    <w:numStyleLink w:val="a"/>
  </w:abstractNum>
  <w:abstractNum w:abstractNumId="24" w15:restartNumberingAfterBreak="0">
    <w:nsid w:val="39E00F45"/>
    <w:multiLevelType w:val="multilevel"/>
    <w:tmpl w:val="0419001D"/>
    <w:numStyleLink w:val="a"/>
  </w:abstractNum>
  <w:abstractNum w:abstractNumId="25" w15:restartNumberingAfterBreak="0">
    <w:nsid w:val="447F03D7"/>
    <w:multiLevelType w:val="multilevel"/>
    <w:tmpl w:val="0419001D"/>
    <w:numStyleLink w:val="a"/>
  </w:abstractNum>
  <w:abstractNum w:abstractNumId="26" w15:restartNumberingAfterBreak="0">
    <w:nsid w:val="4EF00D46"/>
    <w:multiLevelType w:val="multilevel"/>
    <w:tmpl w:val="0419001D"/>
    <w:numStyleLink w:val="a"/>
  </w:abstractNum>
  <w:abstractNum w:abstractNumId="27" w15:restartNumberingAfterBreak="0">
    <w:nsid w:val="58A27DA0"/>
    <w:multiLevelType w:val="multilevel"/>
    <w:tmpl w:val="0419001D"/>
    <w:numStyleLink w:val="a"/>
  </w:abstractNum>
  <w:abstractNum w:abstractNumId="28" w15:restartNumberingAfterBreak="0">
    <w:nsid w:val="5B0E768F"/>
    <w:multiLevelType w:val="multilevel"/>
    <w:tmpl w:val="0419001D"/>
    <w:numStyleLink w:val="a"/>
  </w:abstractNum>
  <w:abstractNum w:abstractNumId="29" w15:restartNumberingAfterBreak="0">
    <w:nsid w:val="5CD519BD"/>
    <w:multiLevelType w:val="multilevel"/>
    <w:tmpl w:val="0419001D"/>
    <w:numStyleLink w:val="a"/>
  </w:abstractNum>
  <w:abstractNum w:abstractNumId="30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2" w15:restartNumberingAfterBreak="0">
    <w:nsid w:val="607B186D"/>
    <w:multiLevelType w:val="multilevel"/>
    <w:tmpl w:val="0419001D"/>
    <w:numStyleLink w:val="a"/>
  </w:abstractNum>
  <w:abstractNum w:abstractNumId="33" w15:restartNumberingAfterBreak="0">
    <w:nsid w:val="66BF7E1B"/>
    <w:multiLevelType w:val="multilevel"/>
    <w:tmpl w:val="0419001D"/>
    <w:numStyleLink w:val="a"/>
  </w:abstractNum>
  <w:abstractNum w:abstractNumId="34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2C94FBE"/>
    <w:multiLevelType w:val="multilevel"/>
    <w:tmpl w:val="0419001D"/>
    <w:numStyleLink w:val="a"/>
  </w:abstractNum>
  <w:abstractNum w:abstractNumId="36" w15:restartNumberingAfterBreak="0">
    <w:nsid w:val="767A6C92"/>
    <w:multiLevelType w:val="multilevel"/>
    <w:tmpl w:val="0419001D"/>
    <w:numStyleLink w:val="a"/>
  </w:abstractNum>
  <w:abstractNum w:abstractNumId="37" w15:restartNumberingAfterBreak="0">
    <w:nsid w:val="78F52321"/>
    <w:multiLevelType w:val="multilevel"/>
    <w:tmpl w:val="0419001D"/>
    <w:numStyleLink w:val="a"/>
  </w:abstractNum>
  <w:abstractNum w:abstractNumId="38" w15:restartNumberingAfterBreak="0">
    <w:nsid w:val="79C01434"/>
    <w:multiLevelType w:val="multilevel"/>
    <w:tmpl w:val="0419001D"/>
    <w:numStyleLink w:val="a"/>
  </w:abstractNum>
  <w:abstractNum w:abstractNumId="39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18607404">
    <w:abstractNumId w:val="0"/>
  </w:num>
  <w:num w:numId="2" w16cid:durableId="1683315510">
    <w:abstractNumId w:val="15"/>
  </w:num>
  <w:num w:numId="3" w16cid:durableId="2044283646">
    <w:abstractNumId w:val="31"/>
  </w:num>
  <w:num w:numId="4" w16cid:durableId="286356541">
    <w:abstractNumId w:val="30"/>
  </w:num>
  <w:num w:numId="5" w16cid:durableId="489365681">
    <w:abstractNumId w:val="34"/>
  </w:num>
  <w:num w:numId="6" w16cid:durableId="1502813090">
    <w:abstractNumId w:val="22"/>
  </w:num>
  <w:num w:numId="7" w16cid:durableId="1328437014">
    <w:abstractNumId w:val="2"/>
  </w:num>
  <w:num w:numId="8" w16cid:durableId="2101291493">
    <w:abstractNumId w:val="3"/>
  </w:num>
  <w:num w:numId="9" w16cid:durableId="1682970434">
    <w:abstractNumId w:val="5"/>
  </w:num>
  <w:num w:numId="10" w16cid:durableId="10383177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46362489">
    <w:abstractNumId w:val="39"/>
  </w:num>
  <w:num w:numId="12" w16cid:durableId="134954892">
    <w:abstractNumId w:val="20"/>
  </w:num>
  <w:num w:numId="13" w16cid:durableId="1690714432">
    <w:abstractNumId w:val="38"/>
  </w:num>
  <w:num w:numId="14" w16cid:durableId="1597637338">
    <w:abstractNumId w:val="12"/>
  </w:num>
  <w:num w:numId="15" w16cid:durableId="1632131824">
    <w:abstractNumId w:val="35"/>
  </w:num>
  <w:num w:numId="16" w16cid:durableId="414011646">
    <w:abstractNumId w:val="29"/>
  </w:num>
  <w:num w:numId="17" w16cid:durableId="1371765415">
    <w:abstractNumId w:val="10"/>
  </w:num>
  <w:num w:numId="18" w16cid:durableId="1699812978">
    <w:abstractNumId w:val="24"/>
  </w:num>
  <w:num w:numId="19" w16cid:durableId="435096330">
    <w:abstractNumId w:val="21"/>
  </w:num>
  <w:num w:numId="20" w16cid:durableId="1524828700">
    <w:abstractNumId w:val="6"/>
  </w:num>
  <w:num w:numId="21" w16cid:durableId="653532036">
    <w:abstractNumId w:val="17"/>
  </w:num>
  <w:num w:numId="22" w16cid:durableId="1620992694">
    <w:abstractNumId w:val="9"/>
  </w:num>
  <w:num w:numId="23" w16cid:durableId="651448090">
    <w:abstractNumId w:val="28"/>
  </w:num>
  <w:num w:numId="24" w16cid:durableId="1172526795">
    <w:abstractNumId w:val="37"/>
  </w:num>
  <w:num w:numId="25" w16cid:durableId="1511987541">
    <w:abstractNumId w:val="4"/>
  </w:num>
  <w:num w:numId="26" w16cid:durableId="627130851">
    <w:abstractNumId w:val="33"/>
  </w:num>
  <w:num w:numId="27" w16cid:durableId="355733919">
    <w:abstractNumId w:val="18"/>
  </w:num>
  <w:num w:numId="28" w16cid:durableId="1485124778">
    <w:abstractNumId w:val="11"/>
  </w:num>
  <w:num w:numId="29" w16cid:durableId="1252196527">
    <w:abstractNumId w:val="32"/>
  </w:num>
  <w:num w:numId="30" w16cid:durableId="1919055653">
    <w:abstractNumId w:val="8"/>
  </w:num>
  <w:num w:numId="31" w16cid:durableId="700865528">
    <w:abstractNumId w:val="14"/>
  </w:num>
  <w:num w:numId="32" w16cid:durableId="950669924">
    <w:abstractNumId w:val="23"/>
  </w:num>
  <w:num w:numId="33" w16cid:durableId="1432505580">
    <w:abstractNumId w:val="25"/>
  </w:num>
  <w:num w:numId="34" w16cid:durableId="1573077858">
    <w:abstractNumId w:val="27"/>
  </w:num>
  <w:num w:numId="35" w16cid:durableId="1629824483">
    <w:abstractNumId w:val="13"/>
  </w:num>
  <w:num w:numId="36" w16cid:durableId="1562401915">
    <w:abstractNumId w:val="7"/>
  </w:num>
  <w:num w:numId="37" w16cid:durableId="127011289">
    <w:abstractNumId w:val="1"/>
  </w:num>
  <w:num w:numId="38" w16cid:durableId="694379677">
    <w:abstractNumId w:val="19"/>
  </w:num>
  <w:num w:numId="39" w16cid:durableId="1097556127">
    <w:abstractNumId w:val="36"/>
  </w:num>
  <w:num w:numId="40" w16cid:durableId="433138654">
    <w:abstractNumId w:val="16"/>
  </w:num>
  <w:num w:numId="41" w16cid:durableId="302780989">
    <w:abstractNumId w:val="2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50"/>
    <w:rsid w:val="00000AB1"/>
    <w:rsid w:val="00002317"/>
    <w:rsid w:val="00004462"/>
    <w:rsid w:val="000045E4"/>
    <w:rsid w:val="00005087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430F"/>
    <w:rsid w:val="0021566C"/>
    <w:rsid w:val="0022224E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13AF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AAF"/>
    <w:rsid w:val="002E7F8E"/>
    <w:rsid w:val="002F349F"/>
    <w:rsid w:val="002F6BA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35CC9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C658F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3A47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4BDE"/>
    <w:rsid w:val="00635998"/>
    <w:rsid w:val="00647949"/>
    <w:rsid w:val="00650023"/>
    <w:rsid w:val="00650D49"/>
    <w:rsid w:val="00650D70"/>
    <w:rsid w:val="006559AE"/>
    <w:rsid w:val="00656406"/>
    <w:rsid w:val="00660839"/>
    <w:rsid w:val="0067028A"/>
    <w:rsid w:val="00672EE4"/>
    <w:rsid w:val="00673005"/>
    <w:rsid w:val="00681E18"/>
    <w:rsid w:val="00697537"/>
    <w:rsid w:val="006A56ED"/>
    <w:rsid w:val="006A6729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B7543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057E"/>
    <w:rsid w:val="008D1BD4"/>
    <w:rsid w:val="008D4B88"/>
    <w:rsid w:val="008D6B27"/>
    <w:rsid w:val="008D6DD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0D0E"/>
    <w:rsid w:val="00944B62"/>
    <w:rsid w:val="0094525B"/>
    <w:rsid w:val="00951037"/>
    <w:rsid w:val="00951847"/>
    <w:rsid w:val="009565A7"/>
    <w:rsid w:val="00960C39"/>
    <w:rsid w:val="009772C1"/>
    <w:rsid w:val="009818DD"/>
    <w:rsid w:val="00981AC5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56A79"/>
    <w:rsid w:val="00A6539B"/>
    <w:rsid w:val="00A7702E"/>
    <w:rsid w:val="00A77E83"/>
    <w:rsid w:val="00A84DC0"/>
    <w:rsid w:val="00A85217"/>
    <w:rsid w:val="00A8680F"/>
    <w:rsid w:val="00A86AB8"/>
    <w:rsid w:val="00A878BE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850"/>
    <w:rsid w:val="00D61CCF"/>
    <w:rsid w:val="00D708EF"/>
    <w:rsid w:val="00D70C69"/>
    <w:rsid w:val="00D71B3A"/>
    <w:rsid w:val="00D91BAA"/>
    <w:rsid w:val="00DA229C"/>
    <w:rsid w:val="00DA5EAD"/>
    <w:rsid w:val="00DB115A"/>
    <w:rsid w:val="00DB3790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816B0"/>
    <w:rsid w:val="00F91E66"/>
    <w:rsid w:val="00F936D7"/>
    <w:rsid w:val="00F937FD"/>
    <w:rsid w:val="00F93A18"/>
    <w:rsid w:val="00F9691E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AAEE3"/>
  <w15:docId w15:val="{D9CE30B5-A27D-4A67-B219-C425C106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F11D5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0CB"/>
  </w:style>
  <w:style w:type="paragraph" w:styleId="Footer">
    <w:name w:val="footer"/>
    <w:basedOn w:val="Normal"/>
    <w:link w:val="FooterChar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0CB"/>
  </w:style>
  <w:style w:type="table" w:styleId="TableGrid">
    <w:name w:val="Table Grid"/>
    <w:basedOn w:val="TableNormal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2. Основной текст"/>
    <w:basedOn w:val="Normal"/>
    <w:link w:val="20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TOC2">
    <w:name w:val="toc 2"/>
    <w:basedOn w:val="13"/>
    <w:next w:val="Normal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72E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2E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E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EE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Normal"/>
    <w:next w:val="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Heading1Char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DefaultParagraphFont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BodyText"/>
    <w:link w:val="70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">
    <w:name w:val="1.1. Заголовок структурного элемента"/>
    <w:basedOn w:val="2"/>
    <w:next w:val="2"/>
    <w:link w:val="110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0">
    <w:name w:val="7. Нумерация списка использованных источников Знак"/>
    <w:basedOn w:val="DefaultParagraphFont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"/>
    <w:link w:val="140"/>
    <w:qFormat/>
    <w:rsid w:val="005F0904"/>
    <w:pPr>
      <w:numPr>
        <w:ilvl w:val="2"/>
      </w:numPr>
    </w:pPr>
  </w:style>
  <w:style w:type="character" w:customStyle="1" w:styleId="110">
    <w:name w:val="1.1. Заголовок структурного элемента Знак"/>
    <w:basedOn w:val="120"/>
    <w:link w:val="11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DefaultParagraphFont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083A0A"/>
    <w:rPr>
      <w:color w:val="808080"/>
    </w:rPr>
  </w:style>
  <w:style w:type="paragraph" w:customStyle="1" w:styleId="4">
    <w:name w:val="4. Рисунок"/>
    <w:basedOn w:val="Normal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BodyText">
    <w:name w:val="Body Text"/>
    <w:basedOn w:val="Normal"/>
    <w:link w:val="BodyTextChar"/>
    <w:semiHidden/>
    <w:unhideWhenUsed/>
    <w:qFormat/>
    <w:rsid w:val="00881391"/>
    <w:pPr>
      <w:spacing w:after="120"/>
    </w:pPr>
  </w:style>
  <w:style w:type="character" w:customStyle="1" w:styleId="20">
    <w:name w:val="2. Основной текст Знак"/>
    <w:basedOn w:val="DefaultParagraphFont"/>
    <w:link w:val="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BodyTextChar">
    <w:name w:val="Body Text Char"/>
    <w:basedOn w:val="DefaultParagraphFont"/>
    <w:link w:val="BodyText"/>
    <w:semiHidden/>
    <w:rsid w:val="00881391"/>
  </w:style>
  <w:style w:type="paragraph" w:customStyle="1" w:styleId="41">
    <w:name w:val="4.1. Подрисуночная подпись нумерация сквозная"/>
    <w:basedOn w:val="2"/>
    <w:next w:val="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Normal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DefaultParagraphFont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Normal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TOCHeading">
    <w:name w:val="TOC Heading"/>
    <w:basedOn w:val="2"/>
    <w:next w:val="Normal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TOC1Char">
    <w:name w:val="TOC 1 Char"/>
    <w:basedOn w:val="DefaultParagraphFont"/>
    <w:link w:val="TOC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Hyperlink">
    <w:name w:val="Hyperlink"/>
    <w:basedOn w:val="DefaultParagraphFont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D2767"/>
    <w:pPr>
      <w:spacing w:after="100"/>
      <w:ind w:left="660"/>
    </w:pPr>
  </w:style>
  <w:style w:type="paragraph" w:styleId="Quote">
    <w:name w:val="Quote"/>
    <w:basedOn w:val="Normal"/>
    <w:next w:val="Normal"/>
    <w:link w:val="QuoteChar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67"/>
    <w:rPr>
      <w:i/>
      <w:iCs/>
      <w:color w:val="404040" w:themeColor="text1" w:themeTint="BF"/>
    </w:rPr>
  </w:style>
  <w:style w:type="numbering" w:customStyle="1" w:styleId="a">
    <w:name w:val="список ГОСТ"/>
    <w:uiPriority w:val="99"/>
    <w:rsid w:val="00634BDE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492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8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65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3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0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nty\Desktop\&#1086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497</TotalTime>
  <Pages>14</Pages>
  <Words>1915</Words>
  <Characters>10917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Мятный</dc:creator>
  <cp:keywords/>
  <dc:description/>
  <cp:lastModifiedBy>Бакиров Антон Игоревич</cp:lastModifiedBy>
  <cp:revision>4</cp:revision>
  <dcterms:created xsi:type="dcterms:W3CDTF">2025-06-05T19:59:00Z</dcterms:created>
  <dcterms:modified xsi:type="dcterms:W3CDTF">2025-06-06T04:28:00Z</dcterms:modified>
</cp:coreProperties>
</file>