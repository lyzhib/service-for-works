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4FA61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0E96155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2EBC5729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0A68831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67A7A06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03A82282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4407F09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195663C0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223D6A4F" w14:textId="77777777" w:rsidR="009F5902" w:rsidRPr="00306C45" w:rsidRDefault="009F5902" w:rsidP="009F5902">
      <w:pPr>
        <w:spacing w:line="276" w:lineRule="auto"/>
        <w:jc w:val="center"/>
      </w:pPr>
    </w:p>
    <w:p w14:paraId="29241CF6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77CF0C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4EFCB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541CDE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84CD17" w14:textId="77777777" w:rsidR="00B96FA7" w:rsidRPr="00B96FA7" w:rsidRDefault="009F5902" w:rsidP="00B96FA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9BCD1B4" w14:textId="77777777" w:rsidR="009F5902" w:rsidRDefault="009F5902" w:rsidP="00B96FA7">
      <w:pPr>
        <w:spacing w:line="24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96FA7" w:rsidRPr="00B96FA7">
        <w:rPr>
          <w:rFonts w:ascii="Times New Roman" w:hAnsi="Times New Roman" w:cs="Times New Roman"/>
          <w:sz w:val="28"/>
          <w:szCs w:val="28"/>
        </w:rPr>
        <w:t>Разработка чат-бота GPT для анализа и сравнения документации по объектам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BC5EB3D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DE5EF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37ED574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B530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ED31E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9F1B4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E6D99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35A14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7"/>
        <w:gridCol w:w="4039"/>
      </w:tblGrid>
      <w:tr w:rsidR="009F5902" w:rsidRPr="00534870" w14:paraId="7D82EBEC" w14:textId="77777777" w:rsidTr="004737BF">
        <w:trPr>
          <w:trHeight w:val="195"/>
        </w:trPr>
        <w:tc>
          <w:tcPr>
            <w:tcW w:w="5317" w:type="dxa"/>
          </w:tcPr>
          <w:p w14:paraId="64785E7B" w14:textId="77777777" w:rsidR="009F5902" w:rsidRPr="00B061E9" w:rsidRDefault="009F5902" w:rsidP="00B96FA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Заказчик: </w:t>
            </w:r>
            <w:r w:rsidR="00B061E9"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4039" w:type="dxa"/>
            <w:tcBorders>
              <w:bottom w:val="single" w:sz="4" w:space="0" w:color="auto"/>
            </w:tcBorders>
            <w:vAlign w:val="center"/>
          </w:tcPr>
          <w:p w14:paraId="78CD7809" w14:textId="77777777" w:rsidR="009F5902" w:rsidRPr="00B061E9" w:rsidRDefault="00B96FA7" w:rsidP="00B96FA7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F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"</w:t>
            </w:r>
            <w:proofErr w:type="spellStart"/>
            <w:r w:rsidRPr="00B96F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ИнПАД</w:t>
            </w:r>
            <w:proofErr w:type="spellEnd"/>
            <w:r w:rsidRPr="00B96F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9F5902" w:rsidRPr="00B061E9" w14:paraId="2E862E85" w14:textId="77777777" w:rsidTr="004737BF">
        <w:trPr>
          <w:trHeight w:val="195"/>
        </w:trPr>
        <w:tc>
          <w:tcPr>
            <w:tcW w:w="5317" w:type="dxa"/>
          </w:tcPr>
          <w:p w14:paraId="22A1CA47" w14:textId="77777777" w:rsidR="009F5902" w:rsidRPr="00B061E9" w:rsidRDefault="009F5902" w:rsidP="00B96FA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Куратор: Фамилия И.О. </w:t>
            </w:r>
          </w:p>
          <w:p w14:paraId="33D9BDEA" w14:textId="77777777" w:rsidR="009F5902" w:rsidRPr="00B061E9" w:rsidRDefault="009F5902" w:rsidP="00B96FA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795B8" w14:textId="77777777" w:rsidR="00B96FA7" w:rsidRPr="00B96FA7" w:rsidRDefault="00B96FA7" w:rsidP="00B061E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F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Кузнецов Даниил Сергеевич</w:t>
            </w:r>
          </w:p>
          <w:p w14:paraId="12179A46" w14:textId="77777777" w:rsidR="009F5902" w:rsidRPr="00B96FA7" w:rsidRDefault="00B061E9" w:rsidP="00B061E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финансовый директор</w:t>
            </w:r>
          </w:p>
        </w:tc>
      </w:tr>
      <w:tr w:rsidR="009F5902" w:rsidRPr="00534870" w14:paraId="3B6148D8" w14:textId="77777777" w:rsidTr="004737BF">
        <w:trPr>
          <w:trHeight w:val="549"/>
        </w:trPr>
        <w:tc>
          <w:tcPr>
            <w:tcW w:w="5317" w:type="dxa"/>
          </w:tcPr>
          <w:p w14:paraId="6CB37BE8" w14:textId="77777777" w:rsidR="009F5902" w:rsidRPr="00B061E9" w:rsidRDefault="009F5902" w:rsidP="00B96FA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Студенты команды </w:t>
            </w:r>
            <w:proofErr w:type="spellStart"/>
            <w:r w:rsidR="00B96F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Горутины</w:t>
            </w:r>
            <w:proofErr w:type="spellEnd"/>
          </w:p>
          <w:p w14:paraId="3CA55A15" w14:textId="77777777" w:rsidR="009F5902" w:rsidRPr="00B061E9" w:rsidRDefault="009F5902" w:rsidP="00B96FA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Hlk163812039"/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И.О.</w:t>
            </w:r>
            <w:bookmarkEnd w:id="0"/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DB990" w14:textId="77777777" w:rsidR="009F5902" w:rsidRDefault="009F5902" w:rsidP="00B96FA7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8448C4D" w14:textId="77777777" w:rsidR="00897598" w:rsidRDefault="00B96FA7" w:rsidP="00B061E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6F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Захарченко Никита Сергеевич</w:t>
            </w:r>
          </w:p>
          <w:p w14:paraId="68C72848" w14:textId="77777777" w:rsidR="00B061E9" w:rsidRPr="00B061E9" w:rsidRDefault="00B061E9" w:rsidP="00B061E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РИ-230943</w:t>
            </w:r>
          </w:p>
        </w:tc>
      </w:tr>
      <w:tr w:rsidR="009F5902" w:rsidRPr="00534870" w14:paraId="12A0B7F3" w14:textId="77777777" w:rsidTr="004737BF">
        <w:trPr>
          <w:trHeight w:val="311"/>
        </w:trPr>
        <w:tc>
          <w:tcPr>
            <w:tcW w:w="5317" w:type="dxa"/>
          </w:tcPr>
          <w:p w14:paraId="1E345585" w14:textId="77777777" w:rsidR="009F5902" w:rsidRPr="00B061E9" w:rsidRDefault="009F5902" w:rsidP="00B96FA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И.О.</w:t>
            </w:r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19AFE" w14:textId="77777777" w:rsidR="00897598" w:rsidRDefault="00897598" w:rsidP="00B96FA7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Клеще</w:t>
            </w:r>
            <w:r w:rsidRPr="008975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Данил Николаевич</w:t>
            </w:r>
          </w:p>
          <w:p w14:paraId="1663EDA6" w14:textId="77777777" w:rsidR="009F5902" w:rsidRPr="00B061E9" w:rsidRDefault="00B061E9" w:rsidP="00B96FA7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РИ-230</w:t>
            </w:r>
            <w:r w:rsidR="008975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933</w:t>
            </w:r>
          </w:p>
        </w:tc>
      </w:tr>
      <w:tr w:rsidR="009F5902" w:rsidRPr="00534870" w14:paraId="13A32FF6" w14:textId="77777777" w:rsidTr="004737BF">
        <w:trPr>
          <w:trHeight w:val="445"/>
        </w:trPr>
        <w:tc>
          <w:tcPr>
            <w:tcW w:w="5317" w:type="dxa"/>
          </w:tcPr>
          <w:p w14:paraId="3ABD930F" w14:textId="77777777" w:rsidR="009F5902" w:rsidRPr="00B061E9" w:rsidRDefault="009F5902" w:rsidP="00B96FA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6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И.О.</w:t>
            </w:r>
          </w:p>
        </w:tc>
        <w:tc>
          <w:tcPr>
            <w:tcW w:w="40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F7F9E" w14:textId="77777777" w:rsidR="00897598" w:rsidRDefault="00897598" w:rsidP="0065089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Бабайлов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Максим Валерьевич</w:t>
            </w:r>
          </w:p>
          <w:p w14:paraId="6E8F89B7" w14:textId="77777777" w:rsidR="009F5902" w:rsidRPr="00B061E9" w:rsidRDefault="00650899" w:rsidP="00650899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08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РИ-2309</w:t>
            </w:r>
            <w:r w:rsidR="008975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</w:tr>
    </w:tbl>
    <w:p w14:paraId="7673BB3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E23ECA" w14:textId="77777777" w:rsidR="00897598" w:rsidRDefault="00897598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8FB782" w14:textId="77777777" w:rsidR="00897598" w:rsidRDefault="00897598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7FADD3" w14:textId="77777777" w:rsidR="00897598" w:rsidRDefault="00897598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3C48F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76F3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01674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E38C05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447F805F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6A6C9B12" w14:textId="77777777" w:rsidR="00C70832" w:rsidRPr="00C70832" w:rsidRDefault="00C70832" w:rsidP="00C70832">
      <w:pPr>
        <w:pStyle w:val="22"/>
        <w:ind w:firstLine="0"/>
        <w:jc w:val="center"/>
      </w:pPr>
    </w:p>
    <w:p w14:paraId="6385E438" w14:textId="77777777" w:rsidR="00722470" w:rsidRDefault="00366C1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</w:rPr>
      </w:pPr>
      <w:r>
        <w:rPr>
          <w:b/>
          <w:bCs w:val="0"/>
        </w:rPr>
        <w:fldChar w:fldCharType="begin"/>
      </w:r>
      <w:r w:rsidR="000D2767"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722470">
        <w:rPr>
          <w:noProof/>
        </w:rPr>
        <w:t>ВВЕДЕНИЕ</w:t>
      </w:r>
      <w:r w:rsidR="00722470">
        <w:rPr>
          <w:noProof/>
        </w:rPr>
        <w:tab/>
      </w:r>
      <w:r>
        <w:rPr>
          <w:noProof/>
        </w:rPr>
        <w:fldChar w:fldCharType="begin"/>
      </w:r>
      <w:r w:rsidR="00722470">
        <w:rPr>
          <w:noProof/>
        </w:rPr>
        <w:instrText xml:space="preserve"> PAGEREF _Toc199163556 \h </w:instrText>
      </w:r>
      <w:r>
        <w:rPr>
          <w:noProof/>
        </w:rPr>
      </w:r>
      <w:r>
        <w:rPr>
          <w:noProof/>
        </w:rPr>
        <w:fldChar w:fldCharType="separate"/>
      </w:r>
      <w:r w:rsidR="00722470">
        <w:rPr>
          <w:noProof/>
        </w:rPr>
        <w:t>3</w:t>
      </w:r>
      <w:r>
        <w:rPr>
          <w:noProof/>
        </w:rPr>
        <w:fldChar w:fldCharType="end"/>
      </w:r>
    </w:p>
    <w:p w14:paraId="22911AA7" w14:textId="77777777" w:rsidR="00722470" w:rsidRDefault="0072247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</w:rPr>
      </w:pPr>
      <w:r>
        <w:rPr>
          <w:noProof/>
        </w:rPr>
        <w:t>1 Основная часть</w:t>
      </w:r>
      <w:r>
        <w:rPr>
          <w:noProof/>
        </w:rPr>
        <w:tab/>
      </w:r>
      <w:r w:rsidR="00366C1C">
        <w:rPr>
          <w:noProof/>
        </w:rPr>
        <w:fldChar w:fldCharType="begin"/>
      </w:r>
      <w:r>
        <w:rPr>
          <w:noProof/>
        </w:rPr>
        <w:instrText xml:space="preserve"> PAGEREF _Toc199163557 \h </w:instrText>
      </w:r>
      <w:r w:rsidR="00366C1C">
        <w:rPr>
          <w:noProof/>
        </w:rPr>
      </w:r>
      <w:r w:rsidR="00366C1C">
        <w:rPr>
          <w:noProof/>
        </w:rPr>
        <w:fldChar w:fldCharType="separate"/>
      </w:r>
      <w:r>
        <w:rPr>
          <w:noProof/>
        </w:rPr>
        <w:t>5</w:t>
      </w:r>
      <w:r w:rsidR="00366C1C">
        <w:rPr>
          <w:noProof/>
        </w:rPr>
        <w:fldChar w:fldCharType="end"/>
      </w:r>
    </w:p>
    <w:p w14:paraId="33B83822" w14:textId="77777777" w:rsidR="00722470" w:rsidRDefault="00722470">
      <w:pPr>
        <w:pStyle w:val="11"/>
        <w:rPr>
          <w:noProof/>
        </w:rPr>
      </w:pPr>
      <w:r>
        <w:rPr>
          <w:noProof/>
        </w:rPr>
        <w:t>2 Аналитика проекта</w:t>
      </w:r>
      <w:r>
        <w:rPr>
          <w:noProof/>
        </w:rPr>
        <w:tab/>
      </w:r>
      <w:r w:rsidR="000A062C">
        <w:rPr>
          <w:noProof/>
        </w:rPr>
        <w:t>7</w:t>
      </w:r>
    </w:p>
    <w:p w14:paraId="3D4E446C" w14:textId="77777777" w:rsidR="00AC7088" w:rsidRDefault="00AC7088" w:rsidP="00AC708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</w:rPr>
      </w:pPr>
      <w:r>
        <w:rPr>
          <w:noProof/>
        </w:rPr>
        <w:t>2.1 Выявленная целевая аудитория</w:t>
      </w:r>
      <w:r>
        <w:rPr>
          <w:noProof/>
        </w:rPr>
        <w:tab/>
        <w:t>7</w:t>
      </w:r>
    </w:p>
    <w:p w14:paraId="7EA3B56D" w14:textId="77777777" w:rsidR="00AC7088" w:rsidRDefault="00AC7088" w:rsidP="00AC708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</w:rPr>
      </w:pPr>
      <w:r>
        <w:rPr>
          <w:noProof/>
        </w:rPr>
        <w:t>2.2 Выбор ИИ для чат-бота</w:t>
      </w:r>
      <w:r>
        <w:rPr>
          <w:noProof/>
        </w:rPr>
        <w:tab/>
        <w:t>9</w:t>
      </w:r>
    </w:p>
    <w:p w14:paraId="697420C3" w14:textId="77777777" w:rsidR="00722470" w:rsidRDefault="000A062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</w:rPr>
      </w:pPr>
      <w:r>
        <w:rPr>
          <w:noProof/>
        </w:rPr>
        <w:t>3</w:t>
      </w:r>
      <w:r w:rsidR="00722470">
        <w:rPr>
          <w:noProof/>
        </w:rPr>
        <w:t xml:space="preserve"> Бекэнд разработка</w:t>
      </w:r>
      <w:r w:rsidR="00722470">
        <w:rPr>
          <w:noProof/>
        </w:rPr>
        <w:tab/>
      </w:r>
      <w:r w:rsidR="00366C1C">
        <w:rPr>
          <w:noProof/>
        </w:rPr>
        <w:fldChar w:fldCharType="begin"/>
      </w:r>
      <w:r w:rsidR="00722470">
        <w:rPr>
          <w:noProof/>
        </w:rPr>
        <w:instrText xml:space="preserve"> PAGEREF _Toc199163560 \h </w:instrText>
      </w:r>
      <w:r w:rsidR="00366C1C">
        <w:rPr>
          <w:noProof/>
        </w:rPr>
      </w:r>
      <w:r w:rsidR="00366C1C">
        <w:rPr>
          <w:noProof/>
        </w:rPr>
        <w:fldChar w:fldCharType="separate"/>
      </w:r>
      <w:r w:rsidR="00722470">
        <w:rPr>
          <w:noProof/>
        </w:rPr>
        <w:t>1</w:t>
      </w:r>
      <w:r>
        <w:rPr>
          <w:noProof/>
        </w:rPr>
        <w:t>1</w:t>
      </w:r>
      <w:r w:rsidR="00366C1C">
        <w:rPr>
          <w:noProof/>
        </w:rPr>
        <w:fldChar w:fldCharType="end"/>
      </w:r>
    </w:p>
    <w:p w14:paraId="2719D6F2" w14:textId="77777777" w:rsidR="00722470" w:rsidRDefault="000A062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</w:rPr>
      </w:pPr>
      <w:r>
        <w:rPr>
          <w:noProof/>
        </w:rPr>
        <w:t>3.</w:t>
      </w:r>
      <w:r w:rsidR="00722470">
        <w:rPr>
          <w:noProof/>
        </w:rPr>
        <w:t>1 Стек технологий</w:t>
      </w:r>
      <w:r w:rsidR="00722470">
        <w:rPr>
          <w:noProof/>
        </w:rPr>
        <w:tab/>
      </w:r>
      <w:r w:rsidR="00366C1C">
        <w:rPr>
          <w:noProof/>
        </w:rPr>
        <w:fldChar w:fldCharType="begin"/>
      </w:r>
      <w:r w:rsidR="00722470">
        <w:rPr>
          <w:noProof/>
        </w:rPr>
        <w:instrText xml:space="preserve"> PAGEREF _Toc199163561 \h </w:instrText>
      </w:r>
      <w:r w:rsidR="00366C1C">
        <w:rPr>
          <w:noProof/>
        </w:rPr>
      </w:r>
      <w:r w:rsidR="00366C1C">
        <w:rPr>
          <w:noProof/>
        </w:rPr>
        <w:fldChar w:fldCharType="separate"/>
      </w:r>
      <w:r w:rsidR="00722470">
        <w:rPr>
          <w:noProof/>
        </w:rPr>
        <w:t>1</w:t>
      </w:r>
      <w:r>
        <w:rPr>
          <w:noProof/>
        </w:rPr>
        <w:t>1</w:t>
      </w:r>
      <w:r w:rsidR="00366C1C">
        <w:rPr>
          <w:noProof/>
        </w:rPr>
        <w:fldChar w:fldCharType="end"/>
      </w:r>
    </w:p>
    <w:p w14:paraId="2557D04A" w14:textId="77777777" w:rsidR="00722470" w:rsidRDefault="000A062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</w:rPr>
      </w:pPr>
      <w:r>
        <w:rPr>
          <w:noProof/>
        </w:rPr>
        <w:t>3</w:t>
      </w:r>
      <w:r w:rsidR="00722470">
        <w:rPr>
          <w:noProof/>
        </w:rPr>
        <w:t>.2 Ход работы по разработке</w:t>
      </w:r>
      <w:r w:rsidR="00722470">
        <w:rPr>
          <w:noProof/>
        </w:rPr>
        <w:tab/>
      </w:r>
      <w:r>
        <w:rPr>
          <w:noProof/>
        </w:rPr>
        <w:t>12</w:t>
      </w:r>
    </w:p>
    <w:p w14:paraId="34DE8093" w14:textId="77777777" w:rsidR="00722470" w:rsidRDefault="000A062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</w:rPr>
      </w:pPr>
      <w:r>
        <w:rPr>
          <w:noProof/>
        </w:rPr>
        <w:t>4</w:t>
      </w:r>
      <w:r w:rsidR="00722470">
        <w:rPr>
          <w:noProof/>
        </w:rPr>
        <w:t xml:space="preserve"> Организация работы</w:t>
      </w:r>
      <w:r w:rsidR="00722470">
        <w:rPr>
          <w:noProof/>
        </w:rPr>
        <w:tab/>
      </w:r>
      <w:r>
        <w:rPr>
          <w:noProof/>
        </w:rPr>
        <w:t>14</w:t>
      </w:r>
    </w:p>
    <w:p w14:paraId="56F74B23" w14:textId="77777777" w:rsidR="00722470" w:rsidRDefault="0072247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 w:rsidR="000A062C">
        <w:rPr>
          <w:noProof/>
        </w:rPr>
        <w:t>16</w:t>
      </w:r>
    </w:p>
    <w:p w14:paraId="680A5F58" w14:textId="77777777" w:rsidR="00722470" w:rsidRDefault="0072247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 w:rsidR="000A062C">
        <w:rPr>
          <w:noProof/>
        </w:rPr>
        <w:t>17</w:t>
      </w:r>
    </w:p>
    <w:p w14:paraId="0E242600" w14:textId="77777777" w:rsidR="003E0010" w:rsidRPr="003E0010" w:rsidRDefault="00366C1C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1BD2768A" w14:textId="77777777" w:rsidR="0090634C" w:rsidRDefault="002040D4" w:rsidP="0088139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163556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741A49DF" w14:textId="77777777" w:rsidR="008877CF" w:rsidRDefault="001D238A" w:rsidP="00722470">
      <w:pPr>
        <w:ind w:firstLine="714"/>
        <w:rPr>
          <w:rFonts w:ascii="Times New Roman" w:hAnsi="Times New Roman" w:cs="Times New Roman"/>
          <w:sz w:val="28"/>
          <w:szCs w:val="28"/>
        </w:rPr>
      </w:pPr>
      <w:r w:rsidRPr="001D238A">
        <w:rPr>
          <w:rFonts w:ascii="Times New Roman" w:hAnsi="Times New Roman" w:cs="Times New Roman"/>
          <w:sz w:val="28"/>
          <w:szCs w:val="28"/>
        </w:rPr>
        <w:t xml:space="preserve">Цель проекта — </w:t>
      </w:r>
      <w:r w:rsidR="00407D3B">
        <w:rPr>
          <w:rFonts w:ascii="Times New Roman" w:hAnsi="Times New Roman" w:cs="Times New Roman"/>
          <w:sz w:val="28"/>
          <w:szCs w:val="28"/>
        </w:rPr>
        <w:t>у</w:t>
      </w:r>
      <w:r w:rsidR="00407D3B" w:rsidRPr="00407D3B">
        <w:rPr>
          <w:rFonts w:ascii="Times New Roman" w:hAnsi="Times New Roman" w:cs="Times New Roman"/>
          <w:sz w:val="28"/>
          <w:szCs w:val="28"/>
        </w:rPr>
        <w:t>простить процесс анализа и сравнения проектной документации с Техническим заданием для проектировщиков и заказчиков, предоставив удобный инструмент автоматизации на основе ИИ.</w:t>
      </w:r>
    </w:p>
    <w:p w14:paraId="2F90E3A1" w14:textId="77777777" w:rsidR="001D238A" w:rsidRDefault="001D238A" w:rsidP="001D238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64795574" w14:textId="77777777" w:rsidR="00FC05A2" w:rsidRPr="00094650" w:rsidRDefault="00FC05A2" w:rsidP="00B3048D">
      <w:pPr>
        <w:pStyle w:val="af6"/>
        <w:numPr>
          <w:ilvl w:val="0"/>
          <w:numId w:val="9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 xml:space="preserve">Выполнить проект в соответствии с техническим заданием заказчика. </w:t>
      </w:r>
    </w:p>
    <w:p w14:paraId="1DD0254D" w14:textId="77777777" w:rsidR="00FC05A2" w:rsidRPr="00094650" w:rsidRDefault="00FC05A2" w:rsidP="00B3048D">
      <w:pPr>
        <w:pStyle w:val="af6"/>
        <w:numPr>
          <w:ilvl w:val="0"/>
          <w:numId w:val="9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>Создать инструмент для автоматизированного анализа проектной документации.</w:t>
      </w:r>
    </w:p>
    <w:p w14:paraId="5533AC80" w14:textId="77777777" w:rsidR="00FC05A2" w:rsidRPr="00094650" w:rsidRDefault="00FC05A2" w:rsidP="00B3048D">
      <w:pPr>
        <w:pStyle w:val="af6"/>
        <w:numPr>
          <w:ilvl w:val="0"/>
          <w:numId w:val="9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>Обеспечить интуитивно понятный интерфейс для пользователей.</w:t>
      </w:r>
    </w:p>
    <w:p w14:paraId="3A6D86D0" w14:textId="77777777" w:rsidR="00FC05A2" w:rsidRPr="00094650" w:rsidRDefault="00FC05A2" w:rsidP="00B3048D">
      <w:pPr>
        <w:pStyle w:val="af6"/>
        <w:numPr>
          <w:ilvl w:val="0"/>
          <w:numId w:val="9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 xml:space="preserve">Разработать систему сравнения разделов документации с ТЗ. </w:t>
      </w:r>
    </w:p>
    <w:p w14:paraId="16D9AB03" w14:textId="77777777" w:rsidR="00FC05A2" w:rsidRPr="00094650" w:rsidRDefault="00FC05A2" w:rsidP="00B3048D">
      <w:pPr>
        <w:pStyle w:val="af6"/>
        <w:numPr>
          <w:ilvl w:val="0"/>
          <w:numId w:val="9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>Реализовать карточный формат отображения разделов с возможностью фильтрации и редактирования.</w:t>
      </w:r>
    </w:p>
    <w:p w14:paraId="37825693" w14:textId="77777777" w:rsidR="00FC05A2" w:rsidRPr="00094650" w:rsidRDefault="00FC05A2" w:rsidP="00B3048D">
      <w:pPr>
        <w:pStyle w:val="af6"/>
        <w:numPr>
          <w:ilvl w:val="0"/>
          <w:numId w:val="9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>Внедрить функционал экспорта сравнительных отчетов в различные форматы.</w:t>
      </w:r>
    </w:p>
    <w:p w14:paraId="1E401FFE" w14:textId="77777777" w:rsidR="00FC05A2" w:rsidRDefault="00FC05A2" w:rsidP="00FC05A2">
      <w:pPr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D181DE8" w14:textId="77777777" w:rsidR="00FC05A2" w:rsidRDefault="00FC05A2" w:rsidP="00094650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FC05A2">
        <w:rPr>
          <w:rFonts w:ascii="Times New Roman" w:hAnsi="Times New Roman" w:cs="Times New Roman"/>
          <w:sz w:val="28"/>
          <w:szCs w:val="28"/>
        </w:rPr>
        <w:t>Наш чат-бот может быть полезен различным категориям организаций:</w:t>
      </w:r>
    </w:p>
    <w:p w14:paraId="413FFD76" w14:textId="77777777" w:rsidR="00094650" w:rsidRDefault="00FC05A2" w:rsidP="00B3048D">
      <w:pPr>
        <w:pStyle w:val="af2"/>
        <w:numPr>
          <w:ilvl w:val="0"/>
          <w:numId w:val="8"/>
        </w:numPr>
        <w:rPr>
          <w:sz w:val="28"/>
          <w:szCs w:val="28"/>
        </w:rPr>
      </w:pPr>
      <w:r w:rsidRPr="00FC05A2">
        <w:rPr>
          <w:sz w:val="28"/>
          <w:szCs w:val="28"/>
        </w:rPr>
        <w:t xml:space="preserve">Проектировочные бюро и архитектурные компании — для оптимизации процессов согласования документации. </w:t>
      </w:r>
    </w:p>
    <w:p w14:paraId="4EEB69D7" w14:textId="77777777" w:rsidR="00094650" w:rsidRDefault="00FC05A2" w:rsidP="00B3048D">
      <w:pPr>
        <w:pStyle w:val="af2"/>
        <w:numPr>
          <w:ilvl w:val="0"/>
          <w:numId w:val="8"/>
        </w:numPr>
        <w:rPr>
          <w:sz w:val="28"/>
          <w:szCs w:val="28"/>
        </w:rPr>
      </w:pPr>
      <w:r w:rsidRPr="00FC05A2">
        <w:rPr>
          <w:sz w:val="28"/>
          <w:szCs w:val="28"/>
        </w:rPr>
        <w:t>Крупные строительные компании — для контроля качества проектной документации.</w:t>
      </w:r>
    </w:p>
    <w:p w14:paraId="38482C01" w14:textId="77777777" w:rsidR="00094650" w:rsidRDefault="00FC05A2" w:rsidP="00B3048D">
      <w:pPr>
        <w:pStyle w:val="af2"/>
        <w:numPr>
          <w:ilvl w:val="0"/>
          <w:numId w:val="8"/>
        </w:numPr>
        <w:rPr>
          <w:sz w:val="28"/>
          <w:szCs w:val="28"/>
        </w:rPr>
      </w:pPr>
      <w:r w:rsidRPr="00FC05A2">
        <w:rPr>
          <w:sz w:val="28"/>
          <w:szCs w:val="28"/>
        </w:rPr>
        <w:t xml:space="preserve"> Частные заказчики — для проверки соответствия ТЗ. </w:t>
      </w:r>
    </w:p>
    <w:p w14:paraId="43CD0678" w14:textId="77777777" w:rsidR="00094650" w:rsidRDefault="00FC05A2" w:rsidP="00B3048D">
      <w:pPr>
        <w:pStyle w:val="af2"/>
        <w:numPr>
          <w:ilvl w:val="0"/>
          <w:numId w:val="8"/>
        </w:numPr>
        <w:rPr>
          <w:sz w:val="28"/>
          <w:szCs w:val="28"/>
        </w:rPr>
      </w:pPr>
      <w:r w:rsidRPr="00FC05A2">
        <w:rPr>
          <w:sz w:val="28"/>
          <w:szCs w:val="28"/>
        </w:rPr>
        <w:t xml:space="preserve">Государственные учреждения — для стандартизации проверки проектной документации. </w:t>
      </w:r>
    </w:p>
    <w:p w14:paraId="2B7DF6D9" w14:textId="77777777" w:rsidR="00FC05A2" w:rsidRPr="00094650" w:rsidRDefault="00FC05A2" w:rsidP="00B3048D">
      <w:pPr>
        <w:pStyle w:val="af2"/>
        <w:numPr>
          <w:ilvl w:val="0"/>
          <w:numId w:val="8"/>
        </w:numPr>
        <w:rPr>
          <w:sz w:val="28"/>
          <w:szCs w:val="28"/>
        </w:rPr>
      </w:pPr>
      <w:r w:rsidRPr="00FC05A2">
        <w:rPr>
          <w:sz w:val="28"/>
          <w:szCs w:val="28"/>
        </w:rPr>
        <w:t>Технические консультанты — для анализа и сопоставления документов на профессиональном уровне.</w:t>
      </w:r>
    </w:p>
    <w:p w14:paraId="1A73A0BA" w14:textId="77777777" w:rsidR="00094650" w:rsidRDefault="00094650" w:rsidP="00094650">
      <w:pPr>
        <w:jc w:val="both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>Преимущества внедрения Внедрение чат-бота для анализа и сравнения документации позволит:</w:t>
      </w:r>
    </w:p>
    <w:p w14:paraId="60E9B465" w14:textId="77777777" w:rsidR="00094650" w:rsidRDefault="00094650" w:rsidP="00B3048D">
      <w:pPr>
        <w:pStyle w:val="af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>Сократить время анализа проектной документации.</w:t>
      </w:r>
    </w:p>
    <w:p w14:paraId="00BA62B5" w14:textId="77777777" w:rsidR="00094650" w:rsidRDefault="00094650" w:rsidP="00B3048D">
      <w:pPr>
        <w:pStyle w:val="af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 xml:space="preserve"> Исключить необходимость ручной проверки соответствия ТЗ.</w:t>
      </w:r>
    </w:p>
    <w:p w14:paraId="09696F55" w14:textId="77777777" w:rsidR="00094650" w:rsidRDefault="00094650" w:rsidP="00B3048D">
      <w:pPr>
        <w:pStyle w:val="af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 xml:space="preserve"> Повысить точность и прозрачность анализа.</w:t>
      </w:r>
    </w:p>
    <w:p w14:paraId="2CE0BE7D" w14:textId="77777777" w:rsidR="00094650" w:rsidRDefault="00094650" w:rsidP="00B3048D">
      <w:pPr>
        <w:pStyle w:val="af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 xml:space="preserve"> Улучшить взаимодействие между проектировщиками, заказчиками и контролирующими органами.</w:t>
      </w:r>
    </w:p>
    <w:p w14:paraId="44F87FA3" w14:textId="77777777" w:rsidR="001D238A" w:rsidRDefault="00094650" w:rsidP="00B3048D">
      <w:pPr>
        <w:pStyle w:val="af6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650">
        <w:rPr>
          <w:rFonts w:ascii="Times New Roman" w:hAnsi="Times New Roman" w:cs="Times New Roman"/>
          <w:sz w:val="28"/>
          <w:szCs w:val="28"/>
        </w:rPr>
        <w:t xml:space="preserve"> Обеспечить удобство и эффективность работы всех участников процесса.</w:t>
      </w:r>
    </w:p>
    <w:p w14:paraId="0C457795" w14:textId="77777777" w:rsidR="00094650" w:rsidRPr="00094650" w:rsidRDefault="00094650" w:rsidP="00094650">
      <w:pPr>
        <w:pStyle w:val="af2"/>
        <w:rPr>
          <w:sz w:val="28"/>
          <w:szCs w:val="28"/>
        </w:rPr>
      </w:pPr>
      <w:r w:rsidRPr="00094650">
        <w:rPr>
          <w:sz w:val="28"/>
          <w:szCs w:val="28"/>
        </w:rPr>
        <w:lastRenderedPageBreak/>
        <w:t>По завершении проекта будет представлен полностью функционирующий чат-бот для анализа и сравнения проектной документации с ТЗ. Сервис будет готов к использованию проектировочными компаниями, заказчиками и техническими консультантами.</w:t>
      </w:r>
      <w:r w:rsidRPr="00094650">
        <w:rPr>
          <w:sz w:val="28"/>
          <w:szCs w:val="28"/>
        </w:rPr>
        <w:br/>
        <w:t>Планируется:</w:t>
      </w:r>
    </w:p>
    <w:p w14:paraId="60094560" w14:textId="77777777" w:rsidR="00094650" w:rsidRPr="00094650" w:rsidRDefault="00094650" w:rsidP="00B3048D">
      <w:pPr>
        <w:pStyle w:val="af2"/>
        <w:numPr>
          <w:ilvl w:val="0"/>
          <w:numId w:val="11"/>
        </w:numPr>
        <w:rPr>
          <w:sz w:val="28"/>
          <w:szCs w:val="28"/>
        </w:rPr>
      </w:pPr>
      <w:r w:rsidRPr="00094650">
        <w:rPr>
          <w:sz w:val="28"/>
          <w:szCs w:val="28"/>
        </w:rPr>
        <w:t>Обеспечение круглосуточной технической поддержки.</w:t>
      </w:r>
    </w:p>
    <w:p w14:paraId="5EB76132" w14:textId="77777777" w:rsidR="00094650" w:rsidRPr="00094650" w:rsidRDefault="00094650" w:rsidP="00B3048D">
      <w:pPr>
        <w:pStyle w:val="af2"/>
        <w:numPr>
          <w:ilvl w:val="0"/>
          <w:numId w:val="11"/>
        </w:numPr>
        <w:rPr>
          <w:sz w:val="28"/>
          <w:szCs w:val="28"/>
        </w:rPr>
      </w:pPr>
      <w:r w:rsidRPr="00094650">
        <w:rPr>
          <w:sz w:val="28"/>
          <w:szCs w:val="28"/>
        </w:rPr>
        <w:t>Разработка плана дальнейшего развития бота на основе обратной связи от пользователей.</w:t>
      </w:r>
    </w:p>
    <w:p w14:paraId="3C189587" w14:textId="77777777" w:rsidR="00094650" w:rsidRPr="00094650" w:rsidRDefault="00094650" w:rsidP="00B3048D">
      <w:pPr>
        <w:pStyle w:val="af2"/>
        <w:numPr>
          <w:ilvl w:val="0"/>
          <w:numId w:val="11"/>
        </w:numPr>
        <w:rPr>
          <w:sz w:val="28"/>
          <w:szCs w:val="28"/>
        </w:rPr>
      </w:pPr>
      <w:r w:rsidRPr="00094650">
        <w:rPr>
          <w:sz w:val="28"/>
          <w:szCs w:val="28"/>
        </w:rPr>
        <w:t>Постоянное обновление функционала, включая улучшение алгоритмов анализа.</w:t>
      </w:r>
    </w:p>
    <w:p w14:paraId="162D3822" w14:textId="77777777" w:rsidR="00094650" w:rsidRPr="00094650" w:rsidRDefault="00094650" w:rsidP="00094650">
      <w:pPr>
        <w:pStyle w:val="af2"/>
        <w:rPr>
          <w:sz w:val="28"/>
          <w:szCs w:val="28"/>
        </w:rPr>
      </w:pPr>
      <w:r w:rsidRPr="00094650">
        <w:rPr>
          <w:sz w:val="28"/>
          <w:szCs w:val="28"/>
        </w:rPr>
        <w:t>Итогом станет удобный инструмент, позволяющий заказчикам и проектировщикам сократить трудозатраты, повысить качество проектной документации и оптимизировать рабочие процессы.</w:t>
      </w:r>
    </w:p>
    <w:p w14:paraId="5FCF2CE4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FA1E0A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5F3F18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047747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60A681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4E04FD3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630486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B195B1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C8A1D0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F45B70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64BE56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E6E39A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B6563F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179DC8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0CD4E6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507431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864036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5A2B3D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3991E8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9F6DD0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449A36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DCAE54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18CCDF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785743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B86D6C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4A980A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B755E8" w14:textId="77777777" w:rsid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676773" w14:textId="77777777" w:rsidR="00094650" w:rsidRPr="008C3AF5" w:rsidRDefault="008C3AF5" w:rsidP="008C3AF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C3AF5">
        <w:rPr>
          <w:rFonts w:ascii="Times New Roman" w:hAnsi="Times New Roman" w:cs="Times New Roman"/>
          <w:b/>
          <w:sz w:val="28"/>
          <w:szCs w:val="28"/>
        </w:rPr>
        <w:lastRenderedPageBreak/>
        <w:t>Основная часть</w:t>
      </w:r>
    </w:p>
    <w:p w14:paraId="6AF84E4D" w14:textId="77777777" w:rsidR="00DB6B05" w:rsidRPr="008C3AF5" w:rsidRDefault="00DB6B05" w:rsidP="004737BF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8C3AF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C3AF5" w:rsidRPr="008C3AF5">
        <w:rPr>
          <w:rFonts w:ascii="Times New Roman" w:hAnsi="Times New Roman" w:cs="Times New Roman"/>
          <w:sz w:val="28"/>
          <w:szCs w:val="28"/>
        </w:rPr>
        <w:t>.</w:t>
      </w:r>
      <w:r w:rsidRPr="008C3A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3AF5">
        <w:rPr>
          <w:rFonts w:ascii="Times New Roman" w:hAnsi="Times New Roman" w:cs="Times New Roman"/>
          <w:sz w:val="28"/>
          <w:szCs w:val="28"/>
        </w:rPr>
        <w:t>Технологический стек</w:t>
      </w:r>
    </w:p>
    <w:p w14:paraId="52E0C5E9" w14:textId="77777777" w:rsidR="008C3AF5" w:rsidRPr="008C3AF5" w:rsidRDefault="008C3AF5" w:rsidP="00B3048D">
      <w:pPr>
        <w:pStyle w:val="af2"/>
        <w:numPr>
          <w:ilvl w:val="0"/>
          <w:numId w:val="20"/>
        </w:numPr>
        <w:tabs>
          <w:tab w:val="clear" w:pos="720"/>
          <w:tab w:val="num" w:pos="993"/>
        </w:tabs>
        <w:ind w:left="1418"/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Язык разработки:</w:t>
      </w:r>
      <w:r w:rsidRPr="008C3AF5">
        <w:rPr>
          <w:sz w:val="28"/>
          <w:szCs w:val="28"/>
        </w:rPr>
        <w:t xml:space="preserve"> Python</w:t>
      </w:r>
    </w:p>
    <w:p w14:paraId="14156D77" w14:textId="77777777" w:rsidR="008C3AF5" w:rsidRPr="008C3AF5" w:rsidRDefault="008C3AF5" w:rsidP="00B3048D">
      <w:pPr>
        <w:pStyle w:val="af2"/>
        <w:numPr>
          <w:ilvl w:val="0"/>
          <w:numId w:val="20"/>
        </w:numPr>
        <w:tabs>
          <w:tab w:val="clear" w:pos="720"/>
          <w:tab w:val="num" w:pos="993"/>
        </w:tabs>
        <w:ind w:left="1418"/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Платформа чат-бота:</w:t>
      </w:r>
      <w:r w:rsidRPr="008C3AF5">
        <w:rPr>
          <w:sz w:val="28"/>
          <w:szCs w:val="28"/>
        </w:rPr>
        <w:t xml:space="preserve"> </w:t>
      </w:r>
      <w:proofErr w:type="spellStart"/>
      <w:r w:rsidRPr="008C3AF5">
        <w:rPr>
          <w:sz w:val="28"/>
          <w:szCs w:val="28"/>
        </w:rPr>
        <w:t>Telegram</w:t>
      </w:r>
      <w:proofErr w:type="spellEnd"/>
      <w:r w:rsidRPr="008C3AF5">
        <w:rPr>
          <w:sz w:val="28"/>
          <w:szCs w:val="28"/>
        </w:rPr>
        <w:t xml:space="preserve">, библиотека </w:t>
      </w:r>
      <w:proofErr w:type="spellStart"/>
      <w:r w:rsidRPr="008C3AF5">
        <w:rPr>
          <w:sz w:val="28"/>
          <w:szCs w:val="28"/>
        </w:rPr>
        <w:t>Aiogram</w:t>
      </w:r>
      <w:proofErr w:type="spellEnd"/>
    </w:p>
    <w:p w14:paraId="15151E56" w14:textId="77777777" w:rsidR="008C3AF5" w:rsidRPr="008C3AF5" w:rsidRDefault="008C3AF5" w:rsidP="00B3048D">
      <w:pPr>
        <w:pStyle w:val="af2"/>
        <w:numPr>
          <w:ilvl w:val="0"/>
          <w:numId w:val="20"/>
        </w:numPr>
        <w:tabs>
          <w:tab w:val="clear" w:pos="720"/>
          <w:tab w:val="num" w:pos="993"/>
        </w:tabs>
        <w:ind w:left="1418"/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База данных:</w:t>
      </w:r>
      <w:r w:rsidRPr="008C3AF5">
        <w:rPr>
          <w:sz w:val="28"/>
          <w:szCs w:val="28"/>
        </w:rPr>
        <w:t xml:space="preserve"> </w:t>
      </w:r>
      <w:proofErr w:type="spellStart"/>
      <w:r w:rsidRPr="008C3AF5">
        <w:rPr>
          <w:sz w:val="28"/>
          <w:szCs w:val="28"/>
        </w:rPr>
        <w:t>PostgreSQL</w:t>
      </w:r>
      <w:proofErr w:type="spellEnd"/>
    </w:p>
    <w:p w14:paraId="6639943E" w14:textId="77777777" w:rsidR="008C3AF5" w:rsidRPr="008C3AF5" w:rsidRDefault="008C3AF5" w:rsidP="00B3048D">
      <w:pPr>
        <w:pStyle w:val="af2"/>
        <w:numPr>
          <w:ilvl w:val="0"/>
          <w:numId w:val="20"/>
        </w:numPr>
        <w:tabs>
          <w:tab w:val="clear" w:pos="720"/>
          <w:tab w:val="num" w:pos="993"/>
        </w:tabs>
        <w:ind w:left="1418"/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Развёртывание:</w:t>
      </w:r>
      <w:r w:rsidRPr="008C3AF5">
        <w:rPr>
          <w:sz w:val="28"/>
          <w:szCs w:val="28"/>
        </w:rPr>
        <w:t xml:space="preserve"> </w:t>
      </w:r>
      <w:proofErr w:type="spellStart"/>
      <w:r w:rsidRPr="008C3AF5">
        <w:rPr>
          <w:sz w:val="28"/>
          <w:szCs w:val="28"/>
        </w:rPr>
        <w:t>Docker</w:t>
      </w:r>
      <w:proofErr w:type="spellEnd"/>
      <w:r w:rsidRPr="008C3AF5">
        <w:rPr>
          <w:sz w:val="28"/>
          <w:szCs w:val="28"/>
        </w:rPr>
        <w:t xml:space="preserve"> </w:t>
      </w:r>
      <w:proofErr w:type="spellStart"/>
      <w:r w:rsidRPr="008C3AF5">
        <w:rPr>
          <w:sz w:val="28"/>
          <w:szCs w:val="28"/>
        </w:rPr>
        <w:t>Compose</w:t>
      </w:r>
      <w:proofErr w:type="spellEnd"/>
    </w:p>
    <w:p w14:paraId="49F907E8" w14:textId="77777777" w:rsidR="008C3AF5" w:rsidRPr="001807E1" w:rsidRDefault="001807E1" w:rsidP="008C3AF5">
      <w:pPr>
        <w:pStyle w:val="af2"/>
        <w:rPr>
          <w:b/>
          <w:sz w:val="28"/>
          <w:szCs w:val="28"/>
        </w:rPr>
      </w:pPr>
      <w:r w:rsidRPr="001807E1">
        <w:rPr>
          <w:rStyle w:val="af5"/>
          <w:b w:val="0"/>
          <w:sz w:val="28"/>
          <w:szCs w:val="28"/>
        </w:rPr>
        <w:t>2.</w:t>
      </w:r>
      <w:r>
        <w:rPr>
          <w:rStyle w:val="af5"/>
          <w:b w:val="0"/>
          <w:sz w:val="28"/>
          <w:szCs w:val="28"/>
        </w:rPr>
        <w:t xml:space="preserve"> </w:t>
      </w:r>
      <w:r w:rsidR="008C3AF5" w:rsidRPr="001807E1">
        <w:rPr>
          <w:rStyle w:val="af5"/>
          <w:b w:val="0"/>
          <w:sz w:val="28"/>
          <w:szCs w:val="28"/>
        </w:rPr>
        <w:t>Анализ и сравнение документации:</w:t>
      </w:r>
    </w:p>
    <w:p w14:paraId="71B13302" w14:textId="77777777" w:rsidR="008C3AF5" w:rsidRPr="008C3AF5" w:rsidRDefault="008C3AF5" w:rsidP="00B3048D">
      <w:pPr>
        <w:pStyle w:val="af2"/>
        <w:numPr>
          <w:ilvl w:val="0"/>
          <w:numId w:val="12"/>
        </w:numPr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Автоматизированный анализ:</w:t>
      </w:r>
    </w:p>
    <w:p w14:paraId="35FECADD" w14:textId="77777777" w:rsidR="008C3AF5" w:rsidRPr="008C3AF5" w:rsidRDefault="008C3AF5" w:rsidP="00B3048D">
      <w:pPr>
        <w:pStyle w:val="af2"/>
        <w:numPr>
          <w:ilvl w:val="0"/>
          <w:numId w:val="19"/>
        </w:numPr>
        <w:ind w:left="1418" w:hanging="425"/>
        <w:rPr>
          <w:sz w:val="28"/>
          <w:szCs w:val="28"/>
        </w:rPr>
      </w:pPr>
      <w:r w:rsidRPr="008C3AF5">
        <w:rPr>
          <w:sz w:val="28"/>
          <w:szCs w:val="28"/>
        </w:rPr>
        <w:t>Сравнение материалов и толщины стен в архитектурном разделе.</w:t>
      </w:r>
    </w:p>
    <w:p w14:paraId="0AB952EF" w14:textId="77777777" w:rsidR="008C3AF5" w:rsidRPr="008C3AF5" w:rsidRDefault="008C3AF5" w:rsidP="00B3048D">
      <w:pPr>
        <w:pStyle w:val="af2"/>
        <w:numPr>
          <w:ilvl w:val="0"/>
          <w:numId w:val="19"/>
        </w:numPr>
        <w:ind w:left="1418" w:hanging="425"/>
        <w:rPr>
          <w:sz w:val="28"/>
          <w:szCs w:val="28"/>
        </w:rPr>
      </w:pPr>
      <w:r w:rsidRPr="008C3AF5">
        <w:rPr>
          <w:sz w:val="28"/>
          <w:szCs w:val="28"/>
        </w:rPr>
        <w:t>Проверка материалов конструктивного раздела.</w:t>
      </w:r>
    </w:p>
    <w:p w14:paraId="02AF5BB7" w14:textId="77777777" w:rsidR="008C3AF5" w:rsidRPr="008C3AF5" w:rsidRDefault="008C3AF5" w:rsidP="00B3048D">
      <w:pPr>
        <w:pStyle w:val="af2"/>
        <w:numPr>
          <w:ilvl w:val="0"/>
          <w:numId w:val="19"/>
        </w:numPr>
        <w:ind w:left="1418" w:hanging="425"/>
        <w:rPr>
          <w:sz w:val="28"/>
          <w:szCs w:val="28"/>
        </w:rPr>
      </w:pPr>
      <w:r w:rsidRPr="008C3AF5">
        <w:rPr>
          <w:sz w:val="28"/>
          <w:szCs w:val="28"/>
        </w:rPr>
        <w:t>Сравнение производителей оборудования в инженерном разделе.</w:t>
      </w:r>
    </w:p>
    <w:p w14:paraId="1C5E3A7F" w14:textId="77777777" w:rsidR="008C3AF5" w:rsidRPr="008C3AF5" w:rsidRDefault="008C3AF5" w:rsidP="00B3048D">
      <w:pPr>
        <w:pStyle w:val="af2"/>
        <w:numPr>
          <w:ilvl w:val="0"/>
          <w:numId w:val="12"/>
        </w:numPr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Генерация отчёта:</w:t>
      </w:r>
    </w:p>
    <w:p w14:paraId="65F6EAC3" w14:textId="77777777" w:rsidR="008C3AF5" w:rsidRPr="008C3AF5" w:rsidRDefault="008C3AF5" w:rsidP="00B3048D">
      <w:pPr>
        <w:pStyle w:val="af2"/>
        <w:numPr>
          <w:ilvl w:val="1"/>
          <w:numId w:val="18"/>
        </w:numPr>
        <w:rPr>
          <w:sz w:val="28"/>
          <w:szCs w:val="28"/>
        </w:rPr>
      </w:pPr>
      <w:r w:rsidRPr="008C3AF5">
        <w:rPr>
          <w:sz w:val="28"/>
          <w:szCs w:val="28"/>
        </w:rPr>
        <w:t>Бот создаёт сравнительный отчёт, указывая все несоответствия и их местоположение (например, номер страницы или параграфа).</w:t>
      </w:r>
    </w:p>
    <w:p w14:paraId="4C991667" w14:textId="77777777" w:rsidR="008C3AF5" w:rsidRPr="008C3AF5" w:rsidRDefault="008C3AF5" w:rsidP="00B3048D">
      <w:pPr>
        <w:pStyle w:val="af2"/>
        <w:numPr>
          <w:ilvl w:val="1"/>
          <w:numId w:val="18"/>
        </w:numPr>
        <w:rPr>
          <w:sz w:val="28"/>
          <w:szCs w:val="28"/>
        </w:rPr>
      </w:pPr>
      <w:r w:rsidRPr="008C3AF5">
        <w:rPr>
          <w:sz w:val="28"/>
          <w:szCs w:val="28"/>
        </w:rPr>
        <w:t>Отчёт доступен для загрузки в указанных форматах.</w:t>
      </w:r>
    </w:p>
    <w:p w14:paraId="27FD45E9" w14:textId="77777777" w:rsidR="008C3AF5" w:rsidRPr="008C3AF5" w:rsidRDefault="001807E1" w:rsidP="008C3AF5">
      <w:pPr>
        <w:pStyle w:val="af2"/>
        <w:rPr>
          <w:sz w:val="28"/>
          <w:szCs w:val="28"/>
        </w:rPr>
      </w:pPr>
      <w:r>
        <w:rPr>
          <w:rStyle w:val="af5"/>
          <w:sz w:val="28"/>
          <w:szCs w:val="28"/>
        </w:rPr>
        <w:t xml:space="preserve">3. </w:t>
      </w:r>
      <w:r w:rsidR="008C3AF5" w:rsidRPr="008C3AF5">
        <w:rPr>
          <w:rStyle w:val="af5"/>
          <w:sz w:val="28"/>
          <w:szCs w:val="28"/>
        </w:rPr>
        <w:t>Ввод и проверка данных пользователя:</w:t>
      </w:r>
    </w:p>
    <w:p w14:paraId="3A6FC2FA" w14:textId="77777777" w:rsidR="008C3AF5" w:rsidRPr="008C3AF5" w:rsidRDefault="008C3AF5" w:rsidP="00B3048D">
      <w:pPr>
        <w:pStyle w:val="af2"/>
        <w:numPr>
          <w:ilvl w:val="0"/>
          <w:numId w:val="13"/>
        </w:numPr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Пользователь может вводить:</w:t>
      </w:r>
    </w:p>
    <w:p w14:paraId="6C97C7A9" w14:textId="77777777" w:rsidR="008C3AF5" w:rsidRPr="008C3AF5" w:rsidRDefault="008C3AF5" w:rsidP="00B3048D">
      <w:pPr>
        <w:pStyle w:val="af2"/>
        <w:numPr>
          <w:ilvl w:val="1"/>
          <w:numId w:val="15"/>
        </w:numPr>
        <w:rPr>
          <w:sz w:val="28"/>
          <w:szCs w:val="28"/>
        </w:rPr>
      </w:pPr>
      <w:r w:rsidRPr="008C3AF5">
        <w:rPr>
          <w:sz w:val="28"/>
          <w:szCs w:val="28"/>
        </w:rPr>
        <w:t>Информацию о проекте (название объекта, раздел документации).</w:t>
      </w:r>
    </w:p>
    <w:p w14:paraId="15D38C3E" w14:textId="77777777" w:rsidR="008C3AF5" w:rsidRPr="008C3AF5" w:rsidRDefault="008C3AF5" w:rsidP="00B3048D">
      <w:pPr>
        <w:pStyle w:val="af2"/>
        <w:numPr>
          <w:ilvl w:val="1"/>
          <w:numId w:val="15"/>
        </w:numPr>
        <w:rPr>
          <w:sz w:val="28"/>
          <w:szCs w:val="28"/>
        </w:rPr>
      </w:pPr>
      <w:r w:rsidRPr="008C3AF5">
        <w:rPr>
          <w:sz w:val="28"/>
          <w:szCs w:val="28"/>
        </w:rPr>
        <w:t>Комментарии или примечания для отчёта.</w:t>
      </w:r>
    </w:p>
    <w:p w14:paraId="6FB7E516" w14:textId="77777777" w:rsidR="008C3AF5" w:rsidRPr="008C3AF5" w:rsidRDefault="008C3AF5" w:rsidP="00B3048D">
      <w:pPr>
        <w:pStyle w:val="af2"/>
        <w:numPr>
          <w:ilvl w:val="0"/>
          <w:numId w:val="13"/>
        </w:numPr>
        <w:rPr>
          <w:sz w:val="28"/>
          <w:szCs w:val="28"/>
        </w:rPr>
      </w:pPr>
      <w:r w:rsidRPr="008C3AF5">
        <w:rPr>
          <w:rStyle w:val="af5"/>
          <w:sz w:val="28"/>
          <w:szCs w:val="28"/>
        </w:rPr>
        <w:t>Бот проверяет:</w:t>
      </w:r>
    </w:p>
    <w:p w14:paraId="7CDC7087" w14:textId="77777777" w:rsidR="008C3AF5" w:rsidRPr="008C3AF5" w:rsidRDefault="008C3AF5" w:rsidP="00B3048D">
      <w:pPr>
        <w:pStyle w:val="af2"/>
        <w:numPr>
          <w:ilvl w:val="1"/>
          <w:numId w:val="17"/>
        </w:numPr>
        <w:rPr>
          <w:sz w:val="28"/>
          <w:szCs w:val="28"/>
        </w:rPr>
      </w:pPr>
      <w:r w:rsidRPr="008C3AF5">
        <w:rPr>
          <w:sz w:val="28"/>
          <w:szCs w:val="28"/>
        </w:rPr>
        <w:t>Соответствие введённых данных (например, выбор раздела).</w:t>
      </w:r>
    </w:p>
    <w:p w14:paraId="2FD5EED8" w14:textId="77777777" w:rsidR="008C3AF5" w:rsidRPr="008C3AF5" w:rsidRDefault="001807E1" w:rsidP="008C3AF5">
      <w:pPr>
        <w:pStyle w:val="af2"/>
        <w:rPr>
          <w:sz w:val="28"/>
          <w:szCs w:val="28"/>
        </w:rPr>
      </w:pPr>
      <w:r>
        <w:rPr>
          <w:rStyle w:val="af5"/>
          <w:sz w:val="28"/>
          <w:szCs w:val="28"/>
        </w:rPr>
        <w:t xml:space="preserve">4. </w:t>
      </w:r>
      <w:r w:rsidR="008C3AF5" w:rsidRPr="008C3AF5">
        <w:rPr>
          <w:rStyle w:val="af5"/>
          <w:sz w:val="28"/>
          <w:szCs w:val="28"/>
        </w:rPr>
        <w:t>Прикрепление файлов и экспорт данных:</w:t>
      </w:r>
    </w:p>
    <w:p w14:paraId="3D389B6D" w14:textId="77777777" w:rsidR="008C3AF5" w:rsidRDefault="008C3AF5" w:rsidP="00B3048D">
      <w:pPr>
        <w:pStyle w:val="af2"/>
        <w:numPr>
          <w:ilvl w:val="0"/>
          <w:numId w:val="14"/>
        </w:numPr>
        <w:rPr>
          <w:sz w:val="28"/>
          <w:szCs w:val="28"/>
        </w:rPr>
      </w:pPr>
      <w:r w:rsidRPr="008C3AF5">
        <w:rPr>
          <w:sz w:val="28"/>
          <w:szCs w:val="28"/>
        </w:rPr>
        <w:t>Пользователь имеет возможность:</w:t>
      </w:r>
    </w:p>
    <w:p w14:paraId="3FAF7EF6" w14:textId="77777777" w:rsidR="008C3AF5" w:rsidRDefault="008C3AF5" w:rsidP="00B3048D">
      <w:pPr>
        <w:pStyle w:val="af2"/>
        <w:numPr>
          <w:ilvl w:val="0"/>
          <w:numId w:val="16"/>
        </w:numPr>
        <w:ind w:firstLine="273"/>
        <w:rPr>
          <w:sz w:val="28"/>
          <w:szCs w:val="28"/>
        </w:rPr>
      </w:pPr>
      <w:r w:rsidRPr="008C3AF5">
        <w:rPr>
          <w:sz w:val="28"/>
          <w:szCs w:val="28"/>
        </w:rPr>
        <w:t>Загружать необходимые файлы для анализа.</w:t>
      </w:r>
    </w:p>
    <w:p w14:paraId="4AA67F74" w14:textId="77777777" w:rsidR="008C3AF5" w:rsidRDefault="008C3AF5" w:rsidP="00B3048D">
      <w:pPr>
        <w:pStyle w:val="af2"/>
        <w:numPr>
          <w:ilvl w:val="0"/>
          <w:numId w:val="16"/>
        </w:numPr>
        <w:ind w:firstLine="273"/>
        <w:rPr>
          <w:sz w:val="28"/>
          <w:szCs w:val="28"/>
        </w:rPr>
      </w:pPr>
      <w:r w:rsidRPr="008C3AF5">
        <w:rPr>
          <w:sz w:val="28"/>
          <w:szCs w:val="28"/>
        </w:rPr>
        <w:t>Получать результаты в виде файла, который может быть отправлен заказчику или использован в работе.</w:t>
      </w:r>
    </w:p>
    <w:p w14:paraId="7074680B" w14:textId="77777777" w:rsidR="001807E1" w:rsidRDefault="001807E1" w:rsidP="001807E1">
      <w:pPr>
        <w:pStyle w:val="af2"/>
        <w:rPr>
          <w:sz w:val="28"/>
          <w:szCs w:val="28"/>
        </w:rPr>
      </w:pPr>
    </w:p>
    <w:p w14:paraId="3CC86535" w14:textId="77777777" w:rsidR="001807E1" w:rsidRPr="008C3AF5" w:rsidRDefault="001807E1" w:rsidP="001807E1">
      <w:pPr>
        <w:pStyle w:val="af2"/>
        <w:rPr>
          <w:sz w:val="28"/>
          <w:szCs w:val="28"/>
        </w:rPr>
      </w:pPr>
    </w:p>
    <w:p w14:paraId="6EDF7BCA" w14:textId="77777777" w:rsidR="001807E1" w:rsidRPr="001807E1" w:rsidRDefault="001807E1" w:rsidP="001807E1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807E1">
        <w:rPr>
          <w:rStyle w:val="af5"/>
          <w:rFonts w:ascii="Times New Roman" w:hAnsi="Times New Roman" w:cs="Times New Roman"/>
          <w:bCs w:val="0"/>
          <w:i w:val="0"/>
          <w:color w:val="auto"/>
          <w:sz w:val="28"/>
          <w:szCs w:val="28"/>
        </w:rPr>
        <w:lastRenderedPageBreak/>
        <w:t>5. Логика ветвления диалога для различных разделов документации</w:t>
      </w:r>
    </w:p>
    <w:p w14:paraId="0E9CF6E9" w14:textId="77777777" w:rsidR="001807E1" w:rsidRPr="001807E1" w:rsidRDefault="001807E1" w:rsidP="00B3048D">
      <w:pPr>
        <w:pStyle w:val="af2"/>
        <w:numPr>
          <w:ilvl w:val="0"/>
          <w:numId w:val="21"/>
        </w:numPr>
        <w:rPr>
          <w:sz w:val="28"/>
          <w:szCs w:val="28"/>
        </w:rPr>
      </w:pPr>
      <w:r w:rsidRPr="001807E1">
        <w:rPr>
          <w:rStyle w:val="af5"/>
          <w:sz w:val="28"/>
          <w:szCs w:val="28"/>
        </w:rPr>
        <w:t>Выбор категории раздела:</w:t>
      </w:r>
    </w:p>
    <w:p w14:paraId="36B90C4E" w14:textId="77777777" w:rsidR="001807E1" w:rsidRPr="001807E1" w:rsidRDefault="001807E1" w:rsidP="00B3048D">
      <w:pPr>
        <w:pStyle w:val="af2"/>
        <w:numPr>
          <w:ilvl w:val="0"/>
          <w:numId w:val="22"/>
        </w:numPr>
        <w:rPr>
          <w:sz w:val="28"/>
          <w:szCs w:val="28"/>
        </w:rPr>
      </w:pPr>
      <w:r w:rsidRPr="001807E1">
        <w:rPr>
          <w:sz w:val="28"/>
          <w:szCs w:val="28"/>
        </w:rPr>
        <w:t>Архитектурный, Конструктивный, Инженерный.</w:t>
      </w:r>
    </w:p>
    <w:p w14:paraId="7419E6FF" w14:textId="77777777" w:rsidR="001807E1" w:rsidRPr="001807E1" w:rsidRDefault="001807E1" w:rsidP="00B3048D">
      <w:pPr>
        <w:pStyle w:val="af2"/>
        <w:numPr>
          <w:ilvl w:val="0"/>
          <w:numId w:val="22"/>
        </w:numPr>
        <w:rPr>
          <w:sz w:val="28"/>
          <w:szCs w:val="28"/>
        </w:rPr>
      </w:pPr>
      <w:r w:rsidRPr="001807E1">
        <w:rPr>
          <w:sz w:val="28"/>
          <w:szCs w:val="28"/>
        </w:rPr>
        <w:t>Для каждой категории бот уточняет дополнительную информацию (например, тип материалов, используемые производители).</w:t>
      </w:r>
    </w:p>
    <w:p w14:paraId="20BFBC99" w14:textId="77777777" w:rsidR="001807E1" w:rsidRDefault="001807E1" w:rsidP="001807E1">
      <w:pPr>
        <w:spacing w:beforeAutospacing="1" w:afterAutospacing="1" w:line="240" w:lineRule="auto"/>
        <w:ind w:left="720"/>
      </w:pPr>
    </w:p>
    <w:p w14:paraId="76B30C13" w14:textId="77777777" w:rsidR="001807E1" w:rsidRPr="001807E1" w:rsidRDefault="001807E1" w:rsidP="001807E1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Style w:val="af5"/>
          <w:rFonts w:ascii="Times New Roman" w:hAnsi="Times New Roman" w:cs="Times New Roman"/>
          <w:bCs w:val="0"/>
          <w:i w:val="0"/>
          <w:color w:val="auto"/>
          <w:sz w:val="28"/>
          <w:szCs w:val="28"/>
        </w:rPr>
        <w:t xml:space="preserve">6. </w:t>
      </w:r>
      <w:r w:rsidRPr="001807E1">
        <w:rPr>
          <w:rStyle w:val="af5"/>
          <w:rFonts w:ascii="Times New Roman" w:hAnsi="Times New Roman" w:cs="Times New Roman"/>
          <w:bCs w:val="0"/>
          <w:i w:val="0"/>
          <w:color w:val="auto"/>
          <w:sz w:val="28"/>
          <w:szCs w:val="28"/>
        </w:rPr>
        <w:t>Оповещения и результаты анализа</w:t>
      </w:r>
    </w:p>
    <w:p w14:paraId="4DE33494" w14:textId="77777777" w:rsidR="001807E1" w:rsidRPr="001807E1" w:rsidRDefault="001807E1" w:rsidP="00B3048D">
      <w:pPr>
        <w:pStyle w:val="af2"/>
        <w:numPr>
          <w:ilvl w:val="0"/>
          <w:numId w:val="23"/>
        </w:numPr>
        <w:rPr>
          <w:sz w:val="28"/>
          <w:szCs w:val="28"/>
        </w:rPr>
      </w:pPr>
      <w:r w:rsidRPr="001807E1">
        <w:rPr>
          <w:sz w:val="28"/>
          <w:szCs w:val="28"/>
        </w:rPr>
        <w:t>После завершения анализа бот фиксирует результаты в базе данных.</w:t>
      </w:r>
    </w:p>
    <w:p w14:paraId="2064FF63" w14:textId="77777777" w:rsidR="001807E1" w:rsidRPr="001807E1" w:rsidRDefault="001807E1" w:rsidP="00B3048D">
      <w:pPr>
        <w:pStyle w:val="af2"/>
        <w:numPr>
          <w:ilvl w:val="0"/>
          <w:numId w:val="23"/>
        </w:numPr>
        <w:rPr>
          <w:sz w:val="28"/>
          <w:szCs w:val="28"/>
        </w:rPr>
      </w:pPr>
      <w:r w:rsidRPr="001807E1">
        <w:rPr>
          <w:sz w:val="28"/>
          <w:szCs w:val="28"/>
        </w:rPr>
        <w:t>Пользователь получает уведомление о завершении процесса анализа и возможность скачать итоговый отчёт в выбранном формате (PDF, TXT, XLS).</w:t>
      </w:r>
    </w:p>
    <w:p w14:paraId="5DA648D6" w14:textId="77777777" w:rsidR="008C3AF5" w:rsidRDefault="008C3AF5" w:rsidP="008C3AF5">
      <w:pPr>
        <w:pStyle w:val="af2"/>
        <w:rPr>
          <w:sz w:val="28"/>
          <w:szCs w:val="28"/>
        </w:rPr>
      </w:pPr>
    </w:p>
    <w:p w14:paraId="4F452BB5" w14:textId="77777777" w:rsidR="008C3AF5" w:rsidRDefault="008C3AF5" w:rsidP="008C3AF5">
      <w:pPr>
        <w:pStyle w:val="af2"/>
        <w:rPr>
          <w:sz w:val="28"/>
          <w:szCs w:val="28"/>
        </w:rPr>
      </w:pPr>
    </w:p>
    <w:p w14:paraId="2BAAA329" w14:textId="77777777" w:rsidR="008C3AF5" w:rsidRDefault="008C3AF5" w:rsidP="008C3AF5">
      <w:pPr>
        <w:pStyle w:val="af2"/>
        <w:rPr>
          <w:sz w:val="28"/>
          <w:szCs w:val="28"/>
        </w:rPr>
      </w:pPr>
    </w:p>
    <w:p w14:paraId="4C421EA8" w14:textId="77777777" w:rsidR="008C3AF5" w:rsidRDefault="008C3AF5" w:rsidP="008C3AF5">
      <w:pPr>
        <w:pStyle w:val="af2"/>
        <w:rPr>
          <w:sz w:val="28"/>
          <w:szCs w:val="28"/>
        </w:rPr>
      </w:pPr>
    </w:p>
    <w:p w14:paraId="1F9EE6CE" w14:textId="77777777" w:rsidR="008C3AF5" w:rsidRDefault="008C3AF5" w:rsidP="008C3AF5">
      <w:pPr>
        <w:pStyle w:val="af2"/>
        <w:rPr>
          <w:sz w:val="28"/>
          <w:szCs w:val="28"/>
        </w:rPr>
      </w:pPr>
    </w:p>
    <w:p w14:paraId="2E092329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2F96A9D2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41FDB388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3CDD44DE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0FA7D809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35178D83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639CB5ED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0DFC2F0D" w14:textId="77777777" w:rsidR="009B02B5" w:rsidRDefault="009B02B5" w:rsidP="00A534B6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</w:p>
    <w:p w14:paraId="1EA5B30E" w14:textId="77777777" w:rsidR="00A534B6" w:rsidRPr="007D270C" w:rsidRDefault="00A534B6" w:rsidP="004737BF">
      <w:pPr>
        <w:pStyle w:val="53"/>
        <w:numPr>
          <w:ilvl w:val="0"/>
          <w:numId w:val="0"/>
        </w:numPr>
        <w:rPr>
          <w:highlight w:val="yellow"/>
        </w:rPr>
      </w:pPr>
    </w:p>
    <w:p w14:paraId="55D2F5CE" w14:textId="77777777" w:rsidR="005E1BA8" w:rsidRDefault="009B02B5" w:rsidP="00E00072">
      <w:pPr>
        <w:pStyle w:val="12"/>
        <w:numPr>
          <w:ilvl w:val="0"/>
          <w:numId w:val="0"/>
        </w:numPr>
        <w:jc w:val="left"/>
      </w:pPr>
      <w:bookmarkStart w:id="16" w:name="_Toc199163558"/>
      <w:r>
        <w:lastRenderedPageBreak/>
        <w:t xml:space="preserve">2. </w:t>
      </w:r>
      <w:r w:rsidR="00CF200F">
        <w:t>Аналитика проекта</w:t>
      </w:r>
      <w:bookmarkEnd w:id="16"/>
    </w:p>
    <w:p w14:paraId="192CB1E3" w14:textId="77777777" w:rsidR="009B02B5" w:rsidRPr="00D25F2B" w:rsidRDefault="009B02B5" w:rsidP="009B02B5">
      <w:pPr>
        <w:pStyle w:val="17"/>
      </w:pPr>
      <w:r w:rsidRPr="00D25F2B">
        <w:t>2.1 Выявленная целевая аудитория проекта</w:t>
      </w:r>
    </w:p>
    <w:p w14:paraId="62B100F8" w14:textId="77777777" w:rsidR="00E00072" w:rsidRPr="009E286F" w:rsidRDefault="009B02B5" w:rsidP="00E00072">
      <w:pPr>
        <w:ind w:left="567"/>
        <w:rPr>
          <w:rFonts w:ascii="Times New Roman" w:hAnsi="Times New Roman" w:cs="Times New Roman"/>
          <w:sz w:val="28"/>
          <w:szCs w:val="28"/>
        </w:rPr>
      </w:pPr>
      <w:r w:rsidRPr="009E286F">
        <w:rPr>
          <w:rFonts w:ascii="Times New Roman" w:hAnsi="Times New Roman" w:cs="Times New Roman"/>
          <w:sz w:val="28"/>
          <w:szCs w:val="28"/>
        </w:rPr>
        <w:t xml:space="preserve">Основные пользователи </w:t>
      </w:r>
      <w:proofErr w:type="spellStart"/>
      <w:r w:rsidRPr="009E286F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9E286F">
        <w:rPr>
          <w:rFonts w:ascii="Times New Roman" w:hAnsi="Times New Roman" w:cs="Times New Roman"/>
          <w:sz w:val="28"/>
          <w:szCs w:val="28"/>
        </w:rPr>
        <w:t xml:space="preserve">-бота </w:t>
      </w:r>
      <w:proofErr w:type="spellStart"/>
      <w:r w:rsidRPr="009E286F">
        <w:rPr>
          <w:rFonts w:ascii="Times New Roman" w:hAnsi="Times New Roman" w:cs="Times New Roman"/>
          <w:sz w:val="28"/>
          <w:szCs w:val="28"/>
        </w:rPr>
        <w:t>inpad</w:t>
      </w:r>
      <w:proofErr w:type="spellEnd"/>
      <w:r w:rsidRPr="009E28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86F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9E286F">
        <w:rPr>
          <w:rFonts w:ascii="Times New Roman" w:hAnsi="Times New Roman" w:cs="Times New Roman"/>
          <w:sz w:val="28"/>
          <w:szCs w:val="28"/>
        </w:rPr>
        <w:t>:</w:t>
      </w:r>
    </w:p>
    <w:p w14:paraId="3B7F0A14" w14:textId="77777777" w:rsidR="009B02B5" w:rsidRPr="009E286F" w:rsidRDefault="009B02B5" w:rsidP="00B3048D">
      <w:pPr>
        <w:numPr>
          <w:ilvl w:val="0"/>
          <w:numId w:val="24"/>
        </w:numPr>
        <w:spacing w:after="160"/>
        <w:ind w:left="567"/>
        <w:rPr>
          <w:rFonts w:ascii="Times New Roman" w:hAnsi="Times New Roman" w:cs="Times New Roman"/>
          <w:sz w:val="28"/>
          <w:szCs w:val="28"/>
        </w:rPr>
      </w:pPr>
      <w:r w:rsidRPr="009E286F">
        <w:rPr>
          <w:rFonts w:ascii="Times New Roman" w:hAnsi="Times New Roman" w:cs="Times New Roman"/>
          <w:sz w:val="28"/>
          <w:szCs w:val="28"/>
        </w:rPr>
        <w:t xml:space="preserve">Специалисты BIM (архитекторы, конструкторы, инженеры ОВ и ВК), которые активно работают в </w:t>
      </w:r>
      <w:proofErr w:type="spellStart"/>
      <w:r w:rsidRPr="009E286F">
        <w:rPr>
          <w:rFonts w:ascii="Times New Roman" w:hAnsi="Times New Roman" w:cs="Times New Roman"/>
          <w:sz w:val="28"/>
          <w:szCs w:val="28"/>
        </w:rPr>
        <w:t>Revit</w:t>
      </w:r>
      <w:proofErr w:type="spellEnd"/>
      <w:r w:rsidRPr="009E286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286F">
        <w:rPr>
          <w:rFonts w:ascii="Times New Roman" w:hAnsi="Times New Roman" w:cs="Times New Roman"/>
          <w:sz w:val="28"/>
          <w:szCs w:val="28"/>
        </w:rPr>
        <w:t>Renga</w:t>
      </w:r>
      <w:proofErr w:type="spellEnd"/>
      <w:r w:rsidRPr="009E286F">
        <w:rPr>
          <w:rFonts w:ascii="Times New Roman" w:hAnsi="Times New Roman" w:cs="Times New Roman"/>
          <w:sz w:val="28"/>
          <w:szCs w:val="28"/>
        </w:rPr>
        <w:t xml:space="preserve"> и пользуются наборами плагинов для повышения эффективности своей работы.</w:t>
      </w:r>
    </w:p>
    <w:p w14:paraId="13B26EE5" w14:textId="77777777" w:rsidR="009B02B5" w:rsidRPr="009E286F" w:rsidRDefault="009B02B5" w:rsidP="00B3048D">
      <w:pPr>
        <w:numPr>
          <w:ilvl w:val="0"/>
          <w:numId w:val="24"/>
        </w:numPr>
        <w:spacing w:after="160"/>
        <w:ind w:left="567"/>
        <w:rPr>
          <w:rFonts w:ascii="Times New Roman" w:hAnsi="Times New Roman" w:cs="Times New Roman"/>
          <w:sz w:val="28"/>
          <w:szCs w:val="28"/>
        </w:rPr>
      </w:pPr>
      <w:r w:rsidRPr="009E286F">
        <w:rPr>
          <w:rFonts w:ascii="Times New Roman" w:hAnsi="Times New Roman" w:cs="Times New Roman"/>
          <w:sz w:val="28"/>
          <w:szCs w:val="28"/>
        </w:rPr>
        <w:t>Небольшие проектные бюро и фрилансеры, которым необходима оперативная поддержка при установке и активации плагинов, а также консультации по функционалу.</w:t>
      </w:r>
    </w:p>
    <w:p w14:paraId="3F550190" w14:textId="77777777" w:rsidR="009B02B5" w:rsidRDefault="009B02B5" w:rsidP="00B3048D">
      <w:pPr>
        <w:numPr>
          <w:ilvl w:val="0"/>
          <w:numId w:val="24"/>
        </w:numPr>
        <w:spacing w:after="160"/>
        <w:ind w:left="567"/>
        <w:rPr>
          <w:rFonts w:ascii="Times New Roman" w:hAnsi="Times New Roman" w:cs="Times New Roman"/>
          <w:sz w:val="28"/>
          <w:szCs w:val="28"/>
        </w:rPr>
      </w:pPr>
      <w:r w:rsidRPr="009E286F">
        <w:rPr>
          <w:rFonts w:ascii="Times New Roman" w:hAnsi="Times New Roman" w:cs="Times New Roman"/>
          <w:sz w:val="28"/>
          <w:szCs w:val="28"/>
        </w:rPr>
        <w:t>Компания-разработчик (</w:t>
      </w:r>
      <w:proofErr w:type="spellStart"/>
      <w:r w:rsidRPr="009E286F">
        <w:rPr>
          <w:rFonts w:ascii="Times New Roman" w:hAnsi="Times New Roman" w:cs="Times New Roman"/>
          <w:sz w:val="28"/>
          <w:szCs w:val="28"/>
        </w:rPr>
        <w:t>inpad</w:t>
      </w:r>
      <w:proofErr w:type="spellEnd"/>
      <w:r w:rsidRPr="009E28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86F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9E286F">
        <w:rPr>
          <w:rFonts w:ascii="Times New Roman" w:hAnsi="Times New Roman" w:cs="Times New Roman"/>
          <w:sz w:val="28"/>
          <w:szCs w:val="28"/>
        </w:rPr>
        <w:t>), заинтересованная в удобном канале коммуникации со своими пользователями: сбор обратной связи, детальные описания ошибок, улучшение качества продукта.</w:t>
      </w:r>
    </w:p>
    <w:p w14:paraId="3B29B7E5" w14:textId="77777777" w:rsidR="009B02B5" w:rsidRPr="009B02B5" w:rsidRDefault="009B02B5" w:rsidP="009B02B5">
      <w:pPr>
        <w:pStyle w:val="af2"/>
        <w:rPr>
          <w:sz w:val="28"/>
          <w:szCs w:val="28"/>
        </w:rPr>
      </w:pPr>
      <w:r w:rsidRPr="009B02B5">
        <w:rPr>
          <w:sz w:val="28"/>
          <w:szCs w:val="28"/>
        </w:rPr>
        <w:t>При исследовании потребностей целевой аудитории (заказчиков и исполнителей) были выявлены следующие основные проблемы:</w:t>
      </w:r>
    </w:p>
    <w:p w14:paraId="4A80AA14" w14:textId="77777777" w:rsidR="009B02B5" w:rsidRPr="009B02B5" w:rsidRDefault="009B02B5" w:rsidP="00B3048D">
      <w:pPr>
        <w:pStyle w:val="af2"/>
        <w:numPr>
          <w:ilvl w:val="0"/>
          <w:numId w:val="25"/>
        </w:numPr>
        <w:tabs>
          <w:tab w:val="clear" w:pos="720"/>
          <w:tab w:val="num" w:pos="567"/>
        </w:tabs>
        <w:ind w:left="426" w:hanging="426"/>
        <w:rPr>
          <w:sz w:val="28"/>
          <w:szCs w:val="28"/>
        </w:rPr>
      </w:pPr>
      <w:r w:rsidRPr="009B02B5">
        <w:rPr>
          <w:rStyle w:val="af5"/>
          <w:sz w:val="28"/>
          <w:szCs w:val="28"/>
        </w:rPr>
        <w:t>Сложность и длительность анализа документации</w:t>
      </w:r>
    </w:p>
    <w:p w14:paraId="45098B98" w14:textId="77777777" w:rsidR="009B02B5" w:rsidRPr="009B02B5" w:rsidRDefault="009B02B5" w:rsidP="00B3048D">
      <w:pPr>
        <w:pStyle w:val="af2"/>
        <w:numPr>
          <w:ilvl w:val="0"/>
          <w:numId w:val="26"/>
        </w:numPr>
        <w:tabs>
          <w:tab w:val="num" w:pos="567"/>
        </w:tabs>
        <w:ind w:left="1134" w:hanging="720"/>
        <w:rPr>
          <w:sz w:val="28"/>
          <w:szCs w:val="28"/>
        </w:rPr>
      </w:pPr>
      <w:r w:rsidRPr="009B02B5">
        <w:rPr>
          <w:sz w:val="28"/>
          <w:szCs w:val="28"/>
        </w:rPr>
        <w:t>Ручное сравнение разделов проектной документации и Технического задания занимает значительное время.</w:t>
      </w:r>
    </w:p>
    <w:p w14:paraId="1A3D2741" w14:textId="77777777" w:rsidR="009B02B5" w:rsidRPr="009B02B5" w:rsidRDefault="009B02B5" w:rsidP="00B3048D">
      <w:pPr>
        <w:pStyle w:val="af2"/>
        <w:numPr>
          <w:ilvl w:val="0"/>
          <w:numId w:val="26"/>
        </w:numPr>
        <w:tabs>
          <w:tab w:val="num" w:pos="567"/>
        </w:tabs>
        <w:ind w:left="1134" w:hanging="720"/>
        <w:rPr>
          <w:sz w:val="28"/>
          <w:szCs w:val="28"/>
        </w:rPr>
      </w:pPr>
      <w:r w:rsidRPr="009B02B5">
        <w:rPr>
          <w:sz w:val="28"/>
          <w:szCs w:val="28"/>
        </w:rPr>
        <w:t>Ошибки или несоответствия часто обнаруживаются на поздних стадиях проверки.</w:t>
      </w:r>
    </w:p>
    <w:p w14:paraId="3717A4B5" w14:textId="77777777" w:rsidR="009B02B5" w:rsidRPr="009B02B5" w:rsidRDefault="009B02B5" w:rsidP="00B3048D">
      <w:pPr>
        <w:pStyle w:val="af2"/>
        <w:numPr>
          <w:ilvl w:val="0"/>
          <w:numId w:val="25"/>
        </w:numPr>
        <w:tabs>
          <w:tab w:val="clear" w:pos="720"/>
          <w:tab w:val="left" w:pos="426"/>
          <w:tab w:val="num" w:pos="567"/>
        </w:tabs>
        <w:ind w:left="426" w:hanging="426"/>
        <w:rPr>
          <w:sz w:val="28"/>
          <w:szCs w:val="28"/>
        </w:rPr>
      </w:pPr>
      <w:r w:rsidRPr="009B02B5">
        <w:rPr>
          <w:rStyle w:val="af5"/>
          <w:sz w:val="28"/>
          <w:szCs w:val="28"/>
        </w:rPr>
        <w:t>Неудобство взаимодействия между командами</w:t>
      </w:r>
    </w:p>
    <w:p w14:paraId="21168128" w14:textId="77777777" w:rsidR="009B02B5" w:rsidRPr="009B02B5" w:rsidRDefault="009B02B5" w:rsidP="00B3048D">
      <w:pPr>
        <w:pStyle w:val="af2"/>
        <w:numPr>
          <w:ilvl w:val="0"/>
          <w:numId w:val="27"/>
        </w:numPr>
        <w:tabs>
          <w:tab w:val="num" w:pos="426"/>
        </w:tabs>
        <w:ind w:left="1134" w:hanging="708"/>
        <w:rPr>
          <w:sz w:val="28"/>
          <w:szCs w:val="28"/>
        </w:rPr>
      </w:pPr>
      <w:r w:rsidRPr="009B02B5">
        <w:rPr>
          <w:sz w:val="28"/>
          <w:szCs w:val="28"/>
        </w:rPr>
        <w:t>Передача данных между проектировщиками, архитекторами, и заказчиками осуществляется с использованием разных платформ (почта, мессенджеры), что затрудняет совместную работу.</w:t>
      </w:r>
    </w:p>
    <w:p w14:paraId="7765A75B" w14:textId="77777777" w:rsidR="009B02B5" w:rsidRPr="009B02B5" w:rsidRDefault="009B02B5" w:rsidP="00B3048D">
      <w:pPr>
        <w:pStyle w:val="af2"/>
        <w:numPr>
          <w:ilvl w:val="0"/>
          <w:numId w:val="27"/>
        </w:numPr>
        <w:tabs>
          <w:tab w:val="num" w:pos="426"/>
        </w:tabs>
        <w:ind w:left="1134" w:hanging="708"/>
        <w:rPr>
          <w:sz w:val="28"/>
          <w:szCs w:val="28"/>
        </w:rPr>
      </w:pPr>
      <w:r w:rsidRPr="009B02B5">
        <w:rPr>
          <w:sz w:val="28"/>
          <w:szCs w:val="28"/>
        </w:rPr>
        <w:t>Отсутствие стандартизированных инструментов для сбора и анализа информации.</w:t>
      </w:r>
    </w:p>
    <w:p w14:paraId="11D2475F" w14:textId="77777777" w:rsidR="009B02B5" w:rsidRPr="009B02B5" w:rsidRDefault="009B02B5" w:rsidP="00B3048D">
      <w:pPr>
        <w:pStyle w:val="af2"/>
        <w:numPr>
          <w:ilvl w:val="0"/>
          <w:numId w:val="25"/>
        </w:numPr>
        <w:tabs>
          <w:tab w:val="clear" w:pos="720"/>
          <w:tab w:val="num" w:pos="426"/>
        </w:tabs>
        <w:ind w:left="567" w:hanging="567"/>
        <w:rPr>
          <w:sz w:val="28"/>
          <w:szCs w:val="28"/>
        </w:rPr>
      </w:pPr>
      <w:r w:rsidRPr="009B02B5">
        <w:rPr>
          <w:rStyle w:val="af5"/>
          <w:sz w:val="28"/>
          <w:szCs w:val="28"/>
        </w:rPr>
        <w:t>Отсутствие единой точки входа для проверки документации</w:t>
      </w:r>
    </w:p>
    <w:p w14:paraId="4B08BDFC" w14:textId="77777777" w:rsidR="009B02B5" w:rsidRPr="009B02B5" w:rsidRDefault="009B02B5" w:rsidP="00B3048D">
      <w:pPr>
        <w:pStyle w:val="af2"/>
        <w:numPr>
          <w:ilvl w:val="0"/>
          <w:numId w:val="28"/>
        </w:numPr>
        <w:tabs>
          <w:tab w:val="num" w:pos="567"/>
        </w:tabs>
        <w:ind w:left="1134" w:hanging="708"/>
        <w:rPr>
          <w:sz w:val="28"/>
          <w:szCs w:val="28"/>
        </w:rPr>
      </w:pPr>
      <w:r w:rsidRPr="009B02B5">
        <w:rPr>
          <w:sz w:val="28"/>
          <w:szCs w:val="28"/>
        </w:rPr>
        <w:t>Нет централизованного сервиса, который бы автоматизировал процесс проверки проектной документации на соответствие Техническому заданию.</w:t>
      </w:r>
    </w:p>
    <w:p w14:paraId="296D4869" w14:textId="77777777" w:rsidR="009B02B5" w:rsidRDefault="009B02B5" w:rsidP="00B3048D">
      <w:pPr>
        <w:pStyle w:val="af2"/>
        <w:numPr>
          <w:ilvl w:val="0"/>
          <w:numId w:val="28"/>
        </w:numPr>
        <w:tabs>
          <w:tab w:val="num" w:pos="567"/>
        </w:tabs>
        <w:ind w:left="1134" w:hanging="708"/>
        <w:rPr>
          <w:sz w:val="28"/>
          <w:szCs w:val="28"/>
        </w:rPr>
      </w:pPr>
      <w:r w:rsidRPr="009B02B5">
        <w:rPr>
          <w:sz w:val="28"/>
          <w:szCs w:val="28"/>
        </w:rPr>
        <w:t>Усложняется поиск конкретной информации, связанной с разделами (Архитектурным, Конструктивным, Инженерным).</w:t>
      </w:r>
    </w:p>
    <w:p w14:paraId="607FB225" w14:textId="77777777" w:rsidR="00E00072" w:rsidRDefault="00E00072" w:rsidP="00E00072">
      <w:pPr>
        <w:pStyle w:val="af2"/>
        <w:rPr>
          <w:sz w:val="28"/>
          <w:szCs w:val="28"/>
        </w:rPr>
      </w:pPr>
    </w:p>
    <w:p w14:paraId="1DE212A8" w14:textId="77777777" w:rsidR="00E00072" w:rsidRPr="009B02B5" w:rsidRDefault="00E00072" w:rsidP="00E00072">
      <w:pPr>
        <w:pStyle w:val="af2"/>
        <w:rPr>
          <w:sz w:val="28"/>
          <w:szCs w:val="28"/>
        </w:rPr>
      </w:pPr>
    </w:p>
    <w:p w14:paraId="04F26903" w14:textId="77777777" w:rsidR="009B02B5" w:rsidRPr="009B02B5" w:rsidRDefault="009B02B5" w:rsidP="00B3048D">
      <w:pPr>
        <w:pStyle w:val="af2"/>
        <w:numPr>
          <w:ilvl w:val="0"/>
          <w:numId w:val="25"/>
        </w:numPr>
        <w:tabs>
          <w:tab w:val="clear" w:pos="720"/>
          <w:tab w:val="num" w:pos="426"/>
        </w:tabs>
        <w:ind w:hanging="720"/>
        <w:rPr>
          <w:sz w:val="28"/>
          <w:szCs w:val="28"/>
        </w:rPr>
      </w:pPr>
      <w:r w:rsidRPr="009B02B5">
        <w:rPr>
          <w:rStyle w:val="af5"/>
          <w:sz w:val="28"/>
          <w:szCs w:val="28"/>
        </w:rPr>
        <w:lastRenderedPageBreak/>
        <w:t>Длительное ожидание результатов проверки</w:t>
      </w:r>
    </w:p>
    <w:p w14:paraId="62B3517C" w14:textId="77777777" w:rsidR="009B02B5" w:rsidRPr="009B02B5" w:rsidRDefault="009B02B5" w:rsidP="00B3048D">
      <w:pPr>
        <w:pStyle w:val="af2"/>
        <w:numPr>
          <w:ilvl w:val="0"/>
          <w:numId w:val="29"/>
        </w:numPr>
        <w:tabs>
          <w:tab w:val="num" w:pos="567"/>
          <w:tab w:val="left" w:pos="1134"/>
        </w:tabs>
        <w:ind w:left="1418" w:hanging="992"/>
        <w:rPr>
          <w:sz w:val="28"/>
          <w:szCs w:val="28"/>
        </w:rPr>
      </w:pPr>
      <w:r w:rsidRPr="009B02B5">
        <w:rPr>
          <w:sz w:val="28"/>
          <w:szCs w:val="28"/>
        </w:rPr>
        <w:t>Ручной анализ документации требует времени, что замедляет утверждение и доработку проектов.</w:t>
      </w:r>
    </w:p>
    <w:p w14:paraId="1449E122" w14:textId="77777777" w:rsidR="009B02B5" w:rsidRPr="009B02B5" w:rsidRDefault="009B02B5" w:rsidP="00B3048D">
      <w:pPr>
        <w:pStyle w:val="af2"/>
        <w:numPr>
          <w:ilvl w:val="0"/>
          <w:numId w:val="25"/>
        </w:numPr>
        <w:tabs>
          <w:tab w:val="clear" w:pos="720"/>
          <w:tab w:val="num" w:pos="426"/>
        </w:tabs>
        <w:ind w:hanging="720"/>
        <w:rPr>
          <w:sz w:val="28"/>
          <w:szCs w:val="28"/>
        </w:rPr>
      </w:pPr>
      <w:r w:rsidRPr="009B02B5">
        <w:rPr>
          <w:rStyle w:val="af5"/>
          <w:sz w:val="28"/>
          <w:szCs w:val="28"/>
        </w:rPr>
        <w:t>Сложности при подготовке отчётов</w:t>
      </w:r>
    </w:p>
    <w:p w14:paraId="714E9C15" w14:textId="77777777" w:rsidR="009B02B5" w:rsidRPr="009B02B5" w:rsidRDefault="009B02B5" w:rsidP="00B3048D">
      <w:pPr>
        <w:pStyle w:val="af2"/>
        <w:numPr>
          <w:ilvl w:val="0"/>
          <w:numId w:val="29"/>
        </w:numPr>
        <w:tabs>
          <w:tab w:val="left" w:pos="567"/>
        </w:tabs>
        <w:ind w:left="1134" w:hanging="720"/>
        <w:rPr>
          <w:sz w:val="28"/>
          <w:szCs w:val="28"/>
        </w:rPr>
      </w:pPr>
      <w:r w:rsidRPr="009B02B5">
        <w:rPr>
          <w:sz w:val="28"/>
          <w:szCs w:val="28"/>
        </w:rPr>
        <w:t>Итоговые результаты проверки часто требуют дополнительного форматирования и обработки, что увеличивает нагрузку на команду.</w:t>
      </w:r>
    </w:p>
    <w:p w14:paraId="6FC6BD73" w14:textId="77777777" w:rsidR="009B02B5" w:rsidRPr="009B02B5" w:rsidRDefault="009B02B5" w:rsidP="00B3048D">
      <w:pPr>
        <w:pStyle w:val="af2"/>
        <w:numPr>
          <w:ilvl w:val="0"/>
          <w:numId w:val="25"/>
        </w:numPr>
        <w:tabs>
          <w:tab w:val="clear" w:pos="720"/>
          <w:tab w:val="num" w:pos="426"/>
        </w:tabs>
        <w:ind w:hanging="720"/>
        <w:rPr>
          <w:sz w:val="28"/>
          <w:szCs w:val="28"/>
        </w:rPr>
      </w:pPr>
      <w:r w:rsidRPr="009B02B5">
        <w:rPr>
          <w:rStyle w:val="af5"/>
          <w:sz w:val="28"/>
          <w:szCs w:val="28"/>
        </w:rPr>
        <w:t>Отсутствие автоматизированной системы выявления несоответствий</w:t>
      </w:r>
    </w:p>
    <w:p w14:paraId="365ECD4E" w14:textId="77777777" w:rsidR="009B02B5" w:rsidRPr="009B02B5" w:rsidRDefault="009B02B5" w:rsidP="00B3048D">
      <w:pPr>
        <w:pStyle w:val="af2"/>
        <w:numPr>
          <w:ilvl w:val="0"/>
          <w:numId w:val="29"/>
        </w:numPr>
        <w:ind w:left="1134" w:hanging="708"/>
        <w:rPr>
          <w:sz w:val="28"/>
          <w:szCs w:val="28"/>
        </w:rPr>
      </w:pPr>
      <w:r w:rsidRPr="009B02B5">
        <w:rPr>
          <w:sz w:val="28"/>
          <w:szCs w:val="28"/>
        </w:rPr>
        <w:t>Повторяющиеся проблемы (например, отклонения в толщине стен, несоответствие материалов, различия в производителях оборудования) обнаруживаются вручную.</w:t>
      </w:r>
    </w:p>
    <w:p w14:paraId="6DF6EBCB" w14:textId="77777777" w:rsidR="009B02B5" w:rsidRPr="009B02B5" w:rsidRDefault="009B02B5" w:rsidP="00B3048D">
      <w:pPr>
        <w:pStyle w:val="af2"/>
        <w:numPr>
          <w:ilvl w:val="0"/>
          <w:numId w:val="29"/>
        </w:numPr>
        <w:ind w:left="1134" w:hanging="708"/>
        <w:rPr>
          <w:sz w:val="28"/>
          <w:szCs w:val="28"/>
        </w:rPr>
      </w:pPr>
      <w:r w:rsidRPr="009B02B5">
        <w:rPr>
          <w:sz w:val="28"/>
          <w:szCs w:val="28"/>
        </w:rPr>
        <w:t>Не хватает инструмента, который мог бы быстро сопоставлять данные и выдавать понятный отчёт.</w:t>
      </w:r>
    </w:p>
    <w:p w14:paraId="34C0CF5F" w14:textId="77777777" w:rsidR="00E00072" w:rsidRDefault="00E00072" w:rsidP="00E00072">
      <w:pPr>
        <w:jc w:val="center"/>
        <w:rPr>
          <w:b/>
          <w:bCs/>
        </w:rPr>
      </w:pPr>
      <w:bookmarkStart w:id="17" w:name="_Toc199163559"/>
    </w:p>
    <w:p w14:paraId="63E03678" w14:textId="77777777" w:rsidR="00E00072" w:rsidRDefault="00E00072" w:rsidP="00E00072">
      <w:pPr>
        <w:jc w:val="center"/>
        <w:rPr>
          <w:b/>
          <w:bCs/>
        </w:rPr>
      </w:pPr>
    </w:p>
    <w:p w14:paraId="2B9673F5" w14:textId="77777777" w:rsidR="00E00072" w:rsidRDefault="00E00072" w:rsidP="00E00072">
      <w:pPr>
        <w:jc w:val="center"/>
        <w:rPr>
          <w:b/>
          <w:bCs/>
        </w:rPr>
      </w:pPr>
    </w:p>
    <w:p w14:paraId="45EB5A17" w14:textId="77777777" w:rsidR="00E00072" w:rsidRDefault="00E00072" w:rsidP="00E00072">
      <w:pPr>
        <w:jc w:val="center"/>
        <w:rPr>
          <w:b/>
          <w:bCs/>
        </w:rPr>
      </w:pPr>
    </w:p>
    <w:p w14:paraId="70EC0742" w14:textId="77777777" w:rsidR="00E00072" w:rsidRDefault="00E00072" w:rsidP="00E00072">
      <w:pPr>
        <w:jc w:val="center"/>
        <w:rPr>
          <w:b/>
          <w:bCs/>
        </w:rPr>
      </w:pPr>
    </w:p>
    <w:p w14:paraId="29DF6630" w14:textId="77777777" w:rsidR="00E00072" w:rsidRDefault="00E00072" w:rsidP="00E00072">
      <w:pPr>
        <w:jc w:val="center"/>
        <w:rPr>
          <w:b/>
          <w:bCs/>
        </w:rPr>
      </w:pPr>
    </w:p>
    <w:p w14:paraId="7A6018F9" w14:textId="77777777" w:rsidR="00E00072" w:rsidRDefault="00E00072" w:rsidP="00E00072">
      <w:pPr>
        <w:jc w:val="center"/>
        <w:rPr>
          <w:b/>
          <w:bCs/>
        </w:rPr>
      </w:pPr>
    </w:p>
    <w:p w14:paraId="53AB0AFB" w14:textId="77777777" w:rsidR="00E00072" w:rsidRDefault="00E00072" w:rsidP="00E00072">
      <w:pPr>
        <w:jc w:val="center"/>
        <w:rPr>
          <w:b/>
          <w:bCs/>
        </w:rPr>
      </w:pPr>
    </w:p>
    <w:p w14:paraId="63D12935" w14:textId="77777777" w:rsidR="00E00072" w:rsidRDefault="00E00072" w:rsidP="00E00072">
      <w:pPr>
        <w:jc w:val="center"/>
        <w:rPr>
          <w:b/>
          <w:bCs/>
        </w:rPr>
      </w:pPr>
    </w:p>
    <w:p w14:paraId="6A26B0EA" w14:textId="77777777" w:rsidR="00E00072" w:rsidRDefault="00E00072" w:rsidP="00E00072">
      <w:pPr>
        <w:jc w:val="center"/>
        <w:rPr>
          <w:b/>
          <w:bCs/>
        </w:rPr>
      </w:pPr>
    </w:p>
    <w:p w14:paraId="695DF8F7" w14:textId="77777777" w:rsidR="00E00072" w:rsidRDefault="00E00072" w:rsidP="00E00072">
      <w:pPr>
        <w:jc w:val="center"/>
        <w:rPr>
          <w:b/>
          <w:bCs/>
        </w:rPr>
      </w:pPr>
    </w:p>
    <w:p w14:paraId="55251484" w14:textId="77777777" w:rsidR="00E00072" w:rsidRDefault="00E00072" w:rsidP="00E00072">
      <w:pPr>
        <w:jc w:val="center"/>
        <w:rPr>
          <w:b/>
          <w:bCs/>
        </w:rPr>
      </w:pPr>
    </w:p>
    <w:p w14:paraId="0A90DE4E" w14:textId="77777777" w:rsidR="00E00072" w:rsidRDefault="00E00072" w:rsidP="00E00072">
      <w:pPr>
        <w:jc w:val="center"/>
        <w:rPr>
          <w:b/>
          <w:bCs/>
        </w:rPr>
      </w:pPr>
    </w:p>
    <w:p w14:paraId="72ACFB59" w14:textId="77777777" w:rsidR="00E00072" w:rsidRDefault="00E00072" w:rsidP="00E00072">
      <w:pPr>
        <w:jc w:val="center"/>
        <w:rPr>
          <w:b/>
          <w:bCs/>
        </w:rPr>
      </w:pPr>
    </w:p>
    <w:p w14:paraId="71337B31" w14:textId="77777777" w:rsidR="00E00072" w:rsidRDefault="00E00072" w:rsidP="00E00072">
      <w:pPr>
        <w:jc w:val="center"/>
        <w:rPr>
          <w:b/>
          <w:bCs/>
        </w:rPr>
      </w:pPr>
    </w:p>
    <w:p w14:paraId="5F09FC5D" w14:textId="77777777" w:rsidR="00E00072" w:rsidRDefault="00E00072" w:rsidP="00E00072">
      <w:pPr>
        <w:jc w:val="center"/>
        <w:rPr>
          <w:b/>
          <w:bCs/>
        </w:rPr>
      </w:pPr>
    </w:p>
    <w:p w14:paraId="1D23557A" w14:textId="77777777" w:rsidR="00E00072" w:rsidRDefault="00E00072" w:rsidP="00E00072">
      <w:pPr>
        <w:jc w:val="center"/>
        <w:rPr>
          <w:b/>
          <w:bCs/>
        </w:rPr>
      </w:pPr>
    </w:p>
    <w:p w14:paraId="6F92ED0E" w14:textId="77777777" w:rsidR="00E00072" w:rsidRDefault="00E00072" w:rsidP="00E00072">
      <w:pPr>
        <w:jc w:val="center"/>
        <w:rPr>
          <w:b/>
          <w:bCs/>
        </w:rPr>
      </w:pPr>
    </w:p>
    <w:p w14:paraId="729D13B7" w14:textId="77777777" w:rsidR="00E00072" w:rsidRDefault="00E00072" w:rsidP="00E00072">
      <w:pPr>
        <w:jc w:val="center"/>
        <w:rPr>
          <w:b/>
          <w:bCs/>
        </w:rPr>
      </w:pPr>
    </w:p>
    <w:p w14:paraId="0F0A4766" w14:textId="77777777" w:rsidR="00E00072" w:rsidRDefault="00E00072" w:rsidP="00E00072">
      <w:pPr>
        <w:jc w:val="center"/>
        <w:rPr>
          <w:b/>
          <w:bCs/>
        </w:rPr>
      </w:pPr>
    </w:p>
    <w:p w14:paraId="1861C788" w14:textId="77777777" w:rsidR="00E00072" w:rsidRDefault="00E00072" w:rsidP="00E00072">
      <w:pPr>
        <w:jc w:val="center"/>
        <w:rPr>
          <w:b/>
          <w:bCs/>
        </w:rPr>
      </w:pPr>
    </w:p>
    <w:p w14:paraId="7A307E13" w14:textId="77777777" w:rsidR="00E00072" w:rsidRDefault="00E00072" w:rsidP="00E00072">
      <w:pPr>
        <w:jc w:val="center"/>
        <w:rPr>
          <w:b/>
          <w:bCs/>
        </w:rPr>
      </w:pPr>
    </w:p>
    <w:p w14:paraId="31619EA8" w14:textId="77777777" w:rsidR="00E00072" w:rsidRDefault="00E00072" w:rsidP="00E00072">
      <w:pPr>
        <w:jc w:val="center"/>
        <w:rPr>
          <w:b/>
          <w:bCs/>
        </w:rPr>
      </w:pPr>
    </w:p>
    <w:p w14:paraId="09106156" w14:textId="77777777" w:rsidR="00E00072" w:rsidRDefault="00E00072" w:rsidP="00E00072">
      <w:pPr>
        <w:jc w:val="center"/>
        <w:rPr>
          <w:b/>
          <w:bCs/>
        </w:rPr>
      </w:pPr>
    </w:p>
    <w:p w14:paraId="5472CC99" w14:textId="77777777" w:rsidR="00E00072" w:rsidRDefault="00E00072" w:rsidP="00E00072">
      <w:pPr>
        <w:jc w:val="center"/>
        <w:rPr>
          <w:b/>
          <w:bCs/>
        </w:rPr>
      </w:pPr>
    </w:p>
    <w:p w14:paraId="531FF7CD" w14:textId="77777777" w:rsidR="00E00072" w:rsidRDefault="00E00072" w:rsidP="00E00072">
      <w:pPr>
        <w:jc w:val="center"/>
        <w:rPr>
          <w:b/>
          <w:bCs/>
        </w:rPr>
      </w:pPr>
    </w:p>
    <w:p w14:paraId="0C7254BC" w14:textId="77777777" w:rsidR="00E00072" w:rsidRDefault="00E00072" w:rsidP="00E00072">
      <w:pPr>
        <w:jc w:val="center"/>
        <w:rPr>
          <w:b/>
          <w:bCs/>
        </w:rPr>
      </w:pPr>
    </w:p>
    <w:p w14:paraId="19295AEF" w14:textId="77777777" w:rsidR="00E00072" w:rsidRDefault="00E00072" w:rsidP="00E00072">
      <w:pPr>
        <w:jc w:val="center"/>
        <w:rPr>
          <w:b/>
          <w:bCs/>
        </w:rPr>
      </w:pPr>
    </w:p>
    <w:p w14:paraId="629243DC" w14:textId="77777777" w:rsidR="00E00072" w:rsidRDefault="00E00072" w:rsidP="00E00072">
      <w:pPr>
        <w:jc w:val="center"/>
        <w:rPr>
          <w:b/>
          <w:bCs/>
        </w:rPr>
      </w:pPr>
    </w:p>
    <w:p w14:paraId="2042423D" w14:textId="77777777" w:rsidR="00E00072" w:rsidRPr="00E00072" w:rsidRDefault="00AC7088" w:rsidP="00E000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="00E00072" w:rsidRPr="00E00072">
        <w:rPr>
          <w:rFonts w:ascii="Times New Roman" w:hAnsi="Times New Roman" w:cs="Times New Roman"/>
          <w:b/>
          <w:bCs/>
          <w:sz w:val="28"/>
          <w:szCs w:val="28"/>
        </w:rPr>
        <w:t>Выбор ИИ для чат-бота</w:t>
      </w:r>
    </w:p>
    <w:p w14:paraId="28F3E68B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задачи:</w:t>
      </w:r>
    </w:p>
    <w:p w14:paraId="2FE027CE" w14:textId="77777777" w:rsidR="00E00072" w:rsidRPr="00E00072" w:rsidRDefault="00E00072" w:rsidP="00E00072">
      <w:pPr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Нам нужно выбрать ИИ-модель для чат-бота, который:</w:t>
      </w:r>
    </w:p>
    <w:p w14:paraId="4563E459" w14:textId="77777777" w:rsidR="00E00072" w:rsidRPr="00E00072" w:rsidRDefault="00E00072" w:rsidP="00B3048D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Сравнивает Техническое задание (ТЗ) и Проектную документацию (ПД).</w:t>
      </w:r>
    </w:p>
    <w:p w14:paraId="243C145C" w14:textId="77777777" w:rsidR="00E00072" w:rsidRPr="00E00072" w:rsidRDefault="00E00072" w:rsidP="00B3048D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Анализирует архитектурные, конструктивные и инженерные разделы.</w:t>
      </w:r>
    </w:p>
    <w:p w14:paraId="2FE5C1B9" w14:textId="77777777" w:rsidR="00E00072" w:rsidRPr="00E00072" w:rsidRDefault="00E00072" w:rsidP="00B3048D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Находит расхождения (материалы, толщины, производители).</w:t>
      </w:r>
    </w:p>
    <w:p w14:paraId="1C45A7CE" w14:textId="77777777" w:rsidR="00E00072" w:rsidRPr="00E00072" w:rsidRDefault="00E00072" w:rsidP="00B3048D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Формирует отчеты в PDF, Excel или TXT.</w:t>
      </w:r>
    </w:p>
    <w:p w14:paraId="37435C42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t>Критерии выбора модели:</w:t>
      </w:r>
    </w:p>
    <w:p w14:paraId="2E372253" w14:textId="77777777" w:rsidR="00E00072" w:rsidRPr="00E00072" w:rsidRDefault="00E00072" w:rsidP="00B3048D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Точность анализа (главный приоритет).</w:t>
      </w:r>
    </w:p>
    <w:p w14:paraId="142C9589" w14:textId="77777777" w:rsidR="00E00072" w:rsidRPr="00E00072" w:rsidRDefault="00E00072" w:rsidP="00B3048D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Поддержка длинных документов (50+ страниц).</w:t>
      </w:r>
    </w:p>
    <w:p w14:paraId="0D7151E9" w14:textId="77777777" w:rsidR="00E00072" w:rsidRPr="00E00072" w:rsidRDefault="00E00072" w:rsidP="00B3048D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Работа с русским языком и тех-терминами.</w:t>
      </w:r>
    </w:p>
    <w:p w14:paraId="4F600068" w14:textId="77777777" w:rsidR="00E00072" w:rsidRPr="00E00072" w:rsidRDefault="00E00072" w:rsidP="00B3048D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Стоимость (лучше — бесплатно).</w:t>
      </w:r>
    </w:p>
    <w:p w14:paraId="30FC686E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57"/>
        <w:gridCol w:w="1587"/>
        <w:gridCol w:w="2268"/>
        <w:gridCol w:w="1695"/>
      </w:tblGrid>
      <w:tr w:rsidR="00E00072" w:rsidRPr="00E00072" w14:paraId="18FE0FF3" w14:textId="77777777" w:rsidTr="00D9021B">
        <w:tc>
          <w:tcPr>
            <w:tcW w:w="1838" w:type="dxa"/>
          </w:tcPr>
          <w:p w14:paraId="5E3F04D9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/ Модель</w:t>
            </w:r>
          </w:p>
        </w:tc>
        <w:tc>
          <w:tcPr>
            <w:tcW w:w="1957" w:type="dxa"/>
          </w:tcPr>
          <w:p w14:paraId="32A9DE36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Claude</w:t>
            </w:r>
            <w:proofErr w:type="spellEnd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3 (</w:t>
            </w:r>
            <w:proofErr w:type="spellStart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Anthropic</w:t>
            </w:r>
            <w:proofErr w:type="spellEnd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587" w:type="dxa"/>
          </w:tcPr>
          <w:p w14:paraId="39BE8E3E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GPT-4 Turbo (</w:t>
            </w:r>
            <w:proofErr w:type="spellStart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OpenAI</w:t>
            </w:r>
            <w:proofErr w:type="spellEnd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E63A515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Gemini</w:t>
            </w:r>
            <w:proofErr w:type="spellEnd"/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1.5 (Google)</w:t>
            </w:r>
          </w:p>
        </w:tc>
        <w:tc>
          <w:tcPr>
            <w:tcW w:w="1695" w:type="dxa"/>
          </w:tcPr>
          <w:p w14:paraId="2FC0F830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DeepSeek-V3</w:t>
            </w:r>
          </w:p>
        </w:tc>
      </w:tr>
      <w:tr w:rsidR="00E00072" w:rsidRPr="00E00072" w14:paraId="764A6232" w14:textId="77777777" w:rsidTr="00D9021B">
        <w:tc>
          <w:tcPr>
            <w:tcW w:w="1838" w:type="dxa"/>
          </w:tcPr>
          <w:p w14:paraId="65B68DD4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Точность анализа</w:t>
            </w:r>
          </w:p>
        </w:tc>
        <w:tc>
          <w:tcPr>
            <w:tcW w:w="1957" w:type="dxa"/>
          </w:tcPr>
          <w:p w14:paraId="276BF2D5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Исключительная (95%)</w:t>
            </w:r>
          </w:p>
        </w:tc>
        <w:tc>
          <w:tcPr>
            <w:tcW w:w="1587" w:type="dxa"/>
          </w:tcPr>
          <w:p w14:paraId="734F8FAC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Очень высокая (90%</w:t>
            </w:r>
          </w:p>
        </w:tc>
        <w:tc>
          <w:tcPr>
            <w:tcW w:w="2268" w:type="dxa"/>
          </w:tcPr>
          <w:p w14:paraId="4E479F76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Средняя (70%)</w:t>
            </w:r>
          </w:p>
        </w:tc>
        <w:tc>
          <w:tcPr>
            <w:tcW w:w="1695" w:type="dxa"/>
          </w:tcPr>
          <w:p w14:paraId="2CBD53F3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Высокая (85%)</w:t>
            </w:r>
          </w:p>
        </w:tc>
      </w:tr>
      <w:tr w:rsidR="00E00072" w:rsidRPr="00E00072" w14:paraId="347C83D1" w14:textId="77777777" w:rsidTr="00D9021B">
        <w:tc>
          <w:tcPr>
            <w:tcW w:w="1838" w:type="dxa"/>
          </w:tcPr>
          <w:p w14:paraId="1EA61EF6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Поддержка больших документов</w:t>
            </w:r>
          </w:p>
        </w:tc>
        <w:tc>
          <w:tcPr>
            <w:tcW w:w="1957" w:type="dxa"/>
          </w:tcPr>
          <w:p w14:paraId="65FE9483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200K токенов (~500 стр.)</w:t>
            </w:r>
          </w:p>
        </w:tc>
        <w:tc>
          <w:tcPr>
            <w:tcW w:w="1587" w:type="dxa"/>
          </w:tcPr>
          <w:p w14:paraId="72945AED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128K токенов (~300 стр.)</w:t>
            </w:r>
          </w:p>
        </w:tc>
        <w:tc>
          <w:tcPr>
            <w:tcW w:w="2268" w:type="dxa"/>
          </w:tcPr>
          <w:p w14:paraId="4071212C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1M токенов (~2500 стр.)</w:t>
            </w:r>
          </w:p>
        </w:tc>
        <w:tc>
          <w:tcPr>
            <w:tcW w:w="1695" w:type="dxa"/>
          </w:tcPr>
          <w:p w14:paraId="4F125E30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128K токенов </w:t>
            </w:r>
          </w:p>
          <w:p w14:paraId="0EB4430A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(~300 стр.)</w:t>
            </w:r>
          </w:p>
        </w:tc>
      </w:tr>
      <w:tr w:rsidR="00E00072" w:rsidRPr="00E00072" w14:paraId="29F03802" w14:textId="77777777" w:rsidTr="00D9021B">
        <w:tc>
          <w:tcPr>
            <w:tcW w:w="1838" w:type="dxa"/>
          </w:tcPr>
          <w:p w14:paraId="27D9B0B5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Работа с русским языком</w:t>
            </w:r>
          </w:p>
        </w:tc>
        <w:tc>
          <w:tcPr>
            <w:tcW w:w="1957" w:type="dxa"/>
          </w:tcPr>
          <w:p w14:paraId="655CEA0A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Идеальное понимание</w:t>
            </w:r>
          </w:p>
        </w:tc>
        <w:tc>
          <w:tcPr>
            <w:tcW w:w="1587" w:type="dxa"/>
          </w:tcPr>
          <w:p w14:paraId="388B7D1E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Отличное понимание</w:t>
            </w:r>
          </w:p>
        </w:tc>
        <w:tc>
          <w:tcPr>
            <w:tcW w:w="2268" w:type="dxa"/>
          </w:tcPr>
          <w:p w14:paraId="5A4BA88F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Удовлетворительное понимание</w:t>
            </w:r>
          </w:p>
        </w:tc>
        <w:tc>
          <w:tcPr>
            <w:tcW w:w="1695" w:type="dxa"/>
          </w:tcPr>
          <w:p w14:paraId="238E6CCA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Отличное понимание</w:t>
            </w:r>
          </w:p>
        </w:tc>
      </w:tr>
      <w:tr w:rsidR="00E00072" w:rsidRPr="00E00072" w14:paraId="5881324F" w14:textId="77777777" w:rsidTr="00D9021B">
        <w:trPr>
          <w:trHeight w:val="755"/>
        </w:trPr>
        <w:tc>
          <w:tcPr>
            <w:tcW w:w="1838" w:type="dxa"/>
          </w:tcPr>
          <w:p w14:paraId="7FA16829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Технические термины</w:t>
            </w:r>
          </w:p>
        </w:tc>
        <w:tc>
          <w:tcPr>
            <w:tcW w:w="1957" w:type="dxa"/>
          </w:tcPr>
          <w:p w14:paraId="6E25D903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Лучшее в отрасли</w:t>
            </w:r>
          </w:p>
        </w:tc>
        <w:tc>
          <w:tcPr>
            <w:tcW w:w="1587" w:type="dxa"/>
          </w:tcPr>
          <w:p w14:paraId="3D034C7D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Хорошее распознавание</w:t>
            </w:r>
          </w:p>
        </w:tc>
        <w:tc>
          <w:tcPr>
            <w:tcW w:w="2268" w:type="dxa"/>
          </w:tcPr>
          <w:p w14:paraId="429A2FC0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Частые ошибки</w:t>
            </w:r>
          </w:p>
        </w:tc>
        <w:tc>
          <w:tcPr>
            <w:tcW w:w="1695" w:type="dxa"/>
          </w:tcPr>
          <w:p w14:paraId="3026B882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Хорошее распознавание</w:t>
            </w:r>
          </w:p>
        </w:tc>
      </w:tr>
      <w:tr w:rsidR="00E00072" w:rsidRPr="00E00072" w14:paraId="65DC19FE" w14:textId="77777777" w:rsidTr="00D9021B">
        <w:trPr>
          <w:trHeight w:val="593"/>
        </w:trPr>
        <w:tc>
          <w:tcPr>
            <w:tcW w:w="1838" w:type="dxa"/>
          </w:tcPr>
          <w:p w14:paraId="6F73EDCB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Стоимость</w:t>
            </w:r>
          </w:p>
        </w:tc>
        <w:tc>
          <w:tcPr>
            <w:tcW w:w="1957" w:type="dxa"/>
          </w:tcPr>
          <w:p w14:paraId="4D767091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Дорого ($0.02/1K)</w:t>
            </w:r>
          </w:p>
        </w:tc>
        <w:tc>
          <w:tcPr>
            <w:tcW w:w="1587" w:type="dxa"/>
          </w:tcPr>
          <w:p w14:paraId="53C95333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Средняя ($0.01/1K)</w:t>
            </w:r>
          </w:p>
        </w:tc>
        <w:tc>
          <w:tcPr>
            <w:tcW w:w="2268" w:type="dxa"/>
          </w:tcPr>
          <w:p w14:paraId="6D89B446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Недорого ($0.007/1K)</w:t>
            </w:r>
          </w:p>
        </w:tc>
        <w:tc>
          <w:tcPr>
            <w:tcW w:w="1695" w:type="dxa"/>
          </w:tcPr>
          <w:p w14:paraId="56D5DF15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</w:tr>
      <w:tr w:rsidR="00E00072" w:rsidRPr="00E00072" w14:paraId="401C7677" w14:textId="77777777" w:rsidTr="00D9021B">
        <w:trPr>
          <w:trHeight w:val="687"/>
        </w:trPr>
        <w:tc>
          <w:tcPr>
            <w:tcW w:w="1838" w:type="dxa"/>
          </w:tcPr>
          <w:p w14:paraId="47DE1EA8" w14:textId="77777777" w:rsidR="00E00072" w:rsidRPr="00E00072" w:rsidRDefault="00E00072" w:rsidP="00D9021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Интеграция</w:t>
            </w:r>
          </w:p>
        </w:tc>
        <w:tc>
          <w:tcPr>
            <w:tcW w:w="1957" w:type="dxa"/>
          </w:tcPr>
          <w:p w14:paraId="2F4AF6C3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Простая через API</w:t>
            </w:r>
          </w:p>
        </w:tc>
        <w:tc>
          <w:tcPr>
            <w:tcW w:w="1587" w:type="dxa"/>
          </w:tcPr>
          <w:p w14:paraId="69E9679C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Простая через API</w:t>
            </w:r>
          </w:p>
        </w:tc>
        <w:tc>
          <w:tcPr>
            <w:tcW w:w="2268" w:type="dxa"/>
          </w:tcPr>
          <w:p w14:paraId="3A38C488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Простая через API</w:t>
            </w:r>
          </w:p>
        </w:tc>
        <w:tc>
          <w:tcPr>
            <w:tcW w:w="1695" w:type="dxa"/>
          </w:tcPr>
          <w:p w14:paraId="2ED86EB9" w14:textId="77777777" w:rsidR="00E00072" w:rsidRPr="00E00072" w:rsidRDefault="00E00072" w:rsidP="00D90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072">
              <w:rPr>
                <w:rFonts w:ascii="Times New Roman" w:hAnsi="Times New Roman" w:cs="Times New Roman"/>
                <w:sz w:val="28"/>
                <w:szCs w:val="28"/>
              </w:rPr>
              <w:t>Простая через API</w:t>
            </w:r>
          </w:p>
        </w:tc>
      </w:tr>
    </w:tbl>
    <w:p w14:paraId="1EF9831B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76E69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C3968D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361FC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2D451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8041D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29A76" w14:textId="77777777" w:rsidR="00E00072" w:rsidRPr="00E00072" w:rsidRDefault="00E00072" w:rsidP="00E00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Разъяснение оценок:</w:t>
      </w:r>
    </w:p>
    <w:p w14:paraId="52CC771C" w14:textId="77777777" w:rsidR="00E00072" w:rsidRPr="00E00072" w:rsidRDefault="00E00072" w:rsidP="00B3048D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t>Работа с русским языком:</w:t>
      </w:r>
    </w:p>
    <w:p w14:paraId="090249A3" w14:textId="77777777" w:rsidR="00E00072" w:rsidRPr="00E00072" w:rsidRDefault="00E00072" w:rsidP="00B3048D">
      <w:pPr>
        <w:pStyle w:val="af6"/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Идеальное (</w:t>
      </w:r>
      <w:proofErr w:type="spellStart"/>
      <w:r w:rsidRPr="00E00072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E00072">
        <w:rPr>
          <w:rFonts w:ascii="Times New Roman" w:hAnsi="Times New Roman" w:cs="Times New Roman"/>
          <w:sz w:val="28"/>
          <w:szCs w:val="28"/>
        </w:rPr>
        <w:t xml:space="preserve"> 3) - Понимает даже сложные технические обороты</w:t>
      </w:r>
    </w:p>
    <w:p w14:paraId="37CFAB3C" w14:textId="77777777" w:rsidR="00E00072" w:rsidRPr="00E00072" w:rsidRDefault="00E00072" w:rsidP="00B3048D">
      <w:pPr>
        <w:pStyle w:val="af6"/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Отличное (GPT-4) - Редкие ошибки в сложных терминах</w:t>
      </w:r>
    </w:p>
    <w:p w14:paraId="34E8FF67" w14:textId="77777777" w:rsidR="00E00072" w:rsidRPr="00E00072" w:rsidRDefault="00E00072" w:rsidP="00B3048D">
      <w:pPr>
        <w:pStyle w:val="af6"/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Очень хорошее (</w:t>
      </w:r>
      <w:proofErr w:type="spellStart"/>
      <w:r w:rsidRPr="00E00072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E00072">
        <w:rPr>
          <w:rFonts w:ascii="Times New Roman" w:hAnsi="Times New Roman" w:cs="Times New Roman"/>
          <w:sz w:val="28"/>
          <w:szCs w:val="28"/>
        </w:rPr>
        <w:t>) - Изредка путает похожие термины</w:t>
      </w:r>
    </w:p>
    <w:p w14:paraId="699AEDC1" w14:textId="77777777" w:rsidR="00E00072" w:rsidRPr="00E00072" w:rsidRDefault="00E00072" w:rsidP="00B3048D">
      <w:pPr>
        <w:pStyle w:val="af6"/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Удовлетворительное (</w:t>
      </w:r>
      <w:proofErr w:type="spellStart"/>
      <w:r w:rsidRPr="00E00072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E00072">
        <w:rPr>
          <w:rFonts w:ascii="Times New Roman" w:hAnsi="Times New Roman" w:cs="Times New Roman"/>
          <w:sz w:val="28"/>
          <w:szCs w:val="28"/>
        </w:rPr>
        <w:t>) - Частые ошибки в специализированной лексике</w:t>
      </w:r>
    </w:p>
    <w:p w14:paraId="779FEF0F" w14:textId="77777777" w:rsidR="00E00072" w:rsidRPr="00E00072" w:rsidRDefault="00E00072" w:rsidP="00E00072">
      <w:pPr>
        <w:pStyle w:val="af6"/>
        <w:rPr>
          <w:rFonts w:ascii="Times New Roman" w:hAnsi="Times New Roman" w:cs="Times New Roman"/>
          <w:sz w:val="28"/>
          <w:szCs w:val="28"/>
        </w:rPr>
      </w:pPr>
    </w:p>
    <w:p w14:paraId="4DA30C82" w14:textId="77777777" w:rsidR="00E00072" w:rsidRPr="00E00072" w:rsidRDefault="00E00072" w:rsidP="00B3048D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t>Технические термины:</w:t>
      </w:r>
    </w:p>
    <w:p w14:paraId="0323AD06" w14:textId="77777777" w:rsidR="00E00072" w:rsidRPr="00E00072" w:rsidRDefault="00E00072" w:rsidP="00B3048D">
      <w:pPr>
        <w:pStyle w:val="af6"/>
        <w:numPr>
          <w:ilvl w:val="0"/>
          <w:numId w:val="34"/>
        </w:numPr>
        <w:spacing w:after="160" w:line="278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Лучшее в отрасли (</w:t>
      </w:r>
      <w:proofErr w:type="spellStart"/>
      <w:r w:rsidRPr="00E00072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E00072">
        <w:rPr>
          <w:rFonts w:ascii="Times New Roman" w:hAnsi="Times New Roman" w:cs="Times New Roman"/>
          <w:sz w:val="28"/>
          <w:szCs w:val="28"/>
        </w:rPr>
        <w:t xml:space="preserve"> 3) - Точно различает "ж/б плита ПК-63" и "плита перекрытия ПК63"</w:t>
      </w:r>
    </w:p>
    <w:p w14:paraId="0AB171D6" w14:textId="77777777" w:rsidR="00E00072" w:rsidRPr="00E00072" w:rsidRDefault="00E00072" w:rsidP="00B3048D">
      <w:pPr>
        <w:pStyle w:val="af6"/>
        <w:numPr>
          <w:ilvl w:val="0"/>
          <w:numId w:val="34"/>
        </w:numPr>
        <w:spacing w:after="160" w:line="278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Хорошее (</w:t>
      </w:r>
      <w:proofErr w:type="spellStart"/>
      <w:r w:rsidRPr="00E00072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E00072">
        <w:rPr>
          <w:rFonts w:ascii="Times New Roman" w:hAnsi="Times New Roman" w:cs="Times New Roman"/>
          <w:sz w:val="28"/>
          <w:szCs w:val="28"/>
        </w:rPr>
        <w:t>/GPT-4) - Правильно определяет основные параметры</w:t>
      </w:r>
    </w:p>
    <w:p w14:paraId="5468CA21" w14:textId="77777777" w:rsidR="00E00072" w:rsidRPr="00E00072" w:rsidRDefault="00E00072" w:rsidP="00B3048D">
      <w:pPr>
        <w:pStyle w:val="af6"/>
        <w:numPr>
          <w:ilvl w:val="0"/>
          <w:numId w:val="34"/>
        </w:numPr>
        <w:spacing w:after="160" w:line="278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Среднее (</w:t>
      </w:r>
      <w:proofErr w:type="spellStart"/>
      <w:r w:rsidRPr="00E00072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E00072">
        <w:rPr>
          <w:rFonts w:ascii="Times New Roman" w:hAnsi="Times New Roman" w:cs="Times New Roman"/>
          <w:sz w:val="28"/>
          <w:szCs w:val="28"/>
        </w:rPr>
        <w:t>) - Может путать аналоги и аббревиатуры</w:t>
      </w:r>
    </w:p>
    <w:p w14:paraId="531F24FA" w14:textId="77777777" w:rsidR="00E00072" w:rsidRPr="00E00072" w:rsidRDefault="00E00072" w:rsidP="00E0007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CDA62EF" w14:textId="77777777" w:rsidR="00E00072" w:rsidRPr="00E00072" w:rsidRDefault="00E00072" w:rsidP="00B3048D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t>Точность анализа:</w:t>
      </w:r>
    </w:p>
    <w:p w14:paraId="11125C0B" w14:textId="77777777" w:rsidR="00E00072" w:rsidRPr="00E00072" w:rsidRDefault="00E00072" w:rsidP="00B3048D">
      <w:pPr>
        <w:pStyle w:val="af6"/>
        <w:numPr>
          <w:ilvl w:val="0"/>
          <w:numId w:val="35"/>
        </w:numPr>
        <w:spacing w:after="160" w:line="278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Процентное соотношение показывает, как часто модель правильно идентифицирует расхождения в тестовых документах.</w:t>
      </w:r>
    </w:p>
    <w:p w14:paraId="0861D729" w14:textId="77777777" w:rsidR="00E00072" w:rsidRPr="00E00072" w:rsidRDefault="00E00072" w:rsidP="00E00072">
      <w:pPr>
        <w:jc w:val="both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t>Заключительное решение:</w:t>
      </w:r>
    </w:p>
    <w:p w14:paraId="2C87E61C" w14:textId="77777777" w:rsidR="00E00072" w:rsidRPr="00E00072" w:rsidRDefault="00E00072" w:rsidP="00E00072">
      <w:pPr>
        <w:jc w:val="both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 xml:space="preserve">На основании проведённого анализа наша команда выбрала для реализации проекта на </w:t>
      </w:r>
      <w:r w:rsidRPr="00E00072">
        <w:rPr>
          <w:rFonts w:ascii="Times New Roman" w:hAnsi="Times New Roman" w:cs="Times New Roman"/>
          <w:b/>
          <w:bCs/>
          <w:sz w:val="28"/>
          <w:szCs w:val="28"/>
        </w:rPr>
        <w:t>DeepSeek-V3</w:t>
      </w:r>
      <w:r w:rsidRPr="00E00072">
        <w:rPr>
          <w:rFonts w:ascii="Times New Roman" w:hAnsi="Times New Roman" w:cs="Times New Roman"/>
          <w:sz w:val="28"/>
          <w:szCs w:val="28"/>
        </w:rPr>
        <w:t> как оптимальное решение, поскольку эта модель:</w:t>
      </w:r>
    </w:p>
    <w:p w14:paraId="74938C12" w14:textId="77777777" w:rsidR="00E00072" w:rsidRPr="00E00072" w:rsidRDefault="00E00072" w:rsidP="00B3048D">
      <w:pPr>
        <w:numPr>
          <w:ilvl w:val="0"/>
          <w:numId w:val="36"/>
        </w:numPr>
        <w:spacing w:after="160"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Сбалансирована по точности (85%) и возможностям обработки документов (до 300 страниц);</w:t>
      </w:r>
    </w:p>
    <w:p w14:paraId="5B718ED1" w14:textId="77777777" w:rsidR="00E00072" w:rsidRPr="00E00072" w:rsidRDefault="00E00072" w:rsidP="00B3048D">
      <w:pPr>
        <w:numPr>
          <w:ilvl w:val="0"/>
          <w:numId w:val="36"/>
        </w:numPr>
        <w:spacing w:after="160"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Стоимость  (критически важна для проекта);</w:t>
      </w:r>
    </w:p>
    <w:p w14:paraId="2E80C091" w14:textId="77777777" w:rsidR="00E00072" w:rsidRPr="00E00072" w:rsidRDefault="00E00072" w:rsidP="00B3048D">
      <w:pPr>
        <w:numPr>
          <w:ilvl w:val="0"/>
          <w:numId w:val="36"/>
        </w:numPr>
        <w:spacing w:after="160"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Поддерживает русский язык и технические термины на высоком уровне;</w:t>
      </w:r>
    </w:p>
    <w:p w14:paraId="1C684FF2" w14:textId="77777777" w:rsidR="00E00072" w:rsidRPr="00E00072" w:rsidRDefault="00E00072" w:rsidP="00B3048D">
      <w:pPr>
        <w:numPr>
          <w:ilvl w:val="0"/>
          <w:numId w:val="36"/>
        </w:numPr>
        <w:spacing w:after="160"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sz w:val="28"/>
          <w:szCs w:val="28"/>
        </w:rPr>
        <w:t>Проста в интеграции через API.</w:t>
      </w:r>
    </w:p>
    <w:p w14:paraId="68CFC583" w14:textId="77777777" w:rsidR="00E00072" w:rsidRPr="00E00072" w:rsidRDefault="00E00072" w:rsidP="00E00072">
      <w:pPr>
        <w:jc w:val="both"/>
        <w:rPr>
          <w:rFonts w:ascii="Times New Roman" w:hAnsi="Times New Roman" w:cs="Times New Roman"/>
          <w:sz w:val="28"/>
          <w:szCs w:val="28"/>
        </w:rPr>
      </w:pPr>
      <w:r w:rsidRPr="00E00072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E00072">
        <w:rPr>
          <w:rFonts w:ascii="Times New Roman" w:hAnsi="Times New Roman" w:cs="Times New Roman"/>
          <w:sz w:val="28"/>
          <w:szCs w:val="28"/>
        </w:rPr>
        <w:t> DeepSeek-V3 соответствует требованиям ТЗ и будет использоваться в разработке чат-бота.</w:t>
      </w:r>
    </w:p>
    <w:bookmarkEnd w:id="17"/>
    <w:p w14:paraId="05D92130" w14:textId="77777777" w:rsidR="009772C1" w:rsidRDefault="009772C1" w:rsidP="009772C1">
      <w:pPr>
        <w:pStyle w:val="22"/>
      </w:pPr>
    </w:p>
    <w:p w14:paraId="75DAE5CE" w14:textId="77777777" w:rsidR="009772C1" w:rsidRDefault="009772C1" w:rsidP="009772C1">
      <w:pPr>
        <w:pStyle w:val="22"/>
      </w:pPr>
    </w:p>
    <w:p w14:paraId="69AF18F4" w14:textId="77777777" w:rsidR="009772C1" w:rsidRDefault="009772C1" w:rsidP="009772C1">
      <w:pPr>
        <w:pStyle w:val="22"/>
      </w:pPr>
    </w:p>
    <w:p w14:paraId="7D5D3210" w14:textId="77777777" w:rsidR="00E71FD8" w:rsidRPr="00E71FD8" w:rsidRDefault="00E71FD8" w:rsidP="00E71FD8">
      <w:pPr>
        <w:pStyle w:val="17"/>
      </w:pPr>
      <w:r w:rsidRPr="00E71FD8">
        <w:lastRenderedPageBreak/>
        <w:t>3. Бэкенд-разработка</w:t>
      </w:r>
    </w:p>
    <w:p w14:paraId="7B567F74" w14:textId="77777777" w:rsidR="00E71FD8" w:rsidRPr="00E71FD8" w:rsidRDefault="00E71FD8" w:rsidP="00E71FD8">
      <w:pPr>
        <w:pStyle w:val="17"/>
      </w:pPr>
      <w:r w:rsidRPr="00E71FD8">
        <w:t>3.1 Стек технологий</w:t>
      </w:r>
    </w:p>
    <w:p w14:paraId="406477DB" w14:textId="77777777" w:rsidR="00E71FD8" w:rsidRPr="00E71FD8" w:rsidRDefault="00E71FD8" w:rsidP="00E71FD8">
      <w:pPr>
        <w:rPr>
          <w:rFonts w:ascii="Times New Roman" w:hAnsi="Times New Roman" w:cs="Times New Roman"/>
          <w:sz w:val="28"/>
          <w:szCs w:val="28"/>
        </w:rPr>
      </w:pPr>
      <w:r w:rsidRPr="00E71FD8">
        <w:rPr>
          <w:rFonts w:ascii="Times New Roman" w:hAnsi="Times New Roman" w:cs="Times New Roman"/>
          <w:sz w:val="28"/>
          <w:szCs w:val="28"/>
        </w:rPr>
        <w:t>Выбор данного стека технологий обоснован следующими преимуществами каждого из компонентов:</w:t>
      </w:r>
    </w:p>
    <w:p w14:paraId="6956E9FE" w14:textId="77777777" w:rsidR="00E71FD8" w:rsidRPr="00E71FD8" w:rsidRDefault="00E71FD8" w:rsidP="00B3048D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Fonts w:ascii="Times New Roman" w:hAnsi="Times New Roman" w:cs="Times New Roman"/>
          <w:sz w:val="28"/>
          <w:szCs w:val="28"/>
        </w:rPr>
        <w:t xml:space="preserve">Язык разработки — Python </w:t>
      </w:r>
    </w:p>
    <w:p w14:paraId="465BA285" w14:textId="77777777" w:rsidR="00E71FD8" w:rsidRPr="00E71FD8" w:rsidRDefault="00E71FD8" w:rsidP="00B3048D">
      <w:pPr>
        <w:numPr>
          <w:ilvl w:val="1"/>
          <w:numId w:val="50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Простота и скорость разработки:</w:t>
      </w:r>
      <w:r w:rsidRPr="00E71FD8">
        <w:rPr>
          <w:rFonts w:ascii="Times New Roman" w:hAnsi="Times New Roman" w:cs="Times New Roman"/>
          <w:sz w:val="28"/>
          <w:szCs w:val="28"/>
        </w:rPr>
        <w:t xml:space="preserve"> Python славится лаконичностью и читабельностью, что сокращает время разработки и упрощает поддержку кода.</w:t>
      </w:r>
    </w:p>
    <w:p w14:paraId="44769BB6" w14:textId="77777777" w:rsidR="00E71FD8" w:rsidRPr="00E71FD8" w:rsidRDefault="00E71FD8" w:rsidP="00B3048D">
      <w:pPr>
        <w:numPr>
          <w:ilvl w:val="1"/>
          <w:numId w:val="50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Большая экосистема:</w:t>
      </w:r>
      <w:r w:rsidRPr="00E71FD8">
        <w:rPr>
          <w:rFonts w:ascii="Times New Roman" w:hAnsi="Times New Roman" w:cs="Times New Roman"/>
          <w:sz w:val="28"/>
          <w:szCs w:val="28"/>
        </w:rPr>
        <w:t xml:space="preserve"> огромное количество библиотек и фреймворков позволяет быстро добавлять функционал (работа с базами данных, интеграция с внешними сервисами и т. д.).</w:t>
      </w:r>
    </w:p>
    <w:p w14:paraId="15407554" w14:textId="77777777" w:rsidR="00E71FD8" w:rsidRPr="00E71FD8" w:rsidRDefault="00E71FD8" w:rsidP="00B3048D">
      <w:pPr>
        <w:numPr>
          <w:ilvl w:val="1"/>
          <w:numId w:val="50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Широкое сообщество:</w:t>
      </w:r>
      <w:r w:rsidRPr="00E71FD8">
        <w:rPr>
          <w:rFonts w:ascii="Times New Roman" w:hAnsi="Times New Roman" w:cs="Times New Roman"/>
          <w:sz w:val="28"/>
          <w:szCs w:val="28"/>
        </w:rPr>
        <w:t xml:space="preserve"> Python пользуется популярностью во всём мире, поэтому легко найти готовые решения, документацию и поддержку.</w:t>
      </w:r>
    </w:p>
    <w:p w14:paraId="64E1D3AE" w14:textId="77777777" w:rsidR="00E71FD8" w:rsidRPr="00E71FD8" w:rsidRDefault="00E71FD8" w:rsidP="00B3048D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8"/>
          <w:szCs w:val="28"/>
        </w:rPr>
      </w:pPr>
      <w:proofErr w:type="spellStart"/>
      <w:r w:rsidRPr="00E71FD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— библиотека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Aiogram</w:t>
      </w:r>
      <w:proofErr w:type="spellEnd"/>
    </w:p>
    <w:p w14:paraId="4682B4F2" w14:textId="77777777" w:rsidR="00E71FD8" w:rsidRPr="00E71FD8" w:rsidRDefault="00E71FD8" w:rsidP="00B3048D">
      <w:pPr>
        <w:numPr>
          <w:ilvl w:val="1"/>
          <w:numId w:val="51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Удобство написания кода</w:t>
      </w:r>
      <w:r w:rsidRPr="00E71FD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предлагает декларативный и асинхронный подход к работе с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API, упрощая логику бота.</w:t>
      </w:r>
    </w:p>
    <w:p w14:paraId="1F646F9F" w14:textId="77777777" w:rsidR="00E71FD8" w:rsidRPr="00E71FD8" w:rsidRDefault="00E71FD8" w:rsidP="00B3048D">
      <w:pPr>
        <w:numPr>
          <w:ilvl w:val="1"/>
          <w:numId w:val="51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Гибкая архитектура:</w:t>
      </w:r>
      <w:r w:rsidRPr="00E71FD8">
        <w:rPr>
          <w:rFonts w:ascii="Times New Roman" w:hAnsi="Times New Roman" w:cs="Times New Roman"/>
          <w:sz w:val="28"/>
          <w:szCs w:val="28"/>
        </w:rPr>
        <w:t xml:space="preserve"> поддержка различных типов обновлений (сообщения,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колбэки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>-кнопки и т. д.) позволяет выстраивать сложные сценарии взаимодействия с пользователем.</w:t>
      </w:r>
    </w:p>
    <w:p w14:paraId="6B1AFA14" w14:textId="77777777" w:rsidR="00E71FD8" w:rsidRPr="00E71FD8" w:rsidRDefault="00E71FD8" w:rsidP="00B3048D">
      <w:pPr>
        <w:numPr>
          <w:ilvl w:val="1"/>
          <w:numId w:val="51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Поддержка асинхронности:</w:t>
      </w:r>
      <w:r w:rsidRPr="00E71FD8">
        <w:rPr>
          <w:rFonts w:ascii="Times New Roman" w:hAnsi="Times New Roman" w:cs="Times New Roman"/>
          <w:sz w:val="28"/>
          <w:szCs w:val="28"/>
        </w:rPr>
        <w:t xml:space="preserve"> благодаря использованию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>, боту проще обрабатывать большое число запросов одновременно, не блокируя остальные операции.</w:t>
      </w:r>
    </w:p>
    <w:p w14:paraId="04F8D0DF" w14:textId="77777777" w:rsidR="00E71FD8" w:rsidRPr="00E71FD8" w:rsidRDefault="00E71FD8" w:rsidP="00B3048D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Fonts w:ascii="Times New Roman" w:hAnsi="Times New Roman" w:cs="Times New Roman"/>
          <w:sz w:val="28"/>
          <w:szCs w:val="28"/>
        </w:rPr>
        <w:t xml:space="preserve">База данных —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871BB60" w14:textId="77777777" w:rsidR="00E71FD8" w:rsidRPr="00E71FD8" w:rsidRDefault="00E71FD8" w:rsidP="00B3048D">
      <w:pPr>
        <w:numPr>
          <w:ilvl w:val="1"/>
          <w:numId w:val="52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Надёжность и производительность:</w:t>
      </w:r>
      <w:r w:rsidRPr="00E71F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является одной из самых популярных и стабильных СУБД, способной обрабатывать большие объёмы данных с высокой скоростью.</w:t>
      </w:r>
    </w:p>
    <w:p w14:paraId="1E2E2CD7" w14:textId="77777777" w:rsidR="00E71FD8" w:rsidRPr="00E71FD8" w:rsidRDefault="00E71FD8" w:rsidP="00B3048D">
      <w:pPr>
        <w:numPr>
          <w:ilvl w:val="1"/>
          <w:numId w:val="52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Расширенные возможности SQL:</w:t>
      </w:r>
      <w:r w:rsidRPr="00E71FD8">
        <w:rPr>
          <w:rFonts w:ascii="Times New Roman" w:hAnsi="Times New Roman" w:cs="Times New Roman"/>
          <w:sz w:val="28"/>
          <w:szCs w:val="28"/>
        </w:rPr>
        <w:t xml:space="preserve"> поддержка сложных запросов, транзакций, индексирования и других функций, необходимых для эффективной работы с данными.</w:t>
      </w:r>
    </w:p>
    <w:p w14:paraId="6C7AFB36" w14:textId="77777777" w:rsidR="00E71FD8" w:rsidRPr="00E71FD8" w:rsidRDefault="00E71FD8" w:rsidP="00B3048D">
      <w:pPr>
        <w:numPr>
          <w:ilvl w:val="1"/>
          <w:numId w:val="52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Активное сообщество и регулярные обновления:</w:t>
      </w:r>
      <w:r w:rsidRPr="00E71F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развивается и поддерживается большим сообществом, что обеспечивает стабильность и актуальность.</w:t>
      </w:r>
    </w:p>
    <w:p w14:paraId="45042EEB" w14:textId="77777777" w:rsidR="00E71FD8" w:rsidRPr="00E71FD8" w:rsidRDefault="00E71FD8" w:rsidP="00B3048D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Fonts w:ascii="Times New Roman" w:hAnsi="Times New Roman" w:cs="Times New Roman"/>
          <w:sz w:val="28"/>
          <w:szCs w:val="28"/>
        </w:rPr>
        <w:t xml:space="preserve">Развёртывание —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4C88C137" w14:textId="77777777" w:rsidR="00E71FD8" w:rsidRPr="00E71FD8" w:rsidRDefault="00E71FD8" w:rsidP="00B3048D">
      <w:pPr>
        <w:numPr>
          <w:ilvl w:val="1"/>
          <w:numId w:val="53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lastRenderedPageBreak/>
        <w:t>Упрощение инфраструктуры:</w:t>
      </w:r>
      <w:r w:rsidRPr="00E71FD8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можно одновременно запустить несколько контейнеров (приложение на Python, </w:t>
      </w:r>
      <w:proofErr w:type="spellStart"/>
      <w:r w:rsidRPr="00E71FD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71FD8">
        <w:rPr>
          <w:rFonts w:ascii="Times New Roman" w:hAnsi="Times New Roman" w:cs="Times New Roman"/>
          <w:sz w:val="28"/>
          <w:szCs w:val="28"/>
        </w:rPr>
        <w:t xml:space="preserve"> и т. д.) в нужной конфигурации.</w:t>
      </w:r>
    </w:p>
    <w:p w14:paraId="35693EA3" w14:textId="77777777" w:rsidR="00E71FD8" w:rsidRPr="00E71FD8" w:rsidRDefault="00E71FD8" w:rsidP="00B3048D">
      <w:pPr>
        <w:numPr>
          <w:ilvl w:val="1"/>
          <w:numId w:val="53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 xml:space="preserve">Масштабируемость и </w:t>
      </w:r>
      <w:proofErr w:type="spellStart"/>
      <w:r w:rsidRPr="00E71FD8">
        <w:rPr>
          <w:rStyle w:val="72"/>
        </w:rPr>
        <w:t>портируемость</w:t>
      </w:r>
      <w:proofErr w:type="spellEnd"/>
      <w:r w:rsidRPr="00E71FD8">
        <w:rPr>
          <w:rStyle w:val="72"/>
        </w:rPr>
        <w:t>:</w:t>
      </w:r>
      <w:r w:rsidRPr="00E71FD8">
        <w:rPr>
          <w:rFonts w:ascii="Times New Roman" w:hAnsi="Times New Roman" w:cs="Times New Roman"/>
          <w:sz w:val="28"/>
          <w:szCs w:val="28"/>
        </w:rPr>
        <w:t xml:space="preserve"> контейнеры легко переносить и масштабировать в различных средах (локальная машина, сервер, облако).</w:t>
      </w:r>
    </w:p>
    <w:p w14:paraId="2194BD05" w14:textId="77777777" w:rsidR="00E71FD8" w:rsidRPr="00E71FD8" w:rsidRDefault="00E71FD8" w:rsidP="00B3048D">
      <w:pPr>
        <w:numPr>
          <w:ilvl w:val="1"/>
          <w:numId w:val="53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E71FD8">
        <w:rPr>
          <w:rStyle w:val="72"/>
        </w:rPr>
        <w:t>Изоляция сервисов:</w:t>
      </w:r>
      <w:r w:rsidRPr="00E71FD8">
        <w:rPr>
          <w:rFonts w:ascii="Times New Roman" w:hAnsi="Times New Roman" w:cs="Times New Roman"/>
          <w:sz w:val="28"/>
          <w:szCs w:val="28"/>
        </w:rPr>
        <w:t xml:space="preserve"> каждый сервис работает в своём контейнере, что упрощает поддержку и обновление отдельных компонентов без влияния на остальную систему.</w:t>
      </w:r>
    </w:p>
    <w:p w14:paraId="62243F6F" w14:textId="77777777" w:rsidR="00E71FD8" w:rsidRDefault="00E71FD8" w:rsidP="00E71FD8">
      <w:pPr>
        <w:pStyle w:val="22"/>
        <w:ind w:left="360" w:firstLine="0"/>
      </w:pPr>
      <w:r>
        <w:t>Вместе эти технологии предоставляют оптимальный баланс между производительностью, удобством разработки, безопасностью и возможностью масштабирования, что делает их идеальным выбором для создания современных телеграмм ботов.</w:t>
      </w:r>
    </w:p>
    <w:p w14:paraId="23A25E44" w14:textId="77777777" w:rsidR="00E71FD8" w:rsidRDefault="00E71FD8" w:rsidP="00E71FD8">
      <w:pPr>
        <w:pStyle w:val="22"/>
        <w:ind w:left="360" w:firstLine="0"/>
      </w:pPr>
    </w:p>
    <w:p w14:paraId="2707217C" w14:textId="77777777" w:rsidR="00706D90" w:rsidRPr="00E71FD8" w:rsidRDefault="00AC7088" w:rsidP="00B3048D">
      <w:pPr>
        <w:pStyle w:val="13"/>
        <w:numPr>
          <w:ilvl w:val="1"/>
          <w:numId w:val="49"/>
        </w:numPr>
        <w:rPr>
          <w:szCs w:val="28"/>
        </w:rPr>
      </w:pPr>
      <w:bookmarkStart w:id="18" w:name="_Toc199163562"/>
      <w:r>
        <w:rPr>
          <w:szCs w:val="28"/>
        </w:rPr>
        <w:t xml:space="preserve"> </w:t>
      </w:r>
      <w:r w:rsidR="006C0F62" w:rsidRPr="00E71FD8">
        <w:rPr>
          <w:szCs w:val="28"/>
        </w:rPr>
        <w:t>Ход работы по разработке</w:t>
      </w:r>
      <w:bookmarkEnd w:id="18"/>
    </w:p>
    <w:p w14:paraId="579C5029" w14:textId="77777777" w:rsidR="00E71FD8" w:rsidRPr="00E71FD8" w:rsidRDefault="00E71FD8" w:rsidP="00E71FD8">
      <w:pPr>
        <w:pStyle w:val="af2"/>
        <w:rPr>
          <w:sz w:val="28"/>
          <w:szCs w:val="28"/>
        </w:rPr>
      </w:pPr>
      <w:bookmarkStart w:id="19" w:name="_Toc199163563"/>
      <w:r w:rsidRPr="00E71FD8">
        <w:rPr>
          <w:sz w:val="28"/>
          <w:szCs w:val="28"/>
        </w:rPr>
        <w:t xml:space="preserve">  </w:t>
      </w:r>
      <w:r w:rsidRPr="00E71FD8">
        <w:rPr>
          <w:rStyle w:val="af5"/>
          <w:sz w:val="28"/>
          <w:szCs w:val="28"/>
        </w:rPr>
        <w:t>Развёртывание окружения для чат-бота</w:t>
      </w:r>
    </w:p>
    <w:p w14:paraId="22BC24FD" w14:textId="77777777" w:rsidR="00E71FD8" w:rsidRPr="00E71FD8" w:rsidRDefault="00E71FD8" w:rsidP="00B3048D">
      <w:pPr>
        <w:pStyle w:val="af2"/>
        <w:numPr>
          <w:ilvl w:val="0"/>
          <w:numId w:val="38"/>
        </w:numPr>
        <w:rPr>
          <w:sz w:val="28"/>
          <w:szCs w:val="28"/>
        </w:rPr>
      </w:pPr>
      <w:r w:rsidRPr="00E71FD8">
        <w:rPr>
          <w:sz w:val="28"/>
          <w:szCs w:val="28"/>
        </w:rPr>
        <w:t>Настройка виртуального окружения Python (3.x).</w:t>
      </w:r>
    </w:p>
    <w:p w14:paraId="26E3CD90" w14:textId="77777777" w:rsidR="00E71FD8" w:rsidRPr="00E71FD8" w:rsidRDefault="00E71FD8" w:rsidP="00B3048D">
      <w:pPr>
        <w:pStyle w:val="af2"/>
        <w:numPr>
          <w:ilvl w:val="0"/>
          <w:numId w:val="38"/>
        </w:numPr>
        <w:rPr>
          <w:sz w:val="28"/>
          <w:szCs w:val="28"/>
        </w:rPr>
      </w:pPr>
      <w:r w:rsidRPr="00E71FD8">
        <w:rPr>
          <w:sz w:val="28"/>
          <w:szCs w:val="28"/>
        </w:rPr>
        <w:t xml:space="preserve">Установка необходимых библиотек, включая </w:t>
      </w:r>
      <w:proofErr w:type="spellStart"/>
      <w:r w:rsidRPr="00E71FD8">
        <w:rPr>
          <w:sz w:val="28"/>
          <w:szCs w:val="28"/>
        </w:rPr>
        <w:t>Aiogram</w:t>
      </w:r>
      <w:proofErr w:type="spellEnd"/>
      <w:r w:rsidRPr="00E71FD8">
        <w:rPr>
          <w:sz w:val="28"/>
          <w:szCs w:val="28"/>
        </w:rPr>
        <w:t xml:space="preserve"> для взаимодействия с </w:t>
      </w:r>
      <w:proofErr w:type="spellStart"/>
      <w:r w:rsidRPr="00E71FD8">
        <w:rPr>
          <w:sz w:val="28"/>
          <w:szCs w:val="28"/>
        </w:rPr>
        <w:t>Telegram</w:t>
      </w:r>
      <w:proofErr w:type="spellEnd"/>
      <w:r w:rsidRPr="00E71FD8">
        <w:rPr>
          <w:sz w:val="28"/>
          <w:szCs w:val="28"/>
        </w:rPr>
        <w:t>.</w:t>
      </w:r>
    </w:p>
    <w:p w14:paraId="0C51C403" w14:textId="77777777" w:rsidR="00E71FD8" w:rsidRPr="00E71FD8" w:rsidRDefault="00E71FD8" w:rsidP="00B3048D">
      <w:pPr>
        <w:pStyle w:val="af2"/>
        <w:numPr>
          <w:ilvl w:val="0"/>
          <w:numId w:val="38"/>
        </w:numPr>
        <w:rPr>
          <w:sz w:val="28"/>
          <w:szCs w:val="28"/>
        </w:rPr>
      </w:pPr>
      <w:r w:rsidRPr="00E71FD8">
        <w:rPr>
          <w:sz w:val="28"/>
          <w:szCs w:val="28"/>
        </w:rPr>
        <w:t xml:space="preserve">Подготовка инструментов и конфигурации для взаимодействия с </w:t>
      </w:r>
      <w:proofErr w:type="spellStart"/>
      <w:r w:rsidRPr="00E71FD8">
        <w:rPr>
          <w:sz w:val="28"/>
          <w:szCs w:val="28"/>
        </w:rPr>
        <w:t>PostgreSQL</w:t>
      </w:r>
      <w:proofErr w:type="spellEnd"/>
      <w:r w:rsidRPr="00E71FD8">
        <w:rPr>
          <w:sz w:val="28"/>
          <w:szCs w:val="28"/>
        </w:rPr>
        <w:t>.</w:t>
      </w:r>
    </w:p>
    <w:p w14:paraId="37D9717F" w14:textId="77777777" w:rsidR="00E71FD8" w:rsidRPr="00E71FD8" w:rsidRDefault="00E71FD8" w:rsidP="00E71FD8">
      <w:pPr>
        <w:pStyle w:val="af2"/>
        <w:rPr>
          <w:sz w:val="28"/>
          <w:szCs w:val="28"/>
        </w:rPr>
      </w:pPr>
      <w:r w:rsidRPr="00E71FD8">
        <w:rPr>
          <w:sz w:val="28"/>
          <w:szCs w:val="28"/>
        </w:rPr>
        <w:t xml:space="preserve">  </w:t>
      </w:r>
      <w:r w:rsidRPr="00E71FD8">
        <w:rPr>
          <w:rStyle w:val="af5"/>
          <w:sz w:val="28"/>
          <w:szCs w:val="28"/>
        </w:rPr>
        <w:t>Создание структуры проекта и базовых сценариев взаимодействия</w:t>
      </w:r>
    </w:p>
    <w:p w14:paraId="2BE3D6C7" w14:textId="77777777" w:rsidR="00E71FD8" w:rsidRPr="00E71FD8" w:rsidRDefault="00E71FD8" w:rsidP="00B3048D">
      <w:pPr>
        <w:pStyle w:val="af2"/>
        <w:numPr>
          <w:ilvl w:val="0"/>
          <w:numId w:val="39"/>
        </w:numPr>
        <w:rPr>
          <w:sz w:val="28"/>
          <w:szCs w:val="28"/>
        </w:rPr>
      </w:pPr>
      <w:proofErr w:type="gramStart"/>
      <w:r w:rsidRPr="00E71FD8">
        <w:rPr>
          <w:sz w:val="28"/>
          <w:szCs w:val="28"/>
        </w:rPr>
        <w:t>Реализация команд</w:t>
      </w:r>
      <w:proofErr w:type="gramEnd"/>
      <w:r w:rsidR="00D9021B">
        <w:rPr>
          <w:sz w:val="28"/>
          <w:szCs w:val="28"/>
        </w:rPr>
        <w:t xml:space="preserve"> включающих в себя</w:t>
      </w:r>
      <w:r w:rsidRPr="00E71FD8">
        <w:rPr>
          <w:sz w:val="28"/>
          <w:szCs w:val="28"/>
        </w:rPr>
        <w:t xml:space="preserve"> многоуровневое меню для:</w:t>
      </w:r>
    </w:p>
    <w:p w14:paraId="5EB34843" w14:textId="77777777" w:rsidR="00E71FD8" w:rsidRPr="00E71FD8" w:rsidRDefault="00E71FD8" w:rsidP="00B3048D">
      <w:pPr>
        <w:pStyle w:val="af2"/>
        <w:numPr>
          <w:ilvl w:val="1"/>
          <w:numId w:val="54"/>
        </w:numPr>
        <w:rPr>
          <w:sz w:val="28"/>
          <w:szCs w:val="28"/>
        </w:rPr>
      </w:pPr>
      <w:r w:rsidRPr="00E71FD8">
        <w:rPr>
          <w:sz w:val="28"/>
          <w:szCs w:val="28"/>
        </w:rPr>
        <w:t>«Сравнение архитектурного раздела с ТЗ»</w:t>
      </w:r>
    </w:p>
    <w:p w14:paraId="1EE8267B" w14:textId="77777777" w:rsidR="00E71FD8" w:rsidRPr="00E71FD8" w:rsidRDefault="00E71FD8" w:rsidP="00B3048D">
      <w:pPr>
        <w:pStyle w:val="af2"/>
        <w:numPr>
          <w:ilvl w:val="1"/>
          <w:numId w:val="54"/>
        </w:numPr>
        <w:rPr>
          <w:sz w:val="28"/>
          <w:szCs w:val="28"/>
        </w:rPr>
      </w:pPr>
      <w:r w:rsidRPr="00E71FD8">
        <w:rPr>
          <w:sz w:val="28"/>
          <w:szCs w:val="28"/>
        </w:rPr>
        <w:t>«Анализ конструктивных элементов»</w:t>
      </w:r>
    </w:p>
    <w:p w14:paraId="4B1904FD" w14:textId="77777777" w:rsidR="00E71FD8" w:rsidRPr="00E71FD8" w:rsidRDefault="00E71FD8" w:rsidP="00B3048D">
      <w:pPr>
        <w:pStyle w:val="af2"/>
        <w:numPr>
          <w:ilvl w:val="1"/>
          <w:numId w:val="54"/>
        </w:numPr>
        <w:rPr>
          <w:sz w:val="28"/>
          <w:szCs w:val="28"/>
        </w:rPr>
      </w:pPr>
      <w:r w:rsidRPr="00E71FD8">
        <w:rPr>
          <w:sz w:val="28"/>
          <w:szCs w:val="28"/>
        </w:rPr>
        <w:t>«Проверка толщины стен и полов».</w:t>
      </w:r>
    </w:p>
    <w:p w14:paraId="19E1429E" w14:textId="77777777" w:rsidR="00E71FD8" w:rsidRPr="00E71FD8" w:rsidRDefault="00E71FD8" w:rsidP="00B3048D">
      <w:pPr>
        <w:pStyle w:val="af2"/>
        <w:numPr>
          <w:ilvl w:val="0"/>
          <w:numId w:val="39"/>
        </w:numPr>
        <w:rPr>
          <w:sz w:val="28"/>
          <w:szCs w:val="28"/>
        </w:rPr>
      </w:pPr>
      <w:r w:rsidRPr="00E71FD8">
        <w:rPr>
          <w:sz w:val="28"/>
          <w:szCs w:val="28"/>
        </w:rPr>
        <w:t xml:space="preserve">Реализация команды </w:t>
      </w:r>
      <w:r w:rsidRPr="00E71FD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E71FD8">
        <w:rPr>
          <w:rStyle w:val="HTML"/>
          <w:rFonts w:ascii="Times New Roman" w:hAnsi="Times New Roman" w:cs="Times New Roman"/>
          <w:sz w:val="28"/>
          <w:szCs w:val="28"/>
        </w:rPr>
        <w:t>support</w:t>
      </w:r>
      <w:proofErr w:type="spellEnd"/>
      <w:r w:rsidRPr="00E71FD8">
        <w:rPr>
          <w:sz w:val="28"/>
          <w:szCs w:val="28"/>
        </w:rPr>
        <w:t xml:space="preserve"> с перечислением категорий и предоставлением справочной информации по процессу проверки документации.</w:t>
      </w:r>
    </w:p>
    <w:p w14:paraId="71C55FAB" w14:textId="77777777" w:rsidR="00E71FD8" w:rsidRPr="00E71FD8" w:rsidRDefault="00E71FD8" w:rsidP="00B3048D">
      <w:pPr>
        <w:pStyle w:val="af2"/>
        <w:numPr>
          <w:ilvl w:val="0"/>
          <w:numId w:val="39"/>
        </w:numPr>
        <w:rPr>
          <w:sz w:val="28"/>
          <w:szCs w:val="28"/>
        </w:rPr>
      </w:pPr>
      <w:r w:rsidRPr="00E71FD8">
        <w:rPr>
          <w:sz w:val="28"/>
          <w:szCs w:val="28"/>
        </w:rPr>
        <w:t xml:space="preserve">Реализация команды </w:t>
      </w:r>
      <w:r w:rsidRPr="00E71FD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E71FD8">
        <w:rPr>
          <w:rStyle w:val="HTML"/>
          <w:rFonts w:ascii="Times New Roman" w:hAnsi="Times New Roman" w:cs="Times New Roman"/>
          <w:sz w:val="28"/>
          <w:szCs w:val="28"/>
        </w:rPr>
        <w:t>questions</w:t>
      </w:r>
      <w:proofErr w:type="spellEnd"/>
      <w:r w:rsidRPr="00E71FD8">
        <w:rPr>
          <w:sz w:val="28"/>
          <w:szCs w:val="28"/>
        </w:rPr>
        <w:t xml:space="preserve"> для обработки типовых вопросов и генерации ответов с помощью заранее подготовленных данных или нейросети.</w:t>
      </w:r>
    </w:p>
    <w:p w14:paraId="3BF40CC5" w14:textId="77777777" w:rsidR="00AC7088" w:rsidRDefault="00AC7088" w:rsidP="00E71FD8">
      <w:pPr>
        <w:pStyle w:val="af2"/>
        <w:rPr>
          <w:sz w:val="28"/>
          <w:szCs w:val="28"/>
        </w:rPr>
      </w:pPr>
    </w:p>
    <w:p w14:paraId="1C9ABFE7" w14:textId="77777777" w:rsidR="00E71FD8" w:rsidRPr="00D9021B" w:rsidRDefault="00E71FD8" w:rsidP="00E71FD8">
      <w:pPr>
        <w:pStyle w:val="af2"/>
        <w:rPr>
          <w:sz w:val="28"/>
          <w:szCs w:val="28"/>
        </w:rPr>
      </w:pPr>
      <w:r w:rsidRPr="00D9021B">
        <w:rPr>
          <w:sz w:val="28"/>
          <w:szCs w:val="28"/>
        </w:rPr>
        <w:lastRenderedPageBreak/>
        <w:t xml:space="preserve"> </w:t>
      </w:r>
      <w:r w:rsidRPr="00D9021B">
        <w:rPr>
          <w:rStyle w:val="af5"/>
          <w:sz w:val="28"/>
          <w:szCs w:val="28"/>
        </w:rPr>
        <w:t>Работа с базой данных (</w:t>
      </w:r>
      <w:proofErr w:type="spellStart"/>
      <w:r w:rsidRPr="00D9021B">
        <w:rPr>
          <w:rStyle w:val="af5"/>
          <w:sz w:val="28"/>
          <w:szCs w:val="28"/>
        </w:rPr>
        <w:t>PostgreSQL</w:t>
      </w:r>
      <w:proofErr w:type="spellEnd"/>
      <w:r w:rsidRPr="00D9021B">
        <w:rPr>
          <w:rStyle w:val="af5"/>
          <w:sz w:val="28"/>
          <w:szCs w:val="28"/>
        </w:rPr>
        <w:t>)</w:t>
      </w:r>
    </w:p>
    <w:p w14:paraId="77C0CEB1" w14:textId="77777777" w:rsidR="00E71FD8" w:rsidRPr="00E71FD8" w:rsidRDefault="00E71FD8" w:rsidP="00B3048D">
      <w:pPr>
        <w:pStyle w:val="af2"/>
        <w:numPr>
          <w:ilvl w:val="0"/>
          <w:numId w:val="40"/>
        </w:numPr>
        <w:rPr>
          <w:sz w:val="28"/>
          <w:szCs w:val="28"/>
        </w:rPr>
      </w:pPr>
      <w:r w:rsidRPr="00E71FD8">
        <w:rPr>
          <w:sz w:val="28"/>
          <w:szCs w:val="28"/>
        </w:rPr>
        <w:t>Создание таблиц для хранения истории запросов, данных о проектах, пользовательских данных, а также логов взаимодействий с ботом.</w:t>
      </w:r>
    </w:p>
    <w:p w14:paraId="3AC64AF8" w14:textId="77777777" w:rsidR="00E71FD8" w:rsidRPr="00E71FD8" w:rsidRDefault="00E71FD8" w:rsidP="00B3048D">
      <w:pPr>
        <w:pStyle w:val="af2"/>
        <w:numPr>
          <w:ilvl w:val="0"/>
          <w:numId w:val="40"/>
        </w:numPr>
        <w:rPr>
          <w:sz w:val="28"/>
          <w:szCs w:val="28"/>
        </w:rPr>
      </w:pPr>
      <w:r w:rsidRPr="00E71FD8">
        <w:rPr>
          <w:sz w:val="28"/>
          <w:szCs w:val="28"/>
        </w:rPr>
        <w:t>Реализация CRUD-операций для запросов пользователей, проверки соответствия данных и других сущностей, связанных с обработкой документации.</w:t>
      </w:r>
    </w:p>
    <w:p w14:paraId="6436F0DF" w14:textId="77777777" w:rsidR="00E71FD8" w:rsidRPr="00D9021B" w:rsidRDefault="00D9021B" w:rsidP="00E71FD8">
      <w:pPr>
        <w:pStyle w:val="af2"/>
        <w:rPr>
          <w:b/>
          <w:sz w:val="28"/>
          <w:szCs w:val="28"/>
        </w:rPr>
      </w:pPr>
      <w:r w:rsidRPr="00D9021B">
        <w:rPr>
          <w:rStyle w:val="af5"/>
          <w:b w:val="0"/>
          <w:sz w:val="28"/>
          <w:szCs w:val="28"/>
        </w:rPr>
        <w:t xml:space="preserve"> </w:t>
      </w:r>
      <w:r w:rsidR="00E71FD8" w:rsidRPr="00D9021B">
        <w:rPr>
          <w:rStyle w:val="af5"/>
          <w:b w:val="0"/>
          <w:sz w:val="28"/>
          <w:szCs w:val="28"/>
        </w:rPr>
        <w:t>Интеграция логики обработки данных</w:t>
      </w:r>
    </w:p>
    <w:p w14:paraId="2AC3809E" w14:textId="77777777" w:rsidR="00E71FD8" w:rsidRPr="00E71FD8" w:rsidRDefault="00E71FD8" w:rsidP="00B3048D">
      <w:pPr>
        <w:pStyle w:val="af2"/>
        <w:numPr>
          <w:ilvl w:val="0"/>
          <w:numId w:val="41"/>
        </w:numPr>
        <w:rPr>
          <w:sz w:val="28"/>
          <w:szCs w:val="28"/>
        </w:rPr>
      </w:pPr>
      <w:r w:rsidRPr="00E71FD8">
        <w:rPr>
          <w:sz w:val="28"/>
          <w:szCs w:val="28"/>
        </w:rPr>
        <w:t>Настройка запросов к базе данных для анализа данных разделов документации, включая информацию о толщине стен, материалах, и иных параметрах из архитектурного раздела.</w:t>
      </w:r>
    </w:p>
    <w:p w14:paraId="2929EC91" w14:textId="77777777" w:rsidR="00E71FD8" w:rsidRPr="00E71FD8" w:rsidRDefault="00E71FD8" w:rsidP="00B3048D">
      <w:pPr>
        <w:pStyle w:val="af2"/>
        <w:numPr>
          <w:ilvl w:val="0"/>
          <w:numId w:val="41"/>
        </w:numPr>
        <w:rPr>
          <w:sz w:val="28"/>
          <w:szCs w:val="28"/>
        </w:rPr>
      </w:pPr>
      <w:r w:rsidRPr="00E71FD8">
        <w:rPr>
          <w:sz w:val="28"/>
          <w:szCs w:val="28"/>
        </w:rPr>
        <w:t>Обработка прикрепляемых файлов (чертежи, спецификации, дополнительные материалы) с сохранением их в базе данных.</w:t>
      </w:r>
    </w:p>
    <w:p w14:paraId="48652EDF" w14:textId="77777777" w:rsidR="00E71FD8" w:rsidRPr="00E71FD8" w:rsidRDefault="00E71FD8" w:rsidP="00B3048D">
      <w:pPr>
        <w:pStyle w:val="af2"/>
        <w:numPr>
          <w:ilvl w:val="0"/>
          <w:numId w:val="41"/>
        </w:numPr>
        <w:rPr>
          <w:sz w:val="28"/>
          <w:szCs w:val="28"/>
        </w:rPr>
      </w:pPr>
      <w:r w:rsidRPr="00E71FD8">
        <w:rPr>
          <w:sz w:val="28"/>
          <w:szCs w:val="28"/>
        </w:rPr>
        <w:t>Реализация логики анализа данных на основе информации, введённой пользователем, и заданных параметров Технического задания.</w:t>
      </w:r>
    </w:p>
    <w:p w14:paraId="6CC403B1" w14:textId="77777777" w:rsidR="00E71FD8" w:rsidRPr="00D9021B" w:rsidRDefault="00E71FD8" w:rsidP="00E71FD8">
      <w:pPr>
        <w:pStyle w:val="af2"/>
        <w:rPr>
          <w:b/>
          <w:sz w:val="28"/>
          <w:szCs w:val="28"/>
        </w:rPr>
      </w:pPr>
      <w:r w:rsidRPr="00E71FD8">
        <w:rPr>
          <w:sz w:val="28"/>
          <w:szCs w:val="28"/>
        </w:rPr>
        <w:t xml:space="preserve"> </w:t>
      </w:r>
      <w:r w:rsidRPr="00D9021B">
        <w:rPr>
          <w:rStyle w:val="af5"/>
          <w:b w:val="0"/>
          <w:sz w:val="28"/>
          <w:szCs w:val="28"/>
        </w:rPr>
        <w:t>Реализация автоматических сценариев взаимодействия</w:t>
      </w:r>
    </w:p>
    <w:p w14:paraId="36CE7F9C" w14:textId="77777777" w:rsidR="00E71FD8" w:rsidRPr="00E71FD8" w:rsidRDefault="00E71FD8" w:rsidP="00B3048D">
      <w:pPr>
        <w:pStyle w:val="af2"/>
        <w:numPr>
          <w:ilvl w:val="0"/>
          <w:numId w:val="42"/>
        </w:numPr>
        <w:rPr>
          <w:sz w:val="28"/>
          <w:szCs w:val="28"/>
        </w:rPr>
      </w:pPr>
      <w:r w:rsidRPr="00E71FD8">
        <w:rPr>
          <w:sz w:val="28"/>
          <w:szCs w:val="28"/>
        </w:rPr>
        <w:t>Разработка алгоритмов для построения последовательных диалогов и использования Inline-кнопок в соответствии с логикой проекта.</w:t>
      </w:r>
    </w:p>
    <w:p w14:paraId="2B024323" w14:textId="77777777" w:rsidR="00E71FD8" w:rsidRPr="00E71FD8" w:rsidRDefault="00E71FD8" w:rsidP="00B3048D">
      <w:pPr>
        <w:pStyle w:val="af2"/>
        <w:numPr>
          <w:ilvl w:val="0"/>
          <w:numId w:val="42"/>
        </w:numPr>
        <w:rPr>
          <w:sz w:val="28"/>
          <w:szCs w:val="28"/>
        </w:rPr>
      </w:pPr>
      <w:r w:rsidRPr="00E71FD8">
        <w:rPr>
          <w:sz w:val="28"/>
          <w:szCs w:val="28"/>
        </w:rPr>
        <w:t>Создание обработчиков запросов для проверки данных, загрузки файлов и получения обратной связи.</w:t>
      </w:r>
    </w:p>
    <w:p w14:paraId="10D669CA" w14:textId="77777777" w:rsidR="00E71FD8" w:rsidRPr="00E71FD8" w:rsidRDefault="00E71FD8" w:rsidP="00B3048D">
      <w:pPr>
        <w:pStyle w:val="af2"/>
        <w:numPr>
          <w:ilvl w:val="0"/>
          <w:numId w:val="42"/>
        </w:numPr>
        <w:rPr>
          <w:sz w:val="28"/>
          <w:szCs w:val="28"/>
        </w:rPr>
      </w:pPr>
      <w:r w:rsidRPr="00E71FD8">
        <w:rPr>
          <w:sz w:val="28"/>
          <w:szCs w:val="28"/>
        </w:rPr>
        <w:t>Интеграция модуля анализа несоответствий (возможное использование нейросети или правил на основе алгоритмов проверки документации).</w:t>
      </w:r>
    </w:p>
    <w:p w14:paraId="0CA51638" w14:textId="77777777" w:rsidR="00E71FD8" w:rsidRPr="00D9021B" w:rsidRDefault="00E71FD8" w:rsidP="00E71FD8">
      <w:pPr>
        <w:pStyle w:val="af2"/>
        <w:rPr>
          <w:b/>
          <w:sz w:val="28"/>
          <w:szCs w:val="28"/>
        </w:rPr>
      </w:pPr>
      <w:r w:rsidRPr="00E71FD8">
        <w:rPr>
          <w:sz w:val="28"/>
          <w:szCs w:val="28"/>
        </w:rPr>
        <w:t xml:space="preserve">  </w:t>
      </w:r>
      <w:r w:rsidRPr="00D9021B">
        <w:rPr>
          <w:rStyle w:val="af5"/>
          <w:b w:val="0"/>
          <w:sz w:val="28"/>
          <w:szCs w:val="28"/>
        </w:rPr>
        <w:t>Контейнеризация и деплой</w:t>
      </w:r>
    </w:p>
    <w:p w14:paraId="34521FC9" w14:textId="77777777" w:rsidR="00E71FD8" w:rsidRPr="00E71FD8" w:rsidRDefault="00E71FD8" w:rsidP="00B3048D">
      <w:pPr>
        <w:pStyle w:val="af2"/>
        <w:numPr>
          <w:ilvl w:val="0"/>
          <w:numId w:val="43"/>
        </w:numPr>
        <w:rPr>
          <w:sz w:val="28"/>
          <w:szCs w:val="28"/>
        </w:rPr>
      </w:pPr>
      <w:r w:rsidRPr="00E71FD8">
        <w:rPr>
          <w:sz w:val="28"/>
          <w:szCs w:val="28"/>
        </w:rPr>
        <w:t xml:space="preserve">Создание </w:t>
      </w:r>
      <w:proofErr w:type="spellStart"/>
      <w:r w:rsidRPr="00E71FD8">
        <w:rPr>
          <w:sz w:val="28"/>
          <w:szCs w:val="28"/>
        </w:rPr>
        <w:t>Docker</w:t>
      </w:r>
      <w:proofErr w:type="spellEnd"/>
      <w:r w:rsidRPr="00E71FD8">
        <w:rPr>
          <w:sz w:val="28"/>
          <w:szCs w:val="28"/>
        </w:rPr>
        <w:t>-файла для бэкенд-приложения чат-бота.</w:t>
      </w:r>
    </w:p>
    <w:p w14:paraId="4D9A39C3" w14:textId="77777777" w:rsidR="00E71FD8" w:rsidRPr="00E71FD8" w:rsidRDefault="00E71FD8" w:rsidP="00B3048D">
      <w:pPr>
        <w:pStyle w:val="af2"/>
        <w:numPr>
          <w:ilvl w:val="0"/>
          <w:numId w:val="43"/>
        </w:numPr>
        <w:rPr>
          <w:sz w:val="28"/>
          <w:szCs w:val="28"/>
        </w:rPr>
      </w:pPr>
      <w:r w:rsidRPr="00E71FD8">
        <w:rPr>
          <w:sz w:val="28"/>
          <w:szCs w:val="28"/>
        </w:rPr>
        <w:t xml:space="preserve">Настройка </w:t>
      </w:r>
      <w:proofErr w:type="spellStart"/>
      <w:r w:rsidRPr="00E71FD8">
        <w:rPr>
          <w:rStyle w:val="HTML"/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E71FD8">
        <w:rPr>
          <w:sz w:val="28"/>
          <w:szCs w:val="28"/>
        </w:rPr>
        <w:t xml:space="preserve"> для одновременного запуска сервиса чат-бота и базы данных </w:t>
      </w:r>
      <w:proofErr w:type="spellStart"/>
      <w:r w:rsidRPr="00E71FD8">
        <w:rPr>
          <w:sz w:val="28"/>
          <w:szCs w:val="28"/>
        </w:rPr>
        <w:t>PostgreSQL</w:t>
      </w:r>
      <w:proofErr w:type="spellEnd"/>
      <w:r w:rsidRPr="00E71FD8">
        <w:rPr>
          <w:sz w:val="28"/>
          <w:szCs w:val="28"/>
        </w:rPr>
        <w:t>.</w:t>
      </w:r>
    </w:p>
    <w:p w14:paraId="30A6BC37" w14:textId="77777777" w:rsidR="00E71FD8" w:rsidRPr="00E71FD8" w:rsidRDefault="00E71FD8" w:rsidP="00B3048D">
      <w:pPr>
        <w:pStyle w:val="af2"/>
        <w:numPr>
          <w:ilvl w:val="0"/>
          <w:numId w:val="43"/>
        </w:numPr>
        <w:rPr>
          <w:sz w:val="28"/>
          <w:szCs w:val="28"/>
        </w:rPr>
      </w:pPr>
      <w:r w:rsidRPr="00E71FD8">
        <w:rPr>
          <w:sz w:val="28"/>
          <w:szCs w:val="28"/>
        </w:rPr>
        <w:t>Развёртывание на локальном или удалённом сервере, обеспечение доступности бота для целевой аудитории.</w:t>
      </w:r>
    </w:p>
    <w:p w14:paraId="078F63AC" w14:textId="77777777" w:rsidR="00E71FD8" w:rsidRPr="00D9021B" w:rsidRDefault="00E71FD8" w:rsidP="00D9021B">
      <w:pPr>
        <w:pStyle w:val="af2"/>
        <w:rPr>
          <w:sz w:val="28"/>
          <w:szCs w:val="28"/>
        </w:rPr>
      </w:pPr>
      <w:r w:rsidRPr="00D9021B">
        <w:rPr>
          <w:sz w:val="28"/>
          <w:szCs w:val="28"/>
        </w:rPr>
        <w:t xml:space="preserve">  </w:t>
      </w:r>
      <w:r w:rsidRPr="00D9021B">
        <w:rPr>
          <w:rStyle w:val="af5"/>
          <w:sz w:val="28"/>
          <w:szCs w:val="28"/>
        </w:rPr>
        <w:t>Тестирование и отладка</w:t>
      </w:r>
    </w:p>
    <w:p w14:paraId="22EF8139" w14:textId="77777777" w:rsidR="00E71FD8" w:rsidRPr="00E71FD8" w:rsidRDefault="00E71FD8" w:rsidP="00B3048D">
      <w:pPr>
        <w:pStyle w:val="af2"/>
        <w:numPr>
          <w:ilvl w:val="0"/>
          <w:numId w:val="44"/>
        </w:numPr>
        <w:rPr>
          <w:sz w:val="28"/>
          <w:szCs w:val="28"/>
        </w:rPr>
      </w:pPr>
      <w:r w:rsidRPr="00E71FD8">
        <w:rPr>
          <w:sz w:val="28"/>
          <w:szCs w:val="28"/>
        </w:rPr>
        <w:t>Тестирование работы сценариев прикрепления файлов (проверка форматов, объёма и логов взаимодействий).</w:t>
      </w:r>
    </w:p>
    <w:p w14:paraId="593D22F9" w14:textId="77777777" w:rsidR="00E71FD8" w:rsidRPr="00E71FD8" w:rsidRDefault="00E71FD8" w:rsidP="00B3048D">
      <w:pPr>
        <w:pStyle w:val="af2"/>
        <w:numPr>
          <w:ilvl w:val="0"/>
          <w:numId w:val="44"/>
        </w:numPr>
        <w:rPr>
          <w:sz w:val="28"/>
          <w:szCs w:val="28"/>
        </w:rPr>
      </w:pPr>
      <w:r w:rsidRPr="00E71FD8">
        <w:rPr>
          <w:sz w:val="28"/>
          <w:szCs w:val="28"/>
        </w:rPr>
        <w:t>Анализ и исправление ошибок на основе обратной связи от тестовой группы пользователей.</w:t>
      </w:r>
    </w:p>
    <w:p w14:paraId="19739E4D" w14:textId="77777777" w:rsidR="00E71FD8" w:rsidRPr="00E71FD8" w:rsidRDefault="00E71FD8" w:rsidP="00B3048D">
      <w:pPr>
        <w:pStyle w:val="af2"/>
        <w:numPr>
          <w:ilvl w:val="0"/>
          <w:numId w:val="44"/>
        </w:numPr>
        <w:rPr>
          <w:sz w:val="28"/>
          <w:szCs w:val="28"/>
        </w:rPr>
      </w:pPr>
      <w:r w:rsidRPr="00E71FD8">
        <w:rPr>
          <w:sz w:val="28"/>
          <w:szCs w:val="28"/>
        </w:rPr>
        <w:t>Проверка работы чат-бота при взаимодействии с большими объёмами данных и многопользовательских сценариев.</w:t>
      </w:r>
    </w:p>
    <w:p w14:paraId="038C9C69" w14:textId="77777777" w:rsidR="009772C1" w:rsidRDefault="00AC7088" w:rsidP="00AC7088">
      <w:pPr>
        <w:pStyle w:val="12"/>
        <w:numPr>
          <w:ilvl w:val="0"/>
          <w:numId w:val="0"/>
        </w:numPr>
        <w:ind w:left="709"/>
      </w:pPr>
      <w:bookmarkStart w:id="20" w:name="_Toc199163566"/>
      <w:bookmarkEnd w:id="19"/>
      <w:r>
        <w:lastRenderedPageBreak/>
        <w:t xml:space="preserve">4 </w:t>
      </w:r>
      <w:r w:rsidR="00A53B58">
        <w:t>Организация работы</w:t>
      </w:r>
      <w:bookmarkEnd w:id="20"/>
    </w:p>
    <w:p w14:paraId="4459109B" w14:textId="77777777" w:rsidR="00D9021B" w:rsidRPr="00D9021B" w:rsidRDefault="00D9021B" w:rsidP="00D9021B">
      <w:pPr>
        <w:ind w:left="-142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 xml:space="preserve">Организация работы команды была выстроена с использованием системы управления проектами </w:t>
      </w:r>
      <w:proofErr w:type="spellStart"/>
      <w:r w:rsidRPr="00D9021B">
        <w:rPr>
          <w:rFonts w:ascii="Times New Roman" w:hAnsi="Times New Roman" w:cs="Times New Roman"/>
          <w:b/>
          <w:bCs/>
          <w:sz w:val="28"/>
          <w:szCs w:val="28"/>
        </w:rPr>
        <w:t>YouGile</w:t>
      </w:r>
      <w:proofErr w:type="spellEnd"/>
      <w:r w:rsidRPr="00D9021B">
        <w:rPr>
          <w:rFonts w:ascii="Times New Roman" w:hAnsi="Times New Roman" w:cs="Times New Roman"/>
          <w:sz w:val="28"/>
          <w:szCs w:val="28"/>
        </w:rPr>
        <w:t xml:space="preserve">, которая стала основным инструментом планирования и отслеживания задач по разработке </w:t>
      </w:r>
      <w:proofErr w:type="spellStart"/>
      <w:r w:rsidRPr="00D9021B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D9021B">
        <w:rPr>
          <w:rFonts w:ascii="Times New Roman" w:hAnsi="Times New Roman" w:cs="Times New Roman"/>
          <w:sz w:val="28"/>
          <w:szCs w:val="28"/>
        </w:rPr>
        <w:t>-бота. Тимлид настраивал рабочий процесс, определяя приоритеты и контролируя выполнение задач в соответствии с установленными дедлайнами.</w:t>
      </w:r>
    </w:p>
    <w:p w14:paraId="27DEE772" w14:textId="77777777" w:rsidR="00D9021B" w:rsidRPr="00D9021B" w:rsidRDefault="00D9021B" w:rsidP="00D9021B">
      <w:pPr>
        <w:ind w:left="-142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В команде были задействованы следующие специалисты:</w:t>
      </w:r>
    </w:p>
    <w:p w14:paraId="2D61D1CA" w14:textId="77777777" w:rsidR="00D9021B" w:rsidRPr="00D9021B" w:rsidRDefault="00D9021B" w:rsidP="00B3048D">
      <w:pPr>
        <w:numPr>
          <w:ilvl w:val="0"/>
          <w:numId w:val="45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b/>
          <w:bCs/>
          <w:sz w:val="28"/>
          <w:szCs w:val="28"/>
        </w:rPr>
        <w:t>Аналитик</w:t>
      </w:r>
      <w:r w:rsidRPr="00D9021B">
        <w:rPr>
          <w:rFonts w:ascii="Times New Roman" w:hAnsi="Times New Roman" w:cs="Times New Roman"/>
          <w:sz w:val="28"/>
          <w:szCs w:val="28"/>
        </w:rPr>
        <w:t xml:space="preserve"> — отвечал за формирование и уточнение требований, подготовку пользовательских сценариев и сбор обратной связи.</w:t>
      </w:r>
    </w:p>
    <w:p w14:paraId="1CB9EFE7" w14:textId="77777777" w:rsidR="00D9021B" w:rsidRPr="00D9021B" w:rsidRDefault="00D9021B" w:rsidP="00B3048D">
      <w:pPr>
        <w:numPr>
          <w:ilvl w:val="0"/>
          <w:numId w:val="45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r w:rsidRPr="00D9021B">
        <w:rPr>
          <w:rFonts w:ascii="Times New Roman" w:hAnsi="Times New Roman" w:cs="Times New Roman"/>
          <w:sz w:val="28"/>
          <w:szCs w:val="28"/>
        </w:rPr>
        <w:t xml:space="preserve"> — координировал работу всех участников, помогал при возникновении технических сложностей, распределял задачи и сроки, следил за прогрессом в системе управления проектами.</w:t>
      </w:r>
    </w:p>
    <w:p w14:paraId="24352944" w14:textId="77777777" w:rsidR="00D9021B" w:rsidRPr="00D9021B" w:rsidRDefault="00D9021B" w:rsidP="00B3048D">
      <w:pPr>
        <w:numPr>
          <w:ilvl w:val="0"/>
          <w:numId w:val="45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b/>
          <w:bCs/>
          <w:sz w:val="28"/>
          <w:szCs w:val="28"/>
        </w:rPr>
        <w:t>Разработчик</w:t>
      </w:r>
      <w:r w:rsidRPr="00D9021B">
        <w:rPr>
          <w:rFonts w:ascii="Times New Roman" w:hAnsi="Times New Roman" w:cs="Times New Roman"/>
          <w:sz w:val="28"/>
          <w:szCs w:val="28"/>
        </w:rPr>
        <w:t xml:space="preserve"> — реализовывал функционал бота, работал с базой данных и логикой интерактивных меню, решал технические задачи, связанные с внедрением и оптимизацией кода.</w:t>
      </w:r>
    </w:p>
    <w:p w14:paraId="267CDFF5" w14:textId="77777777" w:rsidR="00D9021B" w:rsidRPr="00D9021B" w:rsidRDefault="00D9021B" w:rsidP="00D9021B">
      <w:pPr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Для каждого этапа проекта создавались отдельные спринты (итерации разработки), а задачи разбивались на подзадачи с указанием приоритетов и сроков выполнения. Такая детализация позволяла каждому члену команды сосредоточиться на своей зоне ответственности, сохраняя при этом общее видение проекта. Тимлид регулярно проводил встречи (митинги), на которых участники команды:</w:t>
      </w:r>
    </w:p>
    <w:p w14:paraId="1FA89412" w14:textId="77777777" w:rsidR="00D9021B" w:rsidRPr="00D9021B" w:rsidRDefault="00D9021B" w:rsidP="00B3048D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Отчитывались о выполненных задачах.</w:t>
      </w:r>
    </w:p>
    <w:p w14:paraId="214536C1" w14:textId="77777777" w:rsidR="00D9021B" w:rsidRPr="00D9021B" w:rsidRDefault="00D9021B" w:rsidP="00B3048D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Обсуждали возникшие проблемы или блокирующие факторы.</w:t>
      </w:r>
    </w:p>
    <w:p w14:paraId="77525723" w14:textId="77777777" w:rsidR="00D9021B" w:rsidRPr="00D9021B" w:rsidRDefault="00D9021B" w:rsidP="00B3048D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Уточняли дальнейшие шаги и корректировали приоритеты по мере необходимости.</w:t>
      </w:r>
    </w:p>
    <w:p w14:paraId="2CE5CF6E" w14:textId="77777777" w:rsidR="00D9021B" w:rsidRPr="00D9021B" w:rsidRDefault="00D9021B" w:rsidP="00D9021B">
      <w:pPr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При возникновении сложностей у разработчика или аналитика тимлид оперативно подключался, чтобы помочь с интеграцией сложных компонентов, настройкой окружения или устранением критических ошибок. Такой подход позволял разгрузить команду и сократить время решения проблем.</w:t>
      </w:r>
    </w:p>
    <w:p w14:paraId="0753703A" w14:textId="77777777" w:rsidR="00D9021B" w:rsidRPr="00D9021B" w:rsidRDefault="00D9021B" w:rsidP="00D9021B">
      <w:pPr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Немаловажную роль играла внутренняя коммуникация:</w:t>
      </w:r>
    </w:p>
    <w:p w14:paraId="27051C91" w14:textId="77777777" w:rsidR="00D9021B" w:rsidRPr="00D9021B" w:rsidRDefault="00D9021B" w:rsidP="00B3048D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 xml:space="preserve">Регулярные </w:t>
      </w:r>
      <w:proofErr w:type="spellStart"/>
      <w:r w:rsidRPr="00D9021B">
        <w:rPr>
          <w:rFonts w:ascii="Times New Roman" w:hAnsi="Times New Roman" w:cs="Times New Roman"/>
          <w:sz w:val="28"/>
          <w:szCs w:val="28"/>
        </w:rPr>
        <w:t>созвоны</w:t>
      </w:r>
      <w:proofErr w:type="spellEnd"/>
      <w:r w:rsidRPr="00D9021B">
        <w:rPr>
          <w:rFonts w:ascii="Times New Roman" w:hAnsi="Times New Roman" w:cs="Times New Roman"/>
          <w:sz w:val="28"/>
          <w:szCs w:val="28"/>
        </w:rPr>
        <w:t>: команда созванивалась для синхронизации, выяснения приоритетов и решения спорных моментов.</w:t>
      </w:r>
    </w:p>
    <w:p w14:paraId="0A25A2B2" w14:textId="77777777" w:rsidR="00D9021B" w:rsidRPr="00D9021B" w:rsidRDefault="00D9021B" w:rsidP="00B3048D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Чаты в мессенджере: оперативное обсуждение мелких вопросов, обмен скриншотами и файлами, координация с участниками проекта.</w:t>
      </w:r>
    </w:p>
    <w:p w14:paraId="60DF4D18" w14:textId="77777777" w:rsidR="00D9021B" w:rsidRPr="00D9021B" w:rsidRDefault="00D9021B" w:rsidP="00B3048D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 xml:space="preserve">Документация в </w:t>
      </w:r>
      <w:proofErr w:type="spellStart"/>
      <w:r w:rsidRPr="00D9021B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D9021B">
        <w:rPr>
          <w:rFonts w:ascii="Times New Roman" w:hAnsi="Times New Roman" w:cs="Times New Roman"/>
          <w:sz w:val="28"/>
          <w:szCs w:val="28"/>
        </w:rPr>
        <w:t>: ведение подробного описания задач, комментариев и истории изменений, что позволяло новым участникам быстро вникать в контекст проекта.</w:t>
      </w:r>
    </w:p>
    <w:p w14:paraId="719D8807" w14:textId="77777777" w:rsidR="00D9021B" w:rsidRPr="00F36654" w:rsidRDefault="00D9021B" w:rsidP="00D9021B">
      <w:pPr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lastRenderedPageBreak/>
        <w:t>В итоге подобная модель управления и налаженная коммуникация способствовали эффективной координации всех процессов разработки. Каждый член команды понимал свой вклад и сроки выполнения задач, а тимлид обеспечивал соблюдение дедлайнов и качество конечного результата. Такой подход не только повысил продуктивность</w:t>
      </w:r>
      <w:r w:rsidRPr="00002B8D">
        <w:rPr>
          <w:rFonts w:ascii="Times New Roman" w:hAnsi="Times New Roman" w:cs="Times New Roman"/>
          <w:sz w:val="28"/>
          <w:szCs w:val="28"/>
        </w:rPr>
        <w:t>, но и укрепил взаимодействие между участниками проекта.</w:t>
      </w:r>
    </w:p>
    <w:p w14:paraId="43786D7A" w14:textId="77777777" w:rsidR="00A53B58" w:rsidRPr="00A53B58" w:rsidRDefault="00A53B58" w:rsidP="00A53B58">
      <w:pPr>
        <w:pStyle w:val="22"/>
        <w:rPr>
          <w:lang w:eastAsia="en-US"/>
        </w:rPr>
      </w:pPr>
    </w:p>
    <w:p w14:paraId="7E0CC1C0" w14:textId="77777777" w:rsidR="00706D90" w:rsidRPr="00706D90" w:rsidRDefault="00706D90" w:rsidP="00706D90">
      <w:pPr>
        <w:pStyle w:val="22"/>
        <w:rPr>
          <w:lang w:eastAsia="en-US"/>
        </w:rPr>
      </w:pPr>
    </w:p>
    <w:p w14:paraId="4A71DA2F" w14:textId="77777777" w:rsidR="006559AE" w:rsidRDefault="006559AE" w:rsidP="00127886">
      <w:pPr>
        <w:pStyle w:val="110"/>
      </w:pPr>
      <w:bookmarkStart w:id="21" w:name="_Toc8214335"/>
      <w:bookmarkStart w:id="22" w:name="_Toc164096968"/>
      <w:bookmarkStart w:id="23" w:name="_Toc196860986"/>
      <w:bookmarkStart w:id="24" w:name="_Toc196862099"/>
      <w:bookmarkStart w:id="25" w:name="_Toc196862361"/>
      <w:bookmarkStart w:id="26" w:name="_Toc196862599"/>
      <w:bookmarkStart w:id="27" w:name="_Toc196862850"/>
      <w:bookmarkStart w:id="28" w:name="_Toc196863068"/>
      <w:bookmarkStart w:id="29" w:name="_Toc199163567"/>
      <w:r>
        <w:lastRenderedPageBreak/>
        <w:t>З</w:t>
      </w:r>
      <w:r w:rsidR="00B26509">
        <w:t>АКЛЮЧЕНИЕ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CCC2B99" w14:textId="77777777" w:rsidR="00AC7088" w:rsidRDefault="00D9021B" w:rsidP="00AC708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 xml:space="preserve">С поставленной задачей по разработке функционала </w:t>
      </w:r>
      <w:proofErr w:type="spellStart"/>
      <w:r w:rsidRPr="00D9021B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D9021B">
        <w:rPr>
          <w:rFonts w:ascii="Times New Roman" w:hAnsi="Times New Roman" w:cs="Times New Roman"/>
          <w:sz w:val="28"/>
          <w:szCs w:val="28"/>
        </w:rPr>
        <w:t>-бота мы успешно справились. В процессе реализации возникали некоторые трудности, особенно на эт</w:t>
      </w:r>
      <w:r w:rsidR="009F7A60">
        <w:rPr>
          <w:rFonts w:ascii="Times New Roman" w:hAnsi="Times New Roman" w:cs="Times New Roman"/>
          <w:sz w:val="28"/>
          <w:szCs w:val="28"/>
        </w:rPr>
        <w:t xml:space="preserve">апах интеграции с базой </w:t>
      </w:r>
      <w:proofErr w:type="gramStart"/>
      <w:r w:rsidR="009F7A60">
        <w:rPr>
          <w:rFonts w:ascii="Times New Roman" w:hAnsi="Times New Roman" w:cs="Times New Roman"/>
          <w:sz w:val="28"/>
          <w:szCs w:val="28"/>
        </w:rPr>
        <w:t>данных</w:t>
      </w:r>
      <w:proofErr w:type="gramEnd"/>
      <w:r w:rsidR="009F7A60">
        <w:rPr>
          <w:rFonts w:ascii="Times New Roman" w:hAnsi="Times New Roman" w:cs="Times New Roman"/>
          <w:sz w:val="28"/>
          <w:szCs w:val="28"/>
        </w:rPr>
        <w:t xml:space="preserve"> </w:t>
      </w:r>
      <w:r w:rsidRPr="00D9021B">
        <w:rPr>
          <w:rFonts w:ascii="Times New Roman" w:hAnsi="Times New Roman" w:cs="Times New Roman"/>
          <w:sz w:val="28"/>
          <w:szCs w:val="28"/>
        </w:rPr>
        <w:t>однако профессионализм и упорство команды позволили оперативно решить все проблемы.</w:t>
      </w:r>
    </w:p>
    <w:p w14:paraId="0FB13CFD" w14:textId="77777777" w:rsidR="00AC7088" w:rsidRDefault="00D9021B" w:rsidP="00AC708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Грамотное распределение задач и координация работы тимлидом помогли уложиться в установленные сроки и выпустить первую версию бота, соответствующую ключевым требованиям технического задания.</w:t>
      </w:r>
    </w:p>
    <w:p w14:paraId="1D7D766D" w14:textId="77777777" w:rsidR="00AC7088" w:rsidRDefault="00D9021B" w:rsidP="00AC708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 xml:space="preserve"> Текущая версия уже выполняет основную </w:t>
      </w:r>
      <w:r w:rsidR="009F7A60">
        <w:rPr>
          <w:rFonts w:ascii="Times New Roman" w:hAnsi="Times New Roman" w:cs="Times New Roman"/>
          <w:sz w:val="28"/>
          <w:szCs w:val="28"/>
        </w:rPr>
        <w:t xml:space="preserve">задачу. </w:t>
      </w:r>
      <w:r w:rsidRPr="00D9021B">
        <w:rPr>
          <w:rFonts w:ascii="Times New Roman" w:hAnsi="Times New Roman" w:cs="Times New Roman"/>
          <w:sz w:val="28"/>
          <w:szCs w:val="28"/>
        </w:rPr>
        <w:t xml:space="preserve">В дальнейшем планируется более активное тестирование бота реальными пользователями, чтобы выявить потенциальные улучшения </w:t>
      </w:r>
      <w:r w:rsidR="00AC7088">
        <w:rPr>
          <w:rFonts w:ascii="Times New Roman" w:hAnsi="Times New Roman" w:cs="Times New Roman"/>
          <w:sz w:val="28"/>
          <w:szCs w:val="28"/>
        </w:rPr>
        <w:t>и устранить возможные недочёты.</w:t>
      </w:r>
    </w:p>
    <w:p w14:paraId="7134F622" w14:textId="77777777" w:rsidR="004550D3" w:rsidRDefault="00D9021B" w:rsidP="00AC708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>На основе полученной обратной связи будут вноситься корректировки в сценарии диалогов и механизмы сбора данных, а также расширяться функциона</w:t>
      </w:r>
      <w:r w:rsidR="009F7A60">
        <w:rPr>
          <w:rFonts w:ascii="Times New Roman" w:hAnsi="Times New Roman" w:cs="Times New Roman"/>
          <w:sz w:val="28"/>
          <w:szCs w:val="28"/>
        </w:rPr>
        <w:t xml:space="preserve">л. </w:t>
      </w:r>
      <w:r w:rsidRPr="00D9021B">
        <w:rPr>
          <w:rFonts w:ascii="Times New Roman" w:hAnsi="Times New Roman" w:cs="Times New Roman"/>
          <w:sz w:val="28"/>
          <w:szCs w:val="28"/>
        </w:rPr>
        <w:t xml:space="preserve">Проект прошёл важный этап разработки: теперь перед нами стоит задача сделать бота ещё более стабильным и готовым к масштабированию, а также адаптировать его к растущим потребностям компании и пользователей. </w:t>
      </w:r>
    </w:p>
    <w:p w14:paraId="17D35B95" w14:textId="77777777" w:rsidR="00D9021B" w:rsidRPr="00D9021B" w:rsidRDefault="00D9021B" w:rsidP="00AC708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9021B">
        <w:rPr>
          <w:rFonts w:ascii="Times New Roman" w:hAnsi="Times New Roman" w:cs="Times New Roman"/>
          <w:sz w:val="28"/>
          <w:szCs w:val="28"/>
        </w:rPr>
        <w:t xml:space="preserve">Мы уверены, что дальнейшее улучшение системы позволит добиться существенных результатов в повышении качества поддержки и ускорении решения проблем, а также укрепит лояльность клиентов и репутацию </w:t>
      </w:r>
      <w:proofErr w:type="spellStart"/>
      <w:r w:rsidRPr="00D9021B">
        <w:rPr>
          <w:rFonts w:ascii="Times New Roman" w:hAnsi="Times New Roman" w:cs="Times New Roman"/>
          <w:sz w:val="28"/>
          <w:szCs w:val="28"/>
        </w:rPr>
        <w:t>inpad.store</w:t>
      </w:r>
      <w:proofErr w:type="spellEnd"/>
      <w:r w:rsidRPr="00D9021B">
        <w:rPr>
          <w:rFonts w:ascii="Times New Roman" w:hAnsi="Times New Roman" w:cs="Times New Roman"/>
          <w:sz w:val="28"/>
          <w:szCs w:val="28"/>
        </w:rPr>
        <w:t>.</w:t>
      </w:r>
    </w:p>
    <w:p w14:paraId="226D25E4" w14:textId="77777777" w:rsidR="00FB2AE9" w:rsidRPr="001A2235" w:rsidRDefault="00FB2AE9" w:rsidP="001A2235">
      <w:pPr>
        <w:pStyle w:val="22"/>
      </w:pPr>
      <w:r w:rsidRPr="001A2235">
        <w:br w:type="page"/>
      </w:r>
    </w:p>
    <w:p w14:paraId="50536F99" w14:textId="77777777" w:rsidR="001A09FB" w:rsidRDefault="001A09FB" w:rsidP="00C13DB5">
      <w:pPr>
        <w:pStyle w:val="110"/>
      </w:pPr>
      <w:bookmarkStart w:id="30" w:name="_Toc477525073"/>
      <w:bookmarkStart w:id="31" w:name="_Toc477526600"/>
      <w:bookmarkStart w:id="32" w:name="_Toc477526815"/>
      <w:bookmarkStart w:id="33" w:name="_Toc477529038"/>
      <w:bookmarkStart w:id="34" w:name="_Toc477530301"/>
      <w:bookmarkStart w:id="35" w:name="_Toc477532641"/>
      <w:bookmarkStart w:id="36" w:name="_Toc8214336"/>
      <w:bookmarkStart w:id="37" w:name="_Toc164096969"/>
      <w:bookmarkStart w:id="38" w:name="_Toc196860987"/>
      <w:bookmarkStart w:id="39" w:name="_Toc196862100"/>
      <w:bookmarkStart w:id="40" w:name="_Toc196862362"/>
      <w:bookmarkStart w:id="41" w:name="_Toc196862600"/>
      <w:bookmarkStart w:id="42" w:name="_Toc196862851"/>
      <w:bookmarkStart w:id="43" w:name="_Toc196863069"/>
      <w:bookmarkStart w:id="44" w:name="_Toc199163568"/>
      <w:r w:rsidRPr="00FB2AE9">
        <w:lastRenderedPageBreak/>
        <w:t>С</w:t>
      </w:r>
      <w:r w:rsidR="00B26509">
        <w:t>ПИСОК ИСПОЛЬЗОВАННЫХ ИСТОЧНИКОВ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2BED1D45" w14:textId="77777777" w:rsidR="007239F8" w:rsidRPr="007239F8" w:rsidRDefault="007239F8" w:rsidP="00B3048D">
      <w:pPr>
        <w:pStyle w:val="af6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39F8">
        <w:rPr>
          <w:rFonts w:ascii="Times New Roman" w:hAnsi="Times New Roman" w:cs="Times New Roman"/>
          <w:sz w:val="28"/>
          <w:szCs w:val="28"/>
          <w:lang w:val="en-US"/>
        </w:rPr>
        <w:t>Python Software Foundation. (2023).</w:t>
      </w:r>
      <w:r w:rsidRPr="007239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>Документация</w:t>
      </w:r>
      <w:r w:rsidRPr="007239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Pr="007239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Python 3.</w:t>
      </w:r>
      <w:r w:rsidRPr="007239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239F8">
        <w:rPr>
          <w:rFonts w:ascii="Times New Roman" w:hAnsi="Times New Roman" w:cs="Times New Roman"/>
          <w:sz w:val="28"/>
          <w:szCs w:val="28"/>
        </w:rPr>
        <w:t xml:space="preserve">Получено с </w:t>
      </w:r>
      <w:hyperlink r:id="rId8" w:tgtFrame="_new" w:history="1">
        <w:r w:rsidRPr="007239F8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239F8">
          <w:rPr>
            <w:rStyle w:val="af4"/>
            <w:rFonts w:ascii="Times New Roman" w:hAnsi="Times New Roman" w:cs="Times New Roman"/>
            <w:sz w:val="28"/>
            <w:szCs w:val="28"/>
          </w:rPr>
          <w:t>://</w:t>
        </w:r>
        <w:r w:rsidRPr="007239F8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7239F8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Pr="007239F8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7239F8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Pr="007239F8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7239F8">
          <w:rPr>
            <w:rStyle w:val="af4"/>
            <w:rFonts w:ascii="Times New Roman" w:hAnsi="Times New Roman" w:cs="Times New Roman"/>
            <w:sz w:val="28"/>
            <w:szCs w:val="28"/>
          </w:rPr>
          <w:t>/3/</w:t>
        </w:r>
      </w:hyperlink>
    </w:p>
    <w:p w14:paraId="4288ADFE" w14:textId="77777777" w:rsidR="007239F8" w:rsidRPr="007239F8" w:rsidRDefault="007239F8" w:rsidP="00B3048D">
      <w:pPr>
        <w:pStyle w:val="af6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39F8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239F8"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 w:rsidRPr="007239F8">
        <w:rPr>
          <w:rFonts w:ascii="Times New Roman" w:hAnsi="Times New Roman" w:cs="Times New Roman"/>
          <w:sz w:val="28"/>
          <w:szCs w:val="28"/>
        </w:rPr>
        <w:t>. (2023).</w:t>
      </w:r>
      <w:r w:rsidRPr="007239F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  <w:lang w:val="en-US"/>
        </w:rPr>
        <w:t>Aiogram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: Асинхронная </w:t>
      </w:r>
      <w:r w:rsidRPr="007239F8"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</w:t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-библиотека для </w:t>
      </w:r>
      <w:r w:rsidRPr="007239F8">
        <w:rPr>
          <w:rFonts w:ascii="Times New Roman" w:hAnsi="Times New Roman" w:cs="Times New Roman"/>
          <w:i/>
          <w:iCs/>
          <w:sz w:val="28"/>
          <w:szCs w:val="28"/>
          <w:lang w:val="en-US"/>
        </w:rPr>
        <w:t>Telegram</w:t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239F8">
        <w:rPr>
          <w:rFonts w:ascii="Times New Roman" w:hAnsi="Times New Roman" w:cs="Times New Roman"/>
          <w:i/>
          <w:iCs/>
          <w:sz w:val="28"/>
          <w:szCs w:val="28"/>
          <w:lang w:val="en-US"/>
        </w:rPr>
        <w:t>Bot</w:t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239F8">
        <w:rPr>
          <w:rFonts w:ascii="Times New Roman" w:hAnsi="Times New Roman" w:cs="Times New Roman"/>
          <w:i/>
          <w:iCs/>
          <w:sz w:val="28"/>
          <w:szCs w:val="28"/>
          <w:lang w:val="en-US"/>
        </w:rPr>
        <w:t>API</w:t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239F8">
        <w:rPr>
          <w:rFonts w:ascii="Times New Roman" w:hAnsi="Times New Roman" w:cs="Times New Roman"/>
          <w:sz w:val="28"/>
          <w:szCs w:val="28"/>
        </w:rPr>
        <w:br/>
        <w:t xml:space="preserve">Получено с </w:t>
      </w:r>
      <w:hyperlink r:id="rId9" w:history="1">
        <w:r w:rsidRPr="00FC516A">
          <w:rPr>
            <w:rStyle w:val="af4"/>
            <w:rFonts w:ascii="Times New Roman" w:hAnsi="Times New Roman" w:cs="Times New Roman"/>
            <w:sz w:val="28"/>
            <w:szCs w:val="28"/>
          </w:rPr>
          <w:t>https://docs.aiogram.dev/</w:t>
        </w:r>
      </w:hyperlink>
    </w:p>
    <w:p w14:paraId="1087BF85" w14:textId="77777777" w:rsidR="007239F8" w:rsidRPr="00FC516A" w:rsidRDefault="007239F8" w:rsidP="00B3048D">
      <w:pPr>
        <w:pStyle w:val="af6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9F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239F8">
        <w:rPr>
          <w:rFonts w:ascii="Times New Roman" w:hAnsi="Times New Roman" w:cs="Times New Roman"/>
          <w:sz w:val="28"/>
          <w:szCs w:val="28"/>
        </w:rPr>
        <w:t>. (2023).</w:t>
      </w:r>
      <w:r w:rsidRPr="007239F8">
        <w:rPr>
          <w:rFonts w:ascii="Times New Roman" w:hAnsi="Times New Roman" w:cs="Times New Roman"/>
          <w:sz w:val="28"/>
          <w:szCs w:val="28"/>
        </w:rPr>
        <w:br/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Официальная документация по </w:t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</w:rPr>
        <w:t>Telegram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</w:rPr>
        <w:t>Bot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 API.</w:t>
      </w:r>
      <w:r w:rsidRPr="007239F8">
        <w:rPr>
          <w:rFonts w:ascii="Times New Roman" w:hAnsi="Times New Roman" w:cs="Times New Roman"/>
          <w:sz w:val="28"/>
          <w:szCs w:val="28"/>
        </w:rPr>
        <w:br/>
        <w:t>Получено</w:t>
      </w:r>
      <w:r w:rsidRPr="00FC516A">
        <w:rPr>
          <w:rFonts w:ascii="Times New Roman" w:hAnsi="Times New Roman" w:cs="Times New Roman"/>
          <w:sz w:val="28"/>
          <w:szCs w:val="28"/>
        </w:rPr>
        <w:t xml:space="preserve"> </w:t>
      </w:r>
      <w:r w:rsidRPr="007239F8">
        <w:rPr>
          <w:rFonts w:ascii="Times New Roman" w:hAnsi="Times New Roman" w:cs="Times New Roman"/>
          <w:sz w:val="28"/>
          <w:szCs w:val="28"/>
        </w:rPr>
        <w:t>с</w:t>
      </w:r>
      <w:r w:rsidRPr="00FC516A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FC516A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</w:rPr>
          <w:t>://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core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telegram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</w:rPr>
          <w:t>/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bots</w:t>
        </w:r>
        <w:r w:rsidRPr="00FC516A">
          <w:rPr>
            <w:rStyle w:val="af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FC516A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</w:hyperlink>
    </w:p>
    <w:p w14:paraId="42CB076A" w14:textId="77777777" w:rsidR="007239F8" w:rsidRPr="007239F8" w:rsidRDefault="007239F8" w:rsidP="00B3048D">
      <w:pPr>
        <w:pStyle w:val="af6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7239F8">
        <w:rPr>
          <w:rFonts w:ascii="Times New Roman" w:hAnsi="Times New Roman" w:cs="Times New Roman"/>
          <w:sz w:val="28"/>
          <w:szCs w:val="28"/>
          <w:lang w:val="en-US"/>
        </w:rPr>
        <w:t xml:space="preserve">PostgreSQL Global Development Group. </w:t>
      </w:r>
      <w:r w:rsidRPr="00CD14A4">
        <w:rPr>
          <w:rFonts w:ascii="Times New Roman" w:hAnsi="Times New Roman" w:cs="Times New Roman"/>
          <w:sz w:val="28"/>
          <w:szCs w:val="28"/>
          <w:lang w:val="en-US"/>
        </w:rPr>
        <w:t>(2023).</w:t>
      </w:r>
      <w:r w:rsidRPr="00CD14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>Документация</w:t>
      </w:r>
      <w:r w:rsidRPr="00CD14A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Pr="00CD14A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PostgreSQL (</w:t>
      </w:r>
      <w:r w:rsidRPr="007239F8">
        <w:rPr>
          <w:rFonts w:ascii="Times New Roman" w:hAnsi="Times New Roman" w:cs="Times New Roman"/>
          <w:i/>
          <w:iCs/>
          <w:sz w:val="28"/>
          <w:szCs w:val="28"/>
        </w:rPr>
        <w:t>версия</w:t>
      </w:r>
      <w:r w:rsidRPr="00CD14A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15).</w:t>
      </w:r>
      <w:r w:rsidRPr="00CD14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239F8">
        <w:rPr>
          <w:rFonts w:ascii="Times New Roman" w:hAnsi="Times New Roman" w:cs="Times New Roman"/>
          <w:sz w:val="28"/>
          <w:szCs w:val="28"/>
        </w:rPr>
        <w:t xml:space="preserve">Получено с </w:t>
      </w:r>
      <w:hyperlink r:id="rId11" w:tgtFrame="_new" w:history="1">
        <w:r w:rsidRPr="007239F8">
          <w:rPr>
            <w:rStyle w:val="af4"/>
            <w:rFonts w:ascii="Times New Roman" w:hAnsi="Times New Roman" w:cs="Times New Roman"/>
            <w:sz w:val="28"/>
            <w:szCs w:val="28"/>
          </w:rPr>
          <w:t>https://www.postgresql.org/docs/15/</w:t>
        </w:r>
      </w:hyperlink>
    </w:p>
    <w:p w14:paraId="01E84CE5" w14:textId="77777777" w:rsidR="007239F8" w:rsidRPr="007239F8" w:rsidRDefault="007239F8" w:rsidP="00B3048D">
      <w:pPr>
        <w:pStyle w:val="af6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9F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239F8">
        <w:rPr>
          <w:rFonts w:ascii="Times New Roman" w:hAnsi="Times New Roman" w:cs="Times New Roman"/>
          <w:sz w:val="28"/>
          <w:szCs w:val="28"/>
        </w:rPr>
        <w:t xml:space="preserve"> Inc. (2023).</w:t>
      </w:r>
      <w:r w:rsidRPr="007239F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</w:rPr>
        <w:t>Docs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: документация по установке и использованию </w:t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239F8">
        <w:rPr>
          <w:rFonts w:ascii="Times New Roman" w:hAnsi="Times New Roman" w:cs="Times New Roman"/>
          <w:sz w:val="28"/>
          <w:szCs w:val="28"/>
        </w:rPr>
        <w:br/>
        <w:t xml:space="preserve">Получено с </w:t>
      </w:r>
      <w:hyperlink r:id="rId12" w:history="1">
        <w:r w:rsidRPr="00FC516A">
          <w:rPr>
            <w:rStyle w:val="af4"/>
            <w:rFonts w:ascii="Times New Roman" w:hAnsi="Times New Roman" w:cs="Times New Roman"/>
            <w:sz w:val="28"/>
            <w:szCs w:val="28"/>
          </w:rPr>
          <w:t>https://docs.docker.com/</w:t>
        </w:r>
      </w:hyperlink>
    </w:p>
    <w:p w14:paraId="47DAA96F" w14:textId="77777777" w:rsidR="007239F8" w:rsidRDefault="007239F8" w:rsidP="00B3048D">
      <w:pPr>
        <w:pStyle w:val="af6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9F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239F8">
        <w:rPr>
          <w:rFonts w:ascii="Times New Roman" w:hAnsi="Times New Roman" w:cs="Times New Roman"/>
          <w:sz w:val="28"/>
          <w:szCs w:val="28"/>
        </w:rPr>
        <w:t xml:space="preserve"> Inc. (2023).</w:t>
      </w:r>
      <w:r w:rsidRPr="007239F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</w:rPr>
        <w:t>docker-compose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: документация по управлению </w:t>
      </w:r>
      <w:proofErr w:type="spellStart"/>
      <w:r w:rsidRPr="007239F8">
        <w:rPr>
          <w:rFonts w:ascii="Times New Roman" w:hAnsi="Times New Roman" w:cs="Times New Roman"/>
          <w:i/>
          <w:iCs/>
          <w:sz w:val="28"/>
          <w:szCs w:val="28"/>
        </w:rPr>
        <w:t>многоконтейнерными</w:t>
      </w:r>
      <w:proofErr w:type="spellEnd"/>
      <w:r w:rsidRPr="007239F8">
        <w:rPr>
          <w:rFonts w:ascii="Times New Roman" w:hAnsi="Times New Roman" w:cs="Times New Roman"/>
          <w:i/>
          <w:iCs/>
          <w:sz w:val="28"/>
          <w:szCs w:val="28"/>
        </w:rPr>
        <w:t xml:space="preserve"> приложениями.</w:t>
      </w:r>
      <w:r w:rsidRPr="007239F8">
        <w:rPr>
          <w:rFonts w:ascii="Times New Roman" w:hAnsi="Times New Roman" w:cs="Times New Roman"/>
          <w:sz w:val="28"/>
          <w:szCs w:val="28"/>
        </w:rPr>
        <w:br/>
        <w:t xml:space="preserve">Получено с </w:t>
      </w:r>
      <w:hyperlink r:id="rId13" w:history="1">
        <w:r w:rsidRPr="00A23AE9">
          <w:rPr>
            <w:rStyle w:val="af4"/>
            <w:rFonts w:ascii="Times New Roman" w:hAnsi="Times New Roman" w:cs="Times New Roman"/>
            <w:sz w:val="28"/>
            <w:szCs w:val="28"/>
          </w:rPr>
          <w:t>https://docs.docker.com/compose/</w:t>
        </w:r>
      </w:hyperlink>
    </w:p>
    <w:p w14:paraId="2AA2E2AA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45DE6E59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013C16F7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7949B1E8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1B3B099F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42ECCCD6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117B10CD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394040E5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71066269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1CFA5274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4A39ECCE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2B3E6B4F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14A792B0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7BB32D5F" w14:textId="77777777" w:rsid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23E081A3" w14:textId="77777777" w:rsidR="007239F8" w:rsidRPr="007239F8" w:rsidRDefault="007239F8" w:rsidP="007239F8">
      <w:pPr>
        <w:rPr>
          <w:rFonts w:ascii="Times New Roman" w:hAnsi="Times New Roman" w:cs="Times New Roman"/>
          <w:sz w:val="28"/>
          <w:szCs w:val="28"/>
        </w:rPr>
      </w:pPr>
    </w:p>
    <w:p w14:paraId="76DA01E2" w14:textId="77777777" w:rsidR="007239F8" w:rsidRDefault="007239F8" w:rsidP="007239F8">
      <w:pPr>
        <w:pStyle w:val="22"/>
      </w:pPr>
    </w:p>
    <w:p w14:paraId="248739BB" w14:textId="77777777" w:rsidR="007239F8" w:rsidRDefault="007239F8" w:rsidP="007239F8">
      <w:pPr>
        <w:pStyle w:val="22"/>
      </w:pPr>
    </w:p>
    <w:p w14:paraId="72BE93DF" w14:textId="77777777" w:rsidR="007239F8" w:rsidRDefault="007239F8" w:rsidP="007239F8">
      <w:pPr>
        <w:pStyle w:val="22"/>
      </w:pPr>
    </w:p>
    <w:p w14:paraId="143BC328" w14:textId="77777777" w:rsidR="00986E24" w:rsidRPr="00986E24" w:rsidRDefault="00986E24" w:rsidP="004550D3">
      <w:pPr>
        <w:pStyle w:val="53"/>
        <w:numPr>
          <w:ilvl w:val="0"/>
          <w:numId w:val="0"/>
        </w:numPr>
      </w:pPr>
    </w:p>
    <w:sectPr w:rsidR="00986E24" w:rsidRPr="00986E24" w:rsidSect="00B41F0C">
      <w:headerReference w:type="default" r:id="rId14"/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BA09C" w14:textId="77777777" w:rsidR="00A50EB8" w:rsidRDefault="00A50EB8" w:rsidP="00E070CB">
      <w:pPr>
        <w:spacing w:line="240" w:lineRule="auto"/>
      </w:pPr>
      <w:r>
        <w:separator/>
      </w:r>
    </w:p>
    <w:p w14:paraId="474D7410" w14:textId="77777777" w:rsidR="00A50EB8" w:rsidRDefault="00A50EB8"/>
    <w:p w14:paraId="016A592A" w14:textId="77777777" w:rsidR="00A50EB8" w:rsidRDefault="00A50EB8"/>
  </w:endnote>
  <w:endnote w:type="continuationSeparator" w:id="0">
    <w:p w14:paraId="4C062D4E" w14:textId="77777777" w:rsidR="00A50EB8" w:rsidRDefault="00A50EB8" w:rsidP="00E070CB">
      <w:pPr>
        <w:spacing w:line="240" w:lineRule="auto"/>
      </w:pPr>
      <w:r>
        <w:continuationSeparator/>
      </w:r>
    </w:p>
    <w:p w14:paraId="2404D4F1" w14:textId="77777777" w:rsidR="00A50EB8" w:rsidRDefault="00A50EB8"/>
    <w:p w14:paraId="6869DF97" w14:textId="77777777" w:rsidR="00A50EB8" w:rsidRDefault="00A50E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9AE01EA" w14:textId="77777777" w:rsidR="00D9021B" w:rsidRPr="00BE15C1" w:rsidRDefault="00D9021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4550D3">
          <w:rPr>
            <w:rFonts w:ascii="Times New Roman" w:hAnsi="Times New Roman" w:cs="Times New Roman"/>
            <w:noProof/>
            <w:sz w:val="28"/>
          </w:rPr>
          <w:t>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5D939" w14:textId="77777777" w:rsidR="00A50EB8" w:rsidRDefault="00A50EB8" w:rsidP="00E070CB">
      <w:pPr>
        <w:spacing w:line="240" w:lineRule="auto"/>
      </w:pPr>
      <w:r>
        <w:separator/>
      </w:r>
    </w:p>
    <w:p w14:paraId="064B4D42" w14:textId="77777777" w:rsidR="00A50EB8" w:rsidRDefault="00A50EB8"/>
    <w:p w14:paraId="11DF7F86" w14:textId="77777777" w:rsidR="00A50EB8" w:rsidRDefault="00A50EB8"/>
  </w:footnote>
  <w:footnote w:type="continuationSeparator" w:id="0">
    <w:p w14:paraId="1C6520AA" w14:textId="77777777" w:rsidR="00A50EB8" w:rsidRDefault="00A50EB8" w:rsidP="00E070CB">
      <w:pPr>
        <w:spacing w:line="240" w:lineRule="auto"/>
      </w:pPr>
      <w:r>
        <w:continuationSeparator/>
      </w:r>
    </w:p>
    <w:p w14:paraId="6EA2E00A" w14:textId="77777777" w:rsidR="00A50EB8" w:rsidRDefault="00A50EB8"/>
    <w:p w14:paraId="7979C801" w14:textId="77777777" w:rsidR="00A50EB8" w:rsidRDefault="00A50E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769DD" w14:textId="77777777" w:rsidR="00D9021B" w:rsidRDefault="00D9021B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E60E4"/>
    <w:multiLevelType w:val="hybridMultilevel"/>
    <w:tmpl w:val="88B89524"/>
    <w:lvl w:ilvl="0" w:tplc="6166FE4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9B3F59"/>
    <w:multiLevelType w:val="hybridMultilevel"/>
    <w:tmpl w:val="DFD8222C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67554BB"/>
    <w:multiLevelType w:val="hybridMultilevel"/>
    <w:tmpl w:val="A81CE42C"/>
    <w:lvl w:ilvl="0" w:tplc="6166FE4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BD52247"/>
    <w:multiLevelType w:val="multilevel"/>
    <w:tmpl w:val="7F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D50603"/>
    <w:multiLevelType w:val="hybridMultilevel"/>
    <w:tmpl w:val="9E7C9F9A"/>
    <w:lvl w:ilvl="0" w:tplc="6166F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750A26"/>
    <w:multiLevelType w:val="hybridMultilevel"/>
    <w:tmpl w:val="EF4822F0"/>
    <w:lvl w:ilvl="0" w:tplc="6166FE4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6B83FA8"/>
    <w:multiLevelType w:val="hybridMultilevel"/>
    <w:tmpl w:val="AFD06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10862"/>
    <w:multiLevelType w:val="multilevel"/>
    <w:tmpl w:val="7256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E4829"/>
    <w:multiLevelType w:val="multilevel"/>
    <w:tmpl w:val="300245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AA56662"/>
    <w:multiLevelType w:val="multilevel"/>
    <w:tmpl w:val="25CA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46F31"/>
    <w:multiLevelType w:val="multilevel"/>
    <w:tmpl w:val="1956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75AF9"/>
    <w:multiLevelType w:val="multilevel"/>
    <w:tmpl w:val="B49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F23EC"/>
    <w:multiLevelType w:val="multilevel"/>
    <w:tmpl w:val="AD1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90F62CF"/>
    <w:multiLevelType w:val="hybridMultilevel"/>
    <w:tmpl w:val="CC58E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41716"/>
    <w:multiLevelType w:val="hybridMultilevel"/>
    <w:tmpl w:val="61324E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052EFF"/>
    <w:multiLevelType w:val="multilevel"/>
    <w:tmpl w:val="502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85E23"/>
    <w:multiLevelType w:val="multilevel"/>
    <w:tmpl w:val="439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03E36"/>
    <w:multiLevelType w:val="multilevel"/>
    <w:tmpl w:val="B78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86A77E2"/>
    <w:multiLevelType w:val="multilevel"/>
    <w:tmpl w:val="C00C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AA0253"/>
    <w:multiLevelType w:val="multilevel"/>
    <w:tmpl w:val="A56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30BAD"/>
    <w:multiLevelType w:val="multilevel"/>
    <w:tmpl w:val="483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92CC1"/>
    <w:multiLevelType w:val="multilevel"/>
    <w:tmpl w:val="2A3C96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833FD"/>
    <w:multiLevelType w:val="multilevel"/>
    <w:tmpl w:val="50AC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6F3D77"/>
    <w:multiLevelType w:val="multilevel"/>
    <w:tmpl w:val="89D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A7817"/>
    <w:multiLevelType w:val="hybridMultilevel"/>
    <w:tmpl w:val="A942E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A56595"/>
    <w:multiLevelType w:val="multilevel"/>
    <w:tmpl w:val="80F6E0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31577"/>
    <w:multiLevelType w:val="multilevel"/>
    <w:tmpl w:val="51B0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22164E"/>
    <w:multiLevelType w:val="hybridMultilevel"/>
    <w:tmpl w:val="EC10BF64"/>
    <w:lvl w:ilvl="0" w:tplc="6166FE4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38B3EEF"/>
    <w:multiLevelType w:val="hybridMultilevel"/>
    <w:tmpl w:val="531A75B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3A52379"/>
    <w:multiLevelType w:val="multilevel"/>
    <w:tmpl w:val="460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359FC"/>
    <w:multiLevelType w:val="hybridMultilevel"/>
    <w:tmpl w:val="CD12BF8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8F28FF"/>
    <w:multiLevelType w:val="multilevel"/>
    <w:tmpl w:val="E00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D576882"/>
    <w:multiLevelType w:val="multilevel"/>
    <w:tmpl w:val="2B9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B17B6"/>
    <w:multiLevelType w:val="multilevel"/>
    <w:tmpl w:val="C9F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E6E63"/>
    <w:multiLevelType w:val="multilevel"/>
    <w:tmpl w:val="3D3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E2C49"/>
    <w:multiLevelType w:val="hybridMultilevel"/>
    <w:tmpl w:val="67AA5486"/>
    <w:lvl w:ilvl="0" w:tplc="6166F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468184A"/>
    <w:multiLevelType w:val="multilevel"/>
    <w:tmpl w:val="F0A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D6710"/>
    <w:multiLevelType w:val="hybridMultilevel"/>
    <w:tmpl w:val="39D29F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AE37C6"/>
    <w:multiLevelType w:val="multilevel"/>
    <w:tmpl w:val="B72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135E3"/>
    <w:multiLevelType w:val="multilevel"/>
    <w:tmpl w:val="239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2239E"/>
    <w:multiLevelType w:val="multilevel"/>
    <w:tmpl w:val="193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84BF3"/>
    <w:multiLevelType w:val="multilevel"/>
    <w:tmpl w:val="F5AA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7D5917AA"/>
    <w:multiLevelType w:val="hybridMultilevel"/>
    <w:tmpl w:val="33580540"/>
    <w:lvl w:ilvl="0" w:tplc="6166FE4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7D921D2B"/>
    <w:multiLevelType w:val="multilevel"/>
    <w:tmpl w:val="893C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C0EA6"/>
    <w:multiLevelType w:val="multilevel"/>
    <w:tmpl w:val="462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CE792A"/>
    <w:multiLevelType w:val="multilevel"/>
    <w:tmpl w:val="132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1111A2"/>
    <w:multiLevelType w:val="multilevel"/>
    <w:tmpl w:val="3CD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5"/>
  </w:num>
  <w:num w:numId="3">
    <w:abstractNumId w:val="34"/>
  </w:num>
  <w:num w:numId="4">
    <w:abstractNumId w:val="37"/>
  </w:num>
  <w:num w:numId="5">
    <w:abstractNumId w:val="20"/>
  </w:num>
  <w:num w:numId="6">
    <w:abstractNumId w:val="4"/>
  </w:num>
  <w:num w:numId="7">
    <w:abstractNumId w:val="48"/>
  </w:num>
  <w:num w:numId="8">
    <w:abstractNumId w:val="15"/>
  </w:num>
  <w:num w:numId="9">
    <w:abstractNumId w:val="33"/>
  </w:num>
  <w:num w:numId="10">
    <w:abstractNumId w:val="1"/>
  </w:num>
  <w:num w:numId="11">
    <w:abstractNumId w:val="51"/>
  </w:num>
  <w:num w:numId="12">
    <w:abstractNumId w:val="45"/>
  </w:num>
  <w:num w:numId="13">
    <w:abstractNumId w:val="26"/>
  </w:num>
  <w:num w:numId="14">
    <w:abstractNumId w:val="13"/>
  </w:num>
  <w:num w:numId="15">
    <w:abstractNumId w:val="44"/>
  </w:num>
  <w:num w:numId="16">
    <w:abstractNumId w:val="28"/>
  </w:num>
  <w:num w:numId="17">
    <w:abstractNumId w:val="53"/>
  </w:num>
  <w:num w:numId="18">
    <w:abstractNumId w:val="39"/>
  </w:num>
  <w:num w:numId="19">
    <w:abstractNumId w:val="2"/>
  </w:num>
  <w:num w:numId="20">
    <w:abstractNumId w:val="24"/>
  </w:num>
  <w:num w:numId="21">
    <w:abstractNumId w:val="16"/>
  </w:num>
  <w:num w:numId="22">
    <w:abstractNumId w:val="41"/>
  </w:num>
  <w:num w:numId="23">
    <w:abstractNumId w:val="5"/>
  </w:num>
  <w:num w:numId="24">
    <w:abstractNumId w:val="8"/>
  </w:num>
  <w:num w:numId="25">
    <w:abstractNumId w:val="11"/>
  </w:num>
  <w:num w:numId="26">
    <w:abstractNumId w:val="49"/>
  </w:num>
  <w:num w:numId="27">
    <w:abstractNumId w:val="30"/>
  </w:num>
  <w:num w:numId="28">
    <w:abstractNumId w:val="0"/>
  </w:num>
  <w:num w:numId="29">
    <w:abstractNumId w:val="6"/>
  </w:num>
  <w:num w:numId="30">
    <w:abstractNumId w:val="19"/>
  </w:num>
  <w:num w:numId="31">
    <w:abstractNumId w:val="17"/>
  </w:num>
  <w:num w:numId="32">
    <w:abstractNumId w:val="47"/>
  </w:num>
  <w:num w:numId="33">
    <w:abstractNumId w:val="7"/>
  </w:num>
  <w:num w:numId="34">
    <w:abstractNumId w:val="31"/>
  </w:num>
  <w:num w:numId="35">
    <w:abstractNumId w:val="43"/>
  </w:num>
  <w:num w:numId="36">
    <w:abstractNumId w:val="18"/>
  </w:num>
  <w:num w:numId="37">
    <w:abstractNumId w:val="21"/>
  </w:num>
  <w:num w:numId="38">
    <w:abstractNumId w:val="23"/>
  </w:num>
  <w:num w:numId="39">
    <w:abstractNumId w:val="32"/>
  </w:num>
  <w:num w:numId="40">
    <w:abstractNumId w:val="36"/>
  </w:num>
  <w:num w:numId="41">
    <w:abstractNumId w:val="22"/>
  </w:num>
  <w:num w:numId="42">
    <w:abstractNumId w:val="42"/>
  </w:num>
  <w:num w:numId="43">
    <w:abstractNumId w:val="52"/>
  </w:num>
  <w:num w:numId="44">
    <w:abstractNumId w:val="46"/>
  </w:num>
  <w:num w:numId="45">
    <w:abstractNumId w:val="12"/>
  </w:num>
  <w:num w:numId="46">
    <w:abstractNumId w:val="40"/>
  </w:num>
  <w:num w:numId="47">
    <w:abstractNumId w:val="38"/>
  </w:num>
  <w:num w:numId="48">
    <w:abstractNumId w:val="27"/>
  </w:num>
  <w:num w:numId="49">
    <w:abstractNumId w:val="9"/>
  </w:num>
  <w:num w:numId="50">
    <w:abstractNumId w:val="25"/>
  </w:num>
  <w:num w:numId="51">
    <w:abstractNumId w:val="10"/>
  </w:num>
  <w:num w:numId="52">
    <w:abstractNumId w:val="29"/>
  </w:num>
  <w:num w:numId="53">
    <w:abstractNumId w:val="50"/>
  </w:num>
  <w:num w:numId="54">
    <w:abstractNumId w:val="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E9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2578D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4650"/>
    <w:rsid w:val="00095F17"/>
    <w:rsid w:val="000969A9"/>
    <w:rsid w:val="000A062C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07E1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1F51"/>
    <w:rsid w:val="001C4551"/>
    <w:rsid w:val="001D238A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16E10"/>
    <w:rsid w:val="002231F3"/>
    <w:rsid w:val="0022472B"/>
    <w:rsid w:val="00227348"/>
    <w:rsid w:val="002446BE"/>
    <w:rsid w:val="00245176"/>
    <w:rsid w:val="002452D7"/>
    <w:rsid w:val="00257461"/>
    <w:rsid w:val="00257A1F"/>
    <w:rsid w:val="00260D73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57D4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0438E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66C1C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0DF5"/>
    <w:rsid w:val="003B2D16"/>
    <w:rsid w:val="003B5C40"/>
    <w:rsid w:val="003C07DC"/>
    <w:rsid w:val="003C3873"/>
    <w:rsid w:val="003C577A"/>
    <w:rsid w:val="003D39FD"/>
    <w:rsid w:val="003D504D"/>
    <w:rsid w:val="003E0010"/>
    <w:rsid w:val="003E110F"/>
    <w:rsid w:val="003E30D0"/>
    <w:rsid w:val="003E6AEF"/>
    <w:rsid w:val="003E6FD8"/>
    <w:rsid w:val="003F4708"/>
    <w:rsid w:val="003F62D1"/>
    <w:rsid w:val="003F7678"/>
    <w:rsid w:val="00400224"/>
    <w:rsid w:val="0040407F"/>
    <w:rsid w:val="00405BBE"/>
    <w:rsid w:val="00407D3B"/>
    <w:rsid w:val="00412FE4"/>
    <w:rsid w:val="004165BB"/>
    <w:rsid w:val="004308CE"/>
    <w:rsid w:val="00445917"/>
    <w:rsid w:val="0044631C"/>
    <w:rsid w:val="00451042"/>
    <w:rsid w:val="004545EE"/>
    <w:rsid w:val="004550D3"/>
    <w:rsid w:val="00455514"/>
    <w:rsid w:val="00456182"/>
    <w:rsid w:val="00456BAB"/>
    <w:rsid w:val="00457343"/>
    <w:rsid w:val="00463C28"/>
    <w:rsid w:val="00465201"/>
    <w:rsid w:val="00466301"/>
    <w:rsid w:val="004737BF"/>
    <w:rsid w:val="0047523D"/>
    <w:rsid w:val="004856E9"/>
    <w:rsid w:val="00486076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4B4D"/>
    <w:rsid w:val="005159D6"/>
    <w:rsid w:val="0052226E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27F50"/>
    <w:rsid w:val="00632EAD"/>
    <w:rsid w:val="00635998"/>
    <w:rsid w:val="00647949"/>
    <w:rsid w:val="00650023"/>
    <w:rsid w:val="00650899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0F62"/>
    <w:rsid w:val="006C183F"/>
    <w:rsid w:val="006C277E"/>
    <w:rsid w:val="006C3122"/>
    <w:rsid w:val="006C6A1D"/>
    <w:rsid w:val="006C6C72"/>
    <w:rsid w:val="006D623D"/>
    <w:rsid w:val="006E2B61"/>
    <w:rsid w:val="006E3BD4"/>
    <w:rsid w:val="006F3B62"/>
    <w:rsid w:val="006F5CA0"/>
    <w:rsid w:val="006F6B1E"/>
    <w:rsid w:val="0070042B"/>
    <w:rsid w:val="00706D90"/>
    <w:rsid w:val="007155A2"/>
    <w:rsid w:val="00716304"/>
    <w:rsid w:val="00722470"/>
    <w:rsid w:val="007239F8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308A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0EC2"/>
    <w:rsid w:val="007A583E"/>
    <w:rsid w:val="007A693D"/>
    <w:rsid w:val="007B14A6"/>
    <w:rsid w:val="007B4468"/>
    <w:rsid w:val="007C24F4"/>
    <w:rsid w:val="007C44B0"/>
    <w:rsid w:val="007D270C"/>
    <w:rsid w:val="007D452C"/>
    <w:rsid w:val="007D50DC"/>
    <w:rsid w:val="007E2531"/>
    <w:rsid w:val="007E5DC4"/>
    <w:rsid w:val="007F1DFC"/>
    <w:rsid w:val="0080678D"/>
    <w:rsid w:val="00806FC5"/>
    <w:rsid w:val="00807AF1"/>
    <w:rsid w:val="008118D4"/>
    <w:rsid w:val="00812DE0"/>
    <w:rsid w:val="00817C19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877CF"/>
    <w:rsid w:val="0089349C"/>
    <w:rsid w:val="008943DD"/>
    <w:rsid w:val="00897598"/>
    <w:rsid w:val="008A434B"/>
    <w:rsid w:val="008B17AD"/>
    <w:rsid w:val="008B2C77"/>
    <w:rsid w:val="008B5BB0"/>
    <w:rsid w:val="008B7951"/>
    <w:rsid w:val="008C2B26"/>
    <w:rsid w:val="008C2BD0"/>
    <w:rsid w:val="008C3AF5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47C66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4AE1"/>
    <w:rsid w:val="00997480"/>
    <w:rsid w:val="00997B3E"/>
    <w:rsid w:val="009A1402"/>
    <w:rsid w:val="009A28A4"/>
    <w:rsid w:val="009A3A95"/>
    <w:rsid w:val="009A7622"/>
    <w:rsid w:val="009B02B5"/>
    <w:rsid w:val="009B2533"/>
    <w:rsid w:val="009B6E56"/>
    <w:rsid w:val="009C66A2"/>
    <w:rsid w:val="009D6841"/>
    <w:rsid w:val="009E5964"/>
    <w:rsid w:val="009F5902"/>
    <w:rsid w:val="009F7A60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0EB8"/>
    <w:rsid w:val="00A52E34"/>
    <w:rsid w:val="00A534B6"/>
    <w:rsid w:val="00A53B58"/>
    <w:rsid w:val="00A54C1C"/>
    <w:rsid w:val="00A55A8F"/>
    <w:rsid w:val="00A6350C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3EF"/>
    <w:rsid w:val="00AA34B9"/>
    <w:rsid w:val="00AA5334"/>
    <w:rsid w:val="00AA7FEE"/>
    <w:rsid w:val="00AB262F"/>
    <w:rsid w:val="00AB5107"/>
    <w:rsid w:val="00AC12CF"/>
    <w:rsid w:val="00AC5AC7"/>
    <w:rsid w:val="00AC7088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61E9"/>
    <w:rsid w:val="00B07A93"/>
    <w:rsid w:val="00B07C0B"/>
    <w:rsid w:val="00B1055B"/>
    <w:rsid w:val="00B13711"/>
    <w:rsid w:val="00B13AB2"/>
    <w:rsid w:val="00B20A3C"/>
    <w:rsid w:val="00B244F9"/>
    <w:rsid w:val="00B26509"/>
    <w:rsid w:val="00B3048D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32E1"/>
    <w:rsid w:val="00B74D57"/>
    <w:rsid w:val="00B82863"/>
    <w:rsid w:val="00B82998"/>
    <w:rsid w:val="00B82AB1"/>
    <w:rsid w:val="00B86E41"/>
    <w:rsid w:val="00B96FA7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64FA4"/>
    <w:rsid w:val="00C70832"/>
    <w:rsid w:val="00C75646"/>
    <w:rsid w:val="00C956BD"/>
    <w:rsid w:val="00CA6BA9"/>
    <w:rsid w:val="00CB22D4"/>
    <w:rsid w:val="00CB450C"/>
    <w:rsid w:val="00CB45D7"/>
    <w:rsid w:val="00CB64CD"/>
    <w:rsid w:val="00CB6BD9"/>
    <w:rsid w:val="00CC180E"/>
    <w:rsid w:val="00CC2391"/>
    <w:rsid w:val="00CC6951"/>
    <w:rsid w:val="00CD14A4"/>
    <w:rsid w:val="00CD3A44"/>
    <w:rsid w:val="00CD7FAE"/>
    <w:rsid w:val="00CE38F5"/>
    <w:rsid w:val="00CE396D"/>
    <w:rsid w:val="00CE7995"/>
    <w:rsid w:val="00CF0236"/>
    <w:rsid w:val="00CF200F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021B"/>
    <w:rsid w:val="00D91BAA"/>
    <w:rsid w:val="00DA229C"/>
    <w:rsid w:val="00DA5EAD"/>
    <w:rsid w:val="00DB115A"/>
    <w:rsid w:val="00DB5C61"/>
    <w:rsid w:val="00DB6B05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0072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71FD8"/>
    <w:rsid w:val="00E8347C"/>
    <w:rsid w:val="00E87D60"/>
    <w:rsid w:val="00E930A0"/>
    <w:rsid w:val="00E9618D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0188D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5A2"/>
    <w:rsid w:val="00FC07EB"/>
    <w:rsid w:val="00FC1157"/>
    <w:rsid w:val="00FC1752"/>
    <w:rsid w:val="00FC189D"/>
    <w:rsid w:val="00FC516A"/>
    <w:rsid w:val="00FC57D8"/>
    <w:rsid w:val="00FC640D"/>
    <w:rsid w:val="00FD096E"/>
    <w:rsid w:val="00FD1A56"/>
    <w:rsid w:val="00FD49A1"/>
    <w:rsid w:val="00FE48D0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4EFC3"/>
  <w15:docId w15:val="{EDE9F4DC-94EF-49BB-8861-3FB1B594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5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1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2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3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4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5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5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7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6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Strong"/>
    <w:basedOn w:val="a0"/>
    <w:uiPriority w:val="22"/>
    <w:qFormat/>
    <w:rsid w:val="00FC05A2"/>
    <w:rPr>
      <w:b/>
      <w:bCs/>
    </w:rPr>
  </w:style>
  <w:style w:type="paragraph" w:styleId="af6">
    <w:name w:val="List Paragraph"/>
    <w:basedOn w:val="a"/>
    <w:uiPriority w:val="34"/>
    <w:qFormat/>
    <w:rsid w:val="00094650"/>
    <w:pPr>
      <w:ind w:left="720"/>
      <w:contextualSpacing/>
    </w:pPr>
  </w:style>
  <w:style w:type="paragraph" w:customStyle="1" w:styleId="17">
    <w:name w:val="Стиль1"/>
    <w:basedOn w:val="1"/>
    <w:link w:val="18"/>
    <w:qFormat/>
    <w:rsid w:val="00094650"/>
    <w:pPr>
      <w:spacing w:before="360" w:after="80" w:line="259" w:lineRule="auto"/>
      <w:contextualSpacing w:val="0"/>
      <w:jc w:val="left"/>
    </w:pPr>
    <w:rPr>
      <w:rFonts w:cs="Times New Roman"/>
      <w:caps w:val="0"/>
      <w:color w:val="000000" w:themeColor="text1"/>
      <w:lang w:eastAsia="en-US"/>
    </w:rPr>
  </w:style>
  <w:style w:type="character" w:customStyle="1" w:styleId="18">
    <w:name w:val="Стиль1 Знак"/>
    <w:basedOn w:val="a0"/>
    <w:link w:val="17"/>
    <w:rsid w:val="00094650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E71FD8"/>
    <w:rPr>
      <w:rFonts w:ascii="Courier New" w:eastAsia="Times New Roman" w:hAnsi="Courier New" w:cs="Courier New"/>
      <w:sz w:val="20"/>
      <w:szCs w:val="20"/>
    </w:rPr>
  </w:style>
  <w:style w:type="paragraph" w:styleId="af7">
    <w:name w:val="endnote text"/>
    <w:basedOn w:val="a"/>
    <w:link w:val="af8"/>
    <w:uiPriority w:val="99"/>
    <w:semiHidden/>
    <w:unhideWhenUsed/>
    <w:rsid w:val="007239F8"/>
    <w:pPr>
      <w:spacing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7239F8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7239F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9224">
          <w:marLeft w:val="18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2381">
          <w:marLeft w:val="18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3070">
          <w:marLeft w:val="18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749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019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86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740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109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244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937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" TargetMode="External"/><Relationship Id="rId13" Type="http://schemas.openxmlformats.org/officeDocument/2006/relationships/hyperlink" Target="https://docs.docker.com/compos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docker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15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ore.telegram.org/bots/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aiogram.dev/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1F772-CCD7-4607-9695-CDA7109DD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0</TotalTime>
  <Pages>17</Pages>
  <Words>2863</Words>
  <Characters>16321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Данил Клещев</cp:lastModifiedBy>
  <cp:revision>2</cp:revision>
  <dcterms:created xsi:type="dcterms:W3CDTF">2025-05-27T02:54:00Z</dcterms:created>
  <dcterms:modified xsi:type="dcterms:W3CDTF">2025-05-27T02:54:00Z</dcterms:modified>
</cp:coreProperties>
</file>