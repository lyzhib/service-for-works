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902" w:rsidRPr="00534870" w:rsidRDefault="009F5902" w:rsidP="002B43EC">
      <w:pPr>
        <w:pStyle w:val="43"/>
      </w:pPr>
      <w:bookmarkStart w:id="0" w:name="_top"/>
      <w:bookmarkEnd w:id="0"/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:rsidR="009F5902" w:rsidRPr="00306C45" w:rsidRDefault="009F5902" w:rsidP="009F5902">
      <w:pPr>
        <w:spacing w:line="276" w:lineRule="auto"/>
        <w:jc w:val="center"/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Pr="008E4DCA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7C69C8" w:rsidRPr="007C69C8">
        <w:rPr>
          <w:rFonts w:ascii="Times New Roman" w:hAnsi="Times New Roman" w:cs="Times New Roman"/>
          <w:sz w:val="28"/>
          <w:szCs w:val="28"/>
        </w:rPr>
        <w:t>Разработка цифрового помощника для адаптации студентов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Pr="007C69C8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:rsidTr="007C69C8">
        <w:trPr>
          <w:trHeight w:val="195"/>
        </w:trPr>
        <w:tc>
          <w:tcPr>
            <w:tcW w:w="6480" w:type="dxa"/>
          </w:tcPr>
          <w:p w:rsidR="009F5902" w:rsidRPr="007C69C8" w:rsidRDefault="009F5902" w:rsidP="0070164F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7C69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Куклин И</w:t>
            </w:r>
            <w:r w:rsidR="007C69C8" w:rsidRPr="007C69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7C69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</w:t>
            </w:r>
            <w:r w:rsidR="007C69C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2876" w:type="dxa"/>
            <w:vAlign w:val="center"/>
          </w:tcPr>
          <w:p w:rsidR="009F5902" w:rsidRPr="00534870" w:rsidRDefault="009F5902" w:rsidP="0070164F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:rsidTr="007C69C8">
        <w:trPr>
          <w:trHeight w:val="195"/>
        </w:trPr>
        <w:tc>
          <w:tcPr>
            <w:tcW w:w="6480" w:type="dxa"/>
          </w:tcPr>
          <w:p w:rsidR="009F5902" w:rsidRPr="007C69C8" w:rsidRDefault="009F5902" w:rsidP="0070164F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proofErr w:type="spellStart"/>
            <w:r w:rsidR="007C69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Хрушков</w:t>
            </w:r>
            <w:proofErr w:type="spellEnd"/>
            <w:r w:rsidR="007C69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А.Е</w:t>
            </w:r>
            <w:r w:rsidR="007C69C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:rsidR="009F5902" w:rsidRPr="00881391" w:rsidRDefault="009F5902" w:rsidP="0070164F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76" w:type="dxa"/>
            <w:vAlign w:val="center"/>
          </w:tcPr>
          <w:p w:rsidR="009F5902" w:rsidRPr="00534870" w:rsidRDefault="009F5902" w:rsidP="0070164F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:rsidTr="007C69C8">
        <w:trPr>
          <w:trHeight w:val="549"/>
        </w:trPr>
        <w:tc>
          <w:tcPr>
            <w:tcW w:w="6480" w:type="dxa"/>
          </w:tcPr>
          <w:p w:rsidR="009F5902" w:rsidRPr="008E4DCA" w:rsidRDefault="007C69C8" w:rsidP="0070164F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</w:t>
            </w:r>
            <w:r w:rsidRPr="008E4D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</w:t>
            </w:r>
          </w:p>
          <w:p w:rsidR="009F5902" w:rsidRPr="008E4DCA" w:rsidRDefault="007C69C8" w:rsidP="0070164F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Родионов И</w:t>
            </w:r>
            <w:r w:rsidRPr="008E4D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Ю</w:t>
            </w:r>
            <w:r w:rsidRPr="008E4D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76" w:type="dxa"/>
            <w:vAlign w:val="center"/>
          </w:tcPr>
          <w:p w:rsidR="009F5902" w:rsidRPr="00534870" w:rsidRDefault="009F5902" w:rsidP="0070164F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:rsidTr="007C69C8">
        <w:trPr>
          <w:trHeight w:val="311"/>
        </w:trPr>
        <w:tc>
          <w:tcPr>
            <w:tcW w:w="6480" w:type="dxa"/>
          </w:tcPr>
          <w:p w:rsidR="009F5902" w:rsidRPr="007C69C8" w:rsidRDefault="007C69C8" w:rsidP="0070164F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Бабаева 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2876" w:type="dxa"/>
            <w:vAlign w:val="center"/>
          </w:tcPr>
          <w:p w:rsidR="009F5902" w:rsidRPr="00534870" w:rsidRDefault="009F5902" w:rsidP="0070164F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:rsidTr="007C69C8">
        <w:trPr>
          <w:trHeight w:val="445"/>
        </w:trPr>
        <w:tc>
          <w:tcPr>
            <w:tcW w:w="6480" w:type="dxa"/>
          </w:tcPr>
          <w:p w:rsidR="009F5902" w:rsidRPr="007C69C8" w:rsidRDefault="007C69C8" w:rsidP="0070164F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Патракеева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М</w:t>
            </w:r>
            <w:r w:rsidRPr="007C69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7C69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:rsidR="007C69C8" w:rsidRPr="007C69C8" w:rsidRDefault="007C69C8" w:rsidP="0070164F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Жижин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</w:t>
            </w:r>
            <w:r w:rsidRPr="007C69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</w:t>
            </w:r>
          </w:p>
          <w:p w:rsidR="007C69C8" w:rsidRPr="007C69C8" w:rsidRDefault="007C69C8" w:rsidP="0070164F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Котлов 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2876" w:type="dxa"/>
            <w:vAlign w:val="center"/>
          </w:tcPr>
          <w:p w:rsidR="009F5902" w:rsidRPr="00534870" w:rsidRDefault="009F5902" w:rsidP="0070164F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Pr="007C69C8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:rsidR="00C70832" w:rsidRDefault="00C70832" w:rsidP="00DD232A">
      <w:pPr>
        <w:pStyle w:val="af3"/>
      </w:pPr>
      <w:r>
        <w:lastRenderedPageBreak/>
        <w:t>СОДЕРЖАНИЕ</w:t>
      </w:r>
    </w:p>
    <w:p w:rsidR="00C70832" w:rsidRPr="00C70832" w:rsidRDefault="00C70832" w:rsidP="00C70832">
      <w:pPr>
        <w:pStyle w:val="22"/>
        <w:ind w:firstLine="0"/>
        <w:jc w:val="center"/>
      </w:pPr>
    </w:p>
    <w:p w:rsidR="001E254C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bookmarkStart w:id="1" w:name="_GoBack"/>
      <w:bookmarkEnd w:id="1"/>
      <w:r w:rsidR="001E254C">
        <w:rPr>
          <w:noProof/>
        </w:rPr>
        <w:t>ВВЕДЕНИЕ</w:t>
      </w:r>
      <w:r w:rsidR="001E254C">
        <w:rPr>
          <w:noProof/>
        </w:rPr>
        <w:tab/>
      </w:r>
      <w:r w:rsidR="001E254C">
        <w:rPr>
          <w:noProof/>
        </w:rPr>
        <w:fldChar w:fldCharType="begin"/>
      </w:r>
      <w:r w:rsidR="001E254C">
        <w:rPr>
          <w:noProof/>
        </w:rPr>
        <w:instrText xml:space="preserve"> PAGEREF _Toc199195981 \h </w:instrText>
      </w:r>
      <w:r w:rsidR="001E254C">
        <w:rPr>
          <w:noProof/>
        </w:rPr>
      </w:r>
      <w:r w:rsidR="001E254C">
        <w:rPr>
          <w:noProof/>
        </w:rPr>
        <w:fldChar w:fldCharType="separate"/>
      </w:r>
      <w:r w:rsidR="001E254C">
        <w:rPr>
          <w:noProof/>
        </w:rPr>
        <w:t>3</w:t>
      </w:r>
      <w:r w:rsidR="001E254C">
        <w:rPr>
          <w:noProof/>
        </w:rPr>
        <w:fldChar w:fldCharType="end"/>
      </w:r>
    </w:p>
    <w:p w:rsidR="001E254C" w:rsidRDefault="001E254C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1 Распределение ролей и задач в команде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1E254C" w:rsidRDefault="001E254C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694F16">
        <w:rPr>
          <w:noProof/>
          <w:lang w:val="en-US"/>
        </w:rPr>
        <w:t>2</w:t>
      </w:r>
      <w:r>
        <w:rPr>
          <w:noProof/>
        </w:rPr>
        <w:t xml:space="preserve"> Требования заказчика к разрабатываемому продукту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1E254C" w:rsidRDefault="001E254C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 Анализ и сопоставление аналогов разрабатываемого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1E254C" w:rsidRDefault="001E254C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694F16">
        <w:rPr>
          <w:noProof/>
          <w:lang w:val="en-US"/>
        </w:rPr>
        <w:t>4</w:t>
      </w:r>
      <w:r>
        <w:rPr>
          <w:noProof/>
        </w:rPr>
        <w:t xml:space="preserve"> Архитектура программного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1E254C" w:rsidRDefault="001E254C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694F16">
        <w:rPr>
          <w:noProof/>
          <w:lang w:val="en-US"/>
        </w:rPr>
        <w:t>5</w:t>
      </w:r>
      <w:r>
        <w:rPr>
          <w:noProof/>
        </w:rPr>
        <w:t xml:space="preserve"> Методология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1E254C" w:rsidRDefault="001E254C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6 Планирование деятельности и распределение задач в команде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1E254C" w:rsidRDefault="001E254C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1E254C" w:rsidRDefault="001E254C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3E0010" w:rsidRPr="00804A2A" w:rsidRDefault="000D2767" w:rsidP="00F731A3">
      <w:pPr>
        <w:pStyle w:val="14"/>
        <w:numPr>
          <w:ilvl w:val="0"/>
          <w:numId w:val="0"/>
        </w:numPr>
        <w:rPr>
          <w:lang w:val="en-US"/>
        </w:rPr>
      </w:pPr>
      <w:r>
        <w:rPr>
          <w:rFonts w:cstheme="minorHAnsi"/>
          <w:b w:val="0"/>
          <w:bCs/>
          <w:szCs w:val="20"/>
        </w:rPr>
        <w:fldChar w:fldCharType="end"/>
      </w:r>
    </w:p>
    <w:p w:rsidR="0090634C" w:rsidRPr="001E254C" w:rsidRDefault="002040D4" w:rsidP="00881391">
      <w:pPr>
        <w:pStyle w:val="110"/>
      </w:pPr>
      <w:bookmarkStart w:id="2" w:name="_Toc477525054"/>
      <w:bookmarkStart w:id="3" w:name="_Toc477526584"/>
      <w:bookmarkStart w:id="4" w:name="_Toc477526799"/>
      <w:bookmarkStart w:id="5" w:name="_Toc477529024"/>
      <w:bookmarkStart w:id="6" w:name="_Toc477530295"/>
      <w:bookmarkStart w:id="7" w:name="_Toc477532636"/>
      <w:bookmarkStart w:id="8" w:name="_Toc8214329"/>
      <w:bookmarkStart w:id="9" w:name="_Toc164096957"/>
      <w:bookmarkStart w:id="10" w:name="_Toc196860985"/>
      <w:bookmarkStart w:id="11" w:name="_Toc196862091"/>
      <w:bookmarkStart w:id="12" w:name="_Toc196862360"/>
      <w:bookmarkStart w:id="13" w:name="_Toc196862598"/>
      <w:bookmarkStart w:id="14" w:name="_Toc196862842"/>
      <w:bookmarkStart w:id="15" w:name="_Toc196863067"/>
      <w:bookmarkStart w:id="16" w:name="_Toc199195981"/>
      <w:r w:rsidRPr="003D504D">
        <w:lastRenderedPageBreak/>
        <w:t>В</w:t>
      </w:r>
      <w:r w:rsidR="00B26509">
        <w:t>ВЕДЕНИЕ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:rsidR="0055630E" w:rsidRPr="001E254C" w:rsidRDefault="0055630E" w:rsidP="0055630E">
      <w:pPr>
        <w:pStyle w:val="22"/>
      </w:pPr>
    </w:p>
    <w:p w:rsidR="00B07C0B" w:rsidRDefault="00B4516F" w:rsidP="00B07C0B">
      <w:pPr>
        <w:pStyle w:val="22"/>
      </w:pPr>
      <w:r w:rsidRPr="00B4516F">
        <w:t>Адаптация студентов к университетской среде часто сопровождается трудностями в понимании процедур ликвидации академических задолженностей. Одной из наиболее острых проблем является нехватка доступной и структурированной информации о порядке закрытия долгов и сложности в навигации по внутренним образовательным ресурсам.</w:t>
      </w:r>
    </w:p>
    <w:p w:rsidR="00B4516F" w:rsidRDefault="00B4516F" w:rsidP="00B07C0B">
      <w:pPr>
        <w:pStyle w:val="22"/>
      </w:pPr>
      <w:r w:rsidRPr="00B4516F">
        <w:t>Несмотря на наличие таких инструментов, как электронный личный кабинет студента и студенческие группы в социальных сетях, эти каналы не обеспечивают персонализированной и оперативной поддержки. Информация в них зачастую разрознена и требует активного поиска со стороны студента. При этом ошибки в понимании сроков и процедур могут привести к пропуску пересдач и, в итоге, к отчислению.</w:t>
      </w:r>
    </w:p>
    <w:p w:rsidR="00B4516F" w:rsidRDefault="00B4516F" w:rsidP="00B07C0B">
      <w:pPr>
        <w:pStyle w:val="22"/>
      </w:pPr>
      <w:r w:rsidRPr="00B4516F">
        <w:t>Целью проекта является разработка цифрового помощника – Telegram-бота, направленного на поддержку студентов в вопросах ликвидации академической задолженности</w:t>
      </w:r>
      <w:r w:rsidR="007C352C">
        <w:t xml:space="preserve">. </w:t>
      </w:r>
      <w:r w:rsidR="00F4493D">
        <w:t>Данный бот</w:t>
      </w:r>
      <w:r w:rsidR="007C352C">
        <w:t xml:space="preserve"> </w:t>
      </w:r>
      <w:r w:rsidR="00F4493D">
        <w:t>предоставляет</w:t>
      </w:r>
      <w:r w:rsidRPr="00B4516F">
        <w:t xml:space="preserve"> структурированную, персонализированную и своевременную информацию, необходимую студенту для успешного закрытия долгов.</w:t>
      </w:r>
    </w:p>
    <w:p w:rsidR="00B4516F" w:rsidRDefault="00B4516F" w:rsidP="00B07C0B">
      <w:pPr>
        <w:pStyle w:val="22"/>
      </w:pPr>
      <w:r w:rsidRPr="00B4516F">
        <w:t>Задачи проекта:</w:t>
      </w:r>
    </w:p>
    <w:p w:rsidR="00AE0992" w:rsidRPr="00564A1F" w:rsidRDefault="00AE0992" w:rsidP="00564A1F">
      <w:pPr>
        <w:pStyle w:val="52"/>
      </w:pPr>
      <w:r w:rsidRPr="00564A1F">
        <w:t>Предоставление студентам структурированной информации о процессе ликвидации академической задолженности</w:t>
      </w:r>
      <w:r w:rsidR="00F560F1" w:rsidRPr="00564A1F">
        <w:t xml:space="preserve"> </w:t>
      </w:r>
      <w:hyperlink w:anchor="источник_1" w:history="1">
        <w:r w:rsidR="00F560F1" w:rsidRPr="001E254C">
          <w:rPr>
            <w:rStyle w:val="af4"/>
          </w:rPr>
          <w:t>[</w:t>
        </w:r>
        <w:r w:rsidR="00F560F1" w:rsidRPr="001E254C">
          <w:rPr>
            <w:rStyle w:val="af4"/>
          </w:rPr>
          <w:t>1</w:t>
        </w:r>
        <w:r w:rsidR="00F560F1" w:rsidRPr="001E254C">
          <w:rPr>
            <w:rStyle w:val="af4"/>
          </w:rPr>
          <w:t>]</w:t>
        </w:r>
      </w:hyperlink>
      <w:r w:rsidRPr="00564A1F">
        <w:t>;</w:t>
      </w:r>
    </w:p>
    <w:p w:rsidR="00AE0992" w:rsidRPr="00F4493D" w:rsidRDefault="00AE0992" w:rsidP="00F4493D">
      <w:pPr>
        <w:pStyle w:val="52"/>
      </w:pPr>
      <w:r w:rsidRPr="00F4493D">
        <w:t>Обеспечение быстрого доступа к типовым ответам на часто возникающие вопросы, связанные с академической успеваемостью и пересдачами;</w:t>
      </w:r>
    </w:p>
    <w:p w:rsidR="00AE0992" w:rsidRPr="00F4493D" w:rsidRDefault="00AE0992" w:rsidP="00F4493D">
      <w:pPr>
        <w:pStyle w:val="52"/>
      </w:pPr>
      <w:r w:rsidRPr="00F4493D">
        <w:t xml:space="preserve">Информирование </w:t>
      </w:r>
      <w:r w:rsidR="007C352C" w:rsidRPr="00F4493D">
        <w:t xml:space="preserve">студентов </w:t>
      </w:r>
      <w:r w:rsidRPr="00F4493D">
        <w:t>о расписании и формате консультаций преподавателей</w:t>
      </w:r>
      <w:r w:rsidR="00564A1F" w:rsidRPr="00564A1F">
        <w:t xml:space="preserve"> </w:t>
      </w:r>
      <w:hyperlink w:anchor="источник_2" w:history="1">
        <w:r w:rsidR="00564A1F" w:rsidRPr="00564A1F">
          <w:rPr>
            <w:rStyle w:val="af4"/>
          </w:rPr>
          <w:t>[2</w:t>
        </w:r>
        <w:r w:rsidR="00564A1F" w:rsidRPr="00564A1F">
          <w:rPr>
            <w:rStyle w:val="af4"/>
          </w:rPr>
          <w:t>]</w:t>
        </w:r>
      </w:hyperlink>
      <w:hyperlink w:anchor="источник_3" w:history="1">
        <w:r w:rsidR="00564A1F" w:rsidRPr="00564A1F">
          <w:rPr>
            <w:rStyle w:val="af4"/>
          </w:rPr>
          <w:t>[</w:t>
        </w:r>
        <w:r w:rsidR="00564A1F" w:rsidRPr="00564A1F">
          <w:rPr>
            <w:rStyle w:val="af4"/>
          </w:rPr>
          <w:t>3</w:t>
        </w:r>
        <w:r w:rsidR="00564A1F" w:rsidRPr="00564A1F">
          <w:rPr>
            <w:rStyle w:val="af4"/>
          </w:rPr>
          <w:t>]</w:t>
        </w:r>
      </w:hyperlink>
      <w:r w:rsidRPr="00F4493D">
        <w:t>;</w:t>
      </w:r>
    </w:p>
    <w:p w:rsidR="00AE0992" w:rsidRPr="00F4493D" w:rsidRDefault="00AE0992" w:rsidP="00F4493D">
      <w:pPr>
        <w:pStyle w:val="52"/>
      </w:pPr>
      <w:r w:rsidRPr="00F4493D">
        <w:t>Автоматическое распознавание и интерпретация причин академической задолженности на основе визуальных данных (</w:t>
      </w:r>
      <w:r w:rsidR="00F4493D">
        <w:t>изображения</w:t>
      </w:r>
      <w:r w:rsidRPr="00F4493D">
        <w:t>);</w:t>
      </w:r>
    </w:p>
    <w:p w:rsidR="003E1F45" w:rsidRPr="00F4493D" w:rsidRDefault="003E1F45" w:rsidP="00F4493D">
      <w:pPr>
        <w:pStyle w:val="52"/>
      </w:pPr>
      <w:r w:rsidRPr="00F4493D">
        <w:lastRenderedPageBreak/>
        <w:t xml:space="preserve">Поддержка подготовки студентов к пересдачам с применением технологий </w:t>
      </w:r>
      <w:r w:rsidR="00564A1F">
        <w:t>искусственного интеллекта, с уче</w:t>
      </w:r>
      <w:r w:rsidRPr="00F4493D">
        <w:t>том индивидуальных требований преподавателей.</w:t>
      </w:r>
    </w:p>
    <w:p w:rsidR="00B4516F" w:rsidRDefault="00B4516F" w:rsidP="00B4516F">
      <w:pPr>
        <w:pStyle w:val="22"/>
      </w:pPr>
      <w:r w:rsidRPr="00B4516F">
        <w:t>Актуальность проекта обусловлена растущей потребностью в цифровых инструментах, повышающих прозрачность образовательных процедур и снижающих стресс студентов при взаимодействии с университетской системой. В условиях цифровизац</w:t>
      </w:r>
      <w:r w:rsidR="006D7D39">
        <w:t>ии образования и увеличения объе</w:t>
      </w:r>
      <w:r w:rsidRPr="00B4516F">
        <w:t>мов информации, интеллектуальные помощники становятся эффективным решением для поддержки учащихся. Р</w:t>
      </w:r>
      <w:r w:rsidR="00F4493D">
        <w:t>азработка Telegram-бота позволяе</w:t>
      </w:r>
      <w:r w:rsidRPr="00B4516F">
        <w:t xml:space="preserve">т обеспечить быстрый, доступный и интуитивно понятный способ получения необходимой информации, повысить </w:t>
      </w:r>
      <w:r w:rsidR="00AE0992" w:rsidRPr="00B4516F">
        <w:t>вовлеченность</w:t>
      </w:r>
      <w:r w:rsidRPr="00B4516F">
        <w:t xml:space="preserve"> студентов и снизить риск пропуска важных академических сроков.</w:t>
      </w:r>
    </w:p>
    <w:p w:rsidR="006D366E" w:rsidRDefault="006D366E" w:rsidP="006D366E">
      <w:pPr>
        <w:pStyle w:val="22"/>
      </w:pPr>
      <w:r w:rsidRPr="006D366E">
        <w:t>Область применения программного продукта</w:t>
      </w:r>
      <w:r>
        <w:t xml:space="preserve"> в рамках данного семестра</w:t>
      </w:r>
      <w:r w:rsidRPr="006D366E">
        <w:t xml:space="preserve"> включает</w:t>
      </w:r>
      <w:r>
        <w:t xml:space="preserve"> одно</w:t>
      </w:r>
      <w:r w:rsidRPr="006D366E">
        <w:t xml:space="preserve"> высшее учебное заведение </w:t>
      </w:r>
      <w:r w:rsidRPr="00B4516F">
        <w:t>–</w:t>
      </w:r>
      <w:r w:rsidRPr="006D366E">
        <w:t xml:space="preserve"> Уральский федеральный университет (УрФУ), в частности Институт радиоэлектроники и информационных технологий (ИРИТ-РТФ). </w:t>
      </w:r>
      <w:r w:rsidRPr="00AE0992">
        <w:t xml:space="preserve">Telegram-бот может быть </w:t>
      </w:r>
      <w:proofErr w:type="gramStart"/>
      <w:r w:rsidRPr="00AE0992">
        <w:t>использован</w:t>
      </w:r>
      <w:proofErr w:type="gramEnd"/>
      <w:r w:rsidRPr="00AE0992">
        <w:t xml:space="preserve"> как </w:t>
      </w:r>
      <w:r>
        <w:t>самим</w:t>
      </w:r>
      <w:r w:rsidRPr="00AE0992">
        <w:t xml:space="preserve"> образовательным учреждением, так и студенческими сообществами для улучшения коммуникации, навигации по академическим процедурам и повышения об</w:t>
      </w:r>
      <w:r>
        <w:t>щей информированности студентов.</w:t>
      </w:r>
      <w:r w:rsidRPr="006D366E">
        <w:t xml:space="preserve"> </w:t>
      </w:r>
      <w:r w:rsidRPr="00AE0992">
        <w:t xml:space="preserve">Продукт </w:t>
      </w:r>
      <w:r>
        <w:t xml:space="preserve">будет </w:t>
      </w:r>
      <w:r w:rsidRPr="00AE0992">
        <w:t>особенно полезен для первокурсников, иностранных студентов и студентов, находящихся в сложных учебных ситуациях.</w:t>
      </w:r>
    </w:p>
    <w:p w:rsidR="00AE0992" w:rsidRDefault="006D366E" w:rsidP="006D366E">
      <w:pPr>
        <w:pStyle w:val="22"/>
      </w:pPr>
      <w:r w:rsidRPr="006D366E">
        <w:t xml:space="preserve">На первоначальном этапе продукт </w:t>
      </w:r>
      <w:proofErr w:type="gramStart"/>
      <w:r w:rsidRPr="006D366E">
        <w:t>ориентирован</w:t>
      </w:r>
      <w:proofErr w:type="gramEnd"/>
      <w:r w:rsidRPr="006D366E">
        <w:t xml:space="preserve"> именно на ИРИТ-РТФ, однако в пер</w:t>
      </w:r>
      <w:r>
        <w:t>спективе планируется расширение</w:t>
      </w:r>
      <w:r w:rsidRPr="006D366E">
        <w:t xml:space="preserve"> охвата </w:t>
      </w:r>
      <w:r w:rsidRPr="00B4516F">
        <w:t>–</w:t>
      </w:r>
      <w:r w:rsidRPr="006D366E">
        <w:t xml:space="preserve"> на другие институты УрФУ, а затем и на другие высшие учебные заведения.</w:t>
      </w:r>
    </w:p>
    <w:p w:rsidR="007C352C" w:rsidRDefault="007C352C" w:rsidP="00B4516F">
      <w:pPr>
        <w:pStyle w:val="22"/>
      </w:pPr>
      <w:r w:rsidRPr="007C352C">
        <w:t>Ожидаемые резул</w:t>
      </w:r>
      <w:r>
        <w:t>ьтаты и планируемые достижения:</w:t>
      </w:r>
    </w:p>
    <w:p w:rsidR="007C352C" w:rsidRPr="007C352C" w:rsidRDefault="007C352C" w:rsidP="00F4493D">
      <w:pPr>
        <w:pStyle w:val="52"/>
        <w:numPr>
          <w:ilvl w:val="0"/>
          <w:numId w:val="20"/>
        </w:numPr>
      </w:pPr>
      <w:r w:rsidRPr="007C352C">
        <w:t>Создание работоспособного Telegram-бота, доступно</w:t>
      </w:r>
      <w:r>
        <w:t xml:space="preserve">го для </w:t>
      </w:r>
      <w:r w:rsidRPr="007C352C">
        <w:t>студентов в любое время;</w:t>
      </w:r>
    </w:p>
    <w:p w:rsidR="007C352C" w:rsidRDefault="00F4493D" w:rsidP="00F4493D">
      <w:pPr>
        <w:pStyle w:val="52"/>
      </w:pPr>
      <w:r>
        <w:t>Повышение осведомле</w:t>
      </w:r>
      <w:r w:rsidR="007C352C" w:rsidRPr="007C352C">
        <w:t xml:space="preserve">нности студентов о процедурах пересдачи и требованиях преподавателей; </w:t>
      </w:r>
    </w:p>
    <w:p w:rsidR="007C352C" w:rsidRDefault="007C352C" w:rsidP="00F4493D">
      <w:pPr>
        <w:pStyle w:val="52"/>
      </w:pPr>
      <w:r w:rsidRPr="007C352C">
        <w:lastRenderedPageBreak/>
        <w:t>Снижение количе</w:t>
      </w:r>
      <w:r w:rsidR="006D366E">
        <w:t>ства пропущенных пересдач за сче</w:t>
      </w:r>
      <w:r w:rsidRPr="007C352C">
        <w:t>т своевре</w:t>
      </w:r>
      <w:r>
        <w:t>менных уведомлений и пояснений;</w:t>
      </w:r>
    </w:p>
    <w:p w:rsidR="007C352C" w:rsidRDefault="007C352C" w:rsidP="00F4493D">
      <w:pPr>
        <w:pStyle w:val="52"/>
      </w:pPr>
      <w:r w:rsidRPr="007C352C">
        <w:t xml:space="preserve">Рост самостоятельности студентов в решении вопросов, связанных </w:t>
      </w:r>
      <w:r>
        <w:t>с академической задолженностью;</w:t>
      </w:r>
    </w:p>
    <w:p w:rsidR="00564A1F" w:rsidRPr="006D366E" w:rsidRDefault="007C352C" w:rsidP="009D351D">
      <w:pPr>
        <w:pStyle w:val="52"/>
      </w:pPr>
      <w:r w:rsidRPr="007C352C">
        <w:t xml:space="preserve">В перспективе </w:t>
      </w:r>
      <w:r w:rsidR="00B9388D" w:rsidRPr="00B4516F">
        <w:t>–</w:t>
      </w:r>
      <w:r w:rsidRPr="007C352C">
        <w:t xml:space="preserve"> возможность масштабирования решения на другие вузы и расширения функционала бота.</w:t>
      </w:r>
    </w:p>
    <w:p w:rsidR="00887174" w:rsidRPr="001E254C" w:rsidRDefault="00E4466D" w:rsidP="00E4466D">
      <w:pPr>
        <w:pStyle w:val="12"/>
      </w:pPr>
      <w:bookmarkStart w:id="17" w:name="_Toc199195982"/>
      <w:r w:rsidRPr="00E4466D">
        <w:lastRenderedPageBreak/>
        <w:t>Распределение ролей и задач в команде</w:t>
      </w:r>
      <w:bookmarkEnd w:id="17"/>
    </w:p>
    <w:p w:rsidR="0055630E" w:rsidRPr="001E254C" w:rsidRDefault="0055630E" w:rsidP="0055630E">
      <w:pPr>
        <w:pStyle w:val="22"/>
        <w:rPr>
          <w:lang w:eastAsia="en-US"/>
        </w:rPr>
      </w:pPr>
    </w:p>
    <w:p w:rsidR="005F7E15" w:rsidRDefault="00E4466D" w:rsidP="005F7E15">
      <w:pPr>
        <w:pStyle w:val="22"/>
        <w:rPr>
          <w:lang w:eastAsia="en-US"/>
        </w:rPr>
      </w:pPr>
      <w:r w:rsidRPr="00E4466D">
        <w:rPr>
          <w:lang w:eastAsia="en-US"/>
        </w:rPr>
        <w:t xml:space="preserve">Команда проекта состояла из пяти участников, каждый из которых выполнял </w:t>
      </w:r>
      <w:r w:rsidR="008E4DCA">
        <w:rPr>
          <w:lang w:eastAsia="en-US"/>
        </w:rPr>
        <w:t>персональную</w:t>
      </w:r>
      <w:r w:rsidRPr="00E4466D">
        <w:rPr>
          <w:lang w:eastAsia="en-US"/>
        </w:rPr>
        <w:t xml:space="preserve"> роль </w:t>
      </w:r>
      <w:r w:rsidR="008E4DCA">
        <w:rPr>
          <w:lang w:eastAsia="en-US"/>
        </w:rPr>
        <w:t>в</w:t>
      </w:r>
      <w:r w:rsidRPr="00E4466D">
        <w:rPr>
          <w:lang w:eastAsia="en-US"/>
        </w:rPr>
        <w:t xml:space="preserve"> реализации цифрового помощника </w:t>
      </w:r>
      <w:r w:rsidR="00B9388D" w:rsidRPr="00B4516F">
        <w:t>–</w:t>
      </w:r>
      <w:r w:rsidRPr="00E4466D">
        <w:rPr>
          <w:lang w:eastAsia="en-US"/>
        </w:rPr>
        <w:t xml:space="preserve"> Telegram-бота для </w:t>
      </w:r>
      <w:r w:rsidR="00155FB5">
        <w:rPr>
          <w:lang w:eastAsia="en-US"/>
        </w:rPr>
        <w:t>помощи</w:t>
      </w:r>
      <w:r w:rsidRPr="00E4466D">
        <w:rPr>
          <w:lang w:eastAsia="en-US"/>
        </w:rPr>
        <w:t xml:space="preserve"> студентов в ликвидации академических задолженностей. В команду вошли:</w:t>
      </w:r>
    </w:p>
    <w:p w:rsidR="00B9388D" w:rsidRDefault="00B9388D" w:rsidP="00B9388D">
      <w:pPr>
        <w:pStyle w:val="53"/>
        <w:rPr>
          <w:lang w:eastAsia="en-US"/>
        </w:rPr>
      </w:pPr>
      <w:r>
        <w:t>Родионов И</w:t>
      </w:r>
      <w:r w:rsidRPr="00B9388D">
        <w:t>.</w:t>
      </w:r>
      <w:r>
        <w:t>Ю</w:t>
      </w:r>
      <w:r w:rsidRPr="00B9388D">
        <w:t>.</w:t>
      </w:r>
      <w:r w:rsidRPr="00B9388D">
        <w:rPr>
          <w:lang w:eastAsia="en-US"/>
        </w:rPr>
        <w:t xml:space="preserve"> </w:t>
      </w:r>
      <w:r w:rsidRPr="00B4516F">
        <w:t>–</w:t>
      </w:r>
      <w:r w:rsidRPr="00B9388D">
        <w:rPr>
          <w:lang w:eastAsia="en-US"/>
        </w:rPr>
        <w:t xml:space="preserve"> тимлид</w:t>
      </w:r>
      <w:r>
        <w:rPr>
          <w:lang w:eastAsia="en-US"/>
        </w:rPr>
        <w:t>;</w:t>
      </w:r>
    </w:p>
    <w:p w:rsidR="00B9388D" w:rsidRDefault="00B9388D" w:rsidP="00B9388D">
      <w:pPr>
        <w:pStyle w:val="53"/>
        <w:rPr>
          <w:lang w:eastAsia="en-US"/>
        </w:rPr>
      </w:pPr>
      <w:r>
        <w:t>Бабаева А</w:t>
      </w:r>
      <w:r w:rsidRPr="00B9388D">
        <w:t>.</w:t>
      </w:r>
      <w:r>
        <w:t>О</w:t>
      </w:r>
      <w:r w:rsidRPr="00B9388D">
        <w:t>.</w:t>
      </w:r>
      <w:r>
        <w:t xml:space="preserve"> </w:t>
      </w:r>
      <w:r w:rsidRPr="00B4516F">
        <w:t>–</w:t>
      </w:r>
      <w:r w:rsidRPr="00B9388D">
        <w:rPr>
          <w:lang w:eastAsia="en-US"/>
        </w:rPr>
        <w:t xml:space="preserve"> аналитик</w:t>
      </w:r>
      <w:r>
        <w:rPr>
          <w:lang w:eastAsia="en-US"/>
        </w:rPr>
        <w:t>;</w:t>
      </w:r>
    </w:p>
    <w:p w:rsidR="00B9388D" w:rsidRDefault="00B9388D" w:rsidP="00B9388D">
      <w:pPr>
        <w:pStyle w:val="53"/>
        <w:rPr>
          <w:lang w:eastAsia="en-US"/>
        </w:rPr>
      </w:pPr>
      <w:proofErr w:type="spellStart"/>
      <w:r>
        <w:t>Патракеева</w:t>
      </w:r>
      <w:proofErr w:type="spellEnd"/>
      <w:r>
        <w:t xml:space="preserve"> М</w:t>
      </w:r>
      <w:r w:rsidRPr="007C69C8">
        <w:t>.</w:t>
      </w:r>
      <w:r>
        <w:t>А</w:t>
      </w:r>
      <w:r w:rsidRPr="007C69C8">
        <w:t>.</w:t>
      </w:r>
      <w:r>
        <w:t xml:space="preserve"> </w:t>
      </w:r>
      <w:r w:rsidRPr="00B4516F">
        <w:t>–</w:t>
      </w:r>
      <w:r w:rsidRPr="00B9388D">
        <w:rPr>
          <w:lang w:eastAsia="en-US"/>
        </w:rPr>
        <w:t xml:space="preserve"> дизайнер; </w:t>
      </w:r>
    </w:p>
    <w:p w:rsidR="00B9388D" w:rsidRPr="00B9388D" w:rsidRDefault="00B9388D" w:rsidP="00B9388D">
      <w:pPr>
        <w:pStyle w:val="53"/>
        <w:rPr>
          <w:lang w:eastAsia="en-US"/>
        </w:rPr>
      </w:pPr>
      <w:proofErr w:type="spellStart"/>
      <w:r>
        <w:t>Жижин</w:t>
      </w:r>
      <w:proofErr w:type="spellEnd"/>
      <w:r>
        <w:t xml:space="preserve"> С</w:t>
      </w:r>
      <w:r w:rsidRPr="007C69C8">
        <w:t>.</w:t>
      </w:r>
      <w:r>
        <w:t xml:space="preserve">А. </w:t>
      </w:r>
      <w:r w:rsidRPr="00B4516F">
        <w:t>–</w:t>
      </w:r>
      <w:r w:rsidRPr="00B9388D">
        <w:rPr>
          <w:lang w:eastAsia="en-US"/>
        </w:rPr>
        <w:t xml:space="preserve"> </w:t>
      </w:r>
      <w:proofErr w:type="spellStart"/>
      <w:r w:rsidRPr="00B9388D">
        <w:rPr>
          <w:lang w:eastAsia="en-US"/>
        </w:rPr>
        <w:t>frontend</w:t>
      </w:r>
      <w:proofErr w:type="spellEnd"/>
      <w:r w:rsidRPr="00B9388D">
        <w:rPr>
          <w:lang w:eastAsia="en-US"/>
        </w:rPr>
        <w:t>-разработчик;</w:t>
      </w:r>
    </w:p>
    <w:p w:rsidR="00B9388D" w:rsidRPr="008E4DCA" w:rsidRDefault="00B9388D" w:rsidP="00B9388D">
      <w:pPr>
        <w:pStyle w:val="53"/>
        <w:rPr>
          <w:lang w:eastAsia="en-US"/>
        </w:rPr>
      </w:pPr>
      <w:r>
        <w:t>Котлов С</w:t>
      </w:r>
      <w:r w:rsidRPr="00B9388D">
        <w:t>.</w:t>
      </w:r>
      <w:r>
        <w:t>Я</w:t>
      </w:r>
      <w:r w:rsidRPr="00B9388D">
        <w:t>.</w:t>
      </w:r>
      <w:r>
        <w:t xml:space="preserve"> </w:t>
      </w:r>
      <w:r w:rsidRPr="00B4516F">
        <w:t>–</w:t>
      </w:r>
      <w:r w:rsidRPr="00B9388D">
        <w:rPr>
          <w:lang w:eastAsia="en-US"/>
        </w:rPr>
        <w:t xml:space="preserve"> </w:t>
      </w:r>
      <w:proofErr w:type="spellStart"/>
      <w:r w:rsidRPr="00B9388D">
        <w:rPr>
          <w:lang w:eastAsia="en-US"/>
        </w:rPr>
        <w:t>backend</w:t>
      </w:r>
      <w:proofErr w:type="spellEnd"/>
      <w:r w:rsidRPr="00B9388D">
        <w:rPr>
          <w:lang w:eastAsia="en-US"/>
        </w:rPr>
        <w:t>-разработчик</w:t>
      </w:r>
      <w:r>
        <w:rPr>
          <w:lang w:eastAsia="en-US"/>
        </w:rPr>
        <w:t>.</w:t>
      </w:r>
    </w:p>
    <w:p w:rsidR="00B9388D" w:rsidRPr="00F4493D" w:rsidRDefault="00B9388D" w:rsidP="00155FB5">
      <w:pPr>
        <w:pStyle w:val="22"/>
        <w:rPr>
          <w:lang w:eastAsia="en-US"/>
        </w:rPr>
      </w:pPr>
      <w:r w:rsidRPr="00B9388D">
        <w:rPr>
          <w:lang w:eastAsia="en-US"/>
        </w:rPr>
        <w:t>Такое распределение ролей обеспечило комплекс</w:t>
      </w:r>
      <w:r w:rsidR="00F4493D">
        <w:rPr>
          <w:lang w:eastAsia="en-US"/>
        </w:rPr>
        <w:t>ный подход к разработке, включающий</w:t>
      </w:r>
      <w:r w:rsidRPr="00B9388D">
        <w:rPr>
          <w:lang w:eastAsia="en-US"/>
        </w:rPr>
        <w:t xml:space="preserve"> организацию командной работы, </w:t>
      </w:r>
      <w:r>
        <w:rPr>
          <w:lang w:eastAsia="en-US"/>
        </w:rPr>
        <w:t>анализ требований, дизайн и</w:t>
      </w:r>
      <w:r w:rsidRPr="00B9388D">
        <w:rPr>
          <w:lang w:eastAsia="en-US"/>
        </w:rPr>
        <w:t xml:space="preserve"> программирование.</w:t>
      </w:r>
      <w:r w:rsidR="00155FB5">
        <w:rPr>
          <w:lang w:eastAsia="en-US"/>
        </w:rPr>
        <w:t xml:space="preserve"> </w:t>
      </w:r>
      <w:r w:rsidRPr="00B9388D">
        <w:rPr>
          <w:lang w:eastAsia="en-US"/>
        </w:rPr>
        <w:t>Рассмотрим роль и вклад каждого члена команды</w:t>
      </w:r>
      <w:r w:rsidR="006D7D39">
        <w:rPr>
          <w:lang w:eastAsia="en-US"/>
        </w:rPr>
        <w:t xml:space="preserve"> </w:t>
      </w:r>
      <w:hyperlink w:anchor="источник_4" w:history="1">
        <w:r w:rsidR="006D7D39" w:rsidRPr="00F14B9A">
          <w:rPr>
            <w:rStyle w:val="af4"/>
            <w:lang w:val="en-US" w:eastAsia="en-US"/>
          </w:rPr>
          <w:t>[</w:t>
        </w:r>
        <w:r w:rsidR="00EB523E">
          <w:rPr>
            <w:rStyle w:val="af4"/>
            <w:lang w:eastAsia="en-US"/>
          </w:rPr>
          <w:t>4</w:t>
        </w:r>
        <w:r w:rsidR="006D7D39" w:rsidRPr="00F14B9A">
          <w:rPr>
            <w:rStyle w:val="af4"/>
            <w:lang w:val="en-US" w:eastAsia="en-US"/>
          </w:rPr>
          <w:t>]</w:t>
        </w:r>
      </w:hyperlink>
      <w:r w:rsidRPr="00B9388D">
        <w:rPr>
          <w:lang w:eastAsia="en-US"/>
        </w:rPr>
        <w:t>.</w:t>
      </w:r>
    </w:p>
    <w:p w:rsidR="00B9388D" w:rsidRDefault="00B9388D" w:rsidP="00B9388D">
      <w:pPr>
        <w:pStyle w:val="52"/>
        <w:numPr>
          <w:ilvl w:val="0"/>
          <w:numId w:val="14"/>
        </w:numPr>
      </w:pPr>
      <w:r>
        <w:t>Родионов И</w:t>
      </w:r>
      <w:r w:rsidRPr="00B9388D">
        <w:t>.</w:t>
      </w:r>
      <w:r>
        <w:t>Ю</w:t>
      </w:r>
      <w:r w:rsidRPr="00B9388D">
        <w:t>.</w:t>
      </w:r>
      <w:r w:rsidRPr="00B9388D">
        <w:rPr>
          <w:lang w:eastAsia="en-US"/>
        </w:rPr>
        <w:t xml:space="preserve"> </w:t>
      </w:r>
      <w:r w:rsidRPr="00B4516F">
        <w:t>–</w:t>
      </w:r>
      <w:r w:rsidRPr="00B9388D">
        <w:rPr>
          <w:lang w:eastAsia="en-US"/>
        </w:rPr>
        <w:t xml:space="preserve"> тимлид</w:t>
      </w:r>
      <w:r w:rsidR="00B230FE">
        <w:rPr>
          <w:lang w:eastAsia="en-US"/>
        </w:rPr>
        <w:t>.</w:t>
      </w:r>
    </w:p>
    <w:p w:rsidR="00B9388D" w:rsidRDefault="00B9388D" w:rsidP="00B9388D">
      <w:pPr>
        <w:pStyle w:val="22"/>
      </w:pPr>
      <w:r>
        <w:t>Задачи</w:t>
      </w:r>
      <w:r w:rsidR="00155FB5">
        <w:t xml:space="preserve"> включали</w:t>
      </w:r>
      <w:r w:rsidRPr="00B9388D">
        <w:t xml:space="preserve"> </w:t>
      </w:r>
      <w:r>
        <w:t>р</w:t>
      </w:r>
      <w:r w:rsidR="00155FB5">
        <w:t>уководство и координацию</w:t>
      </w:r>
      <w:r w:rsidRPr="00B9388D">
        <w:t xml:space="preserve"> работы ком</w:t>
      </w:r>
      <w:r w:rsidR="00155FB5">
        <w:t>анды, планирование и организацию</w:t>
      </w:r>
      <w:r w:rsidRPr="00B9388D">
        <w:t xml:space="preserve"> проекта. Особое внимание уделялось проведению интервью с преподавателями для сбора экспертной информации по процедурам пересдач, учебным требованиям и рекомендациям по подготовке студентов. </w:t>
      </w:r>
      <w:r w:rsidR="00155FB5">
        <w:t>Также в</w:t>
      </w:r>
      <w:r w:rsidRPr="00B9388D">
        <w:t xml:space="preserve"> задачи входили </w:t>
      </w:r>
      <w:r w:rsidR="00F4493D">
        <w:t>анализ</w:t>
      </w:r>
      <w:r w:rsidRPr="00B9388D">
        <w:t xml:space="preserve"> </w:t>
      </w:r>
      <w:r w:rsidR="00F4493D">
        <w:t>проблем</w:t>
      </w:r>
      <w:r w:rsidRPr="00B9388D">
        <w:t xml:space="preserve"> проекта</w:t>
      </w:r>
      <w:r w:rsidR="00F4493D">
        <w:t>, формирование функционала бота и</w:t>
      </w:r>
      <w:r w:rsidRPr="00B9388D">
        <w:t xml:space="preserve"> систе</w:t>
      </w:r>
      <w:r>
        <w:t xml:space="preserve">матизация полученных </w:t>
      </w:r>
      <w:r w:rsidR="00155FB5">
        <w:t xml:space="preserve">от преподавателей данных в виде </w:t>
      </w:r>
      <w:proofErr w:type="spellStart"/>
      <w:r w:rsidR="00155FB5">
        <w:t>датасета</w:t>
      </w:r>
      <w:proofErr w:type="spellEnd"/>
      <w:r>
        <w:t>.</w:t>
      </w:r>
    </w:p>
    <w:p w:rsidR="00B9388D" w:rsidRPr="008E4DCA" w:rsidRDefault="00B9388D" w:rsidP="00B9388D">
      <w:pPr>
        <w:pStyle w:val="22"/>
      </w:pPr>
      <w:r>
        <w:t>Список опрошенных преподавателей ИРИТ-РТФ</w:t>
      </w:r>
      <w:r w:rsidR="00EB523E">
        <w:t xml:space="preserve"> </w:t>
      </w:r>
      <w:hyperlink w:anchor="источник_5" w:history="1">
        <w:r w:rsidR="00EB523E" w:rsidRPr="00EB523E">
          <w:rPr>
            <w:rStyle w:val="af4"/>
          </w:rPr>
          <w:t>[</w:t>
        </w:r>
        <w:r w:rsidR="00EB523E" w:rsidRPr="00EB523E">
          <w:rPr>
            <w:rStyle w:val="af4"/>
          </w:rPr>
          <w:t>5</w:t>
        </w:r>
        <w:r w:rsidR="00EB523E" w:rsidRPr="00EB523E">
          <w:rPr>
            <w:rStyle w:val="af4"/>
          </w:rPr>
          <w:t>]</w:t>
        </w:r>
      </w:hyperlink>
      <w:r w:rsidR="00300895">
        <w:fldChar w:fldCharType="begin"/>
      </w:r>
      <w:r w:rsidR="00300895">
        <w:instrText xml:space="preserve"> HYPERLINK \l "источник_6" </w:instrText>
      </w:r>
      <w:r w:rsidR="00300895">
        <w:fldChar w:fldCharType="separate"/>
      </w:r>
      <w:r w:rsidR="00EB523E" w:rsidRPr="00EB523E">
        <w:rPr>
          <w:rStyle w:val="af4"/>
        </w:rPr>
        <w:t>[6]</w:t>
      </w:r>
      <w:r w:rsidR="00300895">
        <w:rPr>
          <w:rStyle w:val="af4"/>
        </w:rPr>
        <w:fldChar w:fldCharType="end"/>
      </w:r>
      <w:r w:rsidRPr="00B9388D">
        <w:t>:</w:t>
      </w:r>
    </w:p>
    <w:p w:rsidR="00B9388D" w:rsidRPr="00B9388D" w:rsidRDefault="00B9388D" w:rsidP="00B9388D">
      <w:pPr>
        <w:pStyle w:val="53"/>
        <w:rPr>
          <w:lang w:val="en-US"/>
        </w:rPr>
      </w:pPr>
      <w:r>
        <w:t>Белоусов Иван Николаевич</w:t>
      </w:r>
      <w:r w:rsidR="00155FB5">
        <w:rPr>
          <w:lang w:val="en-US"/>
        </w:rPr>
        <w:t>;</w:t>
      </w:r>
    </w:p>
    <w:p w:rsidR="00B9388D" w:rsidRDefault="00B9388D" w:rsidP="00B9388D">
      <w:pPr>
        <w:pStyle w:val="53"/>
        <w:rPr>
          <w:lang w:val="en-US"/>
        </w:rPr>
      </w:pPr>
      <w:r>
        <w:t>Белоусова Вероника Игоревна</w:t>
      </w:r>
      <w:r w:rsidR="00155FB5">
        <w:rPr>
          <w:lang w:val="en-US"/>
        </w:rPr>
        <w:t>;</w:t>
      </w:r>
    </w:p>
    <w:p w:rsidR="00B9388D" w:rsidRDefault="00B9388D" w:rsidP="00B9388D">
      <w:pPr>
        <w:pStyle w:val="53"/>
        <w:rPr>
          <w:lang w:val="en-US"/>
        </w:rPr>
      </w:pPr>
      <w:r>
        <w:t>Герасимов Максим</w:t>
      </w:r>
      <w:r w:rsidR="00155FB5">
        <w:rPr>
          <w:lang w:val="en-US"/>
        </w:rPr>
        <w:t>;</w:t>
      </w:r>
    </w:p>
    <w:p w:rsidR="00B9388D" w:rsidRDefault="00B9388D" w:rsidP="00B9388D">
      <w:pPr>
        <w:pStyle w:val="53"/>
        <w:rPr>
          <w:lang w:val="en-US"/>
        </w:rPr>
      </w:pPr>
      <w:r w:rsidRPr="008153CE">
        <w:t>Кащенко Надежда Михайловна</w:t>
      </w:r>
      <w:r w:rsidR="00155FB5">
        <w:rPr>
          <w:lang w:val="en-US"/>
        </w:rPr>
        <w:t>;</w:t>
      </w:r>
    </w:p>
    <w:p w:rsidR="00B9388D" w:rsidRDefault="00B9388D" w:rsidP="00B9388D">
      <w:pPr>
        <w:pStyle w:val="53"/>
        <w:rPr>
          <w:lang w:val="en-US"/>
        </w:rPr>
      </w:pPr>
      <w:proofErr w:type="spellStart"/>
      <w:r w:rsidRPr="007158A1">
        <w:t>Кизилова</w:t>
      </w:r>
      <w:proofErr w:type="spellEnd"/>
      <w:r w:rsidRPr="007158A1">
        <w:t xml:space="preserve"> Елена Вадимовна</w:t>
      </w:r>
      <w:r w:rsidR="00155FB5">
        <w:rPr>
          <w:lang w:val="en-US"/>
        </w:rPr>
        <w:t>;</w:t>
      </w:r>
    </w:p>
    <w:p w:rsidR="00B9388D" w:rsidRDefault="00B9388D" w:rsidP="00B9388D">
      <w:pPr>
        <w:pStyle w:val="53"/>
        <w:rPr>
          <w:lang w:val="en-US"/>
        </w:rPr>
      </w:pPr>
      <w:proofErr w:type="spellStart"/>
      <w:r>
        <w:lastRenderedPageBreak/>
        <w:t>Кныш</w:t>
      </w:r>
      <w:proofErr w:type="spellEnd"/>
      <w:r>
        <w:t xml:space="preserve"> Алла Александровна</w:t>
      </w:r>
      <w:r w:rsidR="00155FB5">
        <w:rPr>
          <w:lang w:val="en-US"/>
        </w:rPr>
        <w:t>;</w:t>
      </w:r>
    </w:p>
    <w:p w:rsidR="00B9388D" w:rsidRDefault="00B9388D" w:rsidP="00B9388D">
      <w:pPr>
        <w:pStyle w:val="53"/>
        <w:rPr>
          <w:lang w:val="en-US"/>
        </w:rPr>
      </w:pPr>
      <w:proofErr w:type="spellStart"/>
      <w:r>
        <w:t>Ливадний</w:t>
      </w:r>
      <w:proofErr w:type="spellEnd"/>
      <w:r>
        <w:t xml:space="preserve"> Екатерина Дмитриевна</w:t>
      </w:r>
      <w:r w:rsidR="00155FB5">
        <w:rPr>
          <w:lang w:val="en-US"/>
        </w:rPr>
        <w:t>;</w:t>
      </w:r>
    </w:p>
    <w:p w:rsidR="00B9388D" w:rsidRDefault="00B9388D" w:rsidP="00B9388D">
      <w:pPr>
        <w:pStyle w:val="53"/>
        <w:rPr>
          <w:lang w:val="en-US"/>
        </w:rPr>
      </w:pPr>
      <w:r w:rsidRPr="008153CE">
        <w:t>Расин Олег Вениаминович</w:t>
      </w:r>
      <w:r w:rsidR="00155FB5">
        <w:rPr>
          <w:lang w:val="en-US"/>
        </w:rPr>
        <w:t>;</w:t>
      </w:r>
    </w:p>
    <w:p w:rsidR="00B9388D" w:rsidRDefault="00B9388D" w:rsidP="00B9388D">
      <w:pPr>
        <w:pStyle w:val="53"/>
        <w:rPr>
          <w:lang w:val="en-US"/>
        </w:rPr>
      </w:pPr>
      <w:proofErr w:type="spellStart"/>
      <w:r>
        <w:t>Чуксина</w:t>
      </w:r>
      <w:proofErr w:type="spellEnd"/>
      <w:r>
        <w:t xml:space="preserve"> Наталия Владимировна</w:t>
      </w:r>
      <w:r w:rsidR="00155FB5">
        <w:rPr>
          <w:lang w:val="en-US"/>
        </w:rPr>
        <w:t>;</w:t>
      </w:r>
    </w:p>
    <w:p w:rsidR="00B9388D" w:rsidRDefault="00B9388D" w:rsidP="00B9388D">
      <w:pPr>
        <w:pStyle w:val="53"/>
        <w:rPr>
          <w:lang w:val="en-US"/>
        </w:rPr>
      </w:pPr>
      <w:proofErr w:type="spellStart"/>
      <w:r>
        <w:t>Каюмова</w:t>
      </w:r>
      <w:proofErr w:type="spellEnd"/>
      <w:r>
        <w:t xml:space="preserve"> Юлия Евгеньевна</w:t>
      </w:r>
      <w:r w:rsidR="00155FB5">
        <w:rPr>
          <w:lang w:val="en-US"/>
        </w:rPr>
        <w:t>;</w:t>
      </w:r>
    </w:p>
    <w:p w:rsidR="00B9388D" w:rsidRDefault="00B9388D" w:rsidP="00B9388D">
      <w:pPr>
        <w:pStyle w:val="53"/>
        <w:rPr>
          <w:lang w:val="en-US"/>
        </w:rPr>
      </w:pPr>
      <w:r>
        <w:t>Маркина Анна Сергеевна</w:t>
      </w:r>
      <w:r w:rsidR="00155FB5">
        <w:rPr>
          <w:lang w:val="en-US"/>
        </w:rPr>
        <w:t>;</w:t>
      </w:r>
    </w:p>
    <w:p w:rsidR="00B9388D" w:rsidRDefault="00B9388D" w:rsidP="00B9388D">
      <w:pPr>
        <w:pStyle w:val="53"/>
        <w:rPr>
          <w:lang w:val="en-US"/>
        </w:rPr>
      </w:pPr>
      <w:r>
        <w:t>Чащина Вера Геннадиевна</w:t>
      </w:r>
      <w:r w:rsidR="00155FB5">
        <w:rPr>
          <w:lang w:val="en-US"/>
        </w:rPr>
        <w:t>;</w:t>
      </w:r>
    </w:p>
    <w:p w:rsidR="00B9388D" w:rsidRDefault="00B9388D" w:rsidP="00B9388D">
      <w:pPr>
        <w:pStyle w:val="53"/>
        <w:rPr>
          <w:lang w:val="en-US"/>
        </w:rPr>
      </w:pPr>
      <w:r>
        <w:t>Мельников Юрий Борисович</w:t>
      </w:r>
      <w:r w:rsidR="00155FB5">
        <w:rPr>
          <w:lang w:val="en-US"/>
        </w:rPr>
        <w:t>;</w:t>
      </w:r>
    </w:p>
    <w:p w:rsidR="00B9388D" w:rsidRDefault="00B9388D" w:rsidP="00B9388D">
      <w:pPr>
        <w:pStyle w:val="53"/>
        <w:rPr>
          <w:lang w:val="en-US"/>
        </w:rPr>
      </w:pPr>
      <w:proofErr w:type="spellStart"/>
      <w:r>
        <w:t>Шапарь</w:t>
      </w:r>
      <w:proofErr w:type="spellEnd"/>
      <w:r>
        <w:t xml:space="preserve"> Юлия Викторовна</w:t>
      </w:r>
      <w:r w:rsidR="00155FB5">
        <w:rPr>
          <w:lang w:val="en-US"/>
        </w:rPr>
        <w:t>;</w:t>
      </w:r>
    </w:p>
    <w:p w:rsidR="00B9388D" w:rsidRPr="00B9388D" w:rsidRDefault="00B9388D" w:rsidP="00B9388D">
      <w:pPr>
        <w:pStyle w:val="53"/>
        <w:rPr>
          <w:lang w:val="en-US"/>
        </w:rPr>
      </w:pPr>
      <w:r w:rsidRPr="00076183">
        <w:t>Янковская Анастасия Викторовна</w:t>
      </w:r>
      <w:r w:rsidR="00155FB5">
        <w:rPr>
          <w:lang w:val="en-US"/>
        </w:rPr>
        <w:t>.</w:t>
      </w:r>
    </w:p>
    <w:p w:rsidR="00B9388D" w:rsidRPr="00B9388D" w:rsidRDefault="008E4DCA" w:rsidP="00B9388D">
      <w:pPr>
        <w:pStyle w:val="22"/>
      </w:pPr>
      <w:r>
        <w:t>Проделанная р</w:t>
      </w:r>
      <w:r w:rsidR="00B9388D" w:rsidRPr="00B9388D">
        <w:t>абота</w:t>
      </w:r>
      <w:r>
        <w:t xml:space="preserve"> над интервью</w:t>
      </w:r>
      <w:r w:rsidR="00B9388D" w:rsidRPr="00B9388D">
        <w:t xml:space="preserve"> обеспечила глубокую экспертизу и адаптацию бота под реальные запросы и особенности образовательного процесса.</w:t>
      </w:r>
    </w:p>
    <w:p w:rsidR="00B9388D" w:rsidRDefault="00B9388D" w:rsidP="00B9388D">
      <w:pPr>
        <w:pStyle w:val="52"/>
        <w:numPr>
          <w:ilvl w:val="0"/>
          <w:numId w:val="16"/>
        </w:numPr>
        <w:rPr>
          <w:lang w:eastAsia="en-US"/>
        </w:rPr>
      </w:pPr>
      <w:r>
        <w:t>Бабаева А</w:t>
      </w:r>
      <w:r w:rsidRPr="00B9388D">
        <w:t>.</w:t>
      </w:r>
      <w:r>
        <w:t>О</w:t>
      </w:r>
      <w:r w:rsidRPr="00B9388D">
        <w:t>.</w:t>
      </w:r>
      <w:r>
        <w:t xml:space="preserve"> </w:t>
      </w:r>
      <w:r w:rsidRPr="00B4516F">
        <w:t>–</w:t>
      </w:r>
      <w:r w:rsidRPr="00B9388D">
        <w:rPr>
          <w:lang w:eastAsia="en-US"/>
        </w:rPr>
        <w:t xml:space="preserve"> аналитик</w:t>
      </w:r>
      <w:r w:rsidR="00B230FE">
        <w:rPr>
          <w:lang w:eastAsia="en-US"/>
        </w:rPr>
        <w:t>.</w:t>
      </w:r>
    </w:p>
    <w:p w:rsidR="00D81078" w:rsidRDefault="00D81078" w:rsidP="00D81078">
      <w:pPr>
        <w:pStyle w:val="22"/>
      </w:pPr>
      <w:r w:rsidRPr="00D81078">
        <w:t>Основной вклад заключался в сборе и анализе информации, необходимой для формирования функциональных требований к боту. Выполнялась работа по исследованию тем курсов и предметов</w:t>
      </w:r>
      <w:r w:rsidR="00F14B9A" w:rsidRPr="00F14B9A">
        <w:t xml:space="preserve"> </w:t>
      </w:r>
      <w:hyperlink w:anchor="источник_7" w:history="1">
        <w:r w:rsidR="00F14B9A" w:rsidRPr="00F14B9A">
          <w:rPr>
            <w:rStyle w:val="af4"/>
          </w:rPr>
          <w:t>[</w:t>
        </w:r>
        <w:r w:rsidR="00EB523E" w:rsidRPr="00EB523E">
          <w:rPr>
            <w:rStyle w:val="af4"/>
          </w:rPr>
          <w:t>7</w:t>
        </w:r>
        <w:r w:rsidR="00F14B9A" w:rsidRPr="00F14B9A">
          <w:rPr>
            <w:rStyle w:val="af4"/>
          </w:rPr>
          <w:t>]</w:t>
        </w:r>
      </w:hyperlink>
      <w:r w:rsidRPr="00D81078">
        <w:t>, а также анализу возможных функций цифрового помощника и источников данных для их реализации. Особое внимание уделялось разработке пользовательских сценариев (</w:t>
      </w:r>
      <w:proofErr w:type="spellStart"/>
      <w:r w:rsidRPr="00D81078">
        <w:t>User</w:t>
      </w:r>
      <w:proofErr w:type="spellEnd"/>
      <w:r w:rsidRPr="00D81078">
        <w:t xml:space="preserve"> </w:t>
      </w:r>
      <w:proofErr w:type="spellStart"/>
      <w:r w:rsidRPr="00D81078">
        <w:t>Flow</w:t>
      </w:r>
      <w:proofErr w:type="spellEnd"/>
      <w:r w:rsidRPr="00D81078">
        <w:t>)</w:t>
      </w:r>
      <w:r w:rsidR="00155FB5" w:rsidRPr="00155FB5">
        <w:t xml:space="preserve">, </w:t>
      </w:r>
      <w:r w:rsidR="00155FB5">
        <w:t>п</w:t>
      </w:r>
      <w:r w:rsidRPr="00D81078">
        <w:t>ара</w:t>
      </w:r>
      <w:r>
        <w:t xml:space="preserve">ллельно велась систематизация </w:t>
      </w:r>
      <w:r w:rsidRPr="00D81078">
        <w:t>списка часто задаваемых вопросов</w:t>
      </w:r>
      <w:r w:rsidR="00F560F1" w:rsidRPr="00F560F1">
        <w:t xml:space="preserve"> </w:t>
      </w:r>
      <w:hyperlink w:anchor="источник_8" w:history="1">
        <w:r w:rsidR="00F560F1" w:rsidRPr="00F560F1">
          <w:rPr>
            <w:rStyle w:val="af4"/>
          </w:rPr>
          <w:t>[</w:t>
        </w:r>
        <w:r w:rsidR="00EB523E" w:rsidRPr="00EB523E">
          <w:rPr>
            <w:rStyle w:val="af4"/>
          </w:rPr>
          <w:t>8</w:t>
        </w:r>
        <w:r w:rsidR="00F560F1" w:rsidRPr="00F560F1">
          <w:rPr>
            <w:rStyle w:val="af4"/>
          </w:rPr>
          <w:t>]</w:t>
        </w:r>
      </w:hyperlink>
      <w:r w:rsidRPr="00D81078">
        <w:t xml:space="preserve">. Кроме того, </w:t>
      </w:r>
      <w:r w:rsidR="00155FB5">
        <w:t>в задачи входил</w:t>
      </w:r>
      <w:r w:rsidRPr="00D81078">
        <w:t xml:space="preserve"> </w:t>
      </w:r>
      <w:r w:rsidR="00155FB5">
        <w:t>поиск</w:t>
      </w:r>
      <w:r w:rsidRPr="00D81078">
        <w:t xml:space="preserve"> и </w:t>
      </w:r>
      <w:r w:rsidR="00155FB5">
        <w:t>каталогизация</w:t>
      </w:r>
      <w:r w:rsidRPr="00D81078">
        <w:t xml:space="preserve"> контактных данных преподавателей, что способствовало установлению эффективной коммуникации с экспертами и формированию базы для проведения интервью.</w:t>
      </w:r>
    </w:p>
    <w:p w:rsidR="00B9388D" w:rsidRDefault="00B9388D" w:rsidP="00B9388D">
      <w:pPr>
        <w:pStyle w:val="52"/>
        <w:rPr>
          <w:lang w:eastAsia="en-US"/>
        </w:rPr>
      </w:pPr>
      <w:proofErr w:type="spellStart"/>
      <w:r>
        <w:t>Патракеева</w:t>
      </w:r>
      <w:proofErr w:type="spellEnd"/>
      <w:r>
        <w:t xml:space="preserve"> М</w:t>
      </w:r>
      <w:r w:rsidRPr="007C69C8">
        <w:t>.</w:t>
      </w:r>
      <w:r>
        <w:t>А</w:t>
      </w:r>
      <w:r w:rsidRPr="007C69C8">
        <w:t>.</w:t>
      </w:r>
      <w:r>
        <w:t xml:space="preserve"> </w:t>
      </w:r>
      <w:r w:rsidRPr="00B4516F">
        <w:t>–</w:t>
      </w:r>
      <w:r w:rsidRPr="00B9388D">
        <w:rPr>
          <w:lang w:eastAsia="en-US"/>
        </w:rPr>
        <w:t xml:space="preserve"> дизайнер</w:t>
      </w:r>
      <w:r w:rsidR="00B230FE">
        <w:rPr>
          <w:lang w:eastAsia="en-US"/>
        </w:rPr>
        <w:t>.</w:t>
      </w:r>
    </w:p>
    <w:p w:rsidR="00D81078" w:rsidRDefault="00155FB5" w:rsidP="00D81078">
      <w:pPr>
        <w:pStyle w:val="22"/>
      </w:pPr>
      <w:r>
        <w:t>В задачи входила разработка</w:t>
      </w:r>
      <w:r w:rsidR="00D81078" w:rsidRPr="00D81078">
        <w:t xml:space="preserve"> визуального оформления Telegram-бота, начиная с подготовки </w:t>
      </w:r>
      <w:proofErr w:type="spellStart"/>
      <w:r w:rsidR="00D81078" w:rsidRPr="00D81078">
        <w:t>референсов</w:t>
      </w:r>
      <w:proofErr w:type="spellEnd"/>
      <w:r w:rsidR="00D81078" w:rsidRPr="00D81078">
        <w:t xml:space="preserve"> и создания </w:t>
      </w:r>
      <w:proofErr w:type="gramStart"/>
      <w:r w:rsidR="00D81078" w:rsidRPr="00D81078">
        <w:t>первичных</w:t>
      </w:r>
      <w:proofErr w:type="gramEnd"/>
      <w:r w:rsidR="00D81078" w:rsidRPr="00D81078">
        <w:t xml:space="preserve"> </w:t>
      </w:r>
      <w:proofErr w:type="spellStart"/>
      <w:r w:rsidR="00D81078" w:rsidRPr="00D81078">
        <w:t>WireFrame</w:t>
      </w:r>
      <w:proofErr w:type="spellEnd"/>
      <w:r w:rsidR="00D81078" w:rsidRPr="00D81078">
        <w:t xml:space="preserve">. В процессе работы были адаптированы </w:t>
      </w:r>
      <w:proofErr w:type="spellStart"/>
      <w:r w:rsidR="00D81078" w:rsidRPr="00D81078">
        <w:t>WireFrame</w:t>
      </w:r>
      <w:proofErr w:type="spellEnd"/>
      <w:r w:rsidR="00D81078" w:rsidRPr="00D81078">
        <w:t xml:space="preserve"> для обеспечения удобства и логичности взаимодействия. </w:t>
      </w:r>
      <w:proofErr w:type="gramStart"/>
      <w:r w:rsidR="00D81078" w:rsidRPr="00D81078">
        <w:t>Особое</w:t>
      </w:r>
      <w:proofErr w:type="gramEnd"/>
      <w:r w:rsidR="00D81078" w:rsidRPr="00D81078">
        <w:t xml:space="preserve"> внимание уделялось </w:t>
      </w:r>
      <w:r w:rsidR="008E4DCA">
        <w:t>структуре</w:t>
      </w:r>
      <w:r w:rsidR="00D81078" w:rsidRPr="00D81078">
        <w:t xml:space="preserve"> </w:t>
      </w:r>
      <w:r w:rsidR="00D81078" w:rsidRPr="00D81078">
        <w:lastRenderedPageBreak/>
        <w:t xml:space="preserve">шаблонных сообщений для более живого и естественного общения с пользователями. Были созданы </w:t>
      </w:r>
      <w:proofErr w:type="gramStart"/>
      <w:r w:rsidR="00D81078" w:rsidRPr="00D81078">
        <w:t>дизайн-макеты</w:t>
      </w:r>
      <w:proofErr w:type="gramEnd"/>
      <w:r w:rsidR="00D81078" w:rsidRPr="00D81078">
        <w:t xml:space="preserve"> страниц с часто задаваемыми вопросами, списком преподавателей и контактной информацией. Работа над дизайном велась детально, с проработкой элементов интерфейса для улучшения пользовательского опыта. Также в рамках проекта разрабатывались варианты названия цифрового помощника и логотипы, отражающие его суть и назначение.</w:t>
      </w:r>
    </w:p>
    <w:p w:rsidR="00B9388D" w:rsidRDefault="00B9388D" w:rsidP="00B9388D">
      <w:pPr>
        <w:pStyle w:val="52"/>
        <w:rPr>
          <w:lang w:eastAsia="en-US"/>
        </w:rPr>
      </w:pPr>
      <w:proofErr w:type="spellStart"/>
      <w:r>
        <w:t>Жижин</w:t>
      </w:r>
      <w:proofErr w:type="spellEnd"/>
      <w:r>
        <w:t xml:space="preserve"> С</w:t>
      </w:r>
      <w:r w:rsidRPr="007C69C8">
        <w:t>.</w:t>
      </w:r>
      <w:r>
        <w:t xml:space="preserve">А. </w:t>
      </w:r>
      <w:r w:rsidRPr="00B4516F">
        <w:t>–</w:t>
      </w:r>
      <w:r w:rsidRPr="00B9388D">
        <w:rPr>
          <w:lang w:eastAsia="en-US"/>
        </w:rPr>
        <w:t xml:space="preserve"> </w:t>
      </w:r>
      <w:proofErr w:type="spellStart"/>
      <w:r w:rsidRPr="00B9388D">
        <w:rPr>
          <w:lang w:eastAsia="en-US"/>
        </w:rPr>
        <w:t>frontend</w:t>
      </w:r>
      <w:proofErr w:type="spellEnd"/>
      <w:r w:rsidRPr="00B9388D">
        <w:rPr>
          <w:lang w:eastAsia="en-US"/>
        </w:rPr>
        <w:t>-разработчик</w:t>
      </w:r>
      <w:r w:rsidR="00B230FE">
        <w:rPr>
          <w:lang w:eastAsia="en-US"/>
        </w:rPr>
        <w:t>.</w:t>
      </w:r>
    </w:p>
    <w:p w:rsidR="00A41D29" w:rsidRDefault="00A41D29" w:rsidP="00D81078">
      <w:pPr>
        <w:pStyle w:val="22"/>
      </w:pPr>
      <w:r w:rsidRPr="00A41D29">
        <w:t xml:space="preserve">Отвечал за клиентскую часть Telegram-бота. В процессе разработки была реализована структура взаимодействия с пользователем, включая шаблонные сообщения, навигацию по разделам и обработку пользовательских запросов. Произведена интеграция с веб-интерфейсом, включающим страницы с часто задаваемыми вопросами, перечнем преподавателей и их контактными данными. </w:t>
      </w:r>
    </w:p>
    <w:p w:rsidR="00D81078" w:rsidRPr="00B9388D" w:rsidRDefault="00A41D29" w:rsidP="00D81078">
      <w:pPr>
        <w:pStyle w:val="22"/>
      </w:pPr>
      <w:r w:rsidRPr="00A41D29">
        <w:t xml:space="preserve">Разработана и поддерживалась база данных преподавателей, к которой бот обращается динамически в зависимости от запроса пользователя. Внедрена интеграция с </w:t>
      </w:r>
      <w:proofErr w:type="spellStart"/>
      <w:r w:rsidRPr="00A41D29">
        <w:t>нейросетевой</w:t>
      </w:r>
      <w:proofErr w:type="spellEnd"/>
      <w:r w:rsidRPr="00A41D29">
        <w:t xml:space="preserve"> моделью и OCR-модулем для распознавания информации с изображений, позволяющая обрабатывать скриншоты с </w:t>
      </w:r>
      <w:r>
        <w:t>задолженностями</w:t>
      </w:r>
      <w:r w:rsidRPr="00A41D29">
        <w:t>. Автоматизировано обновление базы данных преподавателей на основе информации с сайта УрФУ, включая актуальное расписание консультаций по математическим дисциплинам ИРИТ-РТФ. Все изменения проходили системное тестирование, обеспечившее стабильность работы клиента и корректную обработку пользовательски</w:t>
      </w:r>
      <w:r>
        <w:t>х сценариев</w:t>
      </w:r>
      <w:r w:rsidR="00D81078" w:rsidRPr="00D81078">
        <w:t>.</w:t>
      </w:r>
    </w:p>
    <w:p w:rsidR="00B9388D" w:rsidRDefault="00B9388D" w:rsidP="00B9388D">
      <w:pPr>
        <w:pStyle w:val="52"/>
        <w:rPr>
          <w:lang w:eastAsia="en-US"/>
        </w:rPr>
      </w:pPr>
      <w:r>
        <w:t>Котлов С</w:t>
      </w:r>
      <w:r w:rsidRPr="00B9388D">
        <w:t>.</w:t>
      </w:r>
      <w:r>
        <w:t>Я</w:t>
      </w:r>
      <w:r w:rsidRPr="00B9388D">
        <w:t>.</w:t>
      </w:r>
      <w:r>
        <w:t xml:space="preserve"> </w:t>
      </w:r>
      <w:r w:rsidRPr="00B4516F">
        <w:t>–</w:t>
      </w:r>
      <w:r w:rsidRPr="00B9388D">
        <w:rPr>
          <w:lang w:eastAsia="en-US"/>
        </w:rPr>
        <w:t xml:space="preserve"> </w:t>
      </w:r>
      <w:proofErr w:type="spellStart"/>
      <w:r w:rsidRPr="00B9388D">
        <w:rPr>
          <w:lang w:eastAsia="en-US"/>
        </w:rPr>
        <w:t>backend</w:t>
      </w:r>
      <w:proofErr w:type="spellEnd"/>
      <w:r w:rsidRPr="00B9388D">
        <w:rPr>
          <w:lang w:eastAsia="en-US"/>
        </w:rPr>
        <w:t>-разработчик</w:t>
      </w:r>
      <w:r w:rsidR="00B230FE">
        <w:rPr>
          <w:lang w:eastAsia="en-US"/>
        </w:rPr>
        <w:t>.</w:t>
      </w:r>
    </w:p>
    <w:p w:rsidR="00661040" w:rsidRPr="009D351D" w:rsidRDefault="00A41D29" w:rsidP="009D351D">
      <w:pPr>
        <w:pStyle w:val="22"/>
      </w:pPr>
      <w:r w:rsidRPr="00A41D29">
        <w:t xml:space="preserve">Отвечал за </w:t>
      </w:r>
      <w:proofErr w:type="gramStart"/>
      <w:r w:rsidRPr="00A41D29">
        <w:t>серверную</w:t>
      </w:r>
      <w:proofErr w:type="gramEnd"/>
      <w:r w:rsidRPr="00A41D29">
        <w:t xml:space="preserve"> часть проекта. В сферу задач входило развертывание и тестирование различных </w:t>
      </w:r>
      <w:proofErr w:type="spellStart"/>
      <w:r w:rsidRPr="00A41D29">
        <w:t>нейросетевых</w:t>
      </w:r>
      <w:proofErr w:type="spellEnd"/>
      <w:r w:rsidRPr="00A41D29">
        <w:t xml:space="preserve"> решений, а также анализ их производительности, устойчивости и применимости в рамках проекта. </w:t>
      </w:r>
      <w:proofErr w:type="gramStart"/>
      <w:r w:rsidRPr="00A41D29">
        <w:t>Особое</w:t>
      </w:r>
      <w:proofErr w:type="gramEnd"/>
      <w:r w:rsidRPr="00A41D29">
        <w:t xml:space="preserve"> внимание было уделено интеграции </w:t>
      </w:r>
      <w:proofErr w:type="spellStart"/>
      <w:r w:rsidRPr="00A41D29">
        <w:t>нейросети</w:t>
      </w:r>
      <w:proofErr w:type="spellEnd"/>
      <w:r w:rsidRPr="00A41D29">
        <w:t xml:space="preserve"> с OCR-модулем: реализована обработка изображений с преобразованием полученной информации в понятный и удобный для пользователя</w:t>
      </w:r>
      <w:r w:rsidR="00661040" w:rsidRPr="00661040">
        <w:t xml:space="preserve"> </w:t>
      </w:r>
      <w:r w:rsidR="00661040" w:rsidRPr="00A41D29">
        <w:t>формат</w:t>
      </w:r>
      <w:r w:rsidRPr="00A41D29">
        <w:t xml:space="preserve">. </w:t>
      </w:r>
      <w:r w:rsidRPr="00A41D29">
        <w:lastRenderedPageBreak/>
        <w:t xml:space="preserve">Проводилось исследование возможности обучения </w:t>
      </w:r>
      <w:proofErr w:type="spellStart"/>
      <w:r w:rsidRPr="00A41D29">
        <w:t>нейросети</w:t>
      </w:r>
      <w:proofErr w:type="spellEnd"/>
      <w:r w:rsidRPr="00A41D29">
        <w:t xml:space="preserve"> на </w:t>
      </w:r>
      <w:proofErr w:type="gramStart"/>
      <w:r w:rsidRPr="00A41D29">
        <w:t>собственном</w:t>
      </w:r>
      <w:proofErr w:type="gramEnd"/>
      <w:r w:rsidRPr="00A41D29">
        <w:t xml:space="preserve"> </w:t>
      </w:r>
      <w:proofErr w:type="spellStart"/>
      <w:r w:rsidRPr="00A41D29">
        <w:t>датасете</w:t>
      </w:r>
      <w:proofErr w:type="spellEnd"/>
      <w:r w:rsidRPr="00A41D29">
        <w:t xml:space="preserve"> для повышения точности ответов. В процессе работы совершенствовались алгоритмы обработки </w:t>
      </w:r>
      <w:proofErr w:type="gramStart"/>
      <w:r w:rsidRPr="00A41D29">
        <w:t>данных</w:t>
      </w:r>
      <w:proofErr w:type="gramEnd"/>
      <w:r w:rsidRPr="00A41D29">
        <w:t xml:space="preserve"> и обеспечивалась стабильная работа </w:t>
      </w:r>
      <w:proofErr w:type="spellStart"/>
      <w:r w:rsidRPr="00A41D29">
        <w:t>backend</w:t>
      </w:r>
      <w:proofErr w:type="spellEnd"/>
      <w:r w:rsidRPr="00A41D29">
        <w:t>-компонентов, отвечающих за интеллектуальный анализ запросов пользователей и генерацию отв</w:t>
      </w:r>
      <w:r>
        <w:t>етов в режиме реального времени</w:t>
      </w:r>
      <w:r w:rsidR="00D81078" w:rsidRPr="00D81078">
        <w:t>.</w:t>
      </w:r>
    </w:p>
    <w:p w:rsidR="00B9388D" w:rsidRDefault="0005129E" w:rsidP="000034B4">
      <w:pPr>
        <w:pStyle w:val="12"/>
        <w:rPr>
          <w:lang w:val="en-US"/>
        </w:rPr>
      </w:pPr>
      <w:bookmarkStart w:id="18" w:name="_Toc199195983"/>
      <w:r>
        <w:lastRenderedPageBreak/>
        <w:t>Требования</w:t>
      </w:r>
      <w:r w:rsidR="000034B4" w:rsidRPr="000034B4">
        <w:t xml:space="preserve"> заказчика </w:t>
      </w:r>
      <w:r w:rsidR="00D11756">
        <w:t>к разрабатываемому продукту</w:t>
      </w:r>
      <w:bookmarkEnd w:id="18"/>
    </w:p>
    <w:p w:rsidR="0055630E" w:rsidRPr="0055630E" w:rsidRDefault="0055630E" w:rsidP="0055630E">
      <w:pPr>
        <w:pStyle w:val="22"/>
        <w:rPr>
          <w:lang w:val="en-US" w:eastAsia="en-US"/>
        </w:rPr>
      </w:pPr>
    </w:p>
    <w:p w:rsidR="00155FB5" w:rsidRDefault="000034B4" w:rsidP="005F7E15">
      <w:pPr>
        <w:pStyle w:val="22"/>
        <w:rPr>
          <w:lang w:eastAsia="en-US"/>
        </w:rPr>
      </w:pPr>
      <w:r w:rsidRPr="000034B4">
        <w:rPr>
          <w:lang w:eastAsia="en-US"/>
        </w:rPr>
        <w:t xml:space="preserve">В ходе работы над проектом были выявлены ключевые требования заказчика к создаваемому цифровому помощнику. Основное внимание уделялось разработке функционального и доступного сервиса, направленного на помощь студентам в навигации по вопросам академической успеваемости, в частности </w:t>
      </w:r>
      <w:r w:rsidR="00C62B12" w:rsidRPr="00B4516F">
        <w:t>–</w:t>
      </w:r>
      <w:r w:rsidRPr="000034B4">
        <w:rPr>
          <w:lang w:eastAsia="en-US"/>
        </w:rPr>
        <w:t xml:space="preserve"> ликвидации задолженностей.</w:t>
      </w:r>
    </w:p>
    <w:p w:rsidR="000034B4" w:rsidRDefault="000034B4" w:rsidP="005F7E15">
      <w:pPr>
        <w:pStyle w:val="22"/>
        <w:rPr>
          <w:lang w:eastAsia="en-US"/>
        </w:rPr>
      </w:pPr>
      <w:r w:rsidRPr="000034B4">
        <w:rPr>
          <w:lang w:eastAsia="en-US"/>
        </w:rPr>
        <w:t xml:space="preserve">Согласно </w:t>
      </w:r>
      <w:r w:rsidR="00A41D29">
        <w:rPr>
          <w:lang w:eastAsia="en-US"/>
        </w:rPr>
        <w:t>требованиям</w:t>
      </w:r>
      <w:r w:rsidRPr="000034B4">
        <w:rPr>
          <w:lang w:eastAsia="en-US"/>
        </w:rPr>
        <w:t xml:space="preserve"> заказчи</w:t>
      </w:r>
      <w:r>
        <w:rPr>
          <w:lang w:eastAsia="en-US"/>
        </w:rPr>
        <w:t xml:space="preserve">ка, </w:t>
      </w:r>
      <w:proofErr w:type="gramStart"/>
      <w:r>
        <w:rPr>
          <w:lang w:eastAsia="en-US"/>
        </w:rPr>
        <w:t>программный</w:t>
      </w:r>
      <w:proofErr w:type="gramEnd"/>
      <w:r>
        <w:rPr>
          <w:lang w:eastAsia="en-US"/>
        </w:rPr>
        <w:t xml:space="preserve"> продукт должен:</w:t>
      </w:r>
    </w:p>
    <w:p w:rsidR="000034B4" w:rsidRDefault="000034B4" w:rsidP="000034B4">
      <w:pPr>
        <w:pStyle w:val="53"/>
      </w:pPr>
      <w:proofErr w:type="gramStart"/>
      <w:r w:rsidRPr="000034B4">
        <w:t>Помогать студентам определять</w:t>
      </w:r>
      <w:proofErr w:type="gramEnd"/>
      <w:r w:rsidRPr="000034B4">
        <w:t xml:space="preserve"> наличи</w:t>
      </w:r>
      <w:r>
        <w:t>е академических задолженностей;</w:t>
      </w:r>
    </w:p>
    <w:p w:rsidR="000034B4" w:rsidRDefault="000034B4" w:rsidP="000034B4">
      <w:pPr>
        <w:pStyle w:val="53"/>
      </w:pPr>
      <w:r w:rsidRPr="000034B4">
        <w:t>Предоставлять пошаговый алгоритм их закрытия, учитывая внутрен</w:t>
      </w:r>
      <w:r>
        <w:t>ние процедуры института;</w:t>
      </w:r>
    </w:p>
    <w:p w:rsidR="000034B4" w:rsidRDefault="000034B4" w:rsidP="000034B4">
      <w:pPr>
        <w:pStyle w:val="53"/>
      </w:pPr>
      <w:r w:rsidRPr="000034B4">
        <w:t>Отображать актуальное расписание консультаций</w:t>
      </w:r>
      <w:r>
        <w:t xml:space="preserve"> по </w:t>
      </w:r>
      <w:r w:rsidR="00F65FF0">
        <w:t>преподавателям</w:t>
      </w:r>
      <w:r>
        <w:t>;</w:t>
      </w:r>
    </w:p>
    <w:p w:rsidR="000034B4" w:rsidRDefault="000034B4" w:rsidP="000034B4">
      <w:pPr>
        <w:pStyle w:val="53"/>
      </w:pPr>
      <w:r w:rsidRPr="000034B4">
        <w:t>Предоставлять контактную информацию препод</w:t>
      </w:r>
      <w:r>
        <w:t>авателей для оперативной связи;</w:t>
      </w:r>
    </w:p>
    <w:p w:rsidR="000034B4" w:rsidRDefault="000034B4" w:rsidP="000034B4">
      <w:pPr>
        <w:pStyle w:val="53"/>
      </w:pPr>
      <w:r w:rsidRPr="000034B4">
        <w:t xml:space="preserve">Интегрировать </w:t>
      </w:r>
      <w:proofErr w:type="spellStart"/>
      <w:r w:rsidRPr="000034B4">
        <w:t>нейросетевые</w:t>
      </w:r>
      <w:proofErr w:type="spellEnd"/>
      <w:r w:rsidRPr="000034B4">
        <w:t xml:space="preserve"> технологии для авт</w:t>
      </w:r>
      <w:r>
        <w:t>оматизации обработки обращений;</w:t>
      </w:r>
    </w:p>
    <w:p w:rsidR="000034B4" w:rsidRDefault="000034B4" w:rsidP="000034B4">
      <w:pPr>
        <w:pStyle w:val="53"/>
      </w:pPr>
      <w:r w:rsidRPr="000034B4">
        <w:t xml:space="preserve">Содержать </w:t>
      </w:r>
      <w:proofErr w:type="gramStart"/>
      <w:r w:rsidRPr="000034B4">
        <w:t>встроенную</w:t>
      </w:r>
      <w:proofErr w:type="gramEnd"/>
      <w:r w:rsidRPr="000034B4">
        <w:t xml:space="preserve"> ИИ-модель, обученную на собранных </w:t>
      </w:r>
      <w:r w:rsidR="00F65FF0">
        <w:t>данных</w:t>
      </w:r>
      <w:r w:rsidRPr="000034B4">
        <w:t xml:space="preserve"> от препо</w:t>
      </w:r>
      <w:r w:rsidR="00D11756">
        <w:t>давателей и учебных материалов.</w:t>
      </w:r>
    </w:p>
    <w:p w:rsidR="00155FB5" w:rsidRDefault="000034B4" w:rsidP="005F7E15">
      <w:pPr>
        <w:pStyle w:val="22"/>
        <w:rPr>
          <w:lang w:eastAsia="en-US"/>
        </w:rPr>
      </w:pPr>
      <w:r w:rsidRPr="000034B4">
        <w:rPr>
          <w:lang w:eastAsia="en-US"/>
        </w:rPr>
        <w:t>Дополнительно, на основе анализа потребностей целевой ауд</w:t>
      </w:r>
      <w:r w:rsidR="00D11756">
        <w:rPr>
          <w:lang w:eastAsia="en-US"/>
        </w:rPr>
        <w:t>итории</w:t>
      </w:r>
      <w:r w:rsidRPr="000034B4">
        <w:rPr>
          <w:lang w:eastAsia="en-US"/>
        </w:rPr>
        <w:t xml:space="preserve">, а также анализа текущих трудностей в процессе пересдач и взаимодействия с учебной частью, был сформирован начальный </w:t>
      </w:r>
      <w:proofErr w:type="spellStart"/>
      <w:r w:rsidR="00F65FF0">
        <w:rPr>
          <w:lang w:eastAsia="en-US"/>
        </w:rPr>
        <w:t>бэклог</w:t>
      </w:r>
      <w:proofErr w:type="spellEnd"/>
      <w:r w:rsidRPr="000034B4">
        <w:rPr>
          <w:lang w:eastAsia="en-US"/>
        </w:rPr>
        <w:t xml:space="preserve"> проекта. В него вошли следующие ключевые направления работы:</w:t>
      </w:r>
    </w:p>
    <w:p w:rsidR="000034B4" w:rsidRDefault="000034B4" w:rsidP="000034B4">
      <w:pPr>
        <w:pStyle w:val="53"/>
      </w:pPr>
      <w:r w:rsidRPr="000034B4">
        <w:t>Проведение интервью с преподавателями и сбор информа</w:t>
      </w:r>
      <w:r w:rsidR="00F65FF0">
        <w:t>ции о требованиях к пересдачам;</w:t>
      </w:r>
    </w:p>
    <w:p w:rsidR="000034B4" w:rsidRDefault="000034B4" w:rsidP="000034B4">
      <w:pPr>
        <w:pStyle w:val="53"/>
      </w:pPr>
      <w:r w:rsidRPr="000034B4">
        <w:t>Формирование базы знаний (вопросы, ответ</w:t>
      </w:r>
      <w:r>
        <w:t xml:space="preserve">ы, материалы, </w:t>
      </w:r>
      <w:proofErr w:type="gramStart"/>
      <w:r w:rsidR="00D11756">
        <w:t>рекомендованная</w:t>
      </w:r>
      <w:proofErr w:type="gramEnd"/>
      <w:r w:rsidR="00D11756">
        <w:t xml:space="preserve"> литературы</w:t>
      </w:r>
      <w:r>
        <w:t>);</w:t>
      </w:r>
    </w:p>
    <w:p w:rsidR="000034B4" w:rsidRDefault="000034B4" w:rsidP="000034B4">
      <w:pPr>
        <w:pStyle w:val="53"/>
      </w:pPr>
      <w:r w:rsidRPr="000034B4">
        <w:t>Разработка структуры Telegram-бота: логика общения, шаблон</w:t>
      </w:r>
      <w:r>
        <w:t>ы сообщений, структура диалога;</w:t>
      </w:r>
    </w:p>
    <w:p w:rsidR="000034B4" w:rsidRDefault="000034B4" w:rsidP="000034B4">
      <w:pPr>
        <w:pStyle w:val="53"/>
      </w:pPr>
      <w:r w:rsidRPr="000034B4">
        <w:lastRenderedPageBreak/>
        <w:t>Создание базы данных преподават</w:t>
      </w:r>
      <w:r w:rsidR="00F65FF0">
        <w:t>елей</w:t>
      </w:r>
      <w:r w:rsidR="00F65FF0" w:rsidRPr="00F65FF0">
        <w:t xml:space="preserve">, </w:t>
      </w:r>
      <w:r>
        <w:t>расписания</w:t>
      </w:r>
      <w:r w:rsidR="00F65FF0">
        <w:t xml:space="preserve"> их пар и </w:t>
      </w:r>
      <w:r>
        <w:t>консультаций;</w:t>
      </w:r>
    </w:p>
    <w:p w:rsidR="00F65FF0" w:rsidRPr="00804A2A" w:rsidRDefault="000034B4" w:rsidP="009D351D">
      <w:pPr>
        <w:pStyle w:val="53"/>
      </w:pPr>
      <w:r w:rsidRPr="000034B4">
        <w:t>Интеграция искусственного интеллекта и OCR-модуля для обработки те</w:t>
      </w:r>
      <w:r w:rsidR="00D11756">
        <w:t>кстовой и визуальной информации.</w:t>
      </w:r>
    </w:p>
    <w:p w:rsidR="000034B4" w:rsidRPr="001E254C" w:rsidRDefault="000034B4" w:rsidP="000034B4">
      <w:pPr>
        <w:pStyle w:val="12"/>
      </w:pPr>
      <w:bookmarkStart w:id="19" w:name="_Toc199195984"/>
      <w:r w:rsidRPr="000034B4">
        <w:lastRenderedPageBreak/>
        <w:t>Анализ и сопоставление аналогов разрабатываемого продукта</w:t>
      </w:r>
      <w:bookmarkEnd w:id="19"/>
    </w:p>
    <w:p w:rsidR="0055630E" w:rsidRPr="001E254C" w:rsidRDefault="0055630E" w:rsidP="0055630E">
      <w:pPr>
        <w:pStyle w:val="22"/>
        <w:rPr>
          <w:lang w:eastAsia="en-US"/>
        </w:rPr>
      </w:pPr>
    </w:p>
    <w:p w:rsidR="000034B4" w:rsidRDefault="000034B4" w:rsidP="005F7E15">
      <w:pPr>
        <w:pStyle w:val="22"/>
        <w:rPr>
          <w:lang w:eastAsia="en-US"/>
        </w:rPr>
      </w:pPr>
      <w:r w:rsidRPr="000034B4">
        <w:rPr>
          <w:lang w:eastAsia="en-US"/>
        </w:rPr>
        <w:t>Анализ существующих решений проводился для обоснования необходимости создания специализированного Telegram-бота, способного решать задачи, поставленные заказчиком. Главной целью анализа стало определение, насколько текущие сервисы удовлетворяют требованиям студентов и преподавателей, а также выявление функциональных пробелов, которые остаются неохваченными аналогами. Это позволяет убедиться в целесообразности разработки нового программного продукта.</w:t>
      </w:r>
    </w:p>
    <w:p w:rsidR="000034B4" w:rsidRDefault="000034B4" w:rsidP="005F7E15">
      <w:pPr>
        <w:pStyle w:val="22"/>
        <w:rPr>
          <w:lang w:eastAsia="en-US"/>
        </w:rPr>
      </w:pPr>
      <w:r w:rsidRPr="000034B4">
        <w:rPr>
          <w:lang w:eastAsia="en-US"/>
        </w:rPr>
        <w:t>Все рассмотренные решени</w:t>
      </w:r>
      <w:r>
        <w:rPr>
          <w:lang w:eastAsia="en-US"/>
        </w:rPr>
        <w:t>я были разделены на две группы:</w:t>
      </w:r>
    </w:p>
    <w:p w:rsidR="0070164F" w:rsidRDefault="000034B4" w:rsidP="00F65FF0">
      <w:pPr>
        <w:pStyle w:val="52"/>
        <w:numPr>
          <w:ilvl w:val="0"/>
          <w:numId w:val="24"/>
        </w:numPr>
      </w:pPr>
      <w:proofErr w:type="spellStart"/>
      <w:r w:rsidRPr="000034B4">
        <w:t>Внутривузовские</w:t>
      </w:r>
      <w:proofErr w:type="spellEnd"/>
      <w:r w:rsidRPr="000034B4">
        <w:t>: Личный кабинет студента, студенческая группа в VK;</w:t>
      </w:r>
    </w:p>
    <w:p w:rsidR="0070164F" w:rsidRDefault="000034B4" w:rsidP="00F65FF0">
      <w:pPr>
        <w:pStyle w:val="52"/>
      </w:pPr>
      <w:r w:rsidRPr="000034B4">
        <w:t xml:space="preserve">Внешние: Telegram-боты других вузов </w:t>
      </w:r>
      <w:r w:rsidR="00C62B12" w:rsidRPr="00B4516F">
        <w:t>–</w:t>
      </w:r>
      <w:r w:rsidRPr="000034B4">
        <w:t xml:space="preserve"> в частности, боты НИЯУ </w:t>
      </w:r>
      <w:r w:rsidR="0070164F">
        <w:t>МИФИ и НИУ ВШЭ («</w:t>
      </w:r>
      <w:proofErr w:type="spellStart"/>
      <w:r w:rsidR="0070164F">
        <w:t>Окей</w:t>
      </w:r>
      <w:proofErr w:type="spellEnd"/>
      <w:r w:rsidR="0070164F">
        <w:t>, Вышка»).</w:t>
      </w:r>
    </w:p>
    <w:p w:rsidR="000034B4" w:rsidRDefault="000034B4" w:rsidP="005F7E15">
      <w:pPr>
        <w:pStyle w:val="22"/>
        <w:rPr>
          <w:lang w:eastAsia="en-US"/>
        </w:rPr>
      </w:pPr>
      <w:r w:rsidRPr="000034B4">
        <w:rPr>
          <w:lang w:eastAsia="en-US"/>
        </w:rPr>
        <w:t xml:space="preserve">Основной акцент в анализе был сделан на </w:t>
      </w:r>
      <w:proofErr w:type="spellStart"/>
      <w:r w:rsidRPr="000034B4">
        <w:rPr>
          <w:lang w:eastAsia="en-US"/>
        </w:rPr>
        <w:t>внутривузовских</w:t>
      </w:r>
      <w:proofErr w:type="spellEnd"/>
      <w:r w:rsidRPr="000034B4">
        <w:rPr>
          <w:lang w:eastAsia="en-US"/>
        </w:rPr>
        <w:t xml:space="preserve"> решениях, так как они непосредственно затрагивают процессы взаимодействия студентов с университетской средой</w:t>
      </w:r>
      <w:r w:rsidR="0055630E" w:rsidRPr="0055630E">
        <w:rPr>
          <w:lang w:eastAsia="en-US"/>
        </w:rPr>
        <w:t xml:space="preserve"> (</w:t>
      </w:r>
      <w:r w:rsidR="0055630E">
        <w:rPr>
          <w:lang w:eastAsia="en-US"/>
        </w:rPr>
        <w:t>таблица 1</w:t>
      </w:r>
      <w:r w:rsidR="0055630E" w:rsidRPr="0055630E">
        <w:rPr>
          <w:lang w:eastAsia="en-US"/>
        </w:rPr>
        <w:t>)</w:t>
      </w:r>
      <w:r w:rsidRPr="000034B4">
        <w:rPr>
          <w:lang w:eastAsia="en-US"/>
        </w:rPr>
        <w:t>.</w:t>
      </w:r>
    </w:p>
    <w:p w:rsidR="000034B4" w:rsidRPr="0070164F" w:rsidRDefault="0070164F" w:rsidP="0070164F">
      <w:pPr>
        <w:pStyle w:val="52"/>
        <w:numPr>
          <w:ilvl w:val="0"/>
          <w:numId w:val="18"/>
        </w:numPr>
      </w:pPr>
      <w:r w:rsidRPr="0070164F">
        <w:t>Личный кабинет студента</w:t>
      </w:r>
      <w:r w:rsidR="0055630E">
        <w:rPr>
          <w:lang w:val="en-US"/>
        </w:rPr>
        <w:t>.</w:t>
      </w:r>
    </w:p>
    <w:p w:rsidR="0070164F" w:rsidRPr="0070164F" w:rsidRDefault="0070164F" w:rsidP="0070164F">
      <w:pPr>
        <w:pStyle w:val="22"/>
      </w:pPr>
      <w:r w:rsidRPr="0070164F">
        <w:t xml:space="preserve">Предоставляет доступ к основным образовательным данным </w:t>
      </w:r>
      <w:r w:rsidR="00C62B12" w:rsidRPr="00B4516F">
        <w:t>–</w:t>
      </w:r>
      <w:r w:rsidRPr="0070164F">
        <w:t xml:space="preserve"> успеваемости, расписанию, результатам экзаменов. Однако не предоставляет персональных рекомендаций или алгоритмов закрытия академических задолженностей. Взаимодействие происходит исключительно в формате просмотра данных, без возможности вести диалог или получать помощь по типичным вопросам.</w:t>
      </w:r>
    </w:p>
    <w:p w:rsidR="0070164F" w:rsidRPr="0070164F" w:rsidRDefault="0070164F" w:rsidP="0070164F">
      <w:pPr>
        <w:pStyle w:val="52"/>
        <w:numPr>
          <w:ilvl w:val="0"/>
          <w:numId w:val="18"/>
        </w:numPr>
      </w:pPr>
      <w:r w:rsidRPr="0070164F">
        <w:t>Студенческая группа в VK</w:t>
      </w:r>
      <w:r w:rsidR="0055630E">
        <w:rPr>
          <w:lang w:val="en-US"/>
        </w:rPr>
        <w:t>.</w:t>
      </w:r>
    </w:p>
    <w:p w:rsidR="0070164F" w:rsidRPr="0070164F" w:rsidRDefault="0070164F" w:rsidP="0070164F">
      <w:pPr>
        <w:pStyle w:val="22"/>
      </w:pPr>
      <w:r w:rsidRPr="0070164F">
        <w:t>Является площадкой для информирования студентов о консультациях, сроках сессий и других событиях. В группе иногда размещается упрощ</w:t>
      </w:r>
      <w:r w:rsidR="00D11756">
        <w:t>е</w:t>
      </w:r>
      <w:r w:rsidRPr="0070164F">
        <w:t>нный алгоритм закрытия долгов. Возможность обратной связи ограничена комментированием. Важно отметить, что обновление информации осуществляется вручную и нерегулярно.</w:t>
      </w:r>
    </w:p>
    <w:p w:rsidR="0070164F" w:rsidRPr="0070164F" w:rsidRDefault="0070164F" w:rsidP="0070164F">
      <w:pPr>
        <w:pStyle w:val="52"/>
        <w:numPr>
          <w:ilvl w:val="0"/>
          <w:numId w:val="18"/>
        </w:numPr>
      </w:pPr>
      <w:r w:rsidRPr="0070164F">
        <w:lastRenderedPageBreak/>
        <w:t>Telegram-боты вузов (НИЯУ МИФИ, НИУ ВШЭ)</w:t>
      </w:r>
      <w:r w:rsidR="0055630E" w:rsidRPr="0055630E">
        <w:t>.</w:t>
      </w:r>
    </w:p>
    <w:p w:rsidR="0070164F" w:rsidRDefault="0070164F" w:rsidP="0070164F">
      <w:pPr>
        <w:pStyle w:val="22"/>
      </w:pPr>
      <w:r w:rsidRPr="0070164F">
        <w:t xml:space="preserve">Основной функционал </w:t>
      </w:r>
      <w:r w:rsidR="00C62B12" w:rsidRPr="00B4516F">
        <w:t>–</w:t>
      </w:r>
      <w:r w:rsidRPr="0070164F">
        <w:t xml:space="preserve"> отображение расписания, новости, ответы на часто задаваемые вопросы. Такие боты удобны в использовании благодаря чату Telegram, однако не ориентированы на решение проблем академических задолженностей, не содержат ИИ и не дают персонализированных рекомендаций.</w:t>
      </w:r>
    </w:p>
    <w:p w:rsidR="0070164F" w:rsidRDefault="0070164F" w:rsidP="0070164F">
      <w:pPr>
        <w:pStyle w:val="31"/>
        <w:rPr>
          <w:lang w:val="en-US"/>
        </w:rPr>
      </w:pPr>
      <w:r>
        <w:t>Сравнение аналогов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2"/>
        <w:gridCol w:w="2392"/>
        <w:gridCol w:w="2393"/>
        <w:gridCol w:w="2393"/>
      </w:tblGrid>
      <w:tr w:rsidR="0070164F" w:rsidTr="0070164F">
        <w:tc>
          <w:tcPr>
            <w:tcW w:w="2392" w:type="dxa"/>
          </w:tcPr>
          <w:p w:rsidR="0070164F" w:rsidRPr="00185553" w:rsidRDefault="0070164F" w:rsidP="0070164F">
            <w:pPr>
              <w:pStyle w:val="35214"/>
              <w:rPr>
                <w:szCs w:val="28"/>
                <w:lang w:val="en-US"/>
              </w:rPr>
            </w:pPr>
            <w:r w:rsidRPr="00185553">
              <w:rPr>
                <w:szCs w:val="28"/>
              </w:rPr>
              <w:t>Критерий</w:t>
            </w:r>
          </w:p>
        </w:tc>
        <w:tc>
          <w:tcPr>
            <w:tcW w:w="2392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 xml:space="preserve">Личный кабинет студента </w:t>
            </w:r>
          </w:p>
        </w:tc>
        <w:tc>
          <w:tcPr>
            <w:tcW w:w="2393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Telegram-боты вузов</w:t>
            </w:r>
          </w:p>
        </w:tc>
        <w:tc>
          <w:tcPr>
            <w:tcW w:w="2393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Студенческая группа (VK)</w:t>
            </w:r>
          </w:p>
        </w:tc>
      </w:tr>
      <w:tr w:rsidR="0070164F" w:rsidRPr="0070164F" w:rsidTr="0070164F">
        <w:tc>
          <w:tcPr>
            <w:tcW w:w="2392" w:type="dxa"/>
            <w:vAlign w:val="center"/>
          </w:tcPr>
          <w:p w:rsidR="0070164F" w:rsidRPr="00185553" w:rsidRDefault="0070164F" w:rsidP="0070164F">
            <w:pPr>
              <w:pStyle w:val="3421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Актуальные данные по наличию академических долгов</w:t>
            </w:r>
          </w:p>
        </w:tc>
        <w:tc>
          <w:tcPr>
            <w:tcW w:w="2392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Да</w:t>
            </w:r>
          </w:p>
        </w:tc>
        <w:tc>
          <w:tcPr>
            <w:tcW w:w="2393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Нет</w:t>
            </w:r>
          </w:p>
        </w:tc>
        <w:tc>
          <w:tcPr>
            <w:tcW w:w="2393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Нет</w:t>
            </w:r>
          </w:p>
        </w:tc>
      </w:tr>
      <w:tr w:rsidR="0070164F" w:rsidTr="0070164F">
        <w:tc>
          <w:tcPr>
            <w:tcW w:w="2392" w:type="dxa"/>
            <w:vAlign w:val="center"/>
          </w:tcPr>
          <w:p w:rsidR="0070164F" w:rsidRPr="00185553" w:rsidRDefault="0070164F" w:rsidP="0070164F">
            <w:pPr>
              <w:pStyle w:val="3421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Пошаговый алгоритм закрытия задолженности</w:t>
            </w:r>
          </w:p>
        </w:tc>
        <w:tc>
          <w:tcPr>
            <w:tcW w:w="2392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Нет</w:t>
            </w:r>
          </w:p>
        </w:tc>
        <w:tc>
          <w:tcPr>
            <w:tcW w:w="2393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Нет</w:t>
            </w:r>
          </w:p>
        </w:tc>
        <w:tc>
          <w:tcPr>
            <w:tcW w:w="2393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Да</w:t>
            </w:r>
          </w:p>
        </w:tc>
      </w:tr>
      <w:tr w:rsidR="0070164F" w:rsidTr="0070164F">
        <w:tc>
          <w:tcPr>
            <w:tcW w:w="2392" w:type="dxa"/>
            <w:vAlign w:val="center"/>
          </w:tcPr>
          <w:p w:rsidR="0070164F" w:rsidRPr="00185553" w:rsidRDefault="0070164F" w:rsidP="0070164F">
            <w:pPr>
              <w:pStyle w:val="3421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Расписание консультаций преподавателей</w:t>
            </w:r>
          </w:p>
        </w:tc>
        <w:tc>
          <w:tcPr>
            <w:tcW w:w="2392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 xml:space="preserve"> Нет</w:t>
            </w:r>
          </w:p>
        </w:tc>
        <w:tc>
          <w:tcPr>
            <w:tcW w:w="2393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Нет</w:t>
            </w:r>
          </w:p>
        </w:tc>
        <w:tc>
          <w:tcPr>
            <w:tcW w:w="2393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Да</w:t>
            </w:r>
          </w:p>
        </w:tc>
      </w:tr>
      <w:tr w:rsidR="0070164F" w:rsidTr="0070164F">
        <w:tc>
          <w:tcPr>
            <w:tcW w:w="2392" w:type="dxa"/>
            <w:vAlign w:val="center"/>
          </w:tcPr>
          <w:p w:rsidR="0070164F" w:rsidRPr="00185553" w:rsidRDefault="0070164F" w:rsidP="0070164F">
            <w:pPr>
              <w:pStyle w:val="3421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Контактные данные преподавателей</w:t>
            </w:r>
          </w:p>
        </w:tc>
        <w:tc>
          <w:tcPr>
            <w:tcW w:w="2392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Частично</w:t>
            </w:r>
          </w:p>
        </w:tc>
        <w:tc>
          <w:tcPr>
            <w:tcW w:w="2393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Нет</w:t>
            </w:r>
          </w:p>
        </w:tc>
        <w:tc>
          <w:tcPr>
            <w:tcW w:w="2393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Частично</w:t>
            </w:r>
          </w:p>
        </w:tc>
      </w:tr>
      <w:tr w:rsidR="0070164F" w:rsidTr="0070164F">
        <w:tc>
          <w:tcPr>
            <w:tcW w:w="2392" w:type="dxa"/>
            <w:vAlign w:val="center"/>
          </w:tcPr>
          <w:p w:rsidR="0070164F" w:rsidRPr="00185553" w:rsidRDefault="0070164F" w:rsidP="0070164F">
            <w:pPr>
              <w:pStyle w:val="3421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Интеграция с ИИ</w:t>
            </w:r>
          </w:p>
        </w:tc>
        <w:tc>
          <w:tcPr>
            <w:tcW w:w="2392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Нет</w:t>
            </w:r>
          </w:p>
        </w:tc>
        <w:tc>
          <w:tcPr>
            <w:tcW w:w="2393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Нет</w:t>
            </w:r>
          </w:p>
        </w:tc>
        <w:tc>
          <w:tcPr>
            <w:tcW w:w="2393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Нет</w:t>
            </w:r>
          </w:p>
        </w:tc>
      </w:tr>
      <w:tr w:rsidR="0070164F" w:rsidTr="0070164F">
        <w:tc>
          <w:tcPr>
            <w:tcW w:w="2392" w:type="dxa"/>
            <w:vAlign w:val="center"/>
          </w:tcPr>
          <w:p w:rsidR="0070164F" w:rsidRPr="00185553" w:rsidRDefault="0070164F" w:rsidP="0070164F">
            <w:pPr>
              <w:pStyle w:val="3421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Включает встроенную ИИ модель</w:t>
            </w:r>
          </w:p>
        </w:tc>
        <w:tc>
          <w:tcPr>
            <w:tcW w:w="2392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Нет</w:t>
            </w:r>
          </w:p>
        </w:tc>
        <w:tc>
          <w:tcPr>
            <w:tcW w:w="2393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Нет</w:t>
            </w:r>
          </w:p>
        </w:tc>
        <w:tc>
          <w:tcPr>
            <w:tcW w:w="2393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Нет</w:t>
            </w:r>
          </w:p>
        </w:tc>
      </w:tr>
      <w:tr w:rsidR="0070164F" w:rsidRPr="0070164F" w:rsidTr="0070164F">
        <w:tc>
          <w:tcPr>
            <w:tcW w:w="2392" w:type="dxa"/>
            <w:vAlign w:val="center"/>
          </w:tcPr>
          <w:p w:rsidR="0070164F" w:rsidRPr="00185553" w:rsidRDefault="0070164F" w:rsidP="0070164F">
            <w:pPr>
              <w:pStyle w:val="3421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Удобный интерфейс (чат в Telegram)</w:t>
            </w:r>
          </w:p>
        </w:tc>
        <w:tc>
          <w:tcPr>
            <w:tcW w:w="2392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Нет</w:t>
            </w:r>
          </w:p>
        </w:tc>
        <w:tc>
          <w:tcPr>
            <w:tcW w:w="2393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Да</w:t>
            </w:r>
          </w:p>
        </w:tc>
        <w:tc>
          <w:tcPr>
            <w:tcW w:w="2393" w:type="dxa"/>
            <w:vAlign w:val="center"/>
          </w:tcPr>
          <w:p w:rsidR="0070164F" w:rsidRPr="00185553" w:rsidRDefault="0070164F" w:rsidP="0070164F">
            <w:pPr>
              <w:pStyle w:val="35214"/>
              <w:rPr>
                <w:kern w:val="2"/>
                <w:szCs w:val="28"/>
                <w:lang w:eastAsia="en-US"/>
                <w14:ligatures w14:val="standardContextual"/>
              </w:rPr>
            </w:pPr>
            <w:r w:rsidRPr="00185553">
              <w:rPr>
                <w:szCs w:val="28"/>
              </w:rPr>
              <w:t>Нет</w:t>
            </w:r>
          </w:p>
        </w:tc>
      </w:tr>
    </w:tbl>
    <w:p w:rsidR="0055630E" w:rsidRDefault="0055630E" w:rsidP="0070164F">
      <w:pPr>
        <w:pStyle w:val="22"/>
      </w:pPr>
    </w:p>
    <w:p w:rsidR="00185553" w:rsidRDefault="00185553" w:rsidP="0070164F">
      <w:pPr>
        <w:pStyle w:val="22"/>
      </w:pPr>
      <w:r w:rsidRPr="00185553">
        <w:t>Проанализированные решения демонстрируют наличие отдельных полезных функций, однако ни одно из них не охватывает все потребности, обозначенные заказчиком. Основные д</w:t>
      </w:r>
      <w:r>
        <w:t>ефициты существующих продуктов:</w:t>
      </w:r>
    </w:p>
    <w:p w:rsidR="00185553" w:rsidRDefault="00185553" w:rsidP="00185553">
      <w:pPr>
        <w:pStyle w:val="53"/>
      </w:pPr>
      <w:r w:rsidRPr="00185553">
        <w:t>Отсутствие актуальной, персонализированной информации о наличии и типа</w:t>
      </w:r>
      <w:r>
        <w:t>х академических задолженностей;</w:t>
      </w:r>
    </w:p>
    <w:p w:rsidR="00185553" w:rsidRDefault="00185553" w:rsidP="00185553">
      <w:pPr>
        <w:pStyle w:val="53"/>
      </w:pPr>
      <w:r w:rsidRPr="00185553">
        <w:lastRenderedPageBreak/>
        <w:t>Недостаток автоматизированных пошаговых инструкци</w:t>
      </w:r>
      <w:r>
        <w:t>й по устранению задолженностей;</w:t>
      </w:r>
    </w:p>
    <w:p w:rsidR="00185553" w:rsidRDefault="00185553" w:rsidP="00185553">
      <w:pPr>
        <w:pStyle w:val="53"/>
      </w:pPr>
      <w:r w:rsidRPr="00185553">
        <w:t>Отсутствие расписани</w:t>
      </w:r>
      <w:r>
        <w:t>я</w:t>
      </w:r>
      <w:r w:rsidR="00F65FF0">
        <w:t xml:space="preserve"> пар и</w:t>
      </w:r>
      <w:r>
        <w:t xml:space="preserve"> консультаций в удобной форме;</w:t>
      </w:r>
    </w:p>
    <w:p w:rsidR="00185553" w:rsidRDefault="00185553" w:rsidP="00185553">
      <w:pPr>
        <w:pStyle w:val="53"/>
      </w:pPr>
      <w:proofErr w:type="spellStart"/>
      <w:r w:rsidRPr="00185553">
        <w:t>Неинтегрированность</w:t>
      </w:r>
      <w:proofErr w:type="spellEnd"/>
      <w:r w:rsidRPr="00185553">
        <w:t xml:space="preserve"> ИИ, </w:t>
      </w:r>
      <w:proofErr w:type="gramStart"/>
      <w:r w:rsidRPr="00185553">
        <w:t>который</w:t>
      </w:r>
      <w:proofErr w:type="gramEnd"/>
      <w:r w:rsidRPr="00185553">
        <w:t xml:space="preserve"> </w:t>
      </w:r>
      <w:r w:rsidR="00D11756">
        <w:t>дает</w:t>
      </w:r>
      <w:r w:rsidRPr="00185553">
        <w:t xml:space="preserve"> осмысленные ответы на частые вопро</w:t>
      </w:r>
      <w:r>
        <w:t>сы;</w:t>
      </w:r>
    </w:p>
    <w:p w:rsidR="00185553" w:rsidRDefault="00185553" w:rsidP="00185553">
      <w:pPr>
        <w:pStyle w:val="53"/>
      </w:pPr>
      <w:r w:rsidRPr="00185553">
        <w:t xml:space="preserve">Отсутствие единого, интуитивного интерфейса на </w:t>
      </w:r>
      <w:proofErr w:type="gramStart"/>
      <w:r w:rsidRPr="00185553">
        <w:t>привычной пл</w:t>
      </w:r>
      <w:r>
        <w:t>атформе</w:t>
      </w:r>
      <w:proofErr w:type="gramEnd"/>
      <w:r>
        <w:t xml:space="preserve"> (например, в Telegram).</w:t>
      </w:r>
    </w:p>
    <w:p w:rsidR="00F65FF0" w:rsidRPr="00804A2A" w:rsidRDefault="00185553" w:rsidP="009D351D">
      <w:pPr>
        <w:pStyle w:val="22"/>
      </w:pPr>
      <w:r w:rsidRPr="00185553">
        <w:t>Таким образом, можно сделать вывод, что специализированный Telegram-бот, предлагаемый к разработке, не имеет полного функционального аналога среди существующих решений и обладает высокой ценностью для целевой аудитории.</w:t>
      </w:r>
    </w:p>
    <w:p w:rsidR="00185553" w:rsidRDefault="00616A08" w:rsidP="00185553">
      <w:pPr>
        <w:pStyle w:val="12"/>
        <w:rPr>
          <w:lang w:val="en-US"/>
        </w:rPr>
      </w:pPr>
      <w:bookmarkStart w:id="20" w:name="_Toc199195985"/>
      <w:r>
        <w:lastRenderedPageBreak/>
        <w:t>Архитектура</w:t>
      </w:r>
      <w:r w:rsidR="00185553" w:rsidRPr="00185553">
        <w:t xml:space="preserve"> программного продукта</w:t>
      </w:r>
      <w:bookmarkEnd w:id="20"/>
    </w:p>
    <w:p w:rsidR="0055630E" w:rsidRPr="0055630E" w:rsidRDefault="0055630E" w:rsidP="0055630E">
      <w:pPr>
        <w:pStyle w:val="22"/>
        <w:rPr>
          <w:lang w:val="en-US" w:eastAsia="en-US"/>
        </w:rPr>
      </w:pPr>
    </w:p>
    <w:p w:rsidR="004537D2" w:rsidRPr="004537D2" w:rsidRDefault="004537D2" w:rsidP="004537D2">
      <w:pPr>
        <w:pStyle w:val="22"/>
        <w:rPr>
          <w:lang w:eastAsia="en-US"/>
        </w:rPr>
      </w:pPr>
      <w:proofErr w:type="gramStart"/>
      <w:r w:rsidRPr="004537D2">
        <w:rPr>
          <w:lang w:eastAsia="en-US"/>
        </w:rPr>
        <w:t>Архитектура разрабатываемого Telegram-бота построена на принципах модульности и расширяемости, что позволяет эффективно решать задачи, связанные с обработкой пользовательских запросов, взаимодействием с базой данных, подключением искусственного интеллекта и последующим масштабированием проекта.</w:t>
      </w:r>
      <w:proofErr w:type="gramEnd"/>
      <w:r w:rsidRPr="004537D2">
        <w:rPr>
          <w:lang w:eastAsia="en-US"/>
        </w:rPr>
        <w:t xml:space="preserve"> Все компоненты системы взаимосвязаны и обеспечивают стабильную работу продукта в реальном времени.</w:t>
      </w:r>
    </w:p>
    <w:p w:rsidR="004537D2" w:rsidRDefault="004537D2" w:rsidP="004537D2">
      <w:pPr>
        <w:pStyle w:val="22"/>
        <w:rPr>
          <w:lang w:val="en-US" w:eastAsia="en-US"/>
        </w:rPr>
      </w:pPr>
      <w:r w:rsidRPr="004537D2">
        <w:rPr>
          <w:lang w:eastAsia="en-US"/>
        </w:rPr>
        <w:t>Основные компоненты архитектуры</w:t>
      </w:r>
      <w:r>
        <w:rPr>
          <w:lang w:val="en-US" w:eastAsia="en-US"/>
        </w:rPr>
        <w:t>:</w:t>
      </w:r>
    </w:p>
    <w:p w:rsidR="004537D2" w:rsidRPr="004537D2" w:rsidRDefault="004537D2" w:rsidP="004537D2">
      <w:pPr>
        <w:pStyle w:val="52"/>
        <w:numPr>
          <w:ilvl w:val="0"/>
          <w:numId w:val="22"/>
        </w:numPr>
      </w:pPr>
      <w:r w:rsidRPr="004537D2">
        <w:t>Клиентская часть (</w:t>
      </w:r>
      <w:r w:rsidRPr="004537D2">
        <w:rPr>
          <w:lang w:val="en-US"/>
        </w:rPr>
        <w:t>Telegram</w:t>
      </w:r>
      <w:r w:rsidRPr="004537D2">
        <w:t xml:space="preserve">-бот на </w:t>
      </w:r>
      <w:proofErr w:type="spellStart"/>
      <w:r w:rsidRPr="004537D2">
        <w:rPr>
          <w:lang w:val="en-US"/>
        </w:rPr>
        <w:t>Aiogram</w:t>
      </w:r>
      <w:proofErr w:type="spellEnd"/>
      <w:r>
        <w:t>)</w:t>
      </w:r>
      <w:r w:rsidR="0055630E" w:rsidRPr="0055630E">
        <w:t>.</w:t>
      </w:r>
    </w:p>
    <w:p w:rsidR="004537D2" w:rsidRPr="004537D2" w:rsidRDefault="004537D2" w:rsidP="004537D2">
      <w:pPr>
        <w:pStyle w:val="22"/>
        <w:rPr>
          <w:lang w:eastAsia="en-US"/>
        </w:rPr>
      </w:pPr>
      <w:proofErr w:type="gramStart"/>
      <w:r w:rsidRPr="004537D2">
        <w:rPr>
          <w:lang w:eastAsia="en-US"/>
        </w:rPr>
        <w:t>Основана</w:t>
      </w:r>
      <w:proofErr w:type="gramEnd"/>
      <w:r w:rsidRPr="004537D2">
        <w:rPr>
          <w:lang w:eastAsia="en-US"/>
        </w:rPr>
        <w:t xml:space="preserve"> на </w:t>
      </w:r>
      <w:proofErr w:type="spellStart"/>
      <w:r w:rsidRPr="004537D2">
        <w:rPr>
          <w:lang w:eastAsia="en-US"/>
        </w:rPr>
        <w:t>фреймворке</w:t>
      </w:r>
      <w:proofErr w:type="spellEnd"/>
      <w:r w:rsidRPr="004537D2">
        <w:rPr>
          <w:lang w:eastAsia="en-US"/>
        </w:rPr>
        <w:t xml:space="preserve"> </w:t>
      </w:r>
      <w:proofErr w:type="spellStart"/>
      <w:r w:rsidRPr="004537D2">
        <w:rPr>
          <w:lang w:val="en-US" w:eastAsia="en-US"/>
        </w:rPr>
        <w:t>Aiogram</w:t>
      </w:r>
      <w:proofErr w:type="spellEnd"/>
      <w:r w:rsidRPr="004537D2">
        <w:rPr>
          <w:lang w:eastAsia="en-US"/>
        </w:rPr>
        <w:t xml:space="preserve">, который обеспечивает асинхронную обработку входящих сообщений. Это </w:t>
      </w:r>
      <w:r w:rsidR="00616A08">
        <w:rPr>
          <w:lang w:eastAsia="en-US"/>
        </w:rPr>
        <w:t>критически важно</w:t>
      </w:r>
      <w:r w:rsidRPr="004537D2">
        <w:rPr>
          <w:lang w:eastAsia="en-US"/>
        </w:rPr>
        <w:t xml:space="preserve"> при высокой нагрузке и большом количестве одновременно поступающих запросов. </w:t>
      </w:r>
      <w:proofErr w:type="spellStart"/>
      <w:proofErr w:type="gramStart"/>
      <w:r w:rsidRPr="004537D2">
        <w:rPr>
          <w:lang w:val="en-US" w:eastAsia="en-US"/>
        </w:rPr>
        <w:t>Aiogram</w:t>
      </w:r>
      <w:proofErr w:type="spellEnd"/>
      <w:r w:rsidRPr="004537D2">
        <w:rPr>
          <w:lang w:eastAsia="en-US"/>
        </w:rPr>
        <w:t xml:space="preserve"> предоставляет </w:t>
      </w:r>
      <w:proofErr w:type="spellStart"/>
      <w:r w:rsidRPr="004537D2">
        <w:rPr>
          <w:lang w:eastAsia="en-US"/>
        </w:rPr>
        <w:t>нативную</w:t>
      </w:r>
      <w:proofErr w:type="spellEnd"/>
      <w:r w:rsidRPr="004537D2">
        <w:rPr>
          <w:lang w:eastAsia="en-US"/>
        </w:rPr>
        <w:t xml:space="preserve"> интеграцию с </w:t>
      </w:r>
      <w:r w:rsidRPr="004537D2">
        <w:rPr>
          <w:lang w:val="en-US" w:eastAsia="en-US"/>
        </w:rPr>
        <w:t>Telegram</w:t>
      </w:r>
      <w:r w:rsidRPr="004537D2">
        <w:rPr>
          <w:lang w:eastAsia="en-US"/>
        </w:rPr>
        <w:t xml:space="preserve"> </w:t>
      </w:r>
      <w:r w:rsidRPr="004537D2">
        <w:rPr>
          <w:lang w:val="en-US" w:eastAsia="en-US"/>
        </w:rPr>
        <w:t>API</w:t>
      </w:r>
      <w:r w:rsidRPr="004537D2">
        <w:rPr>
          <w:lang w:eastAsia="en-US"/>
        </w:rPr>
        <w:t xml:space="preserve">, включая поддержку </w:t>
      </w:r>
      <w:r w:rsidRPr="004537D2">
        <w:rPr>
          <w:lang w:val="en-US" w:eastAsia="en-US"/>
        </w:rPr>
        <w:t>reply</w:t>
      </w:r>
      <w:r w:rsidRPr="004537D2">
        <w:rPr>
          <w:lang w:eastAsia="en-US"/>
        </w:rPr>
        <w:t xml:space="preserve">- и </w:t>
      </w:r>
      <w:r w:rsidRPr="004537D2">
        <w:rPr>
          <w:lang w:val="en-US" w:eastAsia="en-US"/>
        </w:rPr>
        <w:t>inline</w:t>
      </w:r>
      <w:r w:rsidRPr="004537D2">
        <w:rPr>
          <w:lang w:eastAsia="en-US"/>
        </w:rPr>
        <w:t>-клавиатур, что позволяет создавать интуитивно пон</w:t>
      </w:r>
      <w:r>
        <w:rPr>
          <w:lang w:eastAsia="en-US"/>
        </w:rPr>
        <w:t>ятный интерфейс взаимодействия.</w:t>
      </w:r>
      <w:proofErr w:type="gramEnd"/>
    </w:p>
    <w:p w:rsidR="004537D2" w:rsidRDefault="004537D2" w:rsidP="004537D2">
      <w:pPr>
        <w:pStyle w:val="52"/>
        <w:rPr>
          <w:lang w:val="en-US"/>
        </w:rPr>
      </w:pPr>
      <w:r w:rsidRPr="004537D2">
        <w:t xml:space="preserve">СУБД </w:t>
      </w:r>
      <w:r w:rsidRPr="004537D2">
        <w:rPr>
          <w:lang w:val="en-US"/>
        </w:rPr>
        <w:t>SQLite</w:t>
      </w:r>
      <w:r w:rsidR="0055630E">
        <w:rPr>
          <w:lang w:val="en-US"/>
        </w:rPr>
        <w:t>.</w:t>
      </w:r>
    </w:p>
    <w:p w:rsidR="004537D2" w:rsidRPr="004537D2" w:rsidRDefault="004537D2" w:rsidP="004537D2">
      <w:pPr>
        <w:pStyle w:val="22"/>
        <w:rPr>
          <w:lang w:eastAsia="en-US"/>
        </w:rPr>
      </w:pPr>
      <w:r w:rsidRPr="004537D2">
        <w:rPr>
          <w:lang w:eastAsia="en-US"/>
        </w:rPr>
        <w:t xml:space="preserve">В качестве хранилища данных используется </w:t>
      </w:r>
      <w:r w:rsidRPr="004537D2">
        <w:rPr>
          <w:lang w:val="en-US" w:eastAsia="en-US"/>
        </w:rPr>
        <w:t>SQLite</w:t>
      </w:r>
      <w:r w:rsidRPr="004537D2">
        <w:rPr>
          <w:lang w:eastAsia="en-US"/>
        </w:rPr>
        <w:t xml:space="preserve">, </w:t>
      </w:r>
      <w:proofErr w:type="gramStart"/>
      <w:r w:rsidRPr="004537D2">
        <w:rPr>
          <w:lang w:eastAsia="en-US"/>
        </w:rPr>
        <w:t>подходящий</w:t>
      </w:r>
      <w:proofErr w:type="gramEnd"/>
      <w:r w:rsidRPr="004537D2">
        <w:rPr>
          <w:lang w:eastAsia="en-US"/>
        </w:rPr>
        <w:t xml:space="preserve"> для легковесных приложений. Это решение позволяет избежать необходимости в отдельном сервере базы данных, упрощает развертывание проекта и обеспечивает быструю интеграцию с </w:t>
      </w:r>
      <w:r w:rsidRPr="004537D2">
        <w:rPr>
          <w:lang w:val="en-US" w:eastAsia="en-US"/>
        </w:rPr>
        <w:t>Python</w:t>
      </w:r>
      <w:r w:rsidRPr="004537D2">
        <w:rPr>
          <w:lang w:eastAsia="en-US"/>
        </w:rPr>
        <w:t xml:space="preserve"> благодаря встроенному модулю </w:t>
      </w:r>
      <w:proofErr w:type="spellStart"/>
      <w:r w:rsidRPr="004537D2">
        <w:rPr>
          <w:lang w:val="en-US" w:eastAsia="en-US"/>
        </w:rPr>
        <w:t>sqlite</w:t>
      </w:r>
      <w:proofErr w:type="spellEnd"/>
      <w:r w:rsidRPr="004537D2">
        <w:rPr>
          <w:lang w:eastAsia="en-US"/>
        </w:rPr>
        <w:t>3. СУБД хранит сведения о преподавателях, расписании консультаций и другой справочной информации.</w:t>
      </w:r>
    </w:p>
    <w:p w:rsidR="004537D2" w:rsidRDefault="004537D2" w:rsidP="004537D2">
      <w:pPr>
        <w:pStyle w:val="52"/>
        <w:rPr>
          <w:lang w:val="en-US"/>
        </w:rPr>
      </w:pPr>
      <w:r w:rsidRPr="004537D2">
        <w:rPr>
          <w:lang w:val="en-US"/>
        </w:rPr>
        <w:t>LLM-</w:t>
      </w:r>
      <w:r w:rsidRPr="004537D2">
        <w:t>модуль</w:t>
      </w:r>
      <w:r w:rsidRPr="004537D2">
        <w:rPr>
          <w:lang w:val="en-US"/>
        </w:rPr>
        <w:t xml:space="preserve"> (Gemini 2 Flash Lite)</w:t>
      </w:r>
      <w:r w:rsidR="0055630E">
        <w:rPr>
          <w:lang w:val="en-US"/>
        </w:rPr>
        <w:t>.</w:t>
      </w:r>
    </w:p>
    <w:p w:rsidR="004537D2" w:rsidRPr="00616A08" w:rsidRDefault="004537D2" w:rsidP="004537D2">
      <w:pPr>
        <w:pStyle w:val="22"/>
        <w:rPr>
          <w:lang w:eastAsia="en-US"/>
        </w:rPr>
      </w:pPr>
      <w:r w:rsidRPr="004537D2">
        <w:rPr>
          <w:lang w:eastAsia="en-US"/>
        </w:rPr>
        <w:t xml:space="preserve">Для распознавания информации с изображений и генерации ответов используется локально </w:t>
      </w:r>
      <w:proofErr w:type="gramStart"/>
      <w:r w:rsidRPr="004537D2">
        <w:rPr>
          <w:lang w:eastAsia="en-US"/>
        </w:rPr>
        <w:t>развернутая</w:t>
      </w:r>
      <w:proofErr w:type="gramEnd"/>
      <w:r w:rsidRPr="004537D2">
        <w:rPr>
          <w:lang w:eastAsia="en-US"/>
        </w:rPr>
        <w:t xml:space="preserve"> </w:t>
      </w:r>
      <w:r w:rsidRPr="004537D2">
        <w:rPr>
          <w:lang w:val="en-US" w:eastAsia="en-US"/>
        </w:rPr>
        <w:t>LLM</w:t>
      </w:r>
      <w:r w:rsidRPr="004537D2">
        <w:rPr>
          <w:lang w:eastAsia="en-US"/>
        </w:rPr>
        <w:t xml:space="preserve">-модель </w:t>
      </w:r>
      <w:r w:rsidRPr="004537D2">
        <w:rPr>
          <w:lang w:val="en-US" w:eastAsia="en-US"/>
        </w:rPr>
        <w:t>Gemini</w:t>
      </w:r>
      <w:r w:rsidRPr="004537D2">
        <w:rPr>
          <w:lang w:eastAsia="en-US"/>
        </w:rPr>
        <w:t xml:space="preserve"> 2 </w:t>
      </w:r>
      <w:r w:rsidRPr="004537D2">
        <w:rPr>
          <w:lang w:val="en-US" w:eastAsia="en-US"/>
        </w:rPr>
        <w:t>Flash</w:t>
      </w:r>
      <w:r w:rsidRPr="004537D2">
        <w:rPr>
          <w:lang w:eastAsia="en-US"/>
        </w:rPr>
        <w:t xml:space="preserve"> </w:t>
      </w:r>
      <w:r w:rsidRPr="004537D2">
        <w:rPr>
          <w:lang w:val="en-US" w:eastAsia="en-US"/>
        </w:rPr>
        <w:t>Lite</w:t>
      </w:r>
      <w:r w:rsidRPr="004537D2">
        <w:rPr>
          <w:lang w:eastAsia="en-US"/>
        </w:rPr>
        <w:t xml:space="preserve">. Ранее функциональность </w:t>
      </w:r>
      <w:r w:rsidRPr="004537D2">
        <w:rPr>
          <w:lang w:val="en-US" w:eastAsia="en-US"/>
        </w:rPr>
        <w:t>OCR</w:t>
      </w:r>
      <w:r w:rsidRPr="004537D2">
        <w:rPr>
          <w:lang w:eastAsia="en-US"/>
        </w:rPr>
        <w:t xml:space="preserve"> осуществлялась отдельным модулем, однако на текущем этапе она была интегрирована в </w:t>
      </w:r>
      <w:proofErr w:type="spellStart"/>
      <w:r w:rsidRPr="004537D2">
        <w:rPr>
          <w:lang w:eastAsia="en-US"/>
        </w:rPr>
        <w:t>пром</w:t>
      </w:r>
      <w:r w:rsidR="00661040">
        <w:rPr>
          <w:lang w:eastAsia="en-US"/>
        </w:rPr>
        <w:t>п</w:t>
      </w:r>
      <w:r w:rsidRPr="004537D2">
        <w:rPr>
          <w:lang w:eastAsia="en-US"/>
        </w:rPr>
        <w:t>тинг</w:t>
      </w:r>
      <w:proofErr w:type="spellEnd"/>
      <w:r w:rsidRPr="004537D2">
        <w:rPr>
          <w:lang w:eastAsia="en-US"/>
        </w:rPr>
        <w:t xml:space="preserve"> </w:t>
      </w:r>
      <w:r w:rsidRPr="004537D2">
        <w:rPr>
          <w:lang w:val="en-US" w:eastAsia="en-US"/>
        </w:rPr>
        <w:t>LLM</w:t>
      </w:r>
      <w:r w:rsidRPr="004537D2">
        <w:rPr>
          <w:lang w:eastAsia="en-US"/>
        </w:rPr>
        <w:t xml:space="preserve">. Модель принимает изображения в формате </w:t>
      </w:r>
      <w:r w:rsidRPr="004537D2">
        <w:rPr>
          <w:lang w:val="en-US" w:eastAsia="en-US"/>
        </w:rPr>
        <w:t>base</w:t>
      </w:r>
      <w:r w:rsidR="00616A08">
        <w:rPr>
          <w:lang w:eastAsia="en-US"/>
        </w:rPr>
        <w:t>64, распознае</w:t>
      </w:r>
      <w:r w:rsidRPr="004537D2">
        <w:rPr>
          <w:lang w:eastAsia="en-US"/>
        </w:rPr>
        <w:t xml:space="preserve">т содержащийся текст и формирует на его основе информативный ответ. Это обеспечивает как </w:t>
      </w:r>
      <w:r w:rsidRPr="004537D2">
        <w:rPr>
          <w:lang w:eastAsia="en-US"/>
        </w:rPr>
        <w:lastRenderedPageBreak/>
        <w:t xml:space="preserve">гибкость обработки </w:t>
      </w:r>
      <w:proofErr w:type="spellStart"/>
      <w:r w:rsidRPr="004537D2">
        <w:rPr>
          <w:lang w:eastAsia="en-US"/>
        </w:rPr>
        <w:t>нестандартизированных</w:t>
      </w:r>
      <w:proofErr w:type="spellEnd"/>
      <w:r w:rsidRPr="004537D2">
        <w:rPr>
          <w:lang w:eastAsia="en-US"/>
        </w:rPr>
        <w:t xml:space="preserve"> входов, так и высокое качество взаимодействия с пользователем.</w:t>
      </w:r>
    </w:p>
    <w:p w:rsidR="004537D2" w:rsidRDefault="004537D2" w:rsidP="004537D2">
      <w:pPr>
        <w:pStyle w:val="52"/>
        <w:rPr>
          <w:lang w:val="en-US"/>
        </w:rPr>
      </w:pPr>
      <w:r w:rsidRPr="004537D2">
        <w:t>Связи между к</w:t>
      </w:r>
      <w:r>
        <w:t>омпонентами</w:t>
      </w:r>
      <w:r w:rsidR="0055630E">
        <w:rPr>
          <w:lang w:val="en-US"/>
        </w:rPr>
        <w:t>.</w:t>
      </w:r>
    </w:p>
    <w:p w:rsidR="004537D2" w:rsidRPr="00616A08" w:rsidRDefault="004537D2" w:rsidP="004537D2">
      <w:pPr>
        <w:pStyle w:val="22"/>
        <w:rPr>
          <w:lang w:eastAsia="en-US"/>
        </w:rPr>
      </w:pPr>
      <w:proofErr w:type="gramStart"/>
      <w:r w:rsidRPr="004537D2">
        <w:rPr>
          <w:lang w:val="en-US" w:eastAsia="en-US"/>
        </w:rPr>
        <w:t>Telegram</w:t>
      </w:r>
      <w:r w:rsidRPr="004537D2">
        <w:rPr>
          <w:lang w:eastAsia="en-US"/>
        </w:rPr>
        <w:t>-бот принимает входящие запросы от пользователя, направляет их через обработчики сообщений к нужному компоненту.</w:t>
      </w:r>
      <w:proofErr w:type="gramEnd"/>
      <w:r w:rsidRPr="004537D2">
        <w:rPr>
          <w:lang w:eastAsia="en-US"/>
        </w:rPr>
        <w:t xml:space="preserve"> При необходимости получения данных о преподавателях или расписании осуществляется запрос к базе данных </w:t>
      </w:r>
      <w:r w:rsidRPr="004537D2">
        <w:rPr>
          <w:lang w:val="en-US" w:eastAsia="en-US"/>
        </w:rPr>
        <w:t>SQLite</w:t>
      </w:r>
      <w:r w:rsidRPr="004537D2">
        <w:rPr>
          <w:lang w:eastAsia="en-US"/>
        </w:rPr>
        <w:t>. Если пользо</w:t>
      </w:r>
      <w:r w:rsidR="00616A08">
        <w:rPr>
          <w:lang w:eastAsia="en-US"/>
        </w:rPr>
        <w:t>ватель прикрепляет изображение</w:t>
      </w:r>
      <w:r w:rsidRPr="004537D2">
        <w:rPr>
          <w:lang w:eastAsia="en-US"/>
        </w:rPr>
        <w:t xml:space="preserve">, оно преобразуется в </w:t>
      </w:r>
      <w:r w:rsidRPr="004537D2">
        <w:rPr>
          <w:lang w:val="en-US" w:eastAsia="en-US"/>
        </w:rPr>
        <w:t>base</w:t>
      </w:r>
      <w:r w:rsidRPr="004537D2">
        <w:rPr>
          <w:lang w:eastAsia="en-US"/>
        </w:rPr>
        <w:t xml:space="preserve">64 и передаётся в </w:t>
      </w:r>
      <w:r w:rsidRPr="004537D2">
        <w:rPr>
          <w:lang w:val="en-US" w:eastAsia="en-US"/>
        </w:rPr>
        <w:t>LLM</w:t>
      </w:r>
      <w:r w:rsidRPr="004537D2">
        <w:rPr>
          <w:lang w:eastAsia="en-US"/>
        </w:rPr>
        <w:t xml:space="preserve">-модуль для анализа и генерации ответа. </w:t>
      </w:r>
      <w:r w:rsidRPr="00616A08">
        <w:rPr>
          <w:lang w:eastAsia="en-US"/>
        </w:rPr>
        <w:t>Ответ возвращается обратно в чат в формате диалога.</w:t>
      </w:r>
    </w:p>
    <w:p w:rsidR="004537D2" w:rsidRPr="004537D2" w:rsidRDefault="004537D2" w:rsidP="004537D2">
      <w:pPr>
        <w:pStyle w:val="22"/>
        <w:rPr>
          <w:lang w:eastAsia="en-US"/>
        </w:rPr>
      </w:pPr>
      <w:r w:rsidRPr="004537D2">
        <w:rPr>
          <w:lang w:eastAsia="en-US"/>
        </w:rPr>
        <w:t>Выбранная архитект</w:t>
      </w:r>
      <w:r>
        <w:rPr>
          <w:lang w:eastAsia="en-US"/>
        </w:rPr>
        <w:t>ура обусловлена необходимостью:</w:t>
      </w:r>
    </w:p>
    <w:p w:rsidR="004537D2" w:rsidRPr="004537D2" w:rsidRDefault="004537D2" w:rsidP="004537D2">
      <w:pPr>
        <w:pStyle w:val="53"/>
      </w:pPr>
      <w:r w:rsidRPr="004537D2">
        <w:t>поддерживать асинхронную высоконагруженную работу бота (</w:t>
      </w:r>
      <w:proofErr w:type="spellStart"/>
      <w:r w:rsidRPr="004537D2">
        <w:rPr>
          <w:lang w:val="en-US"/>
        </w:rPr>
        <w:t>Aiogram</w:t>
      </w:r>
      <w:proofErr w:type="spellEnd"/>
      <w:r>
        <w:t>);</w:t>
      </w:r>
    </w:p>
    <w:p w:rsidR="004537D2" w:rsidRPr="004537D2" w:rsidRDefault="004537D2" w:rsidP="004537D2">
      <w:pPr>
        <w:pStyle w:val="53"/>
      </w:pPr>
      <w:r w:rsidRPr="004537D2">
        <w:t>иметь простую и надёжную СУБД для хранения структурированной справочной информации (</w:t>
      </w:r>
      <w:r w:rsidRPr="004537D2">
        <w:rPr>
          <w:lang w:val="en-US"/>
        </w:rPr>
        <w:t>SQLite</w:t>
      </w:r>
      <w:r>
        <w:t>);</w:t>
      </w:r>
    </w:p>
    <w:p w:rsidR="004537D2" w:rsidRPr="004537D2" w:rsidRDefault="004537D2" w:rsidP="004537D2">
      <w:pPr>
        <w:pStyle w:val="53"/>
      </w:pPr>
      <w:r w:rsidRPr="004537D2">
        <w:t>использовать гибкие и точные алгоритмы распознавания и генерации текста (</w:t>
      </w:r>
      <w:r w:rsidRPr="004537D2">
        <w:rPr>
          <w:lang w:val="en-US"/>
        </w:rPr>
        <w:t>Gemini</w:t>
      </w:r>
      <w:r w:rsidRPr="004537D2">
        <w:t xml:space="preserve"> 2 </w:t>
      </w:r>
      <w:r w:rsidRPr="004537D2">
        <w:rPr>
          <w:lang w:val="en-US"/>
        </w:rPr>
        <w:t>Flash</w:t>
      </w:r>
      <w:r w:rsidRPr="004537D2">
        <w:t xml:space="preserve"> </w:t>
      </w:r>
      <w:r w:rsidRPr="004537D2">
        <w:rPr>
          <w:lang w:val="en-US"/>
        </w:rPr>
        <w:t>Lite</w:t>
      </w:r>
      <w:r>
        <w:t>);</w:t>
      </w:r>
    </w:p>
    <w:p w:rsidR="004537D2" w:rsidRPr="004537D2" w:rsidRDefault="004537D2" w:rsidP="004537D2">
      <w:pPr>
        <w:pStyle w:val="53"/>
      </w:pPr>
      <w:r w:rsidRPr="004537D2">
        <w:t xml:space="preserve">обеспечить локальное развертывание всех компонентов, </w:t>
      </w:r>
      <w:proofErr w:type="spellStart"/>
      <w:r w:rsidRPr="004537D2">
        <w:t>минимизируя</w:t>
      </w:r>
      <w:proofErr w:type="spellEnd"/>
      <w:r w:rsidRPr="004537D2">
        <w:t xml:space="preserve"> внешние зависимости и сохраняя контроль над данными.</w:t>
      </w:r>
    </w:p>
    <w:p w:rsidR="00616A08" w:rsidRPr="004537D2" w:rsidRDefault="004537D2" w:rsidP="009D351D">
      <w:pPr>
        <w:pStyle w:val="22"/>
      </w:pPr>
      <w:r w:rsidRPr="004537D2">
        <w:t>Благодаря модульной архитектуре каждый из компонентов может быть дор</w:t>
      </w:r>
      <w:r w:rsidR="00616A08">
        <w:t xml:space="preserve">аботан, </w:t>
      </w:r>
      <w:proofErr w:type="gramStart"/>
      <w:r w:rsidR="00616A08">
        <w:t>масштабирован или замене</w:t>
      </w:r>
      <w:r w:rsidRPr="004537D2">
        <w:t>н</w:t>
      </w:r>
      <w:proofErr w:type="gramEnd"/>
      <w:r w:rsidRPr="004537D2">
        <w:t xml:space="preserve"> без необходимости полной переработки системы, что делает решение устойчивым и пригодным для дальнейшего развития.</w:t>
      </w:r>
    </w:p>
    <w:p w:rsidR="00185553" w:rsidRDefault="00185553" w:rsidP="00185553">
      <w:pPr>
        <w:pStyle w:val="12"/>
        <w:rPr>
          <w:lang w:val="en-US"/>
        </w:rPr>
      </w:pPr>
      <w:bookmarkStart w:id="21" w:name="_Toc199195986"/>
      <w:r w:rsidRPr="00185553">
        <w:lastRenderedPageBreak/>
        <w:t>Методология разработки</w:t>
      </w:r>
      <w:bookmarkEnd w:id="21"/>
    </w:p>
    <w:p w:rsidR="0055630E" w:rsidRPr="0055630E" w:rsidRDefault="0055630E" w:rsidP="0055630E">
      <w:pPr>
        <w:pStyle w:val="22"/>
        <w:rPr>
          <w:lang w:val="en-US" w:eastAsia="en-US"/>
        </w:rPr>
      </w:pPr>
    </w:p>
    <w:p w:rsidR="004537D2" w:rsidRDefault="004537D2" w:rsidP="004537D2">
      <w:pPr>
        <w:pStyle w:val="22"/>
        <w:rPr>
          <w:lang w:eastAsia="en-US"/>
        </w:rPr>
      </w:pPr>
      <w:r w:rsidRPr="004537D2">
        <w:rPr>
          <w:lang w:eastAsia="en-US"/>
        </w:rPr>
        <w:t xml:space="preserve">Для реализации цифрового помощника в формате Telegram-бота была выбрана итеративная методология разработки, близкая к принципам </w:t>
      </w:r>
      <w:proofErr w:type="spellStart"/>
      <w:r w:rsidRPr="004537D2">
        <w:rPr>
          <w:lang w:eastAsia="en-US"/>
        </w:rPr>
        <w:t>Agile</w:t>
      </w:r>
      <w:proofErr w:type="spellEnd"/>
      <w:r w:rsidRPr="004537D2">
        <w:rPr>
          <w:lang w:eastAsia="en-US"/>
        </w:rPr>
        <w:t xml:space="preserve">. Такой подход позволил эффективно адаптироваться к изменениям требований, выявлять и устранять ошибки на </w:t>
      </w:r>
      <w:r w:rsidR="00616A08">
        <w:rPr>
          <w:lang w:eastAsia="en-US"/>
        </w:rPr>
        <w:t>разных</w:t>
      </w:r>
      <w:r w:rsidRPr="004537D2">
        <w:rPr>
          <w:lang w:eastAsia="en-US"/>
        </w:rPr>
        <w:t xml:space="preserve"> этапах, а также обеспечил тесную коммуникацию между членами команды и заказчиком.</w:t>
      </w:r>
    </w:p>
    <w:p w:rsidR="00804A2A" w:rsidRPr="0055630E" w:rsidRDefault="00804A2A" w:rsidP="004537D2">
      <w:pPr>
        <w:pStyle w:val="22"/>
        <w:rPr>
          <w:lang w:val="en-US" w:eastAsia="en-US"/>
        </w:rPr>
      </w:pPr>
      <w:r>
        <w:rPr>
          <w:lang w:eastAsia="en-US"/>
        </w:rPr>
        <w:t>Основные этапы разработки</w:t>
      </w:r>
      <w:r w:rsidR="0055630E">
        <w:rPr>
          <w:lang w:val="en-US" w:eastAsia="en-US"/>
        </w:rPr>
        <w:t>:</w:t>
      </w:r>
    </w:p>
    <w:p w:rsidR="00804A2A" w:rsidRDefault="00804A2A" w:rsidP="00804A2A">
      <w:pPr>
        <w:pStyle w:val="52"/>
        <w:numPr>
          <w:ilvl w:val="0"/>
          <w:numId w:val="23"/>
        </w:numPr>
      </w:pPr>
      <w:r w:rsidRPr="00804A2A">
        <w:t>Анализ</w:t>
      </w:r>
      <w:r>
        <w:t xml:space="preserve"> требований и постановка задачи</w:t>
      </w:r>
      <w:r w:rsidR="0055630E" w:rsidRPr="0055630E">
        <w:t>.</w:t>
      </w:r>
    </w:p>
    <w:p w:rsidR="00804A2A" w:rsidRDefault="00804A2A" w:rsidP="004537D2">
      <w:pPr>
        <w:pStyle w:val="22"/>
        <w:rPr>
          <w:lang w:eastAsia="en-US"/>
        </w:rPr>
      </w:pPr>
      <w:r w:rsidRPr="00804A2A">
        <w:rPr>
          <w:lang w:eastAsia="en-US"/>
        </w:rPr>
        <w:t>На первом этапе были уточнены цели проекта, собраны и проанализированы требования заказчика. Результатом стал сфор</w:t>
      </w:r>
      <w:r w:rsidR="00616A08">
        <w:rPr>
          <w:lang w:eastAsia="en-US"/>
        </w:rPr>
        <w:t xml:space="preserve">мированный </w:t>
      </w:r>
      <w:proofErr w:type="spellStart"/>
      <w:r w:rsidR="00616A08">
        <w:rPr>
          <w:lang w:eastAsia="en-US"/>
        </w:rPr>
        <w:t>бэклог</w:t>
      </w:r>
      <w:proofErr w:type="spellEnd"/>
      <w:r w:rsidR="00616A08">
        <w:rPr>
          <w:lang w:eastAsia="en-US"/>
        </w:rPr>
        <w:t xml:space="preserve"> задач, разделе</w:t>
      </w:r>
      <w:r w:rsidRPr="00804A2A">
        <w:rPr>
          <w:lang w:eastAsia="en-US"/>
        </w:rPr>
        <w:t>нных по приоритетам и сложности.</w:t>
      </w:r>
    </w:p>
    <w:p w:rsidR="00804A2A" w:rsidRDefault="00804A2A" w:rsidP="00804A2A">
      <w:pPr>
        <w:pStyle w:val="52"/>
      </w:pPr>
      <w:r>
        <w:t>Проектирование архитектуры</w:t>
      </w:r>
      <w:r w:rsidR="0055630E">
        <w:rPr>
          <w:lang w:val="en-US"/>
        </w:rPr>
        <w:t>.</w:t>
      </w:r>
    </w:p>
    <w:p w:rsidR="00804A2A" w:rsidRDefault="00804A2A" w:rsidP="004537D2">
      <w:pPr>
        <w:pStyle w:val="22"/>
        <w:rPr>
          <w:lang w:eastAsia="en-US"/>
        </w:rPr>
      </w:pPr>
      <w:r w:rsidRPr="00804A2A">
        <w:rPr>
          <w:lang w:eastAsia="en-US"/>
        </w:rPr>
        <w:t xml:space="preserve">Разработчики выбрали подходящую технологическую архитектуру и распределили ключевые компоненты: клиентская часть на </w:t>
      </w:r>
      <w:proofErr w:type="spellStart"/>
      <w:r w:rsidRPr="00804A2A">
        <w:rPr>
          <w:lang w:eastAsia="en-US"/>
        </w:rPr>
        <w:t>Aiogram</w:t>
      </w:r>
      <w:proofErr w:type="spellEnd"/>
      <w:r w:rsidRPr="00804A2A">
        <w:rPr>
          <w:lang w:eastAsia="en-US"/>
        </w:rPr>
        <w:t xml:space="preserve">, база данных </w:t>
      </w:r>
      <w:proofErr w:type="spellStart"/>
      <w:r w:rsidRPr="00804A2A">
        <w:rPr>
          <w:lang w:eastAsia="en-US"/>
        </w:rPr>
        <w:t>SQLite</w:t>
      </w:r>
      <w:proofErr w:type="spellEnd"/>
      <w:r w:rsidRPr="00804A2A">
        <w:rPr>
          <w:lang w:eastAsia="en-US"/>
        </w:rPr>
        <w:t>, локальная LLM (</w:t>
      </w:r>
      <w:proofErr w:type="spellStart"/>
      <w:r w:rsidRPr="00804A2A">
        <w:rPr>
          <w:lang w:eastAsia="en-US"/>
        </w:rPr>
        <w:t>Gemini</w:t>
      </w:r>
      <w:proofErr w:type="spellEnd"/>
      <w:r w:rsidRPr="00804A2A">
        <w:rPr>
          <w:lang w:eastAsia="en-US"/>
        </w:rPr>
        <w:t xml:space="preserve"> 2 </w:t>
      </w:r>
      <w:proofErr w:type="spellStart"/>
      <w:r w:rsidRPr="00804A2A">
        <w:rPr>
          <w:lang w:eastAsia="en-US"/>
        </w:rPr>
        <w:t>Flash</w:t>
      </w:r>
      <w:proofErr w:type="spellEnd"/>
      <w:r w:rsidRPr="00804A2A">
        <w:rPr>
          <w:lang w:eastAsia="en-US"/>
        </w:rPr>
        <w:t xml:space="preserve"> </w:t>
      </w:r>
      <w:proofErr w:type="spellStart"/>
      <w:r w:rsidRPr="00804A2A">
        <w:rPr>
          <w:lang w:eastAsia="en-US"/>
        </w:rPr>
        <w:t>Lite</w:t>
      </w:r>
      <w:proofErr w:type="spellEnd"/>
      <w:r w:rsidRPr="00804A2A">
        <w:rPr>
          <w:lang w:eastAsia="en-US"/>
        </w:rPr>
        <w:t>) и механизмы их интеграции.</w:t>
      </w:r>
    </w:p>
    <w:p w:rsidR="00804A2A" w:rsidRDefault="00804A2A" w:rsidP="00804A2A">
      <w:pPr>
        <w:pStyle w:val="52"/>
      </w:pPr>
      <w:r w:rsidRPr="00804A2A">
        <w:t>Итер</w:t>
      </w:r>
      <w:r>
        <w:t>ационная реализация функционала</w:t>
      </w:r>
      <w:r w:rsidR="0055630E">
        <w:rPr>
          <w:lang w:val="en-US"/>
        </w:rPr>
        <w:t>.</w:t>
      </w:r>
    </w:p>
    <w:p w:rsidR="00804A2A" w:rsidRDefault="00804A2A" w:rsidP="00616A08">
      <w:pPr>
        <w:pStyle w:val="22"/>
      </w:pPr>
      <w:r w:rsidRPr="00804A2A">
        <w:t xml:space="preserve">В рамках </w:t>
      </w:r>
      <w:r>
        <w:t>отдельных итераций</w:t>
      </w:r>
      <w:r w:rsidRPr="00804A2A">
        <w:t xml:space="preserve"> команда разрабатывала и тестировала отдельные блоки: </w:t>
      </w:r>
    </w:p>
    <w:p w:rsidR="00804A2A" w:rsidRDefault="00804A2A" w:rsidP="00804A2A">
      <w:pPr>
        <w:pStyle w:val="53"/>
      </w:pPr>
      <w:r w:rsidRPr="00804A2A">
        <w:t>Создание Telegram-бота, шаблонов сообщений, ком</w:t>
      </w:r>
      <w:r w:rsidR="00616A08">
        <w:t>анд и сценариев взаимодействия</w:t>
      </w:r>
      <w:r w:rsidR="00616A08" w:rsidRPr="00616A08">
        <w:t>;</w:t>
      </w:r>
    </w:p>
    <w:p w:rsidR="00804A2A" w:rsidRDefault="00804A2A" w:rsidP="00804A2A">
      <w:pPr>
        <w:pStyle w:val="53"/>
      </w:pPr>
      <w:r w:rsidRPr="00804A2A">
        <w:t>Интеграция</w:t>
      </w:r>
      <w:r w:rsidR="00616A08">
        <w:t xml:space="preserve"> с базой данных преподавателей</w:t>
      </w:r>
      <w:r w:rsidR="00616A08" w:rsidRPr="00616A08">
        <w:t>;</w:t>
      </w:r>
    </w:p>
    <w:p w:rsidR="00804A2A" w:rsidRDefault="00804A2A" w:rsidP="00804A2A">
      <w:pPr>
        <w:pStyle w:val="53"/>
      </w:pPr>
      <w:r w:rsidRPr="00804A2A">
        <w:t>Добавление страницы с частыми вопросами, конта</w:t>
      </w:r>
      <w:r w:rsidR="00616A08">
        <w:t>ктов и расписания консультаций</w:t>
      </w:r>
      <w:r w:rsidR="00616A08" w:rsidRPr="00616A08">
        <w:t>;</w:t>
      </w:r>
    </w:p>
    <w:p w:rsidR="00804A2A" w:rsidRDefault="00804A2A" w:rsidP="00804A2A">
      <w:pPr>
        <w:pStyle w:val="53"/>
      </w:pPr>
      <w:r w:rsidRPr="00804A2A">
        <w:t>Разработка моду</w:t>
      </w:r>
      <w:r>
        <w:t>ля</w:t>
      </w:r>
      <w:r w:rsidR="00616A08">
        <w:t xml:space="preserve"> взаимодействия с </w:t>
      </w:r>
      <w:proofErr w:type="spellStart"/>
      <w:r w:rsidR="00616A08">
        <w:t>нейросетью</w:t>
      </w:r>
      <w:proofErr w:type="spellEnd"/>
      <w:r w:rsidR="00616A08" w:rsidRPr="00616A08">
        <w:t>;</w:t>
      </w:r>
    </w:p>
    <w:p w:rsidR="00804A2A" w:rsidRDefault="00804A2A" w:rsidP="00804A2A">
      <w:pPr>
        <w:pStyle w:val="53"/>
      </w:pPr>
      <w:r w:rsidRPr="00804A2A">
        <w:t>Обработка изображений и внедрение функционала интеллектуального распознавания через LLM.</w:t>
      </w:r>
    </w:p>
    <w:p w:rsidR="00804A2A" w:rsidRDefault="00804A2A" w:rsidP="00804A2A">
      <w:pPr>
        <w:pStyle w:val="52"/>
      </w:pPr>
      <w:r>
        <w:t>Интеграционное тестирование</w:t>
      </w:r>
      <w:r w:rsidR="0055630E">
        <w:rPr>
          <w:lang w:val="en-US"/>
        </w:rPr>
        <w:t>.</w:t>
      </w:r>
    </w:p>
    <w:p w:rsidR="00804A2A" w:rsidRDefault="00804A2A" w:rsidP="00804A2A">
      <w:pPr>
        <w:pStyle w:val="22"/>
      </w:pPr>
      <w:r w:rsidRPr="00804A2A">
        <w:lastRenderedPageBreak/>
        <w:t xml:space="preserve">После реализации всех ключевых компонентов команда </w:t>
      </w:r>
      <w:r w:rsidR="009D351D">
        <w:t>провела</w:t>
      </w:r>
      <w:r w:rsidRPr="00804A2A">
        <w:t xml:space="preserve"> тестирование их взаимодействия, проверяя корректность логики, стабильность обработки запросов, работу с базой и </w:t>
      </w:r>
      <w:r w:rsidR="009D351D">
        <w:t>качество ответов</w:t>
      </w:r>
      <w:r w:rsidRPr="00804A2A">
        <w:t xml:space="preserve"> от ИИ.</w:t>
      </w:r>
    </w:p>
    <w:p w:rsidR="00804A2A" w:rsidRPr="009D351D" w:rsidRDefault="00804A2A" w:rsidP="00804A2A">
      <w:pPr>
        <w:pStyle w:val="22"/>
        <w:rPr>
          <w:lang w:val="en-US"/>
        </w:rPr>
      </w:pPr>
      <w:r w:rsidRPr="00804A2A">
        <w:t>Исп</w:t>
      </w:r>
      <w:r>
        <w:t>ользуемые инструменты и подходы</w:t>
      </w:r>
      <w:r w:rsidR="009D351D">
        <w:rPr>
          <w:lang w:val="en-US"/>
        </w:rPr>
        <w:t>:</w:t>
      </w:r>
    </w:p>
    <w:p w:rsidR="00804A2A" w:rsidRPr="00804A2A" w:rsidRDefault="00804A2A" w:rsidP="00804A2A">
      <w:pPr>
        <w:pStyle w:val="53"/>
        <w:rPr>
          <w:lang w:val="en-US"/>
        </w:rPr>
      </w:pPr>
      <w:r>
        <w:t xml:space="preserve">Система контроля версий: </w:t>
      </w:r>
      <w:proofErr w:type="spellStart"/>
      <w:r>
        <w:t>Git</w:t>
      </w:r>
      <w:proofErr w:type="spellEnd"/>
      <w:r w:rsidR="009D351D">
        <w:rPr>
          <w:lang w:val="en-US"/>
        </w:rPr>
        <w:t>;</w:t>
      </w:r>
    </w:p>
    <w:p w:rsidR="00804A2A" w:rsidRDefault="00804A2A" w:rsidP="00804A2A">
      <w:pPr>
        <w:pStyle w:val="53"/>
      </w:pPr>
      <w:r w:rsidRPr="00804A2A">
        <w:t xml:space="preserve">Менеджмент задач: </w:t>
      </w:r>
      <w:proofErr w:type="spellStart"/>
      <w:r>
        <w:rPr>
          <w:lang w:val="en-US"/>
        </w:rPr>
        <w:t>Yougile</w:t>
      </w:r>
      <w:proofErr w:type="spellEnd"/>
      <w:r w:rsidRPr="00804A2A">
        <w:t xml:space="preserve"> (ведение </w:t>
      </w:r>
      <w:proofErr w:type="spellStart"/>
      <w:r w:rsidRPr="00804A2A">
        <w:t>бэклога</w:t>
      </w:r>
      <w:proofErr w:type="spellEnd"/>
      <w:r w:rsidRPr="00804A2A">
        <w:t xml:space="preserve">, установка </w:t>
      </w:r>
      <w:proofErr w:type="spellStart"/>
      <w:r w:rsidRPr="00804A2A">
        <w:t>дедлайнов</w:t>
      </w:r>
      <w:proofErr w:type="spellEnd"/>
      <w:r w:rsidRPr="00804A2A">
        <w:t xml:space="preserve"> и отслеживание статуса</w:t>
      </w:r>
      <w:r w:rsidR="009D351D">
        <w:t>)</w:t>
      </w:r>
      <w:r w:rsidR="009D351D" w:rsidRPr="009D351D">
        <w:t>;</w:t>
      </w:r>
    </w:p>
    <w:p w:rsidR="00804A2A" w:rsidRDefault="00804A2A" w:rsidP="00804A2A">
      <w:pPr>
        <w:pStyle w:val="53"/>
      </w:pPr>
      <w:r w:rsidRPr="00804A2A">
        <w:t>К</w:t>
      </w:r>
      <w:r>
        <w:t>оммуникаци</w:t>
      </w:r>
      <w:r w:rsidR="009D351D">
        <w:t>и: Telegram</w:t>
      </w:r>
      <w:r w:rsidR="009D351D">
        <w:rPr>
          <w:lang w:val="en-US"/>
        </w:rPr>
        <w:t>;</w:t>
      </w:r>
    </w:p>
    <w:p w:rsidR="00804A2A" w:rsidRPr="00616A08" w:rsidRDefault="00804A2A" w:rsidP="00804A2A">
      <w:pPr>
        <w:pStyle w:val="53"/>
      </w:pPr>
      <w:r w:rsidRPr="00804A2A">
        <w:t xml:space="preserve">Методика взаимодействия: </w:t>
      </w:r>
      <w:r>
        <w:t>еженедельные</w:t>
      </w:r>
      <w:r w:rsidRPr="00804A2A">
        <w:t xml:space="preserve"> синхронизации, отч</w:t>
      </w:r>
      <w:r>
        <w:t>е</w:t>
      </w:r>
      <w:r w:rsidRPr="00804A2A">
        <w:t xml:space="preserve">тность по результатам спринтов, </w:t>
      </w:r>
      <w:proofErr w:type="spellStart"/>
      <w:r w:rsidRPr="00804A2A">
        <w:t>ревью</w:t>
      </w:r>
      <w:proofErr w:type="spellEnd"/>
      <w:r w:rsidRPr="00804A2A">
        <w:t xml:space="preserve"> ключевых решений тимлидом.</w:t>
      </w:r>
    </w:p>
    <w:p w:rsidR="009D351D" w:rsidRPr="00804A2A" w:rsidRDefault="00804A2A" w:rsidP="009D351D">
      <w:pPr>
        <w:pStyle w:val="22"/>
      </w:pPr>
      <w:r w:rsidRPr="00804A2A">
        <w:t xml:space="preserve">Выбранная методология </w:t>
      </w:r>
      <w:r w:rsidR="009D351D">
        <w:t>показала</w:t>
      </w:r>
      <w:r w:rsidRPr="00804A2A">
        <w:t xml:space="preserve"> свою эффективность в условиях учебного проекта с ограниченными сроками</w:t>
      </w:r>
      <w:r w:rsidR="009D351D">
        <w:t>. Разработка шла с уче</w:t>
      </w:r>
      <w:r w:rsidRPr="00804A2A">
        <w:t xml:space="preserve">том возможных расширений и поддержки, что позволило достичь высокой степени готовности и стабильности решения </w:t>
      </w:r>
      <w:r w:rsidR="009D351D">
        <w:t>на данный момент</w:t>
      </w:r>
      <w:r w:rsidRPr="00804A2A">
        <w:t>. Такая организация работы может быть рекомендована для будущих проектов аналогичного масштаба.</w:t>
      </w:r>
    </w:p>
    <w:p w:rsidR="00185553" w:rsidRPr="001E254C" w:rsidRDefault="00185553" w:rsidP="00185553">
      <w:pPr>
        <w:pStyle w:val="12"/>
      </w:pPr>
      <w:bookmarkStart w:id="22" w:name="_Toc199195987"/>
      <w:r w:rsidRPr="00185553">
        <w:lastRenderedPageBreak/>
        <w:t>Планирование деятельности и распределение задач в команде</w:t>
      </w:r>
      <w:bookmarkEnd w:id="22"/>
    </w:p>
    <w:p w:rsidR="0055630E" w:rsidRPr="001E254C" w:rsidRDefault="0055630E" w:rsidP="0055630E">
      <w:pPr>
        <w:pStyle w:val="22"/>
        <w:rPr>
          <w:lang w:eastAsia="en-US"/>
        </w:rPr>
      </w:pPr>
    </w:p>
    <w:p w:rsidR="00185553" w:rsidRDefault="00185553" w:rsidP="00185553">
      <w:pPr>
        <w:pStyle w:val="22"/>
        <w:rPr>
          <w:lang w:eastAsia="en-US"/>
        </w:rPr>
      </w:pPr>
      <w:r w:rsidRPr="00185553">
        <w:rPr>
          <w:lang w:eastAsia="en-US"/>
        </w:rPr>
        <w:t>Проект был реализован в условиях ограниченного времени, поэтому особое внимание уделялось планированию и распределению задач между участниками команды. На старте работы были определены ключевые направления разработки: техническая реализация (</w:t>
      </w:r>
      <w:proofErr w:type="spellStart"/>
      <w:r w:rsidRPr="00185553">
        <w:rPr>
          <w:lang w:eastAsia="en-US"/>
        </w:rPr>
        <w:t>backend</w:t>
      </w:r>
      <w:proofErr w:type="spellEnd"/>
      <w:r w:rsidRPr="00185553">
        <w:rPr>
          <w:lang w:eastAsia="en-US"/>
        </w:rPr>
        <w:t xml:space="preserve">, </w:t>
      </w:r>
      <w:proofErr w:type="spellStart"/>
      <w:r w:rsidRPr="00185553">
        <w:rPr>
          <w:lang w:eastAsia="en-US"/>
        </w:rPr>
        <w:t>frontend</w:t>
      </w:r>
      <w:proofErr w:type="spellEnd"/>
      <w:r w:rsidRPr="00185553">
        <w:rPr>
          <w:lang w:eastAsia="en-US"/>
        </w:rPr>
        <w:t>), аналитика, дизайн и управление проектом.</w:t>
      </w:r>
    </w:p>
    <w:p w:rsidR="004B622F" w:rsidRDefault="004B622F" w:rsidP="00185553">
      <w:pPr>
        <w:pStyle w:val="22"/>
        <w:rPr>
          <w:lang w:eastAsia="en-US"/>
        </w:rPr>
      </w:pPr>
      <w:r w:rsidRPr="004B622F">
        <w:rPr>
          <w:lang w:eastAsia="en-US"/>
        </w:rPr>
        <w:t>Процесс планирования осуществлялся по следующим этапам:</w:t>
      </w:r>
    </w:p>
    <w:p w:rsidR="004B622F" w:rsidRPr="004B622F" w:rsidRDefault="004B622F" w:rsidP="00D11756">
      <w:pPr>
        <w:pStyle w:val="52"/>
        <w:numPr>
          <w:ilvl w:val="0"/>
          <w:numId w:val="21"/>
        </w:numPr>
      </w:pPr>
      <w:r w:rsidRPr="004B622F">
        <w:t>Выявление и формализация требований на основе пожеланий заказчика;</w:t>
      </w:r>
    </w:p>
    <w:p w:rsidR="004B622F" w:rsidRPr="004B622F" w:rsidRDefault="004B622F" w:rsidP="004B622F">
      <w:pPr>
        <w:pStyle w:val="52"/>
      </w:pPr>
      <w:r w:rsidRPr="004B622F">
        <w:t>Разделение проекта на функциональные модули (бот, ИИ, OCR</w:t>
      </w:r>
      <w:r w:rsidR="00D11756">
        <w:t>-модуль</w:t>
      </w:r>
      <w:r w:rsidRPr="004B622F">
        <w:t xml:space="preserve">, </w:t>
      </w:r>
      <w:r w:rsidR="00D11756">
        <w:t>интерфейс</w:t>
      </w:r>
      <w:r w:rsidR="00D11756" w:rsidRPr="00D11756">
        <w:t xml:space="preserve">, </w:t>
      </w:r>
      <w:r w:rsidRPr="004B622F">
        <w:t>база препод</w:t>
      </w:r>
      <w:r w:rsidR="00D11756">
        <w:t>авателей</w:t>
      </w:r>
      <w:r>
        <w:t>, расписание)</w:t>
      </w:r>
      <w:r w:rsidRPr="004B622F">
        <w:t>;</w:t>
      </w:r>
    </w:p>
    <w:p w:rsidR="004B622F" w:rsidRPr="004B622F" w:rsidRDefault="004B622F" w:rsidP="004B622F">
      <w:pPr>
        <w:pStyle w:val="52"/>
      </w:pPr>
      <w:r w:rsidRPr="004B622F">
        <w:t xml:space="preserve">Формирование </w:t>
      </w:r>
      <w:proofErr w:type="spellStart"/>
      <w:r w:rsidRPr="004B622F">
        <w:t>бэклога</w:t>
      </w:r>
      <w:proofErr w:type="spellEnd"/>
      <w:r w:rsidRPr="004B622F">
        <w:t xml:space="preserve"> </w:t>
      </w:r>
      <w:r w:rsidR="00C62B12" w:rsidRPr="00B4516F">
        <w:t>–</w:t>
      </w:r>
      <w:r w:rsidRPr="004B622F">
        <w:t xml:space="preserve"> список задач, сгруппированных по этапам реализации (</w:t>
      </w:r>
      <w:r>
        <w:t>аналитика</w:t>
      </w:r>
      <w:r w:rsidRPr="004B622F">
        <w:t xml:space="preserve">, </w:t>
      </w:r>
      <w:r>
        <w:t>проектирование</w:t>
      </w:r>
      <w:r w:rsidRPr="004B622F">
        <w:t xml:space="preserve">, </w:t>
      </w:r>
      <w:r>
        <w:t>реализация</w:t>
      </w:r>
      <w:r w:rsidRPr="004B622F">
        <w:t xml:space="preserve">, </w:t>
      </w:r>
      <w:r>
        <w:t>защита)</w:t>
      </w:r>
      <w:r w:rsidRPr="004B622F">
        <w:t>;</w:t>
      </w:r>
    </w:p>
    <w:p w:rsidR="004B622F" w:rsidRPr="004B622F" w:rsidRDefault="004B622F" w:rsidP="004B622F">
      <w:pPr>
        <w:pStyle w:val="52"/>
      </w:pPr>
      <w:r w:rsidRPr="004B622F">
        <w:t>Определение сроков на каждый</w:t>
      </w:r>
      <w:r>
        <w:t xml:space="preserve"> этап и контроль их соблюдения</w:t>
      </w:r>
      <w:r w:rsidRPr="004B622F">
        <w:t>;</w:t>
      </w:r>
    </w:p>
    <w:p w:rsidR="004B622F" w:rsidRPr="00616A08" w:rsidRDefault="004B622F" w:rsidP="004B622F">
      <w:pPr>
        <w:pStyle w:val="52"/>
      </w:pPr>
      <w:r w:rsidRPr="004B622F">
        <w:t>Еженедельные синхронизации команды для обсуждения прогресса, выявления проблем и принятия решений по доработке.</w:t>
      </w:r>
    </w:p>
    <w:p w:rsidR="004B622F" w:rsidRDefault="004B622F" w:rsidP="004B622F">
      <w:pPr>
        <w:pStyle w:val="22"/>
      </w:pPr>
      <w:r w:rsidRPr="004B622F">
        <w:rPr>
          <w:lang w:eastAsia="en-US"/>
        </w:rPr>
        <w:t>Каждому участнику</w:t>
      </w:r>
      <w:r w:rsidR="00D11756">
        <w:rPr>
          <w:lang w:eastAsia="en-US"/>
        </w:rPr>
        <w:t xml:space="preserve"> проекта была назначена определе</w:t>
      </w:r>
      <w:r w:rsidRPr="004B622F">
        <w:rPr>
          <w:lang w:eastAsia="en-US"/>
        </w:rPr>
        <w:t>нная роль и зона ответственности</w:t>
      </w:r>
      <w:r w:rsidR="00F67C4C">
        <w:rPr>
          <w:lang w:eastAsia="en-US"/>
        </w:rPr>
        <w:t xml:space="preserve"> (таблица 2)</w:t>
      </w:r>
      <w:r w:rsidRPr="004B622F">
        <w:rPr>
          <w:lang w:eastAsia="en-US"/>
        </w:rPr>
        <w:t>:</w:t>
      </w:r>
    </w:p>
    <w:p w:rsidR="00185553" w:rsidRPr="004B622F" w:rsidRDefault="004B622F" w:rsidP="004B622F">
      <w:pPr>
        <w:pStyle w:val="31"/>
      </w:pPr>
      <w:r>
        <w:t>Роли и зоны ответственности в команде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4B622F" w:rsidTr="004B622F">
        <w:tc>
          <w:tcPr>
            <w:tcW w:w="3190" w:type="dxa"/>
          </w:tcPr>
          <w:p w:rsidR="004B622F" w:rsidRDefault="004B622F" w:rsidP="004B622F">
            <w:pPr>
              <w:pStyle w:val="35214"/>
            </w:pPr>
            <w:r w:rsidRPr="004B622F">
              <w:t>Участник</w:t>
            </w:r>
          </w:p>
        </w:tc>
        <w:tc>
          <w:tcPr>
            <w:tcW w:w="3190" w:type="dxa"/>
          </w:tcPr>
          <w:p w:rsidR="004B622F" w:rsidRDefault="004B622F" w:rsidP="004B622F">
            <w:pPr>
              <w:pStyle w:val="35214"/>
            </w:pPr>
            <w:r w:rsidRPr="004B622F">
              <w:t>Роль</w:t>
            </w:r>
          </w:p>
        </w:tc>
        <w:tc>
          <w:tcPr>
            <w:tcW w:w="3190" w:type="dxa"/>
          </w:tcPr>
          <w:p w:rsidR="004B622F" w:rsidRDefault="004B622F" w:rsidP="004B622F">
            <w:pPr>
              <w:pStyle w:val="35214"/>
            </w:pPr>
            <w:r w:rsidRPr="004B622F">
              <w:t>Основные задачи</w:t>
            </w:r>
          </w:p>
        </w:tc>
      </w:tr>
      <w:tr w:rsidR="004B622F" w:rsidTr="004B622F">
        <w:tc>
          <w:tcPr>
            <w:tcW w:w="3190" w:type="dxa"/>
          </w:tcPr>
          <w:p w:rsidR="004B622F" w:rsidRDefault="004B622F" w:rsidP="004B622F">
            <w:pPr>
              <w:pStyle w:val="342114"/>
            </w:pPr>
            <w:r w:rsidRPr="004B622F">
              <w:t>Родионов И.Ю. (тимлид)</w:t>
            </w:r>
          </w:p>
        </w:tc>
        <w:tc>
          <w:tcPr>
            <w:tcW w:w="3190" w:type="dxa"/>
          </w:tcPr>
          <w:p w:rsidR="004B622F" w:rsidRDefault="004B622F" w:rsidP="004B622F">
            <w:pPr>
              <w:pStyle w:val="35214"/>
            </w:pPr>
            <w:r w:rsidRPr="004B622F">
              <w:t>Руководство и организация</w:t>
            </w:r>
          </w:p>
        </w:tc>
        <w:tc>
          <w:tcPr>
            <w:tcW w:w="3190" w:type="dxa"/>
          </w:tcPr>
          <w:p w:rsidR="004B622F" w:rsidRDefault="004B622F" w:rsidP="004B622F">
            <w:pPr>
              <w:pStyle w:val="35214"/>
            </w:pPr>
            <w:r w:rsidRPr="004B622F">
              <w:t>Планирование, координация, интервью с преподавателями, сбор требований, документация</w:t>
            </w:r>
          </w:p>
        </w:tc>
      </w:tr>
      <w:tr w:rsidR="004B622F" w:rsidTr="004B622F">
        <w:tc>
          <w:tcPr>
            <w:tcW w:w="3190" w:type="dxa"/>
          </w:tcPr>
          <w:p w:rsidR="004B622F" w:rsidRDefault="004B622F" w:rsidP="004B622F">
            <w:pPr>
              <w:pStyle w:val="342114"/>
            </w:pPr>
            <w:r w:rsidRPr="004B622F">
              <w:t>Бабаева А.О. (аналитик)</w:t>
            </w:r>
          </w:p>
        </w:tc>
        <w:tc>
          <w:tcPr>
            <w:tcW w:w="3190" w:type="dxa"/>
          </w:tcPr>
          <w:p w:rsidR="004B622F" w:rsidRDefault="004B622F" w:rsidP="004B622F">
            <w:pPr>
              <w:pStyle w:val="35214"/>
            </w:pPr>
            <w:r w:rsidRPr="004B622F">
              <w:t>Анализ и логика работы</w:t>
            </w:r>
          </w:p>
        </w:tc>
        <w:tc>
          <w:tcPr>
            <w:tcW w:w="3190" w:type="dxa"/>
          </w:tcPr>
          <w:p w:rsidR="004B622F" w:rsidRDefault="004B622F" w:rsidP="004B622F">
            <w:pPr>
              <w:pStyle w:val="35214"/>
            </w:pPr>
            <w:r w:rsidRPr="004B622F">
              <w:t xml:space="preserve">Сценарии, роли, пользовательские запросы, </w:t>
            </w:r>
            <w:proofErr w:type="spellStart"/>
            <w:r w:rsidRPr="004B622F">
              <w:t>Flow</w:t>
            </w:r>
            <w:proofErr w:type="spellEnd"/>
            <w:r w:rsidRPr="004B622F">
              <w:t>-модели, обоснование темы</w:t>
            </w:r>
          </w:p>
        </w:tc>
      </w:tr>
      <w:tr w:rsidR="004B622F" w:rsidTr="004B622F">
        <w:tc>
          <w:tcPr>
            <w:tcW w:w="3190" w:type="dxa"/>
          </w:tcPr>
          <w:p w:rsidR="004B622F" w:rsidRDefault="004B622F" w:rsidP="004B622F">
            <w:pPr>
              <w:pStyle w:val="342114"/>
            </w:pPr>
            <w:proofErr w:type="spellStart"/>
            <w:r w:rsidRPr="004B622F">
              <w:t>Патракеева</w:t>
            </w:r>
            <w:proofErr w:type="spellEnd"/>
            <w:r w:rsidRPr="004B622F">
              <w:t xml:space="preserve"> М.А. (дизайнер)</w:t>
            </w:r>
          </w:p>
        </w:tc>
        <w:tc>
          <w:tcPr>
            <w:tcW w:w="3190" w:type="dxa"/>
          </w:tcPr>
          <w:p w:rsidR="004B622F" w:rsidRDefault="004B622F" w:rsidP="004B622F">
            <w:pPr>
              <w:pStyle w:val="35214"/>
            </w:pPr>
            <w:r w:rsidRPr="004B622F">
              <w:t>Визуальное оформление</w:t>
            </w:r>
          </w:p>
        </w:tc>
        <w:tc>
          <w:tcPr>
            <w:tcW w:w="3190" w:type="dxa"/>
          </w:tcPr>
          <w:p w:rsidR="004B622F" w:rsidRDefault="004B622F" w:rsidP="004B622F">
            <w:pPr>
              <w:pStyle w:val="35214"/>
            </w:pPr>
            <w:proofErr w:type="spellStart"/>
            <w:r w:rsidRPr="004B622F">
              <w:t>WireFrame</w:t>
            </w:r>
            <w:proofErr w:type="spellEnd"/>
            <w:r w:rsidRPr="004B622F">
              <w:t xml:space="preserve">, </w:t>
            </w:r>
            <w:proofErr w:type="spellStart"/>
            <w:r w:rsidRPr="004B622F">
              <w:t>референсы</w:t>
            </w:r>
            <w:proofErr w:type="spellEnd"/>
            <w:r w:rsidRPr="004B622F">
              <w:t>, проработка интерфейса Telegram и мини-приложения</w:t>
            </w:r>
          </w:p>
        </w:tc>
      </w:tr>
    </w:tbl>
    <w:p w:rsidR="00F67C4C" w:rsidRDefault="00F67C4C" w:rsidP="00F67C4C">
      <w:pPr>
        <w:pStyle w:val="311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4B622F" w:rsidTr="004B622F">
        <w:tc>
          <w:tcPr>
            <w:tcW w:w="3190" w:type="dxa"/>
          </w:tcPr>
          <w:p w:rsidR="004B622F" w:rsidRDefault="004B622F" w:rsidP="004B622F">
            <w:pPr>
              <w:pStyle w:val="342114"/>
            </w:pPr>
            <w:proofErr w:type="spellStart"/>
            <w:r w:rsidRPr="004B622F">
              <w:t>Жижин</w:t>
            </w:r>
            <w:proofErr w:type="spellEnd"/>
            <w:r w:rsidRPr="004B622F">
              <w:t xml:space="preserve"> С.А. (</w:t>
            </w:r>
            <w:proofErr w:type="spellStart"/>
            <w:r w:rsidRPr="004B622F">
              <w:t>frontend</w:t>
            </w:r>
            <w:proofErr w:type="spellEnd"/>
            <w:r w:rsidRPr="004B622F">
              <w:t>)</w:t>
            </w:r>
          </w:p>
        </w:tc>
        <w:tc>
          <w:tcPr>
            <w:tcW w:w="3190" w:type="dxa"/>
          </w:tcPr>
          <w:p w:rsidR="004B622F" w:rsidRDefault="004B622F" w:rsidP="004B622F">
            <w:pPr>
              <w:pStyle w:val="35214"/>
            </w:pPr>
            <w:r w:rsidRPr="004B622F">
              <w:t>Клиентская часть</w:t>
            </w:r>
          </w:p>
        </w:tc>
        <w:tc>
          <w:tcPr>
            <w:tcW w:w="3190" w:type="dxa"/>
          </w:tcPr>
          <w:p w:rsidR="004B622F" w:rsidRDefault="004B622F" w:rsidP="004B622F">
            <w:pPr>
              <w:pStyle w:val="35214"/>
            </w:pPr>
            <w:r>
              <w:t>Telegram-бот</w:t>
            </w:r>
            <w:r w:rsidRPr="004B622F">
              <w:t>, интеграция с ботом, UI, логика взаимодействия</w:t>
            </w:r>
          </w:p>
        </w:tc>
      </w:tr>
      <w:tr w:rsidR="004B622F" w:rsidTr="004B622F">
        <w:tc>
          <w:tcPr>
            <w:tcW w:w="3190" w:type="dxa"/>
          </w:tcPr>
          <w:p w:rsidR="004B622F" w:rsidRDefault="004B622F" w:rsidP="004B622F">
            <w:pPr>
              <w:pStyle w:val="342114"/>
            </w:pPr>
            <w:r w:rsidRPr="004B622F">
              <w:t>Котлов С.Я. (</w:t>
            </w:r>
            <w:proofErr w:type="spellStart"/>
            <w:r w:rsidRPr="004B622F">
              <w:t>backend</w:t>
            </w:r>
            <w:proofErr w:type="spellEnd"/>
            <w:r w:rsidRPr="004B622F">
              <w:t>)</w:t>
            </w:r>
          </w:p>
        </w:tc>
        <w:tc>
          <w:tcPr>
            <w:tcW w:w="3190" w:type="dxa"/>
          </w:tcPr>
          <w:p w:rsidR="004B622F" w:rsidRDefault="004B622F" w:rsidP="004B622F">
            <w:pPr>
              <w:pStyle w:val="35214"/>
            </w:pPr>
            <w:r w:rsidRPr="004B622F">
              <w:t xml:space="preserve">Сервер и </w:t>
            </w:r>
            <w:proofErr w:type="gramStart"/>
            <w:r w:rsidRPr="004B622F">
              <w:t>ИИ-интеграция</w:t>
            </w:r>
            <w:proofErr w:type="gramEnd"/>
          </w:p>
        </w:tc>
        <w:tc>
          <w:tcPr>
            <w:tcW w:w="3190" w:type="dxa"/>
          </w:tcPr>
          <w:p w:rsidR="004B622F" w:rsidRDefault="004B622F" w:rsidP="004B622F">
            <w:pPr>
              <w:pStyle w:val="35214"/>
            </w:pPr>
            <w:r w:rsidRPr="004B622F">
              <w:t xml:space="preserve">Выбор стека, API, запуск </w:t>
            </w:r>
            <w:proofErr w:type="spellStart"/>
            <w:r w:rsidRPr="004B622F">
              <w:t>нейросети</w:t>
            </w:r>
            <w:proofErr w:type="spellEnd"/>
            <w:r w:rsidRPr="004B622F">
              <w:t xml:space="preserve"> и OCR, интеграция ИИ, работа с данными</w:t>
            </w:r>
          </w:p>
        </w:tc>
      </w:tr>
    </w:tbl>
    <w:p w:rsidR="0055630E" w:rsidRDefault="0055630E" w:rsidP="004B622F">
      <w:pPr>
        <w:pStyle w:val="22"/>
      </w:pPr>
    </w:p>
    <w:p w:rsidR="004B622F" w:rsidRPr="004B622F" w:rsidRDefault="004B622F" w:rsidP="004B622F">
      <w:pPr>
        <w:pStyle w:val="22"/>
      </w:pPr>
      <w:r w:rsidRPr="004B622F">
        <w:t xml:space="preserve">Работа велась через систему коллективного взаимодействия (GitHub, </w:t>
      </w:r>
      <w:proofErr w:type="spellStart"/>
      <w:r>
        <w:rPr>
          <w:lang w:val="en-US"/>
        </w:rPr>
        <w:t>Yougile</w:t>
      </w:r>
      <w:proofErr w:type="spellEnd"/>
      <w:r>
        <w:t>, Telegram), что позволяло:</w:t>
      </w:r>
    </w:p>
    <w:p w:rsidR="004B622F" w:rsidRPr="004B622F" w:rsidRDefault="004B622F" w:rsidP="004B622F">
      <w:pPr>
        <w:pStyle w:val="53"/>
      </w:pPr>
      <w:r w:rsidRPr="004B622F">
        <w:t>отслеж</w:t>
      </w:r>
      <w:r>
        <w:t>ивать прогресс и статусы задач;</w:t>
      </w:r>
    </w:p>
    <w:p w:rsidR="004B622F" w:rsidRPr="004B622F" w:rsidRDefault="004B622F" w:rsidP="004B622F">
      <w:pPr>
        <w:pStyle w:val="53"/>
      </w:pPr>
      <w:r w:rsidRPr="004B622F">
        <w:t>проводить оперативные обсуждения</w:t>
      </w:r>
      <w:r>
        <w:t>;</w:t>
      </w:r>
    </w:p>
    <w:p w:rsidR="004B622F" w:rsidRPr="004B622F" w:rsidRDefault="004B622F" w:rsidP="004B622F">
      <w:pPr>
        <w:pStyle w:val="53"/>
      </w:pPr>
      <w:r w:rsidRPr="004B622F">
        <w:t>фиксировать реш</w:t>
      </w:r>
      <w:r>
        <w:t>ения и архитектурные изменения;</w:t>
      </w:r>
    </w:p>
    <w:p w:rsidR="004B622F" w:rsidRPr="004B622F" w:rsidRDefault="004B622F" w:rsidP="004B622F">
      <w:pPr>
        <w:pStyle w:val="53"/>
      </w:pPr>
      <w:r w:rsidRPr="004B622F">
        <w:t>синхронизировать работу фронтенда и бэкенда.</w:t>
      </w:r>
    </w:p>
    <w:p w:rsidR="006559AE" w:rsidRPr="001E254C" w:rsidRDefault="006559AE" w:rsidP="00127886">
      <w:pPr>
        <w:pStyle w:val="110"/>
      </w:pPr>
      <w:bookmarkStart w:id="23" w:name="_Toc8214335"/>
      <w:bookmarkStart w:id="24" w:name="_Toc164096968"/>
      <w:bookmarkStart w:id="25" w:name="_Toc196860986"/>
      <w:bookmarkStart w:id="26" w:name="_Toc196862099"/>
      <w:bookmarkStart w:id="27" w:name="_Toc196862361"/>
      <w:bookmarkStart w:id="28" w:name="_Toc196862599"/>
      <w:bookmarkStart w:id="29" w:name="_Toc196862850"/>
      <w:bookmarkStart w:id="30" w:name="_Toc196863068"/>
      <w:bookmarkStart w:id="31" w:name="_Toc199195988"/>
      <w:r>
        <w:lastRenderedPageBreak/>
        <w:t>З</w:t>
      </w:r>
      <w:r w:rsidR="00B26509">
        <w:t>АКЛЮЧЕНИЕ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:rsidR="0055630E" w:rsidRPr="001E254C" w:rsidRDefault="0055630E" w:rsidP="0055630E">
      <w:pPr>
        <w:pStyle w:val="22"/>
      </w:pPr>
    </w:p>
    <w:p w:rsidR="00706D90" w:rsidRDefault="00C62B12" w:rsidP="00706D90">
      <w:pPr>
        <w:pStyle w:val="22"/>
      </w:pPr>
      <w:r w:rsidRPr="00C62B12">
        <w:t xml:space="preserve">В ходе разработки программного продукта была реализована основная цель проекта </w:t>
      </w:r>
      <w:r w:rsidRPr="00B4516F">
        <w:t>–</w:t>
      </w:r>
      <w:r w:rsidRPr="00C62B12">
        <w:t xml:space="preserve"> создание цифрового помощника в виде Telegram-бота, ориентированного на поддержку студентов в процессе закрытия академических задолженностей. Провед</w:t>
      </w:r>
      <w:r w:rsidR="00F9189E">
        <w:t>е</w:t>
      </w:r>
      <w:r w:rsidRPr="00C62B12">
        <w:t>нный анализ функциональных требований заказчика и пользователей показал, что разработанный продукт соответствует ключевым ожиданиям:</w:t>
      </w:r>
    </w:p>
    <w:p w:rsidR="00C62B12" w:rsidRDefault="00C62B12" w:rsidP="00C62B12">
      <w:pPr>
        <w:pStyle w:val="53"/>
      </w:pPr>
      <w:r w:rsidRPr="00C62B12">
        <w:t xml:space="preserve">реализована возможность определить наличие задолженностей и получить </w:t>
      </w:r>
      <w:r>
        <w:t>пошаговый алгоритм их закрытия;</w:t>
      </w:r>
    </w:p>
    <w:p w:rsidR="00C62B12" w:rsidRDefault="00C62B12" w:rsidP="00C62B12">
      <w:pPr>
        <w:pStyle w:val="53"/>
      </w:pPr>
      <w:r w:rsidRPr="00C62B12">
        <w:t>обеспечен доступ к расписанию консультаций</w:t>
      </w:r>
      <w:r>
        <w:t xml:space="preserve"> по математическим дисциплинам;</w:t>
      </w:r>
    </w:p>
    <w:p w:rsidR="00C62B12" w:rsidRDefault="00C62B12" w:rsidP="00C62B12">
      <w:pPr>
        <w:pStyle w:val="53"/>
      </w:pPr>
      <w:r w:rsidRPr="00C62B12">
        <w:t>предоставлены ко</w:t>
      </w:r>
      <w:r>
        <w:t>нтактные данные преподавателей;</w:t>
      </w:r>
    </w:p>
    <w:p w:rsidR="00C62B12" w:rsidRDefault="00C62B12" w:rsidP="00C62B12">
      <w:pPr>
        <w:pStyle w:val="53"/>
      </w:pPr>
      <w:r w:rsidRPr="00C62B12">
        <w:t xml:space="preserve">интегрирована </w:t>
      </w:r>
      <w:proofErr w:type="spellStart"/>
      <w:r w:rsidRPr="00C62B12">
        <w:t>нейросетевая</w:t>
      </w:r>
      <w:proofErr w:type="spellEnd"/>
      <w:r w:rsidRPr="00C62B12">
        <w:t xml:space="preserve"> модель и OCR</w:t>
      </w:r>
      <w:r w:rsidR="004537D2">
        <w:t>-модуль</w:t>
      </w:r>
      <w:r w:rsidRPr="00C62B12">
        <w:t xml:space="preserve"> для обработки изо</w:t>
      </w:r>
      <w:r>
        <w:t xml:space="preserve">бражений с </w:t>
      </w:r>
      <w:r w:rsidR="006B6B59">
        <w:t>анализом задолженности</w:t>
      </w:r>
      <w:r>
        <w:t>;</w:t>
      </w:r>
    </w:p>
    <w:p w:rsidR="00C62B12" w:rsidRDefault="00C62B12" w:rsidP="00C62B12">
      <w:pPr>
        <w:pStyle w:val="53"/>
      </w:pPr>
      <w:r w:rsidRPr="00C62B12">
        <w:t>реализован интуитивный, диалоговый интерфейс на базе Telegram</w:t>
      </w:r>
      <w:r w:rsidR="004537D2">
        <w:t>-бота</w:t>
      </w:r>
      <w:r w:rsidRPr="00C62B12">
        <w:t>.</w:t>
      </w:r>
    </w:p>
    <w:p w:rsidR="00C62B12" w:rsidRDefault="00C62B12" w:rsidP="00706D90">
      <w:pPr>
        <w:pStyle w:val="22"/>
      </w:pPr>
      <w:proofErr w:type="gramStart"/>
      <w:r w:rsidRPr="00C62B12">
        <w:t>Программный</w:t>
      </w:r>
      <w:proofErr w:type="gramEnd"/>
      <w:r w:rsidRPr="00C62B12">
        <w:t xml:space="preserve"> продукт охватывает все базовые функции, заявленные заказчиком. На этапе проведения интервью была подтверждена актуальность реализованных сценариев, особенно в части персонализированных рекомендаций и доступности информации в удобной форме.</w:t>
      </w:r>
      <w:r>
        <w:t xml:space="preserve"> </w:t>
      </w:r>
      <w:proofErr w:type="gramStart"/>
      <w:r w:rsidRPr="00C62B12">
        <w:t>Отмечена</w:t>
      </w:r>
      <w:proofErr w:type="gramEnd"/>
      <w:r w:rsidRPr="00C62B12">
        <w:t xml:space="preserve"> высокая востр</w:t>
      </w:r>
      <w:r>
        <w:t>ебованность таких функций, как:</w:t>
      </w:r>
    </w:p>
    <w:p w:rsidR="00C62B12" w:rsidRDefault="00C62B12" w:rsidP="00C62B12">
      <w:pPr>
        <w:pStyle w:val="53"/>
      </w:pPr>
      <w:r w:rsidRPr="00C62B12">
        <w:t xml:space="preserve">структурированные инструкции по пересдаче; </w:t>
      </w:r>
    </w:p>
    <w:p w:rsidR="00C62B12" w:rsidRDefault="00F9189E" w:rsidP="00C62B12">
      <w:pPr>
        <w:pStyle w:val="53"/>
      </w:pPr>
      <w:r>
        <w:t>автоматическое</w:t>
      </w:r>
      <w:r w:rsidR="00C62B12" w:rsidRPr="00C62B12">
        <w:t xml:space="preserve"> распознава</w:t>
      </w:r>
      <w:r>
        <w:t>ние</w:t>
      </w:r>
      <w:r w:rsidR="00C62B12" w:rsidRPr="00C62B12">
        <w:t xml:space="preserve"> </w:t>
      </w:r>
      <w:r w:rsidR="004537D2">
        <w:t>наличия задолженности с</w:t>
      </w:r>
      <w:r w:rsidR="006B6B59">
        <w:t xml:space="preserve"> </w:t>
      </w:r>
      <w:r w:rsidR="004537D2">
        <w:t>изображений</w:t>
      </w:r>
      <w:r w:rsidR="00C62B12">
        <w:t>;</w:t>
      </w:r>
    </w:p>
    <w:p w:rsidR="00C62B12" w:rsidRDefault="00C62B12" w:rsidP="00C62B12">
      <w:pPr>
        <w:pStyle w:val="53"/>
      </w:pPr>
      <w:r w:rsidRPr="00C62B12">
        <w:t>быстрый доступ к контактам и консультациям.</w:t>
      </w:r>
    </w:p>
    <w:p w:rsidR="00C62B12" w:rsidRDefault="00C62B12" w:rsidP="00706D90">
      <w:pPr>
        <w:pStyle w:val="22"/>
      </w:pPr>
      <w:r w:rsidRPr="00C62B12">
        <w:t>Таким образом, продукт продемонстрировал высокую степень соответствия функциональным требованиям.</w:t>
      </w:r>
    </w:p>
    <w:p w:rsidR="00C62B12" w:rsidRDefault="00C62B12" w:rsidP="00706D90">
      <w:pPr>
        <w:pStyle w:val="22"/>
      </w:pPr>
      <w:r w:rsidRPr="00C62B12">
        <w:t xml:space="preserve">Тестирование, проводимое на </w:t>
      </w:r>
      <w:r w:rsidR="006B6B59">
        <w:t>различных этапах</w:t>
      </w:r>
      <w:r w:rsidRPr="00C62B12">
        <w:t xml:space="preserve"> разработки, выявляло как технич</w:t>
      </w:r>
      <w:r>
        <w:t>еские, так и логические ошибки:</w:t>
      </w:r>
    </w:p>
    <w:p w:rsidR="00C62B12" w:rsidRDefault="00C62B12" w:rsidP="00C62B12">
      <w:pPr>
        <w:pStyle w:val="53"/>
      </w:pPr>
      <w:r w:rsidRPr="00C62B12">
        <w:lastRenderedPageBreak/>
        <w:t xml:space="preserve">на ранних </w:t>
      </w:r>
      <w:r w:rsidR="006B6B59">
        <w:t>стадиях</w:t>
      </w:r>
      <w:r w:rsidRPr="00C62B12">
        <w:t xml:space="preserve"> встречались ошибки в интерпретации данных с изображений (OCR-</w:t>
      </w:r>
      <w:r>
        <w:t>модуль);</w:t>
      </w:r>
    </w:p>
    <w:p w:rsidR="00C62B12" w:rsidRDefault="00C62B12" w:rsidP="00C62B12">
      <w:pPr>
        <w:pStyle w:val="53"/>
      </w:pPr>
      <w:r w:rsidRPr="00C62B12">
        <w:t>наблюдались трудности с корректной маршрутиз</w:t>
      </w:r>
      <w:r>
        <w:t>ацией диалогов в Telegram-боте;</w:t>
      </w:r>
    </w:p>
    <w:p w:rsidR="00C62B12" w:rsidRDefault="00C62B12" w:rsidP="00C62B12">
      <w:pPr>
        <w:pStyle w:val="53"/>
      </w:pPr>
      <w:r w:rsidRPr="00C62B12">
        <w:t>отдельные проблемы касались актуализации базы данн</w:t>
      </w:r>
      <w:r>
        <w:t>ых преподавателей и расписаний.</w:t>
      </w:r>
    </w:p>
    <w:p w:rsidR="00C62B12" w:rsidRDefault="00C62B12" w:rsidP="00706D90">
      <w:pPr>
        <w:pStyle w:val="22"/>
      </w:pPr>
      <w:r w:rsidRPr="00C62B12">
        <w:t>После доработок, тестирования и интеграции всех компонентов большинство выявленных ошибок было устранено. Продукт показал стабильную работу при типичных сценариях использования. Оставшиеся малозначимые баги не влияют критично на функциональность и не мешают основной логике взаимодействия с ботом.</w:t>
      </w:r>
    </w:p>
    <w:p w:rsidR="00C62B12" w:rsidRDefault="00C62B12" w:rsidP="00706D90">
      <w:pPr>
        <w:pStyle w:val="22"/>
      </w:pPr>
      <w:r w:rsidRPr="00C62B12">
        <w:t>Полученный опыт разработки позволил выделить направ</w:t>
      </w:r>
      <w:r>
        <w:t>ления для дальнейшего развития:</w:t>
      </w:r>
    </w:p>
    <w:p w:rsidR="00C62B12" w:rsidRDefault="00C62B12" w:rsidP="00C62B12">
      <w:pPr>
        <w:pStyle w:val="53"/>
      </w:pPr>
      <w:r w:rsidRPr="00C62B12">
        <w:t>Расширение функциональности: добавить модули для работы с други</w:t>
      </w:r>
      <w:r>
        <w:t>ми дисциплинами и факультетами;</w:t>
      </w:r>
    </w:p>
    <w:p w:rsidR="00C62B12" w:rsidRDefault="00C62B12" w:rsidP="00C62B12">
      <w:pPr>
        <w:pStyle w:val="53"/>
      </w:pPr>
      <w:r w:rsidRPr="00C62B12">
        <w:t>Интеграция с официальными системами вуза: автоматическое получение данных из</w:t>
      </w:r>
      <w:r>
        <w:t xml:space="preserve"> личных кабинетов и расписаний;</w:t>
      </w:r>
    </w:p>
    <w:p w:rsidR="00C62B12" w:rsidRDefault="00C62B12" w:rsidP="00C62B12">
      <w:pPr>
        <w:pStyle w:val="53"/>
      </w:pPr>
      <w:r w:rsidRPr="00C62B12">
        <w:t xml:space="preserve">Развитие ИИ-компонента: обучение модели на большем количестве </w:t>
      </w:r>
      <w:r w:rsidR="009D351D">
        <w:t>данных</w:t>
      </w:r>
      <w:r w:rsidR="006B6B59">
        <w:t xml:space="preserve"> от преподавателей</w:t>
      </w:r>
      <w:r>
        <w:t>;</w:t>
      </w:r>
    </w:p>
    <w:p w:rsidR="00C62B12" w:rsidRDefault="00C62B12" w:rsidP="00C62B12">
      <w:pPr>
        <w:pStyle w:val="53"/>
      </w:pPr>
      <w:r w:rsidRPr="00C62B12">
        <w:t xml:space="preserve">Поддержка </w:t>
      </w:r>
      <w:proofErr w:type="spellStart"/>
      <w:r w:rsidRPr="00C62B12">
        <w:t>мультиязычности</w:t>
      </w:r>
      <w:proofErr w:type="spellEnd"/>
      <w:r w:rsidRPr="00C62B12">
        <w:t>: реализация интерфейса на английском я</w:t>
      </w:r>
      <w:r>
        <w:t>зыке для иностранных студентов;</w:t>
      </w:r>
    </w:p>
    <w:p w:rsidR="00C62B12" w:rsidRDefault="00C62B12" w:rsidP="00C62B12">
      <w:pPr>
        <w:pStyle w:val="53"/>
      </w:pPr>
      <w:r w:rsidRPr="00C62B12">
        <w:t xml:space="preserve">Web-версия или мобильное приложение: создание полноценного кроссплатформенного решения на базе </w:t>
      </w:r>
      <w:proofErr w:type="spellStart"/>
      <w:r w:rsidRPr="00C62B12">
        <w:t>Mini</w:t>
      </w:r>
      <w:proofErr w:type="spellEnd"/>
      <w:r w:rsidRPr="00C62B12">
        <w:t xml:space="preserve"> App.</w:t>
      </w:r>
    </w:p>
    <w:p w:rsidR="00C62B12" w:rsidRPr="00706D90" w:rsidRDefault="006B6B59" w:rsidP="009D351D">
      <w:pPr>
        <w:pStyle w:val="22"/>
      </w:pPr>
      <w:r>
        <w:t>В целом, реализацию</w:t>
      </w:r>
      <w:r w:rsidR="00C62B12" w:rsidRPr="00C62B12">
        <w:t xml:space="preserve"> проекта можно считать успешной: достигнуты заявленные цели, создан функциональный и востребованный цифровой инструмент, обеспечивающий поддержку студентов в одной из наиболее сложных академических ситуаций </w:t>
      </w:r>
      <w:r w:rsidRPr="00B4516F">
        <w:t>–</w:t>
      </w:r>
      <w:r w:rsidR="00C62B12" w:rsidRPr="00C62B12">
        <w:t xml:space="preserve"> работе с задолженностями. Полученные результаты могут быть использованы как основа для масштабирования и развития аналогичных решений в других образовательных учреждениях.</w:t>
      </w:r>
    </w:p>
    <w:p w:rsidR="001A09FB" w:rsidRDefault="001A09FB" w:rsidP="00C13DB5">
      <w:pPr>
        <w:pStyle w:val="110"/>
        <w:rPr>
          <w:lang w:val="en-US"/>
        </w:rPr>
      </w:pPr>
      <w:bookmarkStart w:id="32" w:name="_Toc477525073"/>
      <w:bookmarkStart w:id="33" w:name="_Toc477526600"/>
      <w:bookmarkStart w:id="34" w:name="_Toc477526815"/>
      <w:bookmarkStart w:id="35" w:name="_Toc477529038"/>
      <w:bookmarkStart w:id="36" w:name="_Toc477530301"/>
      <w:bookmarkStart w:id="37" w:name="_Toc477532641"/>
      <w:bookmarkStart w:id="38" w:name="_Toc8214336"/>
      <w:bookmarkStart w:id="39" w:name="_Toc164096969"/>
      <w:bookmarkStart w:id="40" w:name="_Toc196860987"/>
      <w:bookmarkStart w:id="41" w:name="_Toc196862100"/>
      <w:bookmarkStart w:id="42" w:name="_Toc196862362"/>
      <w:bookmarkStart w:id="43" w:name="_Toc196862600"/>
      <w:bookmarkStart w:id="44" w:name="_Toc196862851"/>
      <w:bookmarkStart w:id="45" w:name="_Toc196863069"/>
      <w:bookmarkStart w:id="46" w:name="_Toc199195989"/>
      <w:r w:rsidRPr="00FB2AE9">
        <w:lastRenderedPageBreak/>
        <w:t>С</w:t>
      </w:r>
      <w:r w:rsidR="00B26509">
        <w:t>ПИСОК ИСПОЛЬЗОВАННЫХ ИСТОЧНИКОВ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:rsidR="0055630E" w:rsidRPr="0055630E" w:rsidRDefault="0055630E" w:rsidP="0055630E">
      <w:pPr>
        <w:pStyle w:val="22"/>
        <w:rPr>
          <w:lang w:val="en-US"/>
        </w:rPr>
      </w:pPr>
    </w:p>
    <w:p w:rsidR="00F560F1" w:rsidRPr="00F560F1" w:rsidRDefault="00F560F1" w:rsidP="00F67C4C">
      <w:pPr>
        <w:pStyle w:val="7"/>
      </w:pPr>
      <w:bookmarkStart w:id="47" w:name="источник_1"/>
      <w:bookmarkEnd w:id="47"/>
      <w:r>
        <w:t>Информация о пересдачах.</w:t>
      </w:r>
      <w:r w:rsidRPr="00F560F1">
        <w:t xml:space="preserve"> </w:t>
      </w:r>
      <w:r>
        <w:t xml:space="preserve">УрФУ – </w:t>
      </w:r>
      <w:r>
        <w:rPr>
          <w:lang w:val="en-US"/>
        </w:rPr>
        <w:t>URL</w:t>
      </w:r>
      <w:r w:rsidRPr="00F560F1">
        <w:t>: https://rtf.urfu.ru/resident-learning/retake/</w:t>
      </w:r>
      <w:r w:rsidR="00F67C4C">
        <w:t>.</w:t>
      </w:r>
    </w:p>
    <w:p w:rsidR="00F560F1" w:rsidRPr="00F560F1" w:rsidRDefault="00F560F1" w:rsidP="00F67C4C">
      <w:pPr>
        <w:pStyle w:val="7"/>
        <w:rPr>
          <w:rStyle w:val="af4"/>
          <w:color w:val="auto"/>
          <w:u w:val="none"/>
        </w:rPr>
      </w:pPr>
      <w:bookmarkStart w:id="48" w:name="источник_2"/>
      <w:bookmarkEnd w:id="48"/>
      <w:r>
        <w:t xml:space="preserve">Расписание пар преподавателей. УрФУ – </w:t>
      </w:r>
      <w:r>
        <w:rPr>
          <w:lang w:val="en-US"/>
        </w:rPr>
        <w:t>URL</w:t>
      </w:r>
      <w:r w:rsidRPr="00F560F1">
        <w:t>: https://urfu.ru/ru/students/study/schedule/#/teachers</w:t>
      </w:r>
      <w:r w:rsidR="00F67C4C">
        <w:t>.</w:t>
      </w:r>
    </w:p>
    <w:p w:rsidR="00F560F1" w:rsidRDefault="00F560F1" w:rsidP="00F67C4C">
      <w:pPr>
        <w:pStyle w:val="7"/>
      </w:pPr>
      <w:bookmarkStart w:id="49" w:name="источник_3"/>
      <w:bookmarkEnd w:id="49"/>
      <w:r>
        <w:t xml:space="preserve">Расписание консультаций преподавателей. УрФУ – </w:t>
      </w:r>
      <w:r>
        <w:rPr>
          <w:lang w:val="en-US"/>
        </w:rPr>
        <w:t>URL</w:t>
      </w:r>
      <w:r w:rsidRPr="00F560F1">
        <w:t xml:space="preserve">: </w:t>
      </w:r>
      <w:r w:rsidR="00EB523E" w:rsidRPr="00EB523E">
        <w:t>https://rtf.urfu.ru/resident-learning/consulting/</w:t>
      </w:r>
      <w:r w:rsidR="00F67C4C">
        <w:t>.</w:t>
      </w:r>
    </w:p>
    <w:p w:rsidR="00EB523E" w:rsidRPr="001E254C" w:rsidRDefault="00EB523E" w:rsidP="00F67C4C">
      <w:pPr>
        <w:pStyle w:val="7"/>
      </w:pPr>
      <w:bookmarkStart w:id="50" w:name="источник_4"/>
      <w:bookmarkEnd w:id="50"/>
      <w:r>
        <w:t>Инструмент для ведения задач</w:t>
      </w:r>
      <w:r w:rsidRPr="00F14B9A">
        <w:t>.</w:t>
      </w:r>
      <w:r>
        <w:t xml:space="preserve"> </w:t>
      </w:r>
      <w:proofErr w:type="spellStart"/>
      <w:r>
        <w:rPr>
          <w:lang w:val="en-US"/>
        </w:rPr>
        <w:t>YouGile</w:t>
      </w:r>
      <w:proofErr w:type="spellEnd"/>
      <w:r w:rsidRPr="001E254C">
        <w:t xml:space="preserve"> – </w:t>
      </w:r>
      <w:r>
        <w:rPr>
          <w:lang w:val="en-US"/>
        </w:rPr>
        <w:t>URL</w:t>
      </w:r>
      <w:r w:rsidRPr="001E254C">
        <w:t xml:space="preserve">: </w:t>
      </w:r>
      <w:r w:rsidRPr="00EB523E">
        <w:rPr>
          <w:lang w:val="en-US"/>
        </w:rPr>
        <w:t>https</w:t>
      </w:r>
      <w:r w:rsidRPr="001E254C">
        <w:t>://</w:t>
      </w:r>
      <w:r w:rsidRPr="00EB523E">
        <w:rPr>
          <w:lang w:val="en-US"/>
        </w:rPr>
        <w:t>en</w:t>
      </w:r>
      <w:r w:rsidRPr="001E254C">
        <w:t>.</w:t>
      </w:r>
      <w:proofErr w:type="spellStart"/>
      <w:r w:rsidRPr="00EB523E">
        <w:rPr>
          <w:lang w:val="en-US"/>
        </w:rPr>
        <w:t>yougile</w:t>
      </w:r>
      <w:proofErr w:type="spellEnd"/>
      <w:r w:rsidRPr="001E254C">
        <w:t>.</w:t>
      </w:r>
      <w:r w:rsidRPr="00EB523E">
        <w:rPr>
          <w:lang w:val="en-US"/>
        </w:rPr>
        <w:t>com</w:t>
      </w:r>
      <w:r w:rsidRPr="001E254C">
        <w:t>/</w:t>
      </w:r>
      <w:r w:rsidRPr="00EB523E">
        <w:rPr>
          <w:lang w:val="en-US"/>
        </w:rPr>
        <w:t>board</w:t>
      </w:r>
      <w:r w:rsidRPr="001E254C">
        <w:t>/3</w:t>
      </w:r>
      <w:proofErr w:type="spellStart"/>
      <w:r w:rsidRPr="00EB523E">
        <w:rPr>
          <w:lang w:val="en-US"/>
        </w:rPr>
        <w:t>bp</w:t>
      </w:r>
      <w:proofErr w:type="spellEnd"/>
      <w:r w:rsidRPr="001E254C">
        <w:t>3</w:t>
      </w:r>
      <w:proofErr w:type="spellStart"/>
      <w:r w:rsidRPr="00EB523E">
        <w:rPr>
          <w:lang w:val="en-US"/>
        </w:rPr>
        <w:t>ftmkiafg</w:t>
      </w:r>
      <w:proofErr w:type="spellEnd"/>
      <w:r w:rsidR="00F67C4C" w:rsidRPr="001E254C">
        <w:t>.</w:t>
      </w:r>
    </w:p>
    <w:p w:rsidR="00F560F1" w:rsidRPr="00F560F1" w:rsidRDefault="00F560F1" w:rsidP="00F67C4C">
      <w:pPr>
        <w:pStyle w:val="7"/>
        <w:rPr>
          <w:rStyle w:val="af4"/>
          <w:color w:val="auto"/>
          <w:u w:val="none"/>
        </w:rPr>
      </w:pPr>
      <w:bookmarkStart w:id="51" w:name="источник_5"/>
      <w:bookmarkEnd w:id="51"/>
      <w:r>
        <w:t xml:space="preserve">Преподавательский состав УрФУ – </w:t>
      </w:r>
      <w:r>
        <w:rPr>
          <w:lang w:val="en-US"/>
        </w:rPr>
        <w:t>URL</w:t>
      </w:r>
      <w:r w:rsidRPr="00F560F1">
        <w:t>: https://urfu.ru/ru/about/personal-pages/</w:t>
      </w:r>
      <w:r w:rsidR="00F67C4C">
        <w:t>.</w:t>
      </w:r>
    </w:p>
    <w:p w:rsidR="00EE1991" w:rsidRPr="00F14B9A" w:rsidRDefault="00F560F1" w:rsidP="00F67C4C">
      <w:pPr>
        <w:pStyle w:val="7"/>
      </w:pPr>
      <w:bookmarkStart w:id="52" w:name="источник_6"/>
      <w:bookmarkEnd w:id="52"/>
      <w:r>
        <w:t xml:space="preserve">Преподавательский состав кафедры высшей математики. УрФУ – </w:t>
      </w:r>
      <w:r>
        <w:rPr>
          <w:lang w:val="en-US"/>
        </w:rPr>
        <w:t>URL</w:t>
      </w:r>
      <w:r w:rsidRPr="00F560F1">
        <w:t>: https://info.urfu.ru/ru/departures/higher-mathematics/</w:t>
      </w:r>
      <w:r w:rsidR="00F67C4C">
        <w:t>.</w:t>
      </w:r>
    </w:p>
    <w:p w:rsidR="00F14B9A" w:rsidRPr="00F14B9A" w:rsidRDefault="00F14B9A" w:rsidP="00F67C4C">
      <w:pPr>
        <w:pStyle w:val="7"/>
      </w:pPr>
      <w:bookmarkStart w:id="53" w:name="источник_7"/>
      <w:bookmarkEnd w:id="53"/>
      <w:r>
        <w:t xml:space="preserve">Учебные планы по дисциплинам. Прикладная информатика – </w:t>
      </w:r>
      <w:r>
        <w:rPr>
          <w:lang w:val="en-US"/>
        </w:rPr>
        <w:t>URL</w:t>
      </w:r>
      <w:r w:rsidRPr="00F14B9A">
        <w:t>: https://programs.edu.urfu.ru/ru/9796/documents/2024/</w:t>
      </w:r>
      <w:r w:rsidR="00F67C4C">
        <w:t>.</w:t>
      </w:r>
    </w:p>
    <w:p w:rsidR="00986E24" w:rsidRPr="00804A2A" w:rsidRDefault="00F14B9A" w:rsidP="00F67C4C">
      <w:pPr>
        <w:pStyle w:val="7"/>
      </w:pPr>
      <w:bookmarkStart w:id="54" w:name="источник_8"/>
      <w:bookmarkEnd w:id="54"/>
      <w:r>
        <w:t xml:space="preserve">Часто задаваемые вопросы. УрФУ – </w:t>
      </w:r>
      <w:r>
        <w:rPr>
          <w:lang w:val="en-US"/>
        </w:rPr>
        <w:t>URL</w:t>
      </w:r>
      <w:r w:rsidRPr="00F14B9A">
        <w:t>: https://urfu.ru/ru/feedback/learning/top/</w:t>
      </w:r>
      <w:r w:rsidR="00F67C4C">
        <w:t>.</w:t>
      </w:r>
    </w:p>
    <w:sectPr w:rsidR="00986E24" w:rsidRPr="00804A2A" w:rsidSect="00B41F0C">
      <w:headerReference w:type="default" r:id="rId9"/>
      <w:footerReference w:type="default" r:id="rId10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0895" w:rsidRDefault="00300895" w:rsidP="00E070CB">
      <w:pPr>
        <w:spacing w:line="240" w:lineRule="auto"/>
      </w:pPr>
      <w:r>
        <w:separator/>
      </w:r>
    </w:p>
    <w:p w:rsidR="00300895" w:rsidRDefault="00300895"/>
    <w:p w:rsidR="00300895" w:rsidRDefault="00300895"/>
  </w:endnote>
  <w:endnote w:type="continuationSeparator" w:id="0">
    <w:p w:rsidR="00300895" w:rsidRDefault="00300895" w:rsidP="00E070CB">
      <w:pPr>
        <w:spacing w:line="240" w:lineRule="auto"/>
      </w:pPr>
      <w:r>
        <w:continuationSeparator/>
      </w:r>
    </w:p>
    <w:p w:rsidR="00300895" w:rsidRDefault="00300895"/>
    <w:p w:rsidR="00300895" w:rsidRDefault="003008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70164F" w:rsidRPr="00BE15C1" w:rsidRDefault="0070164F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1E254C">
          <w:rPr>
            <w:rFonts w:ascii="Times New Roman" w:hAnsi="Times New Roman" w:cs="Times New Roman"/>
            <w:noProof/>
            <w:sz w:val="28"/>
          </w:rPr>
          <w:t>2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0895" w:rsidRDefault="00300895" w:rsidP="00E070CB">
      <w:pPr>
        <w:spacing w:line="240" w:lineRule="auto"/>
      </w:pPr>
      <w:r>
        <w:separator/>
      </w:r>
    </w:p>
    <w:p w:rsidR="00300895" w:rsidRDefault="00300895"/>
    <w:p w:rsidR="00300895" w:rsidRDefault="00300895"/>
  </w:footnote>
  <w:footnote w:type="continuationSeparator" w:id="0">
    <w:p w:rsidR="00300895" w:rsidRDefault="00300895" w:rsidP="00E070CB">
      <w:pPr>
        <w:spacing w:line="240" w:lineRule="auto"/>
      </w:pPr>
      <w:r>
        <w:continuationSeparator/>
      </w:r>
    </w:p>
    <w:p w:rsidR="00300895" w:rsidRDefault="00300895"/>
    <w:p w:rsidR="00300895" w:rsidRDefault="0030089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164F" w:rsidRDefault="0070164F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6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A7C62A0"/>
    <w:multiLevelType w:val="hybridMultilevel"/>
    <w:tmpl w:val="E99C86D8"/>
    <w:lvl w:ilvl="0" w:tplc="A888D3EE">
      <w:start w:val="1"/>
      <w:numFmt w:val="decimal"/>
      <w:pStyle w:val="52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5"/>
  </w:num>
  <w:num w:numId="7">
    <w:abstractNumId w:val="1"/>
  </w:num>
  <w:num w:numId="8">
    <w:abstractNumId w:val="2"/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8"/>
    <w:lvlOverride w:ilvl="0">
      <w:startOverride w:val="1"/>
    </w:lvlOverride>
  </w:num>
  <w:num w:numId="13">
    <w:abstractNumId w:val="8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8"/>
    <w:lvlOverride w:ilvl="0">
      <w:startOverride w:val="1"/>
    </w:lvlOverride>
  </w:num>
  <w:num w:numId="16">
    <w:abstractNumId w:val="8"/>
    <w:lvlOverride w:ilvl="0">
      <w:startOverride w:val="2"/>
    </w:lvlOverride>
  </w:num>
  <w:num w:numId="17">
    <w:abstractNumId w:val="8"/>
    <w:lvlOverride w:ilvl="0">
      <w:startOverride w:val="1"/>
    </w:lvlOverride>
  </w:num>
  <w:num w:numId="18">
    <w:abstractNumId w:val="8"/>
    <w:lvlOverride w:ilvl="0">
      <w:startOverride w:val="1"/>
    </w:lvlOverride>
  </w:num>
  <w:num w:numId="19">
    <w:abstractNumId w:val="8"/>
    <w:lvlOverride w:ilvl="0">
      <w:startOverride w:val="1"/>
    </w:lvlOverride>
  </w:num>
  <w:num w:numId="20">
    <w:abstractNumId w:val="8"/>
    <w:lvlOverride w:ilvl="0">
      <w:startOverride w:val="1"/>
    </w:lvlOverride>
  </w:num>
  <w:num w:numId="21">
    <w:abstractNumId w:val="8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8"/>
    <w:lvlOverride w:ilvl="0">
      <w:startOverride w:val="1"/>
    </w:lvlOverride>
  </w:num>
  <w:num w:numId="24">
    <w:abstractNumId w:val="8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9C8"/>
    <w:rsid w:val="00000AB1"/>
    <w:rsid w:val="00002317"/>
    <w:rsid w:val="000034B4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29E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5FB5"/>
    <w:rsid w:val="00156717"/>
    <w:rsid w:val="00157E07"/>
    <w:rsid w:val="001742F4"/>
    <w:rsid w:val="00185553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254C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47619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0895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1F45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37D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622F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5630E"/>
    <w:rsid w:val="005615F5"/>
    <w:rsid w:val="005623A6"/>
    <w:rsid w:val="00562835"/>
    <w:rsid w:val="00564A1F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2037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16A08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61040"/>
    <w:rsid w:val="0067028A"/>
    <w:rsid w:val="00671279"/>
    <w:rsid w:val="00672EE4"/>
    <w:rsid w:val="00673005"/>
    <w:rsid w:val="00681E18"/>
    <w:rsid w:val="00697537"/>
    <w:rsid w:val="006A56ED"/>
    <w:rsid w:val="006B0561"/>
    <w:rsid w:val="006B15B3"/>
    <w:rsid w:val="006B2C03"/>
    <w:rsid w:val="006B6B59"/>
    <w:rsid w:val="006C183F"/>
    <w:rsid w:val="006C277E"/>
    <w:rsid w:val="006C3122"/>
    <w:rsid w:val="006C6A1D"/>
    <w:rsid w:val="006C6C72"/>
    <w:rsid w:val="006D366E"/>
    <w:rsid w:val="006D623D"/>
    <w:rsid w:val="006D7D39"/>
    <w:rsid w:val="006E2B61"/>
    <w:rsid w:val="006F3B62"/>
    <w:rsid w:val="0070042B"/>
    <w:rsid w:val="0070164F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352C"/>
    <w:rsid w:val="007C44B0"/>
    <w:rsid w:val="007C69C8"/>
    <w:rsid w:val="007D270C"/>
    <w:rsid w:val="007D452C"/>
    <w:rsid w:val="007D50DC"/>
    <w:rsid w:val="007E2531"/>
    <w:rsid w:val="007E5DC4"/>
    <w:rsid w:val="007F1DFC"/>
    <w:rsid w:val="00804A2A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4DCA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351D"/>
    <w:rsid w:val="009D6841"/>
    <w:rsid w:val="009E5964"/>
    <w:rsid w:val="009F5902"/>
    <w:rsid w:val="00A01F53"/>
    <w:rsid w:val="00A01F85"/>
    <w:rsid w:val="00A04132"/>
    <w:rsid w:val="00A173E6"/>
    <w:rsid w:val="00A17F93"/>
    <w:rsid w:val="00A31998"/>
    <w:rsid w:val="00A37BF3"/>
    <w:rsid w:val="00A41D29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0992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1F43"/>
    <w:rsid w:val="00B13711"/>
    <w:rsid w:val="00B13AB2"/>
    <w:rsid w:val="00B20A3C"/>
    <w:rsid w:val="00B230FE"/>
    <w:rsid w:val="00B26509"/>
    <w:rsid w:val="00B40AC8"/>
    <w:rsid w:val="00B41A81"/>
    <w:rsid w:val="00B41F0C"/>
    <w:rsid w:val="00B4352C"/>
    <w:rsid w:val="00B4516F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388D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62B12"/>
    <w:rsid w:val="00C70832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1756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81078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466D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23E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4B9A"/>
    <w:rsid w:val="00F15DC5"/>
    <w:rsid w:val="00F168F3"/>
    <w:rsid w:val="00F21FEC"/>
    <w:rsid w:val="00F32BF2"/>
    <w:rsid w:val="00F3749C"/>
    <w:rsid w:val="00F418E9"/>
    <w:rsid w:val="00F4493D"/>
    <w:rsid w:val="00F53389"/>
    <w:rsid w:val="00F560F1"/>
    <w:rsid w:val="00F628DD"/>
    <w:rsid w:val="00F65FF0"/>
    <w:rsid w:val="00F67C4C"/>
    <w:rsid w:val="00F70DE5"/>
    <w:rsid w:val="00F7265F"/>
    <w:rsid w:val="00F731A3"/>
    <w:rsid w:val="00F74E8E"/>
    <w:rsid w:val="00F74EB1"/>
    <w:rsid w:val="00F74F05"/>
    <w:rsid w:val="00F756C8"/>
    <w:rsid w:val="00F7636D"/>
    <w:rsid w:val="00F9189E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semiHidden="0" w:unhideWhenUsed="0"/>
    <w:lsdException w:name="Title" w:semiHidden="0" w:uiPriority="10" w:unhideWhenUsed="0"/>
    <w:lsdException w:name="Default Paragraph Font" w:uiPriority="1"/>
    <w:lsdException w:name="Body Text" w:uiPriority="0" w:qFormat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rsid w:val="0070164F"/>
    <w:pPr>
      <w:ind w:left="720"/>
      <w:contextualSpacing/>
    </w:pPr>
  </w:style>
  <w:style w:type="character" w:styleId="af6">
    <w:name w:val="FollowedHyperlink"/>
    <w:basedOn w:val="a0"/>
    <w:uiPriority w:val="99"/>
    <w:semiHidden/>
    <w:unhideWhenUsed/>
    <w:rsid w:val="00F14B9A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semiHidden="0" w:unhideWhenUsed="0"/>
    <w:lsdException w:name="Title" w:semiHidden="0" w:uiPriority="10" w:unhideWhenUsed="0"/>
    <w:lsdException w:name="Default Paragraph Font" w:uiPriority="1"/>
    <w:lsdException w:name="Body Text" w:uiPriority="0" w:qFormat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rsid w:val="0070164F"/>
    <w:pPr>
      <w:ind w:left="720"/>
      <w:contextualSpacing/>
    </w:pPr>
  </w:style>
  <w:style w:type="character" w:styleId="af6">
    <w:name w:val="FollowedHyperlink"/>
    <w:basedOn w:val="a0"/>
    <w:uiPriority w:val="99"/>
    <w:semiHidden/>
    <w:unhideWhenUsed/>
    <w:rsid w:val="00F14B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z0Nex\Downloads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A3297-5D7B-4C34-BA0B-3ED949682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377</TotalTime>
  <Pages>1</Pages>
  <Words>3781</Words>
  <Characters>21554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rez0Nex</dc:creator>
  <cp:lastModifiedBy>rez0Nex</cp:lastModifiedBy>
  <cp:revision>5</cp:revision>
  <dcterms:created xsi:type="dcterms:W3CDTF">2025-05-26T04:53:00Z</dcterms:created>
  <dcterms:modified xsi:type="dcterms:W3CDTF">2025-05-26T18:52:00Z</dcterms:modified>
</cp:coreProperties>
</file>