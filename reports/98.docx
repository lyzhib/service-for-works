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66CC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5581984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67BC5C92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0383963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47FE5777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036E5B8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BBA2814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6FA05F87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767DBD31" w14:textId="77777777" w:rsidR="009F5902" w:rsidRPr="00306C45" w:rsidRDefault="009F5902" w:rsidP="009F5902">
      <w:pPr>
        <w:spacing w:line="276" w:lineRule="auto"/>
        <w:jc w:val="center"/>
      </w:pPr>
    </w:p>
    <w:p w14:paraId="50D00A7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D84D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4D11C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AEEC0F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A2D836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4D648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F15C7B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9B6DF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02D60582" w14:textId="2A6248EB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862D7" w:rsidRPr="000862D7">
        <w:rPr>
          <w:rFonts w:ascii="Times New Roman" w:hAnsi="Times New Roman" w:cs="Times New Roman"/>
          <w:sz w:val="28"/>
          <w:szCs w:val="28"/>
        </w:rPr>
        <w:t xml:space="preserve">Разработка Telegram Mini </w:t>
      </w:r>
      <w:proofErr w:type="spellStart"/>
      <w:r w:rsidR="000862D7" w:rsidRPr="000862D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="000862D7" w:rsidRPr="000862D7">
        <w:rPr>
          <w:rFonts w:ascii="Times New Roman" w:hAnsi="Times New Roman" w:cs="Times New Roman"/>
          <w:sz w:val="28"/>
          <w:szCs w:val="28"/>
        </w:rPr>
        <w:t xml:space="preserve"> и бота для интерактивов на мастер-классах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9DF3DD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A1428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280F17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BCD25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DF8CC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28C1A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9AEEB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C4359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49061685" w14:textId="77777777" w:rsidTr="00C5110B">
        <w:trPr>
          <w:trHeight w:val="195"/>
        </w:trPr>
        <w:tc>
          <w:tcPr>
            <w:tcW w:w="6480" w:type="dxa"/>
          </w:tcPr>
          <w:p w14:paraId="2A491011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FFA1BB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E2D2A8D" w14:textId="77777777" w:rsidTr="00C5110B">
        <w:trPr>
          <w:trHeight w:val="195"/>
        </w:trPr>
        <w:tc>
          <w:tcPr>
            <w:tcW w:w="6480" w:type="dxa"/>
          </w:tcPr>
          <w:p w14:paraId="099ABA6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0FED7283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EB973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A2BB9C2" w14:textId="77777777" w:rsidTr="00C5110B">
        <w:trPr>
          <w:trHeight w:val="549"/>
        </w:trPr>
        <w:tc>
          <w:tcPr>
            <w:tcW w:w="6480" w:type="dxa"/>
          </w:tcPr>
          <w:p w14:paraId="45C6186C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______________</w:t>
            </w:r>
          </w:p>
          <w:p w14:paraId="5BA3BFB9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F09E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C78F347" w14:textId="77777777" w:rsidTr="00C5110B">
        <w:trPr>
          <w:trHeight w:val="311"/>
        </w:trPr>
        <w:tc>
          <w:tcPr>
            <w:tcW w:w="6480" w:type="dxa"/>
          </w:tcPr>
          <w:p w14:paraId="5A823552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46F91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104F0F5" w14:textId="77777777" w:rsidTr="00C5110B">
        <w:trPr>
          <w:trHeight w:val="445"/>
        </w:trPr>
        <w:tc>
          <w:tcPr>
            <w:tcW w:w="6480" w:type="dxa"/>
          </w:tcPr>
          <w:p w14:paraId="7719D051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9B86D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59CCC2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50FCC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FDA3B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E23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C503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7F227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9A45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037706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46FA08F5" w14:textId="77777777" w:rsidR="00C70832" w:rsidRDefault="00C70832" w:rsidP="00DD232A">
      <w:pPr>
        <w:pStyle w:val="af3"/>
      </w:pPr>
      <w:r>
        <w:lastRenderedPageBreak/>
        <w:t>СОДЕРЖАНИЕ</w:t>
      </w:r>
    </w:p>
    <w:sdt>
      <w:sdtPr>
        <w:id w:val="16564136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aps w:val="0"/>
          <w:sz w:val="22"/>
          <w:szCs w:val="22"/>
          <w:lang w:eastAsia="en-US"/>
        </w:rPr>
      </w:sdtEndPr>
      <w:sdtContent>
        <w:p w14:paraId="0B567C8C" w14:textId="512AC5A4" w:rsidR="00720AAA" w:rsidRDefault="00720AAA">
          <w:pPr>
            <w:pStyle w:val="af3"/>
          </w:pPr>
        </w:p>
        <w:p w14:paraId="1B5C0818" w14:textId="2E30876A" w:rsidR="00335291" w:rsidRDefault="00720AAA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095072" w:history="1">
            <w:r w:rsidR="00335291" w:rsidRPr="00EC0A0C">
              <w:rPr>
                <w:rStyle w:val="af4"/>
                <w:noProof/>
              </w:rPr>
              <w:t>ВВЕДЕНИЕ</w:t>
            </w:r>
            <w:r w:rsidR="00335291">
              <w:rPr>
                <w:noProof/>
                <w:webHidden/>
              </w:rPr>
              <w:tab/>
            </w:r>
            <w:r w:rsidR="00335291">
              <w:rPr>
                <w:noProof/>
                <w:webHidden/>
              </w:rPr>
              <w:fldChar w:fldCharType="begin"/>
            </w:r>
            <w:r w:rsidR="00335291">
              <w:rPr>
                <w:noProof/>
                <w:webHidden/>
              </w:rPr>
              <w:instrText xml:space="preserve"> PAGEREF _Toc199095072 \h </w:instrText>
            </w:r>
            <w:r w:rsidR="00335291">
              <w:rPr>
                <w:noProof/>
                <w:webHidden/>
              </w:rPr>
            </w:r>
            <w:r w:rsidR="00335291">
              <w:rPr>
                <w:noProof/>
                <w:webHidden/>
              </w:rPr>
              <w:fldChar w:fldCharType="separate"/>
            </w:r>
            <w:r w:rsidR="00335291">
              <w:rPr>
                <w:noProof/>
                <w:webHidden/>
              </w:rPr>
              <w:t>3</w:t>
            </w:r>
            <w:r w:rsidR="00335291">
              <w:rPr>
                <w:noProof/>
                <w:webHidden/>
              </w:rPr>
              <w:fldChar w:fldCharType="end"/>
            </w:r>
          </w:hyperlink>
        </w:p>
        <w:p w14:paraId="34AF528B" w14:textId="66D3E192" w:rsidR="00335291" w:rsidRDefault="00335291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3" w:history="1">
            <w:r w:rsidRPr="00EC0A0C">
              <w:rPr>
                <w:rStyle w:val="af4"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E5F75" w14:textId="0F858AA4" w:rsidR="00335291" w:rsidRDefault="0033529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4" w:history="1">
            <w:r w:rsidRPr="00EC0A0C">
              <w:rPr>
                <w:rStyle w:val="af4"/>
                <w:noProof/>
              </w:rPr>
              <w:t>1.1 Индивидуальный вклад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F7D9" w14:textId="4C73774A" w:rsidR="00335291" w:rsidRDefault="00335291">
          <w:pPr>
            <w:pStyle w:val="3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5" w:history="1">
            <w:r w:rsidRPr="00EC0A0C">
              <w:rPr>
                <w:rStyle w:val="af4"/>
                <w:noProof/>
              </w:rPr>
              <w:t>1.1.1 Станислав Юрченко (Team Lead, Backend, Аналитик):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32B2" w14:textId="5B1AD331" w:rsidR="00335291" w:rsidRDefault="00335291">
          <w:pPr>
            <w:pStyle w:val="3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6" w:history="1">
            <w:r w:rsidRPr="00EC0A0C">
              <w:rPr>
                <w:rStyle w:val="af4"/>
                <w:noProof/>
              </w:rPr>
              <w:t>1.1.2 Алена Волкова (UX/UI дизайнер):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C209" w14:textId="00F46DEC" w:rsidR="00335291" w:rsidRDefault="00335291">
          <w:pPr>
            <w:pStyle w:val="3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7" w:history="1">
            <w:r w:rsidRPr="00EC0A0C">
              <w:rPr>
                <w:rStyle w:val="af4"/>
                <w:noProof/>
              </w:rPr>
              <w:t>1.1.3 Илья Крутиков (Backend, DevOps):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B847" w14:textId="06D92B06" w:rsidR="00335291" w:rsidRDefault="00335291">
          <w:pPr>
            <w:pStyle w:val="3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8" w:history="1">
            <w:r w:rsidRPr="00EC0A0C">
              <w:rPr>
                <w:rStyle w:val="af4"/>
                <w:noProof/>
              </w:rPr>
              <w:t>1.1.4 Никита Кузьмин (Backend):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2993" w14:textId="25D302D7" w:rsidR="00335291" w:rsidRDefault="00335291">
          <w:pPr>
            <w:pStyle w:val="3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79" w:history="1">
            <w:r w:rsidRPr="00EC0A0C">
              <w:rPr>
                <w:rStyle w:val="af4"/>
                <w:noProof/>
              </w:rPr>
              <w:t>1.1.5 Александр Туркин (Frontend, Тестировщик):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C592" w14:textId="6E5FBD24" w:rsidR="00335291" w:rsidRDefault="0033529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80" w:history="1">
            <w:r w:rsidRPr="00EC0A0C">
              <w:rPr>
                <w:rStyle w:val="af4"/>
                <w:noProof/>
              </w:rPr>
              <w:t>1.2 Разбор требований заказчика и пользователей,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2B5C" w14:textId="4FD8708D" w:rsidR="00335291" w:rsidRDefault="0033529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81" w:history="1">
            <w:r w:rsidRPr="00EC0A0C">
              <w:rPr>
                <w:rStyle w:val="af4"/>
                <w:noProof/>
              </w:rPr>
              <w:t>1.3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F4089" w14:textId="282199D0" w:rsidR="00335291" w:rsidRDefault="0033529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82" w:history="1">
            <w:r w:rsidRPr="00EC0A0C">
              <w:rPr>
                <w:rStyle w:val="af4"/>
                <w:noProof/>
              </w:rPr>
              <w:t>1.4 Архитектура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BB8FE" w14:textId="45CA5892" w:rsidR="00335291" w:rsidRDefault="0033529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83" w:history="1">
            <w:r w:rsidRPr="00EC0A0C">
              <w:rPr>
                <w:rStyle w:val="af4"/>
                <w:noProof/>
              </w:rPr>
              <w:t>1.5 Методология разработки 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8712" w14:textId="57403891" w:rsidR="00335291" w:rsidRDefault="0033529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84" w:history="1">
            <w:r w:rsidRPr="00EC0A0C">
              <w:rPr>
                <w:rStyle w:val="af4"/>
                <w:noProof/>
                <w:lang w:eastAsia="ru-RU"/>
              </w:rPr>
              <w:t>1.6 Планирование и распределение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E8A1F" w14:textId="124FEC64" w:rsidR="00335291" w:rsidRDefault="00335291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95085" w:history="1">
            <w:r w:rsidRPr="00EC0A0C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_Toc199095085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B4DE" w14:textId="6D8583CD" w:rsidR="00720AAA" w:rsidRDefault="00720AAA">
          <w:r>
            <w:rPr>
              <w:b/>
              <w:bCs/>
            </w:rPr>
            <w:fldChar w:fldCharType="end"/>
          </w:r>
        </w:p>
      </w:sdtContent>
    </w:sdt>
    <w:p w14:paraId="79A7EB0C" w14:textId="54887A1B" w:rsidR="003E0010" w:rsidRPr="003E0010" w:rsidRDefault="003E0010" w:rsidP="00F731A3">
      <w:pPr>
        <w:pStyle w:val="14"/>
        <w:numPr>
          <w:ilvl w:val="0"/>
          <w:numId w:val="0"/>
        </w:numPr>
      </w:pPr>
    </w:p>
    <w:p w14:paraId="39F12378" w14:textId="77777777" w:rsidR="0090634C" w:rsidRDefault="002040D4" w:rsidP="00720AAA">
      <w:pPr>
        <w:pStyle w:val="110"/>
        <w:outlineLvl w:val="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7337834"/>
      <w:bookmarkStart w:id="16" w:name="_Toc199095072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72EA9306" w14:textId="77777777" w:rsidR="00B07C0B" w:rsidRPr="00B07C0B" w:rsidRDefault="00B07C0B" w:rsidP="00B07C0B">
      <w:pPr>
        <w:pStyle w:val="22"/>
      </w:pPr>
    </w:p>
    <w:p w14:paraId="126BA8E5" w14:textId="1AD2A376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Цель и задачи проекта</w:t>
      </w:r>
    </w:p>
    <w:p w14:paraId="473B0A6B" w14:textId="77777777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Цель проекта — разработать цифровой сервис для проведения интерактивных мероприятий (мастер-классов, квизов и опросов), обеспечивающий двустороннюю обратную связь между организаторами и участниками. Задачи проекта:</w:t>
      </w:r>
    </w:p>
    <w:p w14:paraId="3F0B91AC" w14:textId="77777777" w:rsidR="00637E5A" w:rsidRPr="00637E5A" w:rsidRDefault="00637E5A" w:rsidP="002E6FD1">
      <w:pPr>
        <w:pStyle w:val="6112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Обеспечить удобные инструменты создания и управления интерактивами через веб-интерфейс и Telegram Mini </w:t>
      </w:r>
      <w:proofErr w:type="spellStart"/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App</w:t>
      </w:r>
      <w:proofErr w:type="spellEnd"/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39E0556B" w14:textId="77777777" w:rsidR="00637E5A" w:rsidRPr="00637E5A" w:rsidRDefault="00637E5A" w:rsidP="002E6FD1">
      <w:pPr>
        <w:pStyle w:val="6112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Собирать, хранить и анализировать данные участников в режиме реального времени.</w:t>
      </w:r>
    </w:p>
    <w:p w14:paraId="6E39ACDB" w14:textId="77777777" w:rsidR="00637E5A" w:rsidRPr="00637E5A" w:rsidRDefault="00637E5A" w:rsidP="002E6FD1">
      <w:pPr>
        <w:pStyle w:val="6112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Предоставить организаторам детальную аналитику по вовлечённости и результатам сессий.</w:t>
      </w:r>
    </w:p>
    <w:p w14:paraId="35A9363C" w14:textId="77777777" w:rsidR="00637E5A" w:rsidRPr="00637E5A" w:rsidRDefault="00637E5A" w:rsidP="002E6FD1">
      <w:pPr>
        <w:pStyle w:val="6112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Обеспечить простую регистрацию и аутентификацию через Telegram для участников.</w:t>
      </w:r>
    </w:p>
    <w:p w14:paraId="37926C32" w14:textId="3354CF77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Актуальность и важность проекта</w:t>
      </w:r>
    </w:p>
    <w:p w14:paraId="074D902F" w14:textId="77777777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 современной образовательной и </w:t>
      </w:r>
      <w:proofErr w:type="spellStart"/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event</w:t>
      </w:r>
      <w:proofErr w:type="spellEnd"/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-индустрии наблюдается утрата контакта с аудиторией после завершения мероприятий: отсутствует механизм сбора мнений и данных о вовлечённости участников. Отсутствие интегрированных инструментов аналитики и автоматизированной обратной связи снижает эффективность образовательных процессов и качество мероприятий. Разработка единой платформы, автоматически связывающей организаторов и участников, позволит повысить вовлечённость, улучшить сбор данных и оптимизировать процессы обратной связи.</w:t>
      </w:r>
    </w:p>
    <w:p w14:paraId="45A122A1" w14:textId="79F5909A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Область применения</w:t>
      </w:r>
    </w:p>
    <w:p w14:paraId="51BA663C" w14:textId="77777777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Программный продукт предназначен для:</w:t>
      </w:r>
    </w:p>
    <w:p w14:paraId="76F0ED47" w14:textId="77777777" w:rsidR="00637E5A" w:rsidRPr="00637E5A" w:rsidRDefault="00637E5A" w:rsidP="002E6FD1">
      <w:pPr>
        <w:pStyle w:val="6112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Образовательных учреждений (школы, вузы) для проведения лекций, семинаров и мастер-классов.</w:t>
      </w:r>
    </w:p>
    <w:p w14:paraId="13CBA2B3" w14:textId="77777777" w:rsidR="00637E5A" w:rsidRPr="00637E5A" w:rsidRDefault="00637E5A" w:rsidP="002E6FD1">
      <w:pPr>
        <w:pStyle w:val="6112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Организаторов тематических мероприятий, тренингов и воркшопов.</w:t>
      </w:r>
    </w:p>
    <w:p w14:paraId="062D61B5" w14:textId="77777777" w:rsidR="00637E5A" w:rsidRPr="00637E5A" w:rsidRDefault="00637E5A" w:rsidP="002E6FD1">
      <w:pPr>
        <w:pStyle w:val="6112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Корпоративных клиентов для внутренних обучающих и командообразующих сессий.</w:t>
      </w:r>
    </w:p>
    <w:p w14:paraId="160A0478" w14:textId="77777777" w:rsidR="00637E5A" w:rsidRPr="00637E5A" w:rsidRDefault="00637E5A" w:rsidP="002E6FD1">
      <w:pPr>
        <w:pStyle w:val="6112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Любых организаторов, желающих получать оперативную аналитику и отзывы участников.</w:t>
      </w:r>
    </w:p>
    <w:p w14:paraId="195A2D6A" w14:textId="6BCEAD12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Ожидаемые результаты и достижения</w:t>
      </w:r>
    </w:p>
    <w:p w14:paraId="338CE95D" w14:textId="77777777" w:rsidR="00637E5A" w:rsidRPr="00637E5A" w:rsidRDefault="00637E5A" w:rsidP="00637E5A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По завершении проекта планируется получить:</w:t>
      </w:r>
    </w:p>
    <w:p w14:paraId="3FE174EB" w14:textId="77777777" w:rsidR="00637E5A" w:rsidRPr="00637E5A" w:rsidRDefault="00637E5A" w:rsidP="002E6FD1">
      <w:pPr>
        <w:pStyle w:val="6112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Рабочий веб-сайт с функционалом создания, редактирования и управления квизами и опросами.</w:t>
      </w:r>
    </w:p>
    <w:p w14:paraId="474F36EF" w14:textId="77777777" w:rsidR="00637E5A" w:rsidRPr="00637E5A" w:rsidRDefault="00637E5A" w:rsidP="002E6FD1">
      <w:pPr>
        <w:pStyle w:val="6112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Telegram Mini </w:t>
      </w:r>
      <w:proofErr w:type="spellStart"/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App</w:t>
      </w:r>
      <w:proofErr w:type="spellEnd"/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бот, позволяющие участникам быстро подключаться к интерактивам и отвечать на вопросы.</w:t>
      </w:r>
    </w:p>
    <w:p w14:paraId="44FB4751" w14:textId="77777777" w:rsidR="00637E5A" w:rsidRPr="00637E5A" w:rsidRDefault="00637E5A" w:rsidP="002E6FD1">
      <w:pPr>
        <w:pStyle w:val="6112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Надёжную центральную API, обеспечивающую синхронизацию данных и масштабируемость для одновременной работы до 100 участников на сессию.</w:t>
      </w:r>
    </w:p>
    <w:p w14:paraId="76EBB5C1" w14:textId="77777777" w:rsidR="00637E5A" w:rsidRPr="00637E5A" w:rsidRDefault="00637E5A" w:rsidP="002E6FD1">
      <w:pPr>
        <w:pStyle w:val="6112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Модуль аналитики и генерации отчётов, экспортируемых в Excel, с визуализацией ключевых метрик (средний балл, время ответа, вовлечённость).</w:t>
      </w:r>
    </w:p>
    <w:p w14:paraId="4BA8AA51" w14:textId="77777777" w:rsidR="00637E5A" w:rsidRPr="00637E5A" w:rsidRDefault="00637E5A" w:rsidP="002E6FD1">
      <w:pPr>
        <w:pStyle w:val="6112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7E5A">
        <w:rPr>
          <w:rFonts w:ascii="Times New Roman" w:eastAsia="Times New Roman" w:hAnsi="Times New Roman" w:cs="Times New Roman"/>
          <w:sz w:val="28"/>
          <w:szCs w:val="20"/>
          <w:lang w:eastAsia="ru-RU"/>
        </w:rPr>
        <w:t>Документацию по API и пользовательскую документацию для организаторов и участников.</w:t>
      </w:r>
    </w:p>
    <w:p w14:paraId="3CE3AB6B" w14:textId="77777777" w:rsidR="002E5600" w:rsidRPr="00207D1B" w:rsidRDefault="002E5600" w:rsidP="00881391">
      <w:pPr>
        <w:pStyle w:val="6112"/>
      </w:pPr>
    </w:p>
    <w:p w14:paraId="0533EA90" w14:textId="77777777" w:rsidR="00887174" w:rsidRPr="007B226D" w:rsidRDefault="005F7E15" w:rsidP="00720AAA">
      <w:pPr>
        <w:pStyle w:val="12"/>
        <w:outlineLvl w:val="0"/>
      </w:pPr>
      <w:bookmarkStart w:id="17" w:name="_Toc196862092"/>
      <w:bookmarkStart w:id="18" w:name="_Toc196862843"/>
      <w:bookmarkStart w:id="19" w:name="_Toc197337835"/>
      <w:bookmarkStart w:id="20" w:name="_Toc199095073"/>
      <w:r w:rsidRPr="007B226D">
        <w:lastRenderedPageBreak/>
        <w:t>Основная часть</w:t>
      </w:r>
      <w:bookmarkEnd w:id="17"/>
      <w:bookmarkEnd w:id="18"/>
      <w:bookmarkEnd w:id="19"/>
      <w:bookmarkEnd w:id="20"/>
    </w:p>
    <w:p w14:paraId="33BA3CC0" w14:textId="77777777" w:rsidR="005F7E15" w:rsidRPr="005F7E15" w:rsidRDefault="005F7E15" w:rsidP="005F7E15">
      <w:pPr>
        <w:pStyle w:val="22"/>
        <w:rPr>
          <w:lang w:eastAsia="en-US"/>
        </w:rPr>
      </w:pPr>
    </w:p>
    <w:p w14:paraId="4CC17664" w14:textId="56192D3F" w:rsidR="00276732" w:rsidRDefault="00276732" w:rsidP="00720AAA">
      <w:pPr>
        <w:pStyle w:val="13"/>
        <w:outlineLvl w:val="1"/>
      </w:pPr>
      <w:bookmarkStart w:id="21" w:name="_Toc199095074"/>
      <w:r w:rsidRPr="00276732">
        <w:t>Индивидуальный вклад участников</w:t>
      </w:r>
      <w:bookmarkEnd w:id="21"/>
    </w:p>
    <w:p w14:paraId="52329B5B" w14:textId="77777777" w:rsidR="0039587B" w:rsidRPr="0039587B" w:rsidRDefault="0039587B" w:rsidP="0039587B">
      <w:pPr>
        <w:pStyle w:val="22"/>
        <w:rPr>
          <w:lang w:eastAsia="en-US"/>
        </w:rPr>
      </w:pPr>
    </w:p>
    <w:p w14:paraId="34E7C3A4" w14:textId="77777777" w:rsidR="00276732" w:rsidRDefault="00276732" w:rsidP="00720AAA">
      <w:pPr>
        <w:pStyle w:val="14"/>
        <w:outlineLvl w:val="2"/>
      </w:pPr>
      <w:bookmarkStart w:id="22" w:name="_Toc199095075"/>
      <w:r w:rsidRPr="00276732">
        <w:t xml:space="preserve">Станислав Юрченко (Team </w:t>
      </w:r>
      <w:proofErr w:type="spellStart"/>
      <w:r w:rsidRPr="00276732">
        <w:t>Lead</w:t>
      </w:r>
      <w:proofErr w:type="spellEnd"/>
      <w:r w:rsidRPr="00276732">
        <w:t xml:space="preserve">, </w:t>
      </w:r>
      <w:proofErr w:type="spellStart"/>
      <w:r w:rsidRPr="00276732">
        <w:t>Backend</w:t>
      </w:r>
      <w:proofErr w:type="spellEnd"/>
      <w:r w:rsidRPr="00276732">
        <w:t>, Аналитик):</w:t>
      </w:r>
      <w:bookmarkEnd w:id="22"/>
    </w:p>
    <w:p w14:paraId="71045E53" w14:textId="77777777" w:rsidR="0039587B" w:rsidRPr="0039587B" w:rsidRDefault="0039587B" w:rsidP="0039587B">
      <w:pPr>
        <w:pStyle w:val="22"/>
        <w:rPr>
          <w:lang w:eastAsia="en-US"/>
        </w:rPr>
      </w:pPr>
    </w:p>
    <w:p w14:paraId="3A493C8D" w14:textId="09DFBCF6" w:rsidR="00276732" w:rsidRPr="00276732" w:rsidRDefault="00276732" w:rsidP="002E6FD1">
      <w:pPr>
        <w:pStyle w:val="53"/>
        <w:numPr>
          <w:ilvl w:val="1"/>
          <w:numId w:val="24"/>
        </w:numPr>
      </w:pPr>
      <w:r w:rsidRPr="00276732">
        <w:t>Провёл интервью с заказчиком для уточнения требований.</w:t>
      </w:r>
    </w:p>
    <w:p w14:paraId="26A4BC20" w14:textId="77777777" w:rsidR="00276732" w:rsidRPr="00276732" w:rsidRDefault="00276732" w:rsidP="002E6FD1">
      <w:pPr>
        <w:pStyle w:val="53"/>
        <w:numPr>
          <w:ilvl w:val="1"/>
          <w:numId w:val="24"/>
        </w:numPr>
      </w:pPr>
      <w:r w:rsidRPr="00276732">
        <w:t xml:space="preserve">Составил и утвердил техническое задание и User </w:t>
      </w:r>
      <w:proofErr w:type="spellStart"/>
      <w:r w:rsidRPr="00276732">
        <w:t>Stories</w:t>
      </w:r>
      <w:proofErr w:type="spellEnd"/>
      <w:r w:rsidRPr="00276732">
        <w:t>.</w:t>
      </w:r>
    </w:p>
    <w:p w14:paraId="18D1D55E" w14:textId="77777777" w:rsidR="00276732" w:rsidRPr="00276732" w:rsidRDefault="00276732" w:rsidP="002E6FD1">
      <w:pPr>
        <w:pStyle w:val="53"/>
        <w:numPr>
          <w:ilvl w:val="1"/>
          <w:numId w:val="24"/>
        </w:numPr>
      </w:pPr>
      <w:r w:rsidRPr="00276732">
        <w:t>Спроектировал схему базы данных и выполнил её документирование.</w:t>
      </w:r>
    </w:p>
    <w:p w14:paraId="44F34466" w14:textId="60B90970" w:rsidR="00276732" w:rsidRDefault="00276732" w:rsidP="002E6FD1">
      <w:pPr>
        <w:pStyle w:val="53"/>
        <w:numPr>
          <w:ilvl w:val="1"/>
          <w:numId w:val="24"/>
        </w:numPr>
      </w:pPr>
      <w:r w:rsidRPr="00276732">
        <w:t xml:space="preserve">Разработал </w:t>
      </w:r>
      <w:proofErr w:type="spellStart"/>
      <w:r w:rsidRPr="00276732">
        <w:t>endpoints</w:t>
      </w:r>
      <w:proofErr w:type="spellEnd"/>
      <w:r w:rsidRPr="00276732">
        <w:t xml:space="preserve"> для аутентификации через Telegram.</w:t>
      </w:r>
    </w:p>
    <w:p w14:paraId="0DB762EA" w14:textId="77777777" w:rsidR="002E6FD1" w:rsidRPr="00276732" w:rsidRDefault="002E6FD1" w:rsidP="002E6FD1">
      <w:pPr>
        <w:pStyle w:val="53"/>
        <w:numPr>
          <w:ilvl w:val="0"/>
          <w:numId w:val="0"/>
        </w:numPr>
        <w:ind w:left="1080"/>
      </w:pPr>
    </w:p>
    <w:p w14:paraId="4393E14F" w14:textId="77777777" w:rsidR="00276732" w:rsidRDefault="00276732" w:rsidP="00720AAA">
      <w:pPr>
        <w:pStyle w:val="14"/>
        <w:outlineLvl w:val="2"/>
      </w:pPr>
      <w:bookmarkStart w:id="23" w:name="_Toc199095076"/>
      <w:r w:rsidRPr="00276732">
        <w:t>Алена Волкова (UX/UI дизайнер):</w:t>
      </w:r>
      <w:bookmarkEnd w:id="23"/>
    </w:p>
    <w:p w14:paraId="4D20289B" w14:textId="77777777" w:rsidR="0039587B" w:rsidRPr="0039587B" w:rsidRDefault="0039587B" w:rsidP="0039587B">
      <w:pPr>
        <w:pStyle w:val="22"/>
        <w:rPr>
          <w:lang w:eastAsia="en-US"/>
        </w:rPr>
      </w:pPr>
    </w:p>
    <w:p w14:paraId="1B376EE4" w14:textId="49F1B659" w:rsidR="00276732" w:rsidRPr="00276732" w:rsidRDefault="00276732" w:rsidP="002E6FD1">
      <w:pPr>
        <w:pStyle w:val="53"/>
        <w:numPr>
          <w:ilvl w:val="1"/>
          <w:numId w:val="28"/>
        </w:numPr>
      </w:pPr>
      <w:r w:rsidRPr="00276732">
        <w:t>Разработала типографику, стили и UI-</w:t>
      </w:r>
      <w:proofErr w:type="gramStart"/>
      <w:r w:rsidRPr="00276732">
        <w:t>киты .</w:t>
      </w:r>
      <w:proofErr w:type="gramEnd"/>
    </w:p>
    <w:p w14:paraId="38A5D67A" w14:textId="77777777" w:rsidR="00276732" w:rsidRPr="00276732" w:rsidRDefault="00276732" w:rsidP="002E6FD1">
      <w:pPr>
        <w:pStyle w:val="53"/>
        <w:numPr>
          <w:ilvl w:val="1"/>
          <w:numId w:val="28"/>
        </w:numPr>
      </w:pPr>
      <w:r w:rsidRPr="00276732">
        <w:t xml:space="preserve">Создала первые макеты Mini </w:t>
      </w:r>
      <w:proofErr w:type="spellStart"/>
      <w:r w:rsidRPr="00276732">
        <w:t>App</w:t>
      </w:r>
      <w:proofErr w:type="spellEnd"/>
      <w:r w:rsidRPr="00276732">
        <w:t xml:space="preserve"> и </w:t>
      </w:r>
      <w:proofErr w:type="spellStart"/>
      <w:r w:rsidRPr="00276732">
        <w:t>wireframes</w:t>
      </w:r>
      <w:proofErr w:type="spellEnd"/>
      <w:r w:rsidRPr="00276732">
        <w:t xml:space="preserve"> веб</w:t>
      </w:r>
      <w:r w:rsidRPr="00276732">
        <w:noBreakHyphen/>
        <w:t>версии.</w:t>
      </w:r>
    </w:p>
    <w:p w14:paraId="4D21E242" w14:textId="44A56610" w:rsidR="00276732" w:rsidRDefault="00276732" w:rsidP="002E6FD1">
      <w:pPr>
        <w:pStyle w:val="53"/>
        <w:numPr>
          <w:ilvl w:val="1"/>
          <w:numId w:val="28"/>
        </w:numPr>
      </w:pPr>
      <w:r w:rsidRPr="00276732">
        <w:t>Подготовила дизайн страницы авторизации и связала его с фронтендом.</w:t>
      </w:r>
    </w:p>
    <w:p w14:paraId="0AC4B329" w14:textId="77777777" w:rsidR="002E6FD1" w:rsidRPr="00276732" w:rsidRDefault="002E6FD1" w:rsidP="002E6FD1">
      <w:pPr>
        <w:pStyle w:val="53"/>
        <w:numPr>
          <w:ilvl w:val="0"/>
          <w:numId w:val="0"/>
        </w:numPr>
        <w:ind w:left="1080"/>
      </w:pPr>
    </w:p>
    <w:p w14:paraId="27F1D2F2" w14:textId="77777777" w:rsidR="00276732" w:rsidRDefault="00276732" w:rsidP="00720AAA">
      <w:pPr>
        <w:pStyle w:val="14"/>
        <w:outlineLvl w:val="2"/>
      </w:pPr>
      <w:bookmarkStart w:id="24" w:name="_Toc199095077"/>
      <w:r w:rsidRPr="00276732">
        <w:t>Илья Крутиков (</w:t>
      </w:r>
      <w:proofErr w:type="spellStart"/>
      <w:r w:rsidRPr="00276732">
        <w:t>Backend</w:t>
      </w:r>
      <w:proofErr w:type="spellEnd"/>
      <w:r w:rsidRPr="00276732">
        <w:t xml:space="preserve">, </w:t>
      </w:r>
      <w:proofErr w:type="spellStart"/>
      <w:r w:rsidRPr="00276732">
        <w:t>DevOps</w:t>
      </w:r>
      <w:proofErr w:type="spellEnd"/>
      <w:r w:rsidRPr="00276732">
        <w:t>):</w:t>
      </w:r>
      <w:bookmarkEnd w:id="24"/>
    </w:p>
    <w:p w14:paraId="751B58EA" w14:textId="77777777" w:rsidR="0039587B" w:rsidRPr="0039587B" w:rsidRDefault="0039587B" w:rsidP="0039587B">
      <w:pPr>
        <w:pStyle w:val="22"/>
        <w:rPr>
          <w:lang w:eastAsia="en-US"/>
        </w:rPr>
      </w:pPr>
    </w:p>
    <w:p w14:paraId="03366702" w14:textId="2F9016D4" w:rsidR="00276732" w:rsidRPr="00276732" w:rsidRDefault="00276732" w:rsidP="002E6FD1">
      <w:pPr>
        <w:pStyle w:val="53"/>
        <w:numPr>
          <w:ilvl w:val="1"/>
          <w:numId w:val="29"/>
        </w:numPr>
      </w:pPr>
      <w:r w:rsidRPr="00276732">
        <w:t xml:space="preserve">Оптимизировал систему тестов и повысил </w:t>
      </w:r>
      <w:proofErr w:type="spellStart"/>
      <w:r w:rsidRPr="00276732">
        <w:t>переиспользуемость</w:t>
      </w:r>
      <w:proofErr w:type="spellEnd"/>
      <w:r w:rsidRPr="00276732">
        <w:t xml:space="preserve"> кода.</w:t>
      </w:r>
    </w:p>
    <w:p w14:paraId="591A6A14" w14:textId="77777777" w:rsidR="00276732" w:rsidRPr="00276732" w:rsidRDefault="00276732" w:rsidP="002E6FD1">
      <w:pPr>
        <w:pStyle w:val="53"/>
        <w:numPr>
          <w:ilvl w:val="1"/>
          <w:numId w:val="29"/>
        </w:numPr>
      </w:pPr>
      <w:r w:rsidRPr="00276732">
        <w:t xml:space="preserve">Переработал обработку ошибок, добавил централизованные </w:t>
      </w:r>
      <w:proofErr w:type="spellStart"/>
      <w:r w:rsidRPr="00276732">
        <w:t>error</w:t>
      </w:r>
      <w:r w:rsidRPr="00276732">
        <w:noBreakHyphen/>
        <w:t>handlers</w:t>
      </w:r>
      <w:proofErr w:type="spellEnd"/>
      <w:r w:rsidRPr="00276732">
        <w:t>.</w:t>
      </w:r>
    </w:p>
    <w:p w14:paraId="65645D81" w14:textId="77777777" w:rsidR="00276732" w:rsidRPr="00276732" w:rsidRDefault="00276732" w:rsidP="002E6FD1">
      <w:pPr>
        <w:pStyle w:val="53"/>
        <w:numPr>
          <w:ilvl w:val="1"/>
          <w:numId w:val="29"/>
        </w:numPr>
      </w:pPr>
      <w:r w:rsidRPr="00276732">
        <w:t>Инициализировал структуру репозитория для Telegram-бота.</w:t>
      </w:r>
    </w:p>
    <w:p w14:paraId="5663FF58" w14:textId="2ED9A05E" w:rsidR="00276732" w:rsidRDefault="00276732" w:rsidP="002E6FD1">
      <w:pPr>
        <w:pStyle w:val="53"/>
        <w:numPr>
          <w:ilvl w:val="1"/>
          <w:numId w:val="29"/>
        </w:numPr>
      </w:pPr>
      <w:r w:rsidRPr="00276732">
        <w:t>Создал модели базы данных и настроил систему ролей пользователей.</w:t>
      </w:r>
    </w:p>
    <w:p w14:paraId="00952D3C" w14:textId="77777777" w:rsidR="002E6FD1" w:rsidRPr="00276732" w:rsidRDefault="002E6FD1" w:rsidP="002E6FD1">
      <w:pPr>
        <w:pStyle w:val="53"/>
        <w:numPr>
          <w:ilvl w:val="0"/>
          <w:numId w:val="0"/>
        </w:numPr>
        <w:ind w:left="1080"/>
      </w:pPr>
    </w:p>
    <w:p w14:paraId="5547B8DF" w14:textId="77777777" w:rsidR="00276732" w:rsidRDefault="00276732" w:rsidP="00720AAA">
      <w:pPr>
        <w:pStyle w:val="14"/>
        <w:outlineLvl w:val="2"/>
      </w:pPr>
      <w:bookmarkStart w:id="25" w:name="_Toc199095078"/>
      <w:r w:rsidRPr="00276732">
        <w:lastRenderedPageBreak/>
        <w:t>Никита Кузьмин (</w:t>
      </w:r>
      <w:proofErr w:type="spellStart"/>
      <w:r w:rsidRPr="00276732">
        <w:t>Backend</w:t>
      </w:r>
      <w:proofErr w:type="spellEnd"/>
      <w:r w:rsidRPr="00276732">
        <w:t>):</w:t>
      </w:r>
      <w:bookmarkEnd w:id="25"/>
    </w:p>
    <w:p w14:paraId="6787198A" w14:textId="77777777" w:rsidR="0039587B" w:rsidRPr="0039587B" w:rsidRDefault="0039587B" w:rsidP="0039587B">
      <w:pPr>
        <w:pStyle w:val="22"/>
        <w:rPr>
          <w:lang w:eastAsia="en-US"/>
        </w:rPr>
      </w:pPr>
    </w:p>
    <w:p w14:paraId="3B8C1E0D" w14:textId="45A66DF4" w:rsidR="00276732" w:rsidRPr="00276732" w:rsidRDefault="00276732" w:rsidP="002E6FD1">
      <w:pPr>
        <w:pStyle w:val="53"/>
        <w:numPr>
          <w:ilvl w:val="1"/>
          <w:numId w:val="30"/>
        </w:numPr>
      </w:pPr>
      <w:r w:rsidRPr="00276732">
        <w:t xml:space="preserve">Настроил CI/CD с помощью </w:t>
      </w:r>
      <w:proofErr w:type="spellStart"/>
      <w:r w:rsidRPr="00276732">
        <w:t>GitHub</w:t>
      </w:r>
      <w:proofErr w:type="spellEnd"/>
      <w:r w:rsidRPr="00276732">
        <w:t xml:space="preserve"> </w:t>
      </w:r>
      <w:proofErr w:type="spellStart"/>
      <w:r w:rsidRPr="00276732">
        <w:t>Actions</w:t>
      </w:r>
      <w:proofErr w:type="spellEnd"/>
      <w:r w:rsidRPr="00276732">
        <w:t xml:space="preserve"> для API и бота.</w:t>
      </w:r>
    </w:p>
    <w:p w14:paraId="0969A6CD" w14:textId="77777777" w:rsidR="00276732" w:rsidRPr="00276732" w:rsidRDefault="00276732" w:rsidP="002E6FD1">
      <w:pPr>
        <w:pStyle w:val="53"/>
        <w:numPr>
          <w:ilvl w:val="1"/>
          <w:numId w:val="30"/>
        </w:numPr>
      </w:pPr>
      <w:r w:rsidRPr="00276732">
        <w:t>Подготовил техническую документацию по окружению.</w:t>
      </w:r>
    </w:p>
    <w:p w14:paraId="3530C44A" w14:textId="54E67065" w:rsidR="00276732" w:rsidRDefault="00276732" w:rsidP="002E6FD1">
      <w:pPr>
        <w:pStyle w:val="53"/>
        <w:numPr>
          <w:ilvl w:val="1"/>
          <w:numId w:val="30"/>
        </w:numPr>
      </w:pPr>
      <w:r w:rsidRPr="00276732">
        <w:t>Реализовал CRUD для организаций и генерацию ссылок-приглашений.</w:t>
      </w:r>
    </w:p>
    <w:p w14:paraId="21C2DB4D" w14:textId="77777777" w:rsidR="002E6FD1" w:rsidRPr="00276732" w:rsidRDefault="002E6FD1" w:rsidP="002E6FD1">
      <w:pPr>
        <w:pStyle w:val="53"/>
        <w:numPr>
          <w:ilvl w:val="0"/>
          <w:numId w:val="0"/>
        </w:numPr>
        <w:ind w:left="1080"/>
      </w:pPr>
    </w:p>
    <w:p w14:paraId="2AE71F1B" w14:textId="77777777" w:rsidR="00276732" w:rsidRDefault="00276732" w:rsidP="00720AAA">
      <w:pPr>
        <w:pStyle w:val="14"/>
        <w:outlineLvl w:val="2"/>
      </w:pPr>
      <w:bookmarkStart w:id="26" w:name="_Toc199095079"/>
      <w:r w:rsidRPr="00276732">
        <w:t>Александр Туркин (</w:t>
      </w:r>
      <w:proofErr w:type="spellStart"/>
      <w:r w:rsidRPr="00276732">
        <w:t>Frontend</w:t>
      </w:r>
      <w:proofErr w:type="spellEnd"/>
      <w:r w:rsidRPr="00276732">
        <w:t>, Тестировщик):</w:t>
      </w:r>
      <w:bookmarkEnd w:id="26"/>
    </w:p>
    <w:p w14:paraId="1FDD5804" w14:textId="77777777" w:rsidR="0039587B" w:rsidRPr="0039587B" w:rsidRDefault="0039587B" w:rsidP="0039587B">
      <w:pPr>
        <w:pStyle w:val="22"/>
        <w:rPr>
          <w:lang w:eastAsia="en-US"/>
        </w:rPr>
      </w:pPr>
    </w:p>
    <w:p w14:paraId="7FA10893" w14:textId="3759EB1F" w:rsidR="00276732" w:rsidRPr="00276732" w:rsidRDefault="00276732" w:rsidP="002E6FD1">
      <w:pPr>
        <w:pStyle w:val="53"/>
        <w:numPr>
          <w:ilvl w:val="1"/>
          <w:numId w:val="31"/>
        </w:numPr>
      </w:pPr>
      <w:r w:rsidRPr="00276732">
        <w:t xml:space="preserve">Инициализировал </w:t>
      </w:r>
      <w:proofErr w:type="spellStart"/>
      <w:r w:rsidRPr="00276732">
        <w:t>frontend</w:t>
      </w:r>
      <w:proofErr w:type="spellEnd"/>
      <w:r w:rsidRPr="00276732">
        <w:t xml:space="preserve">-проекты, настроил </w:t>
      </w:r>
      <w:proofErr w:type="spellStart"/>
      <w:r w:rsidRPr="00276732">
        <w:t>ESLint</w:t>
      </w:r>
      <w:proofErr w:type="spellEnd"/>
      <w:r w:rsidRPr="00276732">
        <w:t xml:space="preserve"> и </w:t>
      </w:r>
      <w:proofErr w:type="spellStart"/>
      <w:r w:rsidRPr="00276732">
        <w:t>Prettier</w:t>
      </w:r>
      <w:proofErr w:type="spellEnd"/>
      <w:r w:rsidRPr="00276732">
        <w:t>.</w:t>
      </w:r>
    </w:p>
    <w:p w14:paraId="5FD2F154" w14:textId="28908E70" w:rsidR="00276732" w:rsidRPr="00276732" w:rsidRDefault="00276732" w:rsidP="002E6FD1">
      <w:pPr>
        <w:pStyle w:val="53"/>
        <w:numPr>
          <w:ilvl w:val="1"/>
          <w:numId w:val="31"/>
        </w:numPr>
      </w:pPr>
      <w:r w:rsidRPr="00276732">
        <w:t xml:space="preserve">Разработал авторизацию администраторов и основные страницы Mini </w:t>
      </w:r>
      <w:proofErr w:type="spellStart"/>
      <w:r w:rsidRPr="00276732">
        <w:t>App</w:t>
      </w:r>
      <w:proofErr w:type="spellEnd"/>
      <w:r w:rsidRPr="00276732">
        <w:t>.</w:t>
      </w:r>
    </w:p>
    <w:p w14:paraId="3A80FC28" w14:textId="77777777" w:rsidR="00276732" w:rsidRDefault="00276732" w:rsidP="002E6FD1">
      <w:pPr>
        <w:pStyle w:val="53"/>
        <w:numPr>
          <w:ilvl w:val="1"/>
          <w:numId w:val="31"/>
        </w:numPr>
      </w:pPr>
      <w:r w:rsidRPr="00276732">
        <w:t xml:space="preserve">Выполнил </w:t>
      </w:r>
      <w:proofErr w:type="spellStart"/>
      <w:r w:rsidRPr="00276732">
        <w:t>снапшот</w:t>
      </w:r>
      <w:proofErr w:type="spellEnd"/>
      <w:r w:rsidRPr="00276732">
        <w:t xml:space="preserve"> и интеграционное тестирование интерфейса.</w:t>
      </w:r>
    </w:p>
    <w:p w14:paraId="0FF986CD" w14:textId="77777777" w:rsidR="002E6FD1" w:rsidRPr="00276732" w:rsidRDefault="002E6FD1" w:rsidP="002E6FD1">
      <w:pPr>
        <w:pStyle w:val="53"/>
        <w:numPr>
          <w:ilvl w:val="0"/>
          <w:numId w:val="0"/>
        </w:numPr>
        <w:ind w:left="1080"/>
      </w:pPr>
    </w:p>
    <w:p w14:paraId="01565FCE" w14:textId="270EDAB4" w:rsidR="00276732" w:rsidRDefault="00276732" w:rsidP="00720AAA">
      <w:pPr>
        <w:pStyle w:val="13"/>
        <w:outlineLvl w:val="1"/>
      </w:pPr>
      <w:bookmarkStart w:id="27" w:name="_Toc199095080"/>
      <w:r w:rsidRPr="00276732">
        <w:t xml:space="preserve">Разбор требований заказчика и пользователей, </w:t>
      </w:r>
      <w:proofErr w:type="spellStart"/>
      <w:r w:rsidRPr="00276732">
        <w:t>Backlog</w:t>
      </w:r>
      <w:bookmarkEnd w:id="27"/>
      <w:proofErr w:type="spellEnd"/>
    </w:p>
    <w:p w14:paraId="029E6724" w14:textId="77777777" w:rsidR="0039587B" w:rsidRPr="0039587B" w:rsidRDefault="0039587B" w:rsidP="0039587B">
      <w:pPr>
        <w:pStyle w:val="22"/>
        <w:rPr>
          <w:lang w:eastAsia="en-US"/>
        </w:rPr>
      </w:pPr>
    </w:p>
    <w:p w14:paraId="69A60A12" w14:textId="0BDA4862" w:rsidR="00276732" w:rsidRPr="00276732" w:rsidRDefault="00276732" w:rsidP="007B226D">
      <w:pPr>
        <w:pStyle w:val="53"/>
        <w:numPr>
          <w:ilvl w:val="0"/>
          <w:numId w:val="0"/>
        </w:numPr>
        <w:ind w:left="720"/>
      </w:pPr>
      <w:r w:rsidRPr="00276732">
        <w:t xml:space="preserve">Сбор требований: на основе интервью и анализа </w:t>
      </w:r>
      <w:proofErr w:type="spellStart"/>
      <w:r w:rsidRPr="00276732">
        <w:t>Pain</w:t>
      </w:r>
      <w:proofErr w:type="spellEnd"/>
      <w:r w:rsidRPr="00276732">
        <w:t xml:space="preserve"> </w:t>
      </w:r>
      <w:proofErr w:type="spellStart"/>
      <w:r w:rsidRPr="00276732">
        <w:t>Points</w:t>
      </w:r>
      <w:proofErr w:type="spellEnd"/>
      <w:r w:rsidRPr="00276732">
        <w:t xml:space="preserve"> были выделены:</w:t>
      </w:r>
    </w:p>
    <w:p w14:paraId="21DD4323" w14:textId="77777777" w:rsidR="00276732" w:rsidRPr="00276732" w:rsidRDefault="00276732" w:rsidP="002E6FD1">
      <w:pPr>
        <w:pStyle w:val="53"/>
        <w:numPr>
          <w:ilvl w:val="1"/>
          <w:numId w:val="32"/>
        </w:numPr>
      </w:pPr>
      <w:r w:rsidRPr="00276732">
        <w:t>Поддержка аутентификации через Telegram.</w:t>
      </w:r>
    </w:p>
    <w:p w14:paraId="4065588D" w14:textId="77777777" w:rsidR="00276732" w:rsidRPr="00276732" w:rsidRDefault="00276732" w:rsidP="002E6FD1">
      <w:pPr>
        <w:pStyle w:val="53"/>
        <w:numPr>
          <w:ilvl w:val="1"/>
          <w:numId w:val="32"/>
        </w:numPr>
      </w:pPr>
      <w:r w:rsidRPr="00276732">
        <w:t>Создание и управление организациями и ролями.</w:t>
      </w:r>
    </w:p>
    <w:p w14:paraId="0B02F3F7" w14:textId="77777777" w:rsidR="00276732" w:rsidRPr="00276732" w:rsidRDefault="00276732" w:rsidP="002E6FD1">
      <w:pPr>
        <w:pStyle w:val="53"/>
        <w:numPr>
          <w:ilvl w:val="1"/>
          <w:numId w:val="32"/>
        </w:numPr>
      </w:pPr>
      <w:r w:rsidRPr="00276732">
        <w:t>Генерация уникальных кодов и QR для сессий.</w:t>
      </w:r>
    </w:p>
    <w:p w14:paraId="0B55FCF0" w14:textId="77777777" w:rsidR="00276732" w:rsidRPr="00276732" w:rsidRDefault="00276732" w:rsidP="002E6FD1">
      <w:pPr>
        <w:pStyle w:val="53"/>
        <w:numPr>
          <w:ilvl w:val="1"/>
          <w:numId w:val="32"/>
        </w:numPr>
      </w:pPr>
      <w:r w:rsidRPr="00276732">
        <w:t>Мультимедийные вопросы и различные типы ответов.</w:t>
      </w:r>
    </w:p>
    <w:p w14:paraId="7CD52B1F" w14:textId="77777777" w:rsidR="00276732" w:rsidRPr="00276732" w:rsidRDefault="00276732" w:rsidP="002E6FD1">
      <w:pPr>
        <w:pStyle w:val="53"/>
        <w:numPr>
          <w:ilvl w:val="1"/>
          <w:numId w:val="32"/>
        </w:numPr>
      </w:pPr>
      <w:r w:rsidRPr="00276732">
        <w:t>Отчёты и экспорт в Excel.</w:t>
      </w:r>
    </w:p>
    <w:p w14:paraId="18E43D59" w14:textId="77777777" w:rsidR="00276732" w:rsidRPr="00276732" w:rsidRDefault="00276732" w:rsidP="007B226D">
      <w:pPr>
        <w:pStyle w:val="53"/>
        <w:numPr>
          <w:ilvl w:val="0"/>
          <w:numId w:val="0"/>
        </w:numPr>
        <w:ind w:left="720"/>
      </w:pPr>
      <w:r w:rsidRPr="00276732">
        <w:t xml:space="preserve">Формирование </w:t>
      </w:r>
      <w:proofErr w:type="spellStart"/>
      <w:r w:rsidRPr="00276732">
        <w:t>Backlog</w:t>
      </w:r>
      <w:proofErr w:type="spellEnd"/>
      <w:r w:rsidRPr="00276732">
        <w:t>:</w:t>
      </w:r>
    </w:p>
    <w:p w14:paraId="07124731" w14:textId="77777777" w:rsidR="00276732" w:rsidRPr="00276732" w:rsidRDefault="00276732" w:rsidP="00276732">
      <w:pPr>
        <w:pStyle w:val="53"/>
        <w:numPr>
          <w:ilvl w:val="1"/>
          <w:numId w:val="17"/>
        </w:numPr>
      </w:pPr>
      <w:r w:rsidRPr="00276732">
        <w:t>User Story: регистрация и вход через Telegram</w:t>
      </w:r>
    </w:p>
    <w:p w14:paraId="6341DDB1" w14:textId="77777777" w:rsidR="00276732" w:rsidRPr="00276732" w:rsidRDefault="00276732" w:rsidP="00276732">
      <w:pPr>
        <w:pStyle w:val="53"/>
        <w:numPr>
          <w:ilvl w:val="1"/>
          <w:numId w:val="17"/>
        </w:numPr>
      </w:pPr>
      <w:r w:rsidRPr="00276732">
        <w:t>User Story: создание организации (CRUD + UI)</w:t>
      </w:r>
    </w:p>
    <w:p w14:paraId="70E2C6A9" w14:textId="77777777" w:rsidR="00276732" w:rsidRPr="00276732" w:rsidRDefault="00276732" w:rsidP="00276732">
      <w:pPr>
        <w:pStyle w:val="53"/>
        <w:numPr>
          <w:ilvl w:val="1"/>
          <w:numId w:val="17"/>
        </w:numPr>
      </w:pPr>
      <w:r w:rsidRPr="00276732">
        <w:t>User Story: приглашение пользователей и управление ролями</w:t>
      </w:r>
    </w:p>
    <w:p w14:paraId="46EC28CC" w14:textId="77777777" w:rsidR="00276732" w:rsidRPr="00276732" w:rsidRDefault="00276732" w:rsidP="00276732">
      <w:pPr>
        <w:pStyle w:val="53"/>
        <w:numPr>
          <w:ilvl w:val="1"/>
          <w:numId w:val="17"/>
        </w:numPr>
      </w:pPr>
      <w:r w:rsidRPr="00276732">
        <w:t>User Story: создание квиза и вопросов</w:t>
      </w:r>
    </w:p>
    <w:p w14:paraId="6CE5E70F" w14:textId="77777777" w:rsidR="00276732" w:rsidRPr="00276732" w:rsidRDefault="00276732" w:rsidP="00276732">
      <w:pPr>
        <w:pStyle w:val="53"/>
        <w:numPr>
          <w:ilvl w:val="1"/>
          <w:numId w:val="17"/>
        </w:numPr>
      </w:pPr>
      <w:r w:rsidRPr="00276732">
        <w:t>User Story: запуск сессий и управление вопросами</w:t>
      </w:r>
    </w:p>
    <w:p w14:paraId="4ADE1931" w14:textId="77777777" w:rsidR="00276732" w:rsidRPr="00276732" w:rsidRDefault="00276732" w:rsidP="00276732">
      <w:pPr>
        <w:pStyle w:val="53"/>
        <w:numPr>
          <w:ilvl w:val="1"/>
          <w:numId w:val="17"/>
        </w:numPr>
      </w:pPr>
      <w:r w:rsidRPr="00276732">
        <w:lastRenderedPageBreak/>
        <w:t>User Story: сбор статистики и экспорт результатов</w:t>
      </w:r>
    </w:p>
    <w:p w14:paraId="4579589F" w14:textId="77777777" w:rsidR="00276732" w:rsidRDefault="00276732" w:rsidP="00276732">
      <w:pPr>
        <w:pStyle w:val="53"/>
        <w:numPr>
          <w:ilvl w:val="1"/>
          <w:numId w:val="17"/>
        </w:numPr>
      </w:pPr>
      <w:r w:rsidRPr="00276732">
        <w:t>Нефункциональные требования: безопасность, производительность, отказоустойчивость</w:t>
      </w:r>
    </w:p>
    <w:p w14:paraId="586BC287" w14:textId="77777777" w:rsidR="002E6FD1" w:rsidRPr="00276732" w:rsidRDefault="002E6FD1" w:rsidP="002E6FD1">
      <w:pPr>
        <w:pStyle w:val="53"/>
        <w:numPr>
          <w:ilvl w:val="0"/>
          <w:numId w:val="0"/>
        </w:numPr>
        <w:ind w:left="1080"/>
      </w:pPr>
    </w:p>
    <w:p w14:paraId="5B49B436" w14:textId="20592DD2" w:rsidR="00276732" w:rsidRPr="00276732" w:rsidRDefault="00276732" w:rsidP="00720AAA">
      <w:pPr>
        <w:pStyle w:val="13"/>
        <w:outlineLvl w:val="1"/>
      </w:pPr>
      <w:bookmarkStart w:id="28" w:name="_Toc199095081"/>
      <w:r w:rsidRPr="00276732">
        <w:t>Анализ аналогов</w:t>
      </w:r>
      <w:bookmarkEnd w:id="28"/>
    </w:p>
    <w:p w14:paraId="35935D66" w14:textId="77777777" w:rsidR="00276732" w:rsidRPr="00276732" w:rsidRDefault="00276732" w:rsidP="002E6FD1">
      <w:pPr>
        <w:pStyle w:val="53"/>
        <w:numPr>
          <w:ilvl w:val="0"/>
          <w:numId w:val="33"/>
        </w:numPr>
      </w:pPr>
      <w:proofErr w:type="spellStart"/>
      <w:r w:rsidRPr="00276732">
        <w:t>Kahoot</w:t>
      </w:r>
      <w:proofErr w:type="spellEnd"/>
      <w:r w:rsidRPr="00276732">
        <w:t>: популярный сервис для квизов с мультимедиа, но требует отдельного приложения и недоступен в России.</w:t>
      </w:r>
    </w:p>
    <w:p w14:paraId="7172ED77" w14:textId="77777777" w:rsidR="00276732" w:rsidRPr="00276732" w:rsidRDefault="00276732" w:rsidP="002E6FD1">
      <w:pPr>
        <w:pStyle w:val="53"/>
        <w:numPr>
          <w:ilvl w:val="0"/>
          <w:numId w:val="33"/>
        </w:numPr>
      </w:pPr>
      <w:proofErr w:type="spellStart"/>
      <w:r w:rsidRPr="00276732">
        <w:t>Mentimeter</w:t>
      </w:r>
      <w:proofErr w:type="spellEnd"/>
      <w:r w:rsidRPr="00276732">
        <w:t xml:space="preserve">: веб-инструмент с обширными аналитическими </w:t>
      </w:r>
      <w:proofErr w:type="spellStart"/>
      <w:r w:rsidRPr="00276732">
        <w:t>дашбордами</w:t>
      </w:r>
      <w:proofErr w:type="spellEnd"/>
      <w:r w:rsidRPr="00276732">
        <w:t>, но без интеграции в мессенджеры.</w:t>
      </w:r>
    </w:p>
    <w:p w14:paraId="610CDF25" w14:textId="77777777" w:rsidR="00276732" w:rsidRPr="00276732" w:rsidRDefault="00276732" w:rsidP="002E6FD1">
      <w:pPr>
        <w:pStyle w:val="53"/>
        <w:numPr>
          <w:ilvl w:val="0"/>
          <w:numId w:val="33"/>
        </w:numPr>
      </w:pPr>
      <w:proofErr w:type="spellStart"/>
      <w:r w:rsidRPr="00276732">
        <w:t>Slido</w:t>
      </w:r>
      <w:proofErr w:type="spellEnd"/>
      <w:r w:rsidRPr="00276732">
        <w:t xml:space="preserve">: удобен для Q&amp;A и опросов, однако не поддерживает Telegram Mini </w:t>
      </w:r>
      <w:proofErr w:type="spellStart"/>
      <w:r w:rsidRPr="00276732">
        <w:t>App</w:t>
      </w:r>
      <w:proofErr w:type="spellEnd"/>
      <w:r w:rsidRPr="00276732">
        <w:t xml:space="preserve"> и имеет ограниченные возможности кастомизации.</w:t>
      </w:r>
    </w:p>
    <w:p w14:paraId="45D98474" w14:textId="77777777" w:rsidR="00276732" w:rsidRPr="006E193D" w:rsidRDefault="00276732" w:rsidP="002E6FD1">
      <w:pPr>
        <w:pStyle w:val="53"/>
        <w:numPr>
          <w:ilvl w:val="0"/>
          <w:numId w:val="33"/>
        </w:numPr>
      </w:pPr>
      <w:r w:rsidRPr="00276732">
        <w:t>Наша платформа сочетает лучшие практики: интеграция с Telegram, мультиплатформенный доступ, экспорт данных.</w:t>
      </w:r>
    </w:p>
    <w:p w14:paraId="75A160F2" w14:textId="77777777" w:rsidR="002E6FD1" w:rsidRPr="00276732" w:rsidRDefault="002E6FD1" w:rsidP="007B226D">
      <w:pPr>
        <w:pStyle w:val="53"/>
        <w:numPr>
          <w:ilvl w:val="0"/>
          <w:numId w:val="0"/>
        </w:numPr>
        <w:ind w:firstLine="709"/>
      </w:pPr>
    </w:p>
    <w:p w14:paraId="44BB3334" w14:textId="5BB0F6D1" w:rsidR="00276732" w:rsidRDefault="00276732" w:rsidP="00720AAA">
      <w:pPr>
        <w:pStyle w:val="13"/>
        <w:outlineLvl w:val="1"/>
      </w:pPr>
      <w:bookmarkStart w:id="29" w:name="_Toc199095082"/>
      <w:r w:rsidRPr="00276732">
        <w:t>Архитектура программного продукта</w:t>
      </w:r>
      <w:bookmarkEnd w:id="29"/>
    </w:p>
    <w:p w14:paraId="07BEFA87" w14:textId="77777777" w:rsidR="002E6FD1" w:rsidRPr="002E6FD1" w:rsidRDefault="002E6FD1" w:rsidP="002E6FD1">
      <w:pPr>
        <w:pStyle w:val="22"/>
        <w:rPr>
          <w:lang w:eastAsia="en-US"/>
        </w:rPr>
      </w:pPr>
    </w:p>
    <w:p w14:paraId="5CA81C4B" w14:textId="09D865FC" w:rsidR="00276732" w:rsidRPr="00276732" w:rsidRDefault="00276732" w:rsidP="002E6FD1">
      <w:pPr>
        <w:pStyle w:val="53"/>
        <w:numPr>
          <w:ilvl w:val="0"/>
          <w:numId w:val="34"/>
        </w:numPr>
      </w:pPr>
      <w:r w:rsidRPr="00276732">
        <w:t xml:space="preserve">Центральная API на </w:t>
      </w:r>
      <w:proofErr w:type="spellStart"/>
      <w:r w:rsidRPr="00276732">
        <w:t>FastAPI</w:t>
      </w:r>
      <w:proofErr w:type="spellEnd"/>
      <w:r w:rsidRPr="00276732">
        <w:t>: обеспечивает REST</w:t>
      </w:r>
      <w:r w:rsidRPr="00276732">
        <w:noBreakHyphen/>
      </w:r>
      <w:proofErr w:type="spellStart"/>
      <w:r w:rsidRPr="00276732">
        <w:t>эндпоинты</w:t>
      </w:r>
      <w:proofErr w:type="spellEnd"/>
      <w:r w:rsidRPr="00276732">
        <w:t xml:space="preserve">, авторизацию (JWT), </w:t>
      </w:r>
      <w:proofErr w:type="spellStart"/>
      <w:r w:rsidRPr="00276732">
        <w:t>web</w:t>
      </w:r>
      <w:proofErr w:type="spellEnd"/>
      <w:r w:rsidR="007B226D" w:rsidRPr="006E193D">
        <w:rPr>
          <w:lang w:val="en-US"/>
        </w:rPr>
        <w:t>sockets</w:t>
      </w:r>
      <w:r w:rsidRPr="00276732">
        <w:t xml:space="preserve"> и масштабируемость.</w:t>
      </w:r>
    </w:p>
    <w:p w14:paraId="3852513F" w14:textId="2346BAEB" w:rsidR="00276732" w:rsidRPr="00276732" w:rsidRDefault="00276732" w:rsidP="002E6FD1">
      <w:pPr>
        <w:pStyle w:val="53"/>
        <w:numPr>
          <w:ilvl w:val="0"/>
          <w:numId w:val="34"/>
        </w:numPr>
      </w:pPr>
      <w:r w:rsidRPr="00276732">
        <w:t xml:space="preserve">База данных: </w:t>
      </w:r>
      <w:proofErr w:type="spellStart"/>
      <w:r w:rsidRPr="00276732">
        <w:t>PostgreSQL</w:t>
      </w:r>
      <w:proofErr w:type="spellEnd"/>
      <w:r w:rsidRPr="00276732">
        <w:t xml:space="preserve"> для транзакционных данных, </w:t>
      </w:r>
      <w:proofErr w:type="spellStart"/>
      <w:r w:rsidRPr="00276732">
        <w:t>MongoDB</w:t>
      </w:r>
      <w:proofErr w:type="spellEnd"/>
      <w:r w:rsidRPr="00276732">
        <w:t xml:space="preserve"> для </w:t>
      </w:r>
      <w:r w:rsidR="007B226D" w:rsidRPr="006E193D">
        <w:t>вопросов, которые имеют различные данные в зависимости от типа</w:t>
      </w:r>
      <w:r w:rsidRPr="00276732">
        <w:t>.</w:t>
      </w:r>
    </w:p>
    <w:p w14:paraId="4903BC39" w14:textId="77777777" w:rsidR="00276732" w:rsidRPr="00276732" w:rsidRDefault="00276732" w:rsidP="002E6FD1">
      <w:pPr>
        <w:pStyle w:val="53"/>
        <w:numPr>
          <w:ilvl w:val="0"/>
          <w:numId w:val="34"/>
        </w:numPr>
      </w:pPr>
      <w:r w:rsidRPr="00276732">
        <w:t>Веб</w:t>
      </w:r>
      <w:r w:rsidRPr="00276732">
        <w:noBreakHyphen/>
        <w:t xml:space="preserve">клиент на </w:t>
      </w:r>
      <w:proofErr w:type="spellStart"/>
      <w:r w:rsidRPr="00276732">
        <w:t>React</w:t>
      </w:r>
      <w:proofErr w:type="spellEnd"/>
      <w:r w:rsidRPr="00276732">
        <w:t>: интерфейс для администраторов, редакторов и ведущих.</w:t>
      </w:r>
    </w:p>
    <w:p w14:paraId="2F58A47C" w14:textId="77777777" w:rsidR="00276732" w:rsidRPr="00276732" w:rsidRDefault="00276732" w:rsidP="002E6FD1">
      <w:pPr>
        <w:pStyle w:val="53"/>
        <w:numPr>
          <w:ilvl w:val="0"/>
          <w:numId w:val="34"/>
        </w:numPr>
      </w:pPr>
      <w:r w:rsidRPr="00276732">
        <w:t xml:space="preserve">Telegram Mini </w:t>
      </w:r>
      <w:proofErr w:type="spellStart"/>
      <w:r w:rsidRPr="00276732">
        <w:t>App</w:t>
      </w:r>
      <w:proofErr w:type="spellEnd"/>
      <w:r w:rsidRPr="00276732">
        <w:t xml:space="preserve"> и </w:t>
      </w:r>
      <w:proofErr w:type="spellStart"/>
      <w:r w:rsidRPr="00276732">
        <w:t>Bot</w:t>
      </w:r>
      <w:proofErr w:type="spellEnd"/>
      <w:r w:rsidRPr="00276732">
        <w:t xml:space="preserve">: клиентская часть для участников, синхронизация через </w:t>
      </w:r>
      <w:proofErr w:type="spellStart"/>
      <w:r w:rsidRPr="00276732">
        <w:t>TelegramSDK</w:t>
      </w:r>
      <w:proofErr w:type="spellEnd"/>
      <w:r w:rsidRPr="00276732">
        <w:t xml:space="preserve"> и </w:t>
      </w:r>
      <w:proofErr w:type="spellStart"/>
      <w:r w:rsidRPr="00276732">
        <w:t>aiogram</w:t>
      </w:r>
      <w:proofErr w:type="spellEnd"/>
      <w:r w:rsidRPr="00276732">
        <w:t>.</w:t>
      </w:r>
    </w:p>
    <w:p w14:paraId="76AAF15A" w14:textId="77777777" w:rsidR="00276732" w:rsidRPr="006E193D" w:rsidRDefault="00276732" w:rsidP="009B0A87">
      <w:pPr>
        <w:pStyle w:val="53"/>
        <w:numPr>
          <w:ilvl w:val="0"/>
          <w:numId w:val="0"/>
        </w:numPr>
        <w:ind w:firstLine="709"/>
      </w:pPr>
      <w:r w:rsidRPr="00276732">
        <w:t xml:space="preserve">Выбор </w:t>
      </w:r>
      <w:proofErr w:type="spellStart"/>
      <w:r w:rsidRPr="00276732">
        <w:t>FastAPI</w:t>
      </w:r>
      <w:proofErr w:type="spellEnd"/>
      <w:r w:rsidRPr="00276732">
        <w:t xml:space="preserve"> обусловлен его высокой производительностью (&lt;300 мс на запрос), понятной документацией (</w:t>
      </w:r>
      <w:proofErr w:type="spellStart"/>
      <w:r w:rsidRPr="00276732">
        <w:t>OpenAPI</w:t>
      </w:r>
      <w:proofErr w:type="spellEnd"/>
      <w:r w:rsidRPr="00276732">
        <w:t>) и асинхронными возможностями.</w:t>
      </w:r>
    </w:p>
    <w:p w14:paraId="6CD416EF" w14:textId="77777777" w:rsidR="002E6FD1" w:rsidRPr="00276732" w:rsidRDefault="002E6FD1" w:rsidP="00720AAA">
      <w:pPr>
        <w:pStyle w:val="53"/>
        <w:numPr>
          <w:ilvl w:val="0"/>
          <w:numId w:val="0"/>
        </w:numPr>
        <w:ind w:firstLine="709"/>
      </w:pPr>
    </w:p>
    <w:p w14:paraId="16F9EE67" w14:textId="41C52921" w:rsidR="00276732" w:rsidRDefault="00276732" w:rsidP="00720AAA">
      <w:pPr>
        <w:pStyle w:val="13"/>
        <w:outlineLvl w:val="1"/>
      </w:pPr>
      <w:bookmarkStart w:id="30" w:name="_Toc199095083"/>
      <w:r w:rsidRPr="00276732">
        <w:t>Методология разработки и тестирования</w:t>
      </w:r>
      <w:bookmarkEnd w:id="30"/>
    </w:p>
    <w:p w14:paraId="035A20E6" w14:textId="77777777" w:rsidR="002E6FD1" w:rsidRPr="002E6FD1" w:rsidRDefault="002E6FD1" w:rsidP="002E6FD1">
      <w:pPr>
        <w:pStyle w:val="22"/>
        <w:rPr>
          <w:lang w:eastAsia="en-US"/>
        </w:rPr>
      </w:pPr>
    </w:p>
    <w:p w14:paraId="0D3B9DB1" w14:textId="39F14583" w:rsidR="00276732" w:rsidRPr="00276732" w:rsidRDefault="00276732" w:rsidP="002E6FD1">
      <w:pPr>
        <w:pStyle w:val="53"/>
        <w:numPr>
          <w:ilvl w:val="0"/>
          <w:numId w:val="36"/>
        </w:numPr>
      </w:pPr>
      <w:proofErr w:type="spellStart"/>
      <w:r w:rsidRPr="00276732">
        <w:lastRenderedPageBreak/>
        <w:t>Agile</w:t>
      </w:r>
      <w:proofErr w:type="spellEnd"/>
      <w:r w:rsidRPr="00276732">
        <w:t>/</w:t>
      </w:r>
      <w:proofErr w:type="spellStart"/>
      <w:r w:rsidRPr="00276732">
        <w:t>Scrum</w:t>
      </w:r>
      <w:proofErr w:type="spellEnd"/>
      <w:r w:rsidRPr="00276732">
        <w:t>: спринты по 1</w:t>
      </w:r>
      <w:r w:rsidR="00275AA0" w:rsidRPr="006E193D">
        <w:t xml:space="preserve"> </w:t>
      </w:r>
      <w:r w:rsidRPr="00276732">
        <w:t>недел</w:t>
      </w:r>
      <w:r w:rsidR="00275AA0" w:rsidRPr="006E193D">
        <w:t>е</w:t>
      </w:r>
      <w:r w:rsidRPr="00276732">
        <w:t>, планирование на кажд</w:t>
      </w:r>
      <w:r w:rsidR="00275AA0" w:rsidRPr="006E193D">
        <w:t>ый спринт</w:t>
      </w:r>
      <w:r w:rsidRPr="00276732">
        <w:t>.</w:t>
      </w:r>
    </w:p>
    <w:p w14:paraId="431D5296" w14:textId="77777777" w:rsidR="00276732" w:rsidRPr="00276732" w:rsidRDefault="00276732" w:rsidP="002E6FD1">
      <w:pPr>
        <w:pStyle w:val="53"/>
        <w:numPr>
          <w:ilvl w:val="0"/>
          <w:numId w:val="36"/>
        </w:numPr>
      </w:pPr>
      <w:r w:rsidRPr="00276732">
        <w:t xml:space="preserve">Инструменты: </w:t>
      </w:r>
      <w:proofErr w:type="spellStart"/>
      <w:r w:rsidRPr="00276732">
        <w:t>GitHub</w:t>
      </w:r>
      <w:proofErr w:type="spellEnd"/>
      <w:r w:rsidRPr="00276732">
        <w:t xml:space="preserve"> </w:t>
      </w:r>
      <w:proofErr w:type="spellStart"/>
      <w:r w:rsidRPr="00276732">
        <w:t>Actions</w:t>
      </w:r>
      <w:proofErr w:type="spellEnd"/>
      <w:r w:rsidRPr="00276732">
        <w:t xml:space="preserve"> (CI), </w:t>
      </w:r>
      <w:proofErr w:type="spellStart"/>
      <w:r w:rsidRPr="00276732">
        <w:t>Docker</w:t>
      </w:r>
      <w:proofErr w:type="spellEnd"/>
      <w:r w:rsidRPr="00276732">
        <w:t xml:space="preserve"> для окружения.</w:t>
      </w:r>
    </w:p>
    <w:p w14:paraId="56F622AD" w14:textId="00192E49" w:rsidR="00276732" w:rsidRPr="00276732" w:rsidRDefault="00276732" w:rsidP="002E6FD1">
      <w:pPr>
        <w:pStyle w:val="53"/>
        <w:numPr>
          <w:ilvl w:val="0"/>
          <w:numId w:val="36"/>
        </w:numPr>
      </w:pPr>
      <w:r w:rsidRPr="00276732">
        <w:t xml:space="preserve">Тестирование: </w:t>
      </w:r>
      <w:proofErr w:type="spellStart"/>
      <w:r w:rsidRPr="00276732">
        <w:t>unit</w:t>
      </w:r>
      <w:proofErr w:type="spellEnd"/>
      <w:r w:rsidRPr="00276732">
        <w:noBreakHyphen/>
        <w:t xml:space="preserve"> и </w:t>
      </w:r>
      <w:proofErr w:type="spellStart"/>
      <w:r w:rsidRPr="00276732">
        <w:t>integration</w:t>
      </w:r>
      <w:proofErr w:type="spellEnd"/>
      <w:r w:rsidRPr="00276732">
        <w:noBreakHyphen/>
        <w:t>тесты (</w:t>
      </w:r>
      <w:proofErr w:type="spellStart"/>
      <w:r w:rsidRPr="00276732">
        <w:t>pytest</w:t>
      </w:r>
      <w:proofErr w:type="spellEnd"/>
      <w:r w:rsidRPr="00276732">
        <w:t>), тесты интерфейса.</w:t>
      </w:r>
    </w:p>
    <w:p w14:paraId="3B9D2D0D" w14:textId="7D79C35D" w:rsidR="00276732" w:rsidRPr="006E193D" w:rsidRDefault="00276732" w:rsidP="002E6FD1">
      <w:pPr>
        <w:pStyle w:val="53"/>
        <w:numPr>
          <w:ilvl w:val="0"/>
          <w:numId w:val="36"/>
        </w:numPr>
      </w:pPr>
      <w:r w:rsidRPr="00276732">
        <w:t>Промежуточные результаты: после каждого спринта проводилось ревью кода и юзабили</w:t>
      </w:r>
      <w:r w:rsidR="00DC6E66" w:rsidRPr="006E193D">
        <w:t>ти</w:t>
      </w:r>
      <w:r w:rsidRPr="00276732">
        <w:noBreakHyphen/>
        <w:t>тестирование с участниками</w:t>
      </w:r>
      <w:r w:rsidR="00275AA0" w:rsidRPr="006E193D">
        <w:t xml:space="preserve"> команды</w:t>
      </w:r>
      <w:r w:rsidRPr="00276732">
        <w:t>.</w:t>
      </w:r>
    </w:p>
    <w:p w14:paraId="7FA7C84D" w14:textId="77777777" w:rsidR="006E193D" w:rsidRPr="00276732" w:rsidRDefault="006E193D" w:rsidP="006E193D">
      <w:pPr>
        <w:pStyle w:val="53"/>
        <w:numPr>
          <w:ilvl w:val="0"/>
          <w:numId w:val="0"/>
        </w:numPr>
        <w:ind w:left="720"/>
      </w:pPr>
    </w:p>
    <w:p w14:paraId="17D61C46" w14:textId="77777777" w:rsidR="00276732" w:rsidRDefault="00276732" w:rsidP="002E6FD1">
      <w:pPr>
        <w:pStyle w:val="13"/>
      </w:pPr>
      <w:r w:rsidRPr="00276732">
        <w:t>Выявленные и исправленные ошибки:</w:t>
      </w:r>
    </w:p>
    <w:p w14:paraId="6A508956" w14:textId="77777777" w:rsidR="006E193D" w:rsidRPr="006E193D" w:rsidRDefault="006E193D" w:rsidP="006E193D">
      <w:pPr>
        <w:pStyle w:val="22"/>
        <w:rPr>
          <w:lang w:eastAsia="en-US"/>
        </w:rPr>
      </w:pPr>
    </w:p>
    <w:p w14:paraId="0C076706" w14:textId="77777777" w:rsidR="00276732" w:rsidRPr="00276732" w:rsidRDefault="00276732" w:rsidP="002E6FD1">
      <w:pPr>
        <w:pStyle w:val="53"/>
        <w:numPr>
          <w:ilvl w:val="1"/>
          <w:numId w:val="35"/>
        </w:numPr>
      </w:pPr>
      <w:r w:rsidRPr="00276732">
        <w:t xml:space="preserve">Некорректная обработка исключений — решено централизованными </w:t>
      </w:r>
      <w:proofErr w:type="spellStart"/>
      <w:r w:rsidRPr="00276732">
        <w:t>middleware</w:t>
      </w:r>
      <w:proofErr w:type="spellEnd"/>
      <w:r w:rsidRPr="00276732">
        <w:t>.</w:t>
      </w:r>
    </w:p>
    <w:p w14:paraId="29C22CCC" w14:textId="26487167" w:rsidR="00EE3BC3" w:rsidRPr="00276732" w:rsidRDefault="00276732" w:rsidP="002E6FD1">
      <w:pPr>
        <w:pStyle w:val="53"/>
        <w:numPr>
          <w:ilvl w:val="1"/>
          <w:numId w:val="35"/>
        </w:numPr>
      </w:pPr>
      <w:r w:rsidRPr="00276732">
        <w:t>Неправильный экспорт данных в Excel — доработан формат и скорость генерации.</w:t>
      </w:r>
    </w:p>
    <w:p w14:paraId="16126D5F" w14:textId="68A6FD37" w:rsidR="00EE3BC3" w:rsidRDefault="00EE3BC3" w:rsidP="00720AAA">
      <w:pPr>
        <w:pStyle w:val="110"/>
        <w:outlineLvl w:val="0"/>
      </w:pPr>
      <w:bookmarkStart w:id="31" w:name="_Toc199095085"/>
      <w:r w:rsidRPr="00EE3BC3">
        <w:lastRenderedPageBreak/>
        <w:t>З</w:t>
      </w:r>
      <w:r w:rsidR="00720AAA">
        <w:t>АКЛЮЧЕНИЕ</w:t>
      </w:r>
      <w:bookmarkEnd w:id="31"/>
    </w:p>
    <w:p w14:paraId="0398E749" w14:textId="77777777" w:rsidR="002E6FD1" w:rsidRPr="002E6FD1" w:rsidRDefault="002E6FD1" w:rsidP="002E6FD1">
      <w:pPr>
        <w:pStyle w:val="22"/>
      </w:pPr>
    </w:p>
    <w:p w14:paraId="5BFA8CE2" w14:textId="77777777" w:rsidR="00EE3BC3" w:rsidRPr="00EE3BC3" w:rsidRDefault="00EE3BC3" w:rsidP="00EE3BC3">
      <w:pPr>
        <w:pStyle w:val="53"/>
        <w:numPr>
          <w:ilvl w:val="0"/>
          <w:numId w:val="0"/>
        </w:numPr>
        <w:ind w:firstLine="709"/>
      </w:pPr>
      <w:r w:rsidRPr="00EE3BC3">
        <w:t>В ходе разработки проекта создан полноценный цифровой сервис для проведения интерактивных мероприятий, включающий:</w:t>
      </w:r>
    </w:p>
    <w:p w14:paraId="35FB9CDC" w14:textId="77777777" w:rsidR="00EE3BC3" w:rsidRPr="00EE3BC3" w:rsidRDefault="00EE3BC3" w:rsidP="002E6FD1">
      <w:pPr>
        <w:pStyle w:val="53"/>
        <w:numPr>
          <w:ilvl w:val="0"/>
          <w:numId w:val="37"/>
        </w:numPr>
      </w:pPr>
      <w:r w:rsidRPr="00EE3BC3">
        <w:t xml:space="preserve">Веб-платформу на основе </w:t>
      </w:r>
      <w:proofErr w:type="spellStart"/>
      <w:r w:rsidRPr="00EE3BC3">
        <w:t>React</w:t>
      </w:r>
      <w:proofErr w:type="spellEnd"/>
      <w:r w:rsidRPr="00EE3BC3">
        <w:t xml:space="preserve"> и </w:t>
      </w:r>
      <w:proofErr w:type="spellStart"/>
      <w:r w:rsidRPr="00EE3BC3">
        <w:t>FastAPI</w:t>
      </w:r>
      <w:proofErr w:type="spellEnd"/>
      <w:r w:rsidRPr="00EE3BC3">
        <w:t xml:space="preserve"> с CRUD-функционалом для организаций, квизов и сессий.</w:t>
      </w:r>
    </w:p>
    <w:p w14:paraId="10BD66D6" w14:textId="77777777" w:rsidR="00EE3BC3" w:rsidRPr="00EE3BC3" w:rsidRDefault="00EE3BC3" w:rsidP="002E6FD1">
      <w:pPr>
        <w:pStyle w:val="53"/>
        <w:numPr>
          <w:ilvl w:val="0"/>
          <w:numId w:val="37"/>
        </w:numPr>
      </w:pPr>
      <w:r w:rsidRPr="00EE3BC3">
        <w:t xml:space="preserve">Telegram Mini </w:t>
      </w:r>
      <w:proofErr w:type="spellStart"/>
      <w:r w:rsidRPr="00EE3BC3">
        <w:t>App</w:t>
      </w:r>
      <w:proofErr w:type="spellEnd"/>
      <w:r w:rsidRPr="00EE3BC3">
        <w:t xml:space="preserve"> и бота для участников, обеспечивающие быструю регистрацию, аутентификацию и участие в интерактивах.</w:t>
      </w:r>
    </w:p>
    <w:p w14:paraId="4D1EDB16" w14:textId="77777777" w:rsidR="00EE3BC3" w:rsidRPr="00EE3BC3" w:rsidRDefault="00EE3BC3" w:rsidP="002E6FD1">
      <w:pPr>
        <w:pStyle w:val="53"/>
        <w:numPr>
          <w:ilvl w:val="0"/>
          <w:numId w:val="37"/>
        </w:numPr>
      </w:pPr>
      <w:r w:rsidRPr="00EE3BC3">
        <w:t>Систему сбора, хранения и анализа данных с возможностью экспорта отчётов в Excel и визуализации ключевых метрик.</w:t>
      </w:r>
    </w:p>
    <w:p w14:paraId="33C7AF70" w14:textId="77777777" w:rsidR="00EE3BC3" w:rsidRPr="00EE3BC3" w:rsidRDefault="00EE3BC3" w:rsidP="00EE3BC3">
      <w:pPr>
        <w:pStyle w:val="53"/>
        <w:numPr>
          <w:ilvl w:val="0"/>
          <w:numId w:val="0"/>
        </w:numPr>
        <w:ind w:firstLine="709"/>
      </w:pPr>
      <w:r w:rsidRPr="00EE3BC3">
        <w:t>Разработанный продукт решает исходные задачи: повышает вовлечённость аудитории, обеспечивает двустороннюю обратную связь и автоматизацию сбора данных. Архитектурное решение (</w:t>
      </w:r>
      <w:proofErr w:type="spellStart"/>
      <w:r w:rsidRPr="00EE3BC3">
        <w:t>FastAPI</w:t>
      </w:r>
      <w:proofErr w:type="spellEnd"/>
      <w:r w:rsidRPr="00EE3BC3">
        <w:t xml:space="preserve"> + </w:t>
      </w:r>
      <w:proofErr w:type="spellStart"/>
      <w:r w:rsidRPr="00EE3BC3">
        <w:t>PostgreSQL</w:t>
      </w:r>
      <w:proofErr w:type="spellEnd"/>
      <w:r w:rsidRPr="00EE3BC3">
        <w:t xml:space="preserve"> + </w:t>
      </w:r>
      <w:proofErr w:type="spellStart"/>
      <w:r w:rsidRPr="00EE3BC3">
        <w:t>MongoDB</w:t>
      </w:r>
      <w:proofErr w:type="spellEnd"/>
      <w:r w:rsidRPr="00EE3BC3">
        <w:t>) подтвердило свою эффективность в нагрузочных и функциональных тестах.</w:t>
      </w:r>
    </w:p>
    <w:p w14:paraId="0EA22A5E" w14:textId="77777777" w:rsidR="00EE3BC3" w:rsidRPr="00EE3BC3" w:rsidRDefault="00EE3BC3" w:rsidP="00EE3BC3">
      <w:pPr>
        <w:pStyle w:val="53"/>
        <w:numPr>
          <w:ilvl w:val="0"/>
          <w:numId w:val="0"/>
        </w:numPr>
        <w:ind w:firstLine="709"/>
      </w:pPr>
      <w:r w:rsidRPr="00EE3BC3">
        <w:t xml:space="preserve">В процессе работы был отработан полный цикл разработки по методологии </w:t>
      </w:r>
      <w:proofErr w:type="spellStart"/>
      <w:r w:rsidRPr="00EE3BC3">
        <w:t>Agile</w:t>
      </w:r>
      <w:proofErr w:type="spellEnd"/>
      <w:r w:rsidRPr="00EE3BC3">
        <w:t>/</w:t>
      </w:r>
      <w:proofErr w:type="spellStart"/>
      <w:r w:rsidRPr="00EE3BC3">
        <w:t>Scrum</w:t>
      </w:r>
      <w:proofErr w:type="spellEnd"/>
      <w:r w:rsidRPr="00EE3BC3">
        <w:t xml:space="preserve">: от сбора требований и планирования в </w:t>
      </w:r>
      <w:proofErr w:type="spellStart"/>
      <w:r w:rsidRPr="00EE3BC3">
        <w:t>бэклоге</w:t>
      </w:r>
      <w:proofErr w:type="spellEnd"/>
      <w:r w:rsidRPr="00EE3BC3">
        <w:t xml:space="preserve"> до тестирования и релиза промежуточных версий. Командная работа, CI/CD и непрерывное тестирование обеспечили качество и своевременность выполнения задач.</w:t>
      </w:r>
    </w:p>
    <w:p w14:paraId="7E4000FB" w14:textId="77777777" w:rsidR="00EE3BC3" w:rsidRPr="00EE3BC3" w:rsidRDefault="00EE3BC3" w:rsidP="00EE3BC3">
      <w:pPr>
        <w:pStyle w:val="53"/>
        <w:numPr>
          <w:ilvl w:val="0"/>
          <w:numId w:val="0"/>
        </w:numPr>
        <w:ind w:firstLine="709"/>
      </w:pPr>
      <w:r w:rsidRPr="00EE3BC3">
        <w:t>В дальнейшем планируется:</w:t>
      </w:r>
    </w:p>
    <w:p w14:paraId="60041106" w14:textId="443349F8" w:rsidR="00EE3BC3" w:rsidRPr="00EE3BC3" w:rsidRDefault="00EE3BC3" w:rsidP="002E6FD1">
      <w:pPr>
        <w:pStyle w:val="53"/>
        <w:numPr>
          <w:ilvl w:val="0"/>
          <w:numId w:val="38"/>
        </w:numPr>
      </w:pPr>
      <w:r w:rsidRPr="00EE3BC3">
        <w:t xml:space="preserve">Доработать расширенную аналитику (автоматическая генерация подробных отчётов и </w:t>
      </w:r>
      <w:proofErr w:type="spellStart"/>
      <w:r w:rsidRPr="00EE3BC3">
        <w:t>дашбордов</w:t>
      </w:r>
      <w:proofErr w:type="spellEnd"/>
      <w:r w:rsidRPr="00EE3BC3">
        <w:t>).</w:t>
      </w:r>
    </w:p>
    <w:p w14:paraId="170DF903" w14:textId="77777777" w:rsidR="00EE3BC3" w:rsidRPr="00EE3BC3" w:rsidRDefault="00EE3BC3" w:rsidP="002E6FD1">
      <w:pPr>
        <w:pStyle w:val="53"/>
        <w:numPr>
          <w:ilvl w:val="0"/>
          <w:numId w:val="38"/>
        </w:numPr>
      </w:pPr>
      <w:r w:rsidRPr="00EE3BC3">
        <w:t>Реализовать дополнительные типы интерактивов (живые опросы, воркшоп-форматы).</w:t>
      </w:r>
    </w:p>
    <w:p w14:paraId="0E1695CD" w14:textId="77777777" w:rsidR="00EE3BC3" w:rsidRPr="00EE3BC3" w:rsidRDefault="00EE3BC3" w:rsidP="00EE3BC3">
      <w:pPr>
        <w:pStyle w:val="53"/>
        <w:numPr>
          <w:ilvl w:val="0"/>
          <w:numId w:val="0"/>
        </w:numPr>
        <w:ind w:firstLine="709"/>
      </w:pPr>
      <w:r w:rsidRPr="00EE3BC3">
        <w:t>Проект готов к эксплуатации и дальнейшему развитию в соответствии с требованиями заказчика и заинтересованных пользователей.</w:t>
      </w:r>
    </w:p>
    <w:p w14:paraId="30183958" w14:textId="0627EFE6" w:rsidR="00276732" w:rsidRDefault="00335291" w:rsidP="00335291">
      <w:pPr>
        <w:pStyle w:val="110"/>
      </w:pPr>
      <w:bookmarkStart w:id="32" w:name="_Toc477525073"/>
      <w:bookmarkStart w:id="33" w:name="_Toc477526600"/>
      <w:bookmarkStart w:id="34" w:name="_Toc477526815"/>
      <w:bookmarkStart w:id="35" w:name="_Toc477529038"/>
      <w:bookmarkStart w:id="36" w:name="_Toc477530301"/>
      <w:bookmarkStart w:id="37" w:name="_Toc477532641"/>
      <w:bookmarkStart w:id="38" w:name="_Toc8214336"/>
      <w:bookmarkStart w:id="39" w:name="_Toc164096969"/>
      <w:bookmarkStart w:id="40" w:name="_Toc196860987"/>
      <w:bookmarkStart w:id="41" w:name="_Toc196862100"/>
      <w:bookmarkStart w:id="42" w:name="_Toc196862362"/>
      <w:bookmarkStart w:id="43" w:name="_Toc196862600"/>
      <w:bookmarkStart w:id="44" w:name="_Toc196862851"/>
      <w:bookmarkStart w:id="45" w:name="_Toc196863069"/>
      <w:bookmarkStart w:id="46" w:name="_Toc197337849"/>
      <w:r w:rsidRPr="00FB2AE9">
        <w:lastRenderedPageBreak/>
        <w:t>С</w:t>
      </w:r>
      <w:r>
        <w:t>ПИСОК ИСПОЛЬЗОВАННЫХ ИСТОЧНИКОВ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0058BB5A" w14:textId="4E84137E" w:rsidR="009D4FC3" w:rsidRPr="009D4FC3" w:rsidRDefault="009D4FC3" w:rsidP="009D4FC3">
      <w:pPr>
        <w:pStyle w:val="7"/>
      </w:pPr>
      <w:proofErr w:type="spellStart"/>
      <w:r w:rsidRPr="009D4FC3">
        <w:t>FastAPI</w:t>
      </w:r>
      <w:proofErr w:type="spellEnd"/>
      <w:r w:rsidRPr="009D4FC3">
        <w:t>. F</w:t>
      </w:r>
      <w:proofErr w:type="spellStart"/>
      <w:r w:rsidRPr="009D4FC3">
        <w:t>astAPI</w:t>
      </w:r>
      <w:proofErr w:type="spellEnd"/>
      <w:r w:rsidRPr="009D4FC3">
        <w:t xml:space="preserve"> </w:t>
      </w:r>
      <w:proofErr w:type="spellStart"/>
      <w:r w:rsidRPr="009D4FC3">
        <w:t>Documentation</w:t>
      </w:r>
      <w:proofErr w:type="spellEnd"/>
      <w:r w:rsidRPr="009D4FC3">
        <w:t xml:space="preserve"> [Электронный ресурс]. – 2023. – URL: https://fastapi.tiangolo.com/ (дата обращения: 2</w:t>
      </w:r>
      <w:r w:rsidR="002A2E5C">
        <w:t>0</w:t>
      </w:r>
      <w:r w:rsidRPr="009D4FC3">
        <w:t>.05.2025).</w:t>
      </w:r>
    </w:p>
    <w:p w14:paraId="6718222B" w14:textId="2A7F08D8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React. React – A JavaScript library for building user interfaces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 xml:space="preserve">]. – 2025. – URL: </w:t>
      </w:r>
      <w:hyperlink r:id="rId8" w:tgtFrame="_new" w:history="1">
        <w:r w:rsidRPr="009D4FC3">
          <w:rPr>
            <w:rStyle w:val="af4"/>
            <w:lang w:val="en-US"/>
          </w:rPr>
          <w:t>https://reactjs.org/</w:t>
        </w:r>
      </w:hyperlink>
      <w:r w:rsidRPr="009D4FC3">
        <w:rPr>
          <w:lang w:val="en-US"/>
        </w:rPr>
        <w:t xml:space="preserve">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</w:t>
      </w:r>
      <w:r w:rsidR="002A2E5C" w:rsidRPr="002A2E5C">
        <w:rPr>
          <w:lang w:val="en-US"/>
        </w:rPr>
        <w:t>0</w:t>
      </w:r>
      <w:r w:rsidRPr="009D4FC3">
        <w:rPr>
          <w:lang w:val="en-US"/>
        </w:rPr>
        <w:t>.05.2025).</w:t>
      </w:r>
    </w:p>
    <w:p w14:paraId="23E3A77D" w14:textId="79792E74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Telegram. Bot API Documentation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>]. – 2025. – URL: https://core.telegram.org/bots/api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25.05.2025).</w:t>
      </w:r>
    </w:p>
    <w:p w14:paraId="6F9D1C6E" w14:textId="20E25917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Telegram. Telegram Mini Apps Documentation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>]. – 2025. – URL: https://core.telegram.org/bots/mini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</w:t>
      </w:r>
      <w:r w:rsidR="002A2E5C" w:rsidRPr="002A2E5C">
        <w:rPr>
          <w:lang w:val="en-US"/>
        </w:rPr>
        <w:t>0</w:t>
      </w:r>
      <w:r w:rsidRPr="009D4FC3">
        <w:rPr>
          <w:lang w:val="en-US"/>
        </w:rPr>
        <w:t>.05.2025).</w:t>
      </w:r>
    </w:p>
    <w:p w14:paraId="7958A6BD" w14:textId="40347A48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PostgreSQL Global Development Group. PostgreSQL Documentation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 xml:space="preserve">]. – 2025. – URL: </w:t>
      </w:r>
      <w:hyperlink r:id="rId9" w:tgtFrame="_new" w:history="1">
        <w:r w:rsidRPr="009D4FC3">
          <w:rPr>
            <w:rStyle w:val="af4"/>
            <w:lang w:val="en-US"/>
          </w:rPr>
          <w:t>https://www.postgresql.org/docs/</w:t>
        </w:r>
      </w:hyperlink>
      <w:r w:rsidRPr="009D4FC3">
        <w:rPr>
          <w:lang w:val="en-US"/>
        </w:rPr>
        <w:t xml:space="preserve">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</w:t>
      </w:r>
      <w:r w:rsidR="002A2E5C" w:rsidRPr="002A2E5C">
        <w:rPr>
          <w:lang w:val="en-US"/>
        </w:rPr>
        <w:t>0</w:t>
      </w:r>
      <w:r w:rsidRPr="009D4FC3">
        <w:rPr>
          <w:lang w:val="en-US"/>
        </w:rPr>
        <w:t>.05.2025).</w:t>
      </w:r>
    </w:p>
    <w:p w14:paraId="59018763" w14:textId="0EE9EC44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MongoDB, Inc. MongoDB Manual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 xml:space="preserve">]. – 2025. – URL: </w:t>
      </w:r>
      <w:hyperlink r:id="rId10" w:tgtFrame="_new" w:history="1">
        <w:r w:rsidRPr="009D4FC3">
          <w:rPr>
            <w:rStyle w:val="af4"/>
            <w:lang w:val="en-US"/>
          </w:rPr>
          <w:t>https://docs.mongodb.com/</w:t>
        </w:r>
      </w:hyperlink>
      <w:r w:rsidRPr="009D4FC3">
        <w:rPr>
          <w:lang w:val="en-US"/>
        </w:rPr>
        <w:t xml:space="preserve">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25.05.2025).</w:t>
      </w:r>
    </w:p>
    <w:p w14:paraId="2AB3BC01" w14:textId="4F985265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Python Software Foundation. Python 3.12 Documentation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 xml:space="preserve">]. – 2024. – URL: </w:t>
      </w:r>
      <w:hyperlink r:id="rId11" w:tgtFrame="_new" w:history="1">
        <w:r w:rsidRPr="009D4FC3">
          <w:rPr>
            <w:rStyle w:val="af4"/>
            <w:lang w:val="en-US"/>
          </w:rPr>
          <w:t>https://docs.python.org/3.12/</w:t>
        </w:r>
      </w:hyperlink>
      <w:r w:rsidRPr="009D4FC3">
        <w:rPr>
          <w:lang w:val="en-US"/>
        </w:rPr>
        <w:t xml:space="preserve">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</w:t>
      </w:r>
      <w:r w:rsidR="002A2E5C" w:rsidRPr="002A2E5C">
        <w:rPr>
          <w:lang w:val="en-US"/>
        </w:rPr>
        <w:t>0</w:t>
      </w:r>
      <w:r w:rsidRPr="009D4FC3">
        <w:rPr>
          <w:lang w:val="en-US"/>
        </w:rPr>
        <w:t>.05.2025).</w:t>
      </w:r>
    </w:p>
    <w:p w14:paraId="4C404070" w14:textId="249B01E5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Docker, Inc. Docker Documentation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>]. – 2025. – URL: https://docs.docker.com/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25.05.2025).</w:t>
      </w:r>
    </w:p>
    <w:p w14:paraId="57F4ECDE" w14:textId="5DBBAB7A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Schwaber, K., Sutherland, J. The Scrum Guide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 xml:space="preserve">] / K. Schwaber, J. Sutherland. – 2020. – URL: </w:t>
      </w:r>
      <w:hyperlink r:id="rId12" w:tgtFrame="_new" w:history="1">
        <w:r w:rsidRPr="009D4FC3">
          <w:rPr>
            <w:rStyle w:val="af4"/>
            <w:lang w:val="en-US"/>
          </w:rPr>
          <w:t>https://scrumguides.org/</w:t>
        </w:r>
      </w:hyperlink>
      <w:r w:rsidRPr="009D4FC3">
        <w:rPr>
          <w:lang w:val="en-US"/>
        </w:rPr>
        <w:t xml:space="preserve">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</w:t>
      </w:r>
      <w:r w:rsidR="002A2E5C" w:rsidRPr="002A2E5C">
        <w:rPr>
          <w:lang w:val="en-US"/>
        </w:rPr>
        <w:t>0</w:t>
      </w:r>
      <w:r w:rsidRPr="009D4FC3">
        <w:rPr>
          <w:lang w:val="en-US"/>
        </w:rPr>
        <w:t>.05.2025).</w:t>
      </w:r>
    </w:p>
    <w:p w14:paraId="6A2FD4DE" w14:textId="53116502" w:rsidR="009D4FC3" w:rsidRPr="009D4FC3" w:rsidRDefault="009D4FC3" w:rsidP="009D4FC3">
      <w:pPr>
        <w:pStyle w:val="7"/>
        <w:rPr>
          <w:lang w:val="en-US"/>
        </w:rPr>
      </w:pPr>
      <w:r w:rsidRPr="009D4FC3">
        <w:rPr>
          <w:lang w:val="en-US"/>
        </w:rPr>
        <w:t>GitHub, Inc. GitHub Actions Documentation [</w:t>
      </w:r>
      <w:r w:rsidRPr="009D4FC3">
        <w:t>Электронный</w:t>
      </w:r>
      <w:r w:rsidRPr="009D4FC3">
        <w:rPr>
          <w:lang w:val="en-US"/>
        </w:rPr>
        <w:t xml:space="preserve"> </w:t>
      </w:r>
      <w:r w:rsidRPr="009D4FC3">
        <w:t>ресурс</w:t>
      </w:r>
      <w:r w:rsidRPr="009D4FC3">
        <w:rPr>
          <w:lang w:val="en-US"/>
        </w:rPr>
        <w:t xml:space="preserve">]. – 2025. – URL: </w:t>
      </w:r>
      <w:hyperlink r:id="rId13" w:tgtFrame="_new" w:history="1">
        <w:r w:rsidRPr="009D4FC3">
          <w:rPr>
            <w:rStyle w:val="af4"/>
            <w:lang w:val="en-US"/>
          </w:rPr>
          <w:t>https://docs.github.com/actions</w:t>
        </w:r>
      </w:hyperlink>
      <w:r w:rsidRPr="009D4FC3">
        <w:rPr>
          <w:lang w:val="en-US"/>
        </w:rPr>
        <w:t xml:space="preserve"> (</w:t>
      </w:r>
      <w:r w:rsidRPr="009D4FC3">
        <w:t>дата</w:t>
      </w:r>
      <w:r w:rsidRPr="009D4FC3">
        <w:rPr>
          <w:lang w:val="en-US"/>
        </w:rPr>
        <w:t xml:space="preserve"> </w:t>
      </w:r>
      <w:r w:rsidRPr="009D4FC3">
        <w:t>обращения</w:t>
      </w:r>
      <w:r w:rsidRPr="009D4FC3">
        <w:rPr>
          <w:lang w:val="en-US"/>
        </w:rPr>
        <w:t>: 2</w:t>
      </w:r>
      <w:r w:rsidR="002A2E5C" w:rsidRPr="002A2E5C">
        <w:rPr>
          <w:lang w:val="en-US"/>
        </w:rPr>
        <w:t>0</w:t>
      </w:r>
      <w:r w:rsidRPr="009D4FC3">
        <w:rPr>
          <w:lang w:val="en-US"/>
        </w:rPr>
        <w:t>.05.2025).</w:t>
      </w:r>
    </w:p>
    <w:p w14:paraId="6DDFDF91" w14:textId="77777777" w:rsidR="00335291" w:rsidRPr="009D4FC3" w:rsidRDefault="00335291" w:rsidP="00335291">
      <w:pPr>
        <w:pStyle w:val="22"/>
        <w:rPr>
          <w:highlight w:val="yellow"/>
          <w:lang w:val="en-US"/>
        </w:rPr>
      </w:pPr>
    </w:p>
    <w:sectPr w:rsidR="00335291" w:rsidRPr="009D4FC3" w:rsidSect="00B41F0C">
      <w:headerReference w:type="default" r:id="rId14"/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A5CE" w14:textId="77777777" w:rsidR="00E93551" w:rsidRDefault="00E93551" w:rsidP="00E070CB">
      <w:pPr>
        <w:spacing w:line="240" w:lineRule="auto"/>
      </w:pPr>
      <w:r>
        <w:separator/>
      </w:r>
    </w:p>
    <w:p w14:paraId="4D88A7F3" w14:textId="77777777" w:rsidR="00E93551" w:rsidRDefault="00E93551"/>
    <w:p w14:paraId="0EA0067F" w14:textId="77777777" w:rsidR="00E93551" w:rsidRDefault="00E93551"/>
  </w:endnote>
  <w:endnote w:type="continuationSeparator" w:id="0">
    <w:p w14:paraId="48237F51" w14:textId="77777777" w:rsidR="00E93551" w:rsidRDefault="00E93551" w:rsidP="00E070CB">
      <w:pPr>
        <w:spacing w:line="240" w:lineRule="auto"/>
      </w:pPr>
      <w:r>
        <w:continuationSeparator/>
      </w:r>
    </w:p>
    <w:p w14:paraId="14D81674" w14:textId="77777777" w:rsidR="00E93551" w:rsidRDefault="00E93551"/>
    <w:p w14:paraId="40E21351" w14:textId="77777777" w:rsidR="00E93551" w:rsidRDefault="00E935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141CB8A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0941F" w14:textId="77777777" w:rsidR="00E93551" w:rsidRDefault="00E93551" w:rsidP="00E070CB">
      <w:pPr>
        <w:spacing w:line="240" w:lineRule="auto"/>
      </w:pPr>
      <w:r>
        <w:separator/>
      </w:r>
    </w:p>
    <w:p w14:paraId="252F286E" w14:textId="77777777" w:rsidR="00E93551" w:rsidRDefault="00E93551"/>
    <w:p w14:paraId="1D2EBC29" w14:textId="77777777" w:rsidR="00E93551" w:rsidRDefault="00E93551"/>
  </w:footnote>
  <w:footnote w:type="continuationSeparator" w:id="0">
    <w:p w14:paraId="6CD452EC" w14:textId="77777777" w:rsidR="00E93551" w:rsidRDefault="00E93551" w:rsidP="00E070CB">
      <w:pPr>
        <w:spacing w:line="240" w:lineRule="auto"/>
      </w:pPr>
      <w:r>
        <w:continuationSeparator/>
      </w:r>
    </w:p>
    <w:p w14:paraId="287E0D90" w14:textId="77777777" w:rsidR="00E93551" w:rsidRDefault="00E93551"/>
    <w:p w14:paraId="06DB2176" w14:textId="77777777" w:rsidR="00E93551" w:rsidRDefault="00E935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BC34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B1841"/>
    <w:multiLevelType w:val="hybridMultilevel"/>
    <w:tmpl w:val="71DEB0A6"/>
    <w:lvl w:ilvl="0" w:tplc="E9D07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F432C66"/>
    <w:multiLevelType w:val="hybridMultilevel"/>
    <w:tmpl w:val="0B065EEE"/>
    <w:lvl w:ilvl="0" w:tplc="59CAFE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A2AD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1824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6A16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5E2B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D4657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128D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3E25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7296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AA96F3D"/>
    <w:multiLevelType w:val="multilevel"/>
    <w:tmpl w:val="602ABC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C2613"/>
    <w:multiLevelType w:val="multilevel"/>
    <w:tmpl w:val="CA3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6DE8"/>
    <w:multiLevelType w:val="multilevel"/>
    <w:tmpl w:val="397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C3A48"/>
    <w:multiLevelType w:val="multilevel"/>
    <w:tmpl w:val="4EDE2F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67549"/>
    <w:multiLevelType w:val="hybridMultilevel"/>
    <w:tmpl w:val="AC26D24C"/>
    <w:lvl w:ilvl="0" w:tplc="E9D07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972467"/>
    <w:multiLevelType w:val="multilevel"/>
    <w:tmpl w:val="26F4A3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02AB7"/>
    <w:multiLevelType w:val="multilevel"/>
    <w:tmpl w:val="E1C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9540C12"/>
    <w:multiLevelType w:val="multilevel"/>
    <w:tmpl w:val="CB6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A1E35"/>
    <w:multiLevelType w:val="multilevel"/>
    <w:tmpl w:val="36C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A592E"/>
    <w:multiLevelType w:val="multilevel"/>
    <w:tmpl w:val="C9F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871DA"/>
    <w:multiLevelType w:val="multilevel"/>
    <w:tmpl w:val="2EAA8F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A0087"/>
    <w:multiLevelType w:val="multilevel"/>
    <w:tmpl w:val="F53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33ADC"/>
    <w:multiLevelType w:val="multilevel"/>
    <w:tmpl w:val="B55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952F6"/>
    <w:multiLevelType w:val="multilevel"/>
    <w:tmpl w:val="FA7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23560"/>
    <w:multiLevelType w:val="multilevel"/>
    <w:tmpl w:val="4FD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D11EE"/>
    <w:multiLevelType w:val="multilevel"/>
    <w:tmpl w:val="99A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A5C48"/>
    <w:multiLevelType w:val="multilevel"/>
    <w:tmpl w:val="726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E9F4A83"/>
    <w:multiLevelType w:val="multilevel"/>
    <w:tmpl w:val="A94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0E74D7C"/>
    <w:multiLevelType w:val="multilevel"/>
    <w:tmpl w:val="29D2D4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F3A1D"/>
    <w:multiLevelType w:val="multilevel"/>
    <w:tmpl w:val="E22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4CE4514"/>
    <w:multiLevelType w:val="multilevel"/>
    <w:tmpl w:val="7E888E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06BD0"/>
    <w:multiLevelType w:val="multilevel"/>
    <w:tmpl w:val="91A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34EAF"/>
    <w:multiLevelType w:val="multilevel"/>
    <w:tmpl w:val="838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DCB3987"/>
    <w:multiLevelType w:val="multilevel"/>
    <w:tmpl w:val="75888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3113C"/>
    <w:multiLevelType w:val="multilevel"/>
    <w:tmpl w:val="B8B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86419">
    <w:abstractNumId w:val="0"/>
  </w:num>
  <w:num w:numId="2" w16cid:durableId="1965310794">
    <w:abstractNumId w:val="11"/>
  </w:num>
  <w:num w:numId="3" w16cid:durableId="1752268653">
    <w:abstractNumId w:val="27"/>
  </w:num>
  <w:num w:numId="4" w16cid:durableId="1610701172">
    <w:abstractNumId w:val="25"/>
  </w:num>
  <w:num w:numId="5" w16cid:durableId="236598921">
    <w:abstractNumId w:val="30"/>
  </w:num>
  <w:num w:numId="6" w16cid:durableId="1606812799">
    <w:abstractNumId w:val="14"/>
  </w:num>
  <w:num w:numId="7" w16cid:durableId="281882187">
    <w:abstractNumId w:val="2"/>
  </w:num>
  <w:num w:numId="8" w16cid:durableId="1322585679">
    <w:abstractNumId w:val="3"/>
  </w:num>
  <w:num w:numId="9" w16cid:durableId="1163855014">
    <w:abstractNumId w:val="5"/>
  </w:num>
  <w:num w:numId="10" w16cid:durableId="16232627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1568202">
    <w:abstractNumId w:val="34"/>
  </w:num>
  <w:num w:numId="12" w16cid:durableId="1689601264">
    <w:abstractNumId w:val="26"/>
  </w:num>
  <w:num w:numId="13" w16cid:durableId="637802075">
    <w:abstractNumId w:val="32"/>
  </w:num>
  <w:num w:numId="14" w16cid:durableId="1143232039">
    <w:abstractNumId w:val="20"/>
  </w:num>
  <w:num w:numId="15" w16cid:durableId="1050688243">
    <w:abstractNumId w:val="7"/>
  </w:num>
  <w:num w:numId="16" w16cid:durableId="667367464">
    <w:abstractNumId w:val="16"/>
  </w:num>
  <w:num w:numId="17" w16cid:durableId="1779642882">
    <w:abstractNumId w:val="4"/>
  </w:num>
  <w:num w:numId="18" w16cid:durableId="1587573284">
    <w:abstractNumId w:val="8"/>
  </w:num>
  <w:num w:numId="19" w16cid:durableId="1136030302">
    <w:abstractNumId w:val="13"/>
  </w:num>
  <w:num w:numId="20" w16cid:durableId="1518423691">
    <w:abstractNumId w:val="21"/>
  </w:num>
  <w:num w:numId="21" w16cid:durableId="12726898">
    <w:abstractNumId w:val="35"/>
  </w:num>
  <w:num w:numId="22" w16cid:durableId="999819622">
    <w:abstractNumId w:val="36"/>
  </w:num>
  <w:num w:numId="23" w16cid:durableId="1776095415">
    <w:abstractNumId w:val="19"/>
  </w:num>
  <w:num w:numId="24" w16cid:durableId="924076312">
    <w:abstractNumId w:val="15"/>
  </w:num>
  <w:num w:numId="25" w16cid:durableId="95714075">
    <w:abstractNumId w:val="18"/>
  </w:num>
  <w:num w:numId="26" w16cid:durableId="839926952">
    <w:abstractNumId w:val="12"/>
  </w:num>
  <w:num w:numId="27" w16cid:durableId="1155609877">
    <w:abstractNumId w:val="28"/>
  </w:num>
  <w:num w:numId="28" w16cid:durableId="2020155061">
    <w:abstractNumId w:val="24"/>
  </w:num>
  <w:num w:numId="29" w16cid:durableId="300967051">
    <w:abstractNumId w:val="17"/>
  </w:num>
  <w:num w:numId="30" w16cid:durableId="276375339">
    <w:abstractNumId w:val="23"/>
  </w:num>
  <w:num w:numId="31" w16cid:durableId="399711946">
    <w:abstractNumId w:val="29"/>
  </w:num>
  <w:num w:numId="32" w16cid:durableId="1781028026">
    <w:abstractNumId w:val="22"/>
  </w:num>
  <w:num w:numId="33" w16cid:durableId="1798985173">
    <w:abstractNumId w:val="10"/>
  </w:num>
  <w:num w:numId="34" w16cid:durableId="59597657">
    <w:abstractNumId w:val="1"/>
  </w:num>
  <w:num w:numId="35" w16cid:durableId="1143696619">
    <w:abstractNumId w:val="33"/>
  </w:num>
  <w:num w:numId="36" w16cid:durableId="1693144531">
    <w:abstractNumId w:val="31"/>
  </w:num>
  <w:num w:numId="37" w16cid:durableId="627705463">
    <w:abstractNumId w:val="9"/>
  </w:num>
  <w:num w:numId="38" w16cid:durableId="1386639435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D7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62D7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75AA0"/>
    <w:rsid w:val="00276732"/>
    <w:rsid w:val="00297DFF"/>
    <w:rsid w:val="002A0669"/>
    <w:rsid w:val="002A22A3"/>
    <w:rsid w:val="002A2E5C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6FD1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35291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587B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37E5A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B747E"/>
    <w:rsid w:val="006C183F"/>
    <w:rsid w:val="006C277E"/>
    <w:rsid w:val="006C3122"/>
    <w:rsid w:val="006C6A1D"/>
    <w:rsid w:val="006C6C72"/>
    <w:rsid w:val="006D623D"/>
    <w:rsid w:val="006E193D"/>
    <w:rsid w:val="006E2B61"/>
    <w:rsid w:val="006F3B62"/>
    <w:rsid w:val="0070042B"/>
    <w:rsid w:val="00706D90"/>
    <w:rsid w:val="007155A2"/>
    <w:rsid w:val="00716304"/>
    <w:rsid w:val="00720AAA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226D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0280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0A87"/>
    <w:rsid w:val="009B2533"/>
    <w:rsid w:val="009B6E56"/>
    <w:rsid w:val="009C66A2"/>
    <w:rsid w:val="009D4FC3"/>
    <w:rsid w:val="009D6841"/>
    <w:rsid w:val="009E5964"/>
    <w:rsid w:val="009F5902"/>
    <w:rsid w:val="00A01F53"/>
    <w:rsid w:val="00A01F85"/>
    <w:rsid w:val="00A04132"/>
    <w:rsid w:val="00A05BA2"/>
    <w:rsid w:val="00A173E6"/>
    <w:rsid w:val="00A17F93"/>
    <w:rsid w:val="00A31998"/>
    <w:rsid w:val="00A37BF3"/>
    <w:rsid w:val="00A45D4F"/>
    <w:rsid w:val="00A45E28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096C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62938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E66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3551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2928"/>
    <w:rsid w:val="00EE3BC3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DD520"/>
  <w15:docId w15:val="{3BE892D1-33D7-458C-A5E8-060FAD52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EE3BC3"/>
    <w:pPr>
      <w:ind w:left="720"/>
      <w:contextualSpacing/>
    </w:pPr>
  </w:style>
  <w:style w:type="character" w:styleId="af6">
    <w:name w:val="Unresolved Mention"/>
    <w:basedOn w:val="a0"/>
    <w:uiPriority w:val="99"/>
    <w:semiHidden/>
    <w:unhideWhenUsed/>
    <w:rsid w:val="009D4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/" TargetMode="External"/><Relationship Id="rId13" Type="http://schemas.openxmlformats.org/officeDocument/2006/relationships/hyperlink" Target="https://docs.github.com/action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rumguides.or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.12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mongod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Downloads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\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1643</TotalTime>
  <Pages>10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</dc:creator>
  <cp:keywords/>
  <dc:description/>
  <cp:lastModifiedBy>Юрченко Станислав Вячеславович</cp:lastModifiedBy>
  <cp:revision>14</cp:revision>
  <dcterms:created xsi:type="dcterms:W3CDTF">2025-05-25T08:23:00Z</dcterms:created>
  <dcterms:modified xsi:type="dcterms:W3CDTF">2025-05-26T15:18:00Z</dcterms:modified>
</cp:coreProperties>
</file>