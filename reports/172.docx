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F156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F941C3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00BA87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A4A2A4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A44D236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3D415B7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F5E321B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2BB4FBCB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592C673F" w14:textId="77777777" w:rsidR="009F5902" w:rsidRPr="00306C45" w:rsidRDefault="009F5902" w:rsidP="009F5902">
      <w:pPr>
        <w:spacing w:line="276" w:lineRule="auto"/>
        <w:jc w:val="center"/>
      </w:pPr>
    </w:p>
    <w:p w14:paraId="1781C73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3341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B2EE7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72177B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FB8687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4AF6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2A9CB6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CDEB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FCFCB4B" w14:textId="77777777" w:rsidR="00555A0E" w:rsidRPr="00555A0E" w:rsidRDefault="009F5902" w:rsidP="00555A0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55A0E" w:rsidRPr="00C81384">
        <w:rPr>
          <w:rFonts w:ascii="Times New Roman" w:hAnsi="Times New Roman" w:cs="Times New Roman"/>
          <w:sz w:val="28"/>
          <w:szCs w:val="28"/>
        </w:rPr>
        <w:t xml:space="preserve">«Разработка системы </w:t>
      </w:r>
      <w:r w:rsidR="00555A0E">
        <w:rPr>
          <w:rFonts w:ascii="Times New Roman" w:hAnsi="Times New Roman" w:cs="Times New Roman"/>
          <w:sz w:val="28"/>
          <w:szCs w:val="28"/>
        </w:rPr>
        <w:t>«</w:t>
      </w:r>
      <w:r w:rsidR="00555A0E" w:rsidRPr="00C81384">
        <w:rPr>
          <w:rFonts w:ascii="Times New Roman" w:hAnsi="Times New Roman" w:cs="Times New Roman"/>
          <w:sz w:val="28"/>
          <w:szCs w:val="28"/>
        </w:rPr>
        <w:t>Доступный туризм</w:t>
      </w:r>
      <w:r w:rsidR="00555A0E">
        <w:rPr>
          <w:rFonts w:ascii="Times New Roman" w:hAnsi="Times New Roman" w:cs="Times New Roman"/>
          <w:sz w:val="28"/>
          <w:szCs w:val="28"/>
        </w:rPr>
        <w:t>»</w:t>
      </w:r>
      <w:r w:rsidR="00555A0E" w:rsidRPr="00C81384">
        <w:rPr>
          <w:rFonts w:ascii="Times New Roman" w:hAnsi="Times New Roman" w:cs="Times New Roman"/>
          <w:sz w:val="28"/>
          <w:szCs w:val="28"/>
        </w:rPr>
        <w:t>»</w:t>
      </w:r>
    </w:p>
    <w:p w14:paraId="53E5B245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F4DCD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5C9849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0763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F2E76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A43DB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DFC95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3C6CE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7"/>
        <w:gridCol w:w="4039"/>
      </w:tblGrid>
      <w:tr w:rsidR="00555A0E" w:rsidRPr="00534870" w14:paraId="24369F8E" w14:textId="77777777" w:rsidTr="006F7A74">
        <w:trPr>
          <w:trHeight w:val="195"/>
        </w:trPr>
        <w:tc>
          <w:tcPr>
            <w:tcW w:w="5317" w:type="dxa"/>
          </w:tcPr>
          <w:p w14:paraId="089575B0" w14:textId="77777777" w:rsidR="00555A0E" w:rsidRPr="00C21D7C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  <w:r w:rsidRPr="00C813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bottom w:val="single" w:sz="4" w:space="0" w:color="auto"/>
            </w:tcBorders>
            <w:vAlign w:val="center"/>
          </w:tcPr>
          <w:p w14:paraId="68D09024" w14:textId="43290A6F" w:rsidR="00555A0E" w:rsidRPr="00534870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Кошелев Антон Александрович</w:t>
            </w:r>
          </w:p>
        </w:tc>
      </w:tr>
      <w:tr w:rsidR="00555A0E" w:rsidRPr="00534870" w14:paraId="56C42B34" w14:textId="77777777" w:rsidTr="006F7A74">
        <w:trPr>
          <w:trHeight w:val="195"/>
        </w:trPr>
        <w:tc>
          <w:tcPr>
            <w:tcW w:w="5317" w:type="dxa"/>
          </w:tcPr>
          <w:p w14:paraId="5E93C255" w14:textId="77777777" w:rsidR="00555A0E" w:rsidRPr="002F2CA6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уратор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  <w:r w:rsidRPr="00C813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Фамилия И.О. </w:t>
            </w:r>
          </w:p>
        </w:tc>
        <w:tc>
          <w:tcPr>
            <w:tcW w:w="4039" w:type="dxa"/>
            <w:tcBorders>
              <w:top w:val="single" w:sz="4" w:space="0" w:color="auto"/>
            </w:tcBorders>
            <w:vAlign w:val="center"/>
          </w:tcPr>
          <w:p w14:paraId="6593161C" w14:textId="77777777" w:rsidR="00555A0E" w:rsidRPr="002F2CA6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Кошелев Антон Александрович</w:t>
            </w:r>
          </w:p>
        </w:tc>
      </w:tr>
      <w:tr w:rsidR="00555A0E" w:rsidRPr="00534870" w14:paraId="495B8F7C" w14:textId="77777777" w:rsidTr="006F7A74">
        <w:trPr>
          <w:trHeight w:val="195"/>
        </w:trPr>
        <w:tc>
          <w:tcPr>
            <w:tcW w:w="5317" w:type="dxa"/>
          </w:tcPr>
          <w:p w14:paraId="3EBA4D79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384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ученая степень, ученое звание, должность</w:t>
            </w:r>
          </w:p>
        </w:tc>
        <w:tc>
          <w:tcPr>
            <w:tcW w:w="4039" w:type="dxa"/>
            <w:tcBorders>
              <w:top w:val="single" w:sz="4" w:space="0" w:color="auto"/>
            </w:tcBorders>
            <w:vAlign w:val="center"/>
          </w:tcPr>
          <w:p w14:paraId="0C3ADDCC" w14:textId="77777777" w:rsidR="00555A0E" w:rsidRPr="002F2CA6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Кандидат физико-</w:t>
            </w:r>
            <w:proofErr w:type="spellStart"/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математиче</w:t>
            </w:r>
            <w:proofErr w:type="spellEnd"/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555A0E" w:rsidRPr="00534870" w14:paraId="0191F6F8" w14:textId="77777777" w:rsidTr="006F7A74">
        <w:trPr>
          <w:trHeight w:val="195"/>
        </w:trPr>
        <w:tc>
          <w:tcPr>
            <w:tcW w:w="5317" w:type="dxa"/>
          </w:tcPr>
          <w:p w14:paraId="589C609C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9" w:type="dxa"/>
            <w:tcBorders>
              <w:top w:val="single" w:sz="4" w:space="0" w:color="auto"/>
            </w:tcBorders>
            <w:vAlign w:val="center"/>
          </w:tcPr>
          <w:p w14:paraId="02333557" w14:textId="77777777" w:rsidR="00555A0E" w:rsidRPr="002F2CA6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наук.</w:t>
            </w: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Доцент кафедры</w:t>
            </w:r>
          </w:p>
        </w:tc>
      </w:tr>
      <w:tr w:rsidR="00555A0E" w:rsidRPr="00534870" w14:paraId="1DF71594" w14:textId="77777777" w:rsidTr="006F7A74">
        <w:trPr>
          <w:trHeight w:val="195"/>
        </w:trPr>
        <w:tc>
          <w:tcPr>
            <w:tcW w:w="5317" w:type="dxa"/>
          </w:tcPr>
          <w:p w14:paraId="57BC2997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457BE" w14:textId="77777777" w:rsidR="00555A0E" w:rsidRPr="002F2CA6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высокопроизводительных</w:t>
            </w:r>
          </w:p>
        </w:tc>
      </w:tr>
      <w:tr w:rsidR="00555A0E" w:rsidRPr="00534870" w14:paraId="12F99463" w14:textId="77777777" w:rsidTr="006F7A74">
        <w:trPr>
          <w:trHeight w:val="195"/>
        </w:trPr>
        <w:tc>
          <w:tcPr>
            <w:tcW w:w="5317" w:type="dxa"/>
          </w:tcPr>
          <w:p w14:paraId="2B03846A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BB272" w14:textId="77777777" w:rsidR="00555A0E" w:rsidRPr="002F2CA6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2C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компьютерных технологий</w:t>
            </w:r>
          </w:p>
        </w:tc>
      </w:tr>
      <w:tr w:rsidR="00555A0E" w:rsidRPr="00534870" w14:paraId="3AFAA4B1" w14:textId="77777777" w:rsidTr="006F7A74">
        <w:trPr>
          <w:trHeight w:val="549"/>
        </w:trPr>
        <w:tc>
          <w:tcPr>
            <w:tcW w:w="5317" w:type="dxa"/>
          </w:tcPr>
          <w:p w14:paraId="0BBE4CB2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47B5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ТриТрек</w:t>
            </w:r>
            <w:proofErr w:type="spellEnd"/>
            <w:r w:rsidRPr="00547B5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»</w:t>
            </w:r>
          </w:p>
        </w:tc>
        <w:tc>
          <w:tcPr>
            <w:tcW w:w="4039" w:type="dxa"/>
            <w:tcBorders>
              <w:top w:val="single" w:sz="4" w:space="0" w:color="auto"/>
            </w:tcBorders>
            <w:vAlign w:val="center"/>
          </w:tcPr>
          <w:p w14:paraId="1E90FB05" w14:textId="77777777" w:rsidR="00555A0E" w:rsidRPr="00534870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55A0E" w:rsidRPr="00534870" w14:paraId="7D38058D" w14:textId="77777777" w:rsidTr="006F7A74">
        <w:trPr>
          <w:trHeight w:val="549"/>
        </w:trPr>
        <w:tc>
          <w:tcPr>
            <w:tcW w:w="5317" w:type="dxa"/>
          </w:tcPr>
          <w:p w14:paraId="3C8CE4C8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3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bottom w:val="single" w:sz="4" w:space="0" w:color="auto"/>
            </w:tcBorders>
            <w:vAlign w:val="center"/>
          </w:tcPr>
          <w:p w14:paraId="04319544" w14:textId="77777777" w:rsidR="00555A0E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Полежаев Арсений Леонидович</w:t>
            </w:r>
          </w:p>
        </w:tc>
      </w:tr>
      <w:tr w:rsidR="00555A0E" w:rsidRPr="00534870" w14:paraId="09BBB663" w14:textId="77777777" w:rsidTr="006F7A74">
        <w:trPr>
          <w:trHeight w:val="311"/>
        </w:trPr>
        <w:tc>
          <w:tcPr>
            <w:tcW w:w="5317" w:type="dxa"/>
          </w:tcPr>
          <w:p w14:paraId="6939E6BC" w14:textId="77777777" w:rsidR="00555A0E" w:rsidRPr="00534870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3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5A584" w14:textId="77777777" w:rsidR="00555A0E" w:rsidRPr="00534870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Новоселов Евгений Дмитриевич</w:t>
            </w:r>
          </w:p>
        </w:tc>
      </w:tr>
      <w:tr w:rsidR="00555A0E" w:rsidRPr="00534870" w14:paraId="0DFC55AA" w14:textId="77777777" w:rsidTr="006F7A74">
        <w:trPr>
          <w:trHeight w:val="445"/>
        </w:trPr>
        <w:tc>
          <w:tcPr>
            <w:tcW w:w="5317" w:type="dxa"/>
          </w:tcPr>
          <w:p w14:paraId="0150AA24" w14:textId="77777777" w:rsidR="00555A0E" w:rsidRPr="00C81384" w:rsidRDefault="00555A0E" w:rsidP="006F7A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3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BE712" w14:textId="77777777" w:rsidR="00555A0E" w:rsidRPr="00534870" w:rsidRDefault="00555A0E" w:rsidP="006F7A74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Людиновсков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Вадим Сергеевич</w:t>
            </w:r>
          </w:p>
        </w:tc>
      </w:tr>
    </w:tbl>
    <w:p w14:paraId="7A48EAE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9661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7E0155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3505DB38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3CB7B5CE" w14:textId="77777777" w:rsidR="00C70832" w:rsidRPr="00C70832" w:rsidRDefault="00C70832" w:rsidP="00C70832">
      <w:pPr>
        <w:pStyle w:val="22"/>
        <w:ind w:firstLine="0"/>
        <w:jc w:val="center"/>
      </w:pPr>
    </w:p>
    <w:p w14:paraId="3C15651F" w14:textId="4E36CC9A" w:rsidR="0031152D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31152D">
        <w:rPr>
          <w:noProof/>
        </w:rPr>
        <w:t>ВВЕДЕНИЕ</w:t>
      </w:r>
      <w:r w:rsidR="0031152D">
        <w:rPr>
          <w:noProof/>
        </w:rPr>
        <w:tab/>
      </w:r>
      <w:r w:rsidR="0031152D">
        <w:rPr>
          <w:noProof/>
        </w:rPr>
        <w:fldChar w:fldCharType="begin"/>
      </w:r>
      <w:r w:rsidR="0031152D">
        <w:rPr>
          <w:noProof/>
        </w:rPr>
        <w:instrText xml:space="preserve"> PAGEREF _Toc199219605 \h </w:instrText>
      </w:r>
      <w:r w:rsidR="0031152D">
        <w:rPr>
          <w:noProof/>
        </w:rPr>
      </w:r>
      <w:r w:rsidR="0031152D">
        <w:rPr>
          <w:noProof/>
        </w:rPr>
        <w:fldChar w:fldCharType="separate"/>
      </w:r>
      <w:r w:rsidR="0031152D">
        <w:rPr>
          <w:noProof/>
        </w:rPr>
        <w:t>4</w:t>
      </w:r>
      <w:r w:rsidR="0031152D">
        <w:rPr>
          <w:noProof/>
        </w:rPr>
        <w:fldChar w:fldCharType="end"/>
      </w:r>
    </w:p>
    <w:p w14:paraId="1BD51B46" w14:textId="6FBD7C8E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840B12" w14:textId="4471F699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1.1 Роли и вклад участников команды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A985AF" w14:textId="1562E4E3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1.1.1 Арсений (тимлид, разработчик)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7A63BD" w14:textId="0C69F028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1.1.2 Евгений (разработчик)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512957" w14:textId="60E2BBA0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1.1.3 Вадим (дизайнер)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ABED15" w14:textId="5F8AB4CA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1.2 Разбор требований заказчика и пользователей к программному продукту. Формирование backlog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7B32FD9" w14:textId="1501EAC3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1.3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03F5CEB" w14:textId="6212D80C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1.3.1 Анализ целевой аудитории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9DC68FB" w14:textId="574677C7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1.3.2 Обзор конкурентов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B43535" w14:textId="098CA8BE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1.3.3 Выводы по результатам анализа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76A0BCB" w14:textId="47CD9955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1.4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5346E8" w14:textId="78D8F603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1.4.1 Технологический стек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D41C27" w14:textId="4D6536F0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1.4.2 Компоненты и связи между ними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F48F755" w14:textId="03390BE9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1.4.3 Обоснование архитектурного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D4558B0" w14:textId="531CC4D2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1.5 Методология разработки и процесс реализации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868257D" w14:textId="3EE90307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0F6B9A">
        <w:rPr>
          <w:noProof/>
          <w:highlight w:val="yellow"/>
        </w:rPr>
        <w:t>2 Основная часть должна содержать: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73062D" w14:textId="774019F2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Общие требования по оформлению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DC0B70D" w14:textId="138B0C16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4 Оформление заголовка 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3B4B3C" w14:textId="097233C5" w:rsidR="0031152D" w:rsidRDefault="0031152D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4.1 Оформление заголовка подраздела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EC20AA7" w14:textId="3DDE8BF8" w:rsidR="0031152D" w:rsidRDefault="0031152D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4.1.1 Оформление заголовка пункта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1F5194" w14:textId="3913DCB1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5 Оформление оглавления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897B59" w14:textId="4CF3A7F4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6 Оформление списков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E4DE456" w14:textId="1967405E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7 Оформление изображений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D3DC3BC" w14:textId="67A4B0FD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8 Оформление таблиц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58ACCF4" w14:textId="1F60D501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9 Оформление листингов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8E57553" w14:textId="60D85D85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10 Оформление формул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5D2ABF8" w14:textId="7FBACE61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lastRenderedPageBreak/>
        <w:t>11 Оформление списка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E1C397C" w14:textId="53214BC8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12 Оформление приложений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BD63591" w14:textId="29288EE8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3D1EE9D" w14:textId="1EDE02B7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7BBEF74" w14:textId="7C639AC7" w:rsidR="0031152D" w:rsidRDefault="0031152D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0F6B9A">
        <w:rPr>
          <w:caps/>
          <w:noProof/>
        </w:rPr>
        <w:t>Приложение A</w:t>
      </w:r>
      <w:r>
        <w:rPr>
          <w:noProof/>
        </w:rPr>
        <w:t xml:space="preserve"> (обязательное)  Название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_Toc199219636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CCE57D0" w14:textId="4FDDF6A1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730BA9EA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19605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0AC9FA74" w14:textId="086DC641" w:rsidR="00555A0E" w:rsidRDefault="00555A0E" w:rsidP="00555A0E">
      <w:pPr>
        <w:pStyle w:val="22"/>
      </w:pPr>
      <w:r>
        <w:t xml:space="preserve">Современный ритм жизни делает доступ к туризму и спорту важной частью повышения качества жизни населения. В условиях высокой </w:t>
      </w:r>
      <w:r>
        <w:t>популярности</w:t>
      </w:r>
      <w:r>
        <w:t xml:space="preserve"> ГТО и роста интереса к активным видам отдыха, предложенное решение помогает объединить потребности населения в удобном и </w:t>
      </w:r>
      <w:r>
        <w:t>доступном</w:t>
      </w:r>
      <w:r>
        <w:t xml:space="preserve"> инструменте для планирования туристических маршрутов, соответствующих нормативам.</w:t>
      </w:r>
    </w:p>
    <w:p w14:paraId="0199F70E" w14:textId="2961B248" w:rsidR="00555A0E" w:rsidRDefault="00555A0E" w:rsidP="00555A0E">
      <w:pPr>
        <w:pStyle w:val="22"/>
      </w:pPr>
      <w:r>
        <w:t xml:space="preserve">Цель проекта — разработка системы, которая способствует </w:t>
      </w:r>
      <w:r>
        <w:t>популяризации</w:t>
      </w:r>
      <w:r>
        <w:t xml:space="preserve"> туризма и физической активности, помогает пользователям выбирать подходящие туристические маршруты для успешной сдачи норматива ГТО.</w:t>
      </w:r>
    </w:p>
    <w:p w14:paraId="0AA78F6F" w14:textId="77777777" w:rsidR="00555A0E" w:rsidRDefault="00555A0E" w:rsidP="00555A0E">
      <w:pPr>
        <w:pStyle w:val="22"/>
      </w:pPr>
      <w:r>
        <w:t>Для достижения этой цели были поставлены следующие задачи:</w:t>
      </w:r>
    </w:p>
    <w:p w14:paraId="59364368" w14:textId="7E9D9856" w:rsidR="00555A0E" w:rsidRDefault="004E4116" w:rsidP="00555A0E">
      <w:pPr>
        <w:pStyle w:val="52"/>
      </w:pPr>
      <w:r>
        <w:t>с</w:t>
      </w:r>
      <w:r w:rsidR="00555A0E">
        <w:t>оздать функционал для фильтрации и сортировки маршрутов по ключевым параметрам (уровень сложности, продолжительност</w:t>
      </w:r>
      <w:r w:rsidR="00555A0E">
        <w:t>ь</w:t>
      </w:r>
      <w:r w:rsidR="00555A0E">
        <w:t xml:space="preserve"> в часах и протяженность в километрах)</w:t>
      </w:r>
      <w:r>
        <w:t>,</w:t>
      </w:r>
    </w:p>
    <w:p w14:paraId="11C4C6F6" w14:textId="1A5F523C" w:rsidR="00555A0E" w:rsidRDefault="004E4116" w:rsidP="00555A0E">
      <w:pPr>
        <w:pStyle w:val="52"/>
      </w:pPr>
      <w:r>
        <w:t>р</w:t>
      </w:r>
      <w:r w:rsidR="00555A0E">
        <w:t>азработать администраторскую панель для удобного ввода данных о маршрутах</w:t>
      </w:r>
      <w:r>
        <w:t>,</w:t>
      </w:r>
    </w:p>
    <w:p w14:paraId="451182D0" w14:textId="7C14EC3C" w:rsidR="00555A0E" w:rsidRDefault="004E4116" w:rsidP="00555A0E">
      <w:pPr>
        <w:pStyle w:val="52"/>
      </w:pPr>
      <w:r>
        <w:t>и</w:t>
      </w:r>
      <w:r w:rsidR="00555A0E">
        <w:t xml:space="preserve">нтегрировать </w:t>
      </w:r>
      <w:r w:rsidR="00555A0E">
        <w:t xml:space="preserve">функционал импорта и экспорта базы данных маршрутов в виде файла-таблицы расширения </w:t>
      </w:r>
      <w:r w:rsidR="00555A0E" w:rsidRPr="00555A0E">
        <w:t>.</w:t>
      </w:r>
      <w:r w:rsidR="00555A0E">
        <w:rPr>
          <w:lang w:val="en-US"/>
        </w:rPr>
        <w:t>xlsx</w:t>
      </w:r>
      <w:r>
        <w:t>,</w:t>
      </w:r>
    </w:p>
    <w:p w14:paraId="4BD44F49" w14:textId="26A1382F" w:rsidR="00555A0E" w:rsidRDefault="004E4116" w:rsidP="00555A0E">
      <w:pPr>
        <w:pStyle w:val="52"/>
      </w:pPr>
      <w:r>
        <w:t>р</w:t>
      </w:r>
      <w:r w:rsidR="00555A0E">
        <w:t xml:space="preserve">азработать </w:t>
      </w:r>
      <w:r w:rsidR="00555A0E">
        <w:t xml:space="preserve">адаптивный </w:t>
      </w:r>
      <w:r w:rsidR="00555A0E">
        <w:t xml:space="preserve">дизайн сайта, который соответствует </w:t>
      </w:r>
      <w:r w:rsidR="00555A0E">
        <w:t>потребностям</w:t>
      </w:r>
      <w:r w:rsidR="00555A0E">
        <w:t xml:space="preserve"> целевой аудитории.</w:t>
      </w:r>
    </w:p>
    <w:p w14:paraId="2AF288AD" w14:textId="533E16BD" w:rsidR="00555A0E" w:rsidRPr="00555A0E" w:rsidRDefault="00555A0E" w:rsidP="00555A0E">
      <w:pPr>
        <w:pStyle w:val="22"/>
        <w:rPr>
          <w:lang w:val="en-US"/>
        </w:rPr>
      </w:pPr>
      <w:r>
        <w:t xml:space="preserve">Проект ориентирован на индивидуальных пользователей, которые планируют туристические походы для выполнения норматива ГТО «Туристский поход с проверкой туристских навыков» в Свердловской </w:t>
      </w:r>
      <w:r>
        <w:t>области</w:t>
      </w:r>
      <w:r>
        <w:t>.</w:t>
      </w:r>
    </w:p>
    <w:p w14:paraId="73F25B98" w14:textId="30892E76" w:rsidR="00555A0E" w:rsidRDefault="00555A0E" w:rsidP="00555A0E">
      <w:pPr>
        <w:pStyle w:val="22"/>
      </w:pPr>
      <w:r>
        <w:t>Ожидаемые результаты:</w:t>
      </w:r>
    </w:p>
    <w:p w14:paraId="2FC14E2E" w14:textId="4C8EB328" w:rsidR="00555A0E" w:rsidRDefault="004E4116" w:rsidP="00555A0E">
      <w:pPr>
        <w:pStyle w:val="53"/>
      </w:pPr>
      <w:r>
        <w:t>у</w:t>
      </w:r>
      <w:r w:rsidR="00555A0E">
        <w:t>добная платформа для подбора туристических маршрутов</w:t>
      </w:r>
      <w:r>
        <w:t>,</w:t>
      </w:r>
    </w:p>
    <w:p w14:paraId="231BB39A" w14:textId="2C7D079C" w:rsidR="00555A0E" w:rsidRDefault="004E4116" w:rsidP="00555A0E">
      <w:pPr>
        <w:pStyle w:val="53"/>
      </w:pPr>
      <w:r>
        <w:t>у</w:t>
      </w:r>
      <w:r w:rsidR="00555A0E">
        <w:t>величение числа пользователей, активно сдающих нормативы ГТО</w:t>
      </w:r>
      <w:r>
        <w:t>,</w:t>
      </w:r>
    </w:p>
    <w:p w14:paraId="218270AB" w14:textId="522F8C48" w:rsidR="00B07C0B" w:rsidRPr="00B07C0B" w:rsidRDefault="004E4116" w:rsidP="00555A0E">
      <w:pPr>
        <w:pStyle w:val="53"/>
      </w:pPr>
      <w:r>
        <w:t>п</w:t>
      </w:r>
      <w:r w:rsidR="00555A0E">
        <w:t>овышение интереса к туристическим маршрутам Свердловской области</w:t>
      </w:r>
      <w:r>
        <w:t>.</w:t>
      </w:r>
    </w:p>
    <w:p w14:paraId="65AB4DAE" w14:textId="77777777" w:rsidR="00887174" w:rsidRPr="00B02DDA" w:rsidRDefault="005F7E15" w:rsidP="008A7843">
      <w:pPr>
        <w:pStyle w:val="12"/>
      </w:pPr>
      <w:bookmarkStart w:id="15" w:name="_Toc196862092"/>
      <w:bookmarkStart w:id="16" w:name="_Toc196862843"/>
      <w:bookmarkStart w:id="17" w:name="_Toc199219606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77CFEC44" w14:textId="04F6EE5C" w:rsidR="005F7E15" w:rsidRDefault="00092DA5" w:rsidP="00092DA5">
      <w:pPr>
        <w:pStyle w:val="13"/>
      </w:pPr>
      <w:bookmarkStart w:id="18" w:name="_Toc199219607"/>
      <w:r w:rsidRPr="00092DA5">
        <w:t>Роли и вклад участников команды проекта</w:t>
      </w:r>
      <w:bookmarkEnd w:id="18"/>
    </w:p>
    <w:p w14:paraId="17337DF3" w14:textId="77777777" w:rsidR="00092DA5" w:rsidRDefault="00092DA5" w:rsidP="00D468E3">
      <w:pPr>
        <w:pStyle w:val="14"/>
      </w:pPr>
      <w:bookmarkStart w:id="19" w:name="_Toc199219608"/>
      <w:r>
        <w:t>Арсений (тимлид, разработчик)</w:t>
      </w:r>
      <w:bookmarkEnd w:id="19"/>
    </w:p>
    <w:p w14:paraId="2D739B23" w14:textId="4C800E3E" w:rsidR="00092DA5" w:rsidRDefault="00092DA5" w:rsidP="00092DA5">
      <w:pPr>
        <w:pStyle w:val="22"/>
        <w:rPr>
          <w:lang w:eastAsia="en-US"/>
        </w:rPr>
      </w:pPr>
      <w:r>
        <w:rPr>
          <w:lang w:eastAsia="en-US"/>
        </w:rPr>
        <w:t>Как руководитель проекта, Арсений выполнял функции проектного менеджмента, включая планирование задач, распределение ответственности между участниками команды, контроль сроков выполнения, а также постоянную коммуникацию с заказчиком. Он организовал обратную связь с представителями Министерства молодежной политики Свердловской области</w:t>
      </w:r>
      <w:r>
        <w:rPr>
          <w:lang w:eastAsia="en-US"/>
        </w:rPr>
        <w:t xml:space="preserve"> при помощи куратора Кошелева Антона Александровича</w:t>
      </w:r>
      <w:r>
        <w:rPr>
          <w:lang w:eastAsia="en-US"/>
        </w:rPr>
        <w:t xml:space="preserve"> и запросил актуальные данные по туристическим маршрутам, что позволило</w:t>
      </w:r>
      <w:r>
        <w:rPr>
          <w:lang w:eastAsia="en-US"/>
        </w:rPr>
        <w:t xml:space="preserve"> бы</w:t>
      </w:r>
      <w:r>
        <w:rPr>
          <w:lang w:eastAsia="en-US"/>
        </w:rPr>
        <w:t xml:space="preserve"> актуализировать содержание базы данных проекта.</w:t>
      </w:r>
      <w:r>
        <w:rPr>
          <w:lang w:eastAsia="en-US"/>
        </w:rPr>
        <w:t xml:space="preserve"> Но на запрос, спустя полтора месяца,</w:t>
      </w:r>
      <w:r>
        <w:rPr>
          <w:lang w:eastAsia="en-US"/>
        </w:rPr>
        <w:t xml:space="preserve"> </w:t>
      </w:r>
      <w:r>
        <w:rPr>
          <w:lang w:eastAsia="en-US"/>
        </w:rPr>
        <w:t xml:space="preserve">никакого ответа не последовало, из-за чего использовались данные о маршрутах, найденные в открытом доступе. </w:t>
      </w:r>
      <w:r>
        <w:rPr>
          <w:lang w:eastAsia="en-US"/>
        </w:rPr>
        <w:t>Также Арсений принимал участие в разработке ключевого пользовательского функционала — системы фильтрации и сортировки маршрутов по уровню сложности, продолжительности и протяженности. Это позволило сделать сайт по-настоящему полезным инструментом для подбора маршрутов, подходящих под нормативы ГТО.</w:t>
      </w:r>
    </w:p>
    <w:p w14:paraId="49D559AB" w14:textId="77777777" w:rsidR="00092DA5" w:rsidRDefault="00092DA5" w:rsidP="00092DA5">
      <w:pPr>
        <w:pStyle w:val="22"/>
        <w:rPr>
          <w:lang w:eastAsia="en-US"/>
        </w:rPr>
      </w:pPr>
      <w:r>
        <w:rPr>
          <w:lang w:eastAsia="en-US"/>
        </w:rPr>
        <w:t xml:space="preserve">Кроме того, Арсений занимался разработкой запросов к большой языковой модели </w:t>
      </w:r>
      <w:proofErr w:type="spellStart"/>
      <w:r>
        <w:rPr>
          <w:lang w:eastAsia="en-US"/>
        </w:rPr>
        <w:t>Mistral</w:t>
      </w:r>
      <w:proofErr w:type="spellEnd"/>
      <w:r>
        <w:rPr>
          <w:lang w:eastAsia="en-US"/>
        </w:rPr>
        <w:t>, чтобы внедрить интеллектуальную модерацию комментариев пользователей. Хотя попытка реализации данного функционала столкнулась с техническими трудностями (проблема с кодировкой текста при работе с API модели), проделанная работа является основой для будущей автоматизации модерации на платформе. Также он оперативно устранял ошибки, возникшие в результате изменений архитектуры базы данных и интеграции нового функционала.</w:t>
      </w:r>
    </w:p>
    <w:p w14:paraId="1261CDA2" w14:textId="23930365" w:rsidR="00092DA5" w:rsidRDefault="00092DA5" w:rsidP="00D468E3">
      <w:pPr>
        <w:pStyle w:val="14"/>
      </w:pPr>
      <w:bookmarkStart w:id="20" w:name="_Toc199219609"/>
      <w:r>
        <w:t>Евгений (разработчик)</w:t>
      </w:r>
      <w:bookmarkEnd w:id="20"/>
    </w:p>
    <w:p w14:paraId="4D1A883B" w14:textId="285A02EC" w:rsidR="00092DA5" w:rsidRDefault="00092DA5" w:rsidP="00092DA5">
      <w:pPr>
        <w:pStyle w:val="22"/>
        <w:rPr>
          <w:lang w:eastAsia="en-US"/>
        </w:rPr>
      </w:pPr>
      <w:r>
        <w:rPr>
          <w:lang w:eastAsia="en-US"/>
        </w:rPr>
        <w:t>Евгений внёс ключевой вклад в серверную часть проекта. Он разработал и внедрил систему импорта и экспорта базы данных туристических маршрутов в формате .</w:t>
      </w:r>
      <w:proofErr w:type="spellStart"/>
      <w:r>
        <w:rPr>
          <w:lang w:eastAsia="en-US"/>
        </w:rPr>
        <w:t>xlsx</w:t>
      </w:r>
      <w:proofErr w:type="spellEnd"/>
      <w:r>
        <w:rPr>
          <w:lang w:eastAsia="en-US"/>
        </w:rPr>
        <w:t>, что значительно упростило</w:t>
      </w:r>
      <w:r w:rsidR="00D468E3">
        <w:rPr>
          <w:lang w:eastAsia="en-US"/>
        </w:rPr>
        <w:t xml:space="preserve"> бы</w:t>
      </w:r>
      <w:r>
        <w:rPr>
          <w:lang w:eastAsia="en-US"/>
        </w:rPr>
        <w:t xml:space="preserve"> работу</w:t>
      </w:r>
      <w:r w:rsidR="00D468E3">
        <w:rPr>
          <w:lang w:eastAsia="en-US"/>
        </w:rPr>
        <w:t xml:space="preserve"> будущим</w:t>
      </w:r>
      <w:r>
        <w:rPr>
          <w:lang w:eastAsia="en-US"/>
        </w:rPr>
        <w:t xml:space="preserve"> </w:t>
      </w:r>
      <w:r>
        <w:rPr>
          <w:lang w:eastAsia="en-US"/>
        </w:rPr>
        <w:lastRenderedPageBreak/>
        <w:t>администратор</w:t>
      </w:r>
      <w:r w:rsidR="00D468E3">
        <w:rPr>
          <w:lang w:eastAsia="en-US"/>
        </w:rPr>
        <w:t>ам</w:t>
      </w:r>
      <w:r>
        <w:rPr>
          <w:lang w:eastAsia="en-US"/>
        </w:rPr>
        <w:t xml:space="preserve"> сайта. Этот функционал особенно актуален в условиях необходимости постоянного обновления и верификации маршрутов — теперь все изменения могут вноситься массово и легко проверяться. Евгений также провёл рефакторинг и нормализацию базы данных, адаптировав её под новые требования проекта, включая хранение информации о комментариях и дополнительной метаинформации о маршрутах.</w:t>
      </w:r>
    </w:p>
    <w:p w14:paraId="45278552" w14:textId="77777777" w:rsidR="00092DA5" w:rsidRDefault="00092DA5" w:rsidP="00092DA5">
      <w:pPr>
        <w:pStyle w:val="22"/>
        <w:rPr>
          <w:lang w:eastAsia="en-US"/>
        </w:rPr>
      </w:pPr>
      <w:r>
        <w:rPr>
          <w:lang w:eastAsia="en-US"/>
        </w:rPr>
        <w:t>Евгением была также существенно переработана административная панель. Теперь она включает удобные инструменты для ручной модерации пользовательских комментариев, а также модули импорта и экспорта данных. Эти изменения значительно улучшили удобство сопровождения системы и подготовили почву для масштабирования проекта в будущем.</w:t>
      </w:r>
    </w:p>
    <w:p w14:paraId="651DFA39" w14:textId="77777777" w:rsidR="00092DA5" w:rsidRDefault="00092DA5" w:rsidP="00D468E3">
      <w:pPr>
        <w:pStyle w:val="14"/>
      </w:pPr>
      <w:bookmarkStart w:id="21" w:name="_Toc199219610"/>
      <w:r>
        <w:t>Вадим (дизайнер)</w:t>
      </w:r>
      <w:bookmarkEnd w:id="21"/>
    </w:p>
    <w:p w14:paraId="4A1554AB" w14:textId="1C22BB41" w:rsidR="00092DA5" w:rsidRDefault="00092DA5" w:rsidP="00092DA5">
      <w:pPr>
        <w:pStyle w:val="22"/>
        <w:rPr>
          <w:lang w:eastAsia="en-US"/>
        </w:rPr>
      </w:pPr>
      <w:r>
        <w:rPr>
          <w:lang w:eastAsia="en-US"/>
        </w:rPr>
        <w:t>Вадим разработал новую визуальную концепцию сайта, включая редизайн логотипа, выбор цветовой палитры, шрифтов и UI-компонентов. Он подготовил универсальный UI-</w:t>
      </w:r>
      <w:r w:rsidR="00D468E3">
        <w:rPr>
          <w:lang w:eastAsia="en-US"/>
        </w:rPr>
        <w:t>кит</w:t>
      </w:r>
      <w:r>
        <w:rPr>
          <w:lang w:eastAsia="en-US"/>
        </w:rPr>
        <w:t>, что позволило упростить реализацию адаптивного дизайна. Благодаря его работе интерфейс сайта стал современным, эстетичным и удобным для пользователей всех возрастных категорий. Вадим также обеспечил полную адаптацию интерфейса под различные устройства, включая мобильные телефоны и планшеты, что особенно важно в контексте целевой аудитории, значительная часть которой использует мобильный доступ к интернету.</w:t>
      </w:r>
    </w:p>
    <w:p w14:paraId="42B7C3AA" w14:textId="6182BCA1" w:rsidR="00D468E3" w:rsidRDefault="00092DA5" w:rsidP="005E2D8F">
      <w:pPr>
        <w:pStyle w:val="22"/>
        <w:rPr>
          <w:lang w:eastAsia="en-US"/>
        </w:rPr>
      </w:pPr>
      <w:r>
        <w:rPr>
          <w:lang w:eastAsia="en-US"/>
        </w:rPr>
        <w:t>Таким образом, каждый участник команды внёс значимый вклад в развитие проекта. Эффективное распределение задач и грамотное взаимодействие внутри команды обеспечили достижение всех намеченных целей и успешное завершение очередного этапа разработки.</w:t>
      </w:r>
    </w:p>
    <w:p w14:paraId="09FAB642" w14:textId="5B259E7E" w:rsidR="00D468E3" w:rsidRDefault="00D468E3" w:rsidP="00D468E3">
      <w:pPr>
        <w:pStyle w:val="13"/>
      </w:pPr>
      <w:bookmarkStart w:id="22" w:name="_Toc199219611"/>
      <w:r>
        <w:t xml:space="preserve">Разбор требований заказчика и пользователей к программному продукту. Формирование </w:t>
      </w:r>
      <w:proofErr w:type="spellStart"/>
      <w:r>
        <w:t>backlog</w:t>
      </w:r>
      <w:bookmarkEnd w:id="22"/>
      <w:proofErr w:type="spellEnd"/>
    </w:p>
    <w:p w14:paraId="722EA63D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 xml:space="preserve">Хотя в текущем семестре проект не сопровождался постоянной обратной связью от внешнего заказчика, команда ориентировалась на изначально озвученные пожелания представителей Министерства </w:t>
      </w:r>
      <w:r>
        <w:rPr>
          <w:lang w:eastAsia="en-US"/>
        </w:rPr>
        <w:lastRenderedPageBreak/>
        <w:t>молодежной политики Свердловской области, а также на обратную связь от пользователей, собранную в результате предыдущего этапа разработки. Основные зафиксированные требования включали:</w:t>
      </w:r>
    </w:p>
    <w:p w14:paraId="2C2DB139" w14:textId="77789F60" w:rsidR="00D468E3" w:rsidRDefault="004E4116" w:rsidP="00D468E3">
      <w:pPr>
        <w:pStyle w:val="53"/>
      </w:pPr>
      <w:r>
        <w:t>н</w:t>
      </w:r>
      <w:r w:rsidR="00D468E3">
        <w:t>еобходимость наличия системы комментариев маршрутов для обратной связи</w:t>
      </w:r>
      <w:r>
        <w:t>,</w:t>
      </w:r>
    </w:p>
    <w:p w14:paraId="18B3D764" w14:textId="338001BF" w:rsidR="00D468E3" w:rsidRDefault="004E4116" w:rsidP="00D468E3">
      <w:pPr>
        <w:pStyle w:val="53"/>
      </w:pPr>
      <w:r>
        <w:t>р</w:t>
      </w:r>
      <w:r w:rsidR="00D468E3">
        <w:t>еализация механизма импорта и экспорта базы данных маршрутов в табличном формате .</w:t>
      </w:r>
      <w:proofErr w:type="spellStart"/>
      <w:r w:rsidR="00D468E3">
        <w:t>xlsx</w:t>
      </w:r>
      <w:proofErr w:type="spellEnd"/>
      <w:r>
        <w:t>,</w:t>
      </w:r>
    </w:p>
    <w:p w14:paraId="26B27506" w14:textId="69F35093" w:rsidR="00D468E3" w:rsidRDefault="004E4116" w:rsidP="00D468E3">
      <w:pPr>
        <w:pStyle w:val="53"/>
      </w:pPr>
      <w:r>
        <w:t>у</w:t>
      </w:r>
      <w:r w:rsidR="00D468E3">
        <w:t>лучшение интерфейса сайта, включая адаптивный дизайн</w:t>
      </w:r>
      <w:r>
        <w:t>,</w:t>
      </w:r>
    </w:p>
    <w:p w14:paraId="64258FDA" w14:textId="430B358A" w:rsidR="00D468E3" w:rsidRDefault="004E4116" w:rsidP="00D468E3">
      <w:pPr>
        <w:pStyle w:val="53"/>
      </w:pPr>
      <w:r>
        <w:t>р</w:t>
      </w:r>
      <w:r w:rsidR="00D468E3">
        <w:t>асширение функционала фильтрации маршрутов</w:t>
      </w:r>
      <w:r>
        <w:t>.</w:t>
      </w:r>
    </w:p>
    <w:p w14:paraId="4D709462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 xml:space="preserve">На основе анализа этих требований был составлен продуктовый </w:t>
      </w:r>
      <w:proofErr w:type="spellStart"/>
      <w:r>
        <w:rPr>
          <w:lang w:eastAsia="en-US"/>
        </w:rPr>
        <w:t>backlog</w:t>
      </w:r>
      <w:proofErr w:type="spellEnd"/>
      <w:r>
        <w:rPr>
          <w:lang w:eastAsia="en-US"/>
        </w:rPr>
        <w:t>, включающий следующие ключевые задачи:</w:t>
      </w:r>
    </w:p>
    <w:p w14:paraId="62EE64C5" w14:textId="65018E02" w:rsidR="00D468E3" w:rsidRDefault="004E4116" w:rsidP="00D468E3">
      <w:pPr>
        <w:pStyle w:val="53"/>
      </w:pPr>
      <w:r>
        <w:t>д</w:t>
      </w:r>
      <w:r w:rsidR="00D468E3">
        <w:t>обавление фильтрации маршрутов по трем параметрам: уровень сложности, продолжительность, протяженность</w:t>
      </w:r>
      <w:r>
        <w:t>,</w:t>
      </w:r>
    </w:p>
    <w:p w14:paraId="0FF9C7A9" w14:textId="49D24A61" w:rsidR="00D468E3" w:rsidRDefault="004E4116" w:rsidP="00D468E3">
      <w:pPr>
        <w:pStyle w:val="53"/>
      </w:pPr>
      <w:r>
        <w:t>р</w:t>
      </w:r>
      <w:r w:rsidR="00D468E3">
        <w:t>азработка административной панели, обеспечивающей ввод маршрутов, ручную модерацию комментариев, а также инструменты для загрузки и выгрузки маршрутов</w:t>
      </w:r>
      <w:r>
        <w:t>,</w:t>
      </w:r>
    </w:p>
    <w:p w14:paraId="0791B935" w14:textId="73AC0854" w:rsidR="00D468E3" w:rsidRDefault="004E4116" w:rsidP="00D468E3">
      <w:pPr>
        <w:pStyle w:val="53"/>
      </w:pPr>
      <w:r>
        <w:t>и</w:t>
      </w:r>
      <w:r w:rsidR="00D468E3">
        <w:t>нтеграция функционала импорта/экспорта маршрутов с использованием формата .</w:t>
      </w:r>
      <w:proofErr w:type="spellStart"/>
      <w:r w:rsidR="00D468E3">
        <w:t>xlsx</w:t>
      </w:r>
      <w:proofErr w:type="spellEnd"/>
      <w:r>
        <w:t>,</w:t>
      </w:r>
    </w:p>
    <w:p w14:paraId="0F53345E" w14:textId="6F18C1E2" w:rsidR="00D468E3" w:rsidRDefault="004E4116" w:rsidP="00D468E3">
      <w:pPr>
        <w:pStyle w:val="53"/>
      </w:pPr>
      <w:r>
        <w:t>р</w:t>
      </w:r>
      <w:r w:rsidR="00D468E3">
        <w:t>азработка адаптивного дизайна сайта</w:t>
      </w:r>
      <w:r>
        <w:t>,</w:t>
      </w:r>
    </w:p>
    <w:p w14:paraId="31F187D4" w14:textId="3CC0D5E1" w:rsidR="00D468E3" w:rsidRDefault="004E4116" w:rsidP="00D468E3">
      <w:pPr>
        <w:pStyle w:val="53"/>
      </w:pPr>
      <w:r>
        <w:t>п</w:t>
      </w:r>
      <w:r w:rsidR="00D468E3">
        <w:t>роработка механизма модерации комментариев: сначала ручного, впоследствии с попыткой автоматизации на базе LLM</w:t>
      </w:r>
      <w:r>
        <w:t>,</w:t>
      </w:r>
    </w:p>
    <w:p w14:paraId="59B7CD25" w14:textId="46B49600" w:rsidR="00D468E3" w:rsidRDefault="004E4116" w:rsidP="00D468E3">
      <w:pPr>
        <w:pStyle w:val="53"/>
      </w:pPr>
      <w:r>
        <w:t>и</w:t>
      </w:r>
      <w:r w:rsidR="00D468E3">
        <w:t>справление багов, возникающих в процессе рефакторинга базы данных и внедрения нового функционала</w:t>
      </w:r>
      <w:r>
        <w:t>,</w:t>
      </w:r>
    </w:p>
    <w:p w14:paraId="42D4BD2C" w14:textId="656D8DB1" w:rsidR="00D468E3" w:rsidRDefault="004E4116" w:rsidP="00D468E3">
      <w:pPr>
        <w:pStyle w:val="53"/>
      </w:pPr>
      <w:r>
        <w:t>п</w:t>
      </w:r>
      <w:r w:rsidR="00D468E3">
        <w:t>роведение тестирования после каждого из крупных изменений</w:t>
      </w:r>
      <w:r>
        <w:t>,</w:t>
      </w:r>
    </w:p>
    <w:p w14:paraId="604BDA0C" w14:textId="0B23DB92" w:rsidR="00D468E3" w:rsidRDefault="004E4116" w:rsidP="00D468E3">
      <w:pPr>
        <w:pStyle w:val="53"/>
      </w:pPr>
      <w:r>
        <w:t>п</w:t>
      </w:r>
      <w:r w:rsidR="00D468E3">
        <w:t>оддержка и актуализация базы данных маршрутов, предоставленных заказчиком.</w:t>
      </w:r>
    </w:p>
    <w:p w14:paraId="5E376670" w14:textId="62813A96" w:rsidR="00D468E3" w:rsidRDefault="00D468E3" w:rsidP="00D468E3">
      <w:pPr>
        <w:pStyle w:val="22"/>
        <w:rPr>
          <w:lang w:eastAsia="en-US"/>
        </w:rPr>
      </w:pPr>
      <w:proofErr w:type="spellStart"/>
      <w:r>
        <w:rPr>
          <w:lang w:eastAsia="en-US"/>
        </w:rPr>
        <w:t>Backlog</w:t>
      </w:r>
      <w:proofErr w:type="spellEnd"/>
      <w:r>
        <w:rPr>
          <w:lang w:eastAsia="en-US"/>
        </w:rPr>
        <w:t xml:space="preserve"> корректировался по ходу спринтов в соответствии с возникающими техническими трудностями и результатами тестирования.</w:t>
      </w:r>
    </w:p>
    <w:p w14:paraId="12B171F3" w14:textId="77777777" w:rsidR="00D468E3" w:rsidRDefault="00D468E3" w:rsidP="00D468E3">
      <w:pPr>
        <w:pStyle w:val="22"/>
        <w:rPr>
          <w:lang w:eastAsia="en-US"/>
        </w:rPr>
      </w:pPr>
    </w:p>
    <w:p w14:paraId="39B1186A" w14:textId="77777777" w:rsidR="00D468E3" w:rsidRDefault="00D468E3" w:rsidP="00D468E3">
      <w:pPr>
        <w:pStyle w:val="13"/>
      </w:pPr>
      <w:bookmarkStart w:id="23" w:name="_Toc199219612"/>
      <w:r>
        <w:lastRenderedPageBreak/>
        <w:t>Анализ и сопоставление аналогов разрабатываемого продукта</w:t>
      </w:r>
      <w:bookmarkEnd w:id="23"/>
    </w:p>
    <w:p w14:paraId="5A026C8E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Для обоснования необходимости разработки собственной информационной системы был проведён анализ существующих решений в смежной тематике. Основное внимание было уделено функционалу, ориентированному на поддержку выполнения нормативов комплекса ГТО по направлению «Туристский поход с проверкой туристских навыков», а также на удобство подбора и использования маршрутов в пределах Свердловской области.</w:t>
      </w:r>
    </w:p>
    <w:p w14:paraId="10739721" w14:textId="7CBFFA8B" w:rsidR="00D468E3" w:rsidRDefault="00D468E3" w:rsidP="00D468E3">
      <w:pPr>
        <w:pStyle w:val="14"/>
      </w:pPr>
      <w:bookmarkStart w:id="24" w:name="_Toc199219613"/>
      <w:r>
        <w:t>Анализ целевой аудитории</w:t>
      </w:r>
      <w:bookmarkEnd w:id="24"/>
    </w:p>
    <w:p w14:paraId="3D797440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Целевой аудиторией проекта являются граждане Российской Федерации обоих полов в возрасте от 6 до 70 лет и старше, заинтересованные в ведении активного образа жизни, участии в туристических походах и сдаче нормативов ГТО. Эти люди стремятся к поддержанию здоровья, физическому и духовному развитию, а также к реализации себя в рамках государственной системы популяризации физической культуры.</w:t>
      </w:r>
    </w:p>
    <w:p w14:paraId="4305D921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Потребности данной аудитории включают:</w:t>
      </w:r>
    </w:p>
    <w:p w14:paraId="6D32AF71" w14:textId="36A9432D" w:rsidR="00D468E3" w:rsidRDefault="00D468E3" w:rsidP="004E4116">
      <w:pPr>
        <w:pStyle w:val="53"/>
      </w:pPr>
      <w:r>
        <w:t>доступ к актуальной и достоверной информации о туристических маршрутах</w:t>
      </w:r>
      <w:r w:rsidR="004E4116">
        <w:t>,</w:t>
      </w:r>
    </w:p>
    <w:p w14:paraId="1F468B2C" w14:textId="37166202" w:rsidR="00D468E3" w:rsidRDefault="00D468E3" w:rsidP="004E4116">
      <w:pPr>
        <w:pStyle w:val="53"/>
      </w:pPr>
      <w:r>
        <w:t>возможность подбора маршрутов по индивидуальным параметрам</w:t>
      </w:r>
      <w:r w:rsidR="004E4116">
        <w:t>,</w:t>
      </w:r>
    </w:p>
    <w:p w14:paraId="2A2495EC" w14:textId="46BC94E2" w:rsidR="00D468E3" w:rsidRDefault="00D468E3" w:rsidP="004E4116">
      <w:pPr>
        <w:pStyle w:val="53"/>
      </w:pPr>
      <w:r>
        <w:t>простоту интерфейса и навигации, включая адаптацию под мобильные устройства</w:t>
      </w:r>
      <w:r w:rsidR="004E4116">
        <w:t>,</w:t>
      </w:r>
    </w:p>
    <w:p w14:paraId="672355BA" w14:textId="1A1A990D" w:rsidR="00D468E3" w:rsidRDefault="00D468E3" w:rsidP="004E4116">
      <w:pPr>
        <w:pStyle w:val="53"/>
      </w:pPr>
      <w:r>
        <w:t>обратную связь с сообществом пользователей</w:t>
      </w:r>
      <w:r w:rsidR="004E4116">
        <w:t>,</w:t>
      </w:r>
    </w:p>
    <w:p w14:paraId="04C7872D" w14:textId="77777777" w:rsidR="00D468E3" w:rsidRDefault="00D468E3" w:rsidP="004E4116">
      <w:pPr>
        <w:pStyle w:val="53"/>
      </w:pPr>
      <w:r>
        <w:t>возможность планирования походов в рамках официальных нормативов.</w:t>
      </w:r>
    </w:p>
    <w:p w14:paraId="1BFA8077" w14:textId="273E3204" w:rsidR="00D468E3" w:rsidRDefault="00D468E3" w:rsidP="00D468E3">
      <w:pPr>
        <w:pStyle w:val="14"/>
      </w:pPr>
      <w:bookmarkStart w:id="25" w:name="_Toc199219614"/>
      <w:r>
        <w:t>Обзор конкурентов</w:t>
      </w:r>
      <w:bookmarkEnd w:id="25"/>
    </w:p>
    <w:p w14:paraId="741F1930" w14:textId="77777777" w:rsidR="00D468E3" w:rsidRDefault="00D468E3" w:rsidP="00D468E3">
      <w:pPr>
        <w:pStyle w:val="22"/>
        <w:rPr>
          <w:lang w:eastAsia="en-US"/>
        </w:rPr>
      </w:pPr>
      <w:proofErr w:type="spellStart"/>
      <w:r>
        <w:rPr>
          <w:lang w:eastAsia="en-US"/>
        </w:rPr>
        <w:t>ПоходГТО.рф</w:t>
      </w:r>
      <w:proofErr w:type="spellEnd"/>
    </w:p>
    <w:p w14:paraId="68163CF9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Проект, целенаправленно ориентированный на освещение нормативов ГТО и организацию туристских походов с проверкой навыков. В числе представленных функций — описания маршрутов, требования к снаряжению, условия участия и базовая навигация по регионам.</w:t>
      </w:r>
    </w:p>
    <w:p w14:paraId="585F7B7C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lastRenderedPageBreak/>
        <w:t>Преимущества:</w:t>
      </w:r>
    </w:p>
    <w:p w14:paraId="46FC1065" w14:textId="68DB776A" w:rsidR="00D468E3" w:rsidRDefault="00D468E3" w:rsidP="004E4116">
      <w:pPr>
        <w:pStyle w:val="53"/>
      </w:pPr>
      <w:r>
        <w:t>официальная поддержка нормативов ГТО</w:t>
      </w:r>
      <w:r w:rsidR="004E4116">
        <w:t>,</w:t>
      </w:r>
    </w:p>
    <w:p w14:paraId="5DF0E026" w14:textId="62242360" w:rsidR="00D468E3" w:rsidRDefault="00D468E3" w:rsidP="004E4116">
      <w:pPr>
        <w:pStyle w:val="53"/>
      </w:pPr>
      <w:r>
        <w:t>наличие контактной информации</w:t>
      </w:r>
      <w:r w:rsidR="004E4116">
        <w:t>,</w:t>
      </w:r>
    </w:p>
    <w:p w14:paraId="69FB1F7D" w14:textId="58F4BC19" w:rsidR="00D468E3" w:rsidRDefault="00D468E3" w:rsidP="004E4116">
      <w:pPr>
        <w:pStyle w:val="53"/>
      </w:pPr>
      <w:r>
        <w:t>информация по маршрутам в разных регионах</w:t>
      </w:r>
      <w:r w:rsidR="004E4116">
        <w:t>,</w:t>
      </w:r>
    </w:p>
    <w:p w14:paraId="670BAF42" w14:textId="346CE45E" w:rsidR="00D468E3" w:rsidRDefault="00D468E3" w:rsidP="004E4116">
      <w:pPr>
        <w:pStyle w:val="53"/>
      </w:pPr>
      <w:r>
        <w:t>современный интерфейс</w:t>
      </w:r>
      <w:r w:rsidR="004E4116">
        <w:t>.</w:t>
      </w:r>
    </w:p>
    <w:p w14:paraId="701AC2B6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Недостатки:</w:t>
      </w:r>
    </w:p>
    <w:p w14:paraId="73CE8466" w14:textId="1E7944E0" w:rsidR="00D468E3" w:rsidRDefault="00D468E3" w:rsidP="004E4116">
      <w:pPr>
        <w:pStyle w:val="53"/>
      </w:pPr>
      <w:r>
        <w:t>ограниченное число маршрутов в регионах (2–3 маршрута)</w:t>
      </w:r>
      <w:r w:rsidR="004E4116">
        <w:t>,</w:t>
      </w:r>
    </w:p>
    <w:p w14:paraId="0876772C" w14:textId="180DEE03" w:rsidR="00D468E3" w:rsidRDefault="00D468E3" w:rsidP="004E4116">
      <w:pPr>
        <w:pStyle w:val="53"/>
      </w:pPr>
      <w:r>
        <w:t>отсутствие системы фильтрации маршрутов</w:t>
      </w:r>
      <w:r w:rsidR="004E4116">
        <w:t>,</w:t>
      </w:r>
    </w:p>
    <w:p w14:paraId="32354DA3" w14:textId="1EB9E650" w:rsidR="00D468E3" w:rsidRDefault="00D468E3" w:rsidP="004E4116">
      <w:pPr>
        <w:pStyle w:val="53"/>
      </w:pPr>
      <w:r>
        <w:t>отсутствие интерактивных карт, маршруты представлены в виде статичных изображений</w:t>
      </w:r>
      <w:r w:rsidR="004E4116">
        <w:t>,</w:t>
      </w:r>
    </w:p>
    <w:p w14:paraId="34723D53" w14:textId="77777777" w:rsidR="00D468E3" w:rsidRDefault="00D468E3" w:rsidP="004E4116">
      <w:pPr>
        <w:pStyle w:val="53"/>
      </w:pPr>
      <w:r>
        <w:t>невозможность оценки или комментирования маршрутов.</w:t>
      </w:r>
    </w:p>
    <w:p w14:paraId="3BE4EC98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Mir.midural.ru</w:t>
      </w:r>
    </w:p>
    <w:p w14:paraId="58554AD9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Официальный портал Министерства инвестиций и развития Свердловской области. Содержит обширный каталог экскурсионных маршрутов и туристических направлений, преимущественно с культурно-познавательной целью.</w:t>
      </w:r>
    </w:p>
    <w:p w14:paraId="42E92D38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Преимущества:</w:t>
      </w:r>
    </w:p>
    <w:p w14:paraId="5D29E247" w14:textId="217AE99B" w:rsidR="00D468E3" w:rsidRDefault="00D468E3" w:rsidP="004E4116">
      <w:pPr>
        <w:pStyle w:val="53"/>
      </w:pPr>
      <w:r>
        <w:t>широкий выбор маршрутов</w:t>
      </w:r>
      <w:r w:rsidR="004E4116">
        <w:t>,</w:t>
      </w:r>
    </w:p>
    <w:p w14:paraId="1FDDE92E" w14:textId="2F30498D" w:rsidR="00D468E3" w:rsidRDefault="00D468E3" w:rsidP="004E4116">
      <w:pPr>
        <w:pStyle w:val="53"/>
      </w:pPr>
      <w:r>
        <w:t>подробные текстовые описания</w:t>
      </w:r>
      <w:r w:rsidR="004E4116">
        <w:t>,</w:t>
      </w:r>
    </w:p>
    <w:p w14:paraId="0D47D1FD" w14:textId="77777777" w:rsidR="00D468E3" w:rsidRDefault="00D468E3" w:rsidP="004E4116">
      <w:pPr>
        <w:pStyle w:val="53"/>
      </w:pPr>
      <w:r>
        <w:t>современный интерфейс и хорошая навигация.</w:t>
      </w:r>
    </w:p>
    <w:p w14:paraId="6326367F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Недостатки:</w:t>
      </w:r>
    </w:p>
    <w:p w14:paraId="0A8FA58C" w14:textId="26AF2E94" w:rsidR="00D468E3" w:rsidRDefault="00D468E3" w:rsidP="004E4116">
      <w:pPr>
        <w:pStyle w:val="53"/>
      </w:pPr>
      <w:r>
        <w:t>маршруты не ориентированы на сдачу нормативов ГТО</w:t>
      </w:r>
      <w:r w:rsidR="004E4116">
        <w:t>,</w:t>
      </w:r>
    </w:p>
    <w:p w14:paraId="690874CF" w14:textId="2EF8C589" w:rsidR="00D468E3" w:rsidRDefault="00D468E3" w:rsidP="004E4116">
      <w:pPr>
        <w:pStyle w:val="53"/>
      </w:pPr>
      <w:r>
        <w:t>маршруты представлены в виде таблиц и документов, без интерактивной карты</w:t>
      </w:r>
      <w:r w:rsidR="004E4116">
        <w:t>,</w:t>
      </w:r>
    </w:p>
    <w:p w14:paraId="40BB0D26" w14:textId="6EECEDAC" w:rsidR="00D468E3" w:rsidRDefault="00D468E3" w:rsidP="004E4116">
      <w:pPr>
        <w:pStyle w:val="53"/>
      </w:pPr>
      <w:r>
        <w:t>отсутствуют инструменты фильтрации и сортировки</w:t>
      </w:r>
      <w:r w:rsidR="004E4116">
        <w:t>,</w:t>
      </w:r>
    </w:p>
    <w:p w14:paraId="4CB2E560" w14:textId="77777777" w:rsidR="00D468E3" w:rsidRDefault="00D468E3" w:rsidP="004E4116">
      <w:pPr>
        <w:pStyle w:val="53"/>
      </w:pPr>
      <w:r>
        <w:t>карты маршрутов — фрагментированные изображения различного качества.</w:t>
      </w:r>
    </w:p>
    <w:p w14:paraId="2786FF9E" w14:textId="1B74DD17" w:rsidR="00D468E3" w:rsidRDefault="00D468E3" w:rsidP="00D468E3">
      <w:pPr>
        <w:pStyle w:val="14"/>
      </w:pPr>
      <w:bookmarkStart w:id="26" w:name="_Toc199219615"/>
      <w:r>
        <w:t>Выводы по результатам анализа</w:t>
      </w:r>
      <w:bookmarkEnd w:id="26"/>
    </w:p>
    <w:p w14:paraId="010914AA" w14:textId="77777777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lastRenderedPageBreak/>
        <w:t>На основе анализа можно заключить, что существующие решения либо ориентированы на широкий спектр туристов без привязки к нормативам ГТО, либо не обладают необходимым уровнем функциональности. Основные слабые стороны аналогов:</w:t>
      </w:r>
    </w:p>
    <w:p w14:paraId="0F819F43" w14:textId="0C13DD8E" w:rsidR="00D468E3" w:rsidRDefault="00D468E3" w:rsidP="004E4116">
      <w:pPr>
        <w:pStyle w:val="53"/>
      </w:pPr>
      <w:r>
        <w:t>ограниченная интерактивность</w:t>
      </w:r>
      <w:r w:rsidR="004E4116">
        <w:t>,</w:t>
      </w:r>
    </w:p>
    <w:p w14:paraId="53B3D771" w14:textId="0B1483DC" w:rsidR="00D468E3" w:rsidRDefault="00D468E3" w:rsidP="004E4116">
      <w:pPr>
        <w:pStyle w:val="53"/>
      </w:pPr>
      <w:r>
        <w:t>отсутствие фильтрации маршрутов по сложности и длительности</w:t>
      </w:r>
      <w:r w:rsidR="004E4116">
        <w:t>,</w:t>
      </w:r>
    </w:p>
    <w:p w14:paraId="46FE7ABE" w14:textId="54E76BBF" w:rsidR="00D468E3" w:rsidRDefault="00D468E3" w:rsidP="004E4116">
      <w:pPr>
        <w:pStyle w:val="53"/>
      </w:pPr>
      <w:r>
        <w:t>закрытость для пользовательской обратной связи</w:t>
      </w:r>
      <w:r w:rsidR="004E4116">
        <w:t>,</w:t>
      </w:r>
    </w:p>
    <w:p w14:paraId="3F4243B3" w14:textId="77777777" w:rsidR="00D468E3" w:rsidRDefault="00D468E3" w:rsidP="004E4116">
      <w:pPr>
        <w:pStyle w:val="53"/>
      </w:pPr>
      <w:r>
        <w:t>громоздкий и устаревший способ представления данных.</w:t>
      </w:r>
    </w:p>
    <w:p w14:paraId="6E4FBC52" w14:textId="77777777" w:rsidR="00D468E3" w:rsidRDefault="00D468E3" w:rsidP="004E4116">
      <w:pPr>
        <w:pStyle w:val="22"/>
      </w:pPr>
      <w:r>
        <w:t>Наш проект предлагает устранение вышеуказанных недостатков за счёт:</w:t>
      </w:r>
    </w:p>
    <w:p w14:paraId="6F7A273B" w14:textId="7A6F737F" w:rsidR="00D468E3" w:rsidRDefault="00D468E3" w:rsidP="004E4116">
      <w:pPr>
        <w:pStyle w:val="53"/>
      </w:pPr>
      <w:r>
        <w:t>привязки к территории Свердловской области с акцентом на нормативы ГТО</w:t>
      </w:r>
      <w:r w:rsidR="004E4116">
        <w:t>,</w:t>
      </w:r>
    </w:p>
    <w:p w14:paraId="7A5F4AD3" w14:textId="6D2CD029" w:rsidR="00D468E3" w:rsidRDefault="00D468E3" w:rsidP="004E4116">
      <w:pPr>
        <w:pStyle w:val="53"/>
      </w:pPr>
      <w:r>
        <w:t>удобной системы фильтрации маршрутов по нескольким критериям</w:t>
      </w:r>
      <w:r w:rsidR="004E4116">
        <w:t>,</w:t>
      </w:r>
    </w:p>
    <w:p w14:paraId="3C9DD6A6" w14:textId="4462475A" w:rsidR="00D468E3" w:rsidRDefault="00D468E3" w:rsidP="004E4116">
      <w:pPr>
        <w:pStyle w:val="53"/>
      </w:pPr>
      <w:r>
        <w:t>внедрения комментариев и рейтингов маршрутов</w:t>
      </w:r>
      <w:r w:rsidR="004E4116">
        <w:t>,</w:t>
      </w:r>
    </w:p>
    <w:p w14:paraId="5C5BFD72" w14:textId="14A3DB1A" w:rsidR="00D468E3" w:rsidRDefault="00D468E3" w:rsidP="004E4116">
      <w:pPr>
        <w:pStyle w:val="53"/>
      </w:pPr>
      <w:r>
        <w:t>возможности импорта/экспорта данных для удобства сопровождения</w:t>
      </w:r>
      <w:r w:rsidR="004E4116">
        <w:t>,</w:t>
      </w:r>
    </w:p>
    <w:p w14:paraId="1958D16F" w14:textId="7848A3F9" w:rsidR="00D468E3" w:rsidRDefault="00D468E3" w:rsidP="004E4116">
      <w:pPr>
        <w:pStyle w:val="53"/>
      </w:pPr>
      <w:r>
        <w:t>современной визуальной концепции и адаптивного дизайна</w:t>
      </w:r>
      <w:r w:rsidR="004E4116">
        <w:t>,</w:t>
      </w:r>
    </w:p>
    <w:p w14:paraId="36862F23" w14:textId="77777777" w:rsidR="00D468E3" w:rsidRDefault="00D468E3" w:rsidP="004E4116">
      <w:pPr>
        <w:pStyle w:val="53"/>
      </w:pPr>
      <w:r>
        <w:t>перспектив внедрения интеллектуальной модерации.</w:t>
      </w:r>
    </w:p>
    <w:p w14:paraId="0293C0C8" w14:textId="15C78544" w:rsidR="00D468E3" w:rsidRDefault="00D468E3" w:rsidP="00D468E3">
      <w:pPr>
        <w:pStyle w:val="22"/>
        <w:rPr>
          <w:lang w:eastAsia="en-US"/>
        </w:rPr>
      </w:pPr>
      <w:r>
        <w:rPr>
          <w:lang w:eastAsia="en-US"/>
        </w:rPr>
        <w:t>Таким образом, продукт обладает признаками уникальности и высокой социальной значимости, особенно в контексте продвижения здорового образа жизни среди населения региона.</w:t>
      </w:r>
    </w:p>
    <w:p w14:paraId="22503448" w14:textId="2CF8ACB5" w:rsidR="004E4116" w:rsidRDefault="004E4116" w:rsidP="004E4116">
      <w:pPr>
        <w:pStyle w:val="13"/>
      </w:pPr>
      <w:bookmarkStart w:id="27" w:name="_Toc199219616"/>
      <w:r>
        <w:t>Архитектура программного продукта</w:t>
      </w:r>
      <w:bookmarkEnd w:id="27"/>
    </w:p>
    <w:p w14:paraId="0AC4B213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Разрабатываемое программное решение представляет собой веб-приложение, реализованное с использованием стека технологий, ориентированных на масштабируемость, удобство разработки и сопровождения.</w:t>
      </w:r>
    </w:p>
    <w:p w14:paraId="39294FFD" w14:textId="131C11B9" w:rsidR="004E4116" w:rsidRDefault="004E4116" w:rsidP="004E4116">
      <w:pPr>
        <w:pStyle w:val="14"/>
      </w:pPr>
      <w:bookmarkStart w:id="28" w:name="_Toc199219617"/>
      <w:r>
        <w:t>Технологический стек</w:t>
      </w:r>
      <w:bookmarkEnd w:id="28"/>
    </w:p>
    <w:p w14:paraId="00EE667E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Язык программирования: Python — гибкий и читаемый язык, широко применяемый в веб-разработке и машинном обучении.</w:t>
      </w:r>
    </w:p>
    <w:p w14:paraId="54DEB17C" w14:textId="77777777" w:rsidR="004E4116" w:rsidRDefault="004E4116" w:rsidP="004E4116">
      <w:pPr>
        <w:pStyle w:val="22"/>
        <w:rPr>
          <w:lang w:eastAsia="en-US"/>
        </w:rPr>
      </w:pPr>
    </w:p>
    <w:p w14:paraId="7E4BC759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Веб-фреймворк: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 xml:space="preserve"> — полнофункциональный фреймворк с встроенными средствами ORM, маршрутизации, аутентификации, административной панели и поддержкой REST API.</w:t>
      </w:r>
    </w:p>
    <w:p w14:paraId="702BBE96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 xml:space="preserve">База данных: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— надёжная объектно-реляционная СУБД с поддержкой сложных запросов, транзакций и полнотекстового поиска.</w:t>
      </w:r>
    </w:p>
    <w:p w14:paraId="595DAEA6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Формат обмена данными: JSON (для API), XLSX (для импорта/экспорта маршрутов).</w:t>
      </w:r>
    </w:p>
    <w:p w14:paraId="3BE17983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Интерфейс пользователя: HTML/CSS/JavaScript, адаптивная верстка (мобильные и десктопные устройства).</w:t>
      </w:r>
    </w:p>
    <w:p w14:paraId="0A46B51A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 xml:space="preserve">Инструменты работы с Excel: библиотеки </w:t>
      </w:r>
      <w:proofErr w:type="spellStart"/>
      <w:r>
        <w:rPr>
          <w:lang w:eastAsia="en-US"/>
        </w:rPr>
        <w:t>openpyxl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pandas</w:t>
      </w:r>
      <w:proofErr w:type="spellEnd"/>
      <w:r>
        <w:rPr>
          <w:lang w:eastAsia="en-US"/>
        </w:rPr>
        <w:t>.</w:t>
      </w:r>
    </w:p>
    <w:p w14:paraId="36570B22" w14:textId="34381F1E" w:rsidR="004E4116" w:rsidRDefault="004E4116" w:rsidP="0031152D">
      <w:pPr>
        <w:pStyle w:val="14"/>
      </w:pPr>
      <w:bookmarkStart w:id="29" w:name="_Toc199219618"/>
      <w:r>
        <w:t>Компоненты и связи между ними</w:t>
      </w:r>
      <w:bookmarkEnd w:id="29"/>
    </w:p>
    <w:p w14:paraId="4452E0DB" w14:textId="11E00E53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Архитектура проекта организована по принципу MV</w:t>
      </w:r>
      <w:r w:rsidR="0031152D">
        <w:rPr>
          <w:lang w:val="en-US" w:eastAsia="en-US"/>
        </w:rPr>
        <w:t>T</w:t>
      </w:r>
      <w:r>
        <w:rPr>
          <w:lang w:eastAsia="en-US"/>
        </w:rPr>
        <w:t xml:space="preserve"> (Model-View-</w:t>
      </w:r>
      <w:r w:rsidR="0031152D">
        <w:rPr>
          <w:lang w:val="en-US" w:eastAsia="en-US"/>
        </w:rPr>
        <w:t>Template</w:t>
      </w:r>
      <w:r>
        <w:rPr>
          <w:lang w:eastAsia="en-US"/>
        </w:rPr>
        <w:t>), где:</w:t>
      </w:r>
    </w:p>
    <w:p w14:paraId="29EEEFDB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 xml:space="preserve">Модель (Model) определяет структуру хранения данных в базе.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 xml:space="preserve"> использует ORM (Object-</w:t>
      </w:r>
      <w:proofErr w:type="spellStart"/>
      <w:r>
        <w:rPr>
          <w:lang w:eastAsia="en-US"/>
        </w:rPr>
        <w:t>Relational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Mapping</w:t>
      </w:r>
      <w:proofErr w:type="spellEnd"/>
      <w:r>
        <w:rPr>
          <w:lang w:eastAsia="en-US"/>
        </w:rPr>
        <w:t>) для создания виртуальной объектной базы данных, что позволяет взаимодействовать с БД с помощью объектов и методов, без прямого использования SQL-запросов.</w:t>
      </w:r>
    </w:p>
    <w:p w14:paraId="4E7465BF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Представление (View) обрабатывает запросы пользователей и формирует ответ. Оно принимает данные из модели, обрабатывает их и передаёт в шаблон для отображения.</w:t>
      </w:r>
    </w:p>
    <w:p w14:paraId="1352D431" w14:textId="62702B46" w:rsidR="004E4116" w:rsidRDefault="0031152D" w:rsidP="0031152D">
      <w:pPr>
        <w:pStyle w:val="22"/>
        <w:rPr>
          <w:lang w:eastAsia="en-US"/>
        </w:rPr>
      </w:pPr>
      <w:r>
        <w:rPr>
          <w:lang w:eastAsia="en-US"/>
        </w:rPr>
        <w:t>Шаблон (</w:t>
      </w:r>
      <w:proofErr w:type="spellStart"/>
      <w:r>
        <w:rPr>
          <w:lang w:eastAsia="en-US"/>
        </w:rPr>
        <w:t>Template</w:t>
      </w:r>
      <w:proofErr w:type="spellEnd"/>
      <w:r>
        <w:rPr>
          <w:lang w:eastAsia="en-US"/>
        </w:rPr>
        <w:t xml:space="preserve">) определяет, как данные будут отображаться на веб-странице.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 xml:space="preserve"> использует свой собственный язык шаблонов, который похож на Python.</w:t>
      </w:r>
    </w:p>
    <w:p w14:paraId="6BA31C50" w14:textId="77777777" w:rsidR="004E4116" w:rsidRDefault="004E4116" w:rsidP="004E4116">
      <w:pPr>
        <w:pStyle w:val="22"/>
        <w:rPr>
          <w:lang w:eastAsia="en-US"/>
        </w:rPr>
      </w:pPr>
      <w:proofErr w:type="spellStart"/>
      <w:r>
        <w:rPr>
          <w:lang w:eastAsia="en-US"/>
        </w:rPr>
        <w:t>Admin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Panel</w:t>
      </w:r>
      <w:proofErr w:type="spellEnd"/>
      <w:r>
        <w:rPr>
          <w:lang w:eastAsia="en-US"/>
        </w:rPr>
        <w:t xml:space="preserve"> — </w:t>
      </w:r>
      <w:proofErr w:type="spellStart"/>
      <w:r>
        <w:rPr>
          <w:lang w:eastAsia="en-US"/>
        </w:rPr>
        <w:t>кастомизированная</w:t>
      </w:r>
      <w:proofErr w:type="spellEnd"/>
      <w:r>
        <w:rPr>
          <w:lang w:eastAsia="en-US"/>
        </w:rPr>
        <w:t xml:space="preserve"> административная панель для ввода данных, модерации и импорта/экспорта;</w:t>
      </w:r>
    </w:p>
    <w:p w14:paraId="77F7EF98" w14:textId="77777777" w:rsidR="004E4116" w:rsidRDefault="004E4116" w:rsidP="004E4116">
      <w:pPr>
        <w:pStyle w:val="22"/>
        <w:rPr>
          <w:lang w:eastAsia="en-US"/>
        </w:rPr>
      </w:pPr>
      <w:proofErr w:type="spellStart"/>
      <w:r>
        <w:rPr>
          <w:lang w:eastAsia="en-US"/>
        </w:rPr>
        <w:t>Фронтенд</w:t>
      </w:r>
      <w:proofErr w:type="spellEnd"/>
      <w:r>
        <w:rPr>
          <w:lang w:eastAsia="en-US"/>
        </w:rPr>
        <w:t xml:space="preserve"> — шаблоны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>, адаптированные под новую визуальную концепцию;</w:t>
      </w:r>
    </w:p>
    <w:p w14:paraId="514E9AD0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>Интеграция с LLM (</w:t>
      </w:r>
      <w:proofErr w:type="spellStart"/>
      <w:r>
        <w:rPr>
          <w:lang w:eastAsia="en-US"/>
        </w:rPr>
        <w:t>Mistral</w:t>
      </w:r>
      <w:proofErr w:type="spellEnd"/>
      <w:r>
        <w:rPr>
          <w:lang w:eastAsia="en-US"/>
        </w:rPr>
        <w:t>) — экспериментальный модуль взаимодействия с API для автоматической модерации.</w:t>
      </w:r>
    </w:p>
    <w:p w14:paraId="48BC6B05" w14:textId="4E5ACA12" w:rsidR="004E4116" w:rsidRPr="0031152D" w:rsidRDefault="004E4116" w:rsidP="004E4116">
      <w:pPr>
        <w:pStyle w:val="22"/>
        <w:rPr>
          <w:lang w:val="en-US" w:eastAsia="en-US"/>
        </w:rPr>
      </w:pPr>
      <w:r>
        <w:rPr>
          <w:lang w:eastAsia="en-US"/>
        </w:rPr>
        <w:lastRenderedPageBreak/>
        <w:t>Все компоненты взаимодействуют через REST-интерфейсы и ORM-запросы.</w:t>
      </w:r>
    </w:p>
    <w:p w14:paraId="7EA1E360" w14:textId="61F888B6" w:rsidR="004E4116" w:rsidRDefault="004E4116" w:rsidP="0031152D">
      <w:pPr>
        <w:pStyle w:val="14"/>
      </w:pPr>
      <w:bookmarkStart w:id="30" w:name="_Toc199219619"/>
      <w:r>
        <w:t>Обоснование архитектурного решения</w:t>
      </w:r>
      <w:bookmarkEnd w:id="30"/>
    </w:p>
    <w:p w14:paraId="239CC77F" w14:textId="77777777" w:rsidR="004E4116" w:rsidRDefault="004E4116" w:rsidP="004E4116">
      <w:pPr>
        <w:pStyle w:val="22"/>
        <w:rPr>
          <w:lang w:eastAsia="en-US"/>
        </w:rPr>
      </w:pPr>
      <w:r>
        <w:rPr>
          <w:lang w:eastAsia="en-US"/>
        </w:rPr>
        <w:t xml:space="preserve">Выбор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 xml:space="preserve"> был обусловлен необходимостью быстрого создания сложного функционала с минимальными затратами на конфигурацию. Использование встроенной административной панели существенно ускорило разработку и сократило объём рутинного кода.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был выбран за надёжность и отличную интеграцию с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>. Отказ от JavaScript-фреймворков на данном этапе позволил сосредоточиться на логике и удобстве интерфейса без усложнения сборки и деплоя.</w:t>
      </w:r>
    </w:p>
    <w:p w14:paraId="5B067957" w14:textId="7E2888D2" w:rsidR="004E4116" w:rsidRDefault="0031152D" w:rsidP="0031152D">
      <w:pPr>
        <w:pStyle w:val="13"/>
      </w:pPr>
      <w:bookmarkStart w:id="31" w:name="_Toc199219620"/>
      <w:r w:rsidRPr="0031152D">
        <w:t>Методология разработки и процесс реализации</w:t>
      </w:r>
      <w:bookmarkEnd w:id="31"/>
    </w:p>
    <w:p w14:paraId="6778EDF8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 xml:space="preserve">Проект разрабатывался по гибкой методологии </w:t>
      </w:r>
      <w:proofErr w:type="spellStart"/>
      <w:r>
        <w:rPr>
          <w:lang w:eastAsia="en-US"/>
        </w:rPr>
        <w:t>Scrum</w:t>
      </w:r>
      <w:proofErr w:type="spellEnd"/>
      <w:r>
        <w:rPr>
          <w:lang w:eastAsia="en-US"/>
        </w:rPr>
        <w:t>, что позволило команде системно подходить к выполнению задач, оперативно реагировать на изменения и эффективно планировать деятельность. Работа велась в рамках трёх двухнедельных спринтов, каждый из которых имел свою цель и набор задач, направленных на достижение конечного результата.</w:t>
      </w:r>
    </w:p>
    <w:p w14:paraId="42E95547" w14:textId="193D694E" w:rsidR="0031152D" w:rsidRDefault="0031152D" w:rsidP="0031152D">
      <w:pPr>
        <w:pStyle w:val="14"/>
      </w:pPr>
      <w:r>
        <w:t>Общий подход</w:t>
      </w:r>
    </w:p>
    <w:p w14:paraId="0C796035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 xml:space="preserve">Методология </w:t>
      </w:r>
      <w:proofErr w:type="spellStart"/>
      <w:r>
        <w:rPr>
          <w:lang w:eastAsia="en-US"/>
        </w:rPr>
        <w:t>Scrum</w:t>
      </w:r>
      <w:proofErr w:type="spellEnd"/>
      <w:r>
        <w:rPr>
          <w:lang w:eastAsia="en-US"/>
        </w:rPr>
        <w:t xml:space="preserve"> была выбрана как наиболее подходящая в условиях учебного проекта с чётко определённым сроком сдачи, ограниченными ресурсами и быстро меняющимися требованиями. </w:t>
      </w:r>
      <w:proofErr w:type="spellStart"/>
      <w:r>
        <w:rPr>
          <w:lang w:eastAsia="en-US"/>
        </w:rPr>
        <w:t>Scrum</w:t>
      </w:r>
      <w:proofErr w:type="spellEnd"/>
      <w:r>
        <w:rPr>
          <w:lang w:eastAsia="en-US"/>
        </w:rPr>
        <w:t xml:space="preserve"> позволил выстроить рабочий процесс с регулярными планированиями, встречами и </w:t>
      </w:r>
      <w:proofErr w:type="spellStart"/>
      <w:r>
        <w:rPr>
          <w:lang w:eastAsia="en-US"/>
        </w:rPr>
        <w:t>ретроспективами</w:t>
      </w:r>
      <w:proofErr w:type="spellEnd"/>
      <w:r>
        <w:rPr>
          <w:lang w:eastAsia="en-US"/>
        </w:rPr>
        <w:t xml:space="preserve">. Задачи фиксировались в виде </w:t>
      </w:r>
      <w:proofErr w:type="spellStart"/>
      <w:r>
        <w:rPr>
          <w:lang w:eastAsia="en-US"/>
        </w:rPr>
        <w:t>user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stories</w:t>
      </w:r>
      <w:proofErr w:type="spellEnd"/>
      <w:r>
        <w:rPr>
          <w:lang w:eastAsia="en-US"/>
        </w:rPr>
        <w:t xml:space="preserve"> и размещались в общем </w:t>
      </w:r>
      <w:proofErr w:type="spellStart"/>
      <w:r>
        <w:rPr>
          <w:lang w:eastAsia="en-US"/>
        </w:rPr>
        <w:t>backlog’е</w:t>
      </w:r>
      <w:proofErr w:type="spellEnd"/>
      <w:r>
        <w:rPr>
          <w:lang w:eastAsia="en-US"/>
        </w:rPr>
        <w:t xml:space="preserve"> проекта. Распределение задач происходило в начале каждого спринта.</w:t>
      </w:r>
    </w:p>
    <w:p w14:paraId="0CA223C7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Каждый участник команды получал персональные задачи с учётом уровня компетенций и текущей загрузки. Регулярно проводились синхронизационные собрания в онлайн-формате, где обсуждался прогресс, возникшие проблемы и уточнения к ТЗ.</w:t>
      </w:r>
    </w:p>
    <w:p w14:paraId="04EF69B5" w14:textId="7C165919" w:rsidR="0031152D" w:rsidRDefault="0031152D" w:rsidP="0031152D">
      <w:pPr>
        <w:pStyle w:val="14"/>
      </w:pPr>
      <w:r>
        <w:t>Спринт 1 (18.03.2025 – 01.04.2025)</w:t>
      </w:r>
    </w:p>
    <w:p w14:paraId="6FB70604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Основные задачи:</w:t>
      </w:r>
    </w:p>
    <w:p w14:paraId="3F621E3B" w14:textId="3F46D799" w:rsidR="0031152D" w:rsidRDefault="0031152D" w:rsidP="0031152D">
      <w:pPr>
        <w:pStyle w:val="53"/>
      </w:pPr>
      <w:r>
        <w:lastRenderedPageBreak/>
        <w:t>уточнение требований заказчика и пользователей</w:t>
      </w:r>
      <w:r>
        <w:t>,</w:t>
      </w:r>
    </w:p>
    <w:p w14:paraId="3F9C538B" w14:textId="287F2622" w:rsidR="0031152D" w:rsidRDefault="0031152D" w:rsidP="0031152D">
      <w:pPr>
        <w:pStyle w:val="53"/>
      </w:pPr>
      <w:r>
        <w:t>актуализация целей проекта</w:t>
      </w:r>
      <w:r>
        <w:t>,</w:t>
      </w:r>
    </w:p>
    <w:p w14:paraId="3D34012A" w14:textId="1E5C9581" w:rsidR="0031152D" w:rsidRDefault="0031152D" w:rsidP="0031152D">
      <w:pPr>
        <w:pStyle w:val="53"/>
      </w:pPr>
      <w:r>
        <w:t>доработка технического задания</w:t>
      </w:r>
      <w:r>
        <w:t>,</w:t>
      </w:r>
    </w:p>
    <w:p w14:paraId="7C033482" w14:textId="127F21B4" w:rsidR="0031152D" w:rsidRDefault="0031152D" w:rsidP="0031152D">
      <w:pPr>
        <w:pStyle w:val="53"/>
      </w:pPr>
      <w:r>
        <w:t>запрос обновлённой информации по маршрутам у Министерства молодёжной политики Свердловской области</w:t>
      </w:r>
      <w:r>
        <w:t>,</w:t>
      </w:r>
    </w:p>
    <w:p w14:paraId="4D45310A" w14:textId="3EFB3E94" w:rsidR="0031152D" w:rsidRDefault="0031152D" w:rsidP="0031152D">
      <w:pPr>
        <w:pStyle w:val="53"/>
      </w:pPr>
      <w:r>
        <w:t>разработка нового логотипа и цветовой палитры</w:t>
      </w:r>
      <w:r>
        <w:t>,</w:t>
      </w:r>
    </w:p>
    <w:p w14:paraId="60311FF2" w14:textId="77777777" w:rsidR="0031152D" w:rsidRDefault="0031152D" w:rsidP="0031152D">
      <w:pPr>
        <w:pStyle w:val="53"/>
      </w:pPr>
      <w:r>
        <w:t xml:space="preserve">составление </w:t>
      </w:r>
      <w:proofErr w:type="spellStart"/>
      <w:r>
        <w:t>backlog’а</w:t>
      </w:r>
      <w:proofErr w:type="spellEnd"/>
      <w:r>
        <w:t xml:space="preserve"> и определение приоритетов.</w:t>
      </w:r>
    </w:p>
    <w:p w14:paraId="352D7679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Результаты:</w:t>
      </w:r>
    </w:p>
    <w:p w14:paraId="65A72502" w14:textId="59E8FC63" w:rsidR="0031152D" w:rsidRDefault="0031152D" w:rsidP="0031152D">
      <w:pPr>
        <w:pStyle w:val="53"/>
      </w:pPr>
      <w:r>
        <w:t>был составлен полный список требований к функционалу</w:t>
      </w:r>
      <w:r>
        <w:t>,</w:t>
      </w:r>
    </w:p>
    <w:p w14:paraId="3847B73D" w14:textId="30A962EE" w:rsidR="0031152D" w:rsidRDefault="0031152D" w:rsidP="0031152D">
      <w:pPr>
        <w:pStyle w:val="53"/>
      </w:pPr>
      <w:r>
        <w:t>определены приоритетные направления разработки</w:t>
      </w:r>
      <w:r>
        <w:t>,</w:t>
      </w:r>
    </w:p>
    <w:p w14:paraId="615004DC" w14:textId="0B559370" w:rsidR="0031152D" w:rsidRDefault="0031152D" w:rsidP="0031152D">
      <w:pPr>
        <w:pStyle w:val="53"/>
      </w:pPr>
      <w:r>
        <w:t>утверждён визуальный стиль проекта</w:t>
      </w:r>
      <w:r>
        <w:t>,</w:t>
      </w:r>
    </w:p>
    <w:p w14:paraId="4164FB70" w14:textId="77777777" w:rsidR="0031152D" w:rsidRDefault="0031152D" w:rsidP="0031152D">
      <w:pPr>
        <w:pStyle w:val="53"/>
      </w:pPr>
      <w:r>
        <w:t>получены предварительные данные по маршрутам для наполнения БД.</w:t>
      </w:r>
    </w:p>
    <w:p w14:paraId="0788A2B3" w14:textId="4FFC843B" w:rsidR="0031152D" w:rsidRDefault="0031152D" w:rsidP="00750F71">
      <w:pPr>
        <w:pStyle w:val="14"/>
      </w:pPr>
      <w:r>
        <w:t>Спринт 2 (02.04.2025 – 26.04.2025)</w:t>
      </w:r>
    </w:p>
    <w:p w14:paraId="1FD65B69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Основные задачи:</w:t>
      </w:r>
    </w:p>
    <w:p w14:paraId="54F06E98" w14:textId="0648A03D" w:rsidR="0031152D" w:rsidRDefault="0031152D" w:rsidP="00750F71">
      <w:pPr>
        <w:pStyle w:val="53"/>
      </w:pPr>
      <w:r>
        <w:t>реализация фильтрации и сортировки маршрутов по параметрам: уровень сложности, продолжительность в часах, протяжённость в километрах</w:t>
      </w:r>
      <w:r w:rsidR="00750F71">
        <w:t>,</w:t>
      </w:r>
    </w:p>
    <w:p w14:paraId="0516A9CC" w14:textId="1C6C022B" w:rsidR="0031152D" w:rsidRDefault="0031152D" w:rsidP="00750F71">
      <w:pPr>
        <w:pStyle w:val="53"/>
      </w:pPr>
      <w:r>
        <w:t>внедрение адаптивного дизайна сайта</w:t>
      </w:r>
      <w:r w:rsidR="00750F71">
        <w:t>,</w:t>
      </w:r>
    </w:p>
    <w:p w14:paraId="36F98A8B" w14:textId="286BA0C2" w:rsidR="0031152D" w:rsidRDefault="0031152D" w:rsidP="00750F71">
      <w:pPr>
        <w:pStyle w:val="53"/>
      </w:pPr>
      <w:r>
        <w:t>перепроектировка базы данных</w:t>
      </w:r>
      <w:r w:rsidR="00750F71">
        <w:t>,</w:t>
      </w:r>
    </w:p>
    <w:p w14:paraId="50DC8635" w14:textId="4019BDD8" w:rsidR="0031152D" w:rsidRDefault="0031152D" w:rsidP="00750F71">
      <w:pPr>
        <w:pStyle w:val="53"/>
      </w:pPr>
      <w:r>
        <w:t>внедрение функционала импорта и экспорта данных в формате .</w:t>
      </w:r>
      <w:proofErr w:type="spellStart"/>
      <w:r>
        <w:t>xlsx</w:t>
      </w:r>
      <w:proofErr w:type="spellEnd"/>
      <w:r w:rsidR="00750F71">
        <w:t>,</w:t>
      </w:r>
    </w:p>
    <w:p w14:paraId="4E2F5B40" w14:textId="097A5B07" w:rsidR="0031152D" w:rsidRDefault="0031152D" w:rsidP="00750F71">
      <w:pPr>
        <w:pStyle w:val="53"/>
      </w:pPr>
      <w:r>
        <w:t>разработка пользовательского интерфейса с учётом новой визуальной концепции</w:t>
      </w:r>
      <w:r w:rsidR="00750F71">
        <w:t>,</w:t>
      </w:r>
    </w:p>
    <w:p w14:paraId="08855F90" w14:textId="77777777" w:rsidR="0031152D" w:rsidRDefault="0031152D" w:rsidP="00750F71">
      <w:pPr>
        <w:pStyle w:val="53"/>
      </w:pPr>
      <w:r>
        <w:t>начальная настройка панели администратора под новый функционал.</w:t>
      </w:r>
    </w:p>
    <w:p w14:paraId="14430D3C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Результаты:</w:t>
      </w:r>
    </w:p>
    <w:p w14:paraId="450CE1A8" w14:textId="4EE52C1F" w:rsidR="0031152D" w:rsidRDefault="0031152D" w:rsidP="00750F71">
      <w:pPr>
        <w:pStyle w:val="53"/>
      </w:pPr>
      <w:r>
        <w:t>реализована система фильтрации маршрутов на основе ORM-запросов</w:t>
      </w:r>
      <w:r w:rsidR="00750F71">
        <w:t>,</w:t>
      </w:r>
    </w:p>
    <w:p w14:paraId="33A0A4C1" w14:textId="02F32C20" w:rsidR="0031152D" w:rsidRDefault="0031152D" w:rsidP="00750F71">
      <w:pPr>
        <w:pStyle w:val="53"/>
      </w:pPr>
      <w:r>
        <w:t>адаптивная верстка позволила корректно отображать сайт на мобильных и планшетных устройствах</w:t>
      </w:r>
      <w:r w:rsidR="00750F71">
        <w:t>,</w:t>
      </w:r>
    </w:p>
    <w:p w14:paraId="2BC7EC31" w14:textId="37F6EBDE" w:rsidR="0031152D" w:rsidRDefault="0031152D" w:rsidP="00750F71">
      <w:pPr>
        <w:pStyle w:val="53"/>
      </w:pPr>
      <w:r>
        <w:t>база данных была нормализована и расширена для учёта новых атрибутов маршрутов и комментариев</w:t>
      </w:r>
      <w:r w:rsidR="00750F71">
        <w:t>,</w:t>
      </w:r>
    </w:p>
    <w:p w14:paraId="7C858ECD" w14:textId="63700491" w:rsidR="0031152D" w:rsidRDefault="0031152D" w:rsidP="00750F71">
      <w:pPr>
        <w:pStyle w:val="53"/>
      </w:pPr>
      <w:r>
        <w:lastRenderedPageBreak/>
        <w:t>импорт и экспорт в .</w:t>
      </w:r>
      <w:proofErr w:type="spellStart"/>
      <w:r>
        <w:t>xlsx</w:t>
      </w:r>
      <w:proofErr w:type="spellEnd"/>
      <w:r>
        <w:t xml:space="preserve"> был реализован с помощью </w:t>
      </w:r>
      <w:proofErr w:type="spellStart"/>
      <w:r>
        <w:t>openpyxl</w:t>
      </w:r>
      <w:proofErr w:type="spellEnd"/>
      <w:r>
        <w:t>, с поддержкой чтения/записи пользовательских таблиц</w:t>
      </w:r>
      <w:r w:rsidR="00750F71">
        <w:t>,</w:t>
      </w:r>
    </w:p>
    <w:p w14:paraId="4689E5ED" w14:textId="5AAC4055" w:rsidR="0031152D" w:rsidRDefault="0031152D" w:rsidP="00750F71">
      <w:pPr>
        <w:pStyle w:val="53"/>
      </w:pPr>
      <w:r>
        <w:t>начата интеграция с административной панелью для поддержки нового функционала</w:t>
      </w:r>
      <w:r w:rsidR="00750F71">
        <w:t>.</w:t>
      </w:r>
    </w:p>
    <w:p w14:paraId="32655BB3" w14:textId="0BA5CC1C" w:rsidR="0031152D" w:rsidRDefault="0031152D" w:rsidP="00750F71">
      <w:pPr>
        <w:pStyle w:val="14"/>
      </w:pPr>
      <w:r>
        <w:t>Спринт 3 (27.04.2025 – 27.05.2025)</w:t>
      </w:r>
    </w:p>
    <w:p w14:paraId="757BB9B1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Основные задачи:</w:t>
      </w:r>
    </w:p>
    <w:p w14:paraId="7055F56C" w14:textId="5BB7A834" w:rsidR="0031152D" w:rsidRDefault="0031152D" w:rsidP="00750F71">
      <w:pPr>
        <w:pStyle w:val="53"/>
      </w:pPr>
      <w:r>
        <w:t>разработка функционала комментариев пользователей</w:t>
      </w:r>
      <w:r w:rsidR="00750F71">
        <w:t>,</w:t>
      </w:r>
    </w:p>
    <w:p w14:paraId="3BBD0521" w14:textId="78576445" w:rsidR="0031152D" w:rsidRDefault="0031152D" w:rsidP="00750F71">
      <w:pPr>
        <w:pStyle w:val="53"/>
      </w:pPr>
      <w:r>
        <w:t>доработка административной панели для ручной модерации</w:t>
      </w:r>
      <w:r w:rsidR="00750F71">
        <w:t>,</w:t>
      </w:r>
    </w:p>
    <w:p w14:paraId="4529D3D1" w14:textId="050A5D8B" w:rsidR="0031152D" w:rsidRDefault="0031152D" w:rsidP="00750F71">
      <w:pPr>
        <w:pStyle w:val="53"/>
      </w:pPr>
      <w:r>
        <w:t xml:space="preserve">реализация прототипа ИИ-модерации комментариев с использованием API LLM </w:t>
      </w:r>
      <w:proofErr w:type="spellStart"/>
      <w:r>
        <w:t>Mistral</w:t>
      </w:r>
      <w:proofErr w:type="spellEnd"/>
      <w:r w:rsidR="00750F71">
        <w:t>,</w:t>
      </w:r>
    </w:p>
    <w:p w14:paraId="221BF310" w14:textId="707543C5" w:rsidR="0031152D" w:rsidRDefault="0031152D" w:rsidP="00750F71">
      <w:pPr>
        <w:pStyle w:val="53"/>
      </w:pPr>
      <w:r>
        <w:t>устранение багов, возникших после модификации базы данных</w:t>
      </w:r>
      <w:r w:rsidR="00750F71">
        <w:t>,</w:t>
      </w:r>
    </w:p>
    <w:p w14:paraId="6515C361" w14:textId="77777777" w:rsidR="0031152D" w:rsidRDefault="0031152D" w:rsidP="00750F71">
      <w:pPr>
        <w:pStyle w:val="53"/>
      </w:pPr>
      <w:r>
        <w:t>тестирование фильтрации, импорта/экспорта и интерфейсов.</w:t>
      </w:r>
    </w:p>
    <w:p w14:paraId="74BB7527" w14:textId="77777777" w:rsidR="0031152D" w:rsidRDefault="0031152D" w:rsidP="0031152D">
      <w:pPr>
        <w:pStyle w:val="22"/>
        <w:rPr>
          <w:lang w:eastAsia="en-US"/>
        </w:rPr>
      </w:pPr>
      <w:r>
        <w:rPr>
          <w:lang w:eastAsia="en-US"/>
        </w:rPr>
        <w:t>Результаты:</w:t>
      </w:r>
    </w:p>
    <w:p w14:paraId="1459E5D9" w14:textId="33C526D4" w:rsidR="0031152D" w:rsidRDefault="0031152D" w:rsidP="00750F71">
      <w:pPr>
        <w:pStyle w:val="53"/>
      </w:pPr>
      <w:r>
        <w:t>реализована возможность оставления комментариев к маршрутам</w:t>
      </w:r>
      <w:r w:rsidR="00750F71">
        <w:t>,</w:t>
      </w:r>
    </w:p>
    <w:p w14:paraId="6650584A" w14:textId="27F7907D" w:rsidR="0031152D" w:rsidRDefault="0031152D" w:rsidP="00750F71">
      <w:pPr>
        <w:pStyle w:val="53"/>
      </w:pPr>
      <w:r>
        <w:t>модерация комментариев администратором внедрена в административную панель</w:t>
      </w:r>
      <w:r w:rsidR="00750F71">
        <w:t>,</w:t>
      </w:r>
    </w:p>
    <w:p w14:paraId="51481331" w14:textId="77777777" w:rsidR="0031152D" w:rsidRDefault="0031152D" w:rsidP="00750F71">
      <w:pPr>
        <w:pStyle w:val="53"/>
      </w:pPr>
      <w:r>
        <w:t xml:space="preserve">была осуществлена попытка интеграции с языковой моделью </w:t>
      </w:r>
      <w:proofErr w:type="spellStart"/>
      <w:r>
        <w:t>Mistral</w:t>
      </w:r>
      <w:proofErr w:type="spellEnd"/>
      <w:r>
        <w:t>, но возникли технические сложности;</w:t>
      </w:r>
    </w:p>
    <w:p w14:paraId="293910E5" w14:textId="77777777" w:rsidR="0031152D" w:rsidRDefault="0031152D" w:rsidP="00750F71">
      <w:pPr>
        <w:pStyle w:val="53"/>
      </w:pPr>
      <w:r>
        <w:t>проведено всестороннее тестирование всех новых компонентов;</w:t>
      </w:r>
    </w:p>
    <w:p w14:paraId="7415D1F4" w14:textId="5F6EDB5B" w:rsidR="0031152D" w:rsidRDefault="0031152D" w:rsidP="00750F71">
      <w:pPr>
        <w:pStyle w:val="53"/>
      </w:pPr>
      <w:r>
        <w:t>выявлены и устранены критические ошибки, связанные с переходом на новую архитектуру БД.</w:t>
      </w:r>
    </w:p>
    <w:p w14:paraId="3AE22AFE" w14:textId="6C412D46" w:rsidR="00750F71" w:rsidRDefault="00750F71" w:rsidP="00750F71">
      <w:pPr>
        <w:pStyle w:val="13"/>
      </w:pPr>
      <w:r>
        <w:t>Отчёт о тестировании и анализ ошибок</w:t>
      </w:r>
    </w:p>
    <w:p w14:paraId="21B2F319" w14:textId="4FF4EC3A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Для обеспечения корректной работы проекта на всех этапах внедрения нового функционала команда проводила внутреннее тестирование. Оно включало ручное тестирование пользовательского интерфейса</w:t>
      </w:r>
      <w:r>
        <w:rPr>
          <w:lang w:eastAsia="en-US"/>
        </w:rPr>
        <w:t xml:space="preserve"> и</w:t>
      </w:r>
      <w:r>
        <w:rPr>
          <w:lang w:eastAsia="en-US"/>
        </w:rPr>
        <w:t xml:space="preserve"> проверку логики API</w:t>
      </w:r>
      <w:r>
        <w:rPr>
          <w:lang w:eastAsia="en-US"/>
        </w:rPr>
        <w:t>.</w:t>
      </w:r>
    </w:p>
    <w:p w14:paraId="451CC483" w14:textId="333D6655" w:rsidR="00750F71" w:rsidRDefault="00750F71" w:rsidP="00750F71">
      <w:pPr>
        <w:pStyle w:val="14"/>
      </w:pPr>
      <w:r>
        <w:t>Проведённые виды тестирования</w:t>
      </w:r>
    </w:p>
    <w:p w14:paraId="7BABB079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Функциональное тестирование — проверка всех пользовательских сценариев (фильтрация, просмотр маршрута, экспорт в Excel и др.).</w:t>
      </w:r>
    </w:p>
    <w:p w14:paraId="41114AB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lastRenderedPageBreak/>
        <w:t>Тестирование интерфейсов администратора — проверка работы форм, импорта файлов, добавления маршрутов.</w:t>
      </w:r>
    </w:p>
    <w:p w14:paraId="7C9F90AA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Кроссплатформенное тестирование — проверка корректности отображения на разных устройствах и браузерах.</w:t>
      </w:r>
    </w:p>
    <w:p w14:paraId="45690C2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Тестирование API-методов импорта/экспорта — создание тестовых таблиц, валидация данных.</w:t>
      </w:r>
    </w:p>
    <w:p w14:paraId="355B79C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Тестирование комментариев и модерации — проверка сохранения, отображения и удаления комментариев.</w:t>
      </w:r>
    </w:p>
    <w:p w14:paraId="7DB28709" w14:textId="74B0B3E9" w:rsidR="00750F71" w:rsidRDefault="00750F71" w:rsidP="00750F71">
      <w:pPr>
        <w:pStyle w:val="14"/>
      </w:pPr>
      <w:r>
        <w:t>Выявленные ошибки и проблемы</w:t>
      </w:r>
    </w:p>
    <w:p w14:paraId="44F36AB1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Сбой фильтрации маршрутов после обновления структуры БД.</w:t>
      </w:r>
    </w:p>
    <w:p w14:paraId="4950DD0B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Проблема возникла после того, как были добавлены новые поля в таблицы маршрутов, изменены связи между сущностями и проведена нормализация. Решение: адаптация ORM-запросов под новую структуру, обновление </w:t>
      </w:r>
      <w:proofErr w:type="spellStart"/>
      <w:r>
        <w:rPr>
          <w:lang w:eastAsia="en-US"/>
        </w:rPr>
        <w:t>сериализаторов</w:t>
      </w:r>
      <w:proofErr w:type="spellEnd"/>
      <w:r>
        <w:rPr>
          <w:lang w:eastAsia="en-US"/>
        </w:rPr>
        <w:t xml:space="preserve"> и фильтров.</w:t>
      </w:r>
    </w:p>
    <w:p w14:paraId="3F728E93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Некорректное отображение маршрутов на мобильных устройствах.</w:t>
      </w:r>
    </w:p>
    <w:p w14:paraId="28D47884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Выявлены проблемы в CSS-сетке адаптивного дизайна. Решение: переработка </w:t>
      </w:r>
      <w:proofErr w:type="spellStart"/>
      <w:r>
        <w:rPr>
          <w:lang w:eastAsia="en-US"/>
        </w:rPr>
        <w:t>медиазапросов</w:t>
      </w:r>
      <w:proofErr w:type="spellEnd"/>
      <w:r>
        <w:rPr>
          <w:lang w:eastAsia="en-US"/>
        </w:rPr>
        <w:t xml:space="preserve">, внедрение </w:t>
      </w:r>
      <w:proofErr w:type="spellStart"/>
      <w:r>
        <w:rPr>
          <w:lang w:eastAsia="en-US"/>
        </w:rPr>
        <w:t>flex</w:t>
      </w:r>
      <w:proofErr w:type="spellEnd"/>
      <w:r>
        <w:rPr>
          <w:lang w:eastAsia="en-US"/>
        </w:rPr>
        <w:t>-контейнеров.</w:t>
      </w:r>
    </w:p>
    <w:p w14:paraId="409DFAB2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Ошибка кодировки при передаче текста в API модели </w:t>
      </w:r>
      <w:proofErr w:type="spellStart"/>
      <w:r>
        <w:rPr>
          <w:lang w:eastAsia="en-US"/>
        </w:rPr>
        <w:t>Mistral</w:t>
      </w:r>
      <w:proofErr w:type="spellEnd"/>
      <w:r>
        <w:rPr>
          <w:lang w:eastAsia="en-US"/>
        </w:rPr>
        <w:t>.</w:t>
      </w:r>
    </w:p>
    <w:p w14:paraId="07A75369" w14:textId="64E9AE00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Прототип автоматической модерации не смог успешно передать текст на сервер LLM — наблюдались ошибки </w:t>
      </w:r>
      <w:r>
        <w:rPr>
          <w:lang w:eastAsia="en-US"/>
        </w:rPr>
        <w:t>кодировки</w:t>
      </w:r>
      <w:r>
        <w:rPr>
          <w:lang w:eastAsia="en-US"/>
        </w:rPr>
        <w:t>. Решение пока не реализовано; было принято решение временно отказаться от использования LLM, оставив модерацию ручной.</w:t>
      </w:r>
    </w:p>
    <w:p w14:paraId="271B2699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Импорт маршрутов из .</w:t>
      </w:r>
      <w:proofErr w:type="spellStart"/>
      <w:r>
        <w:rPr>
          <w:lang w:eastAsia="en-US"/>
        </w:rPr>
        <w:t>xlsx</w:t>
      </w:r>
      <w:proofErr w:type="spellEnd"/>
      <w:r>
        <w:rPr>
          <w:lang w:eastAsia="en-US"/>
        </w:rPr>
        <w:t xml:space="preserve"> с </w:t>
      </w:r>
      <w:proofErr w:type="spellStart"/>
      <w:r>
        <w:rPr>
          <w:lang w:eastAsia="en-US"/>
        </w:rPr>
        <w:t>невалидными</w:t>
      </w:r>
      <w:proofErr w:type="spellEnd"/>
      <w:r>
        <w:rPr>
          <w:lang w:eastAsia="en-US"/>
        </w:rPr>
        <w:t xml:space="preserve"> данными.</w:t>
      </w:r>
    </w:p>
    <w:p w14:paraId="57A47055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В одном из файлов отсутствовали обязательные поля, что приводило к падению скрипта импорта. Решение: добавлена предварительная валидация данных перед загрузкой, вывод ошибок пользователю.</w:t>
      </w:r>
    </w:p>
    <w:p w14:paraId="05CBDACC" w14:textId="2E4DB4A3" w:rsidR="00750F71" w:rsidRDefault="00750F71" w:rsidP="00750F71">
      <w:pPr>
        <w:pStyle w:val="14"/>
      </w:pPr>
      <w:r>
        <w:t>Общая оценка стабильности</w:t>
      </w:r>
    </w:p>
    <w:p w14:paraId="7895725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После устранения указанных ошибок система была признана работоспособной. Проведённые тесты показали стабильную работу всех ключевых функций: фильтрации, импорта, адаптивного интерфейса и </w:t>
      </w:r>
      <w:r>
        <w:rPr>
          <w:lang w:eastAsia="en-US"/>
        </w:rPr>
        <w:lastRenderedPageBreak/>
        <w:t>комментариев. Прототип ИИ-модерации будет дорабатываться в следующем этапе проекта при наличии дополнительных технических ресурсов.</w:t>
      </w:r>
    </w:p>
    <w:p w14:paraId="224C721E" w14:textId="77777777" w:rsidR="00750F71" w:rsidRDefault="00750F71" w:rsidP="00750F71">
      <w:pPr>
        <w:pStyle w:val="13"/>
      </w:pPr>
      <w:r>
        <w:t>Планирование деятельности и распределение задач</w:t>
      </w:r>
    </w:p>
    <w:p w14:paraId="69C2BC71" w14:textId="03F71872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Планирование разработки проекта велось поэтапно, с использованием </w:t>
      </w:r>
      <w:proofErr w:type="spellStart"/>
      <w:r>
        <w:rPr>
          <w:lang w:eastAsia="en-US"/>
        </w:rPr>
        <w:t>Kanban</w:t>
      </w:r>
      <w:proofErr w:type="spellEnd"/>
      <w:r>
        <w:rPr>
          <w:lang w:eastAsia="en-US"/>
        </w:rPr>
        <w:t xml:space="preserve">-доски на платформе </w:t>
      </w:r>
      <w:proofErr w:type="spellStart"/>
      <w:r w:rsidR="0001743F">
        <w:rPr>
          <w:lang w:val="en-US" w:eastAsia="en-US"/>
        </w:rPr>
        <w:t>Yougile</w:t>
      </w:r>
      <w:proofErr w:type="spellEnd"/>
      <w:r>
        <w:rPr>
          <w:lang w:eastAsia="en-US"/>
        </w:rPr>
        <w:t>. Каждой задаче присваивались следующие атрибуты: исполнитель, дедлайн, статус выполнения. Это позволило команде поддерживать прозрачность и управляемость проекта, своевременно переключаться на приоритетные задачи и минимизировать технический долг.</w:t>
      </w:r>
    </w:p>
    <w:p w14:paraId="766D3D73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Важную роль в планировании играли </w:t>
      </w:r>
      <w:proofErr w:type="spellStart"/>
      <w:r>
        <w:rPr>
          <w:lang w:eastAsia="en-US"/>
        </w:rPr>
        <w:t>спринтовые</w:t>
      </w:r>
      <w:proofErr w:type="spellEnd"/>
      <w:r>
        <w:rPr>
          <w:lang w:eastAsia="en-US"/>
        </w:rPr>
        <w:t xml:space="preserve"> собрания, на которых обсуждались достигнутые результаты и корректировались цели. Кроме того, Арсений как тимлид отвечал за согласование с заказчиком и обновление планов в соответствии с текущей ситуацией.</w:t>
      </w:r>
    </w:p>
    <w:p w14:paraId="160B8AF4" w14:textId="2C26B120" w:rsidR="00750F71" w:rsidRDefault="00750F71" w:rsidP="0001743F">
      <w:pPr>
        <w:pStyle w:val="14"/>
      </w:pPr>
      <w:r>
        <w:t>Распределение задач между участниками команды</w:t>
      </w:r>
    </w:p>
    <w:p w14:paraId="53DE5F99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Арсений (тимлид, разработчик):</w:t>
      </w:r>
    </w:p>
    <w:p w14:paraId="76128E1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Контроль соблюдения сроков и качества. Вёл трекинг задач, организовывал командные митинги, следил за прогрессом по спринтам.</w:t>
      </w:r>
    </w:p>
    <w:p w14:paraId="310C13D0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Разработка функционала фильтрации. Создал гибкую систему фильтрации маршрутов по уровням сложности, времени и протяжённости на основе ORM-запросов </w:t>
      </w:r>
      <w:proofErr w:type="spellStart"/>
      <w:r>
        <w:rPr>
          <w:lang w:eastAsia="en-US"/>
        </w:rPr>
        <w:t>Django</w:t>
      </w:r>
      <w:proofErr w:type="spellEnd"/>
      <w:r>
        <w:rPr>
          <w:lang w:eastAsia="en-US"/>
        </w:rPr>
        <w:t>.</w:t>
      </w:r>
    </w:p>
    <w:p w14:paraId="1C349EC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Работа над модерацией комментариев. Реализовал первоначальный подход к автоматической модерации на базе языковой модели </w:t>
      </w:r>
      <w:proofErr w:type="spellStart"/>
      <w:r>
        <w:rPr>
          <w:lang w:eastAsia="en-US"/>
        </w:rPr>
        <w:t>Mistral</w:t>
      </w:r>
      <w:proofErr w:type="spellEnd"/>
      <w:r>
        <w:rPr>
          <w:lang w:eastAsia="en-US"/>
        </w:rPr>
        <w:t>, разработал шаблонные запросы и структуру API-интеграции.</w:t>
      </w:r>
    </w:p>
    <w:p w14:paraId="25C73EFA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Исправление багов и оптимизация. Участвовал в доработке кода после изменений в БД и устранял ошибки, выявленные на этапе тестирования.</w:t>
      </w:r>
    </w:p>
    <w:p w14:paraId="77830E93" w14:textId="131D41D1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Евгений (разработчик):</w:t>
      </w:r>
    </w:p>
    <w:p w14:paraId="308B92DB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Функционал импорта/экспорта маршрутов. Евгений реализовал экспорт маршрутов в .</w:t>
      </w:r>
      <w:proofErr w:type="spellStart"/>
      <w:r>
        <w:rPr>
          <w:lang w:eastAsia="en-US"/>
        </w:rPr>
        <w:t>xlsx</w:t>
      </w:r>
      <w:proofErr w:type="spellEnd"/>
      <w:r>
        <w:rPr>
          <w:lang w:eastAsia="en-US"/>
        </w:rPr>
        <w:t xml:space="preserve"> с сохранением структуры и формата, а также автоматизированный импорт данных с валидацией.</w:t>
      </w:r>
    </w:p>
    <w:p w14:paraId="575568A8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lastRenderedPageBreak/>
        <w:t>Нормализация базы данных. Переработал структуру таблиц, выделил отдельные сущности для маршрутов, категорий, уровней сложности и комментариев.</w:t>
      </w:r>
    </w:p>
    <w:p w14:paraId="58F1E20E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Расширение административной панели. Настроил интерфейсы для ручной модерации комментариев, добавил поддержку импорта/экспорта в административной зоне.</w:t>
      </w:r>
    </w:p>
    <w:p w14:paraId="32BE6133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 xml:space="preserve">Интеграционные тесты. Проводил проверки корректности связей между моделью, формами и </w:t>
      </w:r>
      <w:proofErr w:type="spellStart"/>
      <w:r>
        <w:rPr>
          <w:lang w:eastAsia="en-US"/>
        </w:rPr>
        <w:t>сериализаторами</w:t>
      </w:r>
      <w:proofErr w:type="spellEnd"/>
      <w:r>
        <w:rPr>
          <w:lang w:eastAsia="en-US"/>
        </w:rPr>
        <w:t xml:space="preserve"> после переработки базы.</w:t>
      </w:r>
    </w:p>
    <w:p w14:paraId="3FA87EB6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Вадим (дизайнер):</w:t>
      </w:r>
    </w:p>
    <w:p w14:paraId="4D0C3811" w14:textId="7DA4FA8D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Редизайн визуального интерфейса. Разработал UI-</w:t>
      </w:r>
      <w:r w:rsidR="0001743F">
        <w:rPr>
          <w:lang w:eastAsia="en-US"/>
        </w:rPr>
        <w:t>кит</w:t>
      </w:r>
      <w:r>
        <w:rPr>
          <w:lang w:eastAsia="en-US"/>
        </w:rPr>
        <w:t>, включающий новые шрифты, цветовую палитру, сетку и компоненты интерфейса.</w:t>
      </w:r>
    </w:p>
    <w:p w14:paraId="060F81BD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Адаптивный дизайн. Создал макеты для различных устройств, обеспечив корректное отображение на смартфонах, планшетах и ПК.</w:t>
      </w:r>
    </w:p>
    <w:p w14:paraId="047459D0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Разработка логотипа и визуальной айдентики. Представил новый логотип проекта, гармонирующий с общей концепцией популяризации туризма и ГТО.</w:t>
      </w:r>
    </w:p>
    <w:p w14:paraId="477AE893" w14:textId="77777777" w:rsid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Контроль верстки. Совместно с разработчиками проверял соответствие конечной верстки дизайн-макетам, вносил коррективы по ходу разработки.</w:t>
      </w:r>
    </w:p>
    <w:p w14:paraId="1B72C7B9" w14:textId="18EA4175" w:rsidR="00750F71" w:rsidRPr="00750F71" w:rsidRDefault="00750F71" w:rsidP="00750F71">
      <w:pPr>
        <w:pStyle w:val="22"/>
        <w:rPr>
          <w:lang w:eastAsia="en-US"/>
        </w:rPr>
      </w:pPr>
      <w:r>
        <w:rPr>
          <w:lang w:eastAsia="en-US"/>
        </w:rPr>
        <w:t>Такое чёткое распределение ролей позволило команде сосредоточиться на своих зонах ответственности, что значительно повысило эффективность работы.</w:t>
      </w:r>
    </w:p>
    <w:p w14:paraId="550EAE30" w14:textId="77777777" w:rsidR="006559AE" w:rsidRDefault="006559AE" w:rsidP="00127886">
      <w:pPr>
        <w:pStyle w:val="110"/>
      </w:pPr>
      <w:bookmarkStart w:id="32" w:name="_Toc8214335"/>
      <w:bookmarkStart w:id="33" w:name="_Toc164096968"/>
      <w:bookmarkStart w:id="34" w:name="_Toc196860986"/>
      <w:bookmarkStart w:id="35" w:name="_Toc196862099"/>
      <w:bookmarkStart w:id="36" w:name="_Toc196862361"/>
      <w:bookmarkStart w:id="37" w:name="_Toc196862599"/>
      <w:bookmarkStart w:id="38" w:name="_Toc196862850"/>
      <w:bookmarkStart w:id="39" w:name="_Toc196863068"/>
      <w:bookmarkStart w:id="40" w:name="_Toc199219634"/>
      <w:r>
        <w:lastRenderedPageBreak/>
        <w:t>З</w:t>
      </w:r>
      <w:r w:rsidR="00B26509">
        <w:t>АКЛЮЧЕНИЕ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029614DC" w14:textId="77777777" w:rsidR="0001743F" w:rsidRDefault="0001743F" w:rsidP="0001743F">
      <w:pPr>
        <w:pStyle w:val="22"/>
      </w:pPr>
      <w:r>
        <w:t>В результате работы над проектом во втором семестре удалось существенно расширить функциональность веб-приложения «Доступный туризм», улучшив пользовательский опыт и возможности администрирования. Разработка велась в соответствии с актуальными потребностями целевой аудитории, а также с учётом пожеланий заказчика — Министерства молодежной политики Свердловской области.</w:t>
      </w:r>
    </w:p>
    <w:p w14:paraId="03A062DF" w14:textId="5478B86D" w:rsidR="0001743F" w:rsidRDefault="0001743F" w:rsidP="0001743F">
      <w:pPr>
        <w:pStyle w:val="22"/>
      </w:pPr>
      <w:r>
        <w:t>Функциональность, реализованная в ходе этого этапа проекта, в значительной степени соответствует как явным, так и неявным требованиям заказчика и пользователей. Основной запрос заказчика — возможность импорта и экспорта базы маршрутов в формате .</w:t>
      </w:r>
      <w:proofErr w:type="spellStart"/>
      <w:r>
        <w:t>xlsx</w:t>
      </w:r>
      <w:proofErr w:type="spellEnd"/>
      <w:r>
        <w:t xml:space="preserve"> — был реализован в полном объёме. </w:t>
      </w:r>
    </w:p>
    <w:p w14:paraId="3AFDA7C7" w14:textId="77777777" w:rsidR="0001743F" w:rsidRDefault="0001743F" w:rsidP="0001743F">
      <w:pPr>
        <w:pStyle w:val="22"/>
      </w:pPr>
      <w:r>
        <w:t>Неявные требования, такие как интуитивная навигация, визуальная целостность дизайна и модульность архитектуры, также были учтены. В рамках внутренней инициативы команды была предпринята попытка реализации интеллектуальной модерации комментариев с использованием языковой модели, что говорит о стремлении к внедрению современных технологий в управление пользовательским контентом.</w:t>
      </w:r>
    </w:p>
    <w:p w14:paraId="7F2B7266" w14:textId="77777777" w:rsidR="0001743F" w:rsidRDefault="0001743F" w:rsidP="0001743F">
      <w:pPr>
        <w:pStyle w:val="22"/>
      </w:pPr>
      <w:r>
        <w:t>Проведённые тестирования в ходе промежуточных и финальных итераций разработки выявили ряд технических сложностей, оказавших влияние на стабильность и работоспособность отдельных компонентов. В частности, переработка структуры базы данных привела к временной утрате работоспособности системы фильтрации и сортировки маршрутов. Эта ошибка была оперативно обнаружена в ходе интеграционного тестирования и частично устранена, однако потребовала дополнительных усилий по адаптации ORM-запросов и валидации данных.</w:t>
      </w:r>
    </w:p>
    <w:p w14:paraId="40D0A0D3" w14:textId="77777777" w:rsidR="0001743F" w:rsidRDefault="0001743F" w:rsidP="0001743F">
      <w:pPr>
        <w:pStyle w:val="22"/>
      </w:pPr>
      <w:r>
        <w:t xml:space="preserve">Попытка интеграции LLM для автоматической модерации комментариев также столкнулась с техническими ограничениями. На практике возникли проблемы с корректной кодировкой текста при отправке запросов в API, что помешало полноценно внедрить функциональность на </w:t>
      </w:r>
      <w:r>
        <w:lastRenderedPageBreak/>
        <w:t>данном этапе. Это стало важным выводом: использование языковых моделей требует более глубокой предварительной проработки архитектуры и форматов взаимодействия.</w:t>
      </w:r>
    </w:p>
    <w:p w14:paraId="1EB69C8A" w14:textId="77777777" w:rsidR="0001743F" w:rsidRDefault="0001743F" w:rsidP="0001743F">
      <w:pPr>
        <w:pStyle w:val="22"/>
      </w:pPr>
      <w:r>
        <w:t>В остальном качество программного продукта оценивается положительно. Сайт стабильно функционирует, основные пользовательские сценарии выполняются без сбоев. Интерфейс отзывчив и соответствует заявленным стандартам адаптивности. Внутренние механизмы импорта и экспорта данных работают корректно и устойчиво.</w:t>
      </w:r>
    </w:p>
    <w:p w14:paraId="5EA02476" w14:textId="77777777" w:rsidR="0001743F" w:rsidRDefault="0001743F" w:rsidP="0001743F">
      <w:pPr>
        <w:pStyle w:val="22"/>
      </w:pPr>
      <w:r>
        <w:t>Перспективы развития и предложения по улучшению</w:t>
      </w:r>
    </w:p>
    <w:p w14:paraId="40A3A3E6" w14:textId="77777777" w:rsidR="0001743F" w:rsidRDefault="0001743F" w:rsidP="0001743F">
      <w:pPr>
        <w:pStyle w:val="22"/>
      </w:pPr>
      <w:r>
        <w:t>На основе проведённого анализа и выявленных ограничений можно сделать следующие выводы и рекомендации по дальнейшему развитию проекта:</w:t>
      </w:r>
    </w:p>
    <w:p w14:paraId="60D39102" w14:textId="77777777" w:rsidR="0001743F" w:rsidRDefault="0001743F" w:rsidP="0001743F">
      <w:pPr>
        <w:pStyle w:val="22"/>
      </w:pPr>
      <w:r>
        <w:t>Завершить оптимизацию фильтрации и сортировки. После изменений в структуре БД необходимо обновить и протестировать запросы, обеспечивающие корректную работу этой функциональности на всех типах данных.</w:t>
      </w:r>
    </w:p>
    <w:p w14:paraId="2F6EED7E" w14:textId="77777777" w:rsidR="0001743F" w:rsidRDefault="0001743F" w:rsidP="0001743F">
      <w:pPr>
        <w:pStyle w:val="22"/>
      </w:pPr>
      <w:r>
        <w:t>Углублённая подготовка к интеграции LLM. Для внедрения интеллектуальной модерации целесообразно рассмотреть альтернативные методы передачи текста, предусмотреть промежуточные слои адаптации данных и провести прототипирование с учётом особенностей работы конкретной языковой модели.</w:t>
      </w:r>
    </w:p>
    <w:p w14:paraId="4D99C69A" w14:textId="77777777" w:rsidR="0001743F" w:rsidRDefault="0001743F" w:rsidP="0001743F">
      <w:pPr>
        <w:pStyle w:val="22"/>
      </w:pPr>
      <w:r>
        <w:t>Реализация системы авторизации и ролей. Введение учётных записей для пользователей, модераторов и администраторов повысит безопасность и контроль над контентом.</w:t>
      </w:r>
    </w:p>
    <w:p w14:paraId="1F64D4E5" w14:textId="77777777" w:rsidR="0001743F" w:rsidRDefault="0001743F" w:rsidP="0001743F">
      <w:pPr>
        <w:pStyle w:val="22"/>
      </w:pPr>
      <w:r>
        <w:t>Интерактивная карта маршрутов. Добавление карты с возможностью выбора и визуализации маршрутов значительно расширит функциональные возможности сайта и упростит навигацию.</w:t>
      </w:r>
    </w:p>
    <w:p w14:paraId="7A480B96" w14:textId="77777777" w:rsidR="0001743F" w:rsidRDefault="0001743F" w:rsidP="0001743F">
      <w:pPr>
        <w:pStyle w:val="22"/>
      </w:pPr>
      <w:r>
        <w:t>Мониторинг активности пользователей. Внедрение систем аналитики поможет лучше понимать потребности аудитории и корректировать развитие продукта на основе фактического поведения пользователей.</w:t>
      </w:r>
    </w:p>
    <w:p w14:paraId="38F174C0" w14:textId="77777777" w:rsidR="0001743F" w:rsidRDefault="0001743F" w:rsidP="0001743F">
      <w:pPr>
        <w:pStyle w:val="22"/>
      </w:pPr>
      <w:r>
        <w:lastRenderedPageBreak/>
        <w:t>Поддержка офлайн-режима и мобильного приложения. Долгосрочной целью может стать разработка мобильной версии или PWA-приложения, обеспечивающего доступ к маршрутам в условиях отсутствия сети.</w:t>
      </w:r>
    </w:p>
    <w:p w14:paraId="29EF16B8" w14:textId="77777777" w:rsidR="0001743F" w:rsidRDefault="0001743F" w:rsidP="0001743F">
      <w:pPr>
        <w:pStyle w:val="22"/>
      </w:pPr>
      <w:r>
        <w:t>Результаты текущего этапа разработки подтверждают эффективность выбранной архитектуры, технологий и командного взаимодействия. Несмотря на отдельные трудности, все ключевые цели были достигнуты, а возникавшие проблемы — оперативно устранены. В проекте сформировался устойчивый фундамент для дальнейшего масштабирования и развития, а также для внедрения новых технологических решений.</w:t>
      </w:r>
    </w:p>
    <w:p w14:paraId="54476895" w14:textId="77777777" w:rsidR="0001743F" w:rsidRDefault="0001743F" w:rsidP="0001743F">
      <w:pPr>
        <w:pStyle w:val="22"/>
      </w:pPr>
      <w:r>
        <w:t>Полученный опыт может быть полезен в будущих проектах, особенно в аспектах планирования архитектурных изменений, внедрения ИИ-технологий и организации командной работы по гибкой методологии. Проект «Доступный туризм» продолжает двигаться в сторону полной цифровизации инфраструктуры ГТО и популяризации активного образа жизни через современные IT-инструменты.</w:t>
      </w:r>
    </w:p>
    <w:p w14:paraId="490DF925" w14:textId="117CA01A" w:rsidR="00FB2AE9" w:rsidRPr="001A2235" w:rsidRDefault="001A2235" w:rsidP="001A2235">
      <w:pPr>
        <w:pStyle w:val="22"/>
      </w:pPr>
      <w:r w:rsidRPr="007D270C">
        <w:rPr>
          <w:highlight w:val="yellow"/>
        </w:rPr>
        <w:t>.</w:t>
      </w:r>
      <w:r w:rsidR="00FB2AE9" w:rsidRPr="001A2235">
        <w:br w:type="page"/>
      </w:r>
    </w:p>
    <w:p w14:paraId="381BDACE" w14:textId="77777777" w:rsidR="001A09FB" w:rsidRDefault="001A09FB" w:rsidP="00C13DB5">
      <w:pPr>
        <w:pStyle w:val="110"/>
      </w:pPr>
      <w:bookmarkStart w:id="41" w:name="_Toc477525073"/>
      <w:bookmarkStart w:id="42" w:name="_Toc477526600"/>
      <w:bookmarkStart w:id="43" w:name="_Toc477526815"/>
      <w:bookmarkStart w:id="44" w:name="_Toc477529038"/>
      <w:bookmarkStart w:id="45" w:name="_Toc477530301"/>
      <w:bookmarkStart w:id="46" w:name="_Toc477532641"/>
      <w:bookmarkStart w:id="47" w:name="_Toc8214336"/>
      <w:bookmarkStart w:id="48" w:name="_Toc164096969"/>
      <w:bookmarkStart w:id="49" w:name="_Toc196860987"/>
      <w:bookmarkStart w:id="50" w:name="_Toc196862100"/>
      <w:bookmarkStart w:id="51" w:name="_Toc196862362"/>
      <w:bookmarkStart w:id="52" w:name="_Toc196862600"/>
      <w:bookmarkStart w:id="53" w:name="_Toc196862851"/>
      <w:bookmarkStart w:id="54" w:name="_Toc196863069"/>
      <w:bookmarkStart w:id="55" w:name="_Toc199219635"/>
      <w:r w:rsidRPr="00FB2AE9">
        <w:lastRenderedPageBreak/>
        <w:t>С</w:t>
      </w:r>
      <w:r w:rsidR="00B26509">
        <w:t>ПИСОК ИСПОЛЬЗОВАННЫХ ИСТОЧНИКОВ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1FA5ECED" w14:textId="77777777" w:rsidR="00EE1991" w:rsidRPr="00EE1991" w:rsidRDefault="00EE1991" w:rsidP="00EE1991">
      <w:pPr>
        <w:pStyle w:val="22"/>
      </w:pPr>
    </w:p>
    <w:p w14:paraId="00E72C8D" w14:textId="77777777" w:rsidR="0064356A" w:rsidRDefault="0064356A" w:rsidP="0064356A">
      <w:pPr>
        <w:pStyle w:val="7"/>
      </w:pPr>
      <w:r>
        <w:t xml:space="preserve">ФГБУЗ «Центр гигиенического образования населения» </w:t>
      </w:r>
      <w:proofErr w:type="spellStart"/>
      <w:r>
        <w:t>Роспотреб</w:t>
      </w:r>
      <w:proofErr w:type="spellEnd"/>
      <w:r>
        <w:t xml:space="preserve">-надзора: [сайт]. – URL: https://cgon.rospotrebnadzor.ru/naseleniyu/zdorovyy-obraz-zhizni/chto-takoe-gto-/?ysclid=m5sb2cwnfn808498153 (дата </w:t>
      </w:r>
      <w:proofErr w:type="spellStart"/>
      <w:r>
        <w:t>обраще-ния</w:t>
      </w:r>
      <w:proofErr w:type="spellEnd"/>
      <w:r>
        <w:t>: 10.01.2025)</w:t>
      </w:r>
    </w:p>
    <w:p w14:paraId="3FA4D08D" w14:textId="77777777" w:rsidR="0064356A" w:rsidRDefault="0064356A" w:rsidP="0064356A">
      <w:pPr>
        <w:pStyle w:val="7"/>
      </w:pPr>
      <w:proofErr w:type="spellStart"/>
      <w:r>
        <w:t>Хабр</w:t>
      </w:r>
      <w:proofErr w:type="spellEnd"/>
      <w:r>
        <w:t xml:space="preserve">. «Из рутины в приятный процесс: что такое </w:t>
      </w:r>
      <w:proofErr w:type="spellStart"/>
      <w:r>
        <w:t>бэклог</w:t>
      </w:r>
      <w:proofErr w:type="spellEnd"/>
      <w:r>
        <w:t xml:space="preserve"> продукта и как им управлять?»: [сайт]. – URL: https://habr.com/ru/companies/hygger/articles/354168/ (дата обращения: 10.01.2025)</w:t>
      </w:r>
    </w:p>
    <w:p w14:paraId="30E174F6" w14:textId="77777777" w:rsidR="0064356A" w:rsidRPr="0064356A" w:rsidRDefault="0064356A" w:rsidP="0064356A">
      <w:pPr>
        <w:pStyle w:val="7"/>
        <w:rPr>
          <w:lang w:val="en-US"/>
        </w:rPr>
      </w:pPr>
      <w:r w:rsidRPr="0064356A">
        <w:rPr>
          <w:lang w:val="en-US"/>
        </w:rPr>
        <w:t>media contented. «</w:t>
      </w:r>
      <w:proofErr w:type="spellStart"/>
      <w:r>
        <w:t>Фронтенд</w:t>
      </w:r>
      <w:proofErr w:type="spellEnd"/>
      <w:r w:rsidRPr="0064356A">
        <w:rPr>
          <w:lang w:val="en-US"/>
        </w:rPr>
        <w:t xml:space="preserve"> (Frontend)»: [</w:t>
      </w:r>
      <w:r>
        <w:t>сайт</w:t>
      </w:r>
      <w:r w:rsidRPr="0064356A">
        <w:rPr>
          <w:lang w:val="en-US"/>
        </w:rPr>
        <w:t>]. – URL: https:// me-dia.contented.ru/glossary/frontend-frontend/?ysclid=m5sb7ii2p9820574424 (</w:t>
      </w:r>
      <w:r>
        <w:t>дата</w:t>
      </w:r>
      <w:r w:rsidRPr="0064356A">
        <w:rPr>
          <w:lang w:val="en-US"/>
        </w:rPr>
        <w:t xml:space="preserve"> </w:t>
      </w:r>
      <w:r>
        <w:t>обращения</w:t>
      </w:r>
      <w:r w:rsidRPr="0064356A">
        <w:rPr>
          <w:lang w:val="en-US"/>
        </w:rPr>
        <w:t xml:space="preserve"> 10.01.2025)</w:t>
      </w:r>
    </w:p>
    <w:p w14:paraId="5450C819" w14:textId="77777777" w:rsidR="0064356A" w:rsidRDefault="0064356A" w:rsidP="0064356A">
      <w:pPr>
        <w:pStyle w:val="7"/>
      </w:pPr>
      <w:proofErr w:type="spellStart"/>
      <w:r>
        <w:t>Skillbox</w:t>
      </w:r>
      <w:proofErr w:type="spellEnd"/>
      <w:r>
        <w:t xml:space="preserve"> Media. «Чем различается </w:t>
      </w:r>
      <w:proofErr w:type="spellStart"/>
      <w:r>
        <w:t>фронтенд</w:t>
      </w:r>
      <w:proofErr w:type="spellEnd"/>
      <w:r>
        <w:t>- и бэкенд-разработка»: [сайт]. – URL: https://skillbox.ru/media/code/frontend_i_backend_razrabotka/?ysclid=m5sb7gck5z243518039 (дата обращения: 10.01.2025)</w:t>
      </w:r>
    </w:p>
    <w:p w14:paraId="3A1952E8" w14:textId="77777777" w:rsidR="0064356A" w:rsidRDefault="0064356A" w:rsidP="0064356A">
      <w:pPr>
        <w:pStyle w:val="7"/>
      </w:pPr>
      <w:r>
        <w:t xml:space="preserve">Блог Практикума. «Кто такой </w:t>
      </w:r>
      <w:proofErr w:type="spellStart"/>
      <w:r>
        <w:t>фронтенд</w:t>
      </w:r>
      <w:proofErr w:type="spellEnd"/>
      <w:r>
        <w:t>-разработчик: сколько он за-</w:t>
      </w:r>
      <w:proofErr w:type="spellStart"/>
      <w:r>
        <w:t>рабатывает</w:t>
      </w:r>
      <w:proofErr w:type="spellEnd"/>
      <w:r>
        <w:t xml:space="preserve"> и как им стать»: [сайт]. – URL: https:// practicum.yandex.ru/blog/professiya-frontend-razrabotchik/#kto-takoy-frontend-razrabotchik (дата обращения: 10.01.2025)</w:t>
      </w:r>
    </w:p>
    <w:p w14:paraId="788E505D" w14:textId="77777777" w:rsidR="0064356A" w:rsidRDefault="0064356A" w:rsidP="0064356A">
      <w:pPr>
        <w:pStyle w:val="7"/>
      </w:pPr>
      <w:proofErr w:type="spellStart"/>
      <w:r>
        <w:t>Хекслет</w:t>
      </w:r>
      <w:proofErr w:type="spellEnd"/>
      <w:r>
        <w:t>. «Бэкенд-разработчик: кто это и чем он занимается»: [сайт]. – URL: https://ru.hexlet.io/blog/posts/backend-developer?ysclid=m5sckx1pr9242664491 (дата обращения: 10.01.2025)</w:t>
      </w:r>
    </w:p>
    <w:p w14:paraId="06AE07EF" w14:textId="77777777" w:rsidR="0064356A" w:rsidRDefault="0064356A" w:rsidP="0064356A">
      <w:pPr>
        <w:pStyle w:val="7"/>
      </w:pPr>
      <w:proofErr w:type="spellStart"/>
      <w:r>
        <w:t>Skillfactory</w:t>
      </w:r>
      <w:proofErr w:type="spellEnd"/>
      <w:r>
        <w:t xml:space="preserve"> Media. «База данных»: [сайт]. – URL: https://blog.skillfactory.ru/glossary/baza-dannyh/?ysclid=m5scs7cmc6942235509 (дата обращения: 10.01.2025)</w:t>
      </w:r>
    </w:p>
    <w:p w14:paraId="5D7310F2" w14:textId="77777777" w:rsidR="0064356A" w:rsidRDefault="0064356A" w:rsidP="0064356A">
      <w:pPr>
        <w:pStyle w:val="7"/>
      </w:pPr>
      <w:proofErr w:type="spellStart"/>
      <w:r>
        <w:t>Skillfactory</w:t>
      </w:r>
      <w:proofErr w:type="spellEnd"/>
      <w:r>
        <w:t xml:space="preserve"> Media. «</w:t>
      </w:r>
      <w:proofErr w:type="spellStart"/>
      <w:r>
        <w:t>Scrum</w:t>
      </w:r>
      <w:proofErr w:type="spellEnd"/>
      <w:r>
        <w:t>»: [сайт]. – URL: https://blog.skillfactory.ru/glossary/scrum/?ysclid=m5scsytz2e712056679 (</w:t>
      </w:r>
      <w:proofErr w:type="gramStart"/>
      <w:r>
        <w:t>да-та</w:t>
      </w:r>
      <w:proofErr w:type="gramEnd"/>
      <w:r>
        <w:t xml:space="preserve"> обращения: 10.01.2025)</w:t>
      </w:r>
    </w:p>
    <w:p w14:paraId="225E0BCD" w14:textId="77777777" w:rsidR="0064356A" w:rsidRDefault="0064356A" w:rsidP="0064356A">
      <w:pPr>
        <w:pStyle w:val="7"/>
      </w:pPr>
      <w:proofErr w:type="spellStart"/>
      <w:r>
        <w:lastRenderedPageBreak/>
        <w:t>Skillfactory</w:t>
      </w:r>
      <w:proofErr w:type="spellEnd"/>
      <w:r>
        <w:t xml:space="preserve"> Media. «</w:t>
      </w:r>
      <w:proofErr w:type="spellStart"/>
      <w:r>
        <w:t>Канбан</w:t>
      </w:r>
      <w:proofErr w:type="spellEnd"/>
      <w:r>
        <w:t>-доска»: [сайт]. – URL: https://blog.skillfactory.ru/glossary/kanban-doska/?ysclid=m5scu4gudg551034159 (дата обращения: 10.01.2025)</w:t>
      </w:r>
    </w:p>
    <w:p w14:paraId="0CF782EE" w14:textId="77777777" w:rsidR="0064356A" w:rsidRPr="0064356A" w:rsidRDefault="0064356A" w:rsidP="0064356A">
      <w:pPr>
        <w:pStyle w:val="7"/>
        <w:rPr>
          <w:lang w:val="en-US"/>
        </w:rPr>
      </w:pPr>
      <w:r w:rsidRPr="0064356A">
        <w:rPr>
          <w:lang w:val="en-US"/>
        </w:rPr>
        <w:t>Skillfactory Media. «Agile»: [</w:t>
      </w:r>
      <w:r>
        <w:t>сайт</w:t>
      </w:r>
      <w:r w:rsidRPr="0064356A">
        <w:rPr>
          <w:lang w:val="en-US"/>
        </w:rPr>
        <w:t>]. – URL: https://blog.skillfactory.ru/glossary/agile/ (</w:t>
      </w:r>
      <w:r>
        <w:t>дата</w:t>
      </w:r>
      <w:r w:rsidRPr="0064356A">
        <w:rPr>
          <w:lang w:val="en-US"/>
        </w:rPr>
        <w:t xml:space="preserve"> </w:t>
      </w:r>
      <w:r>
        <w:t>обращения</w:t>
      </w:r>
      <w:r w:rsidRPr="0064356A">
        <w:rPr>
          <w:lang w:val="en-US"/>
        </w:rPr>
        <w:t>: 10.01.2025)</w:t>
      </w:r>
    </w:p>
    <w:p w14:paraId="0E669491" w14:textId="77777777" w:rsidR="0064356A" w:rsidRDefault="0064356A" w:rsidP="0064356A">
      <w:pPr>
        <w:pStyle w:val="7"/>
      </w:pPr>
      <w:proofErr w:type="spellStart"/>
      <w:r>
        <w:t>Skillbox</w:t>
      </w:r>
      <w:proofErr w:type="spellEnd"/>
      <w:r>
        <w:t xml:space="preserve"> Media. «Что такое </w:t>
      </w:r>
      <w:proofErr w:type="spellStart"/>
      <w:r>
        <w:t>Figma</w:t>
      </w:r>
      <w:proofErr w:type="spellEnd"/>
      <w:r>
        <w:t>: возможности и принципы работы»: [сайт]. – URL: https://skillbox.ru/media/design/chto_takoe_figma/?ysclid=m5se1w6i1w597250552 (дата обращения: 10.01.2025)</w:t>
      </w:r>
    </w:p>
    <w:p w14:paraId="105E49AF" w14:textId="77777777" w:rsidR="0064356A" w:rsidRDefault="0064356A" w:rsidP="0064356A">
      <w:pPr>
        <w:pStyle w:val="7"/>
      </w:pPr>
      <w:proofErr w:type="spellStart"/>
      <w:r>
        <w:t>django</w:t>
      </w:r>
      <w:proofErr w:type="spellEnd"/>
      <w:r>
        <w:t xml:space="preserve">: [сайт]. – URL: https://www.djangoproject.com/ (дата </w:t>
      </w:r>
      <w:proofErr w:type="spellStart"/>
      <w:r>
        <w:t>обраще-ния</w:t>
      </w:r>
      <w:proofErr w:type="spellEnd"/>
      <w:r>
        <w:t>: 10.01.2025)</w:t>
      </w:r>
    </w:p>
    <w:p w14:paraId="0FB437B1" w14:textId="0C3D6B3C" w:rsidR="00986E24" w:rsidRPr="00986E24" w:rsidRDefault="0064356A" w:rsidP="0064356A">
      <w:pPr>
        <w:pStyle w:val="7"/>
      </w:pPr>
      <w:proofErr w:type="spellStart"/>
      <w:r>
        <w:t>пузат.ру</w:t>
      </w:r>
      <w:proofErr w:type="spellEnd"/>
      <w:r>
        <w:t>. «Админ-панель — дверь в страну Зазеркалья»: [сайт]. – URL: https://puzat.ru/knowledge/admin-panel (дата обращения: 10.01.2025)</w:t>
      </w:r>
    </w:p>
    <w:sectPr w:rsidR="00986E24" w:rsidRPr="00986E24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6FF93" w14:textId="77777777" w:rsidR="00CA04B4" w:rsidRDefault="00CA04B4" w:rsidP="00E070CB">
      <w:pPr>
        <w:spacing w:line="240" w:lineRule="auto"/>
      </w:pPr>
      <w:r>
        <w:separator/>
      </w:r>
    </w:p>
    <w:p w14:paraId="76777C85" w14:textId="77777777" w:rsidR="00CA04B4" w:rsidRDefault="00CA04B4"/>
    <w:p w14:paraId="60F0FD84" w14:textId="77777777" w:rsidR="00CA04B4" w:rsidRDefault="00CA04B4"/>
  </w:endnote>
  <w:endnote w:type="continuationSeparator" w:id="0">
    <w:p w14:paraId="193BDBCD" w14:textId="77777777" w:rsidR="00CA04B4" w:rsidRDefault="00CA04B4" w:rsidP="00E070CB">
      <w:pPr>
        <w:spacing w:line="240" w:lineRule="auto"/>
      </w:pPr>
      <w:r>
        <w:continuationSeparator/>
      </w:r>
    </w:p>
    <w:p w14:paraId="286BFA33" w14:textId="77777777" w:rsidR="00CA04B4" w:rsidRDefault="00CA04B4"/>
    <w:p w14:paraId="516A4F3E" w14:textId="77777777" w:rsidR="00CA04B4" w:rsidRDefault="00CA04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35CE1E3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DCA4F" w14:textId="77777777" w:rsidR="00CA04B4" w:rsidRDefault="00CA04B4" w:rsidP="00E070CB">
      <w:pPr>
        <w:spacing w:line="240" w:lineRule="auto"/>
      </w:pPr>
      <w:r>
        <w:separator/>
      </w:r>
    </w:p>
    <w:p w14:paraId="6846E13C" w14:textId="77777777" w:rsidR="00CA04B4" w:rsidRDefault="00CA04B4"/>
    <w:p w14:paraId="023B9EE8" w14:textId="77777777" w:rsidR="00CA04B4" w:rsidRDefault="00CA04B4"/>
  </w:footnote>
  <w:footnote w:type="continuationSeparator" w:id="0">
    <w:p w14:paraId="2BA442E1" w14:textId="77777777" w:rsidR="00CA04B4" w:rsidRDefault="00CA04B4" w:rsidP="00E070CB">
      <w:pPr>
        <w:spacing w:line="240" w:lineRule="auto"/>
      </w:pPr>
      <w:r>
        <w:continuationSeparator/>
      </w:r>
    </w:p>
    <w:p w14:paraId="57A67D91" w14:textId="77777777" w:rsidR="00CA04B4" w:rsidRDefault="00CA04B4"/>
    <w:p w14:paraId="292BF6A0" w14:textId="77777777" w:rsidR="00CA04B4" w:rsidRDefault="00CA04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F4AB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0E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1743F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2DA5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52D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4116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55A0E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2D8F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356A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0F7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A7843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04B4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468E3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2D515"/>
  <w15:docId w15:val="{4E578360-AB11-47A1-A5A1-83309DA4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5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58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0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0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9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84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8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1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40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3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8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nya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157</TotalTime>
  <Pages>22</Pages>
  <Words>4510</Words>
  <Characters>25708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Фамилия</dc:creator>
  <cp:keywords/>
  <dc:description/>
  <cp:lastModifiedBy>Арсений Фамилия</cp:lastModifiedBy>
  <cp:revision>2</cp:revision>
  <dcterms:created xsi:type="dcterms:W3CDTF">2025-05-26T23:17:00Z</dcterms:created>
  <dcterms:modified xsi:type="dcterms:W3CDTF">2025-05-27T01:57:00Z</dcterms:modified>
</cp:coreProperties>
</file>