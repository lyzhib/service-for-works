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58CDA" w14:textId="77777777" w:rsidR="009F5902" w:rsidRPr="00534870" w:rsidRDefault="009F5902" w:rsidP="002B43EC">
      <w:pPr>
        <w:pStyle w:val="43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14:paraId="6D1966F4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028F7DBB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55D70F60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3675C8AB" w14:textId="77777777"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5FA01D17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C88D473" w14:textId="77777777" w:rsidR="009F5902" w:rsidRDefault="009F5902" w:rsidP="00126EE2">
      <w:pPr>
        <w:pStyle w:val="22"/>
        <w:ind w:firstLine="0"/>
        <w:jc w:val="center"/>
      </w:pPr>
      <w:r>
        <w:t>Институт радиоэлектроники и информационных технологий – РТФ</w:t>
      </w:r>
    </w:p>
    <w:p w14:paraId="484AF221" w14:textId="77777777" w:rsidR="009F5902" w:rsidRDefault="009F5902" w:rsidP="00126EE2">
      <w:pPr>
        <w:pStyle w:val="22"/>
        <w:ind w:firstLine="0"/>
        <w:jc w:val="center"/>
      </w:pPr>
      <w:r>
        <w:t>Школа бакалавриата</w:t>
      </w:r>
    </w:p>
    <w:p w14:paraId="7E37B839" w14:textId="77777777" w:rsidR="009F5902" w:rsidRPr="00306C45" w:rsidRDefault="009F5902" w:rsidP="009F5902">
      <w:pPr>
        <w:spacing w:line="276" w:lineRule="auto"/>
        <w:jc w:val="center"/>
      </w:pPr>
    </w:p>
    <w:p w14:paraId="3AA3538D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C910FB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A9D2EF9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B1FCC5D" w14:textId="77777777" w:rsidR="009F5902" w:rsidRPr="00DB132F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DEFF7AF" w14:textId="77777777"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FDBDA2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3660A726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F93898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57FCE640" w14:textId="22EF8183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591F62">
        <w:rPr>
          <w:rFonts w:ascii="Times New Roman" w:hAnsi="Times New Roman" w:cs="Times New Roman"/>
          <w:sz w:val="28"/>
          <w:szCs w:val="28"/>
        </w:rPr>
        <w:t xml:space="preserve">Разработка образовательных материалов и проектов в сфере </w:t>
      </w:r>
      <w:r w:rsidR="00591F62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591F62" w:rsidRPr="00591F62">
        <w:rPr>
          <w:rFonts w:ascii="Times New Roman" w:hAnsi="Times New Roman" w:cs="Times New Roman"/>
          <w:sz w:val="28"/>
          <w:szCs w:val="28"/>
        </w:rPr>
        <w:t xml:space="preserve"> </w:t>
      </w:r>
      <w:r w:rsidR="00591F62">
        <w:rPr>
          <w:rFonts w:ascii="Times New Roman" w:hAnsi="Times New Roman" w:cs="Times New Roman"/>
          <w:sz w:val="28"/>
          <w:szCs w:val="28"/>
          <w:lang w:val="en-US"/>
        </w:rPr>
        <w:t>Science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C1A0696" w14:textId="77777777"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7B5A19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703C2DFF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BD8353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463F260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95623F0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8ADB0EF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A69BFAE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92"/>
        <w:gridCol w:w="2881"/>
      </w:tblGrid>
      <w:tr w:rsidR="009F5902" w:rsidRPr="00534870" w14:paraId="38B93EFA" w14:textId="77777777" w:rsidTr="00591F62">
        <w:trPr>
          <w:trHeight w:val="212"/>
        </w:trPr>
        <w:tc>
          <w:tcPr>
            <w:tcW w:w="6492" w:type="dxa"/>
          </w:tcPr>
          <w:p w14:paraId="05EB3D9F" w14:textId="09145371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Заказчик: </w:t>
            </w:r>
          </w:p>
        </w:tc>
        <w:tc>
          <w:tcPr>
            <w:tcW w:w="2881" w:type="dxa"/>
            <w:tcBorders>
              <w:bottom w:val="single" w:sz="4" w:space="0" w:color="auto"/>
            </w:tcBorders>
            <w:vAlign w:val="center"/>
          </w:tcPr>
          <w:p w14:paraId="2CA7B436" w14:textId="65E2886D" w:rsidR="009F5902" w:rsidRPr="00534870" w:rsidRDefault="00591F6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91F6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Ильинский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А.Д.</w:t>
            </w:r>
          </w:p>
        </w:tc>
      </w:tr>
      <w:tr w:rsidR="009F5902" w:rsidRPr="00534870" w14:paraId="1DA8C385" w14:textId="77777777" w:rsidTr="00591F62">
        <w:trPr>
          <w:trHeight w:val="241"/>
        </w:trPr>
        <w:tc>
          <w:tcPr>
            <w:tcW w:w="6492" w:type="dxa"/>
          </w:tcPr>
          <w:p w14:paraId="0436EF8B" w14:textId="29FC85AF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Куратор:</w:t>
            </w:r>
          </w:p>
        </w:tc>
        <w:tc>
          <w:tcPr>
            <w:tcW w:w="28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90520E" w14:textId="0E25C76B" w:rsidR="009F5902" w:rsidRPr="00534870" w:rsidRDefault="00591F6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91F6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Ильинский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А.Д.</w:t>
            </w:r>
          </w:p>
        </w:tc>
      </w:tr>
      <w:tr w:rsidR="009F5902" w:rsidRPr="00534870" w14:paraId="4E86CF87" w14:textId="77777777" w:rsidTr="00591F62">
        <w:trPr>
          <w:trHeight w:val="597"/>
        </w:trPr>
        <w:tc>
          <w:tcPr>
            <w:tcW w:w="6492" w:type="dxa"/>
          </w:tcPr>
          <w:p w14:paraId="30D34256" w14:textId="48DA3778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Студенты команды </w:t>
            </w:r>
            <w:r w:rsidR="00591F6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Big</w:t>
            </w:r>
            <w:r w:rsidR="00591F62" w:rsidRPr="00591F6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591F6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Baby</w:t>
            </w:r>
            <w:r w:rsidR="00591F62" w:rsidRPr="00591F6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591F6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Data</w:t>
            </w:r>
          </w:p>
        </w:tc>
        <w:tc>
          <w:tcPr>
            <w:tcW w:w="28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A4A626" w14:textId="1C84D757" w:rsidR="009F5902" w:rsidRPr="00591F62" w:rsidRDefault="00591F6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Максимов Т.А.</w:t>
            </w:r>
          </w:p>
        </w:tc>
      </w:tr>
      <w:tr w:rsidR="009F5902" w:rsidRPr="00534870" w14:paraId="1A991874" w14:textId="77777777" w:rsidTr="00591F62">
        <w:trPr>
          <w:trHeight w:val="338"/>
        </w:trPr>
        <w:tc>
          <w:tcPr>
            <w:tcW w:w="6492" w:type="dxa"/>
          </w:tcPr>
          <w:p w14:paraId="24D45213" w14:textId="58F72879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5D6930" w14:textId="55F5EDE6" w:rsidR="009F5902" w:rsidRPr="00534870" w:rsidRDefault="00591F6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Курманов Н.В.</w:t>
            </w:r>
          </w:p>
        </w:tc>
      </w:tr>
      <w:tr w:rsidR="009F5902" w:rsidRPr="00534870" w14:paraId="10C333BB" w14:textId="77777777" w:rsidTr="00591F62">
        <w:trPr>
          <w:trHeight w:val="484"/>
        </w:trPr>
        <w:tc>
          <w:tcPr>
            <w:tcW w:w="6492" w:type="dxa"/>
          </w:tcPr>
          <w:p w14:paraId="7E4BCE97" w14:textId="75AFFA5C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4164C2" w14:textId="7FED5BE9" w:rsidR="00591F62" w:rsidRPr="00534870" w:rsidRDefault="00591F62" w:rsidP="00591F62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Кучашев Д.Ф.</w:t>
            </w:r>
          </w:p>
        </w:tc>
      </w:tr>
      <w:tr w:rsidR="00591F62" w:rsidRPr="00534870" w14:paraId="026BADCF" w14:textId="77777777" w:rsidTr="00591F62">
        <w:trPr>
          <w:trHeight w:val="484"/>
        </w:trPr>
        <w:tc>
          <w:tcPr>
            <w:tcW w:w="6492" w:type="dxa"/>
          </w:tcPr>
          <w:p w14:paraId="15127F90" w14:textId="77777777" w:rsidR="00591F62" w:rsidRPr="00881391" w:rsidRDefault="00591F6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B47150" w14:textId="4A3E63DB" w:rsidR="00591F62" w:rsidRDefault="00591F62" w:rsidP="00591F62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Найдин А.А.</w:t>
            </w:r>
          </w:p>
        </w:tc>
      </w:tr>
    </w:tbl>
    <w:p w14:paraId="2BA44AD3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8D75BD7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8EB231E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AF11D6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4C13B7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9D0636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03F7F8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54CC154" w14:textId="77777777" w:rsidR="00534F7B" w:rsidRDefault="009F5902" w:rsidP="009F5902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14:paraId="4CA1A45B" w14:textId="77777777" w:rsidR="00C70832" w:rsidRDefault="00C70832" w:rsidP="00DD232A">
      <w:pPr>
        <w:pStyle w:val="af3"/>
      </w:pPr>
      <w:r>
        <w:lastRenderedPageBreak/>
        <w:t>СОДЕРЖАНИЕ</w:t>
      </w:r>
    </w:p>
    <w:p w14:paraId="702B2606" w14:textId="77777777" w:rsidR="00C70832" w:rsidRPr="00C70832" w:rsidRDefault="00C70832" w:rsidP="00C70832">
      <w:pPr>
        <w:pStyle w:val="22"/>
        <w:ind w:firstLine="0"/>
        <w:jc w:val="center"/>
      </w:pPr>
    </w:p>
    <w:p w14:paraId="3DEB5882" w14:textId="3713E48A" w:rsidR="007326BA" w:rsidRDefault="000D2767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>
        <w:rPr>
          <w:b/>
          <w:bCs w:val="0"/>
        </w:rPr>
        <w:fldChar w:fldCharType="separate"/>
      </w:r>
      <w:r w:rsidR="007326BA">
        <w:rPr>
          <w:noProof/>
        </w:rPr>
        <w:t>ВВЕДЕНИЕ</w:t>
      </w:r>
      <w:r w:rsidR="007326BA">
        <w:rPr>
          <w:noProof/>
        </w:rPr>
        <w:tab/>
      </w:r>
      <w:r w:rsidR="007326BA">
        <w:rPr>
          <w:noProof/>
        </w:rPr>
        <w:fldChar w:fldCharType="begin"/>
      </w:r>
      <w:r w:rsidR="007326BA">
        <w:rPr>
          <w:noProof/>
        </w:rPr>
        <w:instrText xml:space="preserve"> PAGEREF _Toc199465606 \h </w:instrText>
      </w:r>
      <w:r w:rsidR="007326BA">
        <w:rPr>
          <w:noProof/>
        </w:rPr>
      </w:r>
      <w:r w:rsidR="007326BA">
        <w:rPr>
          <w:noProof/>
        </w:rPr>
        <w:fldChar w:fldCharType="separate"/>
      </w:r>
      <w:r w:rsidR="007326BA">
        <w:rPr>
          <w:noProof/>
        </w:rPr>
        <w:t>3</w:t>
      </w:r>
      <w:r w:rsidR="007326BA">
        <w:rPr>
          <w:noProof/>
        </w:rPr>
        <w:fldChar w:fldCharType="end"/>
      </w:r>
    </w:p>
    <w:p w14:paraId="08AF4CC5" w14:textId="1E6E6E81" w:rsidR="007326BA" w:rsidRDefault="007326BA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1 Основная часть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_Toc199465607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820D75D" w14:textId="5598BDA7" w:rsidR="007326BA" w:rsidRDefault="007326BA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1.1 Лабораторная работа 1. Основы Python. Библиотека Numpy.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_Toc199465608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EF2F4A9" w14:textId="2996B240" w:rsidR="007326BA" w:rsidRDefault="007326BA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1.2 Лабораторная работа 2. Pandas и корреляционный анализ.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_Toc199465609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9A0C41F" w14:textId="07022560" w:rsidR="007326BA" w:rsidRDefault="007326BA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A610AA">
        <w:rPr>
          <w:bCs/>
          <w:noProof/>
        </w:rPr>
        <w:t>1.3</w:t>
      </w:r>
      <w:r>
        <w:rPr>
          <w:noProof/>
        </w:rPr>
        <w:t xml:space="preserve"> Лабораторная работа 3. </w:t>
      </w:r>
      <w:r w:rsidRPr="00A610AA">
        <w:rPr>
          <w:bCs/>
          <w:noProof/>
        </w:rPr>
        <w:t>Линейная модель и градиентный спуск. Деревья, KNN.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_Toc199465610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790B319" w14:textId="67D64B8F" w:rsidR="007326BA" w:rsidRDefault="007326BA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A610AA">
        <w:rPr>
          <w:bCs/>
          <w:noProof/>
        </w:rPr>
        <w:t>1.4</w:t>
      </w:r>
      <w:r>
        <w:rPr>
          <w:noProof/>
        </w:rPr>
        <w:t xml:space="preserve"> Лабораторная работа 4. </w:t>
      </w:r>
      <w:r w:rsidRPr="00A610AA">
        <w:rPr>
          <w:bCs/>
          <w:noProof/>
        </w:rPr>
        <w:t>Ансамбли, полносвязные нейронные сети.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_Toc199465611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533BE1E" w14:textId="55C9E19A" w:rsidR="007326BA" w:rsidRDefault="007326BA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7326BA">
        <w:rPr>
          <w:noProof/>
        </w:rPr>
        <w:t>1.5</w:t>
      </w:r>
      <w:r>
        <w:rPr>
          <w:noProof/>
        </w:rPr>
        <w:t xml:space="preserve"> Лабораторная работа 5.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_Toc199465612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D115E4A" w14:textId="7A19A333" w:rsidR="007326BA" w:rsidRDefault="007326BA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1.6 Лабораторная работа 6.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_Toc199465613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E5B0B1C" w14:textId="60FFAC27" w:rsidR="007326BA" w:rsidRDefault="007326BA">
      <w:pPr>
        <w:pStyle w:val="1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_Toc199465614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48D1709D" w14:textId="45C5FCED" w:rsidR="003E0010" w:rsidRPr="003E0010" w:rsidRDefault="000D2767" w:rsidP="00F731A3">
      <w:pPr>
        <w:pStyle w:val="14"/>
        <w:numPr>
          <w:ilvl w:val="0"/>
          <w:numId w:val="0"/>
        </w:numPr>
      </w:pPr>
      <w:r>
        <w:rPr>
          <w:rFonts w:cstheme="minorHAnsi"/>
          <w:b w:val="0"/>
          <w:bCs/>
          <w:szCs w:val="20"/>
        </w:rPr>
        <w:fldChar w:fldCharType="end"/>
      </w:r>
    </w:p>
    <w:p w14:paraId="25DA1825" w14:textId="77777777" w:rsidR="0090634C" w:rsidRDefault="002040D4" w:rsidP="00881391">
      <w:pPr>
        <w:pStyle w:val="110"/>
      </w:pPr>
      <w:bookmarkStart w:id="0" w:name="_Toc477525054"/>
      <w:bookmarkStart w:id="1" w:name="_Toc477526584"/>
      <w:bookmarkStart w:id="2" w:name="_Toc477526799"/>
      <w:bookmarkStart w:id="3" w:name="_Toc477529024"/>
      <w:bookmarkStart w:id="4" w:name="_Toc477530295"/>
      <w:bookmarkStart w:id="5" w:name="_Toc477532636"/>
      <w:bookmarkStart w:id="6" w:name="_Toc8214329"/>
      <w:bookmarkStart w:id="7" w:name="_Toc164096957"/>
      <w:bookmarkStart w:id="8" w:name="_Toc196860985"/>
      <w:bookmarkStart w:id="9" w:name="_Toc196862091"/>
      <w:bookmarkStart w:id="10" w:name="_Toc196862360"/>
      <w:bookmarkStart w:id="11" w:name="_Toc196862598"/>
      <w:bookmarkStart w:id="12" w:name="_Toc196862842"/>
      <w:bookmarkStart w:id="13" w:name="_Toc196863067"/>
      <w:bookmarkStart w:id="14" w:name="_Toc199465606"/>
      <w:r w:rsidRPr="003D504D">
        <w:lastRenderedPageBreak/>
        <w:t>В</w:t>
      </w:r>
      <w:r w:rsidR="00B26509">
        <w:t>ВЕДЕНИЕ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3ADD0681" w14:textId="59483450" w:rsidR="00B07C0B" w:rsidRDefault="00B07C0B" w:rsidP="00B07C0B">
      <w:pPr>
        <w:pStyle w:val="22"/>
      </w:pPr>
    </w:p>
    <w:p w14:paraId="420BC3F8" w14:textId="08C5755D" w:rsidR="00591F62" w:rsidRDefault="00591F62" w:rsidP="00591F62">
      <w:pPr>
        <w:pStyle w:val="22"/>
      </w:pPr>
      <w:r>
        <w:t>Цель проекта:</w:t>
      </w:r>
    </w:p>
    <w:p w14:paraId="1A342EFA" w14:textId="3D1B95DC" w:rsidR="00591F62" w:rsidRDefault="00591F62" w:rsidP="00B07C0B">
      <w:pPr>
        <w:pStyle w:val="22"/>
      </w:pPr>
      <w:r w:rsidRPr="00591F62">
        <w:t>Ознакомление с основами </w:t>
      </w:r>
      <w:r w:rsidRPr="00A11F2F">
        <w:t>Data</w:t>
      </w:r>
      <w:r w:rsidR="00A11F2F">
        <w:t xml:space="preserve"> </w:t>
      </w:r>
      <w:r w:rsidRPr="00A11F2F">
        <w:t>Science</w:t>
      </w:r>
      <w:r w:rsidRPr="00591F62">
        <w:t> и машинного обучения (ML), приобретение практических навыков работы с данными и разработки ML-решений.</w:t>
      </w:r>
    </w:p>
    <w:p w14:paraId="55F3AF70" w14:textId="3911009D" w:rsidR="00591F62" w:rsidRDefault="00591F62" w:rsidP="00B07C0B">
      <w:pPr>
        <w:pStyle w:val="22"/>
      </w:pPr>
      <w:r>
        <w:t>Основные задачи</w:t>
      </w:r>
      <w:r w:rsidR="00A11F2F">
        <w:t>:</w:t>
      </w:r>
    </w:p>
    <w:p w14:paraId="6CA628D1" w14:textId="77777777" w:rsidR="00A11F2F" w:rsidRPr="00A11F2F" w:rsidRDefault="00A11F2F" w:rsidP="00A11F2F">
      <w:pPr>
        <w:pStyle w:val="53"/>
      </w:pPr>
      <w:r w:rsidRPr="00A11F2F">
        <w:t>Изучить базовые теоретические концепции </w:t>
      </w:r>
      <w:r w:rsidRPr="00A11F2F">
        <w:rPr>
          <w:b/>
          <w:bCs/>
        </w:rPr>
        <w:t>Data Science</w:t>
      </w:r>
      <w:r w:rsidRPr="00A11F2F">
        <w:t>, включая методы анализа данных, статистику и алгоритмы машинного обучения.</w:t>
      </w:r>
    </w:p>
    <w:p w14:paraId="3D78BA36" w14:textId="77777777" w:rsidR="00A11F2F" w:rsidRPr="00A11F2F" w:rsidRDefault="00A11F2F" w:rsidP="00A11F2F">
      <w:pPr>
        <w:pStyle w:val="53"/>
      </w:pPr>
      <w:r w:rsidRPr="00A11F2F">
        <w:t>Освоить практические навыки обработки, визуализации и предварительного анализа данных.</w:t>
      </w:r>
    </w:p>
    <w:p w14:paraId="5B8C6CD4" w14:textId="77777777" w:rsidR="00A11F2F" w:rsidRPr="00A11F2F" w:rsidRDefault="00A11F2F" w:rsidP="00A11F2F">
      <w:pPr>
        <w:pStyle w:val="53"/>
      </w:pPr>
      <w:r w:rsidRPr="00A11F2F">
        <w:t>Ознакомиться с ключевыми инструментами и средами разработки (Python, Pandas, NumPy, Scikit-learn, Jupyter Notebook).</w:t>
      </w:r>
    </w:p>
    <w:p w14:paraId="5C516345" w14:textId="41FCDEB0" w:rsidR="00A11F2F" w:rsidRDefault="00A11F2F" w:rsidP="00A11F2F">
      <w:pPr>
        <w:pStyle w:val="53"/>
      </w:pPr>
      <w:r w:rsidRPr="00A11F2F">
        <w:t>Реализовать несколько учебных проектов для закрепления полученных знаний.</w:t>
      </w:r>
    </w:p>
    <w:p w14:paraId="1CF7E4CD" w14:textId="35EF8794" w:rsidR="00A11F2F" w:rsidRDefault="00A11F2F" w:rsidP="00A11F2F">
      <w:pPr>
        <w:pStyle w:val="22"/>
        <w:ind w:left="360" w:firstLine="0"/>
      </w:pPr>
      <w:r w:rsidRPr="00A11F2F">
        <w:t>Сфера Data Science стремительно развивается и играет ключевую роль в современных технологиях. Искусственный интеллект и машинное обучение уже интегрированы в повседневную жизнь(голосовые помощники, умные станции, чат-боты, ChatGPT и др.)</w:t>
      </w:r>
      <w:r>
        <w:t xml:space="preserve">. Данный проект актуален, поскольку позволяет участникам получить навыки и опыт работы с реальными данными и </w:t>
      </w:r>
      <w:r>
        <w:rPr>
          <w:lang w:val="en-US"/>
        </w:rPr>
        <w:t>ML</w:t>
      </w:r>
      <w:r w:rsidRPr="00A11F2F">
        <w:t>-</w:t>
      </w:r>
      <w:r>
        <w:t xml:space="preserve">алгоритмами. </w:t>
      </w:r>
    </w:p>
    <w:p w14:paraId="73117D1A" w14:textId="33AC5217" w:rsidR="00F418E9" w:rsidRPr="00A11F2F" w:rsidRDefault="00A11F2F" w:rsidP="00A11F2F">
      <w:pPr>
        <w:pStyle w:val="22"/>
        <w:ind w:left="360" w:firstLine="0"/>
      </w:pPr>
      <w:r>
        <w:t xml:space="preserve">По завершении проекта участники должны получить фундаментальные знания в области </w:t>
      </w:r>
      <w:r>
        <w:rPr>
          <w:lang w:val="en-US"/>
        </w:rPr>
        <w:t>Data</w:t>
      </w:r>
      <w:r w:rsidRPr="00A11F2F">
        <w:t xml:space="preserve"> </w:t>
      </w:r>
      <w:r>
        <w:rPr>
          <w:lang w:val="en-US"/>
        </w:rPr>
        <w:t>Science</w:t>
      </w:r>
      <w:r>
        <w:t>, сделать 4 индивидуальные и 2 командные лабораторные работы, направленные на освоение инструментов для работы с данными.</w:t>
      </w:r>
    </w:p>
    <w:p w14:paraId="00F93553" w14:textId="77777777" w:rsidR="002E5600" w:rsidRPr="00207D1B" w:rsidRDefault="002E5600" w:rsidP="00881391">
      <w:pPr>
        <w:pStyle w:val="6112"/>
      </w:pPr>
    </w:p>
    <w:p w14:paraId="737F73C3" w14:textId="77777777" w:rsidR="00887174" w:rsidRPr="00B02DDA" w:rsidRDefault="005F7E15" w:rsidP="00881391">
      <w:pPr>
        <w:pStyle w:val="12"/>
      </w:pPr>
      <w:bookmarkStart w:id="15" w:name="_Toc196862092"/>
      <w:bookmarkStart w:id="16" w:name="_Toc196862843"/>
      <w:bookmarkStart w:id="17" w:name="_Toc199465607"/>
      <w:r w:rsidRPr="00881391">
        <w:lastRenderedPageBreak/>
        <w:t>Основная</w:t>
      </w:r>
      <w:r w:rsidRPr="00B02DDA">
        <w:t xml:space="preserve"> часть</w:t>
      </w:r>
      <w:bookmarkEnd w:id="15"/>
      <w:bookmarkEnd w:id="16"/>
      <w:bookmarkEnd w:id="17"/>
    </w:p>
    <w:p w14:paraId="7B88EC09" w14:textId="5906CE86" w:rsidR="005F7E15" w:rsidRDefault="00521102" w:rsidP="00521102">
      <w:pPr>
        <w:pStyle w:val="13"/>
      </w:pPr>
      <w:bookmarkStart w:id="18" w:name="_Toc199465608"/>
      <w:r w:rsidRPr="00521102">
        <w:t>Лабораторная работа 1. Основы Python. Библиотека Numpy</w:t>
      </w:r>
      <w:r>
        <w:t>.</w:t>
      </w:r>
      <w:bookmarkEnd w:id="18"/>
    </w:p>
    <w:p w14:paraId="752DBE86" w14:textId="365BE7C1" w:rsidR="00521102" w:rsidRDefault="00521102" w:rsidP="00521102">
      <w:pPr>
        <w:pStyle w:val="22"/>
        <w:rPr>
          <w:lang w:eastAsia="en-US"/>
        </w:rPr>
      </w:pPr>
      <w:r w:rsidRPr="00521102">
        <w:rPr>
          <w:lang w:eastAsia="en-US"/>
        </w:rPr>
        <w:t>Цель: удостовериться в знании Python (либо немного его изучить), поработать с Numpy</w:t>
      </w:r>
    </w:p>
    <w:p w14:paraId="316BEDD1" w14:textId="4FFD34D5" w:rsidR="00EE4C4B" w:rsidRPr="00EE4C4B" w:rsidRDefault="00EE4C4B" w:rsidP="00EE4C4B">
      <w:pPr>
        <w:pStyle w:val="22"/>
      </w:pPr>
      <w:r>
        <w:rPr>
          <w:lang w:eastAsia="en-US"/>
        </w:rPr>
        <w:t xml:space="preserve">Результат: </w:t>
      </w:r>
      <w:r>
        <w:t>к</w:t>
      </w:r>
      <w:r w:rsidRPr="00EE4C4B">
        <w:t xml:space="preserve">аждый из участников </w:t>
      </w:r>
      <w:r>
        <w:t xml:space="preserve">команды </w:t>
      </w:r>
      <w:r w:rsidRPr="00EE4C4B">
        <w:t>реши</w:t>
      </w:r>
      <w:r>
        <w:t>л</w:t>
      </w:r>
      <w:r w:rsidRPr="00EE4C4B">
        <w:t xml:space="preserve"> задачи из 2 </w:t>
      </w:r>
      <w:r w:rsidRPr="00EE4C4B">
        <w:rPr>
          <w:lang w:val="en-US"/>
        </w:rPr>
        <w:t>jupiter</w:t>
      </w:r>
      <w:r w:rsidRPr="00EE4C4B">
        <w:t>-</w:t>
      </w:r>
      <w:r w:rsidRPr="00EE4C4B">
        <w:rPr>
          <w:lang w:val="en-US"/>
        </w:rPr>
        <w:t>notebook</w:t>
      </w:r>
      <w:r>
        <w:t xml:space="preserve"> и освоил </w:t>
      </w:r>
      <w:r>
        <w:rPr>
          <w:lang w:val="en-US"/>
        </w:rPr>
        <w:t>Python</w:t>
      </w:r>
      <w:r w:rsidRPr="00EE4C4B">
        <w:t xml:space="preserve"> </w:t>
      </w:r>
      <w:r>
        <w:t xml:space="preserve">и </w:t>
      </w:r>
      <w:r>
        <w:rPr>
          <w:lang w:val="en-US"/>
        </w:rPr>
        <w:t>Numpy</w:t>
      </w:r>
      <w:r>
        <w:t>.</w:t>
      </w:r>
    </w:p>
    <w:p w14:paraId="52E8D221" w14:textId="3A6253C8" w:rsidR="003C7B3B" w:rsidRDefault="003C7B3B" w:rsidP="003C7B3B">
      <w:pPr>
        <w:pStyle w:val="13"/>
      </w:pPr>
      <w:bookmarkStart w:id="19" w:name="_Toc199465609"/>
      <w:r>
        <w:t xml:space="preserve">Лабораторная работа 2. </w:t>
      </w:r>
      <w:r w:rsidRPr="003C7B3B">
        <w:t>Pandas и корреляционный анализ.</w:t>
      </w:r>
      <w:bookmarkEnd w:id="19"/>
    </w:p>
    <w:p w14:paraId="6934E962" w14:textId="3FE0B4C2" w:rsidR="003C7B3B" w:rsidRDefault="003C7B3B" w:rsidP="003C7B3B">
      <w:pPr>
        <w:pStyle w:val="22"/>
        <w:rPr>
          <w:lang w:eastAsia="en-US"/>
        </w:rPr>
      </w:pPr>
      <w:r w:rsidRPr="003C7B3B">
        <w:rPr>
          <w:lang w:eastAsia="en-US"/>
        </w:rPr>
        <w:t>Цель: поработать с библиотекой Pandas, разобраться с визуализацией и корреляционным анализом</w:t>
      </w:r>
    </w:p>
    <w:p w14:paraId="2A83471A" w14:textId="55F12DB9" w:rsidR="00EE4C4B" w:rsidRPr="00EE4C4B" w:rsidRDefault="00EE4C4B" w:rsidP="003C7B3B">
      <w:pPr>
        <w:pStyle w:val="22"/>
        <w:rPr>
          <w:lang w:eastAsia="en-US"/>
        </w:rPr>
      </w:pPr>
      <w:r>
        <w:rPr>
          <w:lang w:eastAsia="en-US"/>
        </w:rPr>
        <w:t xml:space="preserve">Результат: </w:t>
      </w:r>
      <w:r>
        <w:t>к</w:t>
      </w:r>
      <w:r w:rsidRPr="00EE4C4B">
        <w:t xml:space="preserve">аждый из участников </w:t>
      </w:r>
      <w:r>
        <w:t xml:space="preserve">команды </w:t>
      </w:r>
      <w:r w:rsidRPr="00EE4C4B">
        <w:t>реши</w:t>
      </w:r>
      <w:r>
        <w:t>л</w:t>
      </w:r>
      <w:r w:rsidRPr="00EE4C4B">
        <w:t xml:space="preserve"> задачи из 2 </w:t>
      </w:r>
      <w:r w:rsidRPr="00EE4C4B">
        <w:rPr>
          <w:lang w:val="en-US"/>
        </w:rPr>
        <w:t>jupiter</w:t>
      </w:r>
      <w:r w:rsidRPr="00EE4C4B">
        <w:t>-</w:t>
      </w:r>
      <w:r w:rsidRPr="00EE4C4B">
        <w:rPr>
          <w:lang w:val="en-US"/>
        </w:rPr>
        <w:t>notebook</w:t>
      </w:r>
      <w:r>
        <w:t xml:space="preserve">, изучил инструментарий библиотеки </w:t>
      </w:r>
      <w:r>
        <w:rPr>
          <w:lang w:val="en-US"/>
        </w:rPr>
        <w:t>Pandas</w:t>
      </w:r>
      <w:r>
        <w:t xml:space="preserve"> и как использовать его для анализа и визуализации данных.</w:t>
      </w:r>
      <w:r>
        <w:tab/>
      </w:r>
    </w:p>
    <w:p w14:paraId="6A342239" w14:textId="2A4B33E1" w:rsidR="003C7B3B" w:rsidRDefault="003C7B3B" w:rsidP="003C7B3B">
      <w:pPr>
        <w:pStyle w:val="13"/>
        <w:rPr>
          <w:bCs/>
        </w:rPr>
      </w:pPr>
      <w:bookmarkStart w:id="20" w:name="_Toc199465610"/>
      <w:r>
        <w:t xml:space="preserve">Лабораторная работа 3. </w:t>
      </w:r>
      <w:r w:rsidRPr="003C7B3B">
        <w:rPr>
          <w:bCs/>
        </w:rPr>
        <w:t>Линейная модель и градиентный спуск. Деревья, KNN</w:t>
      </w:r>
      <w:r w:rsidR="0023320F">
        <w:rPr>
          <w:bCs/>
        </w:rPr>
        <w:t>.</w:t>
      </w:r>
      <w:bookmarkEnd w:id="20"/>
    </w:p>
    <w:p w14:paraId="256B5548" w14:textId="2631130D" w:rsidR="003C7B3B" w:rsidRDefault="003C7B3B" w:rsidP="003C7B3B">
      <w:pPr>
        <w:pStyle w:val="22"/>
        <w:rPr>
          <w:lang w:eastAsia="en-US"/>
        </w:rPr>
      </w:pPr>
      <w:r w:rsidRPr="003C7B3B">
        <w:rPr>
          <w:lang w:eastAsia="en-US"/>
        </w:rPr>
        <w:t xml:space="preserve">Цель: реализовать собственные классы линейных моделей, написать градиентный спуск для их обучения и </w:t>
      </w:r>
      <w:r w:rsidR="0023320F">
        <w:rPr>
          <w:lang w:eastAsia="en-US"/>
        </w:rPr>
        <w:t>протестировать</w:t>
      </w:r>
      <w:r w:rsidRPr="003C7B3B">
        <w:rPr>
          <w:lang w:eastAsia="en-US"/>
        </w:rPr>
        <w:t xml:space="preserve"> их на примерах реальных данных</w:t>
      </w:r>
    </w:p>
    <w:p w14:paraId="605D6FC4" w14:textId="4AD3A568" w:rsidR="0023320F" w:rsidRPr="0023320F" w:rsidRDefault="0023320F" w:rsidP="003C7B3B">
      <w:pPr>
        <w:pStyle w:val="22"/>
        <w:rPr>
          <w:lang w:eastAsia="en-US"/>
        </w:rPr>
      </w:pPr>
      <w:r>
        <w:rPr>
          <w:lang w:eastAsia="en-US"/>
        </w:rPr>
        <w:t xml:space="preserve">Результат: каждый из участников команды выполнил задания </w:t>
      </w:r>
      <w:r w:rsidRPr="00EE4C4B">
        <w:t xml:space="preserve">из 2 </w:t>
      </w:r>
      <w:r w:rsidRPr="00EE4C4B">
        <w:rPr>
          <w:lang w:val="en-US"/>
        </w:rPr>
        <w:t>jupiter</w:t>
      </w:r>
      <w:r w:rsidRPr="00EE4C4B">
        <w:t>-</w:t>
      </w:r>
      <w:r w:rsidRPr="00EE4C4B">
        <w:rPr>
          <w:lang w:val="en-US"/>
        </w:rPr>
        <w:t>noteboo</w:t>
      </w:r>
      <w:r>
        <w:rPr>
          <w:lang w:val="en-US"/>
        </w:rPr>
        <w:t>k</w:t>
      </w:r>
      <w:r>
        <w:t xml:space="preserve">. В первом ноутбуке каждый участник дописал код для моделей, загрузил и обработал данные из файлов, оптимально обучил на них модели и проверил точность  </w:t>
      </w:r>
      <w:r w:rsidRPr="0023320F">
        <w:t>классификатора</w:t>
      </w:r>
      <w:r>
        <w:t xml:space="preserve">. Во втором ноутбуке были проведены эксперименты с готовыми моделями для получения лучшего качества предсказания модели. </w:t>
      </w:r>
    </w:p>
    <w:p w14:paraId="21E66CCB" w14:textId="2212022D" w:rsidR="003C7B3B" w:rsidRDefault="003C7B3B" w:rsidP="003C7B3B">
      <w:pPr>
        <w:pStyle w:val="13"/>
        <w:rPr>
          <w:bCs/>
        </w:rPr>
      </w:pPr>
      <w:bookmarkStart w:id="21" w:name="_Toc199465611"/>
      <w:r>
        <w:t xml:space="preserve">Лабораторная работа 4. </w:t>
      </w:r>
      <w:r w:rsidRPr="003C7B3B">
        <w:rPr>
          <w:bCs/>
        </w:rPr>
        <w:t>Ансамбли, полносвязные нейронные сети</w:t>
      </w:r>
      <w:r w:rsidR="0023320F">
        <w:rPr>
          <w:bCs/>
        </w:rPr>
        <w:t>.</w:t>
      </w:r>
      <w:bookmarkEnd w:id="21"/>
    </w:p>
    <w:p w14:paraId="0B858803" w14:textId="3ADD9B97" w:rsidR="003C7B3B" w:rsidRDefault="003C7B3B" w:rsidP="003C7B3B">
      <w:pPr>
        <w:pStyle w:val="22"/>
        <w:rPr>
          <w:lang w:eastAsia="en-US"/>
        </w:rPr>
      </w:pPr>
      <w:r w:rsidRPr="003C7B3B">
        <w:rPr>
          <w:lang w:eastAsia="en-US"/>
        </w:rPr>
        <w:t>Цель: решить задачу предыдущей лабораторной работы используя ансамбли или полносвязные нейронные сети</w:t>
      </w:r>
      <w:r w:rsidR="0023320F">
        <w:rPr>
          <w:lang w:eastAsia="en-US"/>
        </w:rPr>
        <w:t>.</w:t>
      </w:r>
    </w:p>
    <w:p w14:paraId="62A6D083" w14:textId="46726011" w:rsidR="0023320F" w:rsidRPr="003C7B3B" w:rsidRDefault="0023320F" w:rsidP="003C7B3B">
      <w:pPr>
        <w:pStyle w:val="22"/>
        <w:rPr>
          <w:lang w:eastAsia="en-US"/>
        </w:rPr>
      </w:pPr>
      <w:r>
        <w:rPr>
          <w:lang w:eastAsia="en-US"/>
        </w:rPr>
        <w:t xml:space="preserve">Результат: каждый из участников команды </w:t>
      </w:r>
      <w:r>
        <w:t>загрузил и обработал данные,</w:t>
      </w:r>
      <w:r w:rsidRPr="0023320F">
        <w:t xml:space="preserve"> </w:t>
      </w:r>
      <w:r>
        <w:t>оптимально обучил на них модели</w:t>
      </w:r>
      <w:r w:rsidR="00EC1570">
        <w:t xml:space="preserve"> деревьев и нейронных сетей,</w:t>
      </w:r>
      <w:r>
        <w:t xml:space="preserve"> и проверил точность  </w:t>
      </w:r>
      <w:r w:rsidRPr="0023320F">
        <w:t>классификатора</w:t>
      </w:r>
      <w:r>
        <w:t>.</w:t>
      </w:r>
    </w:p>
    <w:p w14:paraId="180708F2" w14:textId="1232DDE3" w:rsidR="003C7B3B" w:rsidRDefault="003C7B3B" w:rsidP="003C7B3B">
      <w:pPr>
        <w:pStyle w:val="13"/>
        <w:rPr>
          <w:lang w:val="en-US"/>
        </w:rPr>
      </w:pPr>
      <w:bookmarkStart w:id="22" w:name="_Toc199465612"/>
      <w:r>
        <w:lastRenderedPageBreak/>
        <w:t>Лабораторная работа 5.</w:t>
      </w:r>
      <w:bookmarkEnd w:id="22"/>
      <w:r>
        <w:rPr>
          <w:lang w:val="en-US"/>
        </w:rPr>
        <w:t xml:space="preserve"> </w:t>
      </w:r>
    </w:p>
    <w:p w14:paraId="4476FF24" w14:textId="2CDC541A" w:rsidR="003C7B3B" w:rsidRDefault="003C7B3B" w:rsidP="003C7B3B">
      <w:pPr>
        <w:pStyle w:val="22"/>
        <w:rPr>
          <w:lang w:eastAsia="en-US"/>
        </w:rPr>
      </w:pPr>
      <w:r>
        <w:rPr>
          <w:lang w:eastAsia="en-US"/>
        </w:rPr>
        <w:t xml:space="preserve">Цель: </w:t>
      </w:r>
      <w:r w:rsidR="00EE4C4B">
        <w:rPr>
          <w:lang w:eastAsia="en-US"/>
        </w:rPr>
        <w:t>п</w:t>
      </w:r>
      <w:r w:rsidRPr="003C7B3B">
        <w:rPr>
          <w:lang w:eastAsia="en-US"/>
        </w:rPr>
        <w:t>ровести комплексный анализ данных и построить модель машинного обучения для предсказания выживаемости пассажиров Титаника.</w:t>
      </w:r>
    </w:p>
    <w:p w14:paraId="1B9340D0" w14:textId="3E35F5B1" w:rsidR="00EC1570" w:rsidRDefault="00570064" w:rsidP="003C7B3B">
      <w:pPr>
        <w:pStyle w:val="22"/>
        <w:rPr>
          <w:lang w:eastAsia="en-US"/>
        </w:rPr>
      </w:pPr>
      <w:r>
        <w:rPr>
          <w:lang w:eastAsia="en-US"/>
        </w:rPr>
        <w:t>Ход выполнения работы</w:t>
      </w:r>
      <w:r w:rsidR="00EC1570">
        <w:rPr>
          <w:lang w:eastAsia="en-US"/>
        </w:rPr>
        <w:t>:</w:t>
      </w:r>
    </w:p>
    <w:p w14:paraId="5154C303" w14:textId="16CE9118" w:rsidR="00F03879" w:rsidRDefault="00EC1570" w:rsidP="00B610D9">
      <w:pPr>
        <w:pStyle w:val="22"/>
        <w:rPr>
          <w:lang w:eastAsia="en-US"/>
        </w:rPr>
      </w:pPr>
      <w:r>
        <w:rPr>
          <w:lang w:eastAsia="en-US"/>
        </w:rPr>
        <w:t xml:space="preserve">Курманов Никита Владиславович сделал </w:t>
      </w:r>
      <w:r w:rsidRPr="00EC1570">
        <w:rPr>
          <w:lang w:eastAsia="en-US"/>
        </w:rPr>
        <w:t>EDA и ресерч-анализ</w:t>
      </w:r>
      <w:r w:rsidR="00B610D9">
        <w:rPr>
          <w:lang w:eastAsia="en-US"/>
        </w:rPr>
        <w:t>: загрузил и обработал данные, подготовил статистику данных (таблица 1),  р</w:t>
      </w:r>
      <w:r w:rsidR="00B610D9" w:rsidRPr="00B610D9">
        <w:rPr>
          <w:lang w:eastAsia="en-US"/>
        </w:rPr>
        <w:t>аспределение возраста пассажиров</w:t>
      </w:r>
      <w:r w:rsidR="00B610D9">
        <w:rPr>
          <w:lang w:eastAsia="en-US"/>
        </w:rPr>
        <w:t xml:space="preserve"> (рисунок 1), корреляцию признаков (рисунок 2), а</w:t>
      </w:r>
      <w:r w:rsidR="00B610D9" w:rsidRPr="00B610D9">
        <w:rPr>
          <w:lang w:eastAsia="en-US"/>
        </w:rPr>
        <w:t>нализ влияния пола на выживаемость</w:t>
      </w:r>
      <w:r w:rsidR="00B610D9">
        <w:rPr>
          <w:lang w:eastAsia="en-US"/>
        </w:rPr>
        <w:t xml:space="preserve"> (рисунок 3)</w:t>
      </w:r>
    </w:p>
    <w:p w14:paraId="66C1FEAB" w14:textId="3E980A00" w:rsidR="00EC1570" w:rsidRPr="00B43AE5" w:rsidRDefault="00EC1570" w:rsidP="00B43AE5">
      <w:pPr>
        <w:pStyle w:val="31"/>
      </w:pPr>
      <w:r w:rsidRPr="00B43AE5">
        <w:t xml:space="preserve"> </w:t>
      </w:r>
      <w:r w:rsidR="00FF7370" w:rsidRPr="00B43AE5">
        <w:t>Статистика данных</w:t>
      </w:r>
    </w:p>
    <w:tbl>
      <w:tblPr>
        <w:tblStyle w:val="a7"/>
        <w:tblW w:w="10617" w:type="dxa"/>
        <w:tblInd w:w="-887" w:type="dxa"/>
        <w:tblLook w:val="04A0" w:firstRow="1" w:lastRow="0" w:firstColumn="1" w:lastColumn="0" w:noHBand="0" w:noVBand="1"/>
      </w:tblPr>
      <w:tblGrid>
        <w:gridCol w:w="775"/>
        <w:gridCol w:w="1424"/>
        <w:gridCol w:w="1403"/>
        <w:gridCol w:w="1403"/>
        <w:gridCol w:w="1403"/>
        <w:gridCol w:w="1403"/>
        <w:gridCol w:w="1403"/>
        <w:gridCol w:w="1403"/>
      </w:tblGrid>
      <w:tr w:rsidR="00FF7370" w14:paraId="7B0B40AD" w14:textId="77777777" w:rsidTr="00B43AE5">
        <w:trPr>
          <w:trHeight w:val="781"/>
        </w:trPr>
        <w:tc>
          <w:tcPr>
            <w:tcW w:w="775" w:type="dxa"/>
          </w:tcPr>
          <w:p w14:paraId="5D0DCD3A" w14:textId="77777777" w:rsidR="00F03879" w:rsidRPr="00FF7370" w:rsidRDefault="00F03879" w:rsidP="00EC1570">
            <w:pPr>
              <w:pStyle w:val="22"/>
              <w:ind w:firstLine="0"/>
              <w:rPr>
                <w:sz w:val="24"/>
                <w:szCs w:val="24"/>
                <w:lang w:eastAsia="en-US"/>
              </w:rPr>
            </w:pPr>
          </w:p>
        </w:tc>
        <w:tc>
          <w:tcPr>
            <w:tcW w:w="1424" w:type="dxa"/>
          </w:tcPr>
          <w:p w14:paraId="758711C5" w14:textId="332E9B9B" w:rsidR="00F03879" w:rsidRPr="00FF7370" w:rsidRDefault="00F03879" w:rsidP="00B43AE5">
            <w:pPr>
              <w:pStyle w:val="33112"/>
            </w:pPr>
            <w:r w:rsidRPr="00F03879">
              <w:t>PassengerId</w:t>
            </w:r>
          </w:p>
        </w:tc>
        <w:tc>
          <w:tcPr>
            <w:tcW w:w="1403" w:type="dxa"/>
          </w:tcPr>
          <w:p w14:paraId="59C19B64" w14:textId="2A7BF4EF" w:rsidR="00F03879" w:rsidRPr="00FF7370" w:rsidRDefault="00F03879" w:rsidP="00B43AE5">
            <w:pPr>
              <w:pStyle w:val="33112"/>
            </w:pPr>
            <w:r w:rsidRPr="00F03879">
              <w:t>Survived</w:t>
            </w:r>
          </w:p>
        </w:tc>
        <w:tc>
          <w:tcPr>
            <w:tcW w:w="1403" w:type="dxa"/>
          </w:tcPr>
          <w:p w14:paraId="737329A9" w14:textId="586893DC" w:rsidR="00F03879" w:rsidRPr="00FF7370" w:rsidRDefault="00F03879" w:rsidP="00B43AE5">
            <w:pPr>
              <w:pStyle w:val="33112"/>
            </w:pPr>
            <w:r w:rsidRPr="00F03879">
              <w:t>Pclass</w:t>
            </w:r>
          </w:p>
        </w:tc>
        <w:tc>
          <w:tcPr>
            <w:tcW w:w="1403" w:type="dxa"/>
          </w:tcPr>
          <w:p w14:paraId="24122C89" w14:textId="3868C6D2" w:rsidR="00F03879" w:rsidRPr="00FF7370" w:rsidRDefault="00F03879" w:rsidP="00B43AE5">
            <w:pPr>
              <w:pStyle w:val="33112"/>
            </w:pPr>
            <w:r w:rsidRPr="00F03879">
              <w:t>Age</w:t>
            </w:r>
          </w:p>
        </w:tc>
        <w:tc>
          <w:tcPr>
            <w:tcW w:w="1403" w:type="dxa"/>
          </w:tcPr>
          <w:p w14:paraId="68434C39" w14:textId="6CAB088F" w:rsidR="00F03879" w:rsidRPr="00FF7370" w:rsidRDefault="00F03879" w:rsidP="00B43AE5">
            <w:pPr>
              <w:pStyle w:val="33112"/>
            </w:pPr>
            <w:r w:rsidRPr="00F03879">
              <w:t>SibSp</w:t>
            </w:r>
          </w:p>
        </w:tc>
        <w:tc>
          <w:tcPr>
            <w:tcW w:w="1403" w:type="dxa"/>
          </w:tcPr>
          <w:p w14:paraId="78D01958" w14:textId="74C71D76" w:rsidR="00F03879" w:rsidRPr="00FF7370" w:rsidRDefault="00F03879" w:rsidP="00B43AE5">
            <w:pPr>
              <w:pStyle w:val="33112"/>
            </w:pPr>
            <w:r w:rsidRPr="00F03879">
              <w:t>Parch</w:t>
            </w:r>
          </w:p>
        </w:tc>
        <w:tc>
          <w:tcPr>
            <w:tcW w:w="1403" w:type="dxa"/>
          </w:tcPr>
          <w:p w14:paraId="626941B9" w14:textId="6C7EE179" w:rsidR="00F03879" w:rsidRPr="00FF7370" w:rsidRDefault="00F03879" w:rsidP="00B43AE5">
            <w:pPr>
              <w:pStyle w:val="33112"/>
            </w:pPr>
            <w:r w:rsidRPr="00F03879">
              <w:t>Fare</w:t>
            </w:r>
          </w:p>
        </w:tc>
      </w:tr>
      <w:tr w:rsidR="00FF7370" w14:paraId="3F848BBC" w14:textId="77777777" w:rsidTr="00B43AE5">
        <w:trPr>
          <w:trHeight w:val="781"/>
        </w:trPr>
        <w:tc>
          <w:tcPr>
            <w:tcW w:w="775" w:type="dxa"/>
          </w:tcPr>
          <w:p w14:paraId="79BD3151" w14:textId="789A3CDD" w:rsidR="00FF7370" w:rsidRPr="00FF7370" w:rsidRDefault="00FF7370" w:rsidP="00B43AE5">
            <w:pPr>
              <w:pStyle w:val="341112"/>
            </w:pPr>
            <w:r w:rsidRPr="00F03879">
              <w:t>count</w:t>
            </w:r>
          </w:p>
        </w:tc>
        <w:tc>
          <w:tcPr>
            <w:tcW w:w="1424" w:type="dxa"/>
          </w:tcPr>
          <w:p w14:paraId="6A19F605" w14:textId="73F2E621" w:rsidR="00FF7370" w:rsidRPr="00FF7370" w:rsidRDefault="00FF7370" w:rsidP="00B43AE5">
            <w:pPr>
              <w:pStyle w:val="35112"/>
            </w:pPr>
            <w:r w:rsidRPr="00FF7370">
              <w:t>891.000000</w:t>
            </w:r>
          </w:p>
        </w:tc>
        <w:tc>
          <w:tcPr>
            <w:tcW w:w="1403" w:type="dxa"/>
          </w:tcPr>
          <w:p w14:paraId="010018EE" w14:textId="6885A9B1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t>891.000000</w:t>
            </w:r>
          </w:p>
        </w:tc>
        <w:tc>
          <w:tcPr>
            <w:tcW w:w="1403" w:type="dxa"/>
          </w:tcPr>
          <w:p w14:paraId="7BC90047" w14:textId="307288A8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t>891.000000</w:t>
            </w:r>
          </w:p>
        </w:tc>
        <w:tc>
          <w:tcPr>
            <w:tcW w:w="1403" w:type="dxa"/>
          </w:tcPr>
          <w:p w14:paraId="691CAF3C" w14:textId="63D30E1F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t>891.000000</w:t>
            </w:r>
          </w:p>
        </w:tc>
        <w:tc>
          <w:tcPr>
            <w:tcW w:w="1403" w:type="dxa"/>
          </w:tcPr>
          <w:p w14:paraId="0C7B7787" w14:textId="5BA5C3F9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t>891.000000</w:t>
            </w:r>
          </w:p>
        </w:tc>
        <w:tc>
          <w:tcPr>
            <w:tcW w:w="1403" w:type="dxa"/>
          </w:tcPr>
          <w:p w14:paraId="77A52AA4" w14:textId="5772FAC8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t>891.000000</w:t>
            </w:r>
          </w:p>
        </w:tc>
        <w:tc>
          <w:tcPr>
            <w:tcW w:w="1403" w:type="dxa"/>
          </w:tcPr>
          <w:p w14:paraId="1661C30D" w14:textId="3F533DE1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t>891.000000</w:t>
            </w:r>
          </w:p>
        </w:tc>
      </w:tr>
      <w:tr w:rsidR="00FF7370" w14:paraId="3BF4389F" w14:textId="77777777" w:rsidTr="00B43AE5">
        <w:trPr>
          <w:trHeight w:val="763"/>
        </w:trPr>
        <w:tc>
          <w:tcPr>
            <w:tcW w:w="775" w:type="dxa"/>
          </w:tcPr>
          <w:p w14:paraId="5AF1861C" w14:textId="3506158A" w:rsidR="00FF7370" w:rsidRPr="00FF7370" w:rsidRDefault="00FF7370" w:rsidP="00B43AE5">
            <w:pPr>
              <w:pStyle w:val="341112"/>
            </w:pPr>
            <w:r w:rsidRPr="00F03879">
              <w:t>mean</w:t>
            </w:r>
          </w:p>
        </w:tc>
        <w:tc>
          <w:tcPr>
            <w:tcW w:w="1424" w:type="dxa"/>
          </w:tcPr>
          <w:p w14:paraId="7EB2BFB4" w14:textId="70CC5698" w:rsidR="00FF7370" w:rsidRPr="00FF7370" w:rsidRDefault="00FF7370" w:rsidP="00B43AE5">
            <w:pPr>
              <w:pStyle w:val="35112"/>
            </w:pPr>
            <w:r w:rsidRPr="00FF7370">
              <w:t>446.000000</w:t>
            </w:r>
          </w:p>
        </w:tc>
        <w:tc>
          <w:tcPr>
            <w:tcW w:w="1403" w:type="dxa"/>
          </w:tcPr>
          <w:p w14:paraId="2A714CEF" w14:textId="3DA98C5A" w:rsidR="00FF7370" w:rsidRPr="00FF7370" w:rsidRDefault="00FF7370" w:rsidP="00B43AE5">
            <w:pPr>
              <w:pStyle w:val="35112"/>
            </w:pPr>
            <w:r w:rsidRPr="00FF7370">
              <w:t>0.383838</w:t>
            </w:r>
          </w:p>
        </w:tc>
        <w:tc>
          <w:tcPr>
            <w:tcW w:w="1403" w:type="dxa"/>
          </w:tcPr>
          <w:p w14:paraId="57A14012" w14:textId="32042414" w:rsidR="00FF7370" w:rsidRPr="00FF7370" w:rsidRDefault="00FF7370" w:rsidP="00B43AE5">
            <w:pPr>
              <w:pStyle w:val="35112"/>
            </w:pPr>
            <w:r w:rsidRPr="00FF7370">
              <w:t>2.308642</w:t>
            </w:r>
          </w:p>
        </w:tc>
        <w:tc>
          <w:tcPr>
            <w:tcW w:w="1403" w:type="dxa"/>
          </w:tcPr>
          <w:p w14:paraId="6023C4CF" w14:textId="6C368940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29.361582</w:t>
            </w:r>
          </w:p>
        </w:tc>
        <w:tc>
          <w:tcPr>
            <w:tcW w:w="1403" w:type="dxa"/>
          </w:tcPr>
          <w:p w14:paraId="574223F9" w14:textId="60B8D07D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0.523008</w:t>
            </w:r>
          </w:p>
        </w:tc>
        <w:tc>
          <w:tcPr>
            <w:tcW w:w="1403" w:type="dxa"/>
          </w:tcPr>
          <w:p w14:paraId="1F6ADB14" w14:textId="707BF3D9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0.381594</w:t>
            </w:r>
          </w:p>
        </w:tc>
        <w:tc>
          <w:tcPr>
            <w:tcW w:w="1403" w:type="dxa"/>
          </w:tcPr>
          <w:p w14:paraId="61635D03" w14:textId="797ED68F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32.204208</w:t>
            </w:r>
          </w:p>
        </w:tc>
      </w:tr>
      <w:tr w:rsidR="00FF7370" w14:paraId="1D9609F3" w14:textId="77777777" w:rsidTr="00B43AE5">
        <w:trPr>
          <w:trHeight w:val="389"/>
        </w:trPr>
        <w:tc>
          <w:tcPr>
            <w:tcW w:w="775" w:type="dxa"/>
          </w:tcPr>
          <w:p w14:paraId="232D0142" w14:textId="2F415E8E" w:rsidR="00FF7370" w:rsidRPr="00FF7370" w:rsidRDefault="00FF7370" w:rsidP="00B43AE5">
            <w:pPr>
              <w:pStyle w:val="341112"/>
            </w:pPr>
            <w:r w:rsidRPr="00F03879">
              <w:t>std</w:t>
            </w:r>
          </w:p>
        </w:tc>
        <w:tc>
          <w:tcPr>
            <w:tcW w:w="1424" w:type="dxa"/>
          </w:tcPr>
          <w:p w14:paraId="1095FE1F" w14:textId="6EC4304F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257.353842</w:t>
            </w:r>
          </w:p>
        </w:tc>
        <w:tc>
          <w:tcPr>
            <w:tcW w:w="1403" w:type="dxa"/>
          </w:tcPr>
          <w:p w14:paraId="6542A721" w14:textId="3EDFAD95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0.486592</w:t>
            </w:r>
          </w:p>
        </w:tc>
        <w:tc>
          <w:tcPr>
            <w:tcW w:w="1403" w:type="dxa"/>
          </w:tcPr>
          <w:p w14:paraId="49127BD9" w14:textId="0621EE0B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0.836071</w:t>
            </w:r>
          </w:p>
        </w:tc>
        <w:tc>
          <w:tcPr>
            <w:tcW w:w="1403" w:type="dxa"/>
          </w:tcPr>
          <w:p w14:paraId="65260C05" w14:textId="0DC9498E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13.019697</w:t>
            </w:r>
          </w:p>
        </w:tc>
        <w:tc>
          <w:tcPr>
            <w:tcW w:w="1403" w:type="dxa"/>
          </w:tcPr>
          <w:p w14:paraId="7FA813FF" w14:textId="5ECB89B4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1.102743</w:t>
            </w:r>
          </w:p>
        </w:tc>
        <w:tc>
          <w:tcPr>
            <w:tcW w:w="1403" w:type="dxa"/>
          </w:tcPr>
          <w:p w14:paraId="6E142B53" w14:textId="33C65788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0.806057</w:t>
            </w:r>
          </w:p>
        </w:tc>
        <w:tc>
          <w:tcPr>
            <w:tcW w:w="1403" w:type="dxa"/>
          </w:tcPr>
          <w:p w14:paraId="16CEFB94" w14:textId="77C6786E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49.693429</w:t>
            </w:r>
          </w:p>
        </w:tc>
      </w:tr>
      <w:tr w:rsidR="00FF7370" w14:paraId="19F5E530" w14:textId="77777777" w:rsidTr="00B43AE5">
        <w:trPr>
          <w:trHeight w:val="389"/>
        </w:trPr>
        <w:tc>
          <w:tcPr>
            <w:tcW w:w="775" w:type="dxa"/>
          </w:tcPr>
          <w:p w14:paraId="20087710" w14:textId="7DDE9F0C" w:rsidR="00FF7370" w:rsidRPr="00FF7370" w:rsidRDefault="00FF7370" w:rsidP="00B43AE5">
            <w:pPr>
              <w:pStyle w:val="341112"/>
            </w:pPr>
            <w:r w:rsidRPr="00F03879">
              <w:t>min</w:t>
            </w:r>
          </w:p>
        </w:tc>
        <w:tc>
          <w:tcPr>
            <w:tcW w:w="1424" w:type="dxa"/>
          </w:tcPr>
          <w:p w14:paraId="7FCC54BC" w14:textId="6471537E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1.000000</w:t>
            </w:r>
          </w:p>
        </w:tc>
        <w:tc>
          <w:tcPr>
            <w:tcW w:w="1403" w:type="dxa"/>
          </w:tcPr>
          <w:p w14:paraId="5CDBABC7" w14:textId="1A9EBF18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0.000000</w:t>
            </w:r>
          </w:p>
        </w:tc>
        <w:tc>
          <w:tcPr>
            <w:tcW w:w="1403" w:type="dxa"/>
          </w:tcPr>
          <w:p w14:paraId="7259D851" w14:textId="16D9495A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1.000000</w:t>
            </w:r>
          </w:p>
        </w:tc>
        <w:tc>
          <w:tcPr>
            <w:tcW w:w="1403" w:type="dxa"/>
          </w:tcPr>
          <w:p w14:paraId="7BCC9242" w14:textId="2BC3EA9B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0.420000</w:t>
            </w:r>
          </w:p>
        </w:tc>
        <w:tc>
          <w:tcPr>
            <w:tcW w:w="1403" w:type="dxa"/>
          </w:tcPr>
          <w:p w14:paraId="7213F179" w14:textId="4DD6729F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0.000000</w:t>
            </w:r>
          </w:p>
        </w:tc>
        <w:tc>
          <w:tcPr>
            <w:tcW w:w="1403" w:type="dxa"/>
          </w:tcPr>
          <w:p w14:paraId="0223A6C5" w14:textId="752162A2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0.000000</w:t>
            </w:r>
          </w:p>
        </w:tc>
        <w:tc>
          <w:tcPr>
            <w:tcW w:w="1403" w:type="dxa"/>
          </w:tcPr>
          <w:p w14:paraId="2CC19821" w14:textId="41874C44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0.000000</w:t>
            </w:r>
          </w:p>
        </w:tc>
      </w:tr>
      <w:tr w:rsidR="00FF7370" w14:paraId="17DDF8C2" w14:textId="77777777" w:rsidTr="00B43AE5">
        <w:trPr>
          <w:trHeight w:val="372"/>
        </w:trPr>
        <w:tc>
          <w:tcPr>
            <w:tcW w:w="775" w:type="dxa"/>
          </w:tcPr>
          <w:p w14:paraId="09661997" w14:textId="47DBD739" w:rsidR="00FF7370" w:rsidRPr="00FF7370" w:rsidRDefault="00FF7370" w:rsidP="00B43AE5">
            <w:pPr>
              <w:pStyle w:val="341112"/>
            </w:pPr>
            <w:r w:rsidRPr="00F03879">
              <w:t>25%</w:t>
            </w:r>
          </w:p>
        </w:tc>
        <w:tc>
          <w:tcPr>
            <w:tcW w:w="1424" w:type="dxa"/>
          </w:tcPr>
          <w:p w14:paraId="2CF05D58" w14:textId="786E6B10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223.500000</w:t>
            </w:r>
          </w:p>
        </w:tc>
        <w:tc>
          <w:tcPr>
            <w:tcW w:w="1403" w:type="dxa"/>
          </w:tcPr>
          <w:p w14:paraId="1C39C83F" w14:textId="04C1E12D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0.000000</w:t>
            </w:r>
          </w:p>
        </w:tc>
        <w:tc>
          <w:tcPr>
            <w:tcW w:w="1403" w:type="dxa"/>
          </w:tcPr>
          <w:p w14:paraId="6FC3D31A" w14:textId="10854EB2" w:rsidR="00FF7370" w:rsidRPr="00FF7370" w:rsidRDefault="00FF7370" w:rsidP="00B43AE5">
            <w:pPr>
              <w:pStyle w:val="35112"/>
              <w:rPr>
                <w:lang w:eastAsia="en-US"/>
              </w:rPr>
            </w:pPr>
            <w:r>
              <w:rPr>
                <w:lang w:eastAsia="en-US"/>
              </w:rPr>
              <w:t>2</w:t>
            </w:r>
            <w:r w:rsidRPr="00FF7370">
              <w:rPr>
                <w:lang w:eastAsia="en-US"/>
              </w:rPr>
              <w:t>.000000</w:t>
            </w:r>
          </w:p>
        </w:tc>
        <w:tc>
          <w:tcPr>
            <w:tcW w:w="1403" w:type="dxa"/>
          </w:tcPr>
          <w:p w14:paraId="468691D1" w14:textId="25791B57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22.000000</w:t>
            </w:r>
          </w:p>
        </w:tc>
        <w:tc>
          <w:tcPr>
            <w:tcW w:w="1403" w:type="dxa"/>
          </w:tcPr>
          <w:p w14:paraId="3394E50E" w14:textId="1DD225BD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0.000000</w:t>
            </w:r>
          </w:p>
        </w:tc>
        <w:tc>
          <w:tcPr>
            <w:tcW w:w="1403" w:type="dxa"/>
          </w:tcPr>
          <w:p w14:paraId="722413AA" w14:textId="62029379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0.000000</w:t>
            </w:r>
          </w:p>
        </w:tc>
        <w:tc>
          <w:tcPr>
            <w:tcW w:w="1403" w:type="dxa"/>
          </w:tcPr>
          <w:p w14:paraId="6D1348D5" w14:textId="0F7D7C59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7.910400</w:t>
            </w:r>
          </w:p>
        </w:tc>
      </w:tr>
      <w:tr w:rsidR="00FF7370" w14:paraId="58526707" w14:textId="77777777" w:rsidTr="00B43AE5">
        <w:trPr>
          <w:trHeight w:val="389"/>
        </w:trPr>
        <w:tc>
          <w:tcPr>
            <w:tcW w:w="775" w:type="dxa"/>
          </w:tcPr>
          <w:p w14:paraId="399CFB2D" w14:textId="0C10ED02" w:rsidR="00FF7370" w:rsidRPr="00FF7370" w:rsidRDefault="00FF7370" w:rsidP="00B43AE5">
            <w:pPr>
              <w:pStyle w:val="341112"/>
            </w:pPr>
            <w:r w:rsidRPr="00F03879">
              <w:t xml:space="preserve">50% </w:t>
            </w:r>
          </w:p>
        </w:tc>
        <w:tc>
          <w:tcPr>
            <w:tcW w:w="1424" w:type="dxa"/>
          </w:tcPr>
          <w:p w14:paraId="565CB8E0" w14:textId="58F43E5B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446.000000</w:t>
            </w:r>
          </w:p>
        </w:tc>
        <w:tc>
          <w:tcPr>
            <w:tcW w:w="1403" w:type="dxa"/>
          </w:tcPr>
          <w:p w14:paraId="3E2D46D0" w14:textId="600D86B4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0.000000</w:t>
            </w:r>
          </w:p>
        </w:tc>
        <w:tc>
          <w:tcPr>
            <w:tcW w:w="1403" w:type="dxa"/>
          </w:tcPr>
          <w:p w14:paraId="6A026071" w14:textId="081E33FB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3.000000</w:t>
            </w:r>
          </w:p>
        </w:tc>
        <w:tc>
          <w:tcPr>
            <w:tcW w:w="1403" w:type="dxa"/>
          </w:tcPr>
          <w:p w14:paraId="783AC8CE" w14:textId="3062105F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28.000000</w:t>
            </w:r>
          </w:p>
        </w:tc>
        <w:tc>
          <w:tcPr>
            <w:tcW w:w="1403" w:type="dxa"/>
          </w:tcPr>
          <w:p w14:paraId="02368D69" w14:textId="1BD6D027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0.000000</w:t>
            </w:r>
          </w:p>
        </w:tc>
        <w:tc>
          <w:tcPr>
            <w:tcW w:w="1403" w:type="dxa"/>
          </w:tcPr>
          <w:p w14:paraId="01DBB151" w14:textId="1B810679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0.000000</w:t>
            </w:r>
          </w:p>
        </w:tc>
        <w:tc>
          <w:tcPr>
            <w:tcW w:w="1403" w:type="dxa"/>
          </w:tcPr>
          <w:p w14:paraId="642E1E6F" w14:textId="7641E624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 xml:space="preserve">14.454200  </w:t>
            </w:r>
          </w:p>
        </w:tc>
      </w:tr>
      <w:tr w:rsidR="00FF7370" w14:paraId="1AF312A3" w14:textId="77777777" w:rsidTr="00B43AE5">
        <w:trPr>
          <w:trHeight w:val="389"/>
        </w:trPr>
        <w:tc>
          <w:tcPr>
            <w:tcW w:w="775" w:type="dxa"/>
          </w:tcPr>
          <w:p w14:paraId="6C476084" w14:textId="15D45868" w:rsidR="00FF7370" w:rsidRPr="00FF7370" w:rsidRDefault="00FF7370" w:rsidP="00B43AE5">
            <w:pPr>
              <w:pStyle w:val="341112"/>
            </w:pPr>
            <w:r w:rsidRPr="00F03879">
              <w:t>75%</w:t>
            </w:r>
          </w:p>
        </w:tc>
        <w:tc>
          <w:tcPr>
            <w:tcW w:w="1424" w:type="dxa"/>
          </w:tcPr>
          <w:p w14:paraId="094E9427" w14:textId="331AF578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 xml:space="preserve">668.500000    </w:t>
            </w:r>
          </w:p>
        </w:tc>
        <w:tc>
          <w:tcPr>
            <w:tcW w:w="1403" w:type="dxa"/>
          </w:tcPr>
          <w:p w14:paraId="26965ABC" w14:textId="1D6C2CF8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1.000000</w:t>
            </w:r>
          </w:p>
        </w:tc>
        <w:tc>
          <w:tcPr>
            <w:tcW w:w="1403" w:type="dxa"/>
          </w:tcPr>
          <w:p w14:paraId="7123AB78" w14:textId="7D27D254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3.000000</w:t>
            </w:r>
          </w:p>
        </w:tc>
        <w:tc>
          <w:tcPr>
            <w:tcW w:w="1403" w:type="dxa"/>
          </w:tcPr>
          <w:p w14:paraId="00761E3F" w14:textId="0F7FA72A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35.000000</w:t>
            </w:r>
          </w:p>
        </w:tc>
        <w:tc>
          <w:tcPr>
            <w:tcW w:w="1403" w:type="dxa"/>
          </w:tcPr>
          <w:p w14:paraId="4E730FE8" w14:textId="36316942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1.000000</w:t>
            </w:r>
          </w:p>
        </w:tc>
        <w:tc>
          <w:tcPr>
            <w:tcW w:w="1403" w:type="dxa"/>
          </w:tcPr>
          <w:p w14:paraId="2F3619E4" w14:textId="5BEAE929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0.000000</w:t>
            </w:r>
          </w:p>
        </w:tc>
        <w:tc>
          <w:tcPr>
            <w:tcW w:w="1403" w:type="dxa"/>
          </w:tcPr>
          <w:p w14:paraId="498C0044" w14:textId="41AF7A03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 xml:space="preserve">31.000000  </w:t>
            </w:r>
          </w:p>
        </w:tc>
      </w:tr>
      <w:tr w:rsidR="00FF7370" w14:paraId="58996B60" w14:textId="77777777" w:rsidTr="00B43AE5">
        <w:trPr>
          <w:trHeight w:val="372"/>
        </w:trPr>
        <w:tc>
          <w:tcPr>
            <w:tcW w:w="775" w:type="dxa"/>
          </w:tcPr>
          <w:p w14:paraId="1017E5EB" w14:textId="3E93D59E" w:rsidR="00FF7370" w:rsidRPr="00FF7370" w:rsidRDefault="00FF7370" w:rsidP="00B43AE5">
            <w:pPr>
              <w:pStyle w:val="341112"/>
            </w:pPr>
            <w:r w:rsidRPr="00F03879">
              <w:t>max</w:t>
            </w:r>
          </w:p>
        </w:tc>
        <w:tc>
          <w:tcPr>
            <w:tcW w:w="1424" w:type="dxa"/>
          </w:tcPr>
          <w:p w14:paraId="7FDC3253" w14:textId="1CCA32E5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891.000000</w:t>
            </w:r>
          </w:p>
        </w:tc>
        <w:tc>
          <w:tcPr>
            <w:tcW w:w="1403" w:type="dxa"/>
          </w:tcPr>
          <w:p w14:paraId="3D838A35" w14:textId="11A22CD5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1.000000</w:t>
            </w:r>
          </w:p>
        </w:tc>
        <w:tc>
          <w:tcPr>
            <w:tcW w:w="1403" w:type="dxa"/>
          </w:tcPr>
          <w:p w14:paraId="7A59F2A2" w14:textId="1C389B3C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3.000000</w:t>
            </w:r>
          </w:p>
        </w:tc>
        <w:tc>
          <w:tcPr>
            <w:tcW w:w="1403" w:type="dxa"/>
          </w:tcPr>
          <w:p w14:paraId="67BE39D2" w14:textId="19F53E5D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80.000000</w:t>
            </w:r>
          </w:p>
        </w:tc>
        <w:tc>
          <w:tcPr>
            <w:tcW w:w="1403" w:type="dxa"/>
          </w:tcPr>
          <w:p w14:paraId="07BD08A1" w14:textId="0E2DE2DA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8.000000</w:t>
            </w:r>
          </w:p>
        </w:tc>
        <w:tc>
          <w:tcPr>
            <w:tcW w:w="1403" w:type="dxa"/>
          </w:tcPr>
          <w:p w14:paraId="7A00CC12" w14:textId="02483A05" w:rsidR="00FF7370" w:rsidRPr="00FF7370" w:rsidRDefault="00FF7370" w:rsidP="00B43AE5">
            <w:pPr>
              <w:pStyle w:val="35112"/>
              <w:rPr>
                <w:lang w:eastAsia="en-US"/>
              </w:rPr>
            </w:pPr>
            <w:r>
              <w:rPr>
                <w:lang w:eastAsia="en-US"/>
              </w:rPr>
              <w:t>6</w:t>
            </w:r>
            <w:r w:rsidRPr="00FF7370">
              <w:rPr>
                <w:lang w:eastAsia="en-US"/>
              </w:rPr>
              <w:t>.000000</w:t>
            </w:r>
          </w:p>
        </w:tc>
        <w:tc>
          <w:tcPr>
            <w:tcW w:w="1403" w:type="dxa"/>
          </w:tcPr>
          <w:p w14:paraId="0BA1C89A" w14:textId="0F5DA6A1" w:rsidR="00FF7370" w:rsidRPr="00FF7370" w:rsidRDefault="00FF7370" w:rsidP="00B43AE5">
            <w:pPr>
              <w:pStyle w:val="35112"/>
              <w:rPr>
                <w:lang w:eastAsia="en-US"/>
              </w:rPr>
            </w:pPr>
            <w:r w:rsidRPr="00FF7370">
              <w:rPr>
                <w:lang w:eastAsia="en-US"/>
              </w:rPr>
              <w:t>512.329200</w:t>
            </w:r>
          </w:p>
        </w:tc>
      </w:tr>
    </w:tbl>
    <w:p w14:paraId="0C526F90" w14:textId="6CB53053" w:rsidR="0050053E" w:rsidRDefault="00FF7370" w:rsidP="00FF7370">
      <w:pPr>
        <w:pStyle w:val="43"/>
      </w:pPr>
      <w:r w:rsidRPr="00FF7370">
        <w:rPr>
          <w:noProof/>
        </w:rPr>
        <w:lastRenderedPageBreak/>
        <w:drawing>
          <wp:inline distT="0" distB="0" distL="0" distR="0" wp14:anchorId="676864DE" wp14:editId="6D9BDB6E">
            <wp:extent cx="5840463" cy="3681351"/>
            <wp:effectExtent l="0" t="0" r="825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4727" cy="36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C8F9" w14:textId="66D2DE5E" w:rsidR="00B610D9" w:rsidRPr="00B610D9" w:rsidRDefault="00B610D9" w:rsidP="00B610D9">
      <w:pPr>
        <w:pStyle w:val="41"/>
      </w:pPr>
      <w:r>
        <w:t>Распределение возраста пассажиров</w:t>
      </w:r>
    </w:p>
    <w:p w14:paraId="0ABCA4F8" w14:textId="5A67B377" w:rsidR="00936C5B" w:rsidRDefault="00936C5B" w:rsidP="00B43AE5">
      <w:pPr>
        <w:pStyle w:val="43"/>
      </w:pPr>
      <w:r w:rsidRPr="00936C5B">
        <w:rPr>
          <w:noProof/>
        </w:rPr>
        <w:drawing>
          <wp:inline distT="0" distB="0" distL="0" distR="0" wp14:anchorId="4DAF47F9" wp14:editId="11F889C6">
            <wp:extent cx="5939790" cy="372364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B17F" w14:textId="2EA0D468" w:rsidR="00B610D9" w:rsidRDefault="00B610D9" w:rsidP="00B610D9">
      <w:pPr>
        <w:pStyle w:val="41"/>
      </w:pPr>
      <w:r>
        <w:t>Корреляция признаков</w:t>
      </w:r>
    </w:p>
    <w:p w14:paraId="6B016E73" w14:textId="798D8582" w:rsidR="00B610D9" w:rsidRDefault="00B610D9" w:rsidP="00B43AE5">
      <w:pPr>
        <w:pStyle w:val="43"/>
      </w:pPr>
      <w:r w:rsidRPr="00B610D9">
        <w:rPr>
          <w:noProof/>
        </w:rPr>
        <w:lastRenderedPageBreak/>
        <w:drawing>
          <wp:inline distT="0" distB="0" distL="0" distR="0" wp14:anchorId="212F65E3" wp14:editId="1BC89875">
            <wp:extent cx="5939790" cy="4170045"/>
            <wp:effectExtent l="0" t="0" r="381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D798" w14:textId="2FD0D1A9" w:rsidR="00B610D9" w:rsidRDefault="00B610D9" w:rsidP="00B610D9">
      <w:pPr>
        <w:pStyle w:val="41"/>
      </w:pPr>
      <w:r>
        <w:t>Выживаемость в зависимости от пола</w:t>
      </w:r>
    </w:p>
    <w:p w14:paraId="79081549" w14:textId="77777777" w:rsidR="00B610D9" w:rsidRPr="00B610D9" w:rsidRDefault="00B610D9" w:rsidP="00B610D9">
      <w:pPr>
        <w:pStyle w:val="22"/>
      </w:pPr>
    </w:p>
    <w:p w14:paraId="16A0DBE7" w14:textId="4EF757F2" w:rsidR="00936C5B" w:rsidRDefault="00936C5B" w:rsidP="00EC1570">
      <w:pPr>
        <w:pStyle w:val="22"/>
        <w:rPr>
          <w:lang w:eastAsia="en-US"/>
        </w:rPr>
      </w:pPr>
      <w:r>
        <w:rPr>
          <w:lang w:eastAsia="en-US"/>
        </w:rPr>
        <w:t xml:space="preserve">Максимов Тимофей Александрович сделал </w:t>
      </w:r>
      <w:r w:rsidRPr="00936C5B">
        <w:rPr>
          <w:lang w:eastAsia="en-US"/>
        </w:rPr>
        <w:t>Feature Engineering</w:t>
      </w:r>
      <w:r w:rsidR="00B610D9">
        <w:rPr>
          <w:lang w:eastAsia="en-US"/>
        </w:rPr>
        <w:t>: обработал категориальные признаки, создал новые признаки, провёл анализ новых признаков (рисунок 4)</w:t>
      </w:r>
      <w:r w:rsidR="00B43AE5">
        <w:rPr>
          <w:lang w:eastAsia="en-US"/>
        </w:rPr>
        <w:t xml:space="preserve">, визуализировал новые признаки (рисунок 5), сделал </w:t>
      </w:r>
      <w:r w:rsidR="00B43AE5">
        <w:rPr>
          <w:lang w:val="en-US" w:eastAsia="en-US"/>
        </w:rPr>
        <w:t>Feature</w:t>
      </w:r>
      <w:r w:rsidR="00B43AE5" w:rsidRPr="00B43AE5">
        <w:rPr>
          <w:lang w:eastAsia="en-US"/>
        </w:rPr>
        <w:t xml:space="preserve"> </w:t>
      </w:r>
      <w:r w:rsidR="00B43AE5">
        <w:rPr>
          <w:lang w:val="en-US" w:eastAsia="en-US"/>
        </w:rPr>
        <w:t>Selection</w:t>
      </w:r>
      <w:r w:rsidR="00B43AE5">
        <w:rPr>
          <w:lang w:eastAsia="en-US"/>
        </w:rPr>
        <w:t xml:space="preserve"> (рисунок 6) </w:t>
      </w:r>
      <w:r w:rsidR="00B610D9">
        <w:rPr>
          <w:lang w:eastAsia="en-US"/>
        </w:rPr>
        <w:t xml:space="preserve"> </w:t>
      </w:r>
    </w:p>
    <w:p w14:paraId="01F5CF76" w14:textId="2F3EC2E4" w:rsidR="00B43AE5" w:rsidRDefault="00B43AE5" w:rsidP="00B43AE5">
      <w:pPr>
        <w:pStyle w:val="43"/>
      </w:pPr>
      <w:r w:rsidRPr="00B43AE5">
        <w:rPr>
          <w:noProof/>
        </w:rPr>
        <w:lastRenderedPageBreak/>
        <w:drawing>
          <wp:inline distT="0" distB="0" distL="0" distR="0" wp14:anchorId="72225D6D" wp14:editId="0F6FCD95">
            <wp:extent cx="5939790" cy="4528820"/>
            <wp:effectExtent l="0" t="0" r="381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F40C" w14:textId="5AC2E203" w:rsidR="00B43AE5" w:rsidRDefault="00B43AE5" w:rsidP="00B43AE5">
      <w:pPr>
        <w:pStyle w:val="41"/>
        <w:rPr>
          <w:lang w:val="en-US"/>
        </w:rPr>
      </w:pPr>
      <w:r>
        <w:t xml:space="preserve">Корреляция признаков после </w:t>
      </w:r>
      <w:r>
        <w:rPr>
          <w:lang w:val="en-US"/>
        </w:rPr>
        <w:t>Feature</w:t>
      </w:r>
      <w:r w:rsidRPr="00B43AE5">
        <w:t xml:space="preserve"> </w:t>
      </w:r>
      <w:r>
        <w:rPr>
          <w:lang w:val="en-US"/>
        </w:rPr>
        <w:t>Engineering</w:t>
      </w:r>
    </w:p>
    <w:p w14:paraId="01657A7D" w14:textId="1B0AD168" w:rsidR="00B43AE5" w:rsidRDefault="00B43AE5" w:rsidP="00B43AE5">
      <w:pPr>
        <w:pStyle w:val="43"/>
        <w:rPr>
          <w:lang w:val="en-US"/>
        </w:rPr>
      </w:pPr>
      <w:r w:rsidRPr="00B43AE5">
        <w:rPr>
          <w:noProof/>
          <w:lang w:val="en-US"/>
        </w:rPr>
        <w:drawing>
          <wp:inline distT="0" distB="0" distL="0" distR="0" wp14:anchorId="569EA3C7" wp14:editId="47080DEB">
            <wp:extent cx="5939790" cy="3905885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3EE1" w14:textId="47E7BB38" w:rsidR="00B43AE5" w:rsidRPr="00B43AE5" w:rsidRDefault="00B43AE5" w:rsidP="00B43AE5">
      <w:pPr>
        <w:pStyle w:val="41"/>
        <w:rPr>
          <w:lang w:val="en-US"/>
        </w:rPr>
      </w:pPr>
      <w:r>
        <w:t>Визуализация новых признаков</w:t>
      </w:r>
    </w:p>
    <w:p w14:paraId="29F45F3F" w14:textId="48357700" w:rsidR="00B43AE5" w:rsidRDefault="00B43AE5" w:rsidP="00B43AE5">
      <w:pPr>
        <w:pStyle w:val="43"/>
      </w:pPr>
      <w:r w:rsidRPr="00B43AE5">
        <w:rPr>
          <w:noProof/>
        </w:rPr>
        <w:lastRenderedPageBreak/>
        <w:drawing>
          <wp:inline distT="0" distB="0" distL="0" distR="0" wp14:anchorId="74056BF0" wp14:editId="07621F8D">
            <wp:extent cx="5939790" cy="4472305"/>
            <wp:effectExtent l="0" t="0" r="381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0FF8" w14:textId="07499D95" w:rsidR="00B43AE5" w:rsidRPr="00B43AE5" w:rsidRDefault="00B43AE5" w:rsidP="00B43AE5">
      <w:pPr>
        <w:pStyle w:val="41"/>
      </w:pPr>
      <w:r>
        <w:t>Корреляция отобранных признаков</w:t>
      </w:r>
    </w:p>
    <w:p w14:paraId="5DA1CFB1" w14:textId="45C045C4" w:rsidR="00B43AE5" w:rsidRDefault="00936C5B" w:rsidP="00B43AE5">
      <w:pPr>
        <w:pStyle w:val="22"/>
        <w:rPr>
          <w:lang w:eastAsia="en-US"/>
        </w:rPr>
      </w:pPr>
      <w:r>
        <w:rPr>
          <w:lang w:eastAsia="en-US"/>
        </w:rPr>
        <w:t>Эксперименты с моделям машинного</w:t>
      </w:r>
      <w:r w:rsidRPr="00936C5B">
        <w:rPr>
          <w:lang w:eastAsia="en-US"/>
        </w:rPr>
        <w:t>/</w:t>
      </w:r>
      <w:r>
        <w:rPr>
          <w:lang w:eastAsia="en-US"/>
        </w:rPr>
        <w:t>нейронного обучения провели Кучашев Дауд Федорович и Найдин Александр Андреевич</w:t>
      </w:r>
      <w:r w:rsidR="00B43AE5">
        <w:rPr>
          <w:lang w:eastAsia="en-US"/>
        </w:rPr>
        <w:t>: создали л</w:t>
      </w:r>
      <w:r w:rsidR="00B43AE5" w:rsidRPr="00B43AE5">
        <w:rPr>
          <w:lang w:eastAsia="en-US"/>
        </w:rPr>
        <w:t>инейн</w:t>
      </w:r>
      <w:r w:rsidR="00B43AE5">
        <w:rPr>
          <w:lang w:eastAsia="en-US"/>
        </w:rPr>
        <w:t>ую</w:t>
      </w:r>
      <w:r w:rsidR="00B43AE5" w:rsidRPr="00B43AE5">
        <w:rPr>
          <w:lang w:eastAsia="en-US"/>
        </w:rPr>
        <w:t xml:space="preserve"> модель машинного обучения</w:t>
      </w:r>
      <w:r w:rsidR="00B43AE5">
        <w:rPr>
          <w:lang w:eastAsia="en-US"/>
        </w:rPr>
        <w:t>, деревья решений, градиентный бустинг и нейронную сеть; после чего сравнили результаты каждой модели</w:t>
      </w:r>
      <w:r w:rsidR="00570064">
        <w:rPr>
          <w:lang w:eastAsia="en-US"/>
        </w:rPr>
        <w:t xml:space="preserve"> (рисунок 7)</w:t>
      </w:r>
    </w:p>
    <w:p w14:paraId="7C414D09" w14:textId="3FC330B1" w:rsidR="00570064" w:rsidRDefault="00570064" w:rsidP="00570064">
      <w:pPr>
        <w:pStyle w:val="43"/>
      </w:pPr>
      <w:r w:rsidRPr="00570064">
        <w:rPr>
          <w:noProof/>
        </w:rPr>
        <w:drawing>
          <wp:inline distT="0" distB="0" distL="0" distR="0" wp14:anchorId="733B1110" wp14:editId="41B45F92">
            <wp:extent cx="5308270" cy="2729611"/>
            <wp:effectExtent l="0" t="0" r="698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6139" cy="273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C92C" w14:textId="13D848C2" w:rsidR="00570064" w:rsidRPr="00570064" w:rsidRDefault="00570064" w:rsidP="00570064">
      <w:pPr>
        <w:pStyle w:val="41"/>
      </w:pPr>
      <w:r>
        <w:t>Сравнение моделей с кросс-валидацией</w:t>
      </w:r>
    </w:p>
    <w:p w14:paraId="0C18DE47" w14:textId="77777777" w:rsidR="00B43AE5" w:rsidRDefault="00B43AE5" w:rsidP="00570064">
      <w:pPr>
        <w:pStyle w:val="52"/>
      </w:pPr>
      <w:r>
        <w:lastRenderedPageBreak/>
        <w:t>Logistic Regression:</w:t>
      </w:r>
    </w:p>
    <w:p w14:paraId="31140297" w14:textId="77777777" w:rsidR="00B43AE5" w:rsidRDefault="00B43AE5" w:rsidP="00570064">
      <w:pPr>
        <w:pStyle w:val="53"/>
      </w:pPr>
      <w:r>
        <w:t xml:space="preserve">  Средняя точность: 0.797 (±0.015)</w:t>
      </w:r>
    </w:p>
    <w:p w14:paraId="0584B74A" w14:textId="2FD76912" w:rsidR="00B43AE5" w:rsidRDefault="00B43AE5" w:rsidP="00570064">
      <w:pPr>
        <w:pStyle w:val="53"/>
      </w:pPr>
      <w:r>
        <w:t xml:space="preserve">  Все результаты: [0.782 0.803 0.798 0.781 0.82 ]</w:t>
      </w:r>
    </w:p>
    <w:p w14:paraId="4F785458" w14:textId="77777777" w:rsidR="00B43AE5" w:rsidRDefault="00B43AE5" w:rsidP="00570064">
      <w:pPr>
        <w:pStyle w:val="52"/>
      </w:pPr>
      <w:r>
        <w:t>Decision Tree:</w:t>
      </w:r>
    </w:p>
    <w:p w14:paraId="5648923A" w14:textId="77777777" w:rsidR="00B43AE5" w:rsidRDefault="00B43AE5" w:rsidP="00570064">
      <w:pPr>
        <w:pStyle w:val="53"/>
      </w:pPr>
      <w:r>
        <w:t xml:space="preserve">  Средняя точность: 0.784 (±0.024)</w:t>
      </w:r>
    </w:p>
    <w:p w14:paraId="68291EF3" w14:textId="689E5328" w:rsidR="00B43AE5" w:rsidRDefault="00B43AE5" w:rsidP="00570064">
      <w:pPr>
        <w:pStyle w:val="53"/>
      </w:pPr>
      <w:r>
        <w:t xml:space="preserve">  Все результаты: [0.804 0.809 0.747 0.764 0.798]</w:t>
      </w:r>
    </w:p>
    <w:p w14:paraId="0C95349C" w14:textId="77777777" w:rsidR="00B43AE5" w:rsidRDefault="00B43AE5" w:rsidP="00570064">
      <w:pPr>
        <w:pStyle w:val="52"/>
      </w:pPr>
      <w:r>
        <w:t>XGBoost:</w:t>
      </w:r>
    </w:p>
    <w:p w14:paraId="53100077" w14:textId="77777777" w:rsidR="00B43AE5" w:rsidRDefault="00B43AE5" w:rsidP="00570064">
      <w:pPr>
        <w:pStyle w:val="53"/>
      </w:pPr>
      <w:r>
        <w:t xml:space="preserve">  Средняя точность: 0.814 (±0.025)</w:t>
      </w:r>
    </w:p>
    <w:p w14:paraId="0A745A94" w14:textId="754C350A" w:rsidR="00B43AE5" w:rsidRDefault="00B43AE5" w:rsidP="00570064">
      <w:pPr>
        <w:pStyle w:val="53"/>
      </w:pPr>
      <w:r>
        <w:t xml:space="preserve">  Все результаты: [0.832 0.809 0.77  0.815 0.843]</w:t>
      </w:r>
    </w:p>
    <w:p w14:paraId="2CC38ADA" w14:textId="77777777" w:rsidR="00B43AE5" w:rsidRDefault="00B43AE5" w:rsidP="00570064">
      <w:pPr>
        <w:pStyle w:val="52"/>
      </w:pPr>
      <w:r>
        <w:t>Neural Network:</w:t>
      </w:r>
    </w:p>
    <w:p w14:paraId="64B291AE" w14:textId="77777777" w:rsidR="00B43AE5" w:rsidRDefault="00B43AE5" w:rsidP="00570064">
      <w:pPr>
        <w:pStyle w:val="53"/>
      </w:pPr>
      <w:r>
        <w:t xml:space="preserve">  Средняя точность: 0.799 (±0.014)</w:t>
      </w:r>
    </w:p>
    <w:p w14:paraId="415B315F" w14:textId="2371E5D6" w:rsidR="00B43AE5" w:rsidRDefault="00B43AE5" w:rsidP="00570064">
      <w:pPr>
        <w:pStyle w:val="53"/>
      </w:pPr>
      <w:r>
        <w:t xml:space="preserve">  Все результаты: [0.782 0.787 0.803 0.82  0.803]</w:t>
      </w:r>
    </w:p>
    <w:p w14:paraId="638B0042" w14:textId="3D706B52" w:rsidR="00570064" w:rsidRDefault="00570064" w:rsidP="00570064">
      <w:pPr>
        <w:pStyle w:val="53"/>
        <w:numPr>
          <w:ilvl w:val="0"/>
          <w:numId w:val="0"/>
        </w:numPr>
        <w:ind w:left="709"/>
      </w:pPr>
      <w:r w:rsidRPr="00570064">
        <w:t>Лучшая модель: XGBoost (средняя точность: 0.814)</w:t>
      </w:r>
    </w:p>
    <w:p w14:paraId="5673AC12" w14:textId="38BC2F5D" w:rsidR="003C7B3B" w:rsidRDefault="003C7B3B" w:rsidP="003C7B3B">
      <w:pPr>
        <w:pStyle w:val="13"/>
      </w:pPr>
      <w:bookmarkStart w:id="23" w:name="_Toc199465613"/>
      <w:r>
        <w:t xml:space="preserve">Лабораторная </w:t>
      </w:r>
      <w:r w:rsidR="00EE4C4B">
        <w:t>работа 6.</w:t>
      </w:r>
      <w:bookmarkEnd w:id="23"/>
    </w:p>
    <w:p w14:paraId="2671CFF7" w14:textId="69567F3B" w:rsidR="00EE4C4B" w:rsidRPr="00EE4C4B" w:rsidRDefault="00EE4C4B" w:rsidP="00EE4C4B">
      <w:pPr>
        <w:pStyle w:val="22"/>
        <w:rPr>
          <w:lang w:eastAsia="en-US"/>
        </w:rPr>
      </w:pPr>
      <w:r>
        <w:rPr>
          <w:lang w:eastAsia="en-US"/>
        </w:rPr>
        <w:t>Цель: п</w:t>
      </w:r>
      <w:r w:rsidRPr="00EE4C4B">
        <w:rPr>
          <w:lang w:eastAsia="en-US"/>
        </w:rPr>
        <w:t>ровести комплексный анализ данных и построить модель машинного обучения для предсказания популярности</w:t>
      </w:r>
      <w:r>
        <w:rPr>
          <w:lang w:eastAsia="en-US"/>
        </w:rPr>
        <w:t xml:space="preserve"> </w:t>
      </w:r>
      <w:r w:rsidRPr="00EE4C4B">
        <w:rPr>
          <w:lang w:eastAsia="en-US"/>
        </w:rPr>
        <w:t>треков на стриминговой платформе Spotify.</w:t>
      </w:r>
    </w:p>
    <w:p w14:paraId="43A1E94E" w14:textId="507723B9" w:rsidR="00EE4C4B" w:rsidRDefault="00570064" w:rsidP="00EE4C4B">
      <w:pPr>
        <w:pStyle w:val="22"/>
        <w:rPr>
          <w:lang w:eastAsia="en-US"/>
        </w:rPr>
      </w:pPr>
      <w:r>
        <w:rPr>
          <w:lang w:eastAsia="en-US"/>
        </w:rPr>
        <w:t>Ход выполнения работы:</w:t>
      </w:r>
    </w:p>
    <w:p w14:paraId="05A24614" w14:textId="278DF049" w:rsidR="00570064" w:rsidRDefault="00570064" w:rsidP="00EE4C4B">
      <w:pPr>
        <w:pStyle w:val="22"/>
        <w:rPr>
          <w:lang w:eastAsia="en-US"/>
        </w:rPr>
      </w:pPr>
      <w:r w:rsidRPr="00570064">
        <w:rPr>
          <w:lang w:eastAsia="en-US"/>
        </w:rPr>
        <w:t>Курманов Никита Владиславович сделал EDA</w:t>
      </w:r>
      <w:r>
        <w:rPr>
          <w:lang w:eastAsia="en-US"/>
        </w:rPr>
        <w:t xml:space="preserve">-анализ, в ходе которого узнал распределение популярности треков (рисунок 8), корреляцию числовых признаков (рисунок 9), среднюю популярность по жанрам (рисунок 10), влияние </w:t>
      </w:r>
      <w:r w:rsidRPr="00570064">
        <w:rPr>
          <w:lang w:eastAsia="en-US"/>
        </w:rPr>
        <w:t>акустичности</w:t>
      </w:r>
      <w:r>
        <w:rPr>
          <w:lang w:eastAsia="en-US"/>
        </w:rPr>
        <w:t xml:space="preserve"> на популярность (рисунок 11) и сделал выборки по ключу и те</w:t>
      </w:r>
      <w:r w:rsidR="00FA1DB4">
        <w:rPr>
          <w:lang w:eastAsia="en-US"/>
        </w:rPr>
        <w:t>мп</w:t>
      </w:r>
      <w:r>
        <w:rPr>
          <w:lang w:eastAsia="en-US"/>
        </w:rPr>
        <w:t>у (рисунок 12):</w:t>
      </w:r>
    </w:p>
    <w:p w14:paraId="33B05B98" w14:textId="3D2AB9FE" w:rsidR="00570064" w:rsidRDefault="00570064" w:rsidP="00570064">
      <w:pPr>
        <w:pStyle w:val="43"/>
        <w:rPr>
          <w:noProof/>
        </w:rPr>
      </w:pPr>
      <w:r w:rsidRPr="00570064">
        <w:rPr>
          <w:noProof/>
        </w:rPr>
        <w:lastRenderedPageBreak/>
        <w:drawing>
          <wp:inline distT="0" distB="0" distL="0" distR="0" wp14:anchorId="242123A7" wp14:editId="79AFECD3">
            <wp:extent cx="5939790" cy="3149600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0064">
        <w:rPr>
          <w:noProof/>
        </w:rPr>
        <w:t xml:space="preserve"> </w:t>
      </w:r>
    </w:p>
    <w:p w14:paraId="43BDC59D" w14:textId="77777777" w:rsidR="00FA1DB4" w:rsidRDefault="00FA1DB4" w:rsidP="00FA1DB4">
      <w:pPr>
        <w:pStyle w:val="41"/>
      </w:pPr>
      <w:r>
        <w:t>Распределение популярности трэка</w:t>
      </w:r>
      <w:r w:rsidR="00570064" w:rsidRPr="00570064">
        <w:rPr>
          <w:noProof/>
        </w:rPr>
        <w:t xml:space="preserve"> </w:t>
      </w:r>
    </w:p>
    <w:p w14:paraId="0766F57D" w14:textId="068F1C43" w:rsidR="00FA1DB4" w:rsidRDefault="00FA1DB4" w:rsidP="00FA1DB4">
      <w:pPr>
        <w:pStyle w:val="43"/>
        <w:rPr>
          <w:noProof/>
        </w:rPr>
      </w:pPr>
      <w:r w:rsidRPr="00FA1DB4">
        <w:rPr>
          <w:noProof/>
        </w:rPr>
        <w:drawing>
          <wp:inline distT="0" distB="0" distL="0" distR="0" wp14:anchorId="3E0CAA48" wp14:editId="00FD0AAC">
            <wp:extent cx="5939790" cy="4645660"/>
            <wp:effectExtent l="0" t="0" r="3810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064" w:rsidRPr="00570064">
        <w:rPr>
          <w:noProof/>
        </w:rPr>
        <w:t xml:space="preserve"> </w:t>
      </w:r>
    </w:p>
    <w:p w14:paraId="3B3BFD86" w14:textId="125FC38B" w:rsidR="00FA1DB4" w:rsidRDefault="00FA1DB4" w:rsidP="00FA1DB4">
      <w:pPr>
        <w:pStyle w:val="41"/>
      </w:pPr>
      <w:r>
        <w:t>Корреляция числовых признаков</w:t>
      </w:r>
    </w:p>
    <w:p w14:paraId="7EDD5F58" w14:textId="4EEC3992" w:rsidR="00FA1DB4" w:rsidRDefault="00FA1DB4" w:rsidP="00FA1DB4">
      <w:pPr>
        <w:pStyle w:val="43"/>
      </w:pPr>
      <w:r w:rsidRPr="00FA1DB4">
        <w:rPr>
          <w:noProof/>
        </w:rPr>
        <w:lastRenderedPageBreak/>
        <w:drawing>
          <wp:inline distT="0" distB="0" distL="0" distR="0" wp14:anchorId="45CB3CCB" wp14:editId="7F21CE17">
            <wp:extent cx="5939790" cy="2549525"/>
            <wp:effectExtent l="0" t="0" r="381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818F" w14:textId="6998033E" w:rsidR="00FA1DB4" w:rsidRDefault="00FA1DB4" w:rsidP="00FA1DB4">
      <w:pPr>
        <w:pStyle w:val="41"/>
      </w:pPr>
      <w:r>
        <w:t>Средняя популярность по жанрам</w:t>
      </w:r>
    </w:p>
    <w:p w14:paraId="07C14A6D" w14:textId="5BD20FA1" w:rsidR="00FA1DB4" w:rsidRDefault="00FA1DB4" w:rsidP="00FA1DB4">
      <w:pPr>
        <w:pStyle w:val="43"/>
      </w:pPr>
      <w:r w:rsidRPr="00FA1DB4">
        <w:rPr>
          <w:noProof/>
        </w:rPr>
        <w:drawing>
          <wp:inline distT="0" distB="0" distL="0" distR="0" wp14:anchorId="77C6CD36" wp14:editId="4F2BBBD7">
            <wp:extent cx="5939790" cy="3869055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7C3D" w14:textId="574D5648" w:rsidR="00FA1DB4" w:rsidRPr="00FA1DB4" w:rsidRDefault="00FA1DB4" w:rsidP="00FA1DB4">
      <w:pPr>
        <w:pStyle w:val="41"/>
      </w:pPr>
      <w:r>
        <w:t>Зависимость популярности от акустичности</w:t>
      </w:r>
    </w:p>
    <w:p w14:paraId="711FBB66" w14:textId="62BD55A0" w:rsidR="00570064" w:rsidRDefault="00FA1DB4" w:rsidP="00FA1DB4">
      <w:pPr>
        <w:pStyle w:val="43"/>
        <w:rPr>
          <w:noProof/>
        </w:rPr>
      </w:pPr>
      <w:r w:rsidRPr="00FA1DB4">
        <w:rPr>
          <w:noProof/>
        </w:rPr>
        <w:lastRenderedPageBreak/>
        <w:drawing>
          <wp:inline distT="0" distB="0" distL="0" distR="0" wp14:anchorId="1390FF46" wp14:editId="07E7CD58">
            <wp:extent cx="5939790" cy="3130550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064" w:rsidRPr="00570064">
        <w:rPr>
          <w:noProof/>
        </w:rPr>
        <w:t xml:space="preserve"> </w:t>
      </w:r>
    </w:p>
    <w:p w14:paraId="148ABEDC" w14:textId="0B47E216" w:rsidR="00FA1DB4" w:rsidRDefault="00FA1DB4" w:rsidP="00FA1DB4">
      <w:pPr>
        <w:pStyle w:val="41"/>
      </w:pPr>
      <w:r>
        <w:t>Зависимость темпа от музыкального ключа</w:t>
      </w:r>
    </w:p>
    <w:p w14:paraId="7468DB4A" w14:textId="155B096C" w:rsidR="00FA1DB4" w:rsidRDefault="00FA1DB4" w:rsidP="00FA1DB4">
      <w:pPr>
        <w:pStyle w:val="22"/>
      </w:pPr>
      <w:r>
        <w:t xml:space="preserve">Кучашев Дауд Федорович сделал </w:t>
      </w:r>
      <w:r w:rsidRPr="00FA1DB4">
        <w:t>Feature Engineering</w:t>
      </w:r>
      <w:r>
        <w:t xml:space="preserve"> и узнал корреляцию новых признаков с популярностью (рисунок 13) и важность новых признаков (рисунок 14)</w:t>
      </w:r>
    </w:p>
    <w:p w14:paraId="60853280" w14:textId="4D7485A6" w:rsidR="00FA1DB4" w:rsidRDefault="00FA1DB4" w:rsidP="00FA1DB4">
      <w:pPr>
        <w:pStyle w:val="43"/>
      </w:pPr>
      <w:r w:rsidRPr="00FA1DB4">
        <w:rPr>
          <w:noProof/>
        </w:rPr>
        <w:drawing>
          <wp:inline distT="0" distB="0" distL="0" distR="0" wp14:anchorId="08C08D29" wp14:editId="1F71025E">
            <wp:extent cx="5939790" cy="3523615"/>
            <wp:effectExtent l="0" t="0" r="3810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FF4F" w14:textId="4603D666" w:rsidR="00FA1DB4" w:rsidRDefault="00FA1DB4" w:rsidP="00FA1DB4">
      <w:pPr>
        <w:pStyle w:val="41"/>
      </w:pPr>
      <w:r>
        <w:t>Корреляция новых признаков с популярностью</w:t>
      </w:r>
    </w:p>
    <w:p w14:paraId="1C44EFA8" w14:textId="1D3E631E" w:rsidR="00FA1DB4" w:rsidRDefault="00FA1DB4" w:rsidP="00FA1DB4">
      <w:pPr>
        <w:pStyle w:val="43"/>
      </w:pPr>
      <w:r w:rsidRPr="00FA1DB4">
        <w:rPr>
          <w:noProof/>
        </w:rPr>
        <w:lastRenderedPageBreak/>
        <w:drawing>
          <wp:inline distT="0" distB="0" distL="0" distR="0" wp14:anchorId="0E7AA267" wp14:editId="56B29D03">
            <wp:extent cx="5939790" cy="4377055"/>
            <wp:effectExtent l="0" t="0" r="3810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465E" w14:textId="2C698A6A" w:rsidR="00FA1DB4" w:rsidRDefault="00FA1DB4" w:rsidP="00FA1DB4">
      <w:pPr>
        <w:pStyle w:val="41"/>
      </w:pPr>
      <w:r>
        <w:t>Важность признаков</w:t>
      </w:r>
    </w:p>
    <w:p w14:paraId="66E32FE2" w14:textId="182A0A20" w:rsidR="00FA1DB4" w:rsidRDefault="00FA1DB4" w:rsidP="00FA1DB4">
      <w:pPr>
        <w:pStyle w:val="22"/>
        <w:rPr>
          <w:lang w:eastAsia="en-US"/>
        </w:rPr>
      </w:pPr>
      <w:r>
        <w:t xml:space="preserve">Максимов Тимофей Александрович и Найдин Александр Андреевич провели </w:t>
      </w:r>
      <w:r>
        <w:rPr>
          <w:lang w:eastAsia="en-US"/>
        </w:rPr>
        <w:t>эксперименты с моделям машинного</w:t>
      </w:r>
      <w:r w:rsidRPr="00936C5B">
        <w:rPr>
          <w:lang w:eastAsia="en-US"/>
        </w:rPr>
        <w:t>/</w:t>
      </w:r>
      <w:r>
        <w:rPr>
          <w:lang w:eastAsia="en-US"/>
        </w:rPr>
        <w:t>нейронного обучения: создали и обучили линейную модель машинного обучения</w:t>
      </w:r>
      <w:r w:rsidR="00A076C2">
        <w:rPr>
          <w:lang w:eastAsia="en-US"/>
        </w:rPr>
        <w:t xml:space="preserve"> (рисунок 15)</w:t>
      </w:r>
      <w:r>
        <w:rPr>
          <w:lang w:eastAsia="en-US"/>
        </w:rPr>
        <w:t>, деревья</w:t>
      </w:r>
      <w:r w:rsidR="00A076C2">
        <w:rPr>
          <w:lang w:eastAsia="en-US"/>
        </w:rPr>
        <w:t xml:space="preserve"> (рисунок 16)</w:t>
      </w:r>
      <w:r>
        <w:rPr>
          <w:lang w:eastAsia="en-US"/>
        </w:rPr>
        <w:t>, градиентный бустинг</w:t>
      </w:r>
      <w:r w:rsidR="00A076C2">
        <w:rPr>
          <w:lang w:eastAsia="en-US"/>
        </w:rPr>
        <w:t xml:space="preserve"> (рисунок 17)</w:t>
      </w:r>
      <w:r>
        <w:rPr>
          <w:lang w:eastAsia="en-US"/>
        </w:rPr>
        <w:t>, нейронную сеть</w:t>
      </w:r>
      <w:r w:rsidR="00A076C2">
        <w:rPr>
          <w:lang w:eastAsia="en-US"/>
        </w:rPr>
        <w:t xml:space="preserve"> (рисунок 18) и сравнили их результаты (рисунок 19)</w:t>
      </w:r>
    </w:p>
    <w:p w14:paraId="7FF8FBFE" w14:textId="59337EE0" w:rsidR="00A076C2" w:rsidRDefault="00A076C2" w:rsidP="00A076C2">
      <w:pPr>
        <w:pStyle w:val="43"/>
      </w:pPr>
      <w:r>
        <w:rPr>
          <w:noProof/>
        </w:rPr>
        <w:lastRenderedPageBreak/>
        <w:drawing>
          <wp:inline distT="0" distB="0" distL="0" distR="0" wp14:anchorId="647E56DE" wp14:editId="602DD439">
            <wp:extent cx="5939790" cy="3817620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72DFE" w14:textId="43AF4D34" w:rsidR="00A076C2" w:rsidRDefault="00A076C2" w:rsidP="00A076C2">
      <w:pPr>
        <w:pStyle w:val="41"/>
      </w:pPr>
      <w:r>
        <w:t>Линейная модель машинного обучения</w:t>
      </w:r>
    </w:p>
    <w:p w14:paraId="3731A526" w14:textId="216B1330" w:rsidR="00A076C2" w:rsidRDefault="00A076C2" w:rsidP="00A076C2">
      <w:pPr>
        <w:pStyle w:val="43"/>
      </w:pPr>
      <w:r>
        <w:rPr>
          <w:noProof/>
        </w:rPr>
        <w:drawing>
          <wp:inline distT="0" distB="0" distL="0" distR="0" wp14:anchorId="68449D16" wp14:editId="59AEC93D">
            <wp:extent cx="5939790" cy="3817620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735E4" w14:textId="39C2875E" w:rsidR="00A076C2" w:rsidRDefault="00A076C2" w:rsidP="00A076C2">
      <w:pPr>
        <w:pStyle w:val="41"/>
      </w:pPr>
      <w:r>
        <w:t>Дерево решений</w:t>
      </w:r>
    </w:p>
    <w:p w14:paraId="76CFF238" w14:textId="0B64959F" w:rsidR="00A076C2" w:rsidRDefault="00A076C2" w:rsidP="00A076C2">
      <w:pPr>
        <w:pStyle w:val="43"/>
      </w:pPr>
      <w:r>
        <w:rPr>
          <w:noProof/>
        </w:rPr>
        <w:lastRenderedPageBreak/>
        <w:drawing>
          <wp:inline distT="0" distB="0" distL="0" distR="0" wp14:anchorId="6031CF58" wp14:editId="664BF78C">
            <wp:extent cx="5939790" cy="3538855"/>
            <wp:effectExtent l="0" t="0" r="3810" b="444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CAD7C" w14:textId="7397CBCB" w:rsidR="00A076C2" w:rsidRDefault="00A076C2" w:rsidP="00A076C2">
      <w:pPr>
        <w:pStyle w:val="41"/>
      </w:pPr>
      <w:r>
        <w:t>Градиентный бустинг</w:t>
      </w:r>
    </w:p>
    <w:p w14:paraId="217228ED" w14:textId="2AE05E19" w:rsidR="00A076C2" w:rsidRDefault="00A076C2" w:rsidP="00A076C2">
      <w:pPr>
        <w:pStyle w:val="43"/>
      </w:pPr>
      <w:r>
        <w:rPr>
          <w:noProof/>
        </w:rPr>
        <w:drawing>
          <wp:inline distT="0" distB="0" distL="0" distR="0" wp14:anchorId="14C95274" wp14:editId="31B5EA0A">
            <wp:extent cx="5939790" cy="3538855"/>
            <wp:effectExtent l="0" t="0" r="3810" b="44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69E19" w14:textId="4EA6D2E2" w:rsidR="00A076C2" w:rsidRDefault="00A076C2" w:rsidP="00A076C2">
      <w:pPr>
        <w:pStyle w:val="41"/>
      </w:pPr>
      <w:r>
        <w:t>Нейронная сеть</w:t>
      </w:r>
    </w:p>
    <w:p w14:paraId="70F5072F" w14:textId="7BA96F51" w:rsidR="00A076C2" w:rsidRDefault="00A076C2" w:rsidP="00A076C2">
      <w:pPr>
        <w:pStyle w:val="43"/>
      </w:pPr>
      <w:r>
        <w:rPr>
          <w:noProof/>
        </w:rPr>
        <w:lastRenderedPageBreak/>
        <w:drawing>
          <wp:inline distT="0" distB="0" distL="0" distR="0" wp14:anchorId="43E26F1A" wp14:editId="47BEDC52">
            <wp:extent cx="5939790" cy="2092960"/>
            <wp:effectExtent l="0" t="0" r="3810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060AD" w14:textId="1C6BE1A9" w:rsidR="00A076C2" w:rsidRDefault="00A076C2" w:rsidP="00A076C2">
      <w:pPr>
        <w:pStyle w:val="41"/>
      </w:pPr>
      <w:r>
        <w:t>Сравнения результатов</w:t>
      </w:r>
    </w:p>
    <w:p w14:paraId="52A7A511" w14:textId="77777777" w:rsidR="00A076C2" w:rsidRDefault="00A076C2" w:rsidP="00A076C2">
      <w:pPr>
        <w:pStyle w:val="22"/>
      </w:pPr>
      <w:r>
        <w:t xml:space="preserve">Вывод: </w:t>
      </w:r>
    </w:p>
    <w:p w14:paraId="782DCF98" w14:textId="0C3E71FD" w:rsidR="00A076C2" w:rsidRDefault="00A076C2" w:rsidP="00A076C2">
      <w:pPr>
        <w:pStyle w:val="22"/>
      </w:pPr>
      <w:r>
        <w:t>Лучшая модель: Neural Network</w:t>
      </w:r>
    </w:p>
    <w:p w14:paraId="1081EEA9" w14:textId="77777777" w:rsidR="00A076C2" w:rsidRDefault="00A076C2" w:rsidP="00A076C2">
      <w:pPr>
        <w:pStyle w:val="22"/>
      </w:pPr>
      <w:r>
        <w:t>RMSE: 20.60</w:t>
      </w:r>
    </w:p>
    <w:p w14:paraId="63AD875C" w14:textId="77777777" w:rsidR="00A076C2" w:rsidRDefault="00A076C2" w:rsidP="00A076C2">
      <w:pPr>
        <w:pStyle w:val="22"/>
      </w:pPr>
      <w:r>
        <w:t>R²: 0.14</w:t>
      </w:r>
    </w:p>
    <w:p w14:paraId="132EB695" w14:textId="77777777" w:rsidR="00A076C2" w:rsidRDefault="00A076C2" w:rsidP="00A076C2">
      <w:pPr>
        <w:pStyle w:val="22"/>
      </w:pPr>
      <w:r>
        <w:t>Время обучения: 9.5 сек</w:t>
      </w:r>
    </w:p>
    <w:p w14:paraId="021F23A9" w14:textId="77777777" w:rsidR="00A076C2" w:rsidRDefault="00A076C2" w:rsidP="00A076C2">
      <w:pPr>
        <w:pStyle w:val="22"/>
      </w:pPr>
    </w:p>
    <w:p w14:paraId="7FA7C057" w14:textId="77777777" w:rsidR="00A076C2" w:rsidRDefault="00A076C2" w:rsidP="00A076C2">
      <w:pPr>
        <w:pStyle w:val="22"/>
      </w:pPr>
      <w:r>
        <w:t>Кросс-валидация для Neural Network...</w:t>
      </w:r>
    </w:p>
    <w:p w14:paraId="618AC16B" w14:textId="77777777" w:rsidR="00A076C2" w:rsidRDefault="00A076C2" w:rsidP="00A076C2">
      <w:pPr>
        <w:pStyle w:val="22"/>
      </w:pPr>
      <w:r>
        <w:t>RMSE (кросс-валидация): 20.71 ± 0.15</w:t>
      </w:r>
    </w:p>
    <w:p w14:paraId="71BCD4BA" w14:textId="232B015C" w:rsidR="00A076C2" w:rsidRDefault="00A076C2" w:rsidP="00A076C2">
      <w:pPr>
        <w:pStyle w:val="22"/>
      </w:pPr>
      <w:r>
        <w:t>R² (кросс-валидация): 0.14 ± 0.01</w:t>
      </w:r>
    </w:p>
    <w:p w14:paraId="4D2F810A" w14:textId="77777777" w:rsidR="00A076C2" w:rsidRPr="00A076C2" w:rsidRDefault="00A076C2" w:rsidP="00A076C2">
      <w:pPr>
        <w:pStyle w:val="22"/>
      </w:pPr>
    </w:p>
    <w:p w14:paraId="1A43E973" w14:textId="77777777" w:rsidR="006559AE" w:rsidRDefault="006559AE" w:rsidP="00127886">
      <w:pPr>
        <w:pStyle w:val="110"/>
      </w:pPr>
      <w:bookmarkStart w:id="24" w:name="_Toc8214335"/>
      <w:bookmarkStart w:id="25" w:name="_Toc164096968"/>
      <w:bookmarkStart w:id="26" w:name="_Toc196860986"/>
      <w:bookmarkStart w:id="27" w:name="_Toc196862099"/>
      <w:bookmarkStart w:id="28" w:name="_Toc196862361"/>
      <w:bookmarkStart w:id="29" w:name="_Toc196862599"/>
      <w:bookmarkStart w:id="30" w:name="_Toc196862850"/>
      <w:bookmarkStart w:id="31" w:name="_Toc196863068"/>
      <w:bookmarkStart w:id="32" w:name="_Toc199465614"/>
      <w:r>
        <w:lastRenderedPageBreak/>
        <w:t>З</w:t>
      </w:r>
      <w:r w:rsidR="00B26509">
        <w:t>АКЛЮЧЕНИЕ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14:paraId="3A5FB346" w14:textId="61A5B82B" w:rsidR="00706D90" w:rsidRDefault="00706D90" w:rsidP="00706D90">
      <w:pPr>
        <w:pStyle w:val="22"/>
      </w:pPr>
    </w:p>
    <w:p w14:paraId="734BE42F" w14:textId="2DDAF3C5" w:rsidR="00FB2AE9" w:rsidRPr="001A2235" w:rsidRDefault="00A076C2" w:rsidP="00A076C2">
      <w:pPr>
        <w:pStyle w:val="22"/>
      </w:pPr>
      <w:r>
        <w:t xml:space="preserve">В результате работы над проектом каждый участник команды выполнил по 4 индивидуальные работы и принял участие в решении 2 командных работ. Команда получила навыки работы с такими инструментами как </w:t>
      </w:r>
      <w:r>
        <w:rPr>
          <w:lang w:val="en-US"/>
        </w:rPr>
        <w:t>pandas</w:t>
      </w:r>
      <w:r w:rsidRPr="00A076C2">
        <w:t xml:space="preserve">, scikit-learn </w:t>
      </w:r>
      <w:r>
        <w:t xml:space="preserve">и другими библиотеками для анализа данных. Так же все участники получили опыт работы с реальными данными при написании и обучении </w:t>
      </w:r>
      <w:r w:rsidR="007326BA">
        <w:t>моделей.</w:t>
      </w:r>
    </w:p>
    <w:p w14:paraId="6B244B6F" w14:textId="1E012AFD" w:rsidR="00986E24" w:rsidRPr="00986E24" w:rsidRDefault="00986E24" w:rsidP="007326BA">
      <w:pPr>
        <w:pStyle w:val="53"/>
        <w:numPr>
          <w:ilvl w:val="0"/>
          <w:numId w:val="0"/>
        </w:numPr>
      </w:pPr>
    </w:p>
    <w:sectPr w:rsidR="00986E24" w:rsidRPr="00986E24" w:rsidSect="00B41F0C">
      <w:headerReference w:type="default" r:id="rId27"/>
      <w:footerReference w:type="default" r:id="rId28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10DCA" w14:textId="77777777" w:rsidR="00B56542" w:rsidRDefault="00B56542" w:rsidP="00E070CB">
      <w:pPr>
        <w:spacing w:line="240" w:lineRule="auto"/>
      </w:pPr>
      <w:r>
        <w:separator/>
      </w:r>
    </w:p>
    <w:p w14:paraId="02DAA9C5" w14:textId="77777777" w:rsidR="00B56542" w:rsidRDefault="00B56542"/>
    <w:p w14:paraId="19AFA490" w14:textId="77777777" w:rsidR="00B56542" w:rsidRDefault="00B56542"/>
  </w:endnote>
  <w:endnote w:type="continuationSeparator" w:id="0">
    <w:p w14:paraId="4388D600" w14:textId="77777777" w:rsidR="00B56542" w:rsidRDefault="00B56542" w:rsidP="00E070CB">
      <w:pPr>
        <w:spacing w:line="240" w:lineRule="auto"/>
      </w:pPr>
      <w:r>
        <w:continuationSeparator/>
      </w:r>
    </w:p>
    <w:p w14:paraId="7386A3C1" w14:textId="77777777" w:rsidR="00B56542" w:rsidRDefault="00B56542"/>
    <w:p w14:paraId="0F450739" w14:textId="77777777" w:rsidR="00B56542" w:rsidRDefault="00B565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2376A587" w14:textId="77777777" w:rsidR="003117EB" w:rsidRPr="00BE15C1" w:rsidRDefault="003117EB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74A3E" w14:textId="77777777" w:rsidR="00B56542" w:rsidRDefault="00B56542" w:rsidP="00E070CB">
      <w:pPr>
        <w:spacing w:line="240" w:lineRule="auto"/>
      </w:pPr>
      <w:r>
        <w:separator/>
      </w:r>
    </w:p>
    <w:p w14:paraId="56B81C64" w14:textId="77777777" w:rsidR="00B56542" w:rsidRDefault="00B56542"/>
    <w:p w14:paraId="70260982" w14:textId="77777777" w:rsidR="00B56542" w:rsidRDefault="00B56542"/>
  </w:footnote>
  <w:footnote w:type="continuationSeparator" w:id="0">
    <w:p w14:paraId="1F4F88EC" w14:textId="77777777" w:rsidR="00B56542" w:rsidRDefault="00B56542" w:rsidP="00E070CB">
      <w:pPr>
        <w:spacing w:line="240" w:lineRule="auto"/>
      </w:pPr>
      <w:r>
        <w:continuationSeparator/>
      </w:r>
    </w:p>
    <w:p w14:paraId="49449263" w14:textId="77777777" w:rsidR="00B56542" w:rsidRDefault="00B56542"/>
    <w:p w14:paraId="66B0B2D5" w14:textId="77777777" w:rsidR="00B56542" w:rsidRDefault="00B5654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72440" w14:textId="77777777" w:rsidR="00986A3A" w:rsidRDefault="00986A3A" w:rsidP="00986A3A">
    <w:pPr>
      <w:pStyle w:val="2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2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3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3828051D"/>
    <w:multiLevelType w:val="multilevel"/>
    <w:tmpl w:val="D264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7"/>
  </w:num>
  <w:num w:numId="5">
    <w:abstractNumId w:val="9"/>
  </w:num>
  <w:num w:numId="6">
    <w:abstractNumId w:val="5"/>
  </w:num>
  <w:num w:numId="7">
    <w:abstractNumId w:val="1"/>
  </w:num>
  <w:num w:numId="8">
    <w:abstractNumId w:val="2"/>
  </w:num>
  <w:num w:numId="9">
    <w:abstractNumId w:val="3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</w:num>
  <w:num w:numId="12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331"/>
    <w:rsid w:val="00000AB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14CBD"/>
    <w:rsid w:val="00020789"/>
    <w:rsid w:val="000227F4"/>
    <w:rsid w:val="0003219A"/>
    <w:rsid w:val="000330D7"/>
    <w:rsid w:val="00040E33"/>
    <w:rsid w:val="00051BDB"/>
    <w:rsid w:val="00053D82"/>
    <w:rsid w:val="00061632"/>
    <w:rsid w:val="00063046"/>
    <w:rsid w:val="00066678"/>
    <w:rsid w:val="0007229F"/>
    <w:rsid w:val="000770E9"/>
    <w:rsid w:val="00083A0A"/>
    <w:rsid w:val="000852F9"/>
    <w:rsid w:val="0008757C"/>
    <w:rsid w:val="00093F32"/>
    <w:rsid w:val="00095F17"/>
    <w:rsid w:val="000969A9"/>
    <w:rsid w:val="000A65E5"/>
    <w:rsid w:val="000A69ED"/>
    <w:rsid w:val="000B1713"/>
    <w:rsid w:val="000B2057"/>
    <w:rsid w:val="000C51AA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34F8"/>
    <w:rsid w:val="000F73F0"/>
    <w:rsid w:val="001059FB"/>
    <w:rsid w:val="00111682"/>
    <w:rsid w:val="00113317"/>
    <w:rsid w:val="00126EE2"/>
    <w:rsid w:val="00127886"/>
    <w:rsid w:val="0013257D"/>
    <w:rsid w:val="00133E70"/>
    <w:rsid w:val="0013532C"/>
    <w:rsid w:val="001361E9"/>
    <w:rsid w:val="00143E80"/>
    <w:rsid w:val="00153B8A"/>
    <w:rsid w:val="00156717"/>
    <w:rsid w:val="00157E07"/>
    <w:rsid w:val="001742F4"/>
    <w:rsid w:val="0018770C"/>
    <w:rsid w:val="0019483E"/>
    <w:rsid w:val="001A09FB"/>
    <w:rsid w:val="001A2235"/>
    <w:rsid w:val="001A5751"/>
    <w:rsid w:val="001B31DF"/>
    <w:rsid w:val="001B37D2"/>
    <w:rsid w:val="001B7CF9"/>
    <w:rsid w:val="001C0DA6"/>
    <w:rsid w:val="001C4551"/>
    <w:rsid w:val="001E0E5D"/>
    <w:rsid w:val="001E3C14"/>
    <w:rsid w:val="001E59AE"/>
    <w:rsid w:val="001E7A34"/>
    <w:rsid w:val="00203D70"/>
    <w:rsid w:val="002040D4"/>
    <w:rsid w:val="00204BCA"/>
    <w:rsid w:val="00205136"/>
    <w:rsid w:val="00207D1B"/>
    <w:rsid w:val="00211BEB"/>
    <w:rsid w:val="002131BD"/>
    <w:rsid w:val="0021566C"/>
    <w:rsid w:val="002231F3"/>
    <w:rsid w:val="0022472B"/>
    <w:rsid w:val="00227348"/>
    <w:rsid w:val="0023320F"/>
    <w:rsid w:val="002446BE"/>
    <w:rsid w:val="00245176"/>
    <w:rsid w:val="002452D7"/>
    <w:rsid w:val="00257461"/>
    <w:rsid w:val="00257A1F"/>
    <w:rsid w:val="002703DC"/>
    <w:rsid w:val="00271F6C"/>
    <w:rsid w:val="00272C5A"/>
    <w:rsid w:val="00274D64"/>
    <w:rsid w:val="00297DFF"/>
    <w:rsid w:val="002A0669"/>
    <w:rsid w:val="002A22A3"/>
    <w:rsid w:val="002A33C9"/>
    <w:rsid w:val="002A5057"/>
    <w:rsid w:val="002B0CAD"/>
    <w:rsid w:val="002B43EC"/>
    <w:rsid w:val="002B50B1"/>
    <w:rsid w:val="002C4D9A"/>
    <w:rsid w:val="002C52B3"/>
    <w:rsid w:val="002C786C"/>
    <w:rsid w:val="002D3717"/>
    <w:rsid w:val="002D4C64"/>
    <w:rsid w:val="002D5538"/>
    <w:rsid w:val="002D5AF1"/>
    <w:rsid w:val="002E1D10"/>
    <w:rsid w:val="002E300E"/>
    <w:rsid w:val="002E389B"/>
    <w:rsid w:val="002E5600"/>
    <w:rsid w:val="002E7F8E"/>
    <w:rsid w:val="0030015D"/>
    <w:rsid w:val="003012A9"/>
    <w:rsid w:val="003117EB"/>
    <w:rsid w:val="003122F5"/>
    <w:rsid w:val="00312890"/>
    <w:rsid w:val="003234BB"/>
    <w:rsid w:val="003241BD"/>
    <w:rsid w:val="00324BE1"/>
    <w:rsid w:val="00325B57"/>
    <w:rsid w:val="00345AE9"/>
    <w:rsid w:val="0034765F"/>
    <w:rsid w:val="00347D9F"/>
    <w:rsid w:val="00350538"/>
    <w:rsid w:val="00355A1A"/>
    <w:rsid w:val="003740CF"/>
    <w:rsid w:val="0038045A"/>
    <w:rsid w:val="00381D61"/>
    <w:rsid w:val="003866C9"/>
    <w:rsid w:val="00390A9E"/>
    <w:rsid w:val="00390ACC"/>
    <w:rsid w:val="00397BC9"/>
    <w:rsid w:val="003A24B0"/>
    <w:rsid w:val="003A3365"/>
    <w:rsid w:val="003A5890"/>
    <w:rsid w:val="003A7C7A"/>
    <w:rsid w:val="003B2D16"/>
    <w:rsid w:val="003B5C40"/>
    <w:rsid w:val="003C07DC"/>
    <w:rsid w:val="003C577A"/>
    <w:rsid w:val="003C7B3B"/>
    <w:rsid w:val="003D39FD"/>
    <w:rsid w:val="003D504D"/>
    <w:rsid w:val="003E0010"/>
    <w:rsid w:val="003E110F"/>
    <w:rsid w:val="003E30D0"/>
    <w:rsid w:val="003E6AEF"/>
    <w:rsid w:val="003E6FD8"/>
    <w:rsid w:val="003F62D1"/>
    <w:rsid w:val="003F7678"/>
    <w:rsid w:val="00400224"/>
    <w:rsid w:val="0040407F"/>
    <w:rsid w:val="00405BBE"/>
    <w:rsid w:val="00412FE4"/>
    <w:rsid w:val="004165BB"/>
    <w:rsid w:val="004308CE"/>
    <w:rsid w:val="00445917"/>
    <w:rsid w:val="0044631C"/>
    <w:rsid w:val="00451042"/>
    <w:rsid w:val="004545EE"/>
    <w:rsid w:val="00455514"/>
    <w:rsid w:val="00456182"/>
    <w:rsid w:val="00456BAB"/>
    <w:rsid w:val="00457343"/>
    <w:rsid w:val="00463C28"/>
    <w:rsid w:val="00465201"/>
    <w:rsid w:val="00466301"/>
    <w:rsid w:val="0047523D"/>
    <w:rsid w:val="004856E9"/>
    <w:rsid w:val="004875D4"/>
    <w:rsid w:val="004915CF"/>
    <w:rsid w:val="00491E91"/>
    <w:rsid w:val="0049239F"/>
    <w:rsid w:val="00492AC9"/>
    <w:rsid w:val="00497BB3"/>
    <w:rsid w:val="004B7063"/>
    <w:rsid w:val="004C2C87"/>
    <w:rsid w:val="004C66A5"/>
    <w:rsid w:val="004D3184"/>
    <w:rsid w:val="004D518D"/>
    <w:rsid w:val="004D5E56"/>
    <w:rsid w:val="004D775A"/>
    <w:rsid w:val="004E04F5"/>
    <w:rsid w:val="004E1383"/>
    <w:rsid w:val="004E1F15"/>
    <w:rsid w:val="004E5AE3"/>
    <w:rsid w:val="004E6331"/>
    <w:rsid w:val="004F02BD"/>
    <w:rsid w:val="004F1D9F"/>
    <w:rsid w:val="004F235C"/>
    <w:rsid w:val="004F3D2E"/>
    <w:rsid w:val="0050053E"/>
    <w:rsid w:val="005079F5"/>
    <w:rsid w:val="005159D6"/>
    <w:rsid w:val="00521102"/>
    <w:rsid w:val="00527550"/>
    <w:rsid w:val="00530AAE"/>
    <w:rsid w:val="0053169B"/>
    <w:rsid w:val="0053402C"/>
    <w:rsid w:val="00534870"/>
    <w:rsid w:val="00534F7B"/>
    <w:rsid w:val="00536721"/>
    <w:rsid w:val="00537C82"/>
    <w:rsid w:val="0054468F"/>
    <w:rsid w:val="00546823"/>
    <w:rsid w:val="005470E2"/>
    <w:rsid w:val="00554FB7"/>
    <w:rsid w:val="005615F5"/>
    <w:rsid w:val="005623A6"/>
    <w:rsid w:val="00562835"/>
    <w:rsid w:val="00570064"/>
    <w:rsid w:val="005746E0"/>
    <w:rsid w:val="00575E8D"/>
    <w:rsid w:val="00581856"/>
    <w:rsid w:val="00581E6B"/>
    <w:rsid w:val="00586363"/>
    <w:rsid w:val="00586720"/>
    <w:rsid w:val="00590750"/>
    <w:rsid w:val="00590D8B"/>
    <w:rsid w:val="00591F62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43D1"/>
    <w:rsid w:val="005F0904"/>
    <w:rsid w:val="005F1ADD"/>
    <w:rsid w:val="005F575E"/>
    <w:rsid w:val="005F7E15"/>
    <w:rsid w:val="00605550"/>
    <w:rsid w:val="006223A0"/>
    <w:rsid w:val="00632EAD"/>
    <w:rsid w:val="006357BA"/>
    <w:rsid w:val="00635998"/>
    <w:rsid w:val="00647949"/>
    <w:rsid w:val="00650023"/>
    <w:rsid w:val="00650D49"/>
    <w:rsid w:val="00650D70"/>
    <w:rsid w:val="006559AE"/>
    <w:rsid w:val="00656406"/>
    <w:rsid w:val="0067028A"/>
    <w:rsid w:val="00672EE4"/>
    <w:rsid w:val="00673005"/>
    <w:rsid w:val="00681E18"/>
    <w:rsid w:val="00697537"/>
    <w:rsid w:val="006A56ED"/>
    <w:rsid w:val="006B0561"/>
    <w:rsid w:val="006B15B3"/>
    <w:rsid w:val="006B2C03"/>
    <w:rsid w:val="006C183F"/>
    <w:rsid w:val="006C277E"/>
    <w:rsid w:val="006C3122"/>
    <w:rsid w:val="006C6A1D"/>
    <w:rsid w:val="006C6C72"/>
    <w:rsid w:val="006D623D"/>
    <w:rsid w:val="006E2B61"/>
    <w:rsid w:val="006F3B62"/>
    <w:rsid w:val="0070042B"/>
    <w:rsid w:val="00706D90"/>
    <w:rsid w:val="007155A2"/>
    <w:rsid w:val="00716304"/>
    <w:rsid w:val="0072600D"/>
    <w:rsid w:val="00727F32"/>
    <w:rsid w:val="00730C44"/>
    <w:rsid w:val="007326BA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58E1"/>
    <w:rsid w:val="00786228"/>
    <w:rsid w:val="00792B63"/>
    <w:rsid w:val="0079647F"/>
    <w:rsid w:val="007A583E"/>
    <w:rsid w:val="007A693D"/>
    <w:rsid w:val="007B14A6"/>
    <w:rsid w:val="007B4468"/>
    <w:rsid w:val="007C44B0"/>
    <w:rsid w:val="007D270C"/>
    <w:rsid w:val="007D452C"/>
    <w:rsid w:val="007D50DC"/>
    <w:rsid w:val="007E2531"/>
    <w:rsid w:val="007E5DC4"/>
    <w:rsid w:val="007F1DFC"/>
    <w:rsid w:val="00806FC5"/>
    <w:rsid w:val="00807AF1"/>
    <w:rsid w:val="008118D4"/>
    <w:rsid w:val="00812DE0"/>
    <w:rsid w:val="00830A7B"/>
    <w:rsid w:val="008451FA"/>
    <w:rsid w:val="00855A60"/>
    <w:rsid w:val="008575A6"/>
    <w:rsid w:val="00862884"/>
    <w:rsid w:val="0086505C"/>
    <w:rsid w:val="00881391"/>
    <w:rsid w:val="00885D84"/>
    <w:rsid w:val="00887174"/>
    <w:rsid w:val="008873D5"/>
    <w:rsid w:val="0089349C"/>
    <w:rsid w:val="008943DD"/>
    <w:rsid w:val="008A434B"/>
    <w:rsid w:val="008B17AD"/>
    <w:rsid w:val="008B2C77"/>
    <w:rsid w:val="008B5BB0"/>
    <w:rsid w:val="008B7951"/>
    <w:rsid w:val="008C2B26"/>
    <w:rsid w:val="008C2BD0"/>
    <w:rsid w:val="008C7B17"/>
    <w:rsid w:val="008D1BD4"/>
    <w:rsid w:val="008D4B88"/>
    <w:rsid w:val="008D6B27"/>
    <w:rsid w:val="008D6E42"/>
    <w:rsid w:val="008E3820"/>
    <w:rsid w:val="008E7615"/>
    <w:rsid w:val="008F10E5"/>
    <w:rsid w:val="008F11D5"/>
    <w:rsid w:val="008F5FB1"/>
    <w:rsid w:val="00901ABC"/>
    <w:rsid w:val="0090634C"/>
    <w:rsid w:val="0090751E"/>
    <w:rsid w:val="0091075F"/>
    <w:rsid w:val="00912DB7"/>
    <w:rsid w:val="00916D75"/>
    <w:rsid w:val="00916EAB"/>
    <w:rsid w:val="00917920"/>
    <w:rsid w:val="00922ABD"/>
    <w:rsid w:val="00934A85"/>
    <w:rsid w:val="00936C5B"/>
    <w:rsid w:val="00937EB5"/>
    <w:rsid w:val="00940086"/>
    <w:rsid w:val="0094525B"/>
    <w:rsid w:val="00951037"/>
    <w:rsid w:val="00951847"/>
    <w:rsid w:val="009565A7"/>
    <w:rsid w:val="00960C39"/>
    <w:rsid w:val="009772C1"/>
    <w:rsid w:val="009818DD"/>
    <w:rsid w:val="00985936"/>
    <w:rsid w:val="00986A3A"/>
    <w:rsid w:val="00986E24"/>
    <w:rsid w:val="00997480"/>
    <w:rsid w:val="00997B3E"/>
    <w:rsid w:val="009A1402"/>
    <w:rsid w:val="009A28A4"/>
    <w:rsid w:val="009A3A95"/>
    <w:rsid w:val="009B2533"/>
    <w:rsid w:val="009B6E56"/>
    <w:rsid w:val="009C66A2"/>
    <w:rsid w:val="009D6841"/>
    <w:rsid w:val="009E5964"/>
    <w:rsid w:val="009F5902"/>
    <w:rsid w:val="00A01F53"/>
    <w:rsid w:val="00A01F85"/>
    <w:rsid w:val="00A04132"/>
    <w:rsid w:val="00A076C2"/>
    <w:rsid w:val="00A11F2F"/>
    <w:rsid w:val="00A173E6"/>
    <w:rsid w:val="00A17F93"/>
    <w:rsid w:val="00A31998"/>
    <w:rsid w:val="00A37BF3"/>
    <w:rsid w:val="00A45D4F"/>
    <w:rsid w:val="00A4610A"/>
    <w:rsid w:val="00A4709C"/>
    <w:rsid w:val="00A470DF"/>
    <w:rsid w:val="00A47C8B"/>
    <w:rsid w:val="00A5096E"/>
    <w:rsid w:val="00A52E34"/>
    <w:rsid w:val="00A54C1C"/>
    <w:rsid w:val="00A55A8F"/>
    <w:rsid w:val="00A6539B"/>
    <w:rsid w:val="00A7702E"/>
    <w:rsid w:val="00A77E83"/>
    <w:rsid w:val="00A84DC0"/>
    <w:rsid w:val="00A85217"/>
    <w:rsid w:val="00A8680F"/>
    <w:rsid w:val="00A86AB8"/>
    <w:rsid w:val="00A905C8"/>
    <w:rsid w:val="00A97AE3"/>
    <w:rsid w:val="00AA34B9"/>
    <w:rsid w:val="00AA5334"/>
    <w:rsid w:val="00AA7FEE"/>
    <w:rsid w:val="00AB262F"/>
    <w:rsid w:val="00AB5107"/>
    <w:rsid w:val="00AC12CF"/>
    <w:rsid w:val="00AC5AC7"/>
    <w:rsid w:val="00AD20A8"/>
    <w:rsid w:val="00AE4298"/>
    <w:rsid w:val="00AE6308"/>
    <w:rsid w:val="00AF3201"/>
    <w:rsid w:val="00AF36D2"/>
    <w:rsid w:val="00AF64E7"/>
    <w:rsid w:val="00AF76BF"/>
    <w:rsid w:val="00B02DDA"/>
    <w:rsid w:val="00B0523A"/>
    <w:rsid w:val="00B057C2"/>
    <w:rsid w:val="00B07A93"/>
    <w:rsid w:val="00B07C0B"/>
    <w:rsid w:val="00B1055B"/>
    <w:rsid w:val="00B13711"/>
    <w:rsid w:val="00B13AB2"/>
    <w:rsid w:val="00B20A3C"/>
    <w:rsid w:val="00B26509"/>
    <w:rsid w:val="00B40AC8"/>
    <w:rsid w:val="00B41A81"/>
    <w:rsid w:val="00B41F0C"/>
    <w:rsid w:val="00B4352C"/>
    <w:rsid w:val="00B43AE5"/>
    <w:rsid w:val="00B52102"/>
    <w:rsid w:val="00B53E4A"/>
    <w:rsid w:val="00B5497C"/>
    <w:rsid w:val="00B56542"/>
    <w:rsid w:val="00B56F98"/>
    <w:rsid w:val="00B610D9"/>
    <w:rsid w:val="00B7218F"/>
    <w:rsid w:val="00B74D57"/>
    <w:rsid w:val="00B82998"/>
    <w:rsid w:val="00B82AB1"/>
    <w:rsid w:val="00B86E41"/>
    <w:rsid w:val="00B97531"/>
    <w:rsid w:val="00BA0061"/>
    <w:rsid w:val="00BA3AEC"/>
    <w:rsid w:val="00BA659D"/>
    <w:rsid w:val="00BC05BF"/>
    <w:rsid w:val="00BC3AA4"/>
    <w:rsid w:val="00BC65ED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72DC"/>
    <w:rsid w:val="00C05700"/>
    <w:rsid w:val="00C112A2"/>
    <w:rsid w:val="00C12677"/>
    <w:rsid w:val="00C13DB5"/>
    <w:rsid w:val="00C162D4"/>
    <w:rsid w:val="00C21358"/>
    <w:rsid w:val="00C232D8"/>
    <w:rsid w:val="00C24A8E"/>
    <w:rsid w:val="00C30B2A"/>
    <w:rsid w:val="00C31547"/>
    <w:rsid w:val="00C42945"/>
    <w:rsid w:val="00C54129"/>
    <w:rsid w:val="00C56445"/>
    <w:rsid w:val="00C70832"/>
    <w:rsid w:val="00C75646"/>
    <w:rsid w:val="00C956BD"/>
    <w:rsid w:val="00CA6BA9"/>
    <w:rsid w:val="00CB22D4"/>
    <w:rsid w:val="00CB450C"/>
    <w:rsid w:val="00CB45D7"/>
    <w:rsid w:val="00CB64CD"/>
    <w:rsid w:val="00CC180E"/>
    <w:rsid w:val="00CC2391"/>
    <w:rsid w:val="00CC6951"/>
    <w:rsid w:val="00CD3A44"/>
    <w:rsid w:val="00CD7FAE"/>
    <w:rsid w:val="00CE38F5"/>
    <w:rsid w:val="00CE396D"/>
    <w:rsid w:val="00CE7995"/>
    <w:rsid w:val="00CF0236"/>
    <w:rsid w:val="00CF35B9"/>
    <w:rsid w:val="00CF4641"/>
    <w:rsid w:val="00CF6D7E"/>
    <w:rsid w:val="00D00C05"/>
    <w:rsid w:val="00D05EDC"/>
    <w:rsid w:val="00D15F5F"/>
    <w:rsid w:val="00D16E0C"/>
    <w:rsid w:val="00D179ED"/>
    <w:rsid w:val="00D224CE"/>
    <w:rsid w:val="00D228DC"/>
    <w:rsid w:val="00D2333E"/>
    <w:rsid w:val="00D24927"/>
    <w:rsid w:val="00D260D8"/>
    <w:rsid w:val="00D30C62"/>
    <w:rsid w:val="00D32E47"/>
    <w:rsid w:val="00D35B7A"/>
    <w:rsid w:val="00D512D7"/>
    <w:rsid w:val="00D544F0"/>
    <w:rsid w:val="00D5789B"/>
    <w:rsid w:val="00D61CCF"/>
    <w:rsid w:val="00D708EF"/>
    <w:rsid w:val="00D70C69"/>
    <w:rsid w:val="00D71B3A"/>
    <w:rsid w:val="00D91BAA"/>
    <w:rsid w:val="00DA229C"/>
    <w:rsid w:val="00DA5EAD"/>
    <w:rsid w:val="00DB115A"/>
    <w:rsid w:val="00DB5C61"/>
    <w:rsid w:val="00DC21BB"/>
    <w:rsid w:val="00DC6F69"/>
    <w:rsid w:val="00DD1235"/>
    <w:rsid w:val="00DD232A"/>
    <w:rsid w:val="00DD3EBC"/>
    <w:rsid w:val="00DD44F4"/>
    <w:rsid w:val="00DD4C7F"/>
    <w:rsid w:val="00DF3217"/>
    <w:rsid w:val="00DF3DB6"/>
    <w:rsid w:val="00E070CB"/>
    <w:rsid w:val="00E1170C"/>
    <w:rsid w:val="00E14EB1"/>
    <w:rsid w:val="00E17F1A"/>
    <w:rsid w:val="00E31FCE"/>
    <w:rsid w:val="00E33749"/>
    <w:rsid w:val="00E33C3F"/>
    <w:rsid w:val="00E34A88"/>
    <w:rsid w:val="00E36973"/>
    <w:rsid w:val="00E412CC"/>
    <w:rsid w:val="00E42474"/>
    <w:rsid w:val="00E4574E"/>
    <w:rsid w:val="00E47CC3"/>
    <w:rsid w:val="00E56F29"/>
    <w:rsid w:val="00E63AFF"/>
    <w:rsid w:val="00E653F8"/>
    <w:rsid w:val="00E66E52"/>
    <w:rsid w:val="00E8347C"/>
    <w:rsid w:val="00E87D60"/>
    <w:rsid w:val="00E930A0"/>
    <w:rsid w:val="00E97C7D"/>
    <w:rsid w:val="00EA55B8"/>
    <w:rsid w:val="00EA6873"/>
    <w:rsid w:val="00EB1402"/>
    <w:rsid w:val="00EB5610"/>
    <w:rsid w:val="00EB5A18"/>
    <w:rsid w:val="00EB5C06"/>
    <w:rsid w:val="00EB7EE9"/>
    <w:rsid w:val="00EC1570"/>
    <w:rsid w:val="00ED0607"/>
    <w:rsid w:val="00ED400B"/>
    <w:rsid w:val="00EE0D0F"/>
    <w:rsid w:val="00EE1991"/>
    <w:rsid w:val="00EE3EEC"/>
    <w:rsid w:val="00EE4C4B"/>
    <w:rsid w:val="00EE5B19"/>
    <w:rsid w:val="00EF1F08"/>
    <w:rsid w:val="00EF29DF"/>
    <w:rsid w:val="00EF5012"/>
    <w:rsid w:val="00F03879"/>
    <w:rsid w:val="00F106A9"/>
    <w:rsid w:val="00F15DC5"/>
    <w:rsid w:val="00F168F3"/>
    <w:rsid w:val="00F21FEC"/>
    <w:rsid w:val="00F32BF2"/>
    <w:rsid w:val="00F3749C"/>
    <w:rsid w:val="00F418E9"/>
    <w:rsid w:val="00F53389"/>
    <w:rsid w:val="00F628DD"/>
    <w:rsid w:val="00F70DE5"/>
    <w:rsid w:val="00F7265F"/>
    <w:rsid w:val="00F731A3"/>
    <w:rsid w:val="00F74E8E"/>
    <w:rsid w:val="00F74EB1"/>
    <w:rsid w:val="00F74F05"/>
    <w:rsid w:val="00F756C8"/>
    <w:rsid w:val="00F7636D"/>
    <w:rsid w:val="00F91E66"/>
    <w:rsid w:val="00F936D7"/>
    <w:rsid w:val="00F937FD"/>
    <w:rsid w:val="00FA1505"/>
    <w:rsid w:val="00FA1DB4"/>
    <w:rsid w:val="00FA24B8"/>
    <w:rsid w:val="00FA4C0A"/>
    <w:rsid w:val="00FB2AE9"/>
    <w:rsid w:val="00FB5755"/>
    <w:rsid w:val="00FB5E2B"/>
    <w:rsid w:val="00FC07EB"/>
    <w:rsid w:val="00FC1157"/>
    <w:rsid w:val="00FC1752"/>
    <w:rsid w:val="00FC189D"/>
    <w:rsid w:val="00FC57D8"/>
    <w:rsid w:val="00FC640D"/>
    <w:rsid w:val="00FD096E"/>
    <w:rsid w:val="00FD1A56"/>
    <w:rsid w:val="00FD49A1"/>
    <w:rsid w:val="00FF2830"/>
    <w:rsid w:val="00FF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5C8CB5"/>
  <w15:docId w15:val="{4712496C-A16F-4375-9F9C-2B6439BB1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F11D5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  <w:ind w:left="0" w:firstLine="709"/>
    </w:pPr>
  </w:style>
  <w:style w:type="character" w:customStyle="1" w:styleId="af1">
    <w:name w:val="Основной текст Знак"/>
    <w:basedOn w:val="a0"/>
    <w:link w:val="af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  <w:style w:type="paragraph" w:styleId="HTML">
    <w:name w:val="HTML Preformatted"/>
    <w:basedOn w:val="a"/>
    <w:link w:val="HTML0"/>
    <w:uiPriority w:val="99"/>
    <w:semiHidden/>
    <w:unhideWhenUsed/>
    <w:rsid w:val="00FF737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F737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8;&#1080;&#1084;&#1086;&#1092;&#1077;&#1081;\Downloads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от команды Проектного практикума</Template>
  <TotalTime>2742</TotalTime>
  <Pages>1</Pages>
  <Words>1240</Words>
  <Characters>7070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Максимов</dc:creator>
  <cp:keywords/>
  <dc:description/>
  <cp:lastModifiedBy>Максимов Тимофей Александрович</cp:lastModifiedBy>
  <cp:revision>3</cp:revision>
  <dcterms:created xsi:type="dcterms:W3CDTF">2025-05-27T03:26:00Z</dcterms:created>
  <dcterms:modified xsi:type="dcterms:W3CDTF">2025-05-30T05:14:00Z</dcterms:modified>
</cp:coreProperties>
</file>