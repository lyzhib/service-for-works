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7E9C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1A46FFB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30CBD4A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16AB1DE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3DA823EE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76772D96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51CC24F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B57436A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6DC216DE" w14:textId="77777777" w:rsidR="009F5902" w:rsidRPr="00306C45" w:rsidRDefault="009F5902" w:rsidP="009F5902">
      <w:pPr>
        <w:spacing w:line="276" w:lineRule="auto"/>
        <w:jc w:val="center"/>
      </w:pPr>
    </w:p>
    <w:p w14:paraId="49F428E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2E3B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75BDB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FCDD97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CDD335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2C5A9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C9B3D0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7FF80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0A5BD667" w14:textId="0C2587F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C21C4" w:rsidRPr="00B90C11">
        <w:rPr>
          <w:rFonts w:ascii="Times New Roman" w:hAnsi="Times New Roman" w:cs="Times New Roman"/>
          <w:sz w:val="28"/>
          <w:szCs w:val="28"/>
        </w:rPr>
        <w:t>Разработка образовательных материалов и проектов в сфере Data Science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03CF26E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2D249A" w14:textId="64DB9C83" w:rsidR="009F5902" w:rsidRDefault="009F5902" w:rsidP="00B90C11">
      <w:pPr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EC21C4">
        <w:rPr>
          <w:rFonts w:ascii="Times New Roman" w:hAnsi="Times New Roman" w:cs="Times New Roman"/>
          <w:sz w:val="28"/>
          <w:szCs w:val="28"/>
        </w:rPr>
        <w:t>Проектный практикум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7E1FC1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90E5E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D0D02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CEE82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ABD9A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CAE20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499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79"/>
        <w:gridCol w:w="2920"/>
      </w:tblGrid>
      <w:tr w:rsidR="009F5902" w:rsidRPr="00534870" w14:paraId="774AC85D" w14:textId="77777777" w:rsidTr="007A6EE5">
        <w:trPr>
          <w:trHeight w:val="205"/>
        </w:trPr>
        <w:tc>
          <w:tcPr>
            <w:tcW w:w="6579" w:type="dxa"/>
          </w:tcPr>
          <w:p w14:paraId="6E4EA752" w14:textId="77777777" w:rsidR="009F5902" w:rsidRPr="001143D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</w:p>
        </w:tc>
        <w:tc>
          <w:tcPr>
            <w:tcW w:w="2920" w:type="dxa"/>
            <w:tcBorders>
              <w:bottom w:val="single" w:sz="4" w:space="0" w:color="auto"/>
            </w:tcBorders>
            <w:vAlign w:val="center"/>
          </w:tcPr>
          <w:p w14:paraId="5A75E122" w14:textId="77777777" w:rsidR="009F5902" w:rsidRPr="00534870" w:rsidRDefault="00FF2C35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C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Ильинский Александр Дмитриевич</w:t>
            </w:r>
          </w:p>
        </w:tc>
      </w:tr>
      <w:tr w:rsidR="009F5902" w:rsidRPr="00534870" w14:paraId="37118C77" w14:textId="77777777" w:rsidTr="007A6EE5">
        <w:trPr>
          <w:trHeight w:val="205"/>
        </w:trPr>
        <w:tc>
          <w:tcPr>
            <w:tcW w:w="6579" w:type="dxa"/>
          </w:tcPr>
          <w:p w14:paraId="0AF59106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</w:p>
          <w:p w14:paraId="09C942C3" w14:textId="77777777" w:rsidR="009F5902" w:rsidRPr="00881391" w:rsidRDefault="008B685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Бакалавр</w:t>
            </w:r>
            <w:r w:rsidR="009F5902"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2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2F36F" w14:textId="77777777" w:rsidR="009F5902" w:rsidRPr="00534870" w:rsidRDefault="00B90C11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0C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Ильинский Александр Дмитриевич</w:t>
            </w:r>
          </w:p>
        </w:tc>
      </w:tr>
      <w:tr w:rsidR="009F5902" w:rsidRPr="00534870" w14:paraId="3EF4669F" w14:textId="77777777" w:rsidTr="007A6EE5">
        <w:trPr>
          <w:trHeight w:val="578"/>
        </w:trPr>
        <w:tc>
          <w:tcPr>
            <w:tcW w:w="6579" w:type="dxa"/>
          </w:tcPr>
          <w:p w14:paraId="37469257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_____________</w:t>
            </w:r>
          </w:p>
          <w:p w14:paraId="2968D6AB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02767" w14:textId="77777777" w:rsidR="009F5902" w:rsidRPr="00534870" w:rsidRDefault="00B90C11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0C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Ильиных Сергей Алексеевич</w:t>
            </w:r>
          </w:p>
        </w:tc>
      </w:tr>
      <w:tr w:rsidR="009F5902" w:rsidRPr="00534870" w14:paraId="1DEC0BFD" w14:textId="77777777" w:rsidTr="007A6EE5">
        <w:trPr>
          <w:trHeight w:val="327"/>
        </w:trPr>
        <w:tc>
          <w:tcPr>
            <w:tcW w:w="6579" w:type="dxa"/>
          </w:tcPr>
          <w:p w14:paraId="4111B130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74698" w14:textId="77777777" w:rsidR="009F5902" w:rsidRPr="00534870" w:rsidRDefault="00B90C11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0C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Карягина Полина Дмитриевна</w:t>
            </w:r>
          </w:p>
        </w:tc>
      </w:tr>
      <w:tr w:rsidR="009F5902" w:rsidRPr="00534870" w14:paraId="6DB16694" w14:textId="77777777" w:rsidTr="007A6EE5">
        <w:trPr>
          <w:trHeight w:val="469"/>
        </w:trPr>
        <w:tc>
          <w:tcPr>
            <w:tcW w:w="6579" w:type="dxa"/>
          </w:tcPr>
          <w:p w14:paraId="0394A96D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47D21" w14:textId="77777777" w:rsidR="009F5902" w:rsidRPr="00534870" w:rsidRDefault="00B90C11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0C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Сергеев Сергей Сергеевич</w:t>
            </w:r>
          </w:p>
        </w:tc>
      </w:tr>
    </w:tbl>
    <w:p w14:paraId="49B924E4" w14:textId="77777777" w:rsidR="009F5902" w:rsidRPr="00AA621A" w:rsidRDefault="009F5902" w:rsidP="00AA621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C912AC" w14:textId="77777777" w:rsidR="009F5902" w:rsidRPr="001143D1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DE3423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018312E3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1C783EB9" w14:textId="77777777" w:rsidR="00C70832" w:rsidRPr="00C70832" w:rsidRDefault="00C70832" w:rsidP="00C70832">
      <w:pPr>
        <w:pStyle w:val="22"/>
        <w:ind w:firstLine="0"/>
        <w:jc w:val="center"/>
      </w:pPr>
    </w:p>
    <w:p w14:paraId="708ACD97" w14:textId="3F714E03" w:rsidR="00E476CB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E476CB">
        <w:rPr>
          <w:noProof/>
        </w:rPr>
        <w:t>ВВЕДЕНИЕ</w:t>
      </w:r>
      <w:r w:rsidR="00E476CB">
        <w:rPr>
          <w:noProof/>
        </w:rPr>
        <w:tab/>
      </w:r>
      <w:r w:rsidR="00E476CB">
        <w:rPr>
          <w:noProof/>
        </w:rPr>
        <w:fldChar w:fldCharType="begin"/>
      </w:r>
      <w:r w:rsidR="00E476CB">
        <w:rPr>
          <w:noProof/>
        </w:rPr>
        <w:instrText xml:space="preserve"> PAGEREF _Toc199248630 \h </w:instrText>
      </w:r>
      <w:r w:rsidR="00E476CB">
        <w:rPr>
          <w:noProof/>
        </w:rPr>
      </w:r>
      <w:r w:rsidR="00E476CB">
        <w:rPr>
          <w:noProof/>
        </w:rPr>
        <w:fldChar w:fldCharType="separate"/>
      </w:r>
      <w:r w:rsidR="00E476CB">
        <w:rPr>
          <w:noProof/>
        </w:rPr>
        <w:t>4</w:t>
      </w:r>
      <w:r w:rsidR="00E476CB">
        <w:rPr>
          <w:noProof/>
        </w:rPr>
        <w:fldChar w:fldCharType="end"/>
      </w:r>
    </w:p>
    <w:p w14:paraId="17FE1BEF" w14:textId="4226FB83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Работа «Титаник»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A825FE4" w14:textId="39CC789B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«Титаник» Ильиных Сергей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6A56CEB" w14:textId="76CC2A0B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1.2.1 Импорт библиотек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3504AF6" w14:textId="550760C4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1.2.2 Первичный анализ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A58A62B" w14:textId="6B8AE5D1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1.2.3 Составление и анализ гипотез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EBA18D" w14:textId="432D5B4D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1.2.4 Создание простой модели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BA18792" w14:textId="179293B6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1.2.5 Эксперименты с моделями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DAD4B6" w14:textId="58206EE7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1.2.6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C1F40E1" w14:textId="25686C1A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«Титаник» Карягина Полина и Сергеев Сергей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608CDD5" w14:textId="7719A81B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1.3.1 Импорт библиотек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ACD32E7" w14:textId="0C5F96A9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1.3.2 Первичный анализ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26AF8C" w14:textId="7B8964BD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1.3.3 Составление и анализ гипотез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029495B" w14:textId="62148CFB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1.3.4 Предобработка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AEFE413" w14:textId="488D10E2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1.3.5 Создание простой модели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00D99B4" w14:textId="3F4B7874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1.3.6 Улучшение модели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4CE37F9" w14:textId="1B2242B1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1.3.7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6464465" w14:textId="30C82BD6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Работа «Spotify»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0BA90C2" w14:textId="518C2755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1.4.1 Импорт библиотек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05059EA" w14:textId="2A4D55A3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1.4.2 Первичный анализ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5962E29" w14:textId="77373573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1.4.3 Составление и анализ гипотез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D75D806" w14:textId="23A2EC7A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1.4.4 Предобработка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CED450F" w14:textId="5E46EA06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1.4.5 Создание простой модели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57F12FC" w14:textId="70582098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1.4.6 Улучшение модели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70832C7" w14:textId="4BF4FF8D" w:rsidR="00E476CB" w:rsidRDefault="00E476CB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1.4.7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090BF0F" w14:textId="2FED08EB" w:rsidR="00E476CB" w:rsidRDefault="00E476C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Требования заказчика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BFE4FDB" w14:textId="683C98A4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E476CB">
        <w:rPr>
          <w:noProof/>
        </w:rPr>
        <w:t>2.1</w:t>
      </w:r>
      <w:r>
        <w:rPr>
          <w:noProof/>
        </w:rPr>
        <w:t xml:space="preserve"> Требования к работе «Титаник»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64A613E" w14:textId="27BD6BCB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2.2 Требования к работе «</w:t>
      </w:r>
      <w:r w:rsidRPr="00E223A6">
        <w:rPr>
          <w:noProof/>
          <w:lang w:val="en-US"/>
        </w:rPr>
        <w:t>Spotify</w:t>
      </w:r>
      <w:r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E818747" w14:textId="20D609DA" w:rsidR="00E476CB" w:rsidRDefault="00E476C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lastRenderedPageBreak/>
        <w:t>3 Аналоги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A2F7D17" w14:textId="2C6D234B" w:rsidR="00E476CB" w:rsidRDefault="00E476C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Рабочий стэк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ADED471" w14:textId="4A429F09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4.1 Титаник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1188BAE9" w14:textId="1D0AB74A" w:rsidR="00E476CB" w:rsidRDefault="00E476CB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4.2</w:t>
      </w:r>
      <w:r w:rsidRPr="00E476CB">
        <w:rPr>
          <w:noProof/>
        </w:rPr>
        <w:t xml:space="preserve"> </w:t>
      </w:r>
      <w:r w:rsidRPr="00E223A6">
        <w:rPr>
          <w:noProof/>
          <w:lang w:val="en-US"/>
        </w:rPr>
        <w:t>Spotify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4577378A" w14:textId="3AEC24B4" w:rsidR="00E476CB" w:rsidRDefault="00E476C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99A7A22" w14:textId="35D77D09" w:rsidR="00E476CB" w:rsidRDefault="00E476C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064C2B65" w14:textId="78AE6105" w:rsidR="00E476CB" w:rsidRDefault="00E476CB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E223A6">
        <w:rPr>
          <w:caps/>
          <w:noProof/>
        </w:rPr>
        <w:t>Приложение A</w:t>
      </w:r>
      <w:r w:rsidRPr="00E223A6">
        <w:rPr>
          <w:noProof/>
        </w:rPr>
        <w:t xml:space="preserve"> (обязательное)  Техническое задание для проектов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_Toc199248664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9791B02" w14:textId="33296848" w:rsidR="003E0010" w:rsidRPr="003E0010" w:rsidRDefault="000D2767" w:rsidP="00EC21C4">
      <w:pPr>
        <w:pStyle w:val="14"/>
        <w:numPr>
          <w:ilvl w:val="0"/>
          <w:numId w:val="0"/>
        </w:numPr>
      </w:pPr>
      <w:r>
        <w:fldChar w:fldCharType="end"/>
      </w:r>
    </w:p>
    <w:p w14:paraId="460DE994" w14:textId="77777777" w:rsidR="0090634C" w:rsidRDefault="002040D4" w:rsidP="00AD6EBD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248630"/>
      <w:r w:rsidRPr="003D504D">
        <w:lastRenderedPageBreak/>
        <w:t>В</w:t>
      </w:r>
      <w:r w:rsidR="00B26509">
        <w:t>ВЕ</w:t>
      </w:r>
      <w:r w:rsidR="00B26509" w:rsidRPr="00AD6EBD">
        <w:t>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1EC6A20B" w14:textId="77777777" w:rsidR="00B07C0B" w:rsidRPr="00737DC8" w:rsidRDefault="00B07C0B" w:rsidP="00737DC8">
      <w:pPr>
        <w:pStyle w:val="22"/>
      </w:pPr>
    </w:p>
    <w:p w14:paraId="45433A37" w14:textId="646C06A1" w:rsidR="00737DC8" w:rsidRPr="00737DC8" w:rsidRDefault="00737DC8" w:rsidP="00737DC8">
      <w:pPr>
        <w:pStyle w:val="22"/>
      </w:pPr>
      <w:r w:rsidRPr="00737DC8">
        <w:t>Целью данного проектного практикума является приобретение практических навыков в области машинного обучения (ML) через выполнение командных исследовательских заданий на основе реальных датасетов. Участники последовательно проход</w:t>
      </w:r>
      <w:r w:rsidR="00791E4D">
        <w:t>или</w:t>
      </w:r>
      <w:r w:rsidRPr="00737DC8">
        <w:t xml:space="preserve"> путь от предварительного анализа данных (EDA) до построения и оценки моделей машинного обучения, применяя полученные теоретические знания на практике. Основными задачами проекта являются: проведение EDA, генерация признаков (Feature Engineering), построение и сравнение моделей различных семейств (линейные, деревья решений, градиентный бустинг, нейронные сети), а также интерпретация полученных результатов и выводы по качеству моделей.</w:t>
      </w:r>
    </w:p>
    <w:p w14:paraId="3F1D2EFD" w14:textId="77777777" w:rsidR="00737DC8" w:rsidRPr="00737DC8" w:rsidRDefault="00737DC8" w:rsidP="00737DC8">
      <w:pPr>
        <w:pStyle w:val="22"/>
      </w:pPr>
      <w:r w:rsidRPr="00737DC8">
        <w:t>Актуальность проекта определяется возрастающей ролью Data Science и машинного обучения в современном мире, где анализ и прогнозирование на основе данных становятся неотъемлемыми инструментами в бизнесе, науке и технологиях. Практика на реальных задачах — таких как предсказание выживания пассажиров на Титанике или прогнозирование пользовательских предпочтений в Spotify — позволяет сформировать прочную базу для дальнейшего профессионального роста в области анализа данных и искусственного интеллекта.</w:t>
      </w:r>
    </w:p>
    <w:p w14:paraId="5DA08609" w14:textId="77777777" w:rsidR="00737DC8" w:rsidRPr="00737DC8" w:rsidRDefault="00737DC8" w:rsidP="00737DC8">
      <w:pPr>
        <w:pStyle w:val="22"/>
      </w:pPr>
      <w:r w:rsidRPr="00737DC8">
        <w:t>Область применения изучаемых методов охватывает широкий спектр задач: от предсказательной аналитики до рекомендательных систем и автоматизированных решений в промышленности, финансах, медицине и других отраслях. Конкретно в рамках данного практикума, модели, разработанные участниками, направлены на решение задачи бинарной классификации (на примере Titanic) и задачи анализа пользовательских предпочтений (на примере Spotify).</w:t>
      </w:r>
    </w:p>
    <w:p w14:paraId="73D9DE12" w14:textId="77777777" w:rsidR="00791E4D" w:rsidRDefault="00737DC8" w:rsidP="00737DC8">
      <w:pPr>
        <w:pStyle w:val="22"/>
      </w:pPr>
      <w:r w:rsidRPr="00737DC8">
        <w:t xml:space="preserve">Ожидаемыми результатами проекта являются: сформированное понимание всего цикла машинного обучения — от анализа данных до построения и оценки моделей, умение работать в команде над </w:t>
      </w:r>
      <w:r w:rsidRPr="00737DC8">
        <w:lastRenderedPageBreak/>
        <w:t xml:space="preserve">исследовательскими задачами, разработка и документирование качественных решений с публикацией на GitHub. </w:t>
      </w:r>
    </w:p>
    <w:p w14:paraId="7F90FDAD" w14:textId="2CC9E4DC" w:rsidR="00A23185" w:rsidRDefault="00A23185" w:rsidP="00791E4D">
      <w:pPr>
        <w:pStyle w:val="22"/>
        <w:rPr>
          <w:rFonts w:ascii="Courier New" w:hAnsi="Courier New"/>
          <w:sz w:val="24"/>
        </w:rPr>
      </w:pPr>
      <w:r>
        <w:br w:type="page"/>
      </w:r>
    </w:p>
    <w:p w14:paraId="63EACDE3" w14:textId="5DA1305D" w:rsidR="002E5600" w:rsidRPr="00A23185" w:rsidRDefault="00A23185" w:rsidP="00A23185">
      <w:pPr>
        <w:pStyle w:val="6112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231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</w:p>
    <w:p w14:paraId="349EF24D" w14:textId="446C5EB3" w:rsidR="00AD6EBD" w:rsidRPr="00A23185" w:rsidRDefault="00AD6EBD" w:rsidP="00A23185">
      <w:pPr>
        <w:pStyle w:val="13"/>
      </w:pPr>
      <w:bookmarkStart w:id="15" w:name="_Toc199248631"/>
      <w:r w:rsidRPr="00A23185">
        <w:t>Работа «Титаник»</w:t>
      </w:r>
      <w:bookmarkEnd w:id="15"/>
    </w:p>
    <w:p w14:paraId="50C2559B" w14:textId="0379275E" w:rsidR="00AD6EBD" w:rsidRDefault="00AD6EBD" w:rsidP="00AD6EBD">
      <w:pPr>
        <w:pStyle w:val="22"/>
        <w:rPr>
          <w:lang w:eastAsia="en-US"/>
        </w:rPr>
      </w:pPr>
      <w:r>
        <w:rPr>
          <w:lang w:eastAsia="en-US"/>
        </w:rPr>
        <w:t>Наша команда разделилась в ходе выполнения работы «Титаник», поэтому есть 2 версии, первая за авторством Ильиных Сергея, вторая – Карягиной Полины и Сергеева Сергея</w:t>
      </w:r>
      <w:r w:rsidR="00791E4D">
        <w:rPr>
          <w:lang w:eastAsia="en-US"/>
        </w:rPr>
        <w:t>.</w:t>
      </w:r>
    </w:p>
    <w:p w14:paraId="4A5AE8C9" w14:textId="5367EAF7" w:rsidR="00AD6EBD" w:rsidRDefault="00AD6EBD" w:rsidP="001B0251">
      <w:pPr>
        <w:pStyle w:val="13"/>
      </w:pPr>
      <w:bookmarkStart w:id="16" w:name="_Toc199248632"/>
      <w:r>
        <w:t>«Титаник» Ильиных С</w:t>
      </w:r>
      <w:r w:rsidR="001B0251">
        <w:t>ергей</w:t>
      </w:r>
      <w:bookmarkEnd w:id="16"/>
    </w:p>
    <w:p w14:paraId="1CA139D1" w14:textId="77777777" w:rsidR="004857CB" w:rsidRDefault="004857CB" w:rsidP="00EC21C4">
      <w:pPr>
        <w:pStyle w:val="14"/>
      </w:pPr>
      <w:bookmarkStart w:id="17" w:name="_Toc199248633"/>
      <w:r>
        <w:t>Импорт библиотек</w:t>
      </w:r>
      <w:bookmarkEnd w:id="17"/>
    </w:p>
    <w:p w14:paraId="7033D5BF" w14:textId="77777777" w:rsidR="004857CB" w:rsidRPr="007B26A0" w:rsidRDefault="004857CB" w:rsidP="004857CB">
      <w:pPr>
        <w:pStyle w:val="22"/>
        <w:rPr>
          <w:lang w:eastAsia="en-US"/>
        </w:rPr>
      </w:pPr>
      <w:r>
        <w:rPr>
          <w:lang w:eastAsia="en-US"/>
        </w:rPr>
        <w:t>В начале работы были импортированы библиотеки для работы с данными и машинного обучения</w:t>
      </w:r>
      <w:r w:rsidRPr="004857CB">
        <w:rPr>
          <w:lang w:eastAsia="en-US"/>
        </w:rPr>
        <w:t>:</w:t>
      </w:r>
    </w:p>
    <w:p w14:paraId="0F9C03E4" w14:textId="77777777" w:rsidR="004857CB" w:rsidRPr="004857CB" w:rsidRDefault="004857CB" w:rsidP="004857CB">
      <w:pPr>
        <w:pStyle w:val="53"/>
      </w:pPr>
      <w:r w:rsidRPr="004857CB">
        <w:t>numpy и pandas для обработки данных</w:t>
      </w:r>
    </w:p>
    <w:p w14:paraId="6F4DECE9" w14:textId="77777777" w:rsidR="004857CB" w:rsidRPr="004857CB" w:rsidRDefault="004857CB" w:rsidP="004857CB">
      <w:pPr>
        <w:pStyle w:val="53"/>
      </w:pPr>
      <w:r w:rsidRPr="004857CB">
        <w:t>matplotlib.pyplot и seaborn для визуализации;</w:t>
      </w:r>
    </w:p>
    <w:p w14:paraId="1B86917F" w14:textId="77777777" w:rsidR="004857CB" w:rsidRPr="004857CB" w:rsidRDefault="004857CB" w:rsidP="004857CB">
      <w:pPr>
        <w:pStyle w:val="53"/>
      </w:pPr>
      <w:r w:rsidRPr="004857CB">
        <w:t>Модули из sklearn для работы с моделями и предварительной обработки данных.</w:t>
      </w:r>
    </w:p>
    <w:p w14:paraId="14886984" w14:textId="77777777" w:rsidR="004857CB" w:rsidRDefault="004857CB" w:rsidP="00EC21C4">
      <w:pPr>
        <w:pStyle w:val="14"/>
      </w:pPr>
      <w:bookmarkStart w:id="18" w:name="_Toc199248634"/>
      <w:r>
        <w:t>Первичный анализ данных</w:t>
      </w:r>
      <w:bookmarkEnd w:id="18"/>
    </w:p>
    <w:p w14:paraId="50449F28" w14:textId="77777777" w:rsidR="004857CB" w:rsidRDefault="004857CB" w:rsidP="004857CB">
      <w:pPr>
        <w:pStyle w:val="22"/>
        <w:rPr>
          <w:lang w:eastAsia="en-US"/>
        </w:rPr>
      </w:pPr>
      <w:r>
        <w:rPr>
          <w:lang w:eastAsia="en-US"/>
        </w:rPr>
        <w:t>Датасет «</w:t>
      </w:r>
      <w:r>
        <w:rPr>
          <w:lang w:val="en-US" w:eastAsia="en-US"/>
        </w:rPr>
        <w:t>titanic</w:t>
      </w:r>
      <w:r w:rsidRPr="004857CB">
        <w:rPr>
          <w:lang w:eastAsia="en-US"/>
        </w:rPr>
        <w:t>.</w:t>
      </w:r>
      <w:r>
        <w:rPr>
          <w:lang w:val="en-US" w:eastAsia="en-US"/>
        </w:rPr>
        <w:t>csv</w:t>
      </w:r>
      <w:r>
        <w:rPr>
          <w:lang w:eastAsia="en-US"/>
        </w:rPr>
        <w:t>» был загружен и выполнен просмотр таблицы и типов данных, выявлены пропуски</w:t>
      </w:r>
    </w:p>
    <w:p w14:paraId="739A8FD4" w14:textId="77777777" w:rsidR="004857CB" w:rsidRDefault="004857CB" w:rsidP="00EC21C4">
      <w:pPr>
        <w:pStyle w:val="14"/>
      </w:pPr>
      <w:bookmarkStart w:id="19" w:name="_Toc199248635"/>
      <w:r>
        <w:t>Составление и анализ гипотез</w:t>
      </w:r>
      <w:bookmarkEnd w:id="19"/>
    </w:p>
    <w:p w14:paraId="0B8CB11A" w14:textId="77777777" w:rsidR="00220AFB" w:rsidRDefault="00220AFB" w:rsidP="00220AFB">
      <w:pPr>
        <w:pStyle w:val="22"/>
        <w:rPr>
          <w:lang w:eastAsia="en-US"/>
        </w:rPr>
      </w:pPr>
      <w:r>
        <w:rPr>
          <w:lang w:eastAsia="en-US"/>
        </w:rPr>
        <w:t>Было выдвинуто 7 гипотез о возможных факторах, влияющих на выживаемость пассажиров. Гипотезы были проанализированы, в ходе анализа производилась замена пропусков в числовых столбцах на медианные значения, а в категориальных – на наиболее часто встречающееся, категориальные признаки были преобразованы в числовой формат кодировкой</w:t>
      </w:r>
      <w:r w:rsidR="00A72B50">
        <w:rPr>
          <w:lang w:eastAsia="en-US"/>
        </w:rPr>
        <w:t>.</w:t>
      </w:r>
      <w:r>
        <w:rPr>
          <w:lang w:eastAsia="en-US"/>
        </w:rPr>
        <w:t xml:space="preserve"> </w:t>
      </w:r>
    </w:p>
    <w:p w14:paraId="2F72FA4E" w14:textId="77777777" w:rsidR="00220AFB" w:rsidRPr="007B26A0" w:rsidRDefault="00220AFB" w:rsidP="00220AFB">
      <w:pPr>
        <w:pStyle w:val="22"/>
        <w:rPr>
          <w:lang w:eastAsia="en-US"/>
        </w:rPr>
      </w:pPr>
      <w:r>
        <w:rPr>
          <w:lang w:eastAsia="en-US"/>
        </w:rPr>
        <w:t>По итогам анализа были сделаны следующие выводы</w:t>
      </w:r>
      <w:r w:rsidRPr="00220AFB">
        <w:rPr>
          <w:lang w:eastAsia="en-US"/>
        </w:rPr>
        <w:t>:</w:t>
      </w:r>
    </w:p>
    <w:p w14:paraId="68F93D3A" w14:textId="77777777" w:rsidR="00220AFB" w:rsidRPr="00220AFB" w:rsidRDefault="00220AFB" w:rsidP="00220AFB">
      <w:pPr>
        <w:pStyle w:val="52"/>
      </w:pPr>
      <w:r w:rsidRPr="00220AFB">
        <w:t>Женщины имеют самый большой шанс на выживание</w:t>
      </w:r>
    </w:p>
    <w:p w14:paraId="3CAED16E" w14:textId="77777777" w:rsidR="00220AFB" w:rsidRPr="00220AFB" w:rsidRDefault="00220AFB" w:rsidP="00220AFB">
      <w:pPr>
        <w:pStyle w:val="52"/>
      </w:pPr>
      <w:r w:rsidRPr="00220AFB">
        <w:t>Дети также имеют шанс на выживание выше среднего</w:t>
      </w:r>
    </w:p>
    <w:p w14:paraId="19A5505D" w14:textId="77777777" w:rsidR="00220AFB" w:rsidRPr="00220AFB" w:rsidRDefault="00220AFB" w:rsidP="00220AFB">
      <w:pPr>
        <w:pStyle w:val="52"/>
      </w:pPr>
      <w:r w:rsidRPr="00220AFB">
        <w:t>У пожилых шансы выжить крайне малы</w:t>
      </w:r>
    </w:p>
    <w:p w14:paraId="7608CCBC" w14:textId="77777777" w:rsidR="00220AFB" w:rsidRPr="00220AFB" w:rsidRDefault="00220AFB" w:rsidP="00220AFB">
      <w:pPr>
        <w:pStyle w:val="52"/>
      </w:pPr>
      <w:r w:rsidRPr="00220AFB">
        <w:t>Пассажиры первого класса имели в разы большие шансы на выживание</w:t>
      </w:r>
    </w:p>
    <w:p w14:paraId="4AA3370A" w14:textId="0F949F5E" w:rsidR="00220AFB" w:rsidRPr="00220AFB" w:rsidRDefault="00220AFB" w:rsidP="00220AFB">
      <w:pPr>
        <w:pStyle w:val="52"/>
      </w:pPr>
      <w:r w:rsidRPr="00220AFB">
        <w:lastRenderedPageBreak/>
        <w:t>Пассажиры с наличием как минимум одного родного человека имели б</w:t>
      </w:r>
      <w:r w:rsidR="00A23185">
        <w:t>о</w:t>
      </w:r>
      <w:r w:rsidRPr="00220AFB">
        <w:t>льшие шансы на выживание</w:t>
      </w:r>
    </w:p>
    <w:p w14:paraId="72836674" w14:textId="77777777" w:rsidR="00220AFB" w:rsidRPr="00220AFB" w:rsidRDefault="00220AFB" w:rsidP="00220AFB">
      <w:pPr>
        <w:pStyle w:val="52"/>
      </w:pPr>
      <w:r w:rsidRPr="00220AFB">
        <w:t>Пассажиры из Шербурга имели высокую выживаемость, потому что больше половины из них оказалась в 1-ом классе.</w:t>
      </w:r>
    </w:p>
    <w:p w14:paraId="35FE5897" w14:textId="77777777" w:rsidR="00220AFB" w:rsidRPr="00220AFB" w:rsidRDefault="00220AFB" w:rsidP="00220AFB">
      <w:pPr>
        <w:pStyle w:val="52"/>
      </w:pPr>
      <w:r w:rsidRPr="00220AFB">
        <w:t>Пассажиры с билетами за 50+ £ имели выживаемость значительно выше средней.</w:t>
      </w:r>
    </w:p>
    <w:p w14:paraId="79997AC9" w14:textId="77777777" w:rsidR="00220AFB" w:rsidRDefault="00220AFB" w:rsidP="00220AFB">
      <w:pPr>
        <w:pStyle w:val="52"/>
      </w:pPr>
      <w:r w:rsidRPr="00220AFB">
        <w:t>Разделение пассажиров по титулам подтвердило ранее проведённый анализ - женщины и дети имели б</w:t>
      </w:r>
      <w:r w:rsidR="00A72B50">
        <w:t>о</w:t>
      </w:r>
      <w:r w:rsidRPr="00220AFB">
        <w:t>льшие шансы на выживание</w:t>
      </w:r>
    </w:p>
    <w:p w14:paraId="215C231E" w14:textId="2F22000B" w:rsidR="00961DF4" w:rsidRDefault="00E14D84" w:rsidP="00961DF4">
      <w:pPr>
        <w:pStyle w:val="52"/>
        <w:numPr>
          <w:ilvl w:val="0"/>
          <w:numId w:val="0"/>
        </w:numPr>
        <w:ind w:left="709"/>
      </w:pPr>
      <w:r>
        <w:t>В качестве примера проверки гипотезы</w:t>
      </w:r>
      <w:r w:rsidR="00961DF4">
        <w:t xml:space="preserve"> приведем анализ гипотезы 2):</w:t>
      </w:r>
    </w:p>
    <w:p w14:paraId="5E15816C" w14:textId="7E305337" w:rsidR="00961DF4" w:rsidRDefault="00961DF4" w:rsidP="00961DF4">
      <w:pPr>
        <w:pStyle w:val="52"/>
        <w:numPr>
          <w:ilvl w:val="0"/>
          <w:numId w:val="0"/>
        </w:numPr>
        <w:ind w:left="709"/>
        <w:jc w:val="center"/>
      </w:pPr>
      <w:r w:rsidRPr="00961DF4">
        <w:rPr>
          <w:noProof/>
        </w:rPr>
        <w:drawing>
          <wp:inline distT="0" distB="0" distL="0" distR="0" wp14:anchorId="55A75E96" wp14:editId="5780AB16">
            <wp:extent cx="5203190" cy="3527756"/>
            <wp:effectExtent l="0" t="0" r="0" b="0"/>
            <wp:docPr id="540843570" name="Рисунок 1" descr="Изображение выглядит как текст, снимок экрана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43570" name="Рисунок 1" descr="Изображение выглядит как текст, снимок экрана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425" cy="353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4445" w14:textId="42CE0237" w:rsidR="00961DF4" w:rsidRPr="00961DF4" w:rsidRDefault="00961DF4" w:rsidP="00961DF4">
      <w:pPr>
        <w:pStyle w:val="52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961DF4">
        <w:rPr>
          <w:sz w:val="24"/>
          <w:szCs w:val="24"/>
        </w:rPr>
        <w:t>Рис. 1</w:t>
      </w:r>
      <w:r w:rsidR="00115769">
        <w:rPr>
          <w:sz w:val="24"/>
          <w:szCs w:val="24"/>
        </w:rPr>
        <w:t xml:space="preserve"> -</w:t>
      </w:r>
      <w:r w:rsidRPr="00961DF4">
        <w:rPr>
          <w:sz w:val="24"/>
          <w:szCs w:val="24"/>
        </w:rPr>
        <w:t xml:space="preserve"> График «Сравнение выживаемости детей и всех пассажиров Титаника»</w:t>
      </w:r>
    </w:p>
    <w:p w14:paraId="10085A5F" w14:textId="77777777" w:rsidR="00220AFB" w:rsidRDefault="00A72B50" w:rsidP="00EC21C4">
      <w:pPr>
        <w:pStyle w:val="14"/>
      </w:pPr>
      <w:bookmarkStart w:id="20" w:name="_Toc199248636"/>
      <w:r>
        <w:t xml:space="preserve">Создание </w:t>
      </w:r>
      <w:r w:rsidRPr="00C40D2F">
        <w:t>простой</w:t>
      </w:r>
      <w:r>
        <w:t xml:space="preserve"> модели</w:t>
      </w:r>
      <w:bookmarkEnd w:id="20"/>
    </w:p>
    <w:p w14:paraId="2B7FB0FA" w14:textId="77777777" w:rsidR="00A72B50" w:rsidRDefault="00A72B50" w:rsidP="00A72B50">
      <w:pPr>
        <w:pStyle w:val="22"/>
        <w:rPr>
          <w:lang w:eastAsia="en-US"/>
        </w:rPr>
      </w:pPr>
      <w:r>
        <w:rPr>
          <w:lang w:eastAsia="en-US"/>
        </w:rPr>
        <w:t>Была создана простая модель, для анализа качества отобранных признаков, сделаны выводы о том, что корректировка признаков не требуется.</w:t>
      </w:r>
    </w:p>
    <w:p w14:paraId="3D2A34A2" w14:textId="0BDE472D" w:rsidR="005374DE" w:rsidRPr="005374DE" w:rsidRDefault="005374DE" w:rsidP="00A72B50">
      <w:pPr>
        <w:pStyle w:val="22"/>
        <w:rPr>
          <w:lang w:val="en-US" w:eastAsia="en-US"/>
        </w:rPr>
      </w:pPr>
      <w:r>
        <w:rPr>
          <w:lang w:eastAsia="en-US"/>
        </w:rPr>
        <w:t>Листинг</w:t>
      </w:r>
      <w:r w:rsidRPr="005374DE">
        <w:rPr>
          <w:lang w:val="en-US" w:eastAsia="en-US"/>
        </w:rPr>
        <w:t xml:space="preserve"> </w:t>
      </w:r>
      <w:r>
        <w:rPr>
          <w:lang w:eastAsia="en-US"/>
        </w:rPr>
        <w:t>программы:</w:t>
      </w:r>
    </w:p>
    <w:p w14:paraId="79CF6506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X_train, X_test, y_train, y_test = train_test_split(x, y, test_size=0.2, random_state=42)</w:t>
      </w:r>
    </w:p>
    <w:p w14:paraId="2463A146" w14:textId="77777777" w:rsidR="001B0251" w:rsidRPr="001B0251" w:rsidRDefault="001B0251" w:rsidP="001B0251">
      <w:pPr>
        <w:pStyle w:val="6112"/>
        <w:rPr>
          <w:lang w:val="en-US"/>
        </w:rPr>
      </w:pPr>
    </w:p>
    <w:p w14:paraId="1D2ECB48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Standardize the data</w:t>
      </w:r>
    </w:p>
    <w:p w14:paraId="27393C42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scaler = StandardScaler()</w:t>
      </w:r>
    </w:p>
    <w:p w14:paraId="59C9852B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lastRenderedPageBreak/>
        <w:t>X_train = scaler.fit_transform(X_train)</w:t>
      </w:r>
    </w:p>
    <w:p w14:paraId="2306B09E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X_test = scaler.transform(X_test)</w:t>
      </w:r>
    </w:p>
    <w:p w14:paraId="52B269C0" w14:textId="77777777" w:rsidR="001B0251" w:rsidRPr="001B0251" w:rsidRDefault="001B0251" w:rsidP="001B0251">
      <w:pPr>
        <w:pStyle w:val="6112"/>
        <w:rPr>
          <w:lang w:val="en-US"/>
        </w:rPr>
      </w:pPr>
    </w:p>
    <w:p w14:paraId="218FC81D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Create the neural network model</w:t>
      </w:r>
    </w:p>
    <w:p w14:paraId="23FCC073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 = Sequential()</w:t>
      </w:r>
    </w:p>
    <w:p w14:paraId="326FD34B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model.add(Dense(32, activation='relu', input_shape=(X_train.shape[1],)))</w:t>
      </w:r>
    </w:p>
    <w:p w14:paraId="0709C415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model.add(Dense(16, activation='relu'))</w:t>
      </w:r>
    </w:p>
    <w:p w14:paraId="1CB41952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model.add(Dense(1, activation='sigmoid'))</w:t>
      </w:r>
    </w:p>
    <w:p w14:paraId="443C2166" w14:textId="77777777" w:rsidR="001B0251" w:rsidRPr="001B0251" w:rsidRDefault="001B0251" w:rsidP="001B0251">
      <w:pPr>
        <w:pStyle w:val="6112"/>
        <w:rPr>
          <w:lang w:val="en-US"/>
        </w:rPr>
      </w:pPr>
    </w:p>
    <w:p w14:paraId="51DA3240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Compile the model</w:t>
      </w:r>
    </w:p>
    <w:p w14:paraId="3AC6A62E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model.compile(optimizer='adam', loss='binary_crossentropy', metrics=['accuracy'])</w:t>
      </w:r>
    </w:p>
    <w:p w14:paraId="71E1FFE2" w14:textId="77777777" w:rsidR="001B0251" w:rsidRPr="001B0251" w:rsidRDefault="001B0251" w:rsidP="001B0251">
      <w:pPr>
        <w:pStyle w:val="6112"/>
        <w:rPr>
          <w:lang w:val="en-US"/>
        </w:rPr>
      </w:pPr>
    </w:p>
    <w:p w14:paraId="062284C1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Train the model</w:t>
      </w:r>
    </w:p>
    <w:p w14:paraId="754B9921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history = model.fit(X_train, y_train, epochs=30, batch_size=32, validation_split=0.2)</w:t>
      </w:r>
    </w:p>
    <w:p w14:paraId="703E8FF4" w14:textId="77777777" w:rsidR="001B0251" w:rsidRPr="001B0251" w:rsidRDefault="001B0251" w:rsidP="001B0251">
      <w:pPr>
        <w:pStyle w:val="6112"/>
        <w:rPr>
          <w:lang w:val="en-US"/>
        </w:rPr>
      </w:pPr>
    </w:p>
    <w:p w14:paraId="2B258558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Evaluate the model</w:t>
      </w:r>
    </w:p>
    <w:p w14:paraId="597944A1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loss, accuracy = model.evaluate(X_test, y_test)</w:t>
      </w:r>
    </w:p>
    <w:p w14:paraId="1C4AAF27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base_accuracy = accuracy_score(y_test, y_pred)</w:t>
      </w:r>
    </w:p>
    <w:p w14:paraId="782E3CC3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print(f'Test Accuracy: {accuracy:.2f}')</w:t>
      </w:r>
    </w:p>
    <w:p w14:paraId="20DDFDA0" w14:textId="77777777" w:rsidR="001B0251" w:rsidRPr="001B0251" w:rsidRDefault="001B0251" w:rsidP="001B0251">
      <w:pPr>
        <w:pStyle w:val="6112"/>
        <w:rPr>
          <w:lang w:val="en-US"/>
        </w:rPr>
      </w:pPr>
    </w:p>
    <w:p w14:paraId="3B37E233" w14:textId="69EDA374" w:rsidR="005374DE" w:rsidRDefault="001B0251" w:rsidP="005374DE">
      <w:pPr>
        <w:pStyle w:val="6112"/>
      </w:pPr>
      <w:r w:rsidRPr="001B0251">
        <w:rPr>
          <w:lang w:val="en-US"/>
        </w:rPr>
        <w:t>plot_training_results(history, model, X_test, y_test)</w:t>
      </w:r>
    </w:p>
    <w:p w14:paraId="2FB5CC7F" w14:textId="77777777" w:rsidR="005374DE" w:rsidRPr="005374DE" w:rsidRDefault="005374DE" w:rsidP="005374DE">
      <w:pPr>
        <w:pStyle w:val="6112"/>
      </w:pPr>
    </w:p>
    <w:p w14:paraId="5413D98D" w14:textId="4D3D49CD" w:rsidR="00961DF4" w:rsidRDefault="00961DF4" w:rsidP="00A72B50">
      <w:pPr>
        <w:pStyle w:val="22"/>
        <w:rPr>
          <w:lang w:eastAsia="en-US"/>
        </w:rPr>
      </w:pPr>
      <w:r w:rsidRPr="00961DF4">
        <w:rPr>
          <w:noProof/>
          <w:lang w:eastAsia="en-US"/>
        </w:rPr>
        <w:drawing>
          <wp:inline distT="0" distB="0" distL="0" distR="0" wp14:anchorId="434515D0" wp14:editId="5EFB5EF0">
            <wp:extent cx="5503990" cy="2165350"/>
            <wp:effectExtent l="0" t="0" r="1905" b="6350"/>
            <wp:docPr id="790867024" name="Рисунок 1" descr="Изображение выглядит как текст, диаграмм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7024" name="Рисунок 1" descr="Изображение выглядит как текст, диаграмма, График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052" cy="216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ABF4" w14:textId="7A634AF0" w:rsidR="00961DF4" w:rsidRPr="00961DF4" w:rsidRDefault="00961DF4" w:rsidP="00961DF4">
      <w:pPr>
        <w:pStyle w:val="22"/>
        <w:jc w:val="center"/>
        <w:rPr>
          <w:sz w:val="24"/>
          <w:szCs w:val="24"/>
          <w:lang w:eastAsia="en-US"/>
        </w:rPr>
      </w:pPr>
      <w:r w:rsidRPr="00961DF4">
        <w:rPr>
          <w:sz w:val="24"/>
          <w:szCs w:val="24"/>
          <w:lang w:eastAsia="en-US"/>
        </w:rPr>
        <w:t>Рис. 2</w:t>
      </w:r>
      <w:r w:rsidR="00115769">
        <w:rPr>
          <w:sz w:val="24"/>
          <w:szCs w:val="24"/>
          <w:lang w:eastAsia="en-US"/>
        </w:rPr>
        <w:t xml:space="preserve"> - </w:t>
      </w:r>
      <w:r>
        <w:rPr>
          <w:sz w:val="24"/>
          <w:szCs w:val="24"/>
          <w:lang w:eastAsia="en-US"/>
        </w:rPr>
        <w:t>Результат работы</w:t>
      </w:r>
      <w:r w:rsidRPr="00961DF4">
        <w:rPr>
          <w:sz w:val="24"/>
          <w:szCs w:val="24"/>
          <w:lang w:eastAsia="en-US"/>
        </w:rPr>
        <w:t xml:space="preserve"> простой модели</w:t>
      </w:r>
    </w:p>
    <w:p w14:paraId="5CB51EB7" w14:textId="77777777" w:rsidR="00A72B50" w:rsidRDefault="00A72B50" w:rsidP="00EC21C4">
      <w:pPr>
        <w:pStyle w:val="14"/>
      </w:pPr>
      <w:bookmarkStart w:id="21" w:name="_Toc199248637"/>
      <w:r>
        <w:lastRenderedPageBreak/>
        <w:t>Эксперименты с моделями</w:t>
      </w:r>
      <w:bookmarkEnd w:id="21"/>
    </w:p>
    <w:p w14:paraId="2B683FA7" w14:textId="4879ABB5" w:rsidR="00A72B50" w:rsidRPr="005374DE" w:rsidRDefault="00A72B50" w:rsidP="00A72B50">
      <w:pPr>
        <w:pStyle w:val="22"/>
        <w:rPr>
          <w:lang w:val="en-US" w:eastAsia="en-US"/>
        </w:rPr>
      </w:pPr>
      <w:r>
        <w:rPr>
          <w:lang w:eastAsia="en-US"/>
        </w:rPr>
        <w:t>Были рассмотрены версии оптимизации простой модели</w:t>
      </w:r>
      <w:r w:rsidR="00961DF4">
        <w:rPr>
          <w:lang w:eastAsia="en-US"/>
        </w:rPr>
        <w:t xml:space="preserve"> </w:t>
      </w:r>
      <w:r>
        <w:rPr>
          <w:lang w:eastAsia="en-US"/>
        </w:rPr>
        <w:t xml:space="preserve">(добавление </w:t>
      </w:r>
      <w:r w:rsidRPr="00A72B50">
        <w:rPr>
          <w:lang w:eastAsia="en-US"/>
        </w:rPr>
        <w:t>callback'</w:t>
      </w:r>
      <w:r>
        <w:rPr>
          <w:lang w:eastAsia="en-US"/>
        </w:rPr>
        <w:t>ов, увеличение кол</w:t>
      </w:r>
      <w:r w:rsidR="00C11AA7">
        <w:rPr>
          <w:lang w:eastAsia="en-US"/>
        </w:rPr>
        <w:t>ичест</w:t>
      </w:r>
      <w:r>
        <w:rPr>
          <w:lang w:eastAsia="en-US"/>
        </w:rPr>
        <w:t xml:space="preserve">ва эпох, добавлена функция </w:t>
      </w:r>
      <w:r w:rsidRPr="00A72B50">
        <w:rPr>
          <w:lang w:eastAsia="en-US"/>
        </w:rPr>
        <w:t>активации leaky_relu</w:t>
      </w:r>
      <w:r>
        <w:rPr>
          <w:lang w:eastAsia="en-US"/>
        </w:rPr>
        <w:t xml:space="preserve"> и </w:t>
      </w:r>
      <w:r w:rsidRPr="00A72B50">
        <w:rPr>
          <w:lang w:eastAsia="en-US"/>
        </w:rPr>
        <w:t>l2 регуляризаци</w:t>
      </w:r>
      <w:r>
        <w:rPr>
          <w:lang w:eastAsia="en-US"/>
        </w:rPr>
        <w:t>я), модели из семейств линейные деревья</w:t>
      </w:r>
      <w:r w:rsidR="00961DF4">
        <w:rPr>
          <w:lang w:eastAsia="en-US"/>
        </w:rPr>
        <w:t xml:space="preserve"> </w:t>
      </w:r>
      <w:r w:rsidR="00DE7BEB">
        <w:rPr>
          <w:lang w:eastAsia="en-US"/>
        </w:rPr>
        <w:t>(</w:t>
      </w:r>
      <w:r w:rsidR="00DE7BEB">
        <w:rPr>
          <w:lang w:val="en-US" w:eastAsia="en-US"/>
        </w:rPr>
        <w:t>Random</w:t>
      </w:r>
      <w:r w:rsidR="00DE7BEB" w:rsidRPr="00DE7BEB">
        <w:rPr>
          <w:lang w:eastAsia="en-US"/>
        </w:rPr>
        <w:t xml:space="preserve"> </w:t>
      </w:r>
      <w:r w:rsidR="00DE7BEB">
        <w:rPr>
          <w:lang w:val="en-US" w:eastAsia="en-US"/>
        </w:rPr>
        <w:t>Forest</w:t>
      </w:r>
      <w:r w:rsidR="00DE7BEB" w:rsidRPr="00DE7BEB">
        <w:rPr>
          <w:lang w:eastAsia="en-US"/>
        </w:rPr>
        <w:t xml:space="preserve">, </w:t>
      </w:r>
      <w:r w:rsidR="00DE7BEB">
        <w:rPr>
          <w:lang w:val="en-US" w:eastAsia="en-US"/>
        </w:rPr>
        <w:t>Logistic</w:t>
      </w:r>
      <w:r w:rsidR="00DE7BEB" w:rsidRPr="00DE7BEB">
        <w:rPr>
          <w:lang w:eastAsia="en-US"/>
        </w:rPr>
        <w:t xml:space="preserve"> </w:t>
      </w:r>
      <w:r w:rsidR="00DE7BEB">
        <w:rPr>
          <w:lang w:val="en-US" w:eastAsia="en-US"/>
        </w:rPr>
        <w:t>Regression</w:t>
      </w:r>
      <w:r w:rsidR="00DE7BEB" w:rsidRPr="00DE7BEB">
        <w:rPr>
          <w:lang w:eastAsia="en-US"/>
        </w:rPr>
        <w:t>)</w:t>
      </w:r>
      <w:r>
        <w:rPr>
          <w:lang w:eastAsia="en-US"/>
        </w:rPr>
        <w:t xml:space="preserve"> и применены модификации градиентного бустинга</w:t>
      </w:r>
      <w:r w:rsidR="00961DF4">
        <w:rPr>
          <w:lang w:eastAsia="en-US"/>
        </w:rPr>
        <w:t xml:space="preserve"> </w:t>
      </w:r>
      <w:r w:rsidR="00DE7BEB" w:rsidRPr="00DE7BEB">
        <w:rPr>
          <w:lang w:eastAsia="en-US"/>
        </w:rPr>
        <w:t>(</w:t>
      </w:r>
      <w:r w:rsidR="00DE7BEB">
        <w:rPr>
          <w:lang w:val="en-US" w:eastAsia="en-US"/>
        </w:rPr>
        <w:t>XGBoost</w:t>
      </w:r>
      <w:r w:rsidR="00DE7BEB" w:rsidRPr="00DE7BEB">
        <w:rPr>
          <w:lang w:eastAsia="en-US"/>
        </w:rPr>
        <w:t>)</w:t>
      </w:r>
      <w:r>
        <w:rPr>
          <w:lang w:eastAsia="en-US"/>
        </w:rPr>
        <w:t>.</w:t>
      </w:r>
      <w:r w:rsidR="00DE7BEB">
        <w:rPr>
          <w:lang w:eastAsia="en-US"/>
        </w:rPr>
        <w:t xml:space="preserve"> Получен вывод о том, что практически все методы дали примерно одинаковые результаты, но первоначальная нейронная сеть выдала чуть лучший. Проведена</w:t>
      </w:r>
      <w:r w:rsidR="00DE7BEB" w:rsidRPr="005374DE">
        <w:rPr>
          <w:lang w:val="en-US" w:eastAsia="en-US"/>
        </w:rPr>
        <w:t xml:space="preserve"> </w:t>
      </w:r>
      <w:r w:rsidR="00DE7BEB">
        <w:rPr>
          <w:lang w:eastAsia="en-US"/>
        </w:rPr>
        <w:t>Кросс</w:t>
      </w:r>
      <w:r w:rsidR="00DE7BEB" w:rsidRPr="005374DE">
        <w:rPr>
          <w:lang w:val="en-US" w:eastAsia="en-US"/>
        </w:rPr>
        <w:t>-</w:t>
      </w:r>
      <w:r w:rsidR="00DE7BEB">
        <w:rPr>
          <w:lang w:eastAsia="en-US"/>
        </w:rPr>
        <w:t>валидация</w:t>
      </w:r>
      <w:r w:rsidR="00DE7BEB" w:rsidRPr="005374DE">
        <w:rPr>
          <w:lang w:val="en-US" w:eastAsia="en-US"/>
        </w:rPr>
        <w:t xml:space="preserve"> </w:t>
      </w:r>
      <w:r w:rsidR="00DE7BEB">
        <w:rPr>
          <w:lang w:eastAsia="en-US"/>
        </w:rPr>
        <w:t>для</w:t>
      </w:r>
      <w:r w:rsidR="00DE7BEB" w:rsidRPr="005374DE">
        <w:rPr>
          <w:lang w:val="en-US" w:eastAsia="en-US"/>
        </w:rPr>
        <w:t xml:space="preserve"> </w:t>
      </w:r>
      <w:r w:rsidR="00DE7BEB">
        <w:rPr>
          <w:lang w:eastAsia="en-US"/>
        </w:rPr>
        <w:t>первого</w:t>
      </w:r>
      <w:r w:rsidR="00DE7BEB" w:rsidRPr="005374DE">
        <w:rPr>
          <w:lang w:val="en-US" w:eastAsia="en-US"/>
        </w:rPr>
        <w:t xml:space="preserve"> </w:t>
      </w:r>
      <w:r w:rsidR="00DE7BEB">
        <w:rPr>
          <w:lang w:eastAsia="en-US"/>
        </w:rPr>
        <w:t>метода</w:t>
      </w:r>
      <w:r w:rsidR="00DE7BEB" w:rsidRPr="005374DE">
        <w:rPr>
          <w:lang w:val="en-US" w:eastAsia="en-US"/>
        </w:rPr>
        <w:t>.</w:t>
      </w:r>
    </w:p>
    <w:p w14:paraId="692B13E1" w14:textId="77777777" w:rsidR="001B0251" w:rsidRPr="005374DE" w:rsidRDefault="001B0251" w:rsidP="00A72B50">
      <w:pPr>
        <w:pStyle w:val="22"/>
        <w:rPr>
          <w:lang w:val="en-US" w:eastAsia="en-US"/>
        </w:rPr>
      </w:pPr>
    </w:p>
    <w:p w14:paraId="111E74A5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X_train, X_test, y_train, y_test = train_test_split(x1, y1, test_size=0.2, random_state=42)</w:t>
      </w:r>
    </w:p>
    <w:p w14:paraId="586DA5CC" w14:textId="77777777" w:rsidR="001B0251" w:rsidRPr="001B0251" w:rsidRDefault="001B0251" w:rsidP="001B0251">
      <w:pPr>
        <w:pStyle w:val="6112"/>
        <w:rPr>
          <w:lang w:val="en-US"/>
        </w:rPr>
      </w:pPr>
    </w:p>
    <w:p w14:paraId="017E645F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Standardize the data</w:t>
      </w:r>
    </w:p>
    <w:p w14:paraId="68DD3B25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scaler = StandardScaler()</w:t>
      </w:r>
    </w:p>
    <w:p w14:paraId="0A32E1D9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X_train = scaler.fit_transform(X_train)</w:t>
      </w:r>
    </w:p>
    <w:p w14:paraId="5D0EF3E2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X_test = scaler.transform(X_test)</w:t>
      </w:r>
    </w:p>
    <w:p w14:paraId="21AF0BD5" w14:textId="77777777" w:rsidR="001B0251" w:rsidRPr="001B0251" w:rsidRDefault="001B0251" w:rsidP="001B0251">
      <w:pPr>
        <w:pStyle w:val="6112"/>
        <w:rPr>
          <w:lang w:val="en-US"/>
        </w:rPr>
      </w:pPr>
    </w:p>
    <w:p w14:paraId="53659EFA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Create the neural network model</w:t>
      </w:r>
    </w:p>
    <w:p w14:paraId="7C90CA4A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 = Sequential()</w:t>
      </w:r>
    </w:p>
    <w:p w14:paraId="59AD612F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model.add(Dense(128, activation='leaky_relu', input_shape=(X_train.shape[1],), kernel_regularizer=l2(0.001)))</w:t>
      </w:r>
    </w:p>
    <w:p w14:paraId="6B761BEB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model.add(Dropout(0.2))</w:t>
      </w:r>
    </w:p>
    <w:p w14:paraId="2D19EA07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model.add(Dense(64, activation='leaky_relu', input_shape=(X_train.shape[1],), kernel_regularizer=l2(0.01)))</w:t>
      </w:r>
    </w:p>
    <w:p w14:paraId="5633D87F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model.add(Dropout(0.2))</w:t>
      </w:r>
    </w:p>
    <w:p w14:paraId="1E0564B1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model.add(Dense(32, activation='leaky_relu', input_shape=(X_train.shape[1],), kernel_regularizer=l2(0.05)))</w:t>
      </w:r>
    </w:p>
    <w:p w14:paraId="4FF4AAFF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model.add(Dropout(0.2))</w:t>
      </w:r>
    </w:p>
    <w:p w14:paraId="7850EA86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model.add(Dense(1, activation='sigmoid'))</w:t>
      </w:r>
    </w:p>
    <w:p w14:paraId="53421A7A" w14:textId="77777777" w:rsidR="001B0251" w:rsidRPr="001B0251" w:rsidRDefault="001B0251" w:rsidP="001B0251">
      <w:pPr>
        <w:pStyle w:val="6112"/>
        <w:rPr>
          <w:lang w:val="en-US"/>
        </w:rPr>
      </w:pPr>
    </w:p>
    <w:p w14:paraId="29FEA7A4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callbacks = [</w:t>
      </w:r>
    </w:p>
    <w:p w14:paraId="297218F1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 xml:space="preserve">    EarlyStopping(patience=5, restore_best_weights=True),</w:t>
      </w:r>
    </w:p>
    <w:p w14:paraId="1933B1A4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 xml:space="preserve">    ReduceLROnPlateau(factor=0.1, patience=3)</w:t>
      </w:r>
    </w:p>
    <w:p w14:paraId="6F329D1E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]</w:t>
      </w:r>
    </w:p>
    <w:p w14:paraId="03C27F1D" w14:textId="77777777" w:rsidR="001B0251" w:rsidRPr="001B0251" w:rsidRDefault="001B0251" w:rsidP="001B0251">
      <w:pPr>
        <w:pStyle w:val="6112"/>
        <w:rPr>
          <w:lang w:val="en-US"/>
        </w:rPr>
      </w:pPr>
    </w:p>
    <w:p w14:paraId="57932EB6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Compile the model</w:t>
      </w:r>
    </w:p>
    <w:p w14:paraId="4473D847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model.compile(optimizer='adam', loss='binary_crossentropy', metrics=['accuracy'])</w:t>
      </w:r>
    </w:p>
    <w:p w14:paraId="2B3D05AB" w14:textId="77777777" w:rsidR="001B0251" w:rsidRPr="001B0251" w:rsidRDefault="001B0251" w:rsidP="001B0251">
      <w:pPr>
        <w:pStyle w:val="6112"/>
        <w:rPr>
          <w:lang w:val="en-US"/>
        </w:rPr>
      </w:pPr>
    </w:p>
    <w:p w14:paraId="5F0F3DD9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Train the model</w:t>
      </w:r>
    </w:p>
    <w:p w14:paraId="66C487AB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history = model.fit(X_train, y_train, epochs=100, batch_size=32,</w:t>
      </w:r>
    </w:p>
    <w:p w14:paraId="1C95A329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 xml:space="preserve">                    validation_split=0.2, callbacks=callbacks)</w:t>
      </w:r>
    </w:p>
    <w:p w14:paraId="33A10EEC" w14:textId="77777777" w:rsidR="001B0251" w:rsidRPr="001B0251" w:rsidRDefault="001B0251" w:rsidP="001B0251">
      <w:pPr>
        <w:pStyle w:val="6112"/>
        <w:rPr>
          <w:lang w:val="en-US"/>
        </w:rPr>
      </w:pPr>
    </w:p>
    <w:p w14:paraId="44C641F6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i/>
          <w:iCs/>
          <w:lang w:val="en-US"/>
        </w:rPr>
        <w:t># Evaluate the model</w:t>
      </w:r>
    </w:p>
    <w:p w14:paraId="04DD4620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loss, accuracy = model.evaluate(X_test, y_test)</w:t>
      </w:r>
    </w:p>
    <w:p w14:paraId="37D7DF3D" w14:textId="77777777" w:rsidR="001B0251" w:rsidRPr="001B0251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print(f'Test Accuracy: {accuracy:.2f}')</w:t>
      </w:r>
    </w:p>
    <w:p w14:paraId="6F9C080A" w14:textId="77777777" w:rsidR="001B0251" w:rsidRPr="001B0251" w:rsidRDefault="001B0251" w:rsidP="001B0251">
      <w:pPr>
        <w:pStyle w:val="6112"/>
        <w:rPr>
          <w:lang w:val="en-US"/>
        </w:rPr>
      </w:pPr>
    </w:p>
    <w:p w14:paraId="4F0556CC" w14:textId="6609A156" w:rsidR="001B0251" w:rsidRPr="005374DE" w:rsidRDefault="001B0251" w:rsidP="001B0251">
      <w:pPr>
        <w:pStyle w:val="6112"/>
        <w:rPr>
          <w:lang w:val="en-US"/>
        </w:rPr>
      </w:pPr>
      <w:r w:rsidRPr="001B0251">
        <w:rPr>
          <w:lang w:val="en-US"/>
        </w:rPr>
        <w:t>plot_training_results(history, model, X_test, y_test)</w:t>
      </w:r>
    </w:p>
    <w:p w14:paraId="22115932" w14:textId="77777777" w:rsidR="001B0251" w:rsidRPr="005374DE" w:rsidRDefault="001B0251" w:rsidP="001B0251">
      <w:pPr>
        <w:pStyle w:val="6112"/>
        <w:rPr>
          <w:lang w:val="en-US"/>
        </w:rPr>
      </w:pPr>
    </w:p>
    <w:p w14:paraId="64A53DCD" w14:textId="6C730371" w:rsidR="001B0251" w:rsidRPr="001B0251" w:rsidRDefault="001B0251" w:rsidP="005374DE">
      <w:pPr>
        <w:pStyle w:val="22"/>
      </w:pPr>
      <w:r>
        <w:t>Выше приведена пер улучшенная версия стандартной модели</w:t>
      </w:r>
    </w:p>
    <w:p w14:paraId="595EB618" w14:textId="77777777" w:rsidR="00DE7BEB" w:rsidRDefault="00DE7BEB" w:rsidP="00EC21C4">
      <w:pPr>
        <w:pStyle w:val="14"/>
      </w:pPr>
      <w:bookmarkStart w:id="22" w:name="_Toc199248638"/>
      <w:r>
        <w:t>Вывод</w:t>
      </w:r>
      <w:bookmarkEnd w:id="22"/>
    </w:p>
    <w:p w14:paraId="217C9B0D" w14:textId="38FA9EA8" w:rsidR="00DE7BEB" w:rsidRDefault="00961DF4" w:rsidP="00DE7BEB">
      <w:pPr>
        <w:pStyle w:val="22"/>
        <w:rPr>
          <w:lang w:eastAsia="en-US"/>
        </w:rPr>
      </w:pPr>
      <w:r w:rsidRPr="00DE7BEB">
        <w:rPr>
          <w:lang w:eastAsia="en-US"/>
        </w:rPr>
        <w:t>После отработки всех фолдов</w:t>
      </w:r>
      <w:r w:rsidR="00DE7BEB" w:rsidRPr="00DE7BEB">
        <w:rPr>
          <w:lang w:eastAsia="en-US"/>
        </w:rPr>
        <w:t xml:space="preserve"> лучшая модель имеет значение Accuracy равное 0.8764, а результат отработки этой модели на тестовых данных равен 0.8202.</w:t>
      </w:r>
    </w:p>
    <w:p w14:paraId="41688308" w14:textId="0D8D9188" w:rsidR="00961DF4" w:rsidRDefault="00961DF4" w:rsidP="00DE7BEB">
      <w:pPr>
        <w:pStyle w:val="22"/>
        <w:rPr>
          <w:lang w:eastAsia="en-US"/>
        </w:rPr>
      </w:pPr>
      <w:r w:rsidRPr="00961DF4">
        <w:rPr>
          <w:noProof/>
          <w:lang w:eastAsia="en-US"/>
        </w:rPr>
        <w:drawing>
          <wp:inline distT="0" distB="0" distL="0" distR="0" wp14:anchorId="0B14D72A" wp14:editId="7BD0C32E">
            <wp:extent cx="4839375" cy="2457793"/>
            <wp:effectExtent l="0" t="0" r="0" b="0"/>
            <wp:docPr id="93571237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1237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5224" w14:textId="7ECF59DE" w:rsidR="00961DF4" w:rsidRDefault="00961DF4" w:rsidP="00961DF4">
      <w:pPr>
        <w:pStyle w:val="22"/>
        <w:jc w:val="center"/>
        <w:rPr>
          <w:sz w:val="24"/>
          <w:szCs w:val="24"/>
          <w:lang w:eastAsia="en-US"/>
        </w:rPr>
      </w:pPr>
      <w:r w:rsidRPr="00961DF4">
        <w:rPr>
          <w:sz w:val="24"/>
          <w:szCs w:val="24"/>
          <w:lang w:eastAsia="en-US"/>
        </w:rPr>
        <w:t xml:space="preserve">Рис. 3. Наибольшее значение </w:t>
      </w:r>
      <w:r w:rsidRPr="00961DF4">
        <w:rPr>
          <w:sz w:val="24"/>
          <w:szCs w:val="24"/>
          <w:lang w:val="en-US" w:eastAsia="en-US"/>
        </w:rPr>
        <w:t>Accuracy</w:t>
      </w:r>
      <w:r w:rsidRPr="00961DF4">
        <w:rPr>
          <w:sz w:val="24"/>
          <w:szCs w:val="24"/>
          <w:lang w:eastAsia="en-US"/>
        </w:rPr>
        <w:t xml:space="preserve"> в 3 фолде</w:t>
      </w:r>
    </w:p>
    <w:p w14:paraId="3339BA42" w14:textId="77777777" w:rsidR="005374DE" w:rsidRDefault="005374DE" w:rsidP="00961DF4">
      <w:pPr>
        <w:pStyle w:val="22"/>
        <w:jc w:val="center"/>
        <w:rPr>
          <w:sz w:val="24"/>
          <w:szCs w:val="24"/>
          <w:lang w:eastAsia="en-US"/>
        </w:rPr>
      </w:pPr>
    </w:p>
    <w:p w14:paraId="282695FF" w14:textId="77777777" w:rsidR="005374DE" w:rsidRDefault="005374DE" w:rsidP="00961DF4">
      <w:pPr>
        <w:pStyle w:val="22"/>
        <w:jc w:val="center"/>
        <w:rPr>
          <w:sz w:val="24"/>
          <w:szCs w:val="24"/>
          <w:lang w:eastAsia="en-US"/>
        </w:rPr>
      </w:pPr>
    </w:p>
    <w:p w14:paraId="0BBE7CA4" w14:textId="77777777" w:rsidR="005374DE" w:rsidRDefault="005374DE" w:rsidP="00961DF4">
      <w:pPr>
        <w:pStyle w:val="22"/>
        <w:jc w:val="center"/>
        <w:rPr>
          <w:sz w:val="24"/>
          <w:szCs w:val="24"/>
          <w:lang w:eastAsia="en-US"/>
        </w:rPr>
      </w:pPr>
    </w:p>
    <w:p w14:paraId="75E4D7D8" w14:textId="0BFF079E" w:rsidR="001B0251" w:rsidRPr="00961DF4" w:rsidRDefault="001B0251" w:rsidP="001B0251">
      <w:pPr>
        <w:pStyle w:val="13"/>
      </w:pPr>
      <w:bookmarkStart w:id="23" w:name="_Toc199248639"/>
      <w:r>
        <w:lastRenderedPageBreak/>
        <w:t>«Титаник» Карягина Полина и Сергеев Сергей</w:t>
      </w:r>
      <w:bookmarkEnd w:id="23"/>
    </w:p>
    <w:p w14:paraId="5BD3B630" w14:textId="3BFDF55E" w:rsidR="001B0251" w:rsidRPr="001B0251" w:rsidRDefault="00C40D2F" w:rsidP="001B0251">
      <w:pPr>
        <w:pStyle w:val="14"/>
      </w:pPr>
      <w:bookmarkStart w:id="24" w:name="_Toc199248640"/>
      <w:r>
        <w:t>Импорт библиотек</w:t>
      </w:r>
      <w:bookmarkEnd w:id="24"/>
    </w:p>
    <w:p w14:paraId="7624A2C7" w14:textId="77777777" w:rsidR="00C40D2F" w:rsidRPr="00C40D2F" w:rsidRDefault="00C40D2F" w:rsidP="00C40D2F">
      <w:pPr>
        <w:pStyle w:val="22"/>
        <w:rPr>
          <w:lang w:eastAsia="en-US"/>
        </w:rPr>
      </w:pPr>
      <w:r>
        <w:rPr>
          <w:lang w:eastAsia="en-US"/>
        </w:rPr>
        <w:t>В начале работы были импортированы библиотеки для работы с данными и машинного обучения</w:t>
      </w:r>
      <w:r w:rsidRPr="004857CB">
        <w:rPr>
          <w:lang w:eastAsia="en-US"/>
        </w:rPr>
        <w:t>:</w:t>
      </w:r>
    </w:p>
    <w:p w14:paraId="7685A41A" w14:textId="77777777" w:rsidR="00C40D2F" w:rsidRPr="004857CB" w:rsidRDefault="00C40D2F" w:rsidP="00C40D2F">
      <w:pPr>
        <w:pStyle w:val="53"/>
      </w:pPr>
      <w:r w:rsidRPr="004857CB">
        <w:t>numpy и pandas для обработки данных</w:t>
      </w:r>
    </w:p>
    <w:p w14:paraId="7FF5645D" w14:textId="77777777" w:rsidR="00C40D2F" w:rsidRPr="004857CB" w:rsidRDefault="00C40D2F" w:rsidP="00C40D2F">
      <w:pPr>
        <w:pStyle w:val="53"/>
      </w:pPr>
      <w:r w:rsidRPr="004857CB">
        <w:t>matplotlib.pyplot и seaborn для визуализации;</w:t>
      </w:r>
    </w:p>
    <w:p w14:paraId="04184BC9" w14:textId="77777777" w:rsidR="00C40D2F" w:rsidRDefault="00C40D2F" w:rsidP="00C40D2F">
      <w:pPr>
        <w:pStyle w:val="53"/>
        <w:rPr>
          <w:lang w:eastAsia="en-US"/>
        </w:rPr>
      </w:pPr>
      <w:r w:rsidRPr="004857CB">
        <w:t>Модули из sklearn</w:t>
      </w:r>
      <w:r>
        <w:t xml:space="preserve"> и </w:t>
      </w:r>
      <w:r w:rsidRPr="00C40D2F">
        <w:t>Keras (из TensorFlow)</w:t>
      </w:r>
      <w:r w:rsidRPr="004857CB">
        <w:t xml:space="preserve"> для работы с моделями и предварительной</w:t>
      </w:r>
    </w:p>
    <w:p w14:paraId="33200535" w14:textId="77777777" w:rsidR="00C40D2F" w:rsidRDefault="00C40D2F" w:rsidP="00EC21C4">
      <w:pPr>
        <w:pStyle w:val="14"/>
      </w:pPr>
      <w:bookmarkStart w:id="25" w:name="_Toc199248641"/>
      <w:r>
        <w:t>Первичный анализ данных</w:t>
      </w:r>
      <w:bookmarkEnd w:id="25"/>
    </w:p>
    <w:p w14:paraId="6E749C04" w14:textId="77777777" w:rsidR="00C40D2F" w:rsidRDefault="003B14DA" w:rsidP="00C40D2F">
      <w:pPr>
        <w:pStyle w:val="22"/>
        <w:rPr>
          <w:lang w:eastAsia="en-US"/>
        </w:rPr>
      </w:pPr>
      <w:r w:rsidRPr="003B14DA">
        <w:rPr>
          <w:lang w:eastAsia="en-US"/>
        </w:rPr>
        <w:t>Загружен файл Titanic.csv, удалён столбец PassengerId как неинформативный</w:t>
      </w:r>
      <w:r>
        <w:rPr>
          <w:lang w:eastAsia="en-US"/>
        </w:rPr>
        <w:t>.</w:t>
      </w:r>
      <w:r w:rsidRPr="003B14D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3B14DA">
        <w:rPr>
          <w:lang w:eastAsia="en-US"/>
        </w:rPr>
        <w:t>Вызвана функция df.info() для проверки структуры датасета.</w:t>
      </w:r>
      <w:r>
        <w:rPr>
          <w:lang w:eastAsia="en-US"/>
        </w:rPr>
        <w:t xml:space="preserve"> Описаны</w:t>
      </w:r>
      <w:r w:rsidRPr="007B26A0">
        <w:rPr>
          <w:lang w:eastAsia="en-US"/>
        </w:rPr>
        <w:t xml:space="preserve"> </w:t>
      </w:r>
      <w:r>
        <w:rPr>
          <w:lang w:eastAsia="en-US"/>
        </w:rPr>
        <w:t>все</w:t>
      </w:r>
      <w:r w:rsidRPr="007B26A0">
        <w:rPr>
          <w:lang w:eastAsia="en-US"/>
        </w:rPr>
        <w:t xml:space="preserve"> </w:t>
      </w:r>
      <w:r>
        <w:rPr>
          <w:lang w:eastAsia="en-US"/>
        </w:rPr>
        <w:t>признаки</w:t>
      </w:r>
      <w:r w:rsidRPr="007B26A0">
        <w:rPr>
          <w:lang w:eastAsia="en-US"/>
        </w:rPr>
        <w:t xml:space="preserve"> </w:t>
      </w:r>
      <w:r>
        <w:rPr>
          <w:lang w:eastAsia="en-US"/>
        </w:rPr>
        <w:t>датасета</w:t>
      </w:r>
      <w:r w:rsidRPr="007B26A0">
        <w:rPr>
          <w:lang w:eastAsia="en-US"/>
        </w:rPr>
        <w:t xml:space="preserve"> : </w:t>
      </w:r>
      <w:r w:rsidRPr="003B14DA">
        <w:rPr>
          <w:lang w:val="en-US" w:eastAsia="en-US"/>
        </w:rPr>
        <w:t>Survived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Pclass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Name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Sex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Age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SibSp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Parch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Ticket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Fare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Cabin</w:t>
      </w:r>
      <w:r w:rsidRPr="007B26A0">
        <w:rPr>
          <w:lang w:eastAsia="en-US"/>
        </w:rPr>
        <w:t xml:space="preserve">, </w:t>
      </w:r>
      <w:r w:rsidRPr="003B14DA">
        <w:rPr>
          <w:lang w:val="en-US" w:eastAsia="en-US"/>
        </w:rPr>
        <w:t>Embarked</w:t>
      </w:r>
      <w:r w:rsidRPr="007B26A0">
        <w:rPr>
          <w:lang w:eastAsia="en-US"/>
        </w:rPr>
        <w:t>.</w:t>
      </w:r>
    </w:p>
    <w:p w14:paraId="2B4FE2A6" w14:textId="77777777" w:rsidR="00337875" w:rsidRDefault="00337875" w:rsidP="00337875">
      <w:pPr>
        <w:pStyle w:val="22"/>
        <w:ind w:firstLine="0"/>
        <w:rPr>
          <w:lang w:eastAsia="en-US"/>
        </w:rPr>
      </w:pPr>
    </w:p>
    <w:p w14:paraId="45CDC6D8" w14:textId="6AA0E87F" w:rsidR="00337875" w:rsidRDefault="00337875" w:rsidP="00337875">
      <w:pPr>
        <w:pStyle w:val="6112"/>
      </w:pPr>
      <w:r w:rsidRPr="00337875">
        <w:t>df = pd.read_csv('Titanic.csv').drop('PassengerId', axis=1)#сразу убираем столбик с ID, так как он не поможет в решении задачи (не несет полезной метрики)</w:t>
      </w:r>
    </w:p>
    <w:p w14:paraId="0A923686" w14:textId="00E1A886" w:rsidR="00C40D2F" w:rsidRDefault="003B14DA" w:rsidP="00EC21C4">
      <w:pPr>
        <w:pStyle w:val="14"/>
      </w:pPr>
      <w:bookmarkStart w:id="26" w:name="_Toc199248642"/>
      <w:r>
        <w:t>Составление и анализ гипотез</w:t>
      </w:r>
      <w:bookmarkEnd w:id="26"/>
      <w:r w:rsidR="00EC21C4">
        <w:t xml:space="preserve"> </w:t>
      </w:r>
    </w:p>
    <w:p w14:paraId="264269E7" w14:textId="77777777" w:rsidR="003B14DA" w:rsidRDefault="003B14DA" w:rsidP="003B14DA">
      <w:pPr>
        <w:pStyle w:val="22"/>
        <w:rPr>
          <w:lang w:val="en-US" w:eastAsia="en-US"/>
        </w:rPr>
      </w:pPr>
      <w:r>
        <w:rPr>
          <w:lang w:eastAsia="en-US"/>
        </w:rPr>
        <w:t xml:space="preserve">Было выдвинуто 7 гипотез </w:t>
      </w:r>
      <w:r>
        <w:rPr>
          <w:lang w:val="en-US" w:eastAsia="en-US"/>
        </w:rPr>
        <w:t>:</w:t>
      </w:r>
    </w:p>
    <w:p w14:paraId="5CE597BC" w14:textId="77777777" w:rsidR="003B14DA" w:rsidRPr="003B14DA" w:rsidRDefault="003B14DA" w:rsidP="003B14DA">
      <w:pPr>
        <w:pStyle w:val="53"/>
      </w:pPr>
      <w:r w:rsidRPr="003B14DA">
        <w:t>Женщины имеют больший шансы выживания, чем мужчины</w:t>
      </w:r>
    </w:p>
    <w:p w14:paraId="6EFAF8D0" w14:textId="77777777" w:rsidR="003B14DA" w:rsidRPr="003B14DA" w:rsidRDefault="003B14DA" w:rsidP="003B14DA">
      <w:pPr>
        <w:pStyle w:val="53"/>
      </w:pPr>
      <w:r w:rsidRPr="003B14DA">
        <w:t>дети (18&lt; лет) выживали чаще</w:t>
      </w:r>
    </w:p>
    <w:p w14:paraId="2D282485" w14:textId="77777777" w:rsidR="003B14DA" w:rsidRPr="003B14DA" w:rsidRDefault="003B14DA" w:rsidP="003B14DA">
      <w:pPr>
        <w:pStyle w:val="53"/>
      </w:pPr>
      <w:r w:rsidRPr="003B14DA">
        <w:t>пожилые люди спасались чаще (&lt; 60 лет)</w:t>
      </w:r>
    </w:p>
    <w:p w14:paraId="780DDDF3" w14:textId="77777777" w:rsidR="003B14DA" w:rsidRPr="003B14DA" w:rsidRDefault="003B14DA" w:rsidP="003B14DA">
      <w:pPr>
        <w:pStyle w:val="53"/>
      </w:pPr>
      <w:r w:rsidRPr="003B14DA">
        <w:t>чем выше класс (у любой категории пассажиров (любой пол, возраст)), тем выше шанс выжить</w:t>
      </w:r>
    </w:p>
    <w:p w14:paraId="4708B919" w14:textId="77777777" w:rsidR="003B14DA" w:rsidRPr="003B14DA" w:rsidRDefault="003B14DA" w:rsidP="003B14DA">
      <w:pPr>
        <w:pStyle w:val="53"/>
      </w:pPr>
      <w:r w:rsidRPr="003B14DA">
        <w:t>чаще выживали люди, если у них были родственники на борту</w:t>
      </w:r>
    </w:p>
    <w:p w14:paraId="34B1DDCF" w14:textId="77777777" w:rsidR="003B14DA" w:rsidRDefault="003B14DA" w:rsidP="003B14DA">
      <w:pPr>
        <w:pStyle w:val="53"/>
      </w:pPr>
      <w:r>
        <w:t>Порт отправления влияет на шанс выживания</w:t>
      </w:r>
    </w:p>
    <w:p w14:paraId="26970CFE" w14:textId="77777777" w:rsidR="003B14DA" w:rsidRDefault="003B14DA" w:rsidP="003B14DA">
      <w:pPr>
        <w:pStyle w:val="53"/>
      </w:pPr>
      <w:r>
        <w:t>Первая буква в номере кабины влияла на шанс выжить</w:t>
      </w:r>
    </w:p>
    <w:p w14:paraId="0BDA27FF" w14:textId="77777777" w:rsidR="003B14DA" w:rsidRPr="007B26A0" w:rsidRDefault="003B14DA" w:rsidP="003B14DA">
      <w:pPr>
        <w:pStyle w:val="53"/>
        <w:numPr>
          <w:ilvl w:val="0"/>
          <w:numId w:val="0"/>
        </w:numPr>
        <w:ind w:left="709"/>
      </w:pPr>
      <w:r>
        <w:t>Гипотезы были проверены, составлены графики, получились следующие выводы</w:t>
      </w:r>
      <w:r w:rsidRPr="003B14DA">
        <w:t>:</w:t>
      </w:r>
    </w:p>
    <w:p w14:paraId="4B3D0C32" w14:textId="77777777" w:rsidR="003B14DA" w:rsidRPr="003B14DA" w:rsidRDefault="003B14DA" w:rsidP="003B14DA">
      <w:pPr>
        <w:pStyle w:val="53"/>
      </w:pPr>
      <w:r w:rsidRPr="003B14DA">
        <w:t>Чаще выживали женщины</w:t>
      </w:r>
    </w:p>
    <w:p w14:paraId="0009BA9A" w14:textId="77777777" w:rsidR="003B14DA" w:rsidRPr="003B14DA" w:rsidRDefault="003B14DA" w:rsidP="003B14DA">
      <w:pPr>
        <w:pStyle w:val="53"/>
      </w:pPr>
      <w:r w:rsidRPr="003B14DA">
        <w:lastRenderedPageBreak/>
        <w:t>Чаще выживали дети</w:t>
      </w:r>
    </w:p>
    <w:p w14:paraId="104850A8" w14:textId="1B9BBC4A" w:rsidR="003B14DA" w:rsidRPr="003B14DA" w:rsidRDefault="003B14DA" w:rsidP="003B14DA">
      <w:pPr>
        <w:pStyle w:val="53"/>
      </w:pPr>
      <w:r w:rsidRPr="003B14DA">
        <w:t>Пожилые люди выж</w:t>
      </w:r>
      <w:r w:rsidR="00791E4D">
        <w:t>и</w:t>
      </w:r>
      <w:r w:rsidRPr="003B14DA">
        <w:t>вали реже</w:t>
      </w:r>
    </w:p>
    <w:p w14:paraId="414B050A" w14:textId="77777777" w:rsidR="003B14DA" w:rsidRPr="003B14DA" w:rsidRDefault="003B14DA" w:rsidP="003B14DA">
      <w:pPr>
        <w:pStyle w:val="53"/>
      </w:pPr>
      <w:r w:rsidRPr="003B14DA">
        <w:t>Чем выше класс, тем выше шанс выжить</w:t>
      </w:r>
    </w:p>
    <w:p w14:paraId="760D271E" w14:textId="77777777" w:rsidR="003B14DA" w:rsidRPr="003B14DA" w:rsidRDefault="003B14DA" w:rsidP="003B14DA">
      <w:pPr>
        <w:pStyle w:val="53"/>
      </w:pPr>
      <w:r w:rsidRPr="003B14DA">
        <w:t>Наличие родственников повышает шанс на выживание</w:t>
      </w:r>
    </w:p>
    <w:p w14:paraId="71A29365" w14:textId="77777777" w:rsidR="003B14DA" w:rsidRPr="003B14DA" w:rsidRDefault="003B14DA" w:rsidP="003B14DA">
      <w:pPr>
        <w:pStyle w:val="53"/>
      </w:pPr>
      <w:r w:rsidRPr="003B14DA">
        <w:t>Если пассажир из порта S, то у него выше шанс выжить</w:t>
      </w:r>
    </w:p>
    <w:p w14:paraId="04FD804F" w14:textId="77777777" w:rsidR="003B14DA" w:rsidRDefault="003B14DA" w:rsidP="003B14DA">
      <w:pPr>
        <w:pStyle w:val="53"/>
      </w:pPr>
      <w:r w:rsidRPr="003B14DA">
        <w:t>В кабинах, которые начинаются на D люди выживали чаще всего</w:t>
      </w:r>
    </w:p>
    <w:p w14:paraId="3250B598" w14:textId="1865D5B6" w:rsidR="00337875" w:rsidRDefault="0099130F" w:rsidP="00337875">
      <w:pPr>
        <w:pStyle w:val="53"/>
      </w:pPr>
      <w:r>
        <w:t>Приведем пример построения гипотезы «</w:t>
      </w:r>
      <w:r w:rsidRPr="003B14DA">
        <w:t>Чем выше класс, тем выше шанс выжит</w:t>
      </w:r>
      <w:r>
        <w:t>ь»</w:t>
      </w:r>
      <w:r w:rsidRPr="0099130F">
        <w:t>:</w:t>
      </w:r>
    </w:p>
    <w:p w14:paraId="6C1F730C" w14:textId="2DC4ADC0" w:rsidR="00961DF4" w:rsidRDefault="00961DF4" w:rsidP="00961DF4">
      <w:pPr>
        <w:pStyle w:val="53"/>
        <w:numPr>
          <w:ilvl w:val="0"/>
          <w:numId w:val="0"/>
        </w:numPr>
        <w:ind w:left="709"/>
      </w:pPr>
      <w:r w:rsidRPr="00961DF4">
        <w:rPr>
          <w:noProof/>
        </w:rPr>
        <w:drawing>
          <wp:inline distT="0" distB="0" distL="0" distR="0" wp14:anchorId="6D4A60E9" wp14:editId="0ACCA8CC">
            <wp:extent cx="5178792" cy="1428115"/>
            <wp:effectExtent l="0" t="0" r="3175" b="635"/>
            <wp:docPr id="275766573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6573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11"/>
                    <a:srcRect l="454" t="820" b="1"/>
                    <a:stretch/>
                  </pic:blipFill>
                  <pic:spPr bwMode="auto">
                    <a:xfrm>
                      <a:off x="0" y="0"/>
                      <a:ext cx="5208001" cy="143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7AA02" w14:textId="766DEA20" w:rsidR="0099130F" w:rsidRDefault="0099130F" w:rsidP="0099130F">
      <w:pPr>
        <w:pStyle w:val="53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99130F">
        <w:rPr>
          <w:sz w:val="24"/>
          <w:szCs w:val="24"/>
        </w:rPr>
        <w:t>Рис. 4</w:t>
      </w:r>
      <w:r w:rsidR="00115769">
        <w:rPr>
          <w:sz w:val="24"/>
          <w:szCs w:val="24"/>
        </w:rPr>
        <w:t xml:space="preserve"> - </w:t>
      </w:r>
      <w:r w:rsidRPr="0099130F">
        <w:rPr>
          <w:sz w:val="24"/>
          <w:szCs w:val="24"/>
        </w:rPr>
        <w:t>Графики «Зависимость стоимости билета от класса пассажира»</w:t>
      </w:r>
    </w:p>
    <w:p w14:paraId="282D9265" w14:textId="77777777" w:rsidR="00337875" w:rsidRDefault="00337875" w:rsidP="0099130F">
      <w:pPr>
        <w:pStyle w:val="53"/>
        <w:numPr>
          <w:ilvl w:val="0"/>
          <w:numId w:val="0"/>
        </w:numPr>
        <w:ind w:left="709"/>
        <w:jc w:val="center"/>
        <w:rPr>
          <w:sz w:val="24"/>
          <w:szCs w:val="24"/>
        </w:rPr>
      </w:pPr>
    </w:p>
    <w:p w14:paraId="641A1ACC" w14:textId="3A044361" w:rsidR="00337875" w:rsidRDefault="00337875" w:rsidP="005374DE">
      <w:pPr>
        <w:pStyle w:val="22"/>
      </w:pPr>
      <w:r>
        <w:t>И его построение</w:t>
      </w:r>
    </w:p>
    <w:p w14:paraId="7EC2460C" w14:textId="77777777" w:rsidR="00337875" w:rsidRPr="00337875" w:rsidRDefault="00337875" w:rsidP="00337875">
      <w:pPr>
        <w:pStyle w:val="6112"/>
      </w:pPr>
      <w:r w:rsidRPr="00337875">
        <w:t># Создаем категории классов для лучшей визуализации</w:t>
      </w:r>
    </w:p>
    <w:p w14:paraId="7E063A8F" w14:textId="77777777" w:rsidR="00337875" w:rsidRPr="00337875" w:rsidRDefault="00337875" w:rsidP="00337875">
      <w:pPr>
        <w:pStyle w:val="6112"/>
      </w:pPr>
      <w:r w:rsidRPr="00337875">
        <w:t>df['Pclass_category'] = df['Pclass'].map({1: '1 класс', 2: '2 класс', 3: '3 класс'})</w:t>
      </w:r>
    </w:p>
    <w:p w14:paraId="5001780F" w14:textId="77777777" w:rsidR="00337875" w:rsidRPr="00337875" w:rsidRDefault="00337875" w:rsidP="00337875">
      <w:pPr>
        <w:pStyle w:val="6112"/>
      </w:pPr>
    </w:p>
    <w:p w14:paraId="6367B7E1" w14:textId="77777777" w:rsidR="00337875" w:rsidRPr="00337875" w:rsidRDefault="00337875" w:rsidP="00337875">
      <w:pPr>
        <w:pStyle w:val="6112"/>
      </w:pPr>
      <w:r w:rsidRPr="00337875">
        <w:t># 2. Вывод статистики</w:t>
      </w:r>
    </w:p>
    <w:p w14:paraId="1D062A2D" w14:textId="77777777" w:rsidR="00337875" w:rsidRPr="00337875" w:rsidRDefault="00337875" w:rsidP="00337875">
      <w:pPr>
        <w:pStyle w:val="6112"/>
      </w:pPr>
      <w:r w:rsidRPr="00337875">
        <w:t>print("\nСтатистика стоимости билетов по классам:")</w:t>
      </w:r>
    </w:p>
    <w:p w14:paraId="108CC85B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stats = df.groupby('Pclass_category')['Fare'].agg(['mean', 'median', 'std', 'min', 'max'])</w:t>
      </w:r>
    </w:p>
    <w:p w14:paraId="03EF13E5" w14:textId="77777777" w:rsidR="00337875" w:rsidRPr="00337875" w:rsidRDefault="00337875" w:rsidP="00337875">
      <w:pPr>
        <w:pStyle w:val="6112"/>
      </w:pPr>
      <w:r w:rsidRPr="00337875">
        <w:t>print(stats.round(2))</w:t>
      </w:r>
    </w:p>
    <w:p w14:paraId="05DADA96" w14:textId="77777777" w:rsidR="00337875" w:rsidRPr="00337875" w:rsidRDefault="00337875" w:rsidP="00337875">
      <w:pPr>
        <w:pStyle w:val="6112"/>
      </w:pPr>
    </w:p>
    <w:p w14:paraId="38006E48" w14:textId="77777777" w:rsidR="00337875" w:rsidRPr="00337875" w:rsidRDefault="00337875" w:rsidP="00337875">
      <w:pPr>
        <w:pStyle w:val="6112"/>
      </w:pPr>
      <w:r w:rsidRPr="00337875">
        <w:t># 3. Настройка стиля графиков</w:t>
      </w:r>
    </w:p>
    <w:p w14:paraId="03938612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fig, axes = plt.subplots(1, 3, figsize=(18, 5))</w:t>
      </w:r>
    </w:p>
    <w:p w14:paraId="4D8AFFB5" w14:textId="77777777" w:rsidR="00337875" w:rsidRPr="00337875" w:rsidRDefault="00337875" w:rsidP="00337875">
      <w:pPr>
        <w:pStyle w:val="6112"/>
      </w:pPr>
      <w:r w:rsidRPr="00337875">
        <w:t>fig.suptitle('Зависимость стоимости билета от класса пассажира', fontsize=16)</w:t>
      </w:r>
    </w:p>
    <w:p w14:paraId="6880B22C" w14:textId="77777777" w:rsidR="00337875" w:rsidRPr="00337875" w:rsidRDefault="00337875" w:rsidP="00337875">
      <w:pPr>
        <w:pStyle w:val="6112"/>
      </w:pPr>
    </w:p>
    <w:p w14:paraId="2C401FA5" w14:textId="77777777" w:rsidR="00337875" w:rsidRPr="00337875" w:rsidRDefault="00337875" w:rsidP="00337875">
      <w:pPr>
        <w:pStyle w:val="6112"/>
      </w:pPr>
      <w:r w:rsidRPr="00337875">
        <w:t># График 1: Boxplot распределения стоимости по классам</w:t>
      </w:r>
    </w:p>
    <w:p w14:paraId="330AD8BB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lastRenderedPageBreak/>
        <w:t>sns.boxplot(x='Pclass_category', y='Fare', data=df, ax=axes[0], showfliers=False)</w:t>
      </w:r>
    </w:p>
    <w:p w14:paraId="422944F7" w14:textId="77777777" w:rsidR="00337875" w:rsidRPr="00337875" w:rsidRDefault="00337875" w:rsidP="00337875">
      <w:pPr>
        <w:pStyle w:val="6112"/>
      </w:pPr>
      <w:r w:rsidRPr="00337875">
        <w:t>axes[0].set_title('Распределение стоимости (без выбросов)')</w:t>
      </w:r>
    </w:p>
    <w:p w14:paraId="44479910" w14:textId="77777777" w:rsidR="00337875" w:rsidRPr="00337875" w:rsidRDefault="00337875" w:rsidP="00337875">
      <w:pPr>
        <w:pStyle w:val="6112"/>
      </w:pPr>
      <w:r w:rsidRPr="00337875">
        <w:t>axes[0].set_xlabel('Класс пассажира')</w:t>
      </w:r>
    </w:p>
    <w:p w14:paraId="09C7D2C8" w14:textId="77777777" w:rsidR="00337875" w:rsidRPr="00337875" w:rsidRDefault="00337875" w:rsidP="00337875">
      <w:pPr>
        <w:pStyle w:val="6112"/>
      </w:pPr>
      <w:r w:rsidRPr="00337875">
        <w:t>axes[0].set_ylabel('Стоимость билета ($)')</w:t>
      </w:r>
    </w:p>
    <w:p w14:paraId="51EDFF92" w14:textId="77777777" w:rsidR="00337875" w:rsidRPr="00337875" w:rsidRDefault="00337875" w:rsidP="00337875">
      <w:pPr>
        <w:pStyle w:val="6112"/>
      </w:pPr>
    </w:p>
    <w:p w14:paraId="327277BB" w14:textId="77777777" w:rsidR="00337875" w:rsidRPr="00337875" w:rsidRDefault="00337875" w:rsidP="00337875">
      <w:pPr>
        <w:pStyle w:val="6112"/>
      </w:pPr>
      <w:r w:rsidRPr="00337875">
        <w:t># Добавляем аннотации с медианой</w:t>
      </w:r>
    </w:p>
    <w:p w14:paraId="6C6805CA" w14:textId="77777777" w:rsidR="00337875" w:rsidRPr="00337875" w:rsidRDefault="00337875" w:rsidP="00337875">
      <w:pPr>
        <w:pStyle w:val="6112"/>
      </w:pPr>
      <w:r w:rsidRPr="00337875">
        <w:t>for i, pclass in enumerate(['1 класс', '2 класс', '3 класс']):</w:t>
      </w:r>
    </w:p>
    <w:p w14:paraId="6DB313CF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t xml:space="preserve">    </w:t>
      </w:r>
      <w:r w:rsidRPr="00337875">
        <w:rPr>
          <w:lang w:val="en-US"/>
        </w:rPr>
        <w:t>median_val = df[df['Pclass_category'] == pclass]['Fare'].median()</w:t>
      </w:r>
    </w:p>
    <w:p w14:paraId="0A0BEF1A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    axes[0].text(i, median_val, f'{median_val:.1f}',</w:t>
      </w:r>
    </w:p>
    <w:p w14:paraId="06E07883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                ha='center', va='center', fontweight='bold', color='white',</w:t>
      </w:r>
    </w:p>
    <w:p w14:paraId="6C7BF8AD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                bbox=dict(facecolor='navy', alpha=0.7))</w:t>
      </w:r>
    </w:p>
    <w:p w14:paraId="6B0002CD" w14:textId="77777777" w:rsidR="00337875" w:rsidRPr="00337875" w:rsidRDefault="00337875" w:rsidP="00337875">
      <w:pPr>
        <w:pStyle w:val="6112"/>
        <w:rPr>
          <w:lang w:val="en-US"/>
        </w:rPr>
      </w:pPr>
    </w:p>
    <w:p w14:paraId="7A785959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 xml:space="preserve"># </w:t>
      </w:r>
      <w:r w:rsidRPr="00337875">
        <w:t>График</w:t>
      </w:r>
      <w:r w:rsidRPr="00337875">
        <w:rPr>
          <w:lang w:val="en-US"/>
        </w:rPr>
        <w:t xml:space="preserve"> 2: </w:t>
      </w:r>
      <w:r w:rsidRPr="00337875">
        <w:t>Линейная</w:t>
      </w:r>
      <w:r w:rsidRPr="00337875">
        <w:rPr>
          <w:lang w:val="en-US"/>
        </w:rPr>
        <w:t xml:space="preserve"> </w:t>
      </w:r>
      <w:r w:rsidRPr="00337875">
        <w:t>зависимость</w:t>
      </w:r>
      <w:r w:rsidRPr="00337875">
        <w:rPr>
          <w:lang w:val="en-US"/>
        </w:rPr>
        <w:t xml:space="preserve"> </w:t>
      </w:r>
      <w:r w:rsidRPr="00337875">
        <w:t>средних</w:t>
      </w:r>
      <w:r w:rsidRPr="00337875">
        <w:rPr>
          <w:lang w:val="en-US"/>
        </w:rPr>
        <w:t xml:space="preserve"> </w:t>
      </w:r>
      <w:r w:rsidRPr="00337875">
        <w:t>значений</w:t>
      </w:r>
    </w:p>
    <w:p w14:paraId="7608944E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mean_fares = df.groupby('Pclass_category')['Fare'].mean().reset_index()</w:t>
      </w:r>
    </w:p>
    <w:p w14:paraId="422E609C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sns.lineplot(x='Pclass_category', y='Fare', data=mean_fares,</w:t>
      </w:r>
    </w:p>
    <w:p w14:paraId="083D0649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             marker='o', markersize=10, ax=axes[1], linewidth=2.5)</w:t>
      </w:r>
    </w:p>
    <w:p w14:paraId="2826C82E" w14:textId="77777777" w:rsidR="00337875" w:rsidRPr="00337875" w:rsidRDefault="00337875" w:rsidP="00337875">
      <w:pPr>
        <w:pStyle w:val="6112"/>
      </w:pPr>
      <w:r w:rsidRPr="00337875">
        <w:t>axes[1].set_title('Средняя стоимость по классам')</w:t>
      </w:r>
    </w:p>
    <w:p w14:paraId="72DA663F" w14:textId="77777777" w:rsidR="00337875" w:rsidRPr="00337875" w:rsidRDefault="00337875" w:rsidP="00337875">
      <w:pPr>
        <w:pStyle w:val="6112"/>
      </w:pPr>
      <w:r w:rsidRPr="00337875">
        <w:t>axes[1].set_xlabel('Класс пассажира')</w:t>
      </w:r>
    </w:p>
    <w:p w14:paraId="3F91816A" w14:textId="77777777" w:rsidR="00337875" w:rsidRPr="00337875" w:rsidRDefault="00337875" w:rsidP="00337875">
      <w:pPr>
        <w:pStyle w:val="6112"/>
      </w:pPr>
      <w:r w:rsidRPr="00337875">
        <w:t>axes[1].set_ylabel('Средняя стоимость ($)')</w:t>
      </w:r>
    </w:p>
    <w:p w14:paraId="4C1E832B" w14:textId="77777777" w:rsidR="00337875" w:rsidRPr="00337875" w:rsidRDefault="00337875" w:rsidP="00337875">
      <w:pPr>
        <w:pStyle w:val="6112"/>
      </w:pPr>
    </w:p>
    <w:p w14:paraId="499AE349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 xml:space="preserve"># </w:t>
      </w:r>
      <w:r w:rsidRPr="00337875">
        <w:t>Добавляем</w:t>
      </w:r>
      <w:r w:rsidRPr="00337875">
        <w:rPr>
          <w:lang w:val="en-US"/>
        </w:rPr>
        <w:t xml:space="preserve"> </w:t>
      </w:r>
      <w:r w:rsidRPr="00337875">
        <w:t>значения</w:t>
      </w:r>
      <w:r w:rsidRPr="00337875">
        <w:rPr>
          <w:lang w:val="en-US"/>
        </w:rPr>
        <w:t xml:space="preserve"> </w:t>
      </w:r>
      <w:r w:rsidRPr="00337875">
        <w:t>точек</w:t>
      </w:r>
    </w:p>
    <w:p w14:paraId="560E391E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for i, row in mean_fares.iterrows():</w:t>
      </w:r>
    </w:p>
    <w:p w14:paraId="7AB20651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    axes[1].text(row['Pclass_category'], row['Fare'], f'{row["Fare"]:.1f}',</w:t>
      </w:r>
    </w:p>
    <w:p w14:paraId="1AA94A23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                ha='center', va='bottom', fontsize=12)</w:t>
      </w:r>
    </w:p>
    <w:p w14:paraId="6B8DEC2A" w14:textId="77777777" w:rsidR="00337875" w:rsidRPr="00337875" w:rsidRDefault="00337875" w:rsidP="00337875">
      <w:pPr>
        <w:pStyle w:val="6112"/>
        <w:rPr>
          <w:lang w:val="en-US"/>
        </w:rPr>
      </w:pPr>
    </w:p>
    <w:p w14:paraId="3EAA0417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 xml:space="preserve"># </w:t>
      </w:r>
      <w:r w:rsidRPr="00337875">
        <w:t>График</w:t>
      </w:r>
      <w:r w:rsidRPr="00337875">
        <w:rPr>
          <w:lang w:val="en-US"/>
        </w:rPr>
        <w:t xml:space="preserve"> 3: Scatter plot </w:t>
      </w:r>
      <w:r w:rsidRPr="00337875">
        <w:t>с</w:t>
      </w:r>
      <w:r w:rsidRPr="00337875">
        <w:rPr>
          <w:lang w:val="en-US"/>
        </w:rPr>
        <w:t xml:space="preserve"> </w:t>
      </w:r>
      <w:r w:rsidRPr="00337875">
        <w:t>трендом</w:t>
      </w:r>
    </w:p>
    <w:p w14:paraId="1B6BB183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sns.regplot(x='Pclass', y='Fare', data=df, ax=axes[2],</w:t>
      </w:r>
    </w:p>
    <w:p w14:paraId="0D85A930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            scatter_kws={'alpha':0.3}, line_kws={'color':'red'})</w:t>
      </w:r>
    </w:p>
    <w:p w14:paraId="5BB84B8F" w14:textId="77777777" w:rsidR="00337875" w:rsidRPr="00337875" w:rsidRDefault="00337875" w:rsidP="00337875">
      <w:pPr>
        <w:pStyle w:val="6112"/>
      </w:pPr>
      <w:r w:rsidRPr="00337875">
        <w:t>axes[2].set_title('Зависимость стоимости от класса (с трендом)')</w:t>
      </w:r>
    </w:p>
    <w:p w14:paraId="4837A4D6" w14:textId="77777777" w:rsidR="00337875" w:rsidRPr="00337875" w:rsidRDefault="00337875" w:rsidP="00337875">
      <w:pPr>
        <w:pStyle w:val="6112"/>
      </w:pPr>
      <w:r w:rsidRPr="00337875">
        <w:t>axes[2].set_xlabel('Класс пассажира')</w:t>
      </w:r>
    </w:p>
    <w:p w14:paraId="19BB7133" w14:textId="77777777" w:rsidR="00337875" w:rsidRPr="00337875" w:rsidRDefault="00337875" w:rsidP="00337875">
      <w:pPr>
        <w:pStyle w:val="6112"/>
      </w:pPr>
      <w:r w:rsidRPr="00337875">
        <w:lastRenderedPageBreak/>
        <w:t>axes[2].set_ylabel('Стоимость билета ($)')</w:t>
      </w:r>
    </w:p>
    <w:p w14:paraId="46F261A2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axes[2].set_xticks([1, 2, 3])</w:t>
      </w:r>
    </w:p>
    <w:p w14:paraId="5B984EDA" w14:textId="77777777" w:rsidR="00337875" w:rsidRPr="00337875" w:rsidRDefault="00337875" w:rsidP="00337875">
      <w:pPr>
        <w:pStyle w:val="6112"/>
        <w:rPr>
          <w:lang w:val="en-US"/>
        </w:rPr>
      </w:pPr>
      <w:r w:rsidRPr="00337875">
        <w:rPr>
          <w:lang w:val="en-US"/>
        </w:rPr>
        <w:t>axes[2].grid(True)</w:t>
      </w:r>
    </w:p>
    <w:p w14:paraId="7D15FA93" w14:textId="77777777" w:rsidR="00337875" w:rsidRPr="00337875" w:rsidRDefault="00337875" w:rsidP="00337875">
      <w:pPr>
        <w:pStyle w:val="6112"/>
        <w:rPr>
          <w:lang w:val="en-US"/>
        </w:rPr>
      </w:pPr>
    </w:p>
    <w:p w14:paraId="4F3AE37F" w14:textId="77777777" w:rsidR="00337875" w:rsidRPr="00337875" w:rsidRDefault="00337875" w:rsidP="00337875">
      <w:pPr>
        <w:pStyle w:val="6112"/>
      </w:pPr>
      <w:r w:rsidRPr="00337875">
        <w:t># 4. Общие настройки</w:t>
      </w:r>
    </w:p>
    <w:p w14:paraId="21364FFD" w14:textId="77777777" w:rsidR="00337875" w:rsidRPr="00337875" w:rsidRDefault="00337875" w:rsidP="00337875">
      <w:pPr>
        <w:pStyle w:val="6112"/>
      </w:pPr>
      <w:r w:rsidRPr="00337875">
        <w:t>plt.tight_layout()</w:t>
      </w:r>
    </w:p>
    <w:p w14:paraId="3BA75003" w14:textId="77777777" w:rsidR="00337875" w:rsidRPr="00337875" w:rsidRDefault="00337875" w:rsidP="00337875">
      <w:pPr>
        <w:pStyle w:val="6112"/>
      </w:pPr>
      <w:r w:rsidRPr="00337875">
        <w:t>plt.subplots_adjust(top=0.85)  # Добавляем место для общего заголовка</w:t>
      </w:r>
    </w:p>
    <w:p w14:paraId="1CB55849" w14:textId="77777777" w:rsidR="00337875" w:rsidRPr="00337875" w:rsidRDefault="00337875" w:rsidP="00337875">
      <w:pPr>
        <w:pStyle w:val="6112"/>
      </w:pPr>
      <w:r w:rsidRPr="00337875">
        <w:t>plt.show()</w:t>
      </w:r>
    </w:p>
    <w:p w14:paraId="34C18E0B" w14:textId="77777777" w:rsidR="00337875" w:rsidRPr="0099130F" w:rsidRDefault="00337875" w:rsidP="00337875">
      <w:pPr>
        <w:pStyle w:val="6112"/>
      </w:pPr>
    </w:p>
    <w:p w14:paraId="0C2FF87F" w14:textId="5D8F77B9" w:rsidR="003B14DA" w:rsidRPr="003B14DA" w:rsidRDefault="00BC7C76" w:rsidP="00EC21C4">
      <w:pPr>
        <w:pStyle w:val="14"/>
      </w:pPr>
      <w:bookmarkStart w:id="27" w:name="_Toc199248643"/>
      <w:r>
        <w:t>П</w:t>
      </w:r>
      <w:r w:rsidR="003905AC">
        <w:t xml:space="preserve">редобработка </w:t>
      </w:r>
      <w:r w:rsidR="00791E4D">
        <w:t>данных</w:t>
      </w:r>
      <w:bookmarkEnd w:id="27"/>
      <w:r w:rsidR="00791E4D">
        <w:t xml:space="preserve"> </w:t>
      </w:r>
    </w:p>
    <w:p w14:paraId="75A93082" w14:textId="1D9891C6" w:rsidR="003A7F78" w:rsidRPr="005374DE" w:rsidRDefault="003905AC" w:rsidP="003A7F78">
      <w:pPr>
        <w:pStyle w:val="53"/>
        <w:numPr>
          <w:ilvl w:val="0"/>
          <w:numId w:val="0"/>
        </w:numPr>
        <w:ind w:left="709"/>
      </w:pPr>
      <w:r w:rsidRPr="003905AC">
        <w:t>Закодированы категориальные признаки (Sex, Embarked) с помощью LabelEncoder</w:t>
      </w:r>
      <w:r>
        <w:t>,</w:t>
      </w:r>
      <w:r w:rsidRPr="003905AC">
        <w:t xml:space="preserve"> </w:t>
      </w:r>
      <w:r>
        <w:t>п</w:t>
      </w:r>
      <w:r w:rsidRPr="003905AC">
        <w:t>ропуски в столбце Age заполнены средним значением.</w:t>
      </w:r>
    </w:p>
    <w:p w14:paraId="5E651265" w14:textId="33E1114F" w:rsidR="003A7F78" w:rsidRPr="003A7F78" w:rsidRDefault="003A7F78" w:rsidP="003B14DA">
      <w:pPr>
        <w:pStyle w:val="53"/>
        <w:numPr>
          <w:ilvl w:val="0"/>
          <w:numId w:val="0"/>
        </w:numPr>
        <w:ind w:left="709"/>
        <w:rPr>
          <w:lang w:val="en-US"/>
        </w:rPr>
      </w:pPr>
      <w:r>
        <w:t>Замена</w:t>
      </w:r>
      <w:r w:rsidRPr="005374DE">
        <w:rPr>
          <w:lang w:val="en-US"/>
        </w:rPr>
        <w:t xml:space="preserve"> </w:t>
      </w:r>
      <w:r>
        <w:t>нулей</w:t>
      </w:r>
      <w:r w:rsidRPr="005374DE">
        <w:rPr>
          <w:lang w:val="en-US"/>
        </w:rPr>
        <w:t xml:space="preserve"> </w:t>
      </w:r>
      <w:r>
        <w:t>в</w:t>
      </w:r>
      <w:r w:rsidRPr="005374DE">
        <w:rPr>
          <w:lang w:val="en-US"/>
        </w:rPr>
        <w:t xml:space="preserve"> </w:t>
      </w:r>
      <w:r>
        <w:rPr>
          <w:lang w:val="en-US"/>
        </w:rPr>
        <w:t>Age:</w:t>
      </w:r>
    </w:p>
    <w:p w14:paraId="3C5BADC5" w14:textId="77777777" w:rsidR="003A7F78" w:rsidRDefault="003A7F78" w:rsidP="003B14DA">
      <w:pPr>
        <w:pStyle w:val="53"/>
        <w:numPr>
          <w:ilvl w:val="0"/>
          <w:numId w:val="0"/>
        </w:numPr>
        <w:ind w:left="709"/>
        <w:rPr>
          <w:lang w:val="en-US"/>
        </w:rPr>
      </w:pPr>
    </w:p>
    <w:p w14:paraId="0A83C959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new_df['Age'].fillna(new_df['Age'].median(), inplace=True)</w:t>
      </w:r>
    </w:p>
    <w:p w14:paraId="7CD0237C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new_df.isnull().sum()</w:t>
      </w:r>
    </w:p>
    <w:p w14:paraId="57EE492D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new_df</w:t>
      </w:r>
    </w:p>
    <w:p w14:paraId="67BC518E" w14:textId="77777777" w:rsidR="003A7F78" w:rsidRPr="003A7F78" w:rsidRDefault="003A7F78" w:rsidP="003A7F78">
      <w:pPr>
        <w:pStyle w:val="6112"/>
        <w:rPr>
          <w:lang w:val="en-US"/>
        </w:rPr>
      </w:pPr>
    </w:p>
    <w:p w14:paraId="2EB92503" w14:textId="77777777" w:rsidR="003905AC" w:rsidRDefault="003905AC" w:rsidP="00EC21C4">
      <w:pPr>
        <w:pStyle w:val="14"/>
      </w:pPr>
      <w:bookmarkStart w:id="28" w:name="_Toc199248644"/>
      <w:r>
        <w:t>Создание простой модели</w:t>
      </w:r>
      <w:bookmarkEnd w:id="28"/>
    </w:p>
    <w:p w14:paraId="0FCDA6A1" w14:textId="77777777" w:rsidR="003905AC" w:rsidRPr="005374DE" w:rsidRDefault="003905AC" w:rsidP="003905AC">
      <w:pPr>
        <w:pStyle w:val="22"/>
        <w:rPr>
          <w:lang w:eastAsia="en-US"/>
        </w:rPr>
      </w:pPr>
      <w:r>
        <w:rPr>
          <w:lang w:eastAsia="en-US"/>
        </w:rPr>
        <w:t xml:space="preserve">Была создана модель, результаты обучения которой показали, что колонки </w:t>
      </w:r>
      <w:r>
        <w:rPr>
          <w:lang w:val="en-US" w:eastAsia="en-US"/>
        </w:rPr>
        <w:t>Fare</w:t>
      </w:r>
      <w:r w:rsidRPr="003905AC">
        <w:rPr>
          <w:lang w:eastAsia="en-US"/>
        </w:rPr>
        <w:t xml:space="preserve">, </w:t>
      </w:r>
      <w:r>
        <w:rPr>
          <w:lang w:val="en-US" w:eastAsia="en-US"/>
        </w:rPr>
        <w:t>Family</w:t>
      </w:r>
      <w:r w:rsidRPr="003905AC">
        <w:rPr>
          <w:lang w:eastAsia="en-US"/>
        </w:rPr>
        <w:t xml:space="preserve">, </w:t>
      </w:r>
      <w:r>
        <w:rPr>
          <w:lang w:val="en-US" w:eastAsia="en-US"/>
        </w:rPr>
        <w:t>AgeGroup</w:t>
      </w:r>
      <w:r>
        <w:rPr>
          <w:lang w:eastAsia="en-US"/>
        </w:rPr>
        <w:t xml:space="preserve"> можно убрать. После этого результаты работы модели значительно улучшились. </w:t>
      </w:r>
    </w:p>
    <w:p w14:paraId="2E328EB3" w14:textId="3F428ABB" w:rsidR="003A7F78" w:rsidRPr="005374DE" w:rsidRDefault="003A7F78" w:rsidP="003905AC">
      <w:pPr>
        <w:pStyle w:val="22"/>
        <w:rPr>
          <w:lang w:eastAsia="en-US"/>
        </w:rPr>
      </w:pPr>
      <w:r>
        <w:rPr>
          <w:lang w:eastAsia="en-US"/>
        </w:rPr>
        <w:t>Первая версия модели</w:t>
      </w:r>
      <w:r w:rsidRPr="005374DE">
        <w:rPr>
          <w:lang w:eastAsia="en-US"/>
        </w:rPr>
        <w:t>:</w:t>
      </w:r>
    </w:p>
    <w:p w14:paraId="71BF3711" w14:textId="77777777" w:rsidR="003A7F78" w:rsidRPr="005374DE" w:rsidRDefault="003A7F78" w:rsidP="003905AC">
      <w:pPr>
        <w:pStyle w:val="22"/>
        <w:rPr>
          <w:lang w:eastAsia="en-US"/>
        </w:rPr>
      </w:pPr>
    </w:p>
    <w:p w14:paraId="560E975D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data_set_for_learning_train, data_set_for_learning_test, data_survived_train, data_survived_test = train_test_split(data_set_for_learning , data_survived, test_size=0.2, random_state=42)</w:t>
      </w:r>
    </w:p>
    <w:p w14:paraId="08D1A9DF" w14:textId="77777777" w:rsidR="003A7F78" w:rsidRPr="003A7F78" w:rsidRDefault="003A7F78" w:rsidP="003A7F78">
      <w:pPr>
        <w:pStyle w:val="6112"/>
        <w:rPr>
          <w:lang w:val="en-US"/>
        </w:rPr>
      </w:pPr>
    </w:p>
    <w:p w14:paraId="6E6E96BE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scaler = StandardScaler()</w:t>
      </w:r>
    </w:p>
    <w:p w14:paraId="2399E2D9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data_set_for_learning_train = scaler.fit_transform(data_set_for_learning_train)</w:t>
      </w:r>
    </w:p>
    <w:p w14:paraId="61A060FE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lastRenderedPageBreak/>
        <w:t>data_set_for_learning_test = scaler.transform(data_set_for_learning_test)</w:t>
      </w:r>
    </w:p>
    <w:p w14:paraId="60B5D906" w14:textId="77777777" w:rsidR="003A7F78" w:rsidRPr="003A7F78" w:rsidRDefault="003A7F78" w:rsidP="003A7F78">
      <w:pPr>
        <w:pStyle w:val="6112"/>
        <w:rPr>
          <w:lang w:val="en-US"/>
        </w:rPr>
      </w:pPr>
    </w:p>
    <w:p w14:paraId="3B539279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model = Sequential()</w:t>
      </w:r>
    </w:p>
    <w:p w14:paraId="1026F6E3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model.add(Dense(32, activation='relu', input_shape=(data_set_for_learning_train.shape[1],)))</w:t>
      </w:r>
    </w:p>
    <w:p w14:paraId="41DA2E84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model.add(Dense(16, activation='relu', input_shape=(data_set_for_learning_train.shape[1],)))</w:t>
      </w:r>
    </w:p>
    <w:p w14:paraId="6A3765CD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model.add(Dense(1, activation='sigmoid'))</w:t>
      </w:r>
    </w:p>
    <w:p w14:paraId="6A49603B" w14:textId="77777777" w:rsidR="003A7F78" w:rsidRPr="003A7F78" w:rsidRDefault="003A7F78" w:rsidP="003A7F78">
      <w:pPr>
        <w:pStyle w:val="6112"/>
        <w:rPr>
          <w:lang w:val="en-US"/>
        </w:rPr>
      </w:pPr>
    </w:p>
    <w:p w14:paraId="1BFDB3D1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model.compile(optimizer='adam', loss='binary_crossentropy', metrics=['accuracy'])</w:t>
      </w:r>
    </w:p>
    <w:p w14:paraId="6EE8207B" w14:textId="77777777" w:rsidR="003A7F78" w:rsidRPr="003A7F78" w:rsidRDefault="003A7F78" w:rsidP="003A7F78">
      <w:pPr>
        <w:pStyle w:val="6112"/>
        <w:rPr>
          <w:lang w:val="en-US"/>
        </w:rPr>
      </w:pPr>
    </w:p>
    <w:p w14:paraId="5A32FA6E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history = model.fit(data_set_for_learning_train, data_survived_train, epochs=30, batch_size=10, validation_split=0.2)</w:t>
      </w:r>
    </w:p>
    <w:p w14:paraId="70BE2F97" w14:textId="77777777" w:rsidR="003A7F78" w:rsidRPr="003A7F78" w:rsidRDefault="003A7F78" w:rsidP="003A7F78">
      <w:pPr>
        <w:pStyle w:val="6112"/>
        <w:rPr>
          <w:lang w:val="en-US"/>
        </w:rPr>
      </w:pPr>
    </w:p>
    <w:p w14:paraId="4B34A7B2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loss, accuracy = model.evaluate(data_set_for_learning_test, data_survived_test)</w:t>
      </w:r>
    </w:p>
    <w:p w14:paraId="3E122A9C" w14:textId="77777777" w:rsidR="003A7F78" w:rsidRPr="003A7F78" w:rsidRDefault="003A7F78" w:rsidP="003A7F78">
      <w:pPr>
        <w:pStyle w:val="6112"/>
        <w:rPr>
          <w:lang w:val="en-US"/>
        </w:rPr>
      </w:pPr>
      <w:r w:rsidRPr="003A7F78">
        <w:rPr>
          <w:lang w:val="en-US"/>
        </w:rPr>
        <w:t>print(f'Test Accuracy: {accuracy:.2f}')</w:t>
      </w:r>
    </w:p>
    <w:p w14:paraId="639093E2" w14:textId="77777777" w:rsidR="003A7F78" w:rsidRDefault="003A7F78" w:rsidP="003A7F78">
      <w:pPr>
        <w:pStyle w:val="6112"/>
        <w:rPr>
          <w:lang w:val="en-US"/>
        </w:rPr>
      </w:pPr>
    </w:p>
    <w:p w14:paraId="5F7E2D5A" w14:textId="77777777" w:rsidR="003905AC" w:rsidRDefault="003905AC" w:rsidP="00EC21C4">
      <w:pPr>
        <w:pStyle w:val="14"/>
      </w:pPr>
      <w:bookmarkStart w:id="29" w:name="_Toc199248645"/>
      <w:r>
        <w:t>Улучшение модели</w:t>
      </w:r>
      <w:bookmarkEnd w:id="29"/>
    </w:p>
    <w:p w14:paraId="069EBEC0" w14:textId="77777777" w:rsidR="003905AC" w:rsidRDefault="003905AC" w:rsidP="003905AC">
      <w:pPr>
        <w:pStyle w:val="22"/>
        <w:rPr>
          <w:lang w:eastAsia="en-US"/>
        </w:rPr>
      </w:pPr>
      <w:r>
        <w:rPr>
          <w:lang w:eastAsia="en-US"/>
        </w:rPr>
        <w:t xml:space="preserve">Модели было добавлен слой и увеличено количество нейронов, произведено сглаживание, регуляризация </w:t>
      </w:r>
      <w:r>
        <w:rPr>
          <w:lang w:val="en-US" w:eastAsia="en-US"/>
        </w:rPr>
        <w:t>l</w:t>
      </w:r>
      <w:r w:rsidRPr="003905AC">
        <w:rPr>
          <w:lang w:eastAsia="en-US"/>
        </w:rPr>
        <w:t xml:space="preserve">2, </w:t>
      </w:r>
      <w:r>
        <w:rPr>
          <w:lang w:eastAsia="en-US"/>
        </w:rPr>
        <w:t>добавлено количество эпох</w:t>
      </w:r>
      <w:r w:rsidR="00C37959">
        <w:rPr>
          <w:lang w:eastAsia="en-US"/>
        </w:rPr>
        <w:t>.</w:t>
      </w:r>
    </w:p>
    <w:p w14:paraId="13087231" w14:textId="54AAEC7B" w:rsidR="00C37959" w:rsidRPr="00435850" w:rsidRDefault="00C37959" w:rsidP="003905AC">
      <w:pPr>
        <w:pStyle w:val="22"/>
        <w:rPr>
          <w:lang w:eastAsia="en-US"/>
        </w:rPr>
      </w:pPr>
      <w:r>
        <w:rPr>
          <w:lang w:eastAsia="en-US"/>
        </w:rPr>
        <w:t>Было произведено разделение выборки на обучающую и тестову</w:t>
      </w:r>
      <w:r w:rsidR="00435850">
        <w:rPr>
          <w:lang w:eastAsia="en-US"/>
        </w:rPr>
        <w:t>ю, проведена кросс-валидация</w:t>
      </w:r>
      <w:r>
        <w:rPr>
          <w:lang w:eastAsia="en-US"/>
        </w:rPr>
        <w:t xml:space="preserve">. </w:t>
      </w:r>
    </w:p>
    <w:p w14:paraId="5AFEBEEF" w14:textId="2DBED85C" w:rsidR="00435850" w:rsidRDefault="00435850" w:rsidP="00435850">
      <w:pPr>
        <w:pStyle w:val="22"/>
        <w:ind w:firstLine="0"/>
        <w:rPr>
          <w:lang w:val="en-US" w:eastAsia="en-US"/>
        </w:rPr>
      </w:pPr>
      <w:r>
        <w:rPr>
          <w:lang w:eastAsia="en-US"/>
        </w:rPr>
        <w:t>Финальная</w:t>
      </w:r>
      <w:r w:rsidRPr="005374DE">
        <w:rPr>
          <w:lang w:val="en-US" w:eastAsia="en-US"/>
        </w:rPr>
        <w:t xml:space="preserve"> </w:t>
      </w:r>
      <w:r>
        <w:rPr>
          <w:lang w:eastAsia="en-US"/>
        </w:rPr>
        <w:t>версия</w:t>
      </w:r>
      <w:r w:rsidRPr="005374DE">
        <w:rPr>
          <w:lang w:val="en-US" w:eastAsia="en-US"/>
        </w:rPr>
        <w:t xml:space="preserve"> </w:t>
      </w:r>
      <w:r>
        <w:rPr>
          <w:lang w:eastAsia="en-US"/>
        </w:rPr>
        <w:t>обучения</w:t>
      </w:r>
      <w:r w:rsidRPr="005374DE">
        <w:rPr>
          <w:lang w:val="en-US" w:eastAsia="en-US"/>
        </w:rPr>
        <w:t xml:space="preserve"> </w:t>
      </w:r>
      <w:r>
        <w:rPr>
          <w:lang w:eastAsia="en-US"/>
        </w:rPr>
        <w:t>модели</w:t>
      </w:r>
      <w:r>
        <w:rPr>
          <w:lang w:val="en-US" w:eastAsia="en-US"/>
        </w:rPr>
        <w:t>:</w:t>
      </w:r>
    </w:p>
    <w:p w14:paraId="79D249D1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from keras.callbacks import EarlyStopping, LearningRateScheduler, ReduceLROnPlateau</w:t>
      </w:r>
    </w:p>
    <w:p w14:paraId="1366E00C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# </w:t>
      </w:r>
      <w:r w:rsidRPr="00435850">
        <w:t>Копируем</w:t>
      </w:r>
      <w:r w:rsidRPr="00435850">
        <w:rPr>
          <w:lang w:val="en-US"/>
        </w:rPr>
        <w:t xml:space="preserve"> </w:t>
      </w:r>
      <w:r w:rsidRPr="00435850">
        <w:t>исходный</w:t>
      </w:r>
      <w:r w:rsidRPr="00435850">
        <w:rPr>
          <w:lang w:val="en-US"/>
        </w:rPr>
        <w:t xml:space="preserve"> DataFrame</w:t>
      </w:r>
    </w:p>
    <w:p w14:paraId="6CADEF6B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testdf = new_df.copy()</w:t>
      </w:r>
    </w:p>
    <w:p w14:paraId="67C6CB83" w14:textId="77777777" w:rsidR="00435850" w:rsidRPr="00435850" w:rsidRDefault="00435850" w:rsidP="00435850">
      <w:pPr>
        <w:pStyle w:val="6112"/>
        <w:rPr>
          <w:lang w:val="en-US"/>
        </w:rPr>
      </w:pPr>
    </w:p>
    <w:p w14:paraId="507A534E" w14:textId="77777777" w:rsidR="00435850" w:rsidRPr="00435850" w:rsidRDefault="00435850" w:rsidP="00435850">
      <w:pPr>
        <w:pStyle w:val="6112"/>
      </w:pPr>
      <w:r w:rsidRPr="00435850">
        <w:t># Проверяем, какие столбцы есть в DataFrame</w:t>
      </w:r>
    </w:p>
    <w:p w14:paraId="7FDAB4B1" w14:textId="77777777" w:rsidR="00435850" w:rsidRPr="00435850" w:rsidRDefault="00435850" w:rsidP="00435850">
      <w:pPr>
        <w:pStyle w:val="6112"/>
      </w:pPr>
      <w:r w:rsidRPr="00435850">
        <w:t>print("Доступные столбцы:", testdf.columns.tolist())</w:t>
      </w:r>
    </w:p>
    <w:p w14:paraId="0452F6F2" w14:textId="77777777" w:rsidR="00435850" w:rsidRPr="00435850" w:rsidRDefault="00435850" w:rsidP="00435850">
      <w:pPr>
        <w:pStyle w:val="6112"/>
      </w:pPr>
    </w:p>
    <w:p w14:paraId="7DD85323" w14:textId="77777777" w:rsidR="00435850" w:rsidRPr="00435850" w:rsidRDefault="00435850" w:rsidP="00435850">
      <w:pPr>
        <w:pStyle w:val="6112"/>
      </w:pPr>
      <w:r w:rsidRPr="00435850">
        <w:lastRenderedPageBreak/>
        <w:t># Удаляем только те столбцы, которые есть в DataFrame</w:t>
      </w:r>
    </w:p>
    <w:p w14:paraId="6EFA72E1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columns_to_drop = ['Survived', 'FareGroup', 'Fare', 'FamilySize', 'Title', 'IsAlone']</w:t>
      </w:r>
    </w:p>
    <w:p w14:paraId="191603AC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existing_columns = [col for col in columns_to_drop if col in testdf.columns]</w:t>
      </w:r>
    </w:p>
    <w:p w14:paraId="7C97A08B" w14:textId="77777777" w:rsidR="00435850" w:rsidRPr="00435850" w:rsidRDefault="00435850" w:rsidP="00435850">
      <w:pPr>
        <w:pStyle w:val="6112"/>
        <w:rPr>
          <w:lang w:val="en-US"/>
        </w:rPr>
      </w:pPr>
    </w:p>
    <w:p w14:paraId="5FF6E423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x1 = testdf.drop(columns=existing_columns)</w:t>
      </w:r>
    </w:p>
    <w:p w14:paraId="1D9B056F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y1 = testdf['Survived']</w:t>
      </w:r>
    </w:p>
    <w:p w14:paraId="5F2C2A52" w14:textId="77777777" w:rsidR="00435850" w:rsidRPr="00435850" w:rsidRDefault="00435850" w:rsidP="00435850">
      <w:pPr>
        <w:pStyle w:val="6112"/>
        <w:rPr>
          <w:lang w:val="en-US"/>
        </w:rPr>
      </w:pPr>
    </w:p>
    <w:p w14:paraId="3C607211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# </w:t>
      </w:r>
      <w:r w:rsidRPr="00435850">
        <w:t>Подготовка</w:t>
      </w:r>
      <w:r w:rsidRPr="00435850">
        <w:rPr>
          <w:lang w:val="en-US"/>
        </w:rPr>
        <w:t xml:space="preserve"> </w:t>
      </w:r>
      <w:r w:rsidRPr="00435850">
        <w:t>данных</w:t>
      </w:r>
    </w:p>
    <w:p w14:paraId="5B04CDB1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X = x1.values</w:t>
      </w:r>
    </w:p>
    <w:p w14:paraId="6253DF22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y = y1.values</w:t>
      </w:r>
    </w:p>
    <w:p w14:paraId="46A40167" w14:textId="77777777" w:rsidR="00435850" w:rsidRPr="00435850" w:rsidRDefault="00435850" w:rsidP="00435850">
      <w:pPr>
        <w:pStyle w:val="6112"/>
        <w:rPr>
          <w:lang w:val="en-US"/>
        </w:rPr>
      </w:pPr>
    </w:p>
    <w:p w14:paraId="1CD6B565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# </w:t>
      </w:r>
      <w:r w:rsidRPr="00435850">
        <w:t>Настройка</w:t>
      </w:r>
      <w:r w:rsidRPr="00435850">
        <w:rPr>
          <w:lang w:val="en-US"/>
        </w:rPr>
        <w:t xml:space="preserve"> </w:t>
      </w:r>
      <w:r w:rsidRPr="00435850">
        <w:t>кросс</w:t>
      </w:r>
      <w:r w:rsidRPr="00435850">
        <w:rPr>
          <w:lang w:val="en-US"/>
        </w:rPr>
        <w:t>-</w:t>
      </w:r>
      <w:r w:rsidRPr="00435850">
        <w:t>валидации</w:t>
      </w:r>
    </w:p>
    <w:p w14:paraId="73F9A986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kf = KFold(n_splits=5, shuffle=True, random_state=42)</w:t>
      </w:r>
    </w:p>
    <w:p w14:paraId="4BE95E9C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accuracy_scores = []</w:t>
      </w:r>
    </w:p>
    <w:p w14:paraId="52DF53EC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histories = []</w:t>
      </w:r>
    </w:p>
    <w:p w14:paraId="5CA368FD" w14:textId="77777777" w:rsidR="00435850" w:rsidRPr="00435850" w:rsidRDefault="00435850" w:rsidP="00435850">
      <w:pPr>
        <w:pStyle w:val="6112"/>
        <w:rPr>
          <w:lang w:val="en-US"/>
        </w:rPr>
      </w:pPr>
    </w:p>
    <w:p w14:paraId="03FF8D1A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for fold, (train_idx, val_idx) in enumerate(kf.split(X)):</w:t>
      </w:r>
    </w:p>
    <w:p w14:paraId="7DD4D417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print(f"\n===== Fold {fold+1} =====")</w:t>
      </w:r>
    </w:p>
    <w:p w14:paraId="68D978A7" w14:textId="77777777" w:rsidR="00435850" w:rsidRPr="00435850" w:rsidRDefault="00435850" w:rsidP="00435850">
      <w:pPr>
        <w:pStyle w:val="6112"/>
        <w:rPr>
          <w:lang w:val="en-US"/>
        </w:rPr>
      </w:pPr>
    </w:p>
    <w:p w14:paraId="79F69A12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    # </w:t>
      </w:r>
      <w:r w:rsidRPr="00435850">
        <w:t>Разделение</w:t>
      </w:r>
      <w:r w:rsidRPr="00435850">
        <w:rPr>
          <w:lang w:val="en-US"/>
        </w:rPr>
        <w:t xml:space="preserve"> </w:t>
      </w:r>
      <w:r w:rsidRPr="00435850">
        <w:t>на</w:t>
      </w:r>
      <w:r w:rsidRPr="00435850">
        <w:rPr>
          <w:lang w:val="en-US"/>
        </w:rPr>
        <w:t xml:space="preserve"> </w:t>
      </w:r>
      <w:r w:rsidRPr="00435850">
        <w:t>фолды</w:t>
      </w:r>
    </w:p>
    <w:p w14:paraId="0481AAF7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X_train_fold, X_val_fold = X[train_idx], X[val_idx]</w:t>
      </w:r>
    </w:p>
    <w:p w14:paraId="7D88741C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y_train_fold, y_val_fold = y[train_idx], y[val_idx]</w:t>
      </w:r>
    </w:p>
    <w:p w14:paraId="76DB40B8" w14:textId="77777777" w:rsidR="00435850" w:rsidRPr="00435850" w:rsidRDefault="00435850" w:rsidP="00435850">
      <w:pPr>
        <w:pStyle w:val="6112"/>
        <w:rPr>
          <w:lang w:val="en-US"/>
        </w:rPr>
      </w:pPr>
    </w:p>
    <w:p w14:paraId="544EB812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    # </w:t>
      </w:r>
      <w:r w:rsidRPr="00435850">
        <w:t>Стандартизация</w:t>
      </w:r>
    </w:p>
    <w:p w14:paraId="6AF873A9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scaler = StandardScaler()</w:t>
      </w:r>
    </w:p>
    <w:p w14:paraId="587A1487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X_train_fold = scaler.fit_transform(X_train_fold)</w:t>
      </w:r>
    </w:p>
    <w:p w14:paraId="5E725BE1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X_val_fold = scaler.transform(X_val_fold)</w:t>
      </w:r>
    </w:p>
    <w:p w14:paraId="643BA299" w14:textId="77777777" w:rsidR="00435850" w:rsidRPr="00435850" w:rsidRDefault="00435850" w:rsidP="00435850">
      <w:pPr>
        <w:pStyle w:val="6112"/>
        <w:rPr>
          <w:lang w:val="en-US"/>
        </w:rPr>
      </w:pPr>
    </w:p>
    <w:p w14:paraId="5ED9BBF2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    # </w:t>
      </w:r>
      <w:r w:rsidRPr="00435850">
        <w:t>Создание</w:t>
      </w:r>
      <w:r w:rsidRPr="00435850">
        <w:rPr>
          <w:lang w:val="en-US"/>
        </w:rPr>
        <w:t xml:space="preserve"> </w:t>
      </w:r>
      <w:r w:rsidRPr="00435850">
        <w:t>модели</w:t>
      </w:r>
    </w:p>
    <w:p w14:paraId="620C1020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 = Sequential()</w:t>
      </w:r>
    </w:p>
    <w:p w14:paraId="03D373F8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model.add(Dense(128, activation='leaky_relu', input_shape=(X_train_fold.shape[1],), kernel_regularizer=l2(0.001)))</w:t>
      </w:r>
    </w:p>
    <w:p w14:paraId="6214AA7D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lastRenderedPageBreak/>
        <w:t>    model.add(Dropout(0.2))</w:t>
      </w:r>
    </w:p>
    <w:p w14:paraId="4DDD5C7E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model.add(Dense(64, activation='leaky_relu', kernel_regularizer=l2(0.01)))</w:t>
      </w:r>
    </w:p>
    <w:p w14:paraId="40323ADF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model.add(Dropout(0.2))</w:t>
      </w:r>
    </w:p>
    <w:p w14:paraId="62094278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model.add(Dense(32, activation='leaky_relu', kernel_regularizer=l2(0.05)))</w:t>
      </w:r>
    </w:p>
    <w:p w14:paraId="1847DE0C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model.add(Dropout(0.2))</w:t>
      </w:r>
    </w:p>
    <w:p w14:paraId="181E2DC8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model.add(Dense(1, activation='sigmoid'))</w:t>
      </w:r>
    </w:p>
    <w:p w14:paraId="58CF06B4" w14:textId="77777777" w:rsidR="00435850" w:rsidRPr="00435850" w:rsidRDefault="00435850" w:rsidP="00435850">
      <w:pPr>
        <w:pStyle w:val="6112"/>
        <w:rPr>
          <w:lang w:val="en-US"/>
        </w:rPr>
      </w:pPr>
    </w:p>
    <w:p w14:paraId="1941184F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model.compile(optimizer=Adam(learning_rate=0.001), loss='binary_crossentropy', metrics=['accuracy'])</w:t>
      </w:r>
    </w:p>
    <w:p w14:paraId="714E5E45" w14:textId="77777777" w:rsidR="00435850" w:rsidRPr="00435850" w:rsidRDefault="00435850" w:rsidP="00435850">
      <w:pPr>
        <w:pStyle w:val="6112"/>
        <w:rPr>
          <w:lang w:val="en-US"/>
        </w:rPr>
      </w:pPr>
    </w:p>
    <w:p w14:paraId="66837985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callbacks = [</w:t>
      </w:r>
    </w:p>
    <w:p w14:paraId="5CD9D847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    EarlyStopping(patience=5, restore_best_weights=True),</w:t>
      </w:r>
    </w:p>
    <w:p w14:paraId="2C4B0A63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    ReduceLROnPlateau(factor=0.1, patience=3)</w:t>
      </w:r>
    </w:p>
    <w:p w14:paraId="55DA55B3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]</w:t>
      </w:r>
    </w:p>
    <w:p w14:paraId="341696C9" w14:textId="77777777" w:rsidR="00435850" w:rsidRPr="00435850" w:rsidRDefault="00435850" w:rsidP="00435850">
      <w:pPr>
        <w:pStyle w:val="6112"/>
        <w:rPr>
          <w:lang w:val="en-US"/>
        </w:rPr>
      </w:pPr>
    </w:p>
    <w:p w14:paraId="61A35FEE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    # </w:t>
      </w:r>
      <w:r w:rsidRPr="00435850">
        <w:t>Обучение</w:t>
      </w:r>
    </w:p>
    <w:p w14:paraId="53A40F2B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history = model.fit(X_train_fold, y_train_fold, epochs=200, batch_size=100,</w:t>
      </w:r>
    </w:p>
    <w:p w14:paraId="57E6B910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                    validation_data=(X_val_fold, y_val_fold), callbacks=callbacks, verbose=0)</w:t>
      </w:r>
    </w:p>
    <w:p w14:paraId="49568FDA" w14:textId="77777777" w:rsidR="00435850" w:rsidRPr="00435850" w:rsidRDefault="00435850" w:rsidP="00435850">
      <w:pPr>
        <w:pStyle w:val="6112"/>
        <w:rPr>
          <w:lang w:val="en-US"/>
        </w:rPr>
      </w:pPr>
    </w:p>
    <w:p w14:paraId="18D96D66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    # </w:t>
      </w:r>
      <w:r w:rsidRPr="00435850">
        <w:t>Оценка</w:t>
      </w:r>
    </w:p>
    <w:p w14:paraId="6846954E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val_preds = (model.predict(X_val_fold) &gt; 0.5).astype(int)</w:t>
      </w:r>
    </w:p>
    <w:p w14:paraId="76DAB477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val_accuracy = np.mean(val_preds.flatten() == y_val_fold)</w:t>
      </w:r>
    </w:p>
    <w:p w14:paraId="3F4A1EFC" w14:textId="77777777" w:rsidR="00435850" w:rsidRPr="00435850" w:rsidRDefault="00435850" w:rsidP="00435850">
      <w:pPr>
        <w:pStyle w:val="6112"/>
        <w:rPr>
          <w:lang w:val="en-US"/>
        </w:rPr>
      </w:pPr>
    </w:p>
    <w:p w14:paraId="199376CD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accuracy_scores.append(val_accuracy)</w:t>
      </w:r>
    </w:p>
    <w:p w14:paraId="4941545D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histories.append((history, model, scaler))</w:t>
      </w:r>
    </w:p>
    <w:p w14:paraId="6A4E4EF8" w14:textId="77777777" w:rsidR="00435850" w:rsidRPr="00435850" w:rsidRDefault="00435850" w:rsidP="00435850">
      <w:pPr>
        <w:pStyle w:val="6112"/>
        <w:rPr>
          <w:lang w:val="en-US"/>
        </w:rPr>
      </w:pPr>
    </w:p>
    <w:p w14:paraId="59388278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    # </w:t>
      </w:r>
      <w:r w:rsidRPr="00435850">
        <w:t>Метрики</w:t>
      </w:r>
    </w:p>
    <w:p w14:paraId="67F21187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print("Accuracy:", round(val_accuracy, 4))</w:t>
      </w:r>
    </w:p>
    <w:p w14:paraId="4C976360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print("Classification Report:")</w:t>
      </w:r>
    </w:p>
    <w:p w14:paraId="66CC32F6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print(classification_report(y_val_fold, val_preds,</w:t>
      </w:r>
    </w:p>
    <w:p w14:paraId="42CC0672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lastRenderedPageBreak/>
        <w:t>                                target_names=['</w:t>
      </w:r>
      <w:r w:rsidRPr="00435850">
        <w:t>Погиб</w:t>
      </w:r>
      <w:r w:rsidRPr="00435850">
        <w:rPr>
          <w:lang w:val="en-US"/>
        </w:rPr>
        <w:t>', '</w:t>
      </w:r>
      <w:r w:rsidRPr="00435850">
        <w:t>Выжил</w:t>
      </w:r>
      <w:r w:rsidRPr="00435850">
        <w:rPr>
          <w:lang w:val="en-US"/>
        </w:rPr>
        <w:t>'], digits=2))</w:t>
      </w:r>
    </w:p>
    <w:p w14:paraId="28201FA7" w14:textId="77777777" w:rsidR="00435850" w:rsidRPr="00435850" w:rsidRDefault="00435850" w:rsidP="00435850">
      <w:pPr>
        <w:pStyle w:val="6112"/>
        <w:rPr>
          <w:lang w:val="en-US"/>
        </w:rPr>
      </w:pPr>
    </w:p>
    <w:p w14:paraId="736B1425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# </w:t>
      </w:r>
      <w:r w:rsidRPr="00435850">
        <w:t>Определяем</w:t>
      </w:r>
      <w:r w:rsidRPr="00435850">
        <w:rPr>
          <w:lang w:val="en-US"/>
        </w:rPr>
        <w:t xml:space="preserve"> </w:t>
      </w:r>
      <w:r w:rsidRPr="00435850">
        <w:t>лучший</w:t>
      </w:r>
      <w:r w:rsidRPr="00435850">
        <w:rPr>
          <w:lang w:val="en-US"/>
        </w:rPr>
        <w:t xml:space="preserve"> </w:t>
      </w:r>
      <w:r w:rsidRPr="00435850">
        <w:t>фолд</w:t>
      </w:r>
    </w:p>
    <w:p w14:paraId="6DF0BE68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best_index = np.argmax(accuracy_scores)</w:t>
      </w:r>
    </w:p>
    <w:p w14:paraId="47C59C6F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best_history, best_model, best_scaler = histories[best_index]</w:t>
      </w:r>
    </w:p>
    <w:p w14:paraId="030F2386" w14:textId="77777777" w:rsidR="00435850" w:rsidRPr="00435850" w:rsidRDefault="00435850" w:rsidP="00435850">
      <w:pPr>
        <w:pStyle w:val="6112"/>
        <w:rPr>
          <w:lang w:val="en-US"/>
        </w:rPr>
      </w:pPr>
    </w:p>
    <w:p w14:paraId="76D26CF2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print(f"\n===== </w:t>
      </w:r>
      <w:r w:rsidRPr="00435850">
        <w:t>Лучший</w:t>
      </w:r>
      <w:r w:rsidRPr="00435850">
        <w:rPr>
          <w:lang w:val="en-US"/>
        </w:rPr>
        <w:t xml:space="preserve"> </w:t>
      </w:r>
      <w:r w:rsidRPr="00435850">
        <w:t>фолд</w:t>
      </w:r>
      <w:r w:rsidRPr="00435850">
        <w:rPr>
          <w:lang w:val="en-US"/>
        </w:rPr>
        <w:t xml:space="preserve">: Fold {best_index+1} </w:t>
      </w:r>
      <w:r w:rsidRPr="00435850">
        <w:t>с</w:t>
      </w:r>
      <w:r w:rsidRPr="00435850">
        <w:rPr>
          <w:lang w:val="en-US"/>
        </w:rPr>
        <w:t xml:space="preserve"> </w:t>
      </w:r>
      <w:r w:rsidRPr="00435850">
        <w:t>точностью</w:t>
      </w:r>
      <w:r w:rsidRPr="00435850">
        <w:rPr>
          <w:lang w:val="en-US"/>
        </w:rPr>
        <w:t xml:space="preserve"> {accuracy_scores[best_index]:.4f} =====")</w:t>
      </w:r>
    </w:p>
    <w:p w14:paraId="01AA72A3" w14:textId="77777777" w:rsidR="00435850" w:rsidRPr="00435850" w:rsidRDefault="00435850" w:rsidP="00435850">
      <w:pPr>
        <w:pStyle w:val="6112"/>
        <w:rPr>
          <w:lang w:val="en-US"/>
        </w:rPr>
      </w:pPr>
    </w:p>
    <w:p w14:paraId="02FC7EDB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# </w:t>
      </w:r>
      <w:r w:rsidRPr="00435850">
        <w:t>Финальная</w:t>
      </w:r>
      <w:r w:rsidRPr="00435850">
        <w:rPr>
          <w:lang w:val="en-US"/>
        </w:rPr>
        <w:t xml:space="preserve"> </w:t>
      </w:r>
      <w:r w:rsidRPr="00435850">
        <w:t>проверка</w:t>
      </w:r>
      <w:r w:rsidRPr="00435850">
        <w:rPr>
          <w:lang w:val="en-US"/>
        </w:rPr>
        <w:t xml:space="preserve"> </w:t>
      </w:r>
      <w:r w:rsidRPr="00435850">
        <w:t>на</w:t>
      </w:r>
      <w:r w:rsidRPr="00435850">
        <w:rPr>
          <w:lang w:val="en-US"/>
        </w:rPr>
        <w:t xml:space="preserve"> </w:t>
      </w:r>
      <w:r w:rsidRPr="00435850">
        <w:t>тестовой</w:t>
      </w:r>
      <w:r w:rsidRPr="00435850">
        <w:rPr>
          <w:lang w:val="en-US"/>
        </w:rPr>
        <w:t xml:space="preserve"> </w:t>
      </w:r>
      <w:r w:rsidRPr="00435850">
        <w:t>выборке</w:t>
      </w:r>
    </w:p>
    <w:p w14:paraId="2B9B4E69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X_train, X_test, y_train, y_test = train_test_split(X, y, test_size=0.2, random_state=42)</w:t>
      </w:r>
    </w:p>
    <w:p w14:paraId="001BDB20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X_train_scaled = best_scaler.fit_transform(X_train)</w:t>
      </w:r>
    </w:p>
    <w:p w14:paraId="47B20350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X_test_scaled = best_scaler.transform(X_test)</w:t>
      </w:r>
    </w:p>
    <w:p w14:paraId="1335DFBF" w14:textId="77777777" w:rsidR="00435850" w:rsidRPr="00435850" w:rsidRDefault="00435850" w:rsidP="00435850">
      <w:pPr>
        <w:pStyle w:val="6112"/>
        <w:rPr>
          <w:lang w:val="en-US"/>
        </w:rPr>
      </w:pPr>
    </w:p>
    <w:p w14:paraId="14D54F6C" w14:textId="77777777" w:rsidR="00435850" w:rsidRPr="00435850" w:rsidRDefault="00435850" w:rsidP="00435850">
      <w:pPr>
        <w:pStyle w:val="6112"/>
      </w:pPr>
      <w:r w:rsidRPr="00435850">
        <w:t># Переобучаем лучшую модель на полном обучающем наборе</w:t>
      </w:r>
    </w:p>
    <w:p w14:paraId="56549C14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best_model.fit(X_train_scaled, y_train, epochs=200, batch_size=100,</w:t>
      </w:r>
    </w:p>
    <w:p w14:paraId="06F48DCD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           validation_split=0.2, callbacks=callbacks, verbose=0)</w:t>
      </w:r>
    </w:p>
    <w:p w14:paraId="6EF09F7A" w14:textId="77777777" w:rsidR="00435850" w:rsidRPr="00435850" w:rsidRDefault="00435850" w:rsidP="00435850">
      <w:pPr>
        <w:pStyle w:val="6112"/>
        <w:rPr>
          <w:lang w:val="en-US"/>
        </w:rPr>
      </w:pPr>
    </w:p>
    <w:p w14:paraId="2022F964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# </w:t>
      </w:r>
      <w:r w:rsidRPr="00435850">
        <w:t>Предсказания</w:t>
      </w:r>
    </w:p>
    <w:p w14:paraId="78C644B8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y_pred_test = (best_model.predict(X_test_scaled) &gt; 0.5).astype(int)</w:t>
      </w:r>
    </w:p>
    <w:p w14:paraId="69474D6A" w14:textId="77777777" w:rsidR="00435850" w:rsidRPr="00435850" w:rsidRDefault="00435850" w:rsidP="00435850">
      <w:pPr>
        <w:pStyle w:val="6112"/>
        <w:rPr>
          <w:lang w:val="en-US"/>
        </w:rPr>
      </w:pPr>
    </w:p>
    <w:p w14:paraId="6F71BE09" w14:textId="77777777" w:rsidR="00435850" w:rsidRPr="00435850" w:rsidRDefault="00435850" w:rsidP="00435850">
      <w:pPr>
        <w:pStyle w:val="6112"/>
      </w:pPr>
      <w:r w:rsidRPr="00435850">
        <w:t>print("\n===== Финальная оценка на тестовой выборке =====")</w:t>
      </w:r>
    </w:p>
    <w:p w14:paraId="79945A00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print("Accuracy:", round(val_accuracy, 4))</w:t>
      </w:r>
    </w:p>
    <w:p w14:paraId="4B4DA038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print("Classification Report:")</w:t>
      </w:r>
    </w:p>
    <w:p w14:paraId="7C0865AC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print(classification_report(y_test, y_pred_test,</w:t>
      </w:r>
    </w:p>
    <w:p w14:paraId="693175D0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                                target_names=['</w:t>
      </w:r>
      <w:r w:rsidRPr="00435850">
        <w:t>Погиб</w:t>
      </w:r>
      <w:r w:rsidRPr="00435850">
        <w:rPr>
          <w:lang w:val="en-US"/>
        </w:rPr>
        <w:t>', '</w:t>
      </w:r>
      <w:r w:rsidRPr="00435850">
        <w:t>Выжил</w:t>
      </w:r>
      <w:r w:rsidRPr="00435850">
        <w:rPr>
          <w:lang w:val="en-US"/>
        </w:rPr>
        <w:t>'], digits=2))</w:t>
      </w:r>
    </w:p>
    <w:p w14:paraId="29818FFE" w14:textId="77777777" w:rsidR="00435850" w:rsidRPr="00435850" w:rsidRDefault="00435850" w:rsidP="00435850">
      <w:pPr>
        <w:pStyle w:val="6112"/>
        <w:rPr>
          <w:lang w:val="en-US"/>
        </w:rPr>
      </w:pPr>
    </w:p>
    <w:p w14:paraId="6A7DDE89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 xml:space="preserve"># </w:t>
      </w:r>
      <w:r w:rsidRPr="00435850">
        <w:t>Матрица</w:t>
      </w:r>
      <w:r w:rsidRPr="00435850">
        <w:rPr>
          <w:lang w:val="en-US"/>
        </w:rPr>
        <w:t xml:space="preserve"> </w:t>
      </w:r>
      <w:r w:rsidRPr="00435850">
        <w:t>ошибок</w:t>
      </w:r>
    </w:p>
    <w:p w14:paraId="79CF10BF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cm = confusion_matrix(y_test, y_pred_test)</w:t>
      </w:r>
    </w:p>
    <w:p w14:paraId="17C26D92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lastRenderedPageBreak/>
        <w:t>plt.figure(figsize=(6, 4))</w:t>
      </w:r>
    </w:p>
    <w:p w14:paraId="18F22906" w14:textId="77777777" w:rsidR="00435850" w:rsidRPr="00435850" w:rsidRDefault="00435850" w:rsidP="00435850">
      <w:pPr>
        <w:pStyle w:val="6112"/>
        <w:rPr>
          <w:lang w:val="en-US"/>
        </w:rPr>
      </w:pPr>
      <w:r w:rsidRPr="00435850">
        <w:rPr>
          <w:lang w:val="en-US"/>
        </w:rPr>
        <w:t>sns.heatmap(cm, annot=True, fmt='d', cmap='magma',</w:t>
      </w:r>
    </w:p>
    <w:p w14:paraId="1D1C7A63" w14:textId="77777777" w:rsidR="00435850" w:rsidRPr="00435850" w:rsidRDefault="00435850" w:rsidP="00435850">
      <w:pPr>
        <w:pStyle w:val="6112"/>
      </w:pPr>
      <w:r w:rsidRPr="00435850">
        <w:rPr>
          <w:lang w:val="en-US"/>
        </w:rPr>
        <w:t xml:space="preserve">            </w:t>
      </w:r>
      <w:r w:rsidRPr="00435850">
        <w:t>xticklabels=['Предсказан погибшим', 'Предсказан выжившим'],</w:t>
      </w:r>
    </w:p>
    <w:p w14:paraId="688FEC13" w14:textId="77777777" w:rsidR="00435850" w:rsidRPr="00435850" w:rsidRDefault="00435850" w:rsidP="00435850">
      <w:pPr>
        <w:pStyle w:val="6112"/>
      </w:pPr>
      <w:r w:rsidRPr="00435850">
        <w:t>            yticklabels=['Фактически погиб', 'Фактически выжил'])</w:t>
      </w:r>
    </w:p>
    <w:p w14:paraId="74607302" w14:textId="77777777" w:rsidR="00435850" w:rsidRPr="00435850" w:rsidRDefault="00435850" w:rsidP="00435850">
      <w:pPr>
        <w:pStyle w:val="6112"/>
      </w:pPr>
      <w:r w:rsidRPr="00435850">
        <w:t>plt.xlabel('Предсказание')</w:t>
      </w:r>
    </w:p>
    <w:p w14:paraId="33291953" w14:textId="77777777" w:rsidR="00435850" w:rsidRPr="00435850" w:rsidRDefault="00435850" w:rsidP="00435850">
      <w:pPr>
        <w:pStyle w:val="6112"/>
      </w:pPr>
      <w:r w:rsidRPr="00435850">
        <w:t>plt.ylabel('Истина')</w:t>
      </w:r>
    </w:p>
    <w:p w14:paraId="4ABD59E5" w14:textId="77777777" w:rsidR="00435850" w:rsidRPr="00435850" w:rsidRDefault="00435850" w:rsidP="00435850">
      <w:pPr>
        <w:pStyle w:val="6112"/>
      </w:pPr>
      <w:r w:rsidRPr="00435850">
        <w:t>plt.title('Матрица ошибок лучшего фолда на тестовых данных')</w:t>
      </w:r>
    </w:p>
    <w:p w14:paraId="5D2E90BD" w14:textId="77777777" w:rsidR="00435850" w:rsidRPr="00435850" w:rsidRDefault="00435850" w:rsidP="00435850">
      <w:pPr>
        <w:pStyle w:val="6112"/>
      </w:pPr>
      <w:r w:rsidRPr="00435850">
        <w:t>plt.show()</w:t>
      </w:r>
    </w:p>
    <w:p w14:paraId="46117C3F" w14:textId="77777777" w:rsidR="00C37959" w:rsidRDefault="00C37959" w:rsidP="00EC21C4">
      <w:pPr>
        <w:pStyle w:val="14"/>
      </w:pPr>
      <w:bookmarkStart w:id="30" w:name="_Toc199248646"/>
      <w:r>
        <w:t>Вывод</w:t>
      </w:r>
      <w:bookmarkEnd w:id="30"/>
    </w:p>
    <w:p w14:paraId="27D84A70" w14:textId="40CC11DE" w:rsidR="009159CA" w:rsidRDefault="00C37959" w:rsidP="009159CA">
      <w:pPr>
        <w:pStyle w:val="22"/>
        <w:rPr>
          <w:lang w:eastAsia="en-US"/>
        </w:rPr>
      </w:pPr>
      <w:r>
        <w:rPr>
          <w:lang w:eastAsia="en-US"/>
        </w:rPr>
        <w:t xml:space="preserve">Получилась модель, которая </w:t>
      </w:r>
      <w:r w:rsidR="00EC21C4">
        <w:rPr>
          <w:lang w:eastAsia="en-US"/>
        </w:rPr>
        <w:t>предсказала следующее:</w:t>
      </w:r>
    </w:p>
    <w:p w14:paraId="04911F44" w14:textId="77777777" w:rsidR="00EC21C4" w:rsidRPr="00EC21C4" w:rsidRDefault="00EC21C4" w:rsidP="00EC21C4">
      <w:pPr>
        <w:pStyle w:val="22"/>
      </w:pPr>
      <w:r w:rsidRPr="00EC21C4">
        <w:t>TN (True Negative) = 93 — модель верно предсказала погибших.</w:t>
      </w:r>
    </w:p>
    <w:p w14:paraId="4E691A5E" w14:textId="77777777" w:rsidR="00EC21C4" w:rsidRPr="00EC21C4" w:rsidRDefault="00EC21C4" w:rsidP="00EC21C4">
      <w:pPr>
        <w:pStyle w:val="22"/>
      </w:pPr>
      <w:r w:rsidRPr="00EC21C4">
        <w:t>FP (False Positive) = 11 — модель ошибочно предсказала выживших (на самом деле погибли).</w:t>
      </w:r>
    </w:p>
    <w:p w14:paraId="31255780" w14:textId="77777777" w:rsidR="00EC21C4" w:rsidRPr="00EC21C4" w:rsidRDefault="00EC21C4" w:rsidP="00EC21C4">
      <w:pPr>
        <w:pStyle w:val="22"/>
      </w:pPr>
      <w:r w:rsidRPr="00EC21C4">
        <w:t>FN (False Negative) = 17 — модель ошибочно предсказала погибших (на самом деле выжили).</w:t>
      </w:r>
    </w:p>
    <w:p w14:paraId="009A8AB1" w14:textId="77777777" w:rsidR="00EC21C4" w:rsidRPr="00EC21C4" w:rsidRDefault="00EC21C4" w:rsidP="00EC21C4">
      <w:pPr>
        <w:pStyle w:val="22"/>
      </w:pPr>
      <w:r w:rsidRPr="00EC21C4">
        <w:t>TP (True Positive) = 58 — модель верно предсказала выживших.</w:t>
      </w:r>
    </w:p>
    <w:p w14:paraId="43C75CD3" w14:textId="77777777" w:rsidR="00EC21C4" w:rsidRPr="00EC21C4" w:rsidRDefault="00EC21C4" w:rsidP="00EC21C4">
      <w:pPr>
        <w:pStyle w:val="22"/>
      </w:pPr>
      <w:r w:rsidRPr="00EC21C4">
        <w:t>Лучший фолд: Fold 3 с точностью 0.8596, его Accuracy на тестовых данных: 0.8371</w:t>
      </w:r>
    </w:p>
    <w:p w14:paraId="0BF82221" w14:textId="5C322A96" w:rsidR="00EC21C4" w:rsidRDefault="00EC21C4" w:rsidP="009159CA">
      <w:pPr>
        <w:pStyle w:val="22"/>
        <w:rPr>
          <w:lang w:eastAsia="en-US"/>
        </w:rPr>
      </w:pPr>
      <w:r>
        <w:rPr>
          <w:lang w:eastAsia="en-US"/>
        </w:rPr>
        <w:t>Данные выводы были сделаны, опираясь на матрицу ошибок:</w:t>
      </w:r>
    </w:p>
    <w:p w14:paraId="7B63E32A" w14:textId="61206C56" w:rsidR="00EC21C4" w:rsidRDefault="00EC21C4" w:rsidP="009159CA">
      <w:pPr>
        <w:pStyle w:val="22"/>
        <w:rPr>
          <w:lang w:eastAsia="en-US"/>
        </w:rPr>
      </w:pPr>
      <w:r w:rsidRPr="00EC21C4">
        <w:rPr>
          <w:noProof/>
          <w:lang w:eastAsia="en-US"/>
        </w:rPr>
        <w:lastRenderedPageBreak/>
        <w:drawing>
          <wp:inline distT="0" distB="0" distL="0" distR="0" wp14:anchorId="33E8FB7B" wp14:editId="686C74D3">
            <wp:extent cx="4942994" cy="3829050"/>
            <wp:effectExtent l="0" t="0" r="0" b="0"/>
            <wp:docPr id="1794921073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21073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08" cy="38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B9A0" w14:textId="49A69449" w:rsidR="00EC21C4" w:rsidRPr="00EC21C4" w:rsidRDefault="00EC21C4" w:rsidP="00EC21C4">
      <w:pPr>
        <w:pStyle w:val="22"/>
        <w:jc w:val="center"/>
        <w:rPr>
          <w:sz w:val="24"/>
          <w:szCs w:val="24"/>
          <w:lang w:eastAsia="en-US"/>
        </w:rPr>
      </w:pPr>
      <w:r w:rsidRPr="00EC21C4">
        <w:rPr>
          <w:sz w:val="24"/>
          <w:szCs w:val="24"/>
          <w:lang w:eastAsia="en-US"/>
        </w:rPr>
        <w:t>Рис. 5</w:t>
      </w:r>
      <w:r w:rsidR="00115769">
        <w:rPr>
          <w:sz w:val="24"/>
          <w:szCs w:val="24"/>
          <w:lang w:eastAsia="en-US"/>
        </w:rPr>
        <w:t xml:space="preserve"> -</w:t>
      </w:r>
      <w:r w:rsidRPr="00EC21C4">
        <w:rPr>
          <w:sz w:val="24"/>
          <w:szCs w:val="24"/>
          <w:lang w:eastAsia="en-US"/>
        </w:rPr>
        <w:t xml:space="preserve"> Матрица ошибок лучшего фолда на тестовых данных</w:t>
      </w:r>
    </w:p>
    <w:p w14:paraId="2FAC8474" w14:textId="77777777" w:rsidR="009159CA" w:rsidRDefault="009159CA" w:rsidP="00EC21C4">
      <w:pPr>
        <w:pStyle w:val="13"/>
      </w:pPr>
      <w:bookmarkStart w:id="31" w:name="_Toc199248647"/>
      <w:r>
        <w:t>Работа «</w:t>
      </w:r>
      <w:r w:rsidRPr="00EC21C4">
        <w:t>Spotify</w:t>
      </w:r>
      <w:r>
        <w:t>»</w:t>
      </w:r>
      <w:bookmarkEnd w:id="31"/>
    </w:p>
    <w:p w14:paraId="7C38A05C" w14:textId="348EDDD6" w:rsidR="00BC7C76" w:rsidRDefault="00EC21C4" w:rsidP="00BC7C76">
      <w:pPr>
        <w:pStyle w:val="14"/>
      </w:pPr>
      <w:bookmarkStart w:id="32" w:name="_Toc199248648"/>
      <w:r>
        <w:t>Импорт библиотек</w:t>
      </w:r>
      <w:bookmarkEnd w:id="32"/>
    </w:p>
    <w:p w14:paraId="0E1757DE" w14:textId="6AA905FC" w:rsidR="00283494" w:rsidRDefault="00283494" w:rsidP="00283494">
      <w:pPr>
        <w:pStyle w:val="22"/>
        <w:rPr>
          <w:lang w:eastAsia="en-US"/>
        </w:rPr>
      </w:pPr>
      <w:r>
        <w:rPr>
          <w:lang w:eastAsia="en-US"/>
        </w:rPr>
        <w:t>Было использовано множество библиотек, которое описано ниже.</w:t>
      </w:r>
    </w:p>
    <w:p w14:paraId="3092A196" w14:textId="3AE73F77" w:rsidR="00283494" w:rsidRDefault="00283494" w:rsidP="00283494">
      <w:pPr>
        <w:pStyle w:val="22"/>
        <w:rPr>
          <w:lang w:eastAsia="en-US"/>
        </w:rPr>
      </w:pPr>
      <w:r>
        <w:rPr>
          <w:lang w:eastAsia="en-US"/>
        </w:rPr>
        <w:t>Библиотеки для обработки и анализа данных:</w:t>
      </w:r>
    </w:p>
    <w:p w14:paraId="044DCB57" w14:textId="56217F4E" w:rsidR="00283494" w:rsidRDefault="00283494" w:rsidP="00272FDC">
      <w:pPr>
        <w:pStyle w:val="22"/>
        <w:numPr>
          <w:ilvl w:val="0"/>
          <w:numId w:val="39"/>
        </w:numPr>
        <w:rPr>
          <w:lang w:eastAsia="en-US"/>
        </w:rPr>
      </w:pPr>
      <w:r>
        <w:rPr>
          <w:lang w:eastAsia="en-US"/>
        </w:rPr>
        <w:t>Pandas - для загрузки и обработки музыкальных характеристик (длительность, громкость, темп, жанр, год выпуска и др.)</w:t>
      </w:r>
    </w:p>
    <w:p w14:paraId="377E85E6" w14:textId="3587CE17" w:rsidR="00283494" w:rsidRDefault="00283494" w:rsidP="00272FDC">
      <w:pPr>
        <w:pStyle w:val="22"/>
        <w:numPr>
          <w:ilvl w:val="0"/>
          <w:numId w:val="39"/>
        </w:numPr>
        <w:rPr>
          <w:lang w:eastAsia="en-US"/>
        </w:rPr>
      </w:pPr>
      <w:r>
        <w:rPr>
          <w:lang w:eastAsia="en-US"/>
        </w:rPr>
        <w:t>NumPy - для численных операций с аудио-признаками и преобразований данных</w:t>
      </w:r>
    </w:p>
    <w:p w14:paraId="0BE3925D" w14:textId="77777777" w:rsidR="00283494" w:rsidRDefault="00283494" w:rsidP="00283494">
      <w:pPr>
        <w:pStyle w:val="22"/>
        <w:rPr>
          <w:lang w:eastAsia="en-US"/>
        </w:rPr>
      </w:pPr>
    </w:p>
    <w:p w14:paraId="3472AA0A" w14:textId="2CED2986" w:rsidR="00283494" w:rsidRDefault="00283494" w:rsidP="00283494">
      <w:pPr>
        <w:pStyle w:val="22"/>
        <w:rPr>
          <w:lang w:eastAsia="en-US"/>
        </w:rPr>
      </w:pPr>
      <w:r>
        <w:rPr>
          <w:lang w:eastAsia="en-US"/>
        </w:rPr>
        <w:t>Инструменты визуализации:</w:t>
      </w:r>
    </w:p>
    <w:p w14:paraId="026C7BEA" w14:textId="3280F4EB" w:rsidR="00283494" w:rsidRDefault="00283494" w:rsidP="00283494">
      <w:pPr>
        <w:pStyle w:val="22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 xml:space="preserve">Matplotlib и Seaborn </w:t>
      </w:r>
    </w:p>
    <w:p w14:paraId="331F1D26" w14:textId="12B9F158" w:rsidR="00283494" w:rsidRDefault="00283494" w:rsidP="00283494">
      <w:pPr>
        <w:pStyle w:val="22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>Библиотеки машинного обучения:</w:t>
      </w:r>
    </w:p>
    <w:p w14:paraId="4BAE0535" w14:textId="77777777" w:rsidR="00283494" w:rsidRDefault="00283494" w:rsidP="00272FDC">
      <w:pPr>
        <w:pStyle w:val="22"/>
        <w:ind w:left="360"/>
        <w:rPr>
          <w:lang w:eastAsia="en-US"/>
        </w:rPr>
      </w:pPr>
      <w:r>
        <w:rPr>
          <w:lang w:eastAsia="en-US"/>
        </w:rPr>
        <w:t>- Scikit-Learn - для:</w:t>
      </w:r>
    </w:p>
    <w:p w14:paraId="6E0AAA40" w14:textId="74F7B610" w:rsidR="00283494" w:rsidRDefault="00283494" w:rsidP="00283494">
      <w:pPr>
        <w:pStyle w:val="22"/>
        <w:numPr>
          <w:ilvl w:val="1"/>
          <w:numId w:val="36"/>
        </w:numPr>
        <w:rPr>
          <w:lang w:eastAsia="en-US"/>
        </w:rPr>
      </w:pPr>
      <w:r>
        <w:rPr>
          <w:lang w:eastAsia="en-US"/>
        </w:rPr>
        <w:t>предобработки данных (нормализация признаков, кодирование категориальных переменных)</w:t>
      </w:r>
    </w:p>
    <w:p w14:paraId="2A325DF3" w14:textId="4350D101" w:rsidR="00283494" w:rsidRDefault="00283494" w:rsidP="00283494">
      <w:pPr>
        <w:pStyle w:val="22"/>
        <w:numPr>
          <w:ilvl w:val="1"/>
          <w:numId w:val="36"/>
        </w:numPr>
        <w:rPr>
          <w:lang w:eastAsia="en-US"/>
        </w:rPr>
      </w:pPr>
      <w:r>
        <w:rPr>
          <w:lang w:eastAsia="en-US"/>
        </w:rPr>
        <w:t>разделения на обучающую/валидационную/тестовую выборки</w:t>
      </w:r>
    </w:p>
    <w:p w14:paraId="694B0120" w14:textId="4F8EE112" w:rsidR="00283494" w:rsidRDefault="00283494" w:rsidP="00283494">
      <w:pPr>
        <w:pStyle w:val="22"/>
        <w:numPr>
          <w:ilvl w:val="1"/>
          <w:numId w:val="36"/>
        </w:numPr>
        <w:rPr>
          <w:lang w:eastAsia="en-US"/>
        </w:rPr>
      </w:pPr>
      <w:r>
        <w:rPr>
          <w:lang w:eastAsia="en-US"/>
        </w:rPr>
        <w:lastRenderedPageBreak/>
        <w:t>обучения классических моделей регрессии (линейная регрессия, случайный лес, градиентный бустинг)</w:t>
      </w:r>
    </w:p>
    <w:p w14:paraId="7D771E42" w14:textId="13FC9B93" w:rsidR="00283494" w:rsidRDefault="00283494" w:rsidP="00283494">
      <w:pPr>
        <w:pStyle w:val="22"/>
        <w:numPr>
          <w:ilvl w:val="1"/>
          <w:numId w:val="36"/>
        </w:numPr>
        <w:rPr>
          <w:lang w:eastAsia="en-US"/>
        </w:rPr>
      </w:pPr>
      <w:r>
        <w:rPr>
          <w:lang w:eastAsia="en-US"/>
        </w:rPr>
        <w:t>оценки качества моделей (MAE, RMSE, R²-score)</w:t>
      </w:r>
    </w:p>
    <w:p w14:paraId="5DD0D0EC" w14:textId="720A7B78" w:rsidR="00283494" w:rsidRDefault="00283494" w:rsidP="00283494">
      <w:pPr>
        <w:pStyle w:val="22"/>
        <w:numPr>
          <w:ilvl w:val="1"/>
          <w:numId w:val="36"/>
        </w:numPr>
        <w:rPr>
          <w:lang w:eastAsia="en-US"/>
        </w:rPr>
      </w:pPr>
      <w:r>
        <w:rPr>
          <w:lang w:eastAsia="en-US"/>
        </w:rPr>
        <w:t>кросс-валидации и подбора гиперпараметров</w:t>
      </w:r>
    </w:p>
    <w:p w14:paraId="2EEBCCD2" w14:textId="19C99085" w:rsidR="00283494" w:rsidRDefault="00283494" w:rsidP="00283494">
      <w:pPr>
        <w:pStyle w:val="22"/>
        <w:numPr>
          <w:ilvl w:val="1"/>
          <w:numId w:val="36"/>
        </w:numPr>
        <w:rPr>
          <w:lang w:eastAsia="en-US"/>
        </w:rPr>
      </w:pPr>
      <w:r>
        <w:rPr>
          <w:lang w:eastAsia="en-US"/>
        </w:rPr>
        <w:t>анализа важности признаков с помощью permutation importance</w:t>
      </w:r>
    </w:p>
    <w:p w14:paraId="6068F8BB" w14:textId="60AA41B8" w:rsidR="00283494" w:rsidRDefault="00283494" w:rsidP="00283494">
      <w:pPr>
        <w:pStyle w:val="22"/>
        <w:rPr>
          <w:lang w:eastAsia="en-US"/>
        </w:rPr>
      </w:pPr>
      <w:r>
        <w:rPr>
          <w:lang w:eastAsia="en-US"/>
        </w:rPr>
        <w:t>- TensorFlow/Keras - для построения и обучения</w:t>
      </w:r>
    </w:p>
    <w:p w14:paraId="210E6926" w14:textId="28E0E493" w:rsidR="00115769" w:rsidRPr="00115769" w:rsidRDefault="00283494" w:rsidP="00283494">
      <w:pPr>
        <w:pStyle w:val="22"/>
        <w:rPr>
          <w:lang w:eastAsia="en-US"/>
        </w:rPr>
      </w:pPr>
      <w:r>
        <w:rPr>
          <w:lang w:eastAsia="en-US"/>
        </w:rPr>
        <w:t>Такой набор инструментов позволяет реализовать полный цикл проекта - от первичного анализа музыкальных данных до построения и сравнения различных моделей прогнозирования популярности треков.</w:t>
      </w:r>
    </w:p>
    <w:p w14:paraId="2179A414" w14:textId="77777777" w:rsidR="00BC7C76" w:rsidRDefault="00BC7C76" w:rsidP="00BC7C76">
      <w:pPr>
        <w:pStyle w:val="14"/>
      </w:pPr>
      <w:bookmarkStart w:id="33" w:name="_Toc199248649"/>
      <w:r>
        <w:t>Первичный анализ данных</w:t>
      </w:r>
      <w:bookmarkEnd w:id="33"/>
    </w:p>
    <w:p w14:paraId="0765BA33" w14:textId="7516B866" w:rsidR="00BC7C76" w:rsidRDefault="00BC7C76" w:rsidP="00BC7C76">
      <w:pPr>
        <w:pStyle w:val="22"/>
        <w:rPr>
          <w:lang w:eastAsia="en-US"/>
        </w:rPr>
      </w:pPr>
      <w:r w:rsidRPr="00BC7C76">
        <w:rPr>
          <w:lang w:eastAsia="en-US"/>
        </w:rPr>
        <w:t xml:space="preserve">Загружен файл </w:t>
      </w:r>
      <w:r w:rsidR="00435850">
        <w:rPr>
          <w:lang w:val="en-US" w:eastAsia="en-US"/>
        </w:rPr>
        <w:t>Dataset</w:t>
      </w:r>
      <w:r w:rsidRPr="00BC7C76">
        <w:rPr>
          <w:lang w:eastAsia="en-US"/>
        </w:rPr>
        <w:t>.csv, удал</w:t>
      </w:r>
      <w:r>
        <w:rPr>
          <w:lang w:eastAsia="en-US"/>
        </w:rPr>
        <w:t xml:space="preserve">ены столбцы </w:t>
      </w:r>
      <w:r>
        <w:rPr>
          <w:lang w:val="en-US" w:eastAsia="en-US"/>
        </w:rPr>
        <w:t>ID</w:t>
      </w:r>
      <w:r>
        <w:rPr>
          <w:lang w:eastAsia="en-US"/>
        </w:rPr>
        <w:t xml:space="preserve"> и </w:t>
      </w:r>
      <w:r>
        <w:rPr>
          <w:lang w:val="en-US" w:eastAsia="en-US"/>
        </w:rPr>
        <w:t>Unnamed</w:t>
      </w:r>
      <w:r w:rsidRPr="00BC7C76">
        <w:rPr>
          <w:lang w:eastAsia="en-US"/>
        </w:rPr>
        <w:t>, как неинформативны</w:t>
      </w:r>
      <w:r>
        <w:rPr>
          <w:lang w:eastAsia="en-US"/>
        </w:rPr>
        <w:t>е</w:t>
      </w:r>
      <w:r w:rsidRPr="00BC7C76">
        <w:rPr>
          <w:lang w:eastAsia="en-US"/>
        </w:rPr>
        <w:t>. Вызвана функция d</w:t>
      </w:r>
      <w:r>
        <w:rPr>
          <w:lang w:val="en-US" w:eastAsia="en-US"/>
        </w:rPr>
        <w:t>ata</w:t>
      </w:r>
      <w:r w:rsidRPr="00BC7C76">
        <w:rPr>
          <w:lang w:eastAsia="en-US"/>
        </w:rPr>
        <w:t xml:space="preserve">.info() для проверки структуры датасета. Описаны все признаки датасета </w:t>
      </w:r>
    </w:p>
    <w:p w14:paraId="2C1F68D5" w14:textId="77777777" w:rsidR="00BC7C76" w:rsidRDefault="00BC7C76" w:rsidP="00BC7C76">
      <w:pPr>
        <w:pStyle w:val="14"/>
      </w:pPr>
      <w:bookmarkStart w:id="34" w:name="_Toc199248650"/>
      <w:r>
        <w:t>Составление и анализ гипотез</w:t>
      </w:r>
      <w:bookmarkEnd w:id="34"/>
    </w:p>
    <w:p w14:paraId="29794462" w14:textId="7E3ED208" w:rsidR="00BC7C76" w:rsidRDefault="00BC7C76" w:rsidP="00BC7C76">
      <w:pPr>
        <w:pStyle w:val="22"/>
        <w:rPr>
          <w:lang w:eastAsia="en-US"/>
        </w:rPr>
      </w:pPr>
      <w:r>
        <w:rPr>
          <w:lang w:eastAsia="en-US"/>
        </w:rPr>
        <w:t>Было составлено</w:t>
      </w:r>
      <w:r w:rsidR="00E14D84">
        <w:rPr>
          <w:lang w:eastAsia="en-US"/>
        </w:rPr>
        <w:t xml:space="preserve"> и проанализировано</w:t>
      </w:r>
      <w:r>
        <w:rPr>
          <w:lang w:eastAsia="en-US"/>
        </w:rPr>
        <w:t xml:space="preserve"> 6 гипотез, а также произведен</w:t>
      </w:r>
      <w:r w:rsidR="00E14D84">
        <w:rPr>
          <w:lang w:eastAsia="en-US"/>
        </w:rPr>
        <w:t>а аналитика</w:t>
      </w:r>
      <w:r>
        <w:rPr>
          <w:lang w:eastAsia="en-US"/>
        </w:rPr>
        <w:t xml:space="preserve"> одной метрики:</w:t>
      </w:r>
    </w:p>
    <w:p w14:paraId="6FB87793" w14:textId="1E3D061B" w:rsidR="00BC7C76" w:rsidRDefault="00E14D84" w:rsidP="00BC7C76">
      <w:pPr>
        <w:pStyle w:val="22"/>
        <w:rPr>
          <w:lang w:eastAsia="en-US"/>
        </w:rPr>
      </w:pPr>
      <w:r>
        <w:rPr>
          <w:lang w:eastAsia="en-US"/>
        </w:rPr>
        <w:t>М</w:t>
      </w:r>
      <w:r w:rsidR="00BC7C76">
        <w:rPr>
          <w:lang w:eastAsia="en-US"/>
        </w:rPr>
        <w:t>етрика:</w:t>
      </w:r>
    </w:p>
    <w:p w14:paraId="7F04E46F" w14:textId="32A0E3ED" w:rsidR="00BC7C76" w:rsidRDefault="00BC7C76" w:rsidP="00BC7C76">
      <w:pPr>
        <w:pStyle w:val="22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 xml:space="preserve">Общее распределение песен по популярности </w:t>
      </w:r>
    </w:p>
    <w:p w14:paraId="0E5FEE07" w14:textId="182A6613" w:rsidR="00BC7C76" w:rsidRDefault="00E14D84" w:rsidP="00BC7C76">
      <w:pPr>
        <w:pStyle w:val="22"/>
        <w:ind w:left="709" w:firstLine="0"/>
        <w:rPr>
          <w:lang w:eastAsia="en-US"/>
        </w:rPr>
      </w:pPr>
      <w:r>
        <w:rPr>
          <w:lang w:eastAsia="en-US"/>
        </w:rPr>
        <w:t>Проанализированы гипотезы</w:t>
      </w:r>
      <w:r w:rsidR="00BC7C76">
        <w:rPr>
          <w:lang w:eastAsia="en-US"/>
        </w:rPr>
        <w:t>:</w:t>
      </w:r>
    </w:p>
    <w:p w14:paraId="323E31C2" w14:textId="788A0184" w:rsidR="00BC7C76" w:rsidRDefault="00E14D84" w:rsidP="00E14D84">
      <w:pPr>
        <w:pStyle w:val="22"/>
        <w:numPr>
          <w:ilvl w:val="0"/>
          <w:numId w:val="34"/>
        </w:numPr>
        <w:rPr>
          <w:lang w:eastAsia="en-US"/>
        </w:rPr>
      </w:pPr>
      <w:r>
        <w:rPr>
          <w:lang w:eastAsia="en-US"/>
        </w:rPr>
        <w:t>Зависимость жанра песни от ее популярности</w:t>
      </w:r>
    </w:p>
    <w:p w14:paraId="17399E82" w14:textId="24E0086B" w:rsidR="00E14D84" w:rsidRDefault="00E14D84" w:rsidP="00E14D84">
      <w:pPr>
        <w:pStyle w:val="22"/>
        <w:numPr>
          <w:ilvl w:val="0"/>
          <w:numId w:val="34"/>
        </w:numPr>
        <w:rPr>
          <w:lang w:eastAsia="en-US"/>
        </w:rPr>
      </w:pPr>
      <w:r>
        <w:rPr>
          <w:lang w:eastAsia="en-US"/>
        </w:rPr>
        <w:t>Зависимость автора песни от ее популярности</w:t>
      </w:r>
    </w:p>
    <w:p w14:paraId="0C93C13D" w14:textId="3A626D85" w:rsidR="00E14D84" w:rsidRDefault="00E14D84" w:rsidP="00E14D84">
      <w:pPr>
        <w:pStyle w:val="22"/>
        <w:numPr>
          <w:ilvl w:val="0"/>
          <w:numId w:val="34"/>
        </w:numPr>
        <w:rPr>
          <w:lang w:eastAsia="en-US"/>
        </w:rPr>
      </w:pPr>
      <w:r>
        <w:rPr>
          <w:lang w:eastAsia="en-US"/>
        </w:rPr>
        <w:t>Зависимость длительности</w:t>
      </w:r>
    </w:p>
    <w:p w14:paraId="36232A0C" w14:textId="19493AC5" w:rsidR="00E14D84" w:rsidRDefault="00E14D84" w:rsidP="00E14D84">
      <w:pPr>
        <w:pStyle w:val="22"/>
        <w:numPr>
          <w:ilvl w:val="0"/>
          <w:numId w:val="34"/>
        </w:numPr>
        <w:rPr>
          <w:lang w:eastAsia="en-US"/>
        </w:rPr>
      </w:pPr>
      <w:r>
        <w:rPr>
          <w:lang w:eastAsia="en-US"/>
        </w:rPr>
        <w:t>Зависимость популярности от наличия слов в песне</w:t>
      </w:r>
    </w:p>
    <w:p w14:paraId="71E04BFD" w14:textId="1BB2386E" w:rsidR="00E14D84" w:rsidRDefault="00E14D84" w:rsidP="00E14D84">
      <w:pPr>
        <w:pStyle w:val="22"/>
        <w:numPr>
          <w:ilvl w:val="0"/>
          <w:numId w:val="34"/>
        </w:numPr>
        <w:rPr>
          <w:lang w:eastAsia="en-US"/>
        </w:rPr>
      </w:pPr>
      <w:r>
        <w:rPr>
          <w:lang w:eastAsia="en-US"/>
        </w:rPr>
        <w:t>Зависимость популярности музыки от ее асоциального подтекста</w:t>
      </w:r>
    </w:p>
    <w:p w14:paraId="6716C168" w14:textId="48169233" w:rsidR="00E14D84" w:rsidRDefault="00E14D84" w:rsidP="00E14D84">
      <w:pPr>
        <w:pStyle w:val="22"/>
        <w:numPr>
          <w:ilvl w:val="0"/>
          <w:numId w:val="34"/>
        </w:numPr>
        <w:rPr>
          <w:lang w:eastAsia="en-US"/>
        </w:rPr>
      </w:pPr>
      <w:r>
        <w:rPr>
          <w:lang w:eastAsia="en-US"/>
        </w:rPr>
        <w:t>Зависимость популярности песен от названия альбома (анализ популярности ведущих песен альбома)</w:t>
      </w:r>
    </w:p>
    <w:p w14:paraId="3BEDF933" w14:textId="147BBA0B" w:rsidR="00E14D84" w:rsidRPr="00BC7C76" w:rsidRDefault="00E14D84" w:rsidP="00E14D84">
      <w:pPr>
        <w:pStyle w:val="22"/>
        <w:ind w:left="709" w:firstLine="0"/>
        <w:rPr>
          <w:lang w:eastAsia="en-US"/>
        </w:rPr>
      </w:pPr>
      <w:r>
        <w:rPr>
          <w:lang w:eastAsia="en-US"/>
        </w:rPr>
        <w:t>В качестве примера проверки гипотезы, приведем график «Зависимость популярности от длительности песни (в минутах):</w:t>
      </w:r>
    </w:p>
    <w:p w14:paraId="37E01F59" w14:textId="678F9677" w:rsidR="00BC7C76" w:rsidRDefault="00E14D84" w:rsidP="00BC7C76">
      <w:pPr>
        <w:pStyle w:val="22"/>
        <w:rPr>
          <w:lang w:val="en-US" w:eastAsia="en-US"/>
        </w:rPr>
      </w:pPr>
      <w:r w:rsidRPr="00E14D84">
        <w:rPr>
          <w:noProof/>
          <w:lang w:eastAsia="en-US"/>
        </w:rPr>
        <w:lastRenderedPageBreak/>
        <w:drawing>
          <wp:inline distT="0" distB="0" distL="0" distR="0" wp14:anchorId="0A8C2E59" wp14:editId="6AA047B9">
            <wp:extent cx="5464867" cy="3733800"/>
            <wp:effectExtent l="0" t="0" r="2540" b="0"/>
            <wp:docPr id="660787226" name="Рисунок 1" descr="Изображение выглядит как текст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7226" name="Рисунок 1" descr="Изображение выглядит как текст, снимок экрана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9163" cy="37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D73B" w14:textId="33E1B3EC" w:rsidR="009A6FC6" w:rsidRPr="005374DE" w:rsidRDefault="009A6FC6" w:rsidP="009A6FC6">
      <w:pPr>
        <w:pStyle w:val="22"/>
        <w:rPr>
          <w:lang w:eastAsia="en-US"/>
        </w:rPr>
      </w:pPr>
      <w:r>
        <w:rPr>
          <w:lang w:eastAsia="en-US"/>
        </w:rPr>
        <w:t>И его построение</w:t>
      </w:r>
      <w:r w:rsidRPr="005374DE">
        <w:rPr>
          <w:lang w:eastAsia="en-US"/>
        </w:rPr>
        <w:t>:</w:t>
      </w:r>
    </w:p>
    <w:p w14:paraId="02BFDA89" w14:textId="77777777" w:rsidR="009A6FC6" w:rsidRPr="005374DE" w:rsidRDefault="009A6FC6" w:rsidP="00BC7C76">
      <w:pPr>
        <w:pStyle w:val="22"/>
        <w:rPr>
          <w:lang w:eastAsia="en-US"/>
        </w:rPr>
      </w:pPr>
    </w:p>
    <w:p w14:paraId="0C6F854A" w14:textId="77777777" w:rsidR="009A6FC6" w:rsidRPr="009A6FC6" w:rsidRDefault="009A6FC6" w:rsidP="009A6FC6">
      <w:pPr>
        <w:pStyle w:val="6112"/>
      </w:pPr>
      <w:r w:rsidRPr="009A6FC6">
        <w:t>plt.figure(figsize=(15, 10))</w:t>
      </w:r>
    </w:p>
    <w:p w14:paraId="2D5928FF" w14:textId="77777777" w:rsidR="009A6FC6" w:rsidRPr="009A6FC6" w:rsidRDefault="009A6FC6" w:rsidP="009A6FC6">
      <w:pPr>
        <w:pStyle w:val="6112"/>
      </w:pPr>
    </w:p>
    <w:p w14:paraId="5086928E" w14:textId="77777777" w:rsidR="009A6FC6" w:rsidRPr="009A6FC6" w:rsidRDefault="009A6FC6" w:rsidP="009A6FC6">
      <w:pPr>
        <w:pStyle w:val="6112"/>
      </w:pPr>
      <w:r w:rsidRPr="009A6FC6">
        <w:t># Диаграмма рассеяния с линией регрессии</w:t>
      </w:r>
    </w:p>
    <w:p w14:paraId="55B13C35" w14:textId="77777777" w:rsidR="009A6FC6" w:rsidRPr="005374DE" w:rsidRDefault="009A6FC6" w:rsidP="009A6FC6">
      <w:pPr>
        <w:pStyle w:val="6112"/>
      </w:pPr>
      <w:r w:rsidRPr="009A6FC6">
        <w:rPr>
          <w:lang w:val="en-US"/>
        </w:rPr>
        <w:t>sns</w:t>
      </w:r>
      <w:r w:rsidRPr="005374DE">
        <w:t>.</w:t>
      </w:r>
      <w:r w:rsidRPr="009A6FC6">
        <w:rPr>
          <w:lang w:val="en-US"/>
        </w:rPr>
        <w:t>regplot</w:t>
      </w:r>
      <w:r w:rsidRPr="005374DE">
        <w:t>(</w:t>
      </w:r>
    </w:p>
    <w:p w14:paraId="0B5FA94E" w14:textId="77777777" w:rsidR="009A6FC6" w:rsidRPr="009A6FC6" w:rsidRDefault="009A6FC6" w:rsidP="009A6FC6">
      <w:pPr>
        <w:pStyle w:val="6112"/>
        <w:rPr>
          <w:lang w:val="en-US"/>
        </w:rPr>
      </w:pPr>
      <w:r w:rsidRPr="009A6FC6">
        <w:rPr>
          <w:lang w:val="en-US"/>
        </w:rPr>
        <w:t> </w:t>
      </w:r>
      <w:r w:rsidRPr="005374DE">
        <w:t xml:space="preserve"> </w:t>
      </w:r>
      <w:r w:rsidRPr="009A6FC6">
        <w:rPr>
          <w:lang w:val="en-US"/>
        </w:rPr>
        <w:t> </w:t>
      </w:r>
      <w:r w:rsidRPr="005374DE">
        <w:t xml:space="preserve"> </w:t>
      </w:r>
      <w:r w:rsidRPr="009A6FC6">
        <w:rPr>
          <w:lang w:val="en-US"/>
        </w:rPr>
        <w:t>data=data,</w:t>
      </w:r>
    </w:p>
    <w:p w14:paraId="6FEEC5F6" w14:textId="77777777" w:rsidR="009A6FC6" w:rsidRPr="009A6FC6" w:rsidRDefault="009A6FC6" w:rsidP="009A6FC6">
      <w:pPr>
        <w:pStyle w:val="6112"/>
        <w:rPr>
          <w:lang w:val="en-US"/>
        </w:rPr>
      </w:pPr>
      <w:r w:rsidRPr="009A6FC6">
        <w:rPr>
          <w:lang w:val="en-US"/>
        </w:rPr>
        <w:t>    x='duration_min',</w:t>
      </w:r>
    </w:p>
    <w:p w14:paraId="362D6A26" w14:textId="77777777" w:rsidR="009A6FC6" w:rsidRPr="009A6FC6" w:rsidRDefault="009A6FC6" w:rsidP="009A6FC6">
      <w:pPr>
        <w:pStyle w:val="6112"/>
        <w:rPr>
          <w:lang w:val="en-US"/>
        </w:rPr>
      </w:pPr>
      <w:r w:rsidRPr="009A6FC6">
        <w:rPr>
          <w:lang w:val="en-US"/>
        </w:rPr>
        <w:t>    y='popularity',</w:t>
      </w:r>
    </w:p>
    <w:p w14:paraId="074E1058" w14:textId="77777777" w:rsidR="009A6FC6" w:rsidRPr="009A6FC6" w:rsidRDefault="009A6FC6" w:rsidP="009A6FC6">
      <w:pPr>
        <w:pStyle w:val="6112"/>
        <w:rPr>
          <w:lang w:val="en-US"/>
        </w:rPr>
      </w:pPr>
      <w:r w:rsidRPr="009A6FC6">
        <w:rPr>
          <w:lang w:val="en-US"/>
        </w:rPr>
        <w:t>    scatter_kws={'alpha': 0.5, 's': 30, 'color': 'lightblue'},</w:t>
      </w:r>
    </w:p>
    <w:p w14:paraId="58D5BFF5" w14:textId="77777777" w:rsidR="009A6FC6" w:rsidRPr="009A6FC6" w:rsidRDefault="009A6FC6" w:rsidP="009A6FC6">
      <w:pPr>
        <w:pStyle w:val="6112"/>
        <w:rPr>
          <w:lang w:val="en-US"/>
        </w:rPr>
      </w:pPr>
      <w:r w:rsidRPr="009A6FC6">
        <w:rPr>
          <w:lang w:val="en-US"/>
        </w:rPr>
        <w:t>    line_kws={'color': 'violet'}</w:t>
      </w:r>
    </w:p>
    <w:p w14:paraId="1B31F87E" w14:textId="77777777" w:rsidR="009A6FC6" w:rsidRPr="009A6FC6" w:rsidRDefault="009A6FC6" w:rsidP="009A6FC6">
      <w:pPr>
        <w:pStyle w:val="6112"/>
        <w:rPr>
          <w:lang w:val="en-US"/>
        </w:rPr>
      </w:pPr>
      <w:r w:rsidRPr="009A6FC6">
        <w:rPr>
          <w:lang w:val="en-US"/>
        </w:rPr>
        <w:t>)</w:t>
      </w:r>
    </w:p>
    <w:p w14:paraId="6716AF1F" w14:textId="77777777" w:rsidR="009A6FC6" w:rsidRPr="009A6FC6" w:rsidRDefault="009A6FC6" w:rsidP="009A6FC6">
      <w:pPr>
        <w:pStyle w:val="6112"/>
        <w:rPr>
          <w:lang w:val="en-US"/>
        </w:rPr>
      </w:pPr>
    </w:p>
    <w:p w14:paraId="6C491EB0" w14:textId="77777777" w:rsidR="009A6FC6" w:rsidRPr="009A6FC6" w:rsidRDefault="009A6FC6" w:rsidP="009A6FC6">
      <w:pPr>
        <w:pStyle w:val="6112"/>
        <w:rPr>
          <w:lang w:val="en-US"/>
        </w:rPr>
      </w:pPr>
      <w:r w:rsidRPr="009A6FC6">
        <w:rPr>
          <w:lang w:val="en-US"/>
        </w:rPr>
        <w:t>plt.xlim(0, 9)</w:t>
      </w:r>
    </w:p>
    <w:p w14:paraId="4C2B2B64" w14:textId="77777777" w:rsidR="009A6FC6" w:rsidRPr="009A6FC6" w:rsidRDefault="009A6FC6" w:rsidP="009A6FC6">
      <w:pPr>
        <w:pStyle w:val="6112"/>
        <w:rPr>
          <w:lang w:val="en-US"/>
        </w:rPr>
      </w:pPr>
    </w:p>
    <w:p w14:paraId="2F2C7312" w14:textId="77777777" w:rsidR="009A6FC6" w:rsidRPr="009A6FC6" w:rsidRDefault="009A6FC6" w:rsidP="009A6FC6">
      <w:pPr>
        <w:pStyle w:val="6112"/>
      </w:pPr>
      <w:r w:rsidRPr="009A6FC6">
        <w:t>plt.title('Зависимость популярности от длительности песни (в минутах)', fontsize=16)</w:t>
      </w:r>
    </w:p>
    <w:p w14:paraId="574747EA" w14:textId="77777777" w:rsidR="009A6FC6" w:rsidRPr="009A6FC6" w:rsidRDefault="009A6FC6" w:rsidP="009A6FC6">
      <w:pPr>
        <w:pStyle w:val="6112"/>
      </w:pPr>
      <w:r w:rsidRPr="009A6FC6">
        <w:t>plt.xlabel('Длительность песни (минуты)')</w:t>
      </w:r>
    </w:p>
    <w:p w14:paraId="649EB5B2" w14:textId="77777777" w:rsidR="009A6FC6" w:rsidRPr="009A6FC6" w:rsidRDefault="009A6FC6" w:rsidP="009A6FC6">
      <w:pPr>
        <w:pStyle w:val="6112"/>
      </w:pPr>
      <w:r w:rsidRPr="009A6FC6">
        <w:t>plt.ylabel('Популярность')</w:t>
      </w:r>
    </w:p>
    <w:p w14:paraId="37AD57C3" w14:textId="77777777" w:rsidR="009A6FC6" w:rsidRPr="009A6FC6" w:rsidRDefault="009A6FC6" w:rsidP="009A6FC6">
      <w:pPr>
        <w:pStyle w:val="6112"/>
      </w:pPr>
      <w:r w:rsidRPr="009A6FC6">
        <w:t>plt.grid(True)</w:t>
      </w:r>
    </w:p>
    <w:p w14:paraId="100CB57A" w14:textId="77777777" w:rsidR="009A6FC6" w:rsidRPr="009A6FC6" w:rsidRDefault="009A6FC6" w:rsidP="009A6FC6">
      <w:pPr>
        <w:pStyle w:val="6112"/>
      </w:pPr>
      <w:r w:rsidRPr="009A6FC6">
        <w:lastRenderedPageBreak/>
        <w:t>plt.show()</w:t>
      </w:r>
    </w:p>
    <w:p w14:paraId="0CC32F5F" w14:textId="77777777" w:rsidR="009A6FC6" w:rsidRPr="005374DE" w:rsidRDefault="009A6FC6" w:rsidP="009A6FC6">
      <w:pPr>
        <w:pStyle w:val="6112"/>
      </w:pPr>
    </w:p>
    <w:p w14:paraId="58EBEB23" w14:textId="77777777" w:rsidR="009A6FC6" w:rsidRPr="005374DE" w:rsidRDefault="009A6FC6" w:rsidP="00BC7C76">
      <w:pPr>
        <w:pStyle w:val="22"/>
        <w:rPr>
          <w:lang w:eastAsia="en-US"/>
        </w:rPr>
      </w:pPr>
    </w:p>
    <w:p w14:paraId="0570520F" w14:textId="2D7DF661" w:rsidR="00E14D84" w:rsidRPr="00E14D84" w:rsidRDefault="00E14D84" w:rsidP="00E14D84">
      <w:pPr>
        <w:pStyle w:val="22"/>
        <w:jc w:val="center"/>
        <w:rPr>
          <w:sz w:val="24"/>
          <w:szCs w:val="18"/>
          <w:lang w:eastAsia="en-US"/>
        </w:rPr>
      </w:pPr>
      <w:r w:rsidRPr="00E14D84">
        <w:rPr>
          <w:sz w:val="24"/>
          <w:szCs w:val="18"/>
          <w:lang w:eastAsia="en-US"/>
        </w:rPr>
        <w:t>Рис.6</w:t>
      </w:r>
      <w:r w:rsidR="00115769">
        <w:rPr>
          <w:sz w:val="24"/>
          <w:szCs w:val="18"/>
          <w:lang w:eastAsia="en-US"/>
        </w:rPr>
        <w:t xml:space="preserve"> -</w:t>
      </w:r>
      <w:r w:rsidRPr="00E14D84">
        <w:rPr>
          <w:sz w:val="24"/>
          <w:szCs w:val="18"/>
          <w:lang w:eastAsia="en-US"/>
        </w:rPr>
        <w:t xml:space="preserve"> График зависимости популярности от длительности песни</w:t>
      </w:r>
    </w:p>
    <w:p w14:paraId="3C1FD63A" w14:textId="77777777" w:rsidR="00E14D84" w:rsidRDefault="00E14D84" w:rsidP="00E14D84">
      <w:pPr>
        <w:pStyle w:val="14"/>
      </w:pPr>
      <w:bookmarkStart w:id="35" w:name="_Toc199248651"/>
      <w:r>
        <w:t>Предобработка данных</w:t>
      </w:r>
      <w:bookmarkEnd w:id="35"/>
      <w:r>
        <w:t xml:space="preserve"> </w:t>
      </w:r>
    </w:p>
    <w:p w14:paraId="4BCACD3B" w14:textId="7D4459E5" w:rsidR="00E14D84" w:rsidRPr="00E14D84" w:rsidRDefault="00E14D84" w:rsidP="00E14D84">
      <w:pPr>
        <w:pStyle w:val="22"/>
        <w:rPr>
          <w:lang w:eastAsia="en-US"/>
        </w:rPr>
      </w:pPr>
      <w:r>
        <w:rPr>
          <w:lang w:eastAsia="en-US"/>
        </w:rPr>
        <w:t xml:space="preserve">Привели булевый атрибут </w:t>
      </w:r>
      <w:r w:rsidRPr="00E14D84">
        <w:rPr>
          <w:lang w:eastAsia="en-US"/>
        </w:rPr>
        <w:t xml:space="preserve">explicit </w:t>
      </w:r>
      <w:r>
        <w:rPr>
          <w:lang w:eastAsia="en-US"/>
        </w:rPr>
        <w:t>в целочисленный.</w:t>
      </w:r>
    </w:p>
    <w:p w14:paraId="2A4B465C" w14:textId="4A6CE3A7" w:rsidR="00BC7C76" w:rsidRPr="00E14D84" w:rsidRDefault="00E14D84" w:rsidP="00BC7C76">
      <w:pPr>
        <w:pStyle w:val="22"/>
        <w:rPr>
          <w:lang w:eastAsia="en-US"/>
        </w:rPr>
      </w:pPr>
      <w:r w:rsidRPr="00E14D84">
        <w:rPr>
          <w:lang w:eastAsia="en-US"/>
        </w:rPr>
        <w:t>Закодированы категориальные признаки с помощью LabelEncoder:</w:t>
      </w:r>
    </w:p>
    <w:p w14:paraId="7601B1F3" w14:textId="77777777" w:rsidR="00E14D84" w:rsidRPr="00E14D84" w:rsidRDefault="00E14D84" w:rsidP="00E14D84">
      <w:pPr>
        <w:pStyle w:val="6112"/>
      </w:pPr>
      <w:r w:rsidRPr="00E14D84">
        <w:t># Выделяем столбцы с нечисловыми типами данных</w:t>
      </w:r>
    </w:p>
    <w:p w14:paraId="3A14ABB7" w14:textId="77777777" w:rsidR="00E14D84" w:rsidRPr="00E14D84" w:rsidRDefault="00E14D84" w:rsidP="00E14D84">
      <w:pPr>
        <w:pStyle w:val="6112"/>
        <w:rPr>
          <w:lang w:val="en-US"/>
        </w:rPr>
      </w:pPr>
      <w:r w:rsidRPr="00E14D84">
        <w:rPr>
          <w:lang w:val="en-US"/>
        </w:rPr>
        <w:t>categorical_cols = data.select_dtypes(include=["object"]).columns</w:t>
      </w:r>
    </w:p>
    <w:p w14:paraId="460C6FCF" w14:textId="77777777" w:rsidR="00E14D84" w:rsidRPr="001B0251" w:rsidRDefault="00E14D84" w:rsidP="00E14D84">
      <w:pPr>
        <w:pStyle w:val="6112"/>
      </w:pPr>
      <w:r w:rsidRPr="00E14D84">
        <w:rPr>
          <w:lang w:val="en-US"/>
        </w:rPr>
        <w:t>label</w:t>
      </w:r>
      <w:r w:rsidRPr="001B0251">
        <w:t>_</w:t>
      </w:r>
      <w:r w:rsidRPr="00E14D84">
        <w:rPr>
          <w:lang w:val="en-US"/>
        </w:rPr>
        <w:t>encoders</w:t>
      </w:r>
      <w:r w:rsidRPr="001B0251">
        <w:t xml:space="preserve"> = {}</w:t>
      </w:r>
    </w:p>
    <w:p w14:paraId="662A3A5A" w14:textId="77777777" w:rsidR="00E14D84" w:rsidRPr="001B0251" w:rsidRDefault="00E14D84" w:rsidP="00E14D84">
      <w:pPr>
        <w:pStyle w:val="6112"/>
      </w:pPr>
    </w:p>
    <w:p w14:paraId="7D0D8CF2" w14:textId="77777777" w:rsidR="00E14D84" w:rsidRPr="00E14D84" w:rsidRDefault="00E14D84" w:rsidP="00E14D84">
      <w:pPr>
        <w:pStyle w:val="6112"/>
        <w:rPr>
          <w:lang w:val="en-US"/>
        </w:rPr>
      </w:pPr>
      <w:r w:rsidRPr="001B0251">
        <w:t xml:space="preserve"># Кодируем их значения с помощью </w:t>
      </w:r>
      <w:r w:rsidRPr="00E14D84">
        <w:rPr>
          <w:lang w:val="en-US"/>
        </w:rPr>
        <w:t>LabelEncoder</w:t>
      </w:r>
    </w:p>
    <w:p w14:paraId="0BE52298" w14:textId="77777777" w:rsidR="00E14D84" w:rsidRPr="00E14D84" w:rsidRDefault="00E14D84" w:rsidP="00E14D84">
      <w:pPr>
        <w:pStyle w:val="6112"/>
        <w:rPr>
          <w:lang w:val="en-US"/>
        </w:rPr>
      </w:pPr>
      <w:r w:rsidRPr="00E14D84">
        <w:rPr>
          <w:lang w:val="en-US"/>
        </w:rPr>
        <w:t>for col in categorical_cols:</w:t>
      </w:r>
    </w:p>
    <w:p w14:paraId="706CCC4D" w14:textId="77777777" w:rsidR="00E14D84" w:rsidRPr="00E14D84" w:rsidRDefault="00E14D84" w:rsidP="00E14D84">
      <w:pPr>
        <w:pStyle w:val="6112"/>
        <w:rPr>
          <w:lang w:val="en-US"/>
        </w:rPr>
      </w:pPr>
      <w:r w:rsidRPr="00E14D84">
        <w:rPr>
          <w:lang w:val="en-US"/>
        </w:rPr>
        <w:t xml:space="preserve">    le = LabelEncoder()</w:t>
      </w:r>
    </w:p>
    <w:p w14:paraId="18E690D3" w14:textId="77777777" w:rsidR="00E14D84" w:rsidRPr="00E14D84" w:rsidRDefault="00E14D84" w:rsidP="00E14D84">
      <w:pPr>
        <w:pStyle w:val="6112"/>
        <w:rPr>
          <w:lang w:val="en-US"/>
        </w:rPr>
      </w:pPr>
      <w:r w:rsidRPr="00E14D84">
        <w:rPr>
          <w:lang w:val="en-US"/>
        </w:rPr>
        <w:t xml:space="preserve">    data[col] = le.fit_transform(data[col])</w:t>
      </w:r>
    </w:p>
    <w:p w14:paraId="604EA307" w14:textId="77777777" w:rsidR="00E14D84" w:rsidRDefault="00E14D84" w:rsidP="00E14D84">
      <w:pPr>
        <w:pStyle w:val="6112"/>
      </w:pPr>
      <w:r w:rsidRPr="00E14D84">
        <w:rPr>
          <w:lang w:val="en-US"/>
        </w:rPr>
        <w:t xml:space="preserve">    label</w:t>
      </w:r>
      <w:r w:rsidRPr="001B0251">
        <w:t>_</w:t>
      </w:r>
      <w:r w:rsidRPr="00E14D84">
        <w:rPr>
          <w:lang w:val="en-US"/>
        </w:rPr>
        <w:t>encoders</w:t>
      </w:r>
      <w:r w:rsidRPr="001B0251">
        <w:t>[</w:t>
      </w:r>
      <w:r w:rsidRPr="00E14D84">
        <w:rPr>
          <w:lang w:val="en-US"/>
        </w:rPr>
        <w:t>col</w:t>
      </w:r>
      <w:r w:rsidRPr="001B0251">
        <w:t xml:space="preserve">] = </w:t>
      </w:r>
      <w:r w:rsidRPr="00E14D84">
        <w:rPr>
          <w:lang w:val="en-US"/>
        </w:rPr>
        <w:t>le</w:t>
      </w:r>
    </w:p>
    <w:p w14:paraId="1C180CA1" w14:textId="784089F5" w:rsidR="00115769" w:rsidRDefault="00115769" w:rsidP="00115769">
      <w:pPr>
        <w:pStyle w:val="22"/>
        <w:rPr>
          <w:lang w:eastAsia="en-US"/>
        </w:rPr>
      </w:pPr>
      <w:r>
        <w:rPr>
          <w:lang w:eastAsia="en-US"/>
        </w:rPr>
        <w:t>Далее была построена матрица корреляции:</w:t>
      </w:r>
    </w:p>
    <w:p w14:paraId="25104424" w14:textId="26398A90" w:rsidR="00115769" w:rsidRDefault="00115769" w:rsidP="00E14D84">
      <w:pPr>
        <w:pStyle w:val="6112"/>
      </w:pPr>
      <w:r w:rsidRPr="00115769">
        <w:rPr>
          <w:noProof/>
        </w:rPr>
        <w:lastRenderedPageBreak/>
        <w:drawing>
          <wp:inline distT="0" distB="0" distL="0" distR="0" wp14:anchorId="08858FA1" wp14:editId="0415C0F3">
            <wp:extent cx="5939790" cy="5354955"/>
            <wp:effectExtent l="0" t="0" r="3810" b="0"/>
            <wp:docPr id="465029023" name="Рисунок 1" descr="Изображение выглядит как текст, снимок экрана, шаблон, Красочност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9023" name="Рисунок 1" descr="Изображение выглядит как текст, снимок экрана, шаблон, Красочность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D71F" w14:textId="34BBE290" w:rsidR="00115769" w:rsidRPr="00115769" w:rsidRDefault="00115769" w:rsidP="00115769">
      <w:pPr>
        <w:pStyle w:val="22"/>
        <w:jc w:val="center"/>
        <w:rPr>
          <w:sz w:val="24"/>
          <w:szCs w:val="18"/>
          <w:lang w:eastAsia="en-US"/>
        </w:rPr>
      </w:pPr>
      <w:r w:rsidRPr="00115769">
        <w:rPr>
          <w:sz w:val="24"/>
          <w:szCs w:val="18"/>
          <w:lang w:eastAsia="en-US"/>
        </w:rPr>
        <w:t>Рис. 7 – Матрица корреляции</w:t>
      </w:r>
    </w:p>
    <w:p w14:paraId="48571B7A" w14:textId="4887D98B" w:rsidR="00115769" w:rsidRDefault="00115769" w:rsidP="00115769">
      <w:pPr>
        <w:pStyle w:val="22"/>
        <w:rPr>
          <w:lang w:eastAsia="en-US"/>
        </w:rPr>
      </w:pPr>
    </w:p>
    <w:p w14:paraId="189B67DA" w14:textId="77F043D5" w:rsidR="00115769" w:rsidRDefault="00115769" w:rsidP="00115769">
      <w:pPr>
        <w:pStyle w:val="22"/>
        <w:rPr>
          <w:lang w:eastAsia="en-US"/>
        </w:rPr>
      </w:pPr>
      <w:r>
        <w:rPr>
          <w:lang w:eastAsia="en-US"/>
        </w:rPr>
        <w:t>С помощью данной были выявлены взаимосвязанные признаки, что в свою очередь помогло лучше обучить модель.</w:t>
      </w:r>
    </w:p>
    <w:p w14:paraId="4B31B5E6" w14:textId="77777777" w:rsidR="00115769" w:rsidRDefault="00115769" w:rsidP="00115769">
      <w:pPr>
        <w:pStyle w:val="14"/>
      </w:pPr>
      <w:bookmarkStart w:id="36" w:name="_Toc199248652"/>
      <w:r>
        <w:t>Создание простой модели</w:t>
      </w:r>
      <w:bookmarkEnd w:id="36"/>
    </w:p>
    <w:p w14:paraId="514E7D82" w14:textId="04863FBD" w:rsidR="00115769" w:rsidRDefault="00115769" w:rsidP="00115769">
      <w:pPr>
        <w:pStyle w:val="22"/>
        <w:rPr>
          <w:lang w:eastAsia="en-US"/>
        </w:rPr>
      </w:pPr>
      <w:r>
        <w:rPr>
          <w:lang w:eastAsia="en-US"/>
        </w:rPr>
        <w:t>В ходе данного пункта, команда создала простую тестовую модель на основе нейронной сети, чтобы узнать, как разные признаки влияют на точность предсказания. Было выявлено следующее:</w:t>
      </w:r>
    </w:p>
    <w:p w14:paraId="3CC19EA0" w14:textId="54265DCE" w:rsidR="00115769" w:rsidRDefault="00115769" w:rsidP="00115769">
      <w:pPr>
        <w:pStyle w:val="22"/>
        <w:jc w:val="center"/>
        <w:rPr>
          <w:lang w:eastAsia="en-US"/>
        </w:rPr>
      </w:pPr>
      <w:r w:rsidRPr="00115769">
        <w:rPr>
          <w:noProof/>
          <w:lang w:eastAsia="en-US"/>
        </w:rPr>
        <w:lastRenderedPageBreak/>
        <w:drawing>
          <wp:inline distT="0" distB="0" distL="0" distR="0" wp14:anchorId="5EE9972E" wp14:editId="2CFCEC0D">
            <wp:extent cx="5107940" cy="2887619"/>
            <wp:effectExtent l="0" t="0" r="0" b="8255"/>
            <wp:docPr id="137490608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6085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220" cy="28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0D0A" w14:textId="275FFC72" w:rsidR="00115769" w:rsidRPr="00115769" w:rsidRDefault="00115769" w:rsidP="00115769">
      <w:pPr>
        <w:pStyle w:val="22"/>
        <w:jc w:val="center"/>
        <w:rPr>
          <w:sz w:val="24"/>
          <w:szCs w:val="18"/>
          <w:lang w:eastAsia="en-US"/>
        </w:rPr>
      </w:pPr>
      <w:r w:rsidRPr="00115769">
        <w:rPr>
          <w:sz w:val="24"/>
          <w:szCs w:val="18"/>
          <w:lang w:eastAsia="en-US"/>
        </w:rPr>
        <w:t>Рис. 8 – Важность признаков</w:t>
      </w:r>
    </w:p>
    <w:p w14:paraId="4718184C" w14:textId="363B2AAD" w:rsidR="00115769" w:rsidRPr="00E14D84" w:rsidRDefault="00115769" w:rsidP="00115769">
      <w:pPr>
        <w:pStyle w:val="22"/>
        <w:rPr>
          <w:lang w:eastAsia="en-US"/>
        </w:rPr>
      </w:pPr>
      <w:r w:rsidRPr="00115769">
        <w:rPr>
          <w:lang w:eastAsia="en-US"/>
        </w:rPr>
        <w:t>График показывает, какие признаки и насколько помогают уменьшить среднюю абсолютную ошибку, то есть улучшить точность модели.</w:t>
      </w:r>
    </w:p>
    <w:p w14:paraId="341285B6" w14:textId="77777777" w:rsidR="00115769" w:rsidRDefault="00115769" w:rsidP="00115769">
      <w:pPr>
        <w:pStyle w:val="14"/>
      </w:pPr>
      <w:bookmarkStart w:id="37" w:name="_Toc199248653"/>
      <w:r>
        <w:t>Улучшение модели</w:t>
      </w:r>
      <w:bookmarkEnd w:id="37"/>
    </w:p>
    <w:p w14:paraId="0252F495" w14:textId="7AF7C1AB" w:rsidR="00EC21C4" w:rsidRPr="00283494" w:rsidRDefault="00283494" w:rsidP="00EC21C4">
      <w:pPr>
        <w:pStyle w:val="22"/>
        <w:rPr>
          <w:lang w:eastAsia="en-US"/>
        </w:rPr>
      </w:pPr>
      <w:r w:rsidRPr="00283494">
        <w:rPr>
          <w:lang w:eastAsia="en-US"/>
        </w:rPr>
        <w:t>Было добавлено</w:t>
      </w:r>
      <w:r>
        <w:rPr>
          <w:lang w:eastAsia="en-US"/>
        </w:rPr>
        <w:t xml:space="preserve"> большее</w:t>
      </w:r>
      <w:r w:rsidRPr="00283494">
        <w:rPr>
          <w:lang w:eastAsia="en-US"/>
        </w:rPr>
        <w:t xml:space="preserve"> количество эпох, добавлен новый слой и изменено количество нейронов</w:t>
      </w:r>
      <w:r>
        <w:rPr>
          <w:lang w:eastAsia="en-US"/>
        </w:rPr>
        <w:t>, однако, это не способствовало успеху:</w:t>
      </w:r>
    </w:p>
    <w:p w14:paraId="6DF912D2" w14:textId="4F67BC45" w:rsidR="00EC21C4" w:rsidRDefault="00283494" w:rsidP="00283494">
      <w:pPr>
        <w:pStyle w:val="22"/>
        <w:jc w:val="center"/>
        <w:rPr>
          <w:lang w:eastAsia="en-US"/>
        </w:rPr>
      </w:pPr>
      <w:r w:rsidRPr="00283494">
        <w:rPr>
          <w:noProof/>
          <w:lang w:eastAsia="en-US"/>
        </w:rPr>
        <w:drawing>
          <wp:inline distT="0" distB="0" distL="0" distR="0" wp14:anchorId="59AE9196" wp14:editId="760589CE">
            <wp:extent cx="4975918" cy="3733800"/>
            <wp:effectExtent l="0" t="0" r="0" b="0"/>
            <wp:docPr id="2133459770" name="Рисунок 1" descr="Изображение выглядит как текст, диаграмма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9770" name="Рисунок 1" descr="Изображение выглядит как текст, диаграмма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205" cy="37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9ACA" w14:textId="0EC055CF" w:rsidR="00283494" w:rsidRDefault="00283494" w:rsidP="00283494">
      <w:pPr>
        <w:pStyle w:val="22"/>
        <w:jc w:val="center"/>
        <w:rPr>
          <w:sz w:val="24"/>
          <w:szCs w:val="18"/>
          <w:lang w:eastAsia="en-US"/>
        </w:rPr>
      </w:pPr>
      <w:r w:rsidRPr="00283494">
        <w:rPr>
          <w:sz w:val="24"/>
          <w:szCs w:val="18"/>
          <w:lang w:eastAsia="en-US"/>
        </w:rPr>
        <w:t>Рис. 9 – Вывод модели, после попытки улучшения</w:t>
      </w:r>
    </w:p>
    <w:p w14:paraId="7541DD58" w14:textId="77777777" w:rsidR="00283494" w:rsidRDefault="00283494" w:rsidP="00283494">
      <w:pPr>
        <w:pStyle w:val="22"/>
        <w:rPr>
          <w:sz w:val="24"/>
          <w:szCs w:val="18"/>
          <w:lang w:eastAsia="en-US"/>
        </w:rPr>
      </w:pPr>
    </w:p>
    <w:p w14:paraId="6B7694A4" w14:textId="5E985062" w:rsidR="00283494" w:rsidRDefault="00283494" w:rsidP="00283494">
      <w:pPr>
        <w:pStyle w:val="22"/>
        <w:rPr>
          <w:lang w:eastAsia="en-US"/>
        </w:rPr>
      </w:pPr>
      <w:r>
        <w:rPr>
          <w:lang w:eastAsia="en-US"/>
        </w:rPr>
        <w:lastRenderedPageBreak/>
        <w:t xml:space="preserve">Поэтому, было принято решение воспользоваться другими подходами. </w:t>
      </w:r>
    </w:p>
    <w:p w14:paraId="30C9ED12" w14:textId="6046A9A3" w:rsidR="00283494" w:rsidRPr="001B0251" w:rsidRDefault="00283494" w:rsidP="00283494">
      <w:pPr>
        <w:pStyle w:val="22"/>
        <w:rPr>
          <w:lang w:val="en-US"/>
        </w:rPr>
      </w:pPr>
      <w:r>
        <w:rPr>
          <w:lang w:eastAsia="en-US"/>
        </w:rPr>
        <w:t>Были</w:t>
      </w:r>
      <w:r w:rsidRPr="00283494">
        <w:rPr>
          <w:lang w:val="en-US" w:eastAsia="en-US"/>
        </w:rPr>
        <w:t xml:space="preserve"> </w:t>
      </w:r>
      <w:r>
        <w:rPr>
          <w:lang w:eastAsia="en-US"/>
        </w:rPr>
        <w:t>реализованы</w:t>
      </w:r>
      <w:r w:rsidRPr="00283494">
        <w:rPr>
          <w:lang w:val="en-US" w:eastAsia="en-US"/>
        </w:rPr>
        <w:t xml:space="preserve"> </w:t>
      </w:r>
      <w:r>
        <w:rPr>
          <w:lang w:eastAsia="en-US"/>
        </w:rPr>
        <w:t>следующие</w:t>
      </w:r>
      <w:r w:rsidRPr="00283494">
        <w:rPr>
          <w:lang w:val="en-US" w:eastAsia="en-US"/>
        </w:rPr>
        <w:t xml:space="preserve"> </w:t>
      </w:r>
      <w:r>
        <w:rPr>
          <w:lang w:eastAsia="en-US"/>
        </w:rPr>
        <w:t>алгоритмы</w:t>
      </w:r>
      <w:r w:rsidRPr="00283494">
        <w:rPr>
          <w:lang w:val="en-US" w:eastAsia="en-US"/>
        </w:rPr>
        <w:t xml:space="preserve">: Random Forest, </w:t>
      </w:r>
      <w:r w:rsidRPr="00283494">
        <w:rPr>
          <w:lang w:val="en-US"/>
        </w:rPr>
        <w:t xml:space="preserve">Gradient Boosting Regressor </w:t>
      </w:r>
      <w:r>
        <w:t>и</w:t>
      </w:r>
      <w:r w:rsidRPr="00283494">
        <w:rPr>
          <w:lang w:val="en-US"/>
        </w:rPr>
        <w:t xml:space="preserve"> Linear Regression.</w:t>
      </w:r>
    </w:p>
    <w:p w14:paraId="56762284" w14:textId="77777777" w:rsidR="00283494" w:rsidRDefault="00283494" w:rsidP="00283494">
      <w:pPr>
        <w:pStyle w:val="22"/>
      </w:pPr>
      <w:r>
        <w:t>Команда, в ходе сравнения метрик, выяснила, что</w:t>
      </w:r>
      <w:r w:rsidRPr="00283494">
        <w:rPr>
          <w:rFonts w:ascii="Segoe UI" w:eastAsiaTheme="minorHAnsi" w:hAnsi="Segoe UI" w:cs="Segoe UI"/>
          <w:sz w:val="21"/>
          <w:szCs w:val="21"/>
          <w:shd w:val="clear" w:color="auto" w:fill="FFFFFF"/>
          <w:lang w:eastAsia="en-US"/>
        </w:rPr>
        <w:t xml:space="preserve"> </w:t>
      </w:r>
      <w:r w:rsidRPr="00283494">
        <w:t xml:space="preserve">во всех случаях Random Forest с самым простым параметром здесь преимущественнее других моеделей. Модель случайного леса имеет наименьшие ошибки (меньше — лучше) и наибольший R^2 score (больше — лучше). </w:t>
      </w:r>
    </w:p>
    <w:p w14:paraId="5E5CCD77" w14:textId="0548D73E" w:rsidR="00283494" w:rsidRDefault="00283494" w:rsidP="00283494">
      <w:pPr>
        <w:pStyle w:val="22"/>
      </w:pPr>
      <w:r w:rsidRPr="00283494">
        <w:t>Были попытки улучшить результат при помощи подбора различных параметров, но это было либо безуспешно, либо значительно увеличивало время обучения.</w:t>
      </w:r>
    </w:p>
    <w:p w14:paraId="3AD65BD7" w14:textId="28AB2D77" w:rsidR="00283494" w:rsidRDefault="00283494" w:rsidP="00283494">
      <w:pPr>
        <w:pStyle w:val="22"/>
      </w:pPr>
      <w:r>
        <w:t>К примеру, возьмем последний график, полученный в ходе данного этапа:</w:t>
      </w:r>
    </w:p>
    <w:p w14:paraId="0C9457E1" w14:textId="06C5535A" w:rsidR="00283494" w:rsidRDefault="00283494" w:rsidP="00283494">
      <w:pPr>
        <w:pStyle w:val="22"/>
      </w:pPr>
      <w:r w:rsidRPr="00283494">
        <w:rPr>
          <w:noProof/>
        </w:rPr>
        <w:drawing>
          <wp:inline distT="0" distB="0" distL="0" distR="0" wp14:anchorId="5B1B4C88" wp14:editId="712AAB7A">
            <wp:extent cx="5307610" cy="3987800"/>
            <wp:effectExtent l="0" t="0" r="7620" b="0"/>
            <wp:docPr id="1051704328" name="Рисунок 1" descr="Изображение выглядит как текст, снимок экрана, Прямоугольник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4328" name="Рисунок 1" descr="Изображение выглядит как текст, снимок экрана, Прямоугольник, График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9986" cy="39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8E96" w14:textId="287AACED" w:rsidR="00283494" w:rsidRPr="00283494" w:rsidRDefault="00283494" w:rsidP="00283494">
      <w:pPr>
        <w:pStyle w:val="22"/>
        <w:jc w:val="center"/>
        <w:rPr>
          <w:sz w:val="24"/>
          <w:szCs w:val="18"/>
        </w:rPr>
      </w:pPr>
      <w:r w:rsidRPr="00283494">
        <w:rPr>
          <w:sz w:val="24"/>
          <w:szCs w:val="18"/>
        </w:rPr>
        <w:t>Рис. 10 – Средняя абсолютная процентная ошибка</w:t>
      </w:r>
    </w:p>
    <w:p w14:paraId="76C74B6E" w14:textId="702DD20E" w:rsidR="00283494" w:rsidRDefault="00283494" w:rsidP="00283494">
      <w:pPr>
        <w:pStyle w:val="22"/>
        <w:rPr>
          <w:lang w:eastAsia="en-US"/>
        </w:rPr>
      </w:pPr>
      <w:r>
        <w:rPr>
          <w:lang w:eastAsia="en-US"/>
        </w:rPr>
        <w:t xml:space="preserve">Видно, что минимальный результат ошибок показывает модель </w:t>
      </w:r>
      <w:r>
        <w:rPr>
          <w:lang w:val="en-US" w:eastAsia="en-US"/>
        </w:rPr>
        <w:t>Random</w:t>
      </w:r>
      <w:r w:rsidRPr="00283494">
        <w:rPr>
          <w:lang w:eastAsia="en-US"/>
        </w:rPr>
        <w:t xml:space="preserve"> </w:t>
      </w:r>
      <w:r>
        <w:rPr>
          <w:lang w:val="en-US" w:eastAsia="en-US"/>
        </w:rPr>
        <w:t>Forest</w:t>
      </w:r>
      <w:r w:rsidRPr="00283494">
        <w:rPr>
          <w:lang w:eastAsia="en-US"/>
        </w:rPr>
        <w:t>.</w:t>
      </w:r>
    </w:p>
    <w:p w14:paraId="7A14B0A3" w14:textId="77777777" w:rsidR="00272FDC" w:rsidRDefault="00272FDC" w:rsidP="00272FDC">
      <w:pPr>
        <w:pStyle w:val="14"/>
      </w:pPr>
      <w:bookmarkStart w:id="38" w:name="_Toc199248654"/>
      <w:r>
        <w:t>Вывод</w:t>
      </w:r>
      <w:bookmarkEnd w:id="38"/>
    </w:p>
    <w:p w14:paraId="71932C0A" w14:textId="77777777" w:rsidR="00272FDC" w:rsidRDefault="00272FDC" w:rsidP="00272FDC">
      <w:pPr>
        <w:pStyle w:val="22"/>
        <w:rPr>
          <w:lang w:eastAsia="en-US"/>
        </w:rPr>
      </w:pPr>
      <w:r>
        <w:rPr>
          <w:lang w:eastAsia="en-US"/>
        </w:rPr>
        <w:lastRenderedPageBreak/>
        <w:t>В результате данной работы удалось создать модель для предсказания популярности песни.</w:t>
      </w:r>
    </w:p>
    <w:p w14:paraId="3D3DBF1C" w14:textId="29EB3433" w:rsidR="00272FDC" w:rsidRDefault="00272FDC" w:rsidP="00272FDC">
      <w:pPr>
        <w:pStyle w:val="22"/>
        <w:rPr>
          <w:lang w:eastAsia="en-US"/>
        </w:rPr>
      </w:pPr>
      <w:r>
        <w:rPr>
          <w:lang w:eastAsia="en-US"/>
        </w:rPr>
        <w:t>Наша команда провела тщательный анализ датасета: было выдвинуто много гипотез, каждая была исследована. Были созданы матрицы корреляции, выведены графики важности признаков. После чего были созданы модели различными методами, лучшим из которых себя показал случайный лес.</w:t>
      </w:r>
    </w:p>
    <w:p w14:paraId="04D96640" w14:textId="77777777" w:rsidR="00272FDC" w:rsidRDefault="00272FDC" w:rsidP="00272FDC">
      <w:pPr>
        <w:pStyle w:val="22"/>
        <w:rPr>
          <w:lang w:eastAsia="en-US"/>
        </w:rPr>
      </w:pPr>
    </w:p>
    <w:p w14:paraId="27908806" w14:textId="313911BA" w:rsidR="00272FDC" w:rsidRDefault="00272FDC" w:rsidP="00272FDC">
      <w:pPr>
        <w:pStyle w:val="22"/>
        <w:rPr>
          <w:lang w:eastAsia="en-US"/>
        </w:rPr>
      </w:pPr>
      <w:r>
        <w:rPr>
          <w:lang w:eastAsia="en-US"/>
        </w:rPr>
        <w:t>На этапе кросс-валидации лучший фолд имел следующие метрики:</w:t>
      </w:r>
    </w:p>
    <w:p w14:paraId="33DFB6FA" w14:textId="60E0D41E" w:rsidR="00272FDC" w:rsidRPr="00272FDC" w:rsidRDefault="00272FDC" w:rsidP="00272FDC">
      <w:pPr>
        <w:pStyle w:val="22"/>
        <w:rPr>
          <w:lang w:eastAsia="en-US"/>
        </w:rPr>
      </w:pPr>
      <w:r w:rsidRPr="00272FDC">
        <w:rPr>
          <w:lang w:val="en-US" w:eastAsia="en-US"/>
        </w:rPr>
        <w:t>Fold 2</w:t>
      </w:r>
    </w:p>
    <w:p w14:paraId="1F5A3D36" w14:textId="2C367DC8" w:rsidR="00272FDC" w:rsidRPr="00272FDC" w:rsidRDefault="00272FDC" w:rsidP="00272FDC">
      <w:pPr>
        <w:pStyle w:val="22"/>
        <w:numPr>
          <w:ilvl w:val="0"/>
          <w:numId w:val="40"/>
        </w:numPr>
        <w:rPr>
          <w:lang w:eastAsia="en-US"/>
        </w:rPr>
      </w:pPr>
      <w:r w:rsidRPr="00272FDC">
        <w:rPr>
          <w:lang w:val="en-US" w:eastAsia="en-US"/>
        </w:rPr>
        <w:t>MAE: 13.78234249759307</w:t>
      </w:r>
    </w:p>
    <w:p w14:paraId="49A2B75F" w14:textId="4184374D" w:rsidR="00272FDC" w:rsidRPr="00272FDC" w:rsidRDefault="00272FDC" w:rsidP="00272FDC">
      <w:pPr>
        <w:pStyle w:val="22"/>
        <w:numPr>
          <w:ilvl w:val="0"/>
          <w:numId w:val="40"/>
        </w:numPr>
        <w:rPr>
          <w:lang w:eastAsia="en-US"/>
        </w:rPr>
      </w:pPr>
      <w:r w:rsidRPr="00272FDC">
        <w:rPr>
          <w:lang w:val="en-US" w:eastAsia="en-US"/>
        </w:rPr>
        <w:t>MSE: 291.30574478627676</w:t>
      </w:r>
    </w:p>
    <w:p w14:paraId="734E8429" w14:textId="084A500E" w:rsidR="00272FDC" w:rsidRPr="00272FDC" w:rsidRDefault="00272FDC" w:rsidP="00272FDC">
      <w:pPr>
        <w:pStyle w:val="22"/>
        <w:numPr>
          <w:ilvl w:val="0"/>
          <w:numId w:val="40"/>
        </w:numPr>
        <w:rPr>
          <w:lang w:eastAsia="en-US"/>
        </w:rPr>
      </w:pPr>
      <w:r w:rsidRPr="00272FDC">
        <w:rPr>
          <w:lang w:val="en-US" w:eastAsia="en-US"/>
        </w:rPr>
        <w:t>RMSE: 17.067681294958515</w:t>
      </w:r>
    </w:p>
    <w:p w14:paraId="408C2B93" w14:textId="25EDDCB7" w:rsidR="00272FDC" w:rsidRPr="00272FDC" w:rsidRDefault="00272FDC" w:rsidP="00272FDC">
      <w:pPr>
        <w:pStyle w:val="22"/>
        <w:numPr>
          <w:ilvl w:val="0"/>
          <w:numId w:val="40"/>
        </w:numPr>
        <w:rPr>
          <w:lang w:eastAsia="en-US"/>
        </w:rPr>
      </w:pPr>
      <w:r w:rsidRPr="00272FDC">
        <w:rPr>
          <w:lang w:val="en-US" w:eastAsia="en-US"/>
        </w:rPr>
        <w:t>R2: 0.1503191408904473</w:t>
      </w:r>
    </w:p>
    <w:p w14:paraId="5521505C" w14:textId="5C707261" w:rsidR="00272FDC" w:rsidRDefault="00272FDC" w:rsidP="00272FDC">
      <w:pPr>
        <w:pStyle w:val="22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MAPE: 1.0441457638497607</w:t>
      </w:r>
    </w:p>
    <w:p w14:paraId="3EA4F53A" w14:textId="77777777" w:rsidR="00283494" w:rsidRPr="00283494" w:rsidRDefault="00283494" w:rsidP="00283494">
      <w:pPr>
        <w:pStyle w:val="22"/>
        <w:rPr>
          <w:lang w:eastAsia="en-US"/>
        </w:rPr>
      </w:pPr>
    </w:p>
    <w:p w14:paraId="3792DBFB" w14:textId="77777777" w:rsidR="009159CA" w:rsidRDefault="009159CA" w:rsidP="009159CA">
      <w:pPr>
        <w:pStyle w:val="12"/>
      </w:pPr>
      <w:bookmarkStart w:id="39" w:name="_Toc199248655"/>
      <w:r>
        <w:lastRenderedPageBreak/>
        <w:t>Требования заказчика</w:t>
      </w:r>
      <w:bookmarkEnd w:id="39"/>
    </w:p>
    <w:p w14:paraId="180DFA09" w14:textId="77777777" w:rsidR="009159CA" w:rsidRDefault="009159CA" w:rsidP="009159CA">
      <w:pPr>
        <w:pStyle w:val="13"/>
        <w:rPr>
          <w:lang w:val="en-US"/>
        </w:rPr>
      </w:pPr>
      <w:bookmarkStart w:id="40" w:name="_Toc199248656"/>
      <w:r>
        <w:t>Требования к работе «Титаник»</w:t>
      </w:r>
      <w:bookmarkEnd w:id="40"/>
    </w:p>
    <w:p w14:paraId="3453B363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Анализ данных и построение модели для прогнозирования выживаемости пассажиров Титаника</w:t>
      </w:r>
    </w:p>
    <w:p w14:paraId="0A15BB14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1. Разведочный анализ данных (</w:t>
      </w:r>
      <w:r w:rsidRPr="00157F86">
        <w:rPr>
          <w:lang w:val="en-US" w:eastAsia="en-US"/>
        </w:rPr>
        <w:t>EDA</w:t>
      </w:r>
      <w:r w:rsidRPr="00157F86">
        <w:rPr>
          <w:lang w:eastAsia="en-US"/>
        </w:rPr>
        <w:t>) и исследовательский анализ</w:t>
      </w:r>
    </w:p>
    <w:p w14:paraId="7EB6A722" w14:textId="6F265C40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eastAsia="en-US"/>
        </w:rPr>
        <w:t xml:space="preserve">Визуализация данных (графики распределений, </w:t>
      </w:r>
      <w:r>
        <w:rPr>
          <w:lang w:eastAsia="en-US"/>
        </w:rPr>
        <w:t>зависимостей</w:t>
      </w:r>
      <w:r w:rsidRPr="00157F86">
        <w:rPr>
          <w:lang w:eastAsia="en-US"/>
        </w:rPr>
        <w:t>) с пояснениями перед каждым графиком.</w:t>
      </w:r>
    </w:p>
    <w:p w14:paraId="0F329956" w14:textId="77777777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eastAsia="en-US"/>
        </w:rPr>
        <w:t>Анализ корреляции признаков с целевой переменной (выживаемостью).</w:t>
      </w:r>
    </w:p>
    <w:p w14:paraId="2F0B332A" w14:textId="77777777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eastAsia="en-US"/>
        </w:rPr>
        <w:t>Выводы после применения статистических методов и визуализации.</w:t>
      </w:r>
    </w:p>
    <w:p w14:paraId="09E0EDAA" w14:textId="21E18A60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val="en-US" w:eastAsia="en-US"/>
        </w:rPr>
        <w:t>Feature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Engineering</w:t>
      </w:r>
    </w:p>
    <w:p w14:paraId="150A3C45" w14:textId="77777777" w:rsidR="00157F86" w:rsidRPr="00157F86" w:rsidRDefault="00157F86" w:rsidP="00157F86">
      <w:pPr>
        <w:pStyle w:val="22"/>
        <w:numPr>
          <w:ilvl w:val="0"/>
          <w:numId w:val="25"/>
        </w:numPr>
        <w:rPr>
          <w:lang w:eastAsia="en-US"/>
        </w:rPr>
      </w:pPr>
      <w:r w:rsidRPr="00157F86">
        <w:rPr>
          <w:lang w:eastAsia="en-US"/>
        </w:rPr>
        <w:t>Создание и оценка новых признаков, включая анализ их корреляции с целевой переменной.</w:t>
      </w:r>
    </w:p>
    <w:p w14:paraId="38EEFA87" w14:textId="77777777" w:rsidR="00157F86" w:rsidRPr="00157F86" w:rsidRDefault="00157F86" w:rsidP="00157F86">
      <w:pPr>
        <w:pStyle w:val="22"/>
        <w:numPr>
          <w:ilvl w:val="0"/>
          <w:numId w:val="25"/>
        </w:numPr>
        <w:rPr>
          <w:lang w:eastAsia="en-US"/>
        </w:rPr>
      </w:pPr>
      <w:r w:rsidRPr="00157F86">
        <w:rPr>
          <w:lang w:eastAsia="en-US"/>
        </w:rPr>
        <w:t>Определение значимости признаков (</w:t>
      </w:r>
      <w:r w:rsidRPr="00157F86">
        <w:rPr>
          <w:lang w:val="en-US" w:eastAsia="en-US"/>
        </w:rPr>
        <w:t>Feature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Importances</w:t>
      </w:r>
      <w:r w:rsidRPr="00157F86">
        <w:rPr>
          <w:lang w:eastAsia="en-US"/>
        </w:rPr>
        <w:t xml:space="preserve">) с использованием простой модели (например, </w:t>
      </w:r>
      <w:r w:rsidRPr="00157F86">
        <w:rPr>
          <w:lang w:val="en-US" w:eastAsia="en-US"/>
        </w:rPr>
        <w:t>Decision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Tree</w:t>
      </w:r>
      <w:r w:rsidRPr="00157F86">
        <w:rPr>
          <w:lang w:eastAsia="en-US"/>
        </w:rPr>
        <w:t xml:space="preserve"> или </w:t>
      </w:r>
      <w:r w:rsidRPr="00157F86">
        <w:rPr>
          <w:lang w:val="en-US" w:eastAsia="en-US"/>
        </w:rPr>
        <w:t>Logistic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Regression</w:t>
      </w:r>
      <w:r w:rsidRPr="00157F86">
        <w:rPr>
          <w:lang w:eastAsia="en-US"/>
        </w:rPr>
        <w:t>).</w:t>
      </w:r>
    </w:p>
    <w:p w14:paraId="03E9E59C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3. Эксперименты с моделями машинного обучения</w:t>
      </w:r>
    </w:p>
    <w:p w14:paraId="3F1A47FF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Подбор и обучение моделей из разных семейств:</w:t>
      </w:r>
    </w:p>
    <w:p w14:paraId="7A4F9D8D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Линейные модели (логистическая регрессия).</w:t>
      </w:r>
    </w:p>
    <w:p w14:paraId="7A3BE4AF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Деревья решений (</w:t>
      </w:r>
      <w:r w:rsidRPr="00157F86">
        <w:rPr>
          <w:lang w:val="en-US" w:eastAsia="en-US"/>
        </w:rPr>
        <w:t>Random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Forest</w:t>
      </w:r>
      <w:r w:rsidRPr="00157F86">
        <w:rPr>
          <w:lang w:eastAsia="en-US"/>
        </w:rPr>
        <w:t>).</w:t>
      </w:r>
    </w:p>
    <w:p w14:paraId="18F7E912" w14:textId="61970AFE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Градиентный бустинг.</w:t>
      </w:r>
    </w:p>
    <w:p w14:paraId="357C5BB3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Нейронные сети (простая архитектура).</w:t>
      </w:r>
    </w:p>
    <w:p w14:paraId="0BA4EB58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Сравнение производительности моделей с использованием кросс-валидации (не менее 5 фолдов).</w:t>
      </w:r>
    </w:p>
    <w:p w14:paraId="097A3B54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Выбор лучшей модели на основе метрик качества.</w:t>
      </w:r>
    </w:p>
    <w:p w14:paraId="65921308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4. Финальная модель и выводы</w:t>
      </w:r>
    </w:p>
    <w:p w14:paraId="2FF11384" w14:textId="77777777" w:rsidR="00157F86" w:rsidRPr="00157F86" w:rsidRDefault="00157F86" w:rsidP="00157F86">
      <w:pPr>
        <w:pStyle w:val="22"/>
        <w:numPr>
          <w:ilvl w:val="0"/>
          <w:numId w:val="27"/>
        </w:numPr>
        <w:rPr>
          <w:lang w:eastAsia="en-US"/>
        </w:rPr>
      </w:pPr>
      <w:r w:rsidRPr="00157F86">
        <w:rPr>
          <w:lang w:eastAsia="en-US"/>
        </w:rPr>
        <w:t>Обучение и оценка лучшей модели на тестовых данных.</w:t>
      </w:r>
    </w:p>
    <w:p w14:paraId="1918527C" w14:textId="77777777" w:rsidR="00157F86" w:rsidRPr="00157F86" w:rsidRDefault="00157F86" w:rsidP="00157F86">
      <w:pPr>
        <w:pStyle w:val="22"/>
        <w:numPr>
          <w:ilvl w:val="0"/>
          <w:numId w:val="27"/>
        </w:numPr>
        <w:rPr>
          <w:lang w:eastAsia="en-US"/>
        </w:rPr>
      </w:pPr>
      <w:r w:rsidRPr="00157F86">
        <w:rPr>
          <w:lang w:eastAsia="en-US"/>
        </w:rPr>
        <w:lastRenderedPageBreak/>
        <w:t>Интерпретация результатов и рекомендации для дальнейшего улучшения.</w:t>
      </w:r>
    </w:p>
    <w:p w14:paraId="49ABE462" w14:textId="6FE1DB15" w:rsidR="00C11AA7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Цель: Прогнозирование выживаемости пассажиров Титаника на основе их характеристик.</w:t>
      </w:r>
    </w:p>
    <w:p w14:paraId="6988B652" w14:textId="77777777" w:rsidR="009159CA" w:rsidRDefault="009159CA" w:rsidP="009159CA">
      <w:pPr>
        <w:pStyle w:val="13"/>
      </w:pPr>
      <w:bookmarkStart w:id="41" w:name="_Toc199248657"/>
      <w:r>
        <w:t>Требования к работе «</w:t>
      </w:r>
      <w:r>
        <w:rPr>
          <w:lang w:val="en-US"/>
        </w:rPr>
        <w:t>Spotify</w:t>
      </w:r>
      <w:r>
        <w:t>»</w:t>
      </w:r>
      <w:bookmarkEnd w:id="41"/>
    </w:p>
    <w:p w14:paraId="709C8456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Анализ данных и построение модели для прогнозирования выживаемости пассажиров Титаника</w:t>
      </w:r>
    </w:p>
    <w:p w14:paraId="3F8DD9B1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1. Разведочный анализ данных (</w:t>
      </w:r>
      <w:r w:rsidRPr="00157F86">
        <w:rPr>
          <w:lang w:val="en-US" w:eastAsia="en-US"/>
        </w:rPr>
        <w:t>EDA</w:t>
      </w:r>
      <w:r w:rsidRPr="00157F86">
        <w:rPr>
          <w:lang w:eastAsia="en-US"/>
        </w:rPr>
        <w:t>) и исследовательский анализ</w:t>
      </w:r>
    </w:p>
    <w:p w14:paraId="3FE53E48" w14:textId="77777777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eastAsia="en-US"/>
        </w:rPr>
        <w:t xml:space="preserve">Визуализация данных (графики распределений, </w:t>
      </w:r>
      <w:r>
        <w:rPr>
          <w:lang w:eastAsia="en-US"/>
        </w:rPr>
        <w:t>зависимостей</w:t>
      </w:r>
      <w:r w:rsidRPr="00157F86">
        <w:rPr>
          <w:lang w:eastAsia="en-US"/>
        </w:rPr>
        <w:t>) с пояснениями перед каждым графиком.</w:t>
      </w:r>
    </w:p>
    <w:p w14:paraId="589327F9" w14:textId="69E5B3AC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eastAsia="en-US"/>
        </w:rPr>
        <w:t>Анализ корреляции признаков с целевой переменной (</w:t>
      </w:r>
      <w:r>
        <w:rPr>
          <w:lang w:eastAsia="en-US"/>
        </w:rPr>
        <w:t>популярность</w:t>
      </w:r>
      <w:r w:rsidRPr="00157F86">
        <w:rPr>
          <w:lang w:eastAsia="en-US"/>
        </w:rPr>
        <w:t>).</w:t>
      </w:r>
    </w:p>
    <w:p w14:paraId="207150CD" w14:textId="77777777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eastAsia="en-US"/>
        </w:rPr>
        <w:t>Выводы после применения статистических методов и визуализации.</w:t>
      </w:r>
    </w:p>
    <w:p w14:paraId="36359E0B" w14:textId="77777777" w:rsidR="00157F86" w:rsidRPr="00157F86" w:rsidRDefault="00157F86" w:rsidP="00157F86">
      <w:pPr>
        <w:pStyle w:val="22"/>
        <w:numPr>
          <w:ilvl w:val="0"/>
          <w:numId w:val="28"/>
        </w:numPr>
        <w:rPr>
          <w:lang w:eastAsia="en-US"/>
        </w:rPr>
      </w:pPr>
      <w:r w:rsidRPr="00157F86">
        <w:rPr>
          <w:lang w:val="en-US" w:eastAsia="en-US"/>
        </w:rPr>
        <w:t>Feature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Engineering</w:t>
      </w:r>
    </w:p>
    <w:p w14:paraId="41FCD01B" w14:textId="77777777" w:rsidR="00157F86" w:rsidRPr="00157F86" w:rsidRDefault="00157F86" w:rsidP="00157F86">
      <w:pPr>
        <w:pStyle w:val="22"/>
        <w:numPr>
          <w:ilvl w:val="0"/>
          <w:numId w:val="25"/>
        </w:numPr>
        <w:rPr>
          <w:lang w:eastAsia="en-US"/>
        </w:rPr>
      </w:pPr>
      <w:r w:rsidRPr="00157F86">
        <w:rPr>
          <w:lang w:eastAsia="en-US"/>
        </w:rPr>
        <w:t>Создание и оценка новых признаков, включая анализ их корреляции с целевой переменной.</w:t>
      </w:r>
    </w:p>
    <w:p w14:paraId="1AC879EC" w14:textId="77777777" w:rsidR="00157F86" w:rsidRPr="00157F86" w:rsidRDefault="00157F86" w:rsidP="00157F86">
      <w:pPr>
        <w:pStyle w:val="22"/>
        <w:numPr>
          <w:ilvl w:val="0"/>
          <w:numId w:val="25"/>
        </w:numPr>
        <w:rPr>
          <w:lang w:eastAsia="en-US"/>
        </w:rPr>
      </w:pPr>
      <w:r w:rsidRPr="00157F86">
        <w:rPr>
          <w:lang w:eastAsia="en-US"/>
        </w:rPr>
        <w:t>Определение значимости признаков (</w:t>
      </w:r>
      <w:r w:rsidRPr="00157F86">
        <w:rPr>
          <w:lang w:val="en-US" w:eastAsia="en-US"/>
        </w:rPr>
        <w:t>Feature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Importances</w:t>
      </w:r>
      <w:r w:rsidRPr="00157F86">
        <w:rPr>
          <w:lang w:eastAsia="en-US"/>
        </w:rPr>
        <w:t xml:space="preserve">) с использованием простой модели (например, </w:t>
      </w:r>
      <w:r w:rsidRPr="00157F86">
        <w:rPr>
          <w:lang w:val="en-US" w:eastAsia="en-US"/>
        </w:rPr>
        <w:t>Decision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Tree</w:t>
      </w:r>
      <w:r w:rsidRPr="00157F86">
        <w:rPr>
          <w:lang w:eastAsia="en-US"/>
        </w:rPr>
        <w:t xml:space="preserve"> или </w:t>
      </w:r>
      <w:r w:rsidRPr="00157F86">
        <w:rPr>
          <w:lang w:val="en-US" w:eastAsia="en-US"/>
        </w:rPr>
        <w:t>Logistic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Regression</w:t>
      </w:r>
      <w:r w:rsidRPr="00157F86">
        <w:rPr>
          <w:lang w:eastAsia="en-US"/>
        </w:rPr>
        <w:t>).</w:t>
      </w:r>
    </w:p>
    <w:p w14:paraId="17FA0B9C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>3. Эксперименты с моделями машинного обучения</w:t>
      </w:r>
    </w:p>
    <w:p w14:paraId="6E9C0DFA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Подбор и обучение моделей из разных семейств:</w:t>
      </w:r>
    </w:p>
    <w:p w14:paraId="73D11366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Линейные модели (логистическая регрессия).</w:t>
      </w:r>
    </w:p>
    <w:p w14:paraId="36E21954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Деревья решений (</w:t>
      </w:r>
      <w:r w:rsidRPr="00157F86">
        <w:rPr>
          <w:lang w:val="en-US" w:eastAsia="en-US"/>
        </w:rPr>
        <w:t>Random</w:t>
      </w:r>
      <w:r w:rsidRPr="00157F86">
        <w:rPr>
          <w:lang w:eastAsia="en-US"/>
        </w:rPr>
        <w:t xml:space="preserve"> </w:t>
      </w:r>
      <w:r w:rsidRPr="00157F86">
        <w:rPr>
          <w:lang w:val="en-US" w:eastAsia="en-US"/>
        </w:rPr>
        <w:t>Forest</w:t>
      </w:r>
      <w:r w:rsidRPr="00157F86">
        <w:rPr>
          <w:lang w:eastAsia="en-US"/>
        </w:rPr>
        <w:t>).</w:t>
      </w:r>
    </w:p>
    <w:p w14:paraId="1AF28D4D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Градиентный бустинг.</w:t>
      </w:r>
    </w:p>
    <w:p w14:paraId="66237805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Нейронные сети (простая архитектура).</w:t>
      </w:r>
    </w:p>
    <w:p w14:paraId="79C048BB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Сравнение производительности моделей с использованием кросс-валидации (не менее 5 фолдов).</w:t>
      </w:r>
    </w:p>
    <w:p w14:paraId="60B323DE" w14:textId="77777777" w:rsidR="00157F86" w:rsidRPr="00157F86" w:rsidRDefault="00157F86" w:rsidP="00157F86">
      <w:pPr>
        <w:pStyle w:val="22"/>
        <w:numPr>
          <w:ilvl w:val="0"/>
          <w:numId w:val="26"/>
        </w:numPr>
        <w:rPr>
          <w:lang w:eastAsia="en-US"/>
        </w:rPr>
      </w:pPr>
      <w:r w:rsidRPr="00157F86">
        <w:rPr>
          <w:lang w:eastAsia="en-US"/>
        </w:rPr>
        <w:t>Выбор лучшей модели на основе метрик качества.</w:t>
      </w:r>
    </w:p>
    <w:p w14:paraId="5373F841" w14:textId="77777777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lastRenderedPageBreak/>
        <w:t>4. Финальная модель и выводы</w:t>
      </w:r>
    </w:p>
    <w:p w14:paraId="2307B214" w14:textId="77777777" w:rsidR="00157F86" w:rsidRPr="00157F86" w:rsidRDefault="00157F86" w:rsidP="00157F86">
      <w:pPr>
        <w:pStyle w:val="22"/>
        <w:numPr>
          <w:ilvl w:val="0"/>
          <w:numId w:val="27"/>
        </w:numPr>
        <w:rPr>
          <w:lang w:eastAsia="en-US"/>
        </w:rPr>
      </w:pPr>
      <w:r w:rsidRPr="00157F86">
        <w:rPr>
          <w:lang w:eastAsia="en-US"/>
        </w:rPr>
        <w:t>Обучение и оценка лучшей модели на тестовых данных.</w:t>
      </w:r>
    </w:p>
    <w:p w14:paraId="79476248" w14:textId="77777777" w:rsidR="00157F86" w:rsidRPr="00157F86" w:rsidRDefault="00157F86" w:rsidP="00157F86">
      <w:pPr>
        <w:pStyle w:val="22"/>
        <w:numPr>
          <w:ilvl w:val="0"/>
          <w:numId w:val="27"/>
        </w:numPr>
        <w:rPr>
          <w:lang w:eastAsia="en-US"/>
        </w:rPr>
      </w:pPr>
      <w:r w:rsidRPr="00157F86">
        <w:rPr>
          <w:lang w:eastAsia="en-US"/>
        </w:rPr>
        <w:t>Интерпретация результатов и рекомендации для дальнейшего улучшения.</w:t>
      </w:r>
    </w:p>
    <w:p w14:paraId="42926D20" w14:textId="3DC119AE" w:rsidR="00157F86" w:rsidRPr="00157F86" w:rsidRDefault="00157F86" w:rsidP="00157F86">
      <w:pPr>
        <w:pStyle w:val="22"/>
        <w:rPr>
          <w:lang w:eastAsia="en-US"/>
        </w:rPr>
      </w:pPr>
      <w:r w:rsidRPr="00157F86">
        <w:rPr>
          <w:lang w:eastAsia="en-US"/>
        </w:rPr>
        <w:t xml:space="preserve">Цель: Прогнозирование </w:t>
      </w:r>
      <w:r>
        <w:rPr>
          <w:lang w:eastAsia="en-US"/>
        </w:rPr>
        <w:t>популярности трека на платформе «</w:t>
      </w:r>
      <w:r>
        <w:rPr>
          <w:lang w:val="en-US" w:eastAsia="en-US"/>
        </w:rPr>
        <w:t>Spotify</w:t>
      </w:r>
      <w:r>
        <w:rPr>
          <w:lang w:eastAsia="en-US"/>
        </w:rPr>
        <w:t>», исходя из заданных параметров трека.</w:t>
      </w:r>
    </w:p>
    <w:p w14:paraId="32A3813D" w14:textId="77777777" w:rsidR="00C17C1B" w:rsidRDefault="00C17C1B" w:rsidP="00C17C1B">
      <w:pPr>
        <w:pStyle w:val="12"/>
      </w:pPr>
      <w:bookmarkStart w:id="42" w:name="_Toc199248658"/>
      <w:r>
        <w:lastRenderedPageBreak/>
        <w:t>Аналоги</w:t>
      </w:r>
      <w:bookmarkEnd w:id="42"/>
    </w:p>
    <w:p w14:paraId="13168D69" w14:textId="5C9D9459" w:rsidR="008912D4" w:rsidRP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Как аналоги для данных работ можно выделить решения других участников проектного практикума и открытые решения на просторах интернета.</w:t>
      </w:r>
    </w:p>
    <w:p w14:paraId="6CD166E1" w14:textId="77777777" w:rsidR="00C17C1B" w:rsidRDefault="00C17C1B" w:rsidP="00C17C1B">
      <w:pPr>
        <w:pStyle w:val="12"/>
      </w:pPr>
      <w:bookmarkStart w:id="43" w:name="_Toc199248659"/>
      <w:r>
        <w:lastRenderedPageBreak/>
        <w:t>Рабочий стэк</w:t>
      </w:r>
      <w:bookmarkEnd w:id="43"/>
    </w:p>
    <w:p w14:paraId="3864A51F" w14:textId="0750E0E0" w:rsidR="00C17C1B" w:rsidRDefault="00C17C1B" w:rsidP="00C17C1B">
      <w:pPr>
        <w:pStyle w:val="22"/>
        <w:rPr>
          <w:lang w:eastAsia="en-US"/>
        </w:rPr>
      </w:pPr>
      <w:r>
        <w:rPr>
          <w:lang w:eastAsia="en-US"/>
        </w:rPr>
        <w:t xml:space="preserve">Работы выполнены на </w:t>
      </w:r>
      <w:r w:rsidR="007A6EE5">
        <w:rPr>
          <w:lang w:eastAsia="en-US"/>
        </w:rPr>
        <w:t>языке программирования</w:t>
      </w:r>
      <w:r>
        <w:rPr>
          <w:lang w:eastAsia="en-US"/>
        </w:rPr>
        <w:t xml:space="preserve"> </w:t>
      </w:r>
      <w:r>
        <w:rPr>
          <w:lang w:val="en-US" w:eastAsia="en-US"/>
        </w:rPr>
        <w:t>python</w:t>
      </w:r>
      <w:r>
        <w:rPr>
          <w:lang w:eastAsia="en-US"/>
        </w:rPr>
        <w:t>.</w:t>
      </w:r>
    </w:p>
    <w:p w14:paraId="081F78F2" w14:textId="77777777" w:rsidR="00C17C1B" w:rsidRDefault="00C17C1B" w:rsidP="00C17C1B">
      <w:pPr>
        <w:pStyle w:val="13"/>
      </w:pPr>
      <w:bookmarkStart w:id="44" w:name="_Toc199248660"/>
      <w:r>
        <w:t>Титаник</w:t>
      </w:r>
      <w:bookmarkEnd w:id="44"/>
    </w:p>
    <w:p w14:paraId="72C41CDC" w14:textId="656F81F5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Для реализации проекта по прогнозированию выживаемости пассажиров "Титаника" был использован следующий технологический стек:</w:t>
      </w:r>
    </w:p>
    <w:p w14:paraId="6894088C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Библиотеки для обработки и анализа данных:</w:t>
      </w:r>
    </w:p>
    <w:p w14:paraId="1218E0F8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Pandas - для загрузки и обработки пассажирских данных (возраст, класс каюты, пол и др.)</w:t>
      </w:r>
    </w:p>
    <w:p w14:paraId="5F7B321B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NumPy - для численных операций с признаками</w:t>
      </w:r>
    </w:p>
    <w:p w14:paraId="143E0F80" w14:textId="77777777" w:rsidR="008912D4" w:rsidRDefault="008912D4" w:rsidP="008912D4">
      <w:pPr>
        <w:pStyle w:val="22"/>
        <w:rPr>
          <w:lang w:eastAsia="en-US"/>
        </w:rPr>
      </w:pPr>
    </w:p>
    <w:p w14:paraId="2BE5653D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Инструменты визуализации:</w:t>
      </w:r>
    </w:p>
    <w:p w14:paraId="1A69906E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Matplotlib и Seaborn - для анализа распределения выживших/погибших, построения графиков зависимости выживаемости от различных факторов (класса каюты, возраста, пола)</w:t>
      </w:r>
    </w:p>
    <w:p w14:paraId="5ED6996F" w14:textId="77777777" w:rsidR="008912D4" w:rsidRDefault="008912D4" w:rsidP="008912D4">
      <w:pPr>
        <w:pStyle w:val="22"/>
        <w:rPr>
          <w:lang w:eastAsia="en-US"/>
        </w:rPr>
      </w:pPr>
    </w:p>
    <w:p w14:paraId="69C9307B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Библиотеки машинного обучения:</w:t>
      </w:r>
    </w:p>
    <w:p w14:paraId="6655D3DF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Scikit-Learn - для:</w:t>
      </w:r>
    </w:p>
    <w:p w14:paraId="05ADEF27" w14:textId="28E403F6" w:rsidR="008912D4" w:rsidRDefault="008912D4" w:rsidP="009A6FC6">
      <w:pPr>
        <w:pStyle w:val="7"/>
      </w:pPr>
      <w:r>
        <w:t>предобработки данных (заполнение пропусков, кодирование категориальных признаков)</w:t>
      </w:r>
    </w:p>
    <w:p w14:paraId="7CBC562C" w14:textId="10616ECB" w:rsidR="008912D4" w:rsidRDefault="008912D4" w:rsidP="009A6FC6">
      <w:pPr>
        <w:pStyle w:val="7"/>
      </w:pPr>
      <w:r>
        <w:t>разделения на обучающую и тестовую выборки</w:t>
      </w:r>
    </w:p>
    <w:p w14:paraId="6042E03A" w14:textId="04E42543" w:rsidR="008912D4" w:rsidRDefault="008912D4" w:rsidP="009A6FC6">
      <w:pPr>
        <w:pStyle w:val="7"/>
      </w:pPr>
      <w:r>
        <w:t>обучения классических моделей (логистическая регрессия, случайный лес)</w:t>
      </w:r>
    </w:p>
    <w:p w14:paraId="00A0EFDC" w14:textId="31F7D03B" w:rsidR="008912D4" w:rsidRDefault="008912D4" w:rsidP="009A6FC6">
      <w:pPr>
        <w:pStyle w:val="7"/>
      </w:pPr>
      <w:r>
        <w:t>оценки качества моделей (accuracy, precision, recall)</w:t>
      </w:r>
    </w:p>
    <w:p w14:paraId="391E75C8" w14:textId="09279A34" w:rsidR="008912D4" w:rsidRDefault="008912D4" w:rsidP="009A6FC6">
      <w:pPr>
        <w:pStyle w:val="7"/>
      </w:pPr>
      <w:r>
        <w:t>кросс-валидации</w:t>
      </w:r>
    </w:p>
    <w:p w14:paraId="60994F99" w14:textId="60D114FD" w:rsidR="008912D4" w:rsidRDefault="008912D4" w:rsidP="00791E4D">
      <w:pPr>
        <w:pStyle w:val="22"/>
        <w:ind w:firstLine="0"/>
        <w:rPr>
          <w:lang w:eastAsia="en-US"/>
        </w:rPr>
      </w:pPr>
    </w:p>
    <w:p w14:paraId="748F92FF" w14:textId="7ED35065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Keras - для построения и обучения нейронной сети</w:t>
      </w:r>
    </w:p>
    <w:p w14:paraId="4307287D" w14:textId="77777777" w:rsidR="008912D4" w:rsidRDefault="008912D4" w:rsidP="008912D4">
      <w:pPr>
        <w:pStyle w:val="22"/>
        <w:rPr>
          <w:lang w:eastAsia="en-US"/>
        </w:rPr>
      </w:pPr>
    </w:p>
    <w:p w14:paraId="27BA0AF6" w14:textId="018E5963" w:rsidR="008912D4" w:rsidRPr="008912D4" w:rsidRDefault="009A6FC6" w:rsidP="008912D4">
      <w:pPr>
        <w:pStyle w:val="22"/>
        <w:rPr>
          <w:lang w:eastAsia="en-US"/>
        </w:rPr>
      </w:pPr>
      <w:r>
        <w:rPr>
          <w:lang w:eastAsia="en-US"/>
        </w:rPr>
        <w:t>Этот</w:t>
      </w:r>
      <w:r w:rsidR="008912D4">
        <w:rPr>
          <w:lang w:eastAsia="en-US"/>
        </w:rPr>
        <w:t xml:space="preserve"> набор инструментов позволил реализовать полный цикл проекта - от первичного анализа данных до построения и сравнения различных моделей прогнозирования выживаемости пассажиров.</w:t>
      </w:r>
    </w:p>
    <w:p w14:paraId="75F25629" w14:textId="77777777" w:rsidR="008912D4" w:rsidRDefault="005335DE" w:rsidP="008912D4">
      <w:pPr>
        <w:pStyle w:val="13"/>
      </w:pPr>
      <w:bookmarkStart w:id="45" w:name="_Toc199248661"/>
      <w:r>
        <w:rPr>
          <w:lang w:val="en-US"/>
        </w:rPr>
        <w:lastRenderedPageBreak/>
        <w:t>Spotify</w:t>
      </w:r>
      <w:bookmarkEnd w:id="45"/>
    </w:p>
    <w:p w14:paraId="1036E75B" w14:textId="14CFF9D0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 xml:space="preserve">Для реализации </w:t>
      </w:r>
      <w:r w:rsidR="00BC7C76">
        <w:rPr>
          <w:lang w:eastAsia="en-US"/>
        </w:rPr>
        <w:t>«</w:t>
      </w:r>
      <w:r w:rsidR="00BC7C76">
        <w:rPr>
          <w:lang w:val="en-US" w:eastAsia="en-US"/>
        </w:rPr>
        <w:t>Spotify</w:t>
      </w:r>
      <w:r w:rsidR="00BC7C76">
        <w:rPr>
          <w:lang w:eastAsia="en-US"/>
        </w:rPr>
        <w:t xml:space="preserve">» </w:t>
      </w:r>
      <w:r>
        <w:rPr>
          <w:lang w:eastAsia="en-US"/>
        </w:rPr>
        <w:t>были использованы следующие ключевые технологии:</w:t>
      </w:r>
    </w:p>
    <w:p w14:paraId="25563BD7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Библиотеки обработки и анализа данных:</w:t>
      </w:r>
    </w:p>
    <w:p w14:paraId="78428044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NumPy и Pandas обеспечили эффективную работу с числовыми массивами и табличными данными</w:t>
      </w:r>
    </w:p>
    <w:p w14:paraId="2A3FB6C0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Matplotlib и Seaborn предоставили инструментарий для комплексной визуализации данных</w:t>
      </w:r>
    </w:p>
    <w:p w14:paraId="6952BBF0" w14:textId="77777777" w:rsidR="008912D4" w:rsidRDefault="008912D4" w:rsidP="008912D4">
      <w:pPr>
        <w:pStyle w:val="22"/>
        <w:rPr>
          <w:lang w:eastAsia="en-US"/>
        </w:rPr>
      </w:pPr>
    </w:p>
    <w:p w14:paraId="2600DE60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Фреймворки машинного обучения:</w:t>
      </w:r>
    </w:p>
    <w:p w14:paraId="0A5FC9D7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Scikit-Learn был использован для:</w:t>
      </w:r>
    </w:p>
    <w:p w14:paraId="17CF0317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 xml:space="preserve">  - предобработки данных (StandardScaler, LabelEncoder)</w:t>
      </w:r>
    </w:p>
    <w:p w14:paraId="7BB655DB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 xml:space="preserve">  - разделения выборок (train_test_split, KFold)</w:t>
      </w:r>
    </w:p>
    <w:p w14:paraId="1D089DDC" w14:textId="77777777" w:rsidR="008912D4" w:rsidRPr="008912D4" w:rsidRDefault="008912D4" w:rsidP="008912D4">
      <w:pPr>
        <w:pStyle w:val="22"/>
        <w:rPr>
          <w:lang w:val="en-US" w:eastAsia="en-US"/>
        </w:rPr>
      </w:pPr>
      <w:r>
        <w:rPr>
          <w:lang w:eastAsia="en-US"/>
        </w:rPr>
        <w:t xml:space="preserve">  </w:t>
      </w:r>
      <w:r w:rsidRPr="008912D4">
        <w:rPr>
          <w:lang w:val="en-US" w:eastAsia="en-US"/>
        </w:rPr>
        <w:t xml:space="preserve">- </w:t>
      </w:r>
      <w:r>
        <w:rPr>
          <w:lang w:eastAsia="en-US"/>
        </w:rPr>
        <w:t>реализации</w:t>
      </w:r>
      <w:r w:rsidRPr="008912D4">
        <w:rPr>
          <w:lang w:val="en-US" w:eastAsia="en-US"/>
        </w:rPr>
        <w:t xml:space="preserve"> </w:t>
      </w:r>
      <w:r>
        <w:rPr>
          <w:lang w:eastAsia="en-US"/>
        </w:rPr>
        <w:t>классических</w:t>
      </w:r>
      <w:r w:rsidRPr="008912D4">
        <w:rPr>
          <w:lang w:val="en-US" w:eastAsia="en-US"/>
        </w:rPr>
        <w:t xml:space="preserve"> </w:t>
      </w:r>
      <w:r>
        <w:rPr>
          <w:lang w:eastAsia="en-US"/>
        </w:rPr>
        <w:t>алгоритмов</w:t>
      </w:r>
      <w:r w:rsidRPr="008912D4">
        <w:rPr>
          <w:lang w:val="en-US" w:eastAsia="en-US"/>
        </w:rPr>
        <w:t xml:space="preserve"> (RandomForestRegressor, GradientBoostingRegressor, LinearRegression)</w:t>
      </w:r>
    </w:p>
    <w:p w14:paraId="6E9CB897" w14:textId="77777777" w:rsidR="008912D4" w:rsidRDefault="008912D4" w:rsidP="008912D4">
      <w:pPr>
        <w:pStyle w:val="22"/>
        <w:rPr>
          <w:lang w:eastAsia="en-US"/>
        </w:rPr>
      </w:pPr>
      <w:r w:rsidRPr="008912D4">
        <w:rPr>
          <w:lang w:val="en-US" w:eastAsia="en-US"/>
        </w:rPr>
        <w:t xml:space="preserve">  </w:t>
      </w:r>
      <w:r>
        <w:rPr>
          <w:lang w:eastAsia="en-US"/>
        </w:rPr>
        <w:t>- оценки качества моделей (метрики mean_absolute_error, r2_score и др.)</w:t>
      </w:r>
    </w:p>
    <w:p w14:paraId="0D62777D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 xml:space="preserve">  - анализа важности признаков (permutation_importance)</w:t>
      </w:r>
    </w:p>
    <w:p w14:paraId="1CF5BCB1" w14:textId="77777777" w:rsid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- TensorFlow (Keras) применялся для построения и обучения нейронных сетей</w:t>
      </w:r>
    </w:p>
    <w:p w14:paraId="1A54906B" w14:textId="77777777" w:rsidR="008912D4" w:rsidRDefault="008912D4" w:rsidP="008912D4">
      <w:pPr>
        <w:pStyle w:val="22"/>
        <w:rPr>
          <w:lang w:eastAsia="en-US"/>
        </w:rPr>
      </w:pPr>
    </w:p>
    <w:p w14:paraId="007D9451" w14:textId="3935229A" w:rsidR="008912D4" w:rsidRPr="008912D4" w:rsidRDefault="008912D4" w:rsidP="008912D4">
      <w:pPr>
        <w:pStyle w:val="22"/>
        <w:rPr>
          <w:lang w:eastAsia="en-US"/>
        </w:rPr>
      </w:pPr>
      <w:r>
        <w:rPr>
          <w:lang w:eastAsia="en-US"/>
        </w:rPr>
        <w:t>Такой технологический стек позволил реализовать полный цикл ML-проекта - от первичного анализа данных до построения и сравнения различных моделей машинного обучения.</w:t>
      </w:r>
    </w:p>
    <w:p w14:paraId="08561A78" w14:textId="77777777" w:rsidR="006559AE" w:rsidRDefault="006559AE" w:rsidP="00127886">
      <w:pPr>
        <w:pStyle w:val="110"/>
      </w:pPr>
      <w:bookmarkStart w:id="46" w:name="_Toc8214335"/>
      <w:bookmarkStart w:id="47" w:name="_Toc164096968"/>
      <w:bookmarkStart w:id="48" w:name="_Toc196860986"/>
      <w:bookmarkStart w:id="49" w:name="_Toc196862099"/>
      <w:bookmarkStart w:id="50" w:name="_Toc196862361"/>
      <w:bookmarkStart w:id="51" w:name="_Toc196862599"/>
      <w:bookmarkStart w:id="52" w:name="_Toc196862850"/>
      <w:bookmarkStart w:id="53" w:name="_Toc196863068"/>
      <w:bookmarkStart w:id="54" w:name="_Toc199248662"/>
      <w:r>
        <w:lastRenderedPageBreak/>
        <w:t>З</w:t>
      </w:r>
      <w:r w:rsidR="00B26509">
        <w:t>АКЛЮЧЕНИЕ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6A4220EB" w14:textId="77777777" w:rsidR="00706D90" w:rsidRPr="00706D90" w:rsidRDefault="00706D90" w:rsidP="00706D90">
      <w:pPr>
        <w:pStyle w:val="22"/>
      </w:pPr>
    </w:p>
    <w:p w14:paraId="05F5C179" w14:textId="77777777" w:rsidR="00B02DDD" w:rsidRPr="00B02DDD" w:rsidRDefault="00B02DDD" w:rsidP="00B02DDD">
      <w:pPr>
        <w:pStyle w:val="22"/>
      </w:pPr>
      <w:r w:rsidRPr="00B02DDD">
        <w:t>В ходе выполнения проектной работы «Титаник» по дисциплине «Разработка образовательных материалов и проектов в сфере Data Science» была реализована комплексная работа по анализу и построению моделей машинного обучения для задачи бинарной классификации — предсказания выживаемости пассажиров.</w:t>
      </w:r>
    </w:p>
    <w:p w14:paraId="400BFA3A" w14:textId="5496E92B" w:rsidR="00B02DDD" w:rsidRPr="00B02DDD" w:rsidRDefault="00B02DDD" w:rsidP="00B02DDD">
      <w:pPr>
        <w:pStyle w:val="22"/>
      </w:pPr>
      <w:r w:rsidRPr="00B02DDD">
        <w:tab/>
        <w:t>Работы выполнены в соответствии с требованиями заказчика: Проведен исследовательский анализ данных</w:t>
      </w:r>
      <w:r w:rsidR="007A6EE5">
        <w:t xml:space="preserve"> </w:t>
      </w:r>
      <w:r w:rsidRPr="00B02DDD">
        <w:t>(EDA), с графиками и выводами, Реализована генерация новых признаков</w:t>
      </w:r>
      <w:r w:rsidR="007A6EE5">
        <w:t xml:space="preserve"> </w:t>
      </w:r>
      <w:r w:rsidRPr="00B02DDD">
        <w:t>(Feature Engeneering), Построены и протестированы различные модели и выбрана оптимальная.</w:t>
      </w:r>
    </w:p>
    <w:p w14:paraId="268B508C" w14:textId="27A7CAB8" w:rsidR="00B02DDD" w:rsidRPr="00B02DDD" w:rsidRDefault="00B02DDD" w:rsidP="00B02DDD">
      <w:pPr>
        <w:pStyle w:val="22"/>
      </w:pPr>
      <w:r w:rsidRPr="00B02DDD">
        <w:t>В процессе тестирования модели достигли результаты разнятся. Для работы «Титаник» Ильиных Сергея итоговое значение Accuracy на тестовых данных составило 0.8202, что подтверждает стабильность и рабо</w:t>
      </w:r>
      <w:r w:rsidR="00EC21C4">
        <w:t>то</w:t>
      </w:r>
      <w:r w:rsidRPr="00B02DDD">
        <w:t>способность подхода</w:t>
      </w:r>
      <w:r w:rsidR="00EC21C4">
        <w:t>, а</w:t>
      </w:r>
      <w:r w:rsidRPr="00B02DDD">
        <w:t xml:space="preserve"> </w:t>
      </w:r>
      <w:r w:rsidR="00EC21C4">
        <w:t>в</w:t>
      </w:r>
      <w:r w:rsidRPr="00B02DDD">
        <w:t xml:space="preserve"> работе Карягиной Полины и Сергеева Сергея</w:t>
      </w:r>
      <w:r w:rsidR="00EC21C4">
        <w:t xml:space="preserve"> показатель составил </w:t>
      </w:r>
      <w:r w:rsidR="00EC21C4" w:rsidRPr="00EC21C4">
        <w:t>0.8596</w:t>
      </w:r>
      <w:r w:rsidR="00EC21C4">
        <w:t>.</w:t>
      </w:r>
    </w:p>
    <w:p w14:paraId="499DDDA8" w14:textId="77777777" w:rsidR="00B02DDD" w:rsidRPr="00B02DDD" w:rsidRDefault="00B02DDD" w:rsidP="00B02DDD">
      <w:pPr>
        <w:pStyle w:val="22"/>
      </w:pPr>
      <w:r w:rsidRPr="00B02DDD">
        <w:t>Для повышения качества и универсальности моделей рекомендуется:</w:t>
      </w:r>
    </w:p>
    <w:p w14:paraId="484D44DB" w14:textId="77777777" w:rsidR="00B02DDD" w:rsidRPr="00B02DDD" w:rsidRDefault="00B02DDD" w:rsidP="00B02DDD">
      <w:pPr>
        <w:pStyle w:val="53"/>
      </w:pPr>
      <w:r w:rsidRPr="00B02DDD">
        <w:t>проводить анализ дисбаланса классов и, при необходимости, применять методы балансировки (например, oversampling, undersampling или генерацию синтетических примеров);</w:t>
      </w:r>
    </w:p>
    <w:p w14:paraId="575762B2" w14:textId="77777777" w:rsidR="00B02DDD" w:rsidRPr="00B02DDD" w:rsidRDefault="00B02DDD" w:rsidP="00B02DDD">
      <w:pPr>
        <w:pStyle w:val="53"/>
      </w:pPr>
      <w:r w:rsidRPr="00B02DDD">
        <w:t>дополнительно исследовать влияние новых признаков, в том числе производных;</w:t>
      </w:r>
    </w:p>
    <w:p w14:paraId="4E721809" w14:textId="77777777" w:rsidR="00B02DDD" w:rsidRPr="00B02DDD" w:rsidRDefault="00B02DDD" w:rsidP="00B02DDD">
      <w:pPr>
        <w:pStyle w:val="53"/>
      </w:pPr>
      <w:r w:rsidRPr="00B02DDD">
        <w:t>подключить более сложные методы ансамблирования моделей;</w:t>
      </w:r>
    </w:p>
    <w:p w14:paraId="0A10F527" w14:textId="77777777" w:rsidR="00FB2AE9" w:rsidRPr="00B02DDD" w:rsidRDefault="00B02DDD" w:rsidP="00B02DDD">
      <w:pPr>
        <w:pStyle w:val="22"/>
      </w:pPr>
      <w:r w:rsidRPr="00B02DDD">
        <w:t xml:space="preserve"> </w:t>
      </w:r>
      <w:r w:rsidR="00FB2AE9" w:rsidRPr="00B02DDD">
        <w:br w:type="page"/>
      </w:r>
    </w:p>
    <w:p w14:paraId="47999184" w14:textId="77777777" w:rsidR="001A09FB" w:rsidRDefault="001A09FB" w:rsidP="00C13DB5">
      <w:pPr>
        <w:pStyle w:val="110"/>
      </w:pPr>
      <w:bookmarkStart w:id="55" w:name="_Toc477525073"/>
      <w:bookmarkStart w:id="56" w:name="_Toc477526600"/>
      <w:bookmarkStart w:id="57" w:name="_Toc477526815"/>
      <w:bookmarkStart w:id="58" w:name="_Toc477529038"/>
      <w:bookmarkStart w:id="59" w:name="_Toc477530301"/>
      <w:bookmarkStart w:id="60" w:name="_Toc477532641"/>
      <w:bookmarkStart w:id="61" w:name="_Toc8214336"/>
      <w:bookmarkStart w:id="62" w:name="_Toc164096969"/>
      <w:bookmarkStart w:id="63" w:name="_Toc196860987"/>
      <w:bookmarkStart w:id="64" w:name="_Toc196862100"/>
      <w:bookmarkStart w:id="65" w:name="_Toc196862362"/>
      <w:bookmarkStart w:id="66" w:name="_Toc196862600"/>
      <w:bookmarkStart w:id="67" w:name="_Toc196862851"/>
      <w:bookmarkStart w:id="68" w:name="_Toc196863069"/>
      <w:bookmarkStart w:id="69" w:name="_Toc199248663"/>
      <w:r w:rsidRPr="00FB2AE9">
        <w:lastRenderedPageBreak/>
        <w:t>С</w:t>
      </w:r>
      <w:r w:rsidR="00B26509">
        <w:t>ПИСОК ИСПОЛЬЗОВАННЫХ ИСТОЧНИКОВ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69703F34" w14:textId="77777777" w:rsidR="00EE1991" w:rsidRPr="00EE1991" w:rsidRDefault="00EE1991" w:rsidP="00EE1991">
      <w:pPr>
        <w:pStyle w:val="22"/>
      </w:pPr>
    </w:p>
    <w:p w14:paraId="76A8890A" w14:textId="77E30C53" w:rsidR="0081747F" w:rsidRPr="00986A3A" w:rsidRDefault="0081747F" w:rsidP="00986A3A">
      <w:pPr>
        <w:pStyle w:val="7"/>
      </w:pPr>
      <w:r>
        <w:t xml:space="preserve">Яндекс, Учебник по машинному обучению </w:t>
      </w:r>
      <w:r w:rsidRPr="0081747F">
        <w:t>[</w:t>
      </w:r>
      <w:r>
        <w:t>Электронный ресурс</w:t>
      </w:r>
      <w:r w:rsidRPr="0081747F">
        <w:t>]</w:t>
      </w:r>
      <w:r>
        <w:t xml:space="preserve"> </w:t>
      </w:r>
      <w:r>
        <w:rPr>
          <w:lang w:val="en-US"/>
        </w:rPr>
        <w:t>URL</w:t>
      </w:r>
      <w:r w:rsidRPr="0081747F">
        <w:t xml:space="preserve">: </w:t>
      </w:r>
      <w:hyperlink r:id="rId18" w:history="1">
        <w:r w:rsidRPr="0081747F">
          <w:rPr>
            <w:rStyle w:val="af4"/>
          </w:rPr>
          <w:t>https://education.yandex.ru/handbook/ml</w:t>
        </w:r>
      </w:hyperlink>
      <w:r w:rsidRPr="0081747F">
        <w:t xml:space="preserve"> (</w:t>
      </w:r>
      <w:r>
        <w:t>дата обращения 15.04.2025)</w:t>
      </w:r>
    </w:p>
    <w:p w14:paraId="78634E43" w14:textId="5432F7E3" w:rsidR="00156717" w:rsidRDefault="00156717" w:rsidP="0081747F">
      <w:pPr>
        <w:pStyle w:val="7"/>
        <w:numPr>
          <w:ilvl w:val="0"/>
          <w:numId w:val="0"/>
        </w:numPr>
        <w:ind w:firstLine="709"/>
      </w:pPr>
      <w:r>
        <w:br w:type="page"/>
      </w:r>
    </w:p>
    <w:p w14:paraId="14BE67BD" w14:textId="0B7B9BEB" w:rsidR="00EE1991" w:rsidRPr="007B26A0" w:rsidRDefault="000D2767" w:rsidP="00986E24">
      <w:pPr>
        <w:pStyle w:val="8"/>
        <w:rPr>
          <w:lang w:val="ru-RU"/>
        </w:rPr>
      </w:pPr>
      <w:bookmarkStart w:id="70" w:name="_Toc477530302"/>
      <w:bookmarkStart w:id="71" w:name="_Toc477532642"/>
      <w:bookmarkStart w:id="72" w:name="_Toc8214337"/>
      <w:r w:rsidRPr="00EB7EE9">
        <w:rPr>
          <w:lang w:val="ru-RU"/>
        </w:rPr>
        <w:lastRenderedPageBreak/>
        <w:br/>
      </w:r>
      <w:bookmarkStart w:id="73" w:name="_Toc199248664"/>
      <w:r w:rsidR="007B26A0">
        <w:rPr>
          <w:lang w:val="ru-RU"/>
        </w:rPr>
        <w:t>(обязательное)</w:t>
      </w:r>
      <w:r w:rsidR="00020789" w:rsidRPr="007B26A0">
        <w:rPr>
          <w:lang w:val="ru-RU"/>
        </w:rPr>
        <w:br/>
      </w:r>
      <w:r w:rsidR="00020789" w:rsidRPr="007B26A0">
        <w:rPr>
          <w:lang w:val="ru-RU"/>
        </w:rPr>
        <w:br/>
      </w:r>
      <w:r w:rsidR="007B26A0">
        <w:rPr>
          <w:lang w:val="ru-RU"/>
        </w:rPr>
        <w:t>Техническое задание для проектов</w:t>
      </w:r>
      <w:bookmarkEnd w:id="73"/>
      <w:r w:rsidR="007B26A0">
        <w:rPr>
          <w:lang w:val="ru-RU"/>
        </w:rPr>
        <w:t xml:space="preserve"> </w:t>
      </w:r>
    </w:p>
    <w:p w14:paraId="3C66FD33" w14:textId="77777777" w:rsidR="007B26A0" w:rsidRDefault="007B26A0" w:rsidP="007B26A0">
      <w:pPr>
        <w:pStyle w:val="22"/>
      </w:pPr>
    </w:p>
    <w:p w14:paraId="560C50BD" w14:textId="77777777" w:rsidR="007B26A0" w:rsidRDefault="007B26A0" w:rsidP="007B26A0">
      <w:pPr>
        <w:pStyle w:val="22"/>
      </w:pPr>
      <w:r>
        <w:t>Задание</w:t>
      </w:r>
    </w:p>
    <w:p w14:paraId="6BF330B2" w14:textId="2974441B" w:rsidR="007B26A0" w:rsidRDefault="007B26A0" w:rsidP="007B26A0">
      <w:pPr>
        <w:pStyle w:val="22"/>
        <w:ind w:left="709" w:firstLine="5"/>
      </w:pPr>
      <w:r>
        <w:t>EDA и ресерч-анализ. Графики, применение инструментов EDA. Комментарий до графика. Вывод после графика/стат методов. Корреляция колонок с таргетом.</w:t>
      </w:r>
    </w:p>
    <w:p w14:paraId="6BA01333" w14:textId="77777777" w:rsidR="007B26A0" w:rsidRDefault="007B26A0" w:rsidP="007B26A0">
      <w:pPr>
        <w:pStyle w:val="22"/>
      </w:pPr>
      <w:r>
        <w:t xml:space="preserve"> </w:t>
      </w:r>
    </w:p>
    <w:p w14:paraId="770D7326" w14:textId="6C6585A4" w:rsidR="007B26A0" w:rsidRDefault="007B26A0" w:rsidP="007B26A0">
      <w:pPr>
        <w:pStyle w:val="22"/>
      </w:pPr>
      <w:r>
        <w:t>Feature Engineering. Корреляция новых колонок с таргетом. Feature Importances. Простая модель.</w:t>
      </w:r>
    </w:p>
    <w:p w14:paraId="5A078119" w14:textId="77777777" w:rsidR="007B26A0" w:rsidRDefault="007B26A0" w:rsidP="007B26A0">
      <w:pPr>
        <w:pStyle w:val="22"/>
      </w:pPr>
      <w:r>
        <w:t xml:space="preserve"> </w:t>
      </w:r>
    </w:p>
    <w:p w14:paraId="6CF08581" w14:textId="0DC4C983" w:rsidR="007B26A0" w:rsidRDefault="007B26A0" w:rsidP="007B26A0">
      <w:pPr>
        <w:pStyle w:val="22"/>
      </w:pPr>
      <w:r>
        <w:t>Эксперименты с моделями машинного обучения/глубокого обучения. По одной из каждого семейства. Линейные, деревья, модификации градиентного бустинга , нейронные сети. На основе результатов выбрать лучшую - делаем кросс-валидацию(не менее 5 фолдов) и итоговый вывод.</w:t>
      </w:r>
    </w:p>
    <w:p w14:paraId="623E9581" w14:textId="77777777" w:rsidR="007B26A0" w:rsidRDefault="007B26A0" w:rsidP="007B26A0">
      <w:pPr>
        <w:pStyle w:val="22"/>
      </w:pPr>
      <w:r>
        <w:t xml:space="preserve"> </w:t>
      </w:r>
    </w:p>
    <w:p w14:paraId="679E79D3" w14:textId="51734D7A" w:rsidR="0089349C" w:rsidRPr="0089349C" w:rsidRDefault="007B26A0" w:rsidP="007B26A0">
      <w:pPr>
        <w:pStyle w:val="22"/>
      </w:pPr>
      <w:r>
        <w:t xml:space="preserve"> Для сдачи работы нужно отправить ссылку на github. Это важно.</w:t>
      </w:r>
    </w:p>
    <w:bookmarkEnd w:id="70"/>
    <w:bookmarkEnd w:id="71"/>
    <w:bookmarkEnd w:id="72"/>
    <w:p w14:paraId="0B1BFF53" w14:textId="56172983" w:rsidR="00986E24" w:rsidRDefault="00986E24" w:rsidP="007B26A0">
      <w:pPr>
        <w:pStyle w:val="53"/>
        <w:numPr>
          <w:ilvl w:val="0"/>
          <w:numId w:val="0"/>
        </w:numPr>
        <w:ind w:left="709"/>
      </w:pPr>
    </w:p>
    <w:p w14:paraId="1C5E5398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11D05797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6A7B89F4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5D86FE8B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12EC3F0D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65F0D9D5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627895E8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13F4DB16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247571C1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68003DDC" w14:textId="77777777" w:rsidR="007B26A0" w:rsidRDefault="007B26A0" w:rsidP="007B26A0">
      <w:pPr>
        <w:pStyle w:val="53"/>
        <w:numPr>
          <w:ilvl w:val="0"/>
          <w:numId w:val="0"/>
        </w:numPr>
        <w:ind w:left="709"/>
      </w:pPr>
    </w:p>
    <w:p w14:paraId="5F799015" w14:textId="77777777" w:rsidR="0081747F" w:rsidRDefault="007B26A0" w:rsidP="0081747F">
      <w:pPr>
        <w:pStyle w:val="53"/>
        <w:numPr>
          <w:ilvl w:val="0"/>
          <w:numId w:val="0"/>
        </w:numPr>
        <w:ind w:left="709"/>
        <w:jc w:val="center"/>
        <w:rPr>
          <w:b/>
          <w:bCs/>
        </w:rPr>
      </w:pPr>
      <w:r w:rsidRPr="007B26A0">
        <w:rPr>
          <w:b/>
          <w:bCs/>
        </w:rPr>
        <w:lastRenderedPageBreak/>
        <w:t>ПРИЛОЖЕНИЕ Б</w:t>
      </w:r>
    </w:p>
    <w:p w14:paraId="02517112" w14:textId="4D8E8E24" w:rsidR="007B26A0" w:rsidRPr="00A23185" w:rsidRDefault="007B26A0" w:rsidP="0081747F">
      <w:pPr>
        <w:pStyle w:val="53"/>
        <w:numPr>
          <w:ilvl w:val="0"/>
          <w:numId w:val="0"/>
        </w:numPr>
        <w:ind w:left="709"/>
        <w:jc w:val="center"/>
        <w:rPr>
          <w:b/>
          <w:bCs/>
        </w:rPr>
      </w:pPr>
      <w:r>
        <w:rPr>
          <w:b/>
          <w:bCs/>
        </w:rPr>
        <w:t>(вспомогательное)</w:t>
      </w:r>
      <w:r w:rsidR="0081747F">
        <w:rPr>
          <w:b/>
          <w:bCs/>
        </w:rPr>
        <w:br/>
      </w:r>
      <w:r w:rsidR="0081747F">
        <w:rPr>
          <w:b/>
          <w:bCs/>
        </w:rPr>
        <w:br/>
        <w:t>Данные для работы с проектом Титаник</w:t>
      </w:r>
      <w:r w:rsidR="00A23185" w:rsidRPr="00A23185">
        <w:rPr>
          <w:b/>
          <w:bCs/>
        </w:rPr>
        <w:t xml:space="preserve"> (</w:t>
      </w:r>
      <w:r w:rsidR="00A23185">
        <w:rPr>
          <w:b/>
          <w:bCs/>
          <w:lang w:val="en-US"/>
        </w:rPr>
        <w:t>titanic</w:t>
      </w:r>
      <w:r w:rsidR="00A23185" w:rsidRPr="00A23185">
        <w:rPr>
          <w:b/>
          <w:bCs/>
        </w:rPr>
        <w:t>.</w:t>
      </w:r>
      <w:r w:rsidR="00A23185">
        <w:rPr>
          <w:b/>
          <w:bCs/>
          <w:lang w:val="en-US"/>
        </w:rPr>
        <w:t>csv</w:t>
      </w:r>
      <w:r w:rsidR="00A23185" w:rsidRPr="00A23185">
        <w:rPr>
          <w:b/>
          <w:bCs/>
        </w:rPr>
        <w:t>)</w:t>
      </w:r>
    </w:p>
    <w:p w14:paraId="4796982D" w14:textId="01369ECA" w:rsidR="0081747F" w:rsidRDefault="0081747F" w:rsidP="0081747F">
      <w:pPr>
        <w:pStyle w:val="53"/>
        <w:numPr>
          <w:ilvl w:val="0"/>
          <w:numId w:val="0"/>
        </w:numPr>
        <w:ind w:left="709"/>
        <w:jc w:val="center"/>
        <w:rPr>
          <w:b/>
          <w:bCs/>
        </w:rPr>
      </w:pPr>
      <w:r w:rsidRPr="0081747F">
        <w:rPr>
          <w:b/>
          <w:bCs/>
          <w:noProof/>
        </w:rPr>
        <w:drawing>
          <wp:inline distT="0" distB="0" distL="0" distR="0" wp14:anchorId="27766BF9" wp14:editId="1658BC21">
            <wp:extent cx="5177512" cy="3526952"/>
            <wp:effectExtent l="0" t="0" r="4445" b="0"/>
            <wp:docPr id="1472688416" name="Рисунок 1" descr="Изображение выглядит как текст, число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8416" name="Рисунок 1" descr="Изображение выглядит как текст, число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958" cy="352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3463" w14:textId="6C0F358C" w:rsidR="0081747F" w:rsidRDefault="0081747F" w:rsidP="0081747F">
      <w:pPr>
        <w:pStyle w:val="53"/>
        <w:numPr>
          <w:ilvl w:val="0"/>
          <w:numId w:val="0"/>
        </w:numPr>
        <w:ind w:left="709"/>
        <w:jc w:val="center"/>
        <w:rPr>
          <w:b/>
          <w:bCs/>
        </w:rPr>
      </w:pPr>
    </w:p>
    <w:p w14:paraId="4529B4F0" w14:textId="28D8D88E" w:rsidR="0081747F" w:rsidRDefault="0081747F" w:rsidP="0081747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В</w:t>
      </w:r>
    </w:p>
    <w:p w14:paraId="6582C37E" w14:textId="70A4B8A9" w:rsidR="0081747F" w:rsidRPr="00A23185" w:rsidRDefault="0081747F" w:rsidP="0081747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(вспомогательное)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Данные для работы с проектом Спотифай</w:t>
      </w:r>
      <w:r w:rsidR="00A23185" w:rsidRPr="00A2318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A23185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</w:t>
      </w:r>
      <w:r w:rsidR="00A23185" w:rsidRPr="00A2318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23185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="00A23185" w:rsidRPr="00A231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6D3B1F" w14:textId="18EFFEA9" w:rsidR="0081747F" w:rsidRPr="0081747F" w:rsidRDefault="0081747F" w:rsidP="0081747F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47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09515E" wp14:editId="71E8C34A">
            <wp:extent cx="5939790" cy="2372995"/>
            <wp:effectExtent l="0" t="0" r="3810" b="8255"/>
            <wp:docPr id="203490469" name="Рисунок 1" descr="Изображение выглядит как текс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469" name="Рисунок 1" descr="Изображение выглядит как текс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47F" w:rsidRPr="0081747F" w:rsidSect="00B41F0C">
      <w:headerReference w:type="default" r:id="rId21"/>
      <w:footerReference w:type="default" r:id="rId2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1B7D" w14:textId="77777777" w:rsidR="00CF52AB" w:rsidRDefault="00CF52AB" w:rsidP="00E070CB">
      <w:pPr>
        <w:spacing w:line="240" w:lineRule="auto"/>
      </w:pPr>
      <w:r>
        <w:separator/>
      </w:r>
    </w:p>
    <w:p w14:paraId="26E19002" w14:textId="77777777" w:rsidR="00CF52AB" w:rsidRDefault="00CF52AB"/>
    <w:p w14:paraId="365E7179" w14:textId="77777777" w:rsidR="00CF52AB" w:rsidRDefault="00CF52AB"/>
  </w:endnote>
  <w:endnote w:type="continuationSeparator" w:id="0">
    <w:p w14:paraId="44039128" w14:textId="77777777" w:rsidR="00CF52AB" w:rsidRDefault="00CF52AB" w:rsidP="00E070CB">
      <w:pPr>
        <w:spacing w:line="240" w:lineRule="auto"/>
      </w:pPr>
      <w:r>
        <w:continuationSeparator/>
      </w:r>
    </w:p>
    <w:p w14:paraId="57E486A5" w14:textId="77777777" w:rsidR="00CF52AB" w:rsidRDefault="00CF52AB"/>
    <w:p w14:paraId="750E3CFB" w14:textId="77777777" w:rsidR="00CF52AB" w:rsidRDefault="00CF52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0B5EE32A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07F5" w14:textId="77777777" w:rsidR="00CF52AB" w:rsidRDefault="00CF52AB" w:rsidP="00E070CB">
      <w:pPr>
        <w:spacing w:line="240" w:lineRule="auto"/>
      </w:pPr>
      <w:r>
        <w:separator/>
      </w:r>
    </w:p>
    <w:p w14:paraId="6B901C5D" w14:textId="77777777" w:rsidR="00CF52AB" w:rsidRDefault="00CF52AB"/>
    <w:p w14:paraId="129D1E3D" w14:textId="77777777" w:rsidR="00CF52AB" w:rsidRDefault="00CF52AB"/>
  </w:footnote>
  <w:footnote w:type="continuationSeparator" w:id="0">
    <w:p w14:paraId="2FDF981C" w14:textId="77777777" w:rsidR="00CF52AB" w:rsidRDefault="00CF52AB" w:rsidP="00E070CB">
      <w:pPr>
        <w:spacing w:line="240" w:lineRule="auto"/>
      </w:pPr>
      <w:r>
        <w:continuationSeparator/>
      </w:r>
    </w:p>
    <w:p w14:paraId="2FDB3F84" w14:textId="77777777" w:rsidR="00CF52AB" w:rsidRDefault="00CF52AB"/>
    <w:p w14:paraId="09208086" w14:textId="77777777" w:rsidR="00CF52AB" w:rsidRDefault="00CF52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39787" w14:textId="08C68221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83486"/>
    <w:multiLevelType w:val="multilevel"/>
    <w:tmpl w:val="4716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603E0"/>
    <w:multiLevelType w:val="multilevel"/>
    <w:tmpl w:val="A87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47C3"/>
    <w:multiLevelType w:val="hybridMultilevel"/>
    <w:tmpl w:val="8564CD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5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6" w15:restartNumberingAfterBreak="0">
    <w:nsid w:val="0E4A5DC7"/>
    <w:multiLevelType w:val="hybridMultilevel"/>
    <w:tmpl w:val="DFDE0476"/>
    <w:lvl w:ilvl="0" w:tplc="0419000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84" w:hanging="360"/>
      </w:pPr>
      <w:rPr>
        <w:rFonts w:ascii="Wingdings" w:hAnsi="Wingdings" w:hint="default"/>
      </w:rPr>
    </w:lvl>
  </w:abstractNum>
  <w:abstractNum w:abstractNumId="7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AA73BD5"/>
    <w:multiLevelType w:val="hybridMultilevel"/>
    <w:tmpl w:val="20DE5B50"/>
    <w:lvl w:ilvl="0" w:tplc="B3961E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D83A9A"/>
    <w:multiLevelType w:val="hybridMultilevel"/>
    <w:tmpl w:val="D9A04D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744C0D"/>
    <w:multiLevelType w:val="hybridMultilevel"/>
    <w:tmpl w:val="FADA30DA"/>
    <w:lvl w:ilvl="0" w:tplc="B3961E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C72992"/>
    <w:multiLevelType w:val="hybridMultilevel"/>
    <w:tmpl w:val="6FB4AA72"/>
    <w:lvl w:ilvl="0" w:tplc="B3961E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7041A6"/>
    <w:multiLevelType w:val="multilevel"/>
    <w:tmpl w:val="8E2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9414D"/>
    <w:multiLevelType w:val="multilevel"/>
    <w:tmpl w:val="E76A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916B98"/>
    <w:multiLevelType w:val="hybridMultilevel"/>
    <w:tmpl w:val="064A95DE"/>
    <w:lvl w:ilvl="0" w:tplc="F69A12E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A57D9"/>
    <w:multiLevelType w:val="hybridMultilevel"/>
    <w:tmpl w:val="D47E7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140A01"/>
    <w:multiLevelType w:val="multilevel"/>
    <w:tmpl w:val="0A84D2A8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3827" w:firstLine="709"/>
      </w:p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7EE5176"/>
    <w:multiLevelType w:val="multilevel"/>
    <w:tmpl w:val="D8A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4308F"/>
    <w:multiLevelType w:val="hybridMultilevel"/>
    <w:tmpl w:val="A9721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F477AF"/>
    <w:multiLevelType w:val="hybridMultilevel"/>
    <w:tmpl w:val="95428F9C"/>
    <w:lvl w:ilvl="0" w:tplc="F69A12E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5627A5"/>
    <w:multiLevelType w:val="multilevel"/>
    <w:tmpl w:val="3CA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261D9"/>
    <w:multiLevelType w:val="hybridMultilevel"/>
    <w:tmpl w:val="F8CEA9EA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374996"/>
    <w:multiLevelType w:val="multilevel"/>
    <w:tmpl w:val="A5C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415ED"/>
    <w:multiLevelType w:val="hybridMultilevel"/>
    <w:tmpl w:val="6A863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3C551C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8974BC"/>
    <w:multiLevelType w:val="multilevel"/>
    <w:tmpl w:val="3B9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83292"/>
    <w:multiLevelType w:val="hybridMultilevel"/>
    <w:tmpl w:val="7E6693BE"/>
    <w:lvl w:ilvl="0" w:tplc="F69A12E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1037C3"/>
    <w:multiLevelType w:val="hybridMultilevel"/>
    <w:tmpl w:val="EADC9F48"/>
    <w:lvl w:ilvl="0" w:tplc="F69A12E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84084D"/>
    <w:multiLevelType w:val="hybridMultilevel"/>
    <w:tmpl w:val="84FC5FD8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69A12E2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AD4C77"/>
    <w:multiLevelType w:val="hybridMultilevel"/>
    <w:tmpl w:val="91480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D8D4BB2"/>
    <w:multiLevelType w:val="hybridMultilevel"/>
    <w:tmpl w:val="183ABE0A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5" w15:restartNumberingAfterBreak="0">
    <w:nsid w:val="7E166FA8"/>
    <w:multiLevelType w:val="hybridMultilevel"/>
    <w:tmpl w:val="8F10D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AC5A28"/>
    <w:multiLevelType w:val="hybridMultilevel"/>
    <w:tmpl w:val="39A0197E"/>
    <w:lvl w:ilvl="0" w:tplc="B3961E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44060630">
    <w:abstractNumId w:val="0"/>
  </w:num>
  <w:num w:numId="2" w16cid:durableId="579220185">
    <w:abstractNumId w:val="12"/>
  </w:num>
  <w:num w:numId="3" w16cid:durableId="877819333">
    <w:abstractNumId w:val="26"/>
  </w:num>
  <w:num w:numId="4" w16cid:durableId="1249191215">
    <w:abstractNumId w:val="25"/>
  </w:num>
  <w:num w:numId="5" w16cid:durableId="1067218270">
    <w:abstractNumId w:val="30"/>
  </w:num>
  <w:num w:numId="6" w16cid:durableId="795560363">
    <w:abstractNumId w:val="17"/>
  </w:num>
  <w:num w:numId="7" w16cid:durableId="1080637300">
    <w:abstractNumId w:val="4"/>
  </w:num>
  <w:num w:numId="8" w16cid:durableId="1545674197">
    <w:abstractNumId w:val="5"/>
  </w:num>
  <w:num w:numId="9" w16cid:durableId="1004017554">
    <w:abstractNumId w:val="7"/>
  </w:num>
  <w:num w:numId="10" w16cid:durableId="14419887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2764435">
    <w:abstractNumId w:val="33"/>
  </w:num>
  <w:num w:numId="12" w16cid:durableId="891187081">
    <w:abstractNumId w:val="13"/>
  </w:num>
  <w:num w:numId="13" w16cid:durableId="85616490">
    <w:abstractNumId w:val="1"/>
  </w:num>
  <w:num w:numId="14" w16cid:durableId="170146071">
    <w:abstractNumId w:val="14"/>
  </w:num>
  <w:num w:numId="15" w16cid:durableId="1433891897">
    <w:abstractNumId w:val="21"/>
  </w:num>
  <w:num w:numId="16" w16cid:durableId="142507021">
    <w:abstractNumId w:val="11"/>
  </w:num>
  <w:num w:numId="17" w16cid:durableId="758527526">
    <w:abstractNumId w:val="6"/>
  </w:num>
  <w:num w:numId="18" w16cid:durableId="415711733">
    <w:abstractNumId w:val="24"/>
  </w:num>
  <w:num w:numId="19" w16cid:durableId="959645634">
    <w:abstractNumId w:val="17"/>
  </w:num>
  <w:num w:numId="20" w16cid:durableId="767120708">
    <w:abstractNumId w:val="27"/>
  </w:num>
  <w:num w:numId="21" w16cid:durableId="1347055573">
    <w:abstractNumId w:val="23"/>
  </w:num>
  <w:num w:numId="22" w16cid:durableId="1264999367">
    <w:abstractNumId w:val="2"/>
  </w:num>
  <w:num w:numId="23" w16cid:durableId="1900550971">
    <w:abstractNumId w:val="18"/>
  </w:num>
  <w:num w:numId="24" w16cid:durableId="454711787">
    <w:abstractNumId w:val="19"/>
  </w:num>
  <w:num w:numId="25" w16cid:durableId="1279872761">
    <w:abstractNumId w:val="32"/>
  </w:num>
  <w:num w:numId="26" w16cid:durableId="1976450236">
    <w:abstractNumId w:val="16"/>
  </w:num>
  <w:num w:numId="27" w16cid:durableId="469136218">
    <w:abstractNumId w:val="9"/>
  </w:num>
  <w:num w:numId="28" w16cid:durableId="1621763951">
    <w:abstractNumId w:val="35"/>
  </w:num>
  <w:num w:numId="29" w16cid:durableId="340009842">
    <w:abstractNumId w:val="34"/>
  </w:num>
  <w:num w:numId="30" w16cid:durableId="322127125">
    <w:abstractNumId w:val="3"/>
  </w:num>
  <w:num w:numId="31" w16cid:durableId="203567776">
    <w:abstractNumId w:val="17"/>
  </w:num>
  <w:num w:numId="32" w16cid:durableId="691341072">
    <w:abstractNumId w:val="36"/>
  </w:num>
  <w:num w:numId="33" w16cid:durableId="2014146313">
    <w:abstractNumId w:val="10"/>
  </w:num>
  <w:num w:numId="34" w16cid:durableId="2084519960">
    <w:abstractNumId w:val="8"/>
  </w:num>
  <w:num w:numId="35" w16cid:durableId="1862235498">
    <w:abstractNumId w:val="15"/>
  </w:num>
  <w:num w:numId="36" w16cid:durableId="723261255">
    <w:abstractNumId w:val="31"/>
  </w:num>
  <w:num w:numId="37" w16cid:durableId="594901259">
    <w:abstractNumId w:val="29"/>
  </w:num>
  <w:num w:numId="38" w16cid:durableId="2098667259">
    <w:abstractNumId w:val="20"/>
  </w:num>
  <w:num w:numId="39" w16cid:durableId="1532186371">
    <w:abstractNumId w:val="28"/>
  </w:num>
  <w:num w:numId="40" w16cid:durableId="272636551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A0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0337"/>
    <w:rsid w:val="00083A0A"/>
    <w:rsid w:val="000852F9"/>
    <w:rsid w:val="000857E0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143D1"/>
    <w:rsid w:val="00115769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57F86"/>
    <w:rsid w:val="001742F4"/>
    <w:rsid w:val="0018770C"/>
    <w:rsid w:val="0019483E"/>
    <w:rsid w:val="001A09FB"/>
    <w:rsid w:val="001A2235"/>
    <w:rsid w:val="001A5751"/>
    <w:rsid w:val="001B02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0AFB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2FDC"/>
    <w:rsid w:val="00274D64"/>
    <w:rsid w:val="0028349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D7EE0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37875"/>
    <w:rsid w:val="00340284"/>
    <w:rsid w:val="00345AE9"/>
    <w:rsid w:val="0034765F"/>
    <w:rsid w:val="00347D9F"/>
    <w:rsid w:val="00350538"/>
    <w:rsid w:val="00354DB1"/>
    <w:rsid w:val="00355A1A"/>
    <w:rsid w:val="003740CF"/>
    <w:rsid w:val="0038045A"/>
    <w:rsid w:val="00381D61"/>
    <w:rsid w:val="003866C9"/>
    <w:rsid w:val="003905AC"/>
    <w:rsid w:val="00390A9E"/>
    <w:rsid w:val="00390ACC"/>
    <w:rsid w:val="00397BC9"/>
    <w:rsid w:val="003A24B0"/>
    <w:rsid w:val="003A3365"/>
    <w:rsid w:val="003A5890"/>
    <w:rsid w:val="003A7C7A"/>
    <w:rsid w:val="003A7F78"/>
    <w:rsid w:val="003B14D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35850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57CB"/>
    <w:rsid w:val="004875D4"/>
    <w:rsid w:val="004902EF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35DE"/>
    <w:rsid w:val="0053402C"/>
    <w:rsid w:val="00534870"/>
    <w:rsid w:val="00534F7B"/>
    <w:rsid w:val="00536721"/>
    <w:rsid w:val="005374DE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15DF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37DC8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1E4D"/>
    <w:rsid w:val="00792B63"/>
    <w:rsid w:val="0079647F"/>
    <w:rsid w:val="007A583E"/>
    <w:rsid w:val="007A693D"/>
    <w:rsid w:val="007A6EE5"/>
    <w:rsid w:val="007B14A6"/>
    <w:rsid w:val="007B26A0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1747F"/>
    <w:rsid w:val="00830A7B"/>
    <w:rsid w:val="008451FA"/>
    <w:rsid w:val="00855A60"/>
    <w:rsid w:val="008575A6"/>
    <w:rsid w:val="00862884"/>
    <w:rsid w:val="0086505C"/>
    <w:rsid w:val="0086568E"/>
    <w:rsid w:val="00881391"/>
    <w:rsid w:val="00885D84"/>
    <w:rsid w:val="00887174"/>
    <w:rsid w:val="008873D5"/>
    <w:rsid w:val="008912D4"/>
    <w:rsid w:val="0089349C"/>
    <w:rsid w:val="008943DD"/>
    <w:rsid w:val="008A434B"/>
    <w:rsid w:val="008B17AD"/>
    <w:rsid w:val="008B2C77"/>
    <w:rsid w:val="008B5BB0"/>
    <w:rsid w:val="008B685D"/>
    <w:rsid w:val="008B7951"/>
    <w:rsid w:val="008C2B26"/>
    <w:rsid w:val="008C2BD0"/>
    <w:rsid w:val="008C7B17"/>
    <w:rsid w:val="008D1BD4"/>
    <w:rsid w:val="008D4B88"/>
    <w:rsid w:val="008D6B27"/>
    <w:rsid w:val="008D6E42"/>
    <w:rsid w:val="008E341D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59CA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61DF4"/>
    <w:rsid w:val="009772C1"/>
    <w:rsid w:val="009818DD"/>
    <w:rsid w:val="00985936"/>
    <w:rsid w:val="00986A3A"/>
    <w:rsid w:val="00986E24"/>
    <w:rsid w:val="0099130F"/>
    <w:rsid w:val="00997480"/>
    <w:rsid w:val="00997B3E"/>
    <w:rsid w:val="009A1402"/>
    <w:rsid w:val="009A28A4"/>
    <w:rsid w:val="009A3A95"/>
    <w:rsid w:val="009A6FC6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23185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2B50"/>
    <w:rsid w:val="00A7702E"/>
    <w:rsid w:val="00A77E83"/>
    <w:rsid w:val="00A81C34"/>
    <w:rsid w:val="00A84DC0"/>
    <w:rsid w:val="00A85217"/>
    <w:rsid w:val="00A8680F"/>
    <w:rsid w:val="00A86AB8"/>
    <w:rsid w:val="00A905C8"/>
    <w:rsid w:val="00A97AE3"/>
    <w:rsid w:val="00AA34B9"/>
    <w:rsid w:val="00AA5334"/>
    <w:rsid w:val="00AA621A"/>
    <w:rsid w:val="00AA7FEE"/>
    <w:rsid w:val="00AB262F"/>
    <w:rsid w:val="00AB5107"/>
    <w:rsid w:val="00AC12CF"/>
    <w:rsid w:val="00AC5AC7"/>
    <w:rsid w:val="00AD20A8"/>
    <w:rsid w:val="00AD6EBD"/>
    <w:rsid w:val="00AE4298"/>
    <w:rsid w:val="00AE6308"/>
    <w:rsid w:val="00AF3201"/>
    <w:rsid w:val="00AF36D2"/>
    <w:rsid w:val="00AF64E7"/>
    <w:rsid w:val="00AF76BF"/>
    <w:rsid w:val="00B02DDA"/>
    <w:rsid w:val="00B02DDD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0C11"/>
    <w:rsid w:val="00B932C7"/>
    <w:rsid w:val="00B97531"/>
    <w:rsid w:val="00BA0061"/>
    <w:rsid w:val="00BA3AEC"/>
    <w:rsid w:val="00BA659D"/>
    <w:rsid w:val="00BC05BF"/>
    <w:rsid w:val="00BC3AA4"/>
    <w:rsid w:val="00BC65ED"/>
    <w:rsid w:val="00BC7C76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1AA7"/>
    <w:rsid w:val="00C12677"/>
    <w:rsid w:val="00C13DB5"/>
    <w:rsid w:val="00C162D4"/>
    <w:rsid w:val="00C17C1B"/>
    <w:rsid w:val="00C21358"/>
    <w:rsid w:val="00C232D8"/>
    <w:rsid w:val="00C24A8E"/>
    <w:rsid w:val="00C30B2A"/>
    <w:rsid w:val="00C31547"/>
    <w:rsid w:val="00C37959"/>
    <w:rsid w:val="00C40D2F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52AB"/>
    <w:rsid w:val="00CF598A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2090"/>
    <w:rsid w:val="00DB5C61"/>
    <w:rsid w:val="00DC21BB"/>
    <w:rsid w:val="00DC6F69"/>
    <w:rsid w:val="00DD1235"/>
    <w:rsid w:val="00DD232A"/>
    <w:rsid w:val="00DD3EBC"/>
    <w:rsid w:val="00DD44F4"/>
    <w:rsid w:val="00DD4C7F"/>
    <w:rsid w:val="00DE7BEB"/>
    <w:rsid w:val="00DF3217"/>
    <w:rsid w:val="00DF3DB6"/>
    <w:rsid w:val="00E070CB"/>
    <w:rsid w:val="00E1170C"/>
    <w:rsid w:val="00E14CBE"/>
    <w:rsid w:val="00E14D84"/>
    <w:rsid w:val="00E14EB1"/>
    <w:rsid w:val="00E17F1A"/>
    <w:rsid w:val="00E25D77"/>
    <w:rsid w:val="00E31FCE"/>
    <w:rsid w:val="00E33749"/>
    <w:rsid w:val="00E33C3F"/>
    <w:rsid w:val="00E34A88"/>
    <w:rsid w:val="00E36973"/>
    <w:rsid w:val="00E412CC"/>
    <w:rsid w:val="00E42474"/>
    <w:rsid w:val="00E4574E"/>
    <w:rsid w:val="00E476CB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C21C4"/>
    <w:rsid w:val="00EC5D3B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55382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84974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  <w:rsid w:val="00FF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3883"/>
  <w15:docId w15:val="{ACDC558F-1631-4930-81E9-ED413206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autoRedefine/>
    <w:qFormat/>
    <w:rsid w:val="001B0251"/>
    <w:pPr>
      <w:numPr>
        <w:ilvl w:val="2"/>
      </w:numPr>
      <w:ind w:left="0"/>
      <w:jc w:val="left"/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1B0251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Unresolved Mention"/>
    <w:basedOn w:val="a0"/>
    <w:uiPriority w:val="99"/>
    <w:semiHidden/>
    <w:unhideWhenUsed/>
    <w:rsid w:val="0081747F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rsid w:val="00C11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ducation.yandex.ru/handbook/ml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50;\Downloads\Telegram%20Desktop\&#1055;&#1055;&#1086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ППотчет.dotx</Template>
  <TotalTime>3</TotalTime>
  <Pages>38</Pages>
  <Words>4688</Words>
  <Characters>26724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Karyagina</dc:creator>
  <cp:keywords/>
  <dc:description/>
  <cp:lastModifiedBy>Polina Karyagina</cp:lastModifiedBy>
  <cp:revision>2</cp:revision>
  <dcterms:created xsi:type="dcterms:W3CDTF">2025-05-27T09:33:00Z</dcterms:created>
  <dcterms:modified xsi:type="dcterms:W3CDTF">2025-05-27T09:33:00Z</dcterms:modified>
</cp:coreProperties>
</file>