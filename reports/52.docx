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555DA" w14:textId="77777777" w:rsidR="009F5902" w:rsidRPr="00534870" w:rsidRDefault="009F5902" w:rsidP="002B43EC">
      <w:pPr>
        <w:pStyle w:val="43"/>
      </w:pPr>
      <w:r w:rsidRPr="00534870">
        <w:t xml:space="preserve">Министерство науки и </w:t>
      </w:r>
      <w:r>
        <w:t xml:space="preserve">высшего </w:t>
      </w:r>
      <w:r w:rsidRPr="00534870">
        <w:t>образования Российской Федерации</w:t>
      </w:r>
    </w:p>
    <w:p w14:paraId="79AB771D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42059B75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6C299E29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13A56FC0" w14:textId="77777777" w:rsidR="009F5902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имени первого Президента России </w:t>
      </w:r>
      <w:proofErr w:type="gramStart"/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Б.Н.</w:t>
      </w:r>
      <w:proofErr w:type="gramEnd"/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Ельцина»</w:t>
      </w:r>
    </w:p>
    <w:p w14:paraId="4CBCDF1B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04C7FE28" w14:textId="77777777" w:rsidR="009F5902" w:rsidRDefault="009F5902" w:rsidP="00126EE2">
      <w:pPr>
        <w:pStyle w:val="22"/>
        <w:ind w:firstLine="0"/>
        <w:jc w:val="center"/>
      </w:pPr>
      <w:r>
        <w:t>Институт радиоэлектроники и информационных технологий – РТФ</w:t>
      </w:r>
    </w:p>
    <w:p w14:paraId="076DF4DD" w14:textId="77777777" w:rsidR="009F5902" w:rsidRDefault="009F5902" w:rsidP="00126EE2">
      <w:pPr>
        <w:pStyle w:val="22"/>
        <w:ind w:firstLine="0"/>
        <w:jc w:val="center"/>
      </w:pPr>
      <w:r>
        <w:t>Школа бакалавриата</w:t>
      </w:r>
    </w:p>
    <w:p w14:paraId="20577BD5" w14:textId="77777777" w:rsidR="009F5902" w:rsidRPr="00306C45" w:rsidRDefault="009F5902" w:rsidP="009F5902">
      <w:pPr>
        <w:spacing w:line="276" w:lineRule="auto"/>
        <w:jc w:val="center"/>
      </w:pPr>
    </w:p>
    <w:p w14:paraId="57366109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357B1F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AC140D6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2E10CC9" w14:textId="77777777" w:rsidR="009F5902" w:rsidRPr="00DB132F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EB459F3" w14:textId="77777777" w:rsidR="009F5902" w:rsidRDefault="009F5902" w:rsidP="009F59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7EBC4CC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5AE9BA52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9DD16D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14:paraId="6878232E" w14:textId="2EB209FB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8527D9" w:rsidRPr="008527D9">
        <w:rPr>
          <w:rFonts w:ascii="Times New Roman" w:hAnsi="Times New Roman" w:cs="Times New Roman"/>
          <w:sz w:val="28"/>
          <w:szCs w:val="28"/>
        </w:rPr>
        <w:t>Разработка MVP-версии конструктора онлайн-выставок для музейных институций и специалистов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3EA7AB8" w14:textId="77777777" w:rsidR="009F5902" w:rsidRPr="00DB132F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72CAF9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0FE17C0A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604D58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80" w:rightFromText="180" w:vertAnchor="text" w:horzAnchor="margin" w:tblpY="-51"/>
        <w:tblW w:w="931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55"/>
        <w:gridCol w:w="2864"/>
      </w:tblGrid>
      <w:tr w:rsidR="008527D9" w:rsidRPr="00534870" w14:paraId="566AFD3B" w14:textId="77777777" w:rsidTr="008527D9">
        <w:trPr>
          <w:trHeight w:val="95"/>
        </w:trPr>
        <w:tc>
          <w:tcPr>
            <w:tcW w:w="6455" w:type="dxa"/>
          </w:tcPr>
          <w:p w14:paraId="134F961E" w14:textId="77777777" w:rsidR="008527D9" w:rsidRPr="00881391" w:rsidRDefault="008527D9" w:rsidP="008527D9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Заказчик: Фамилия И.О.</w:t>
            </w:r>
          </w:p>
        </w:tc>
        <w:tc>
          <w:tcPr>
            <w:tcW w:w="2864" w:type="dxa"/>
            <w:tcBorders>
              <w:bottom w:val="single" w:sz="4" w:space="0" w:color="auto"/>
            </w:tcBorders>
            <w:vAlign w:val="center"/>
          </w:tcPr>
          <w:p w14:paraId="6F3EC726" w14:textId="77777777" w:rsidR="008527D9" w:rsidRPr="008527D9" w:rsidRDefault="008527D9" w:rsidP="008527D9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527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Пименова Ксения Дмитриевна</w:t>
            </w:r>
          </w:p>
        </w:tc>
      </w:tr>
      <w:tr w:rsidR="008527D9" w:rsidRPr="00534870" w14:paraId="50061F50" w14:textId="77777777" w:rsidTr="008527D9">
        <w:trPr>
          <w:trHeight w:val="95"/>
        </w:trPr>
        <w:tc>
          <w:tcPr>
            <w:tcW w:w="6455" w:type="dxa"/>
          </w:tcPr>
          <w:p w14:paraId="6181A729" w14:textId="77777777" w:rsidR="008527D9" w:rsidRPr="00881391" w:rsidRDefault="008527D9" w:rsidP="008527D9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Куратор: Фамилия И.О. </w:t>
            </w:r>
          </w:p>
          <w:p w14:paraId="45F6AADC" w14:textId="77777777" w:rsidR="008527D9" w:rsidRPr="00881391" w:rsidRDefault="008527D9" w:rsidP="008527D9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ученая степень, ученое звание, должность </w:t>
            </w: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058108" w14:textId="77777777" w:rsidR="008527D9" w:rsidRDefault="008527D9" w:rsidP="008527D9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27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Пименова Ксения Дмитриевна</w:t>
            </w:r>
          </w:p>
          <w:p w14:paraId="2533D1D8" w14:textId="77777777" w:rsidR="008527D9" w:rsidRPr="00534870" w:rsidRDefault="008527D9" w:rsidP="008527D9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Ассистент</w:t>
            </w:r>
          </w:p>
        </w:tc>
      </w:tr>
      <w:tr w:rsidR="008527D9" w:rsidRPr="00534870" w14:paraId="15783FAD" w14:textId="77777777" w:rsidTr="008527D9">
        <w:trPr>
          <w:trHeight w:val="268"/>
        </w:trPr>
        <w:tc>
          <w:tcPr>
            <w:tcW w:w="6455" w:type="dxa"/>
          </w:tcPr>
          <w:p w14:paraId="15EC23B8" w14:textId="77777777" w:rsidR="008527D9" w:rsidRPr="008527D9" w:rsidRDefault="008527D9" w:rsidP="008527D9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Студенты команды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JK</w:t>
            </w:r>
            <w:r w:rsidRPr="007A6A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Web</w:t>
            </w:r>
          </w:p>
          <w:p w14:paraId="1F2313A7" w14:textId="77777777" w:rsidR="008527D9" w:rsidRPr="00881391" w:rsidRDefault="008527D9" w:rsidP="008527D9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0" w:name="_Hlk163812039"/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 И.О.</w:t>
            </w:r>
            <w:bookmarkEnd w:id="0"/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B59DED" w14:textId="77777777" w:rsidR="008527D9" w:rsidRPr="008527D9" w:rsidRDefault="008527D9" w:rsidP="008527D9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Савин Александр Юрьевич</w:t>
            </w:r>
          </w:p>
        </w:tc>
      </w:tr>
      <w:tr w:rsidR="008527D9" w:rsidRPr="00534870" w14:paraId="298E940A" w14:textId="77777777" w:rsidTr="008527D9">
        <w:trPr>
          <w:trHeight w:val="152"/>
        </w:trPr>
        <w:tc>
          <w:tcPr>
            <w:tcW w:w="6455" w:type="dxa"/>
          </w:tcPr>
          <w:p w14:paraId="412F9AA0" w14:textId="77777777" w:rsidR="008527D9" w:rsidRPr="00881391" w:rsidRDefault="008527D9" w:rsidP="008527D9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 И.О.</w:t>
            </w: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4BD09A" w14:textId="77777777" w:rsidR="008527D9" w:rsidRPr="00534870" w:rsidRDefault="008527D9" w:rsidP="008527D9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27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Кряжевских Виктория Владимировна</w:t>
            </w:r>
          </w:p>
        </w:tc>
      </w:tr>
      <w:tr w:rsidR="008527D9" w:rsidRPr="00534870" w14:paraId="646EC4BF" w14:textId="77777777" w:rsidTr="008527D9">
        <w:trPr>
          <w:trHeight w:val="217"/>
        </w:trPr>
        <w:tc>
          <w:tcPr>
            <w:tcW w:w="6455" w:type="dxa"/>
          </w:tcPr>
          <w:p w14:paraId="5DD21348" w14:textId="77777777" w:rsidR="008527D9" w:rsidRPr="00881391" w:rsidRDefault="008527D9" w:rsidP="008527D9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 И.О.</w:t>
            </w: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711D41" w14:textId="77777777" w:rsidR="008527D9" w:rsidRDefault="008527D9" w:rsidP="008527D9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27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Козлов Максим </w:t>
            </w:r>
          </w:p>
          <w:p w14:paraId="5F3A8E37" w14:textId="6621240E" w:rsidR="008527D9" w:rsidRPr="00534870" w:rsidRDefault="008527D9" w:rsidP="008527D9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27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Дмитриевич</w:t>
            </w:r>
          </w:p>
        </w:tc>
      </w:tr>
      <w:tr w:rsidR="008527D9" w:rsidRPr="00534870" w14:paraId="51708EBF" w14:textId="77777777" w:rsidTr="008527D9">
        <w:trPr>
          <w:trHeight w:val="217"/>
        </w:trPr>
        <w:tc>
          <w:tcPr>
            <w:tcW w:w="6455" w:type="dxa"/>
          </w:tcPr>
          <w:p w14:paraId="087EBB64" w14:textId="77777777" w:rsidR="008527D9" w:rsidRPr="00881391" w:rsidRDefault="008527D9" w:rsidP="008527D9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 И.О.</w:t>
            </w: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7A395F" w14:textId="77777777" w:rsidR="008527D9" w:rsidRDefault="008527D9" w:rsidP="008527D9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27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Кудрявцев Матвей </w:t>
            </w:r>
          </w:p>
          <w:p w14:paraId="00E7A34E" w14:textId="2E7C1D3B" w:rsidR="008527D9" w:rsidRPr="008527D9" w:rsidRDefault="008527D9" w:rsidP="008527D9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27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Евгеньевич</w:t>
            </w:r>
          </w:p>
        </w:tc>
      </w:tr>
    </w:tbl>
    <w:p w14:paraId="434BCF48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E5BD44C" w14:textId="77777777" w:rsidR="00534F7B" w:rsidRDefault="009F5902" w:rsidP="009F5902">
      <w:pPr>
        <w:spacing w:line="240" w:lineRule="auto"/>
        <w:jc w:val="center"/>
        <w:rPr>
          <w:rFonts w:ascii="Times New Roman" w:hAnsi="Times New Roman" w:cs="Times New Roman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126EE2">
        <w:rPr>
          <w:rFonts w:ascii="Times New Roman" w:hAnsi="Times New Roman" w:cs="Times New Roman"/>
          <w:sz w:val="28"/>
          <w:szCs w:val="28"/>
        </w:rPr>
        <w:t>5</w:t>
      </w:r>
      <w:r w:rsidR="00534F7B">
        <w:rPr>
          <w:rFonts w:ascii="Times New Roman" w:hAnsi="Times New Roman" w:cs="Times New Roman"/>
        </w:rPr>
        <w:br w:type="page"/>
      </w:r>
    </w:p>
    <w:p w14:paraId="33EC4AF7" w14:textId="77777777" w:rsidR="00C70832" w:rsidRDefault="00C70832" w:rsidP="00DD232A">
      <w:pPr>
        <w:pStyle w:val="af3"/>
      </w:pPr>
      <w:r>
        <w:lastRenderedPageBreak/>
        <w:t>СОДЕРЖАНИЕ</w:t>
      </w:r>
    </w:p>
    <w:p w14:paraId="0B04BA07" w14:textId="77777777" w:rsidR="00C70832" w:rsidRPr="00C70832" w:rsidRDefault="00C70832" w:rsidP="00C70832">
      <w:pPr>
        <w:pStyle w:val="22"/>
        <w:ind w:firstLine="0"/>
        <w:jc w:val="center"/>
      </w:pPr>
    </w:p>
    <w:p w14:paraId="0ED48C54" w14:textId="7E527B0C" w:rsidR="001D1015" w:rsidRDefault="000D2767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TOC \f \t "1.2. Заголовок раздела;1;1.3. Заголовок подраздела;2;1.1. Заголовок структурного элемента;1;1.4. Заголовок пункта;3;8. Название приложения;1" </w:instrText>
      </w:r>
      <w:r>
        <w:rPr>
          <w:b/>
          <w:bCs w:val="0"/>
        </w:rPr>
        <w:fldChar w:fldCharType="separate"/>
      </w:r>
      <w:r w:rsidR="001D1015">
        <w:rPr>
          <w:noProof/>
        </w:rPr>
        <w:t>ВВЕДЕНИЕ</w:t>
      </w:r>
      <w:r w:rsidR="001D1015">
        <w:rPr>
          <w:noProof/>
        </w:rPr>
        <w:tab/>
      </w:r>
      <w:r w:rsidR="001D1015">
        <w:rPr>
          <w:noProof/>
        </w:rPr>
        <w:fldChar w:fldCharType="begin"/>
      </w:r>
      <w:r w:rsidR="001D1015">
        <w:rPr>
          <w:noProof/>
        </w:rPr>
        <w:instrText xml:space="preserve"> PAGEREF _Toc199194123 \h </w:instrText>
      </w:r>
      <w:r w:rsidR="001D1015">
        <w:rPr>
          <w:noProof/>
        </w:rPr>
      </w:r>
      <w:r w:rsidR="001D1015">
        <w:rPr>
          <w:noProof/>
        </w:rPr>
        <w:fldChar w:fldCharType="separate"/>
      </w:r>
      <w:r w:rsidR="001D1015">
        <w:rPr>
          <w:noProof/>
        </w:rPr>
        <w:t>6</w:t>
      </w:r>
      <w:r w:rsidR="001D1015">
        <w:rPr>
          <w:noProof/>
        </w:rPr>
        <w:fldChar w:fldCharType="end"/>
      </w:r>
    </w:p>
    <w:p w14:paraId="0B183967" w14:textId="1C7AF272" w:rsidR="001D1015" w:rsidRDefault="001D1015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 Цель и задачи проекта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B5ED173" w14:textId="31D1BC37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1.1 Цель проекта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F9608FC" w14:textId="48188144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1.2 Задачи проекта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9E38E13" w14:textId="2E071F8C" w:rsidR="001D1015" w:rsidRDefault="001D1015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 Обоснование актуальности и важности проекта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9CE69A3" w14:textId="08A73007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2.1 Рост цифровизации культурной сферы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EB75A12" w14:textId="4E673BF1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2.2 Отсутствие удобного отечественного аналога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B0745CD" w14:textId="3394CD1D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2.3 Повышение доступности культурного наследия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10D7442" w14:textId="799953E3" w:rsidR="001D1015" w:rsidRDefault="001D1015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3 Область применения программного продукта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C31D6F3" w14:textId="48C1F1FC" w:rsidR="001D1015" w:rsidRDefault="001D1015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4 Ожидаемые результаты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F101359" w14:textId="643EA821" w:rsidR="001D1015" w:rsidRDefault="001D1015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Основная часть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6C32CE7" w14:textId="27AE83F5" w:rsidR="001D1015" w:rsidRDefault="001D1015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5 Требования заказчика и пользователей к программному продукту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89E5F26" w14:textId="4E92F09B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 w:rsidRPr="005E33B3">
        <w:rPr>
          <w:bCs/>
          <w:noProof/>
        </w:rPr>
        <w:t>5.1 Функциональные требования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EB52EB6" w14:textId="7BAD7664" w:rsid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5.1.1 Пользовательские роли и возможности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7CDEA56" w14:textId="41D9A47A" w:rsid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 w:rsidRPr="005E33B3">
        <w:rPr>
          <w:bCs/>
          <w:noProof/>
        </w:rPr>
        <w:t>5.1.2 Конструктор виртуальных выставок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71A3C692" w14:textId="4F4BD126" w:rsid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 w:rsidRPr="005E33B3">
        <w:rPr>
          <w:bCs/>
          <w:noProof/>
        </w:rPr>
        <w:t>5.1.3 Поиск и доступ к выставкам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3305CD5F" w14:textId="34622FD9" w:rsid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 w:rsidRPr="005E33B3">
        <w:rPr>
          <w:bCs/>
          <w:noProof/>
        </w:rPr>
        <w:t>5.1.4 Модерация контента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00A47295" w14:textId="34D125FD" w:rsid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 w:rsidRPr="005E33B3">
        <w:rPr>
          <w:bCs/>
          <w:noProof/>
        </w:rPr>
        <w:t>5.1.5 Виртуальное хранилище экспонатов музейной организации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3FCC7307" w14:textId="7383A3E1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5.2 Нефункциональные требования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2165B687" w14:textId="10F2D909" w:rsidR="001D1015" w:rsidRDefault="001D1015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6 Анализ и сопоставление аналогов разрабатываемого продукта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561815F5" w14:textId="2DCC661F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 w:rsidRPr="001D1015">
        <w:rPr>
          <w:noProof/>
        </w:rPr>
        <w:t>6.1</w:t>
      </w:r>
      <w:r>
        <w:rPr>
          <w:noProof/>
        </w:rPr>
        <w:t xml:space="preserve"> Госкаталог музейного фонда РФ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750F4BB1" w14:textId="1C975FA3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6.2 CollecOnline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66D7B085" w14:textId="0B91F7C4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6.3 Галерист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7B9BDBD1" w14:textId="289C49EC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6.4 Gallery MAS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254CEAA5" w14:textId="4AD434DA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6.5 Международная Общественная Ассоциация «Союз Дизайнеров»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12D29064" w14:textId="6488CCCA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6.6 Русский музей: виртуальный филиал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32F9F4A4" w14:textId="607054DB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6.7 Вывод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3A2B06C7" w14:textId="3BFEC3E6" w:rsidR="001D1015" w:rsidRDefault="001D1015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7 Проектирование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1FAFD9E9" w14:textId="420A11BB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lastRenderedPageBreak/>
        <w:t>7.1 Общая схема взаимодействия модулей (принцип работы)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38477C6A" w14:textId="3DCE6419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7.2 Модуль Пользователей и Аутентификации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297CADE6" w14:textId="48436E2A" w:rsid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7.2.1 Backend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2F281DA8" w14:textId="2DC3D8C2" w:rsid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 w:rsidRPr="005E33B3">
        <w:rPr>
          <w:noProof/>
          <w:color w:val="1A1C1E"/>
        </w:rPr>
        <w:t>7.2.2 Frontend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31068C5A" w14:textId="44CD09AD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7.3 Модуль Управления Экспонатами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634315C3" w14:textId="49912A09" w:rsid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 w:rsidRPr="005E33B3">
        <w:rPr>
          <w:noProof/>
          <w:color w:val="1A1C1E"/>
        </w:rPr>
        <w:t>7.3.1 Backend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1FA6B51B" w14:textId="4E11C6A6" w:rsid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 w:rsidRPr="001D1015">
        <w:rPr>
          <w:noProof/>
          <w:color w:val="1A1C1E"/>
        </w:rPr>
        <w:t>7.3.2</w:t>
      </w:r>
      <w:r w:rsidRPr="005E33B3">
        <w:rPr>
          <w:noProof/>
          <w:color w:val="1A1C1E"/>
        </w:rPr>
        <w:t xml:space="preserve"> Frontend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597E896D" w14:textId="0CA25BE0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 w:rsidRPr="001D1015">
        <w:rPr>
          <w:noProof/>
        </w:rPr>
        <w:t>7.4</w:t>
      </w:r>
      <w:r>
        <w:rPr>
          <w:noProof/>
        </w:rPr>
        <w:t xml:space="preserve"> Модуль Конструктора Выставок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666AF269" w14:textId="5E3104B0" w:rsid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7.4.1 Backend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2FE2A1DA" w14:textId="3CFDAA47" w:rsid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7.4.2 Frontend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2467FDC4" w14:textId="7E0F2FB1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7.5 Модуль Публичного Доступа и Поиска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447F0C50" w14:textId="3E12D9FD" w:rsid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 w:rsidRPr="001D1015">
        <w:rPr>
          <w:noProof/>
          <w:color w:val="1A1C1E"/>
        </w:rPr>
        <w:t>7.5.1</w:t>
      </w:r>
      <w:r w:rsidRPr="005E33B3">
        <w:rPr>
          <w:noProof/>
          <w:color w:val="1A1C1E"/>
        </w:rPr>
        <w:t xml:space="preserve"> Backend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5908372C" w14:textId="4E410895" w:rsid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 w:rsidRPr="005E33B3">
        <w:rPr>
          <w:noProof/>
          <w:color w:val="1A1C1E"/>
        </w:rPr>
        <w:t>7.5.2 Frontend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2B397238" w14:textId="51C87F47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7.6 Модуль Профилей Организаций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55DFA303" w14:textId="051FD662" w:rsid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7.6.1 Backend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7F7D8DAA" w14:textId="07292FFC" w:rsid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7.6.2 Frontend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0EB0C253" w14:textId="51438494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7.7 Модуль Администрирования и Модерации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2E1B9E87" w14:textId="7570B272" w:rsid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7.7.1 Backend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749D799B" w14:textId="71F05A55" w:rsid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7.7.2 Frontend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584F23F9" w14:textId="3F5C1D87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7.8 Проектирование базы данных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6F23DA40" w14:textId="598B3A69" w:rsidR="001D1015" w:rsidRP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val="en-US" w:eastAsia="ru-RU"/>
          <w14:ligatures w14:val="standardContextual"/>
        </w:rPr>
      </w:pPr>
      <w:r w:rsidRPr="005E33B3">
        <w:rPr>
          <w:noProof/>
          <w:lang w:val="en-US"/>
        </w:rPr>
        <w:t>7.8.1</w:t>
      </w:r>
      <w:r w:rsidRPr="001D1015">
        <w:rPr>
          <w:noProof/>
          <w:lang w:val="en-US"/>
        </w:rPr>
        <w:t xml:space="preserve"> </w:t>
      </w:r>
      <w:r>
        <w:rPr>
          <w:noProof/>
        </w:rPr>
        <w:t>Таблица</w:t>
      </w:r>
      <w:r w:rsidRPr="001D1015">
        <w:rPr>
          <w:noProof/>
          <w:lang w:val="en-US"/>
        </w:rPr>
        <w:t> users</w:t>
      </w:r>
      <w:r w:rsidRPr="001D1015">
        <w:rPr>
          <w:noProof/>
          <w:lang w:val="en-US"/>
        </w:rPr>
        <w:tab/>
      </w:r>
      <w:r>
        <w:rPr>
          <w:noProof/>
        </w:rPr>
        <w:fldChar w:fldCharType="begin"/>
      </w:r>
      <w:r w:rsidRPr="001D1015">
        <w:rPr>
          <w:noProof/>
          <w:lang w:val="en-US"/>
        </w:rPr>
        <w:instrText xml:space="preserve"> PAGEREF _Toc199194171 \h </w:instrText>
      </w:r>
      <w:r>
        <w:rPr>
          <w:noProof/>
        </w:rPr>
      </w:r>
      <w:r>
        <w:rPr>
          <w:noProof/>
        </w:rPr>
        <w:fldChar w:fldCharType="separate"/>
      </w:r>
      <w:r w:rsidRPr="001D1015">
        <w:rPr>
          <w:noProof/>
          <w:lang w:val="en-US"/>
        </w:rPr>
        <w:t>31</w:t>
      </w:r>
      <w:r>
        <w:rPr>
          <w:noProof/>
        </w:rPr>
        <w:fldChar w:fldCharType="end"/>
      </w:r>
    </w:p>
    <w:p w14:paraId="4D78BE70" w14:textId="1E7E7A2B" w:rsidR="001D1015" w:rsidRP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val="en-US" w:eastAsia="ru-RU"/>
          <w14:ligatures w14:val="standardContextual"/>
        </w:rPr>
      </w:pPr>
      <w:r w:rsidRPr="005E33B3">
        <w:rPr>
          <w:noProof/>
          <w:lang w:val="en-US"/>
        </w:rPr>
        <w:t>7.8.2</w:t>
      </w:r>
      <w:r w:rsidRPr="001D1015">
        <w:rPr>
          <w:noProof/>
          <w:lang w:val="en-US"/>
        </w:rPr>
        <w:t xml:space="preserve"> </w:t>
      </w:r>
      <w:r>
        <w:rPr>
          <w:noProof/>
        </w:rPr>
        <w:t>Таблица</w:t>
      </w:r>
      <w:r w:rsidRPr="001D1015">
        <w:rPr>
          <w:noProof/>
          <w:lang w:val="en-US"/>
        </w:rPr>
        <w:t> organizations</w:t>
      </w:r>
      <w:r w:rsidRPr="001D1015">
        <w:rPr>
          <w:noProof/>
          <w:lang w:val="en-US"/>
        </w:rPr>
        <w:tab/>
      </w:r>
      <w:r>
        <w:rPr>
          <w:noProof/>
        </w:rPr>
        <w:fldChar w:fldCharType="begin"/>
      </w:r>
      <w:r w:rsidRPr="001D1015">
        <w:rPr>
          <w:noProof/>
          <w:lang w:val="en-US"/>
        </w:rPr>
        <w:instrText xml:space="preserve"> PAGEREF _Toc199194172 \h </w:instrText>
      </w:r>
      <w:r>
        <w:rPr>
          <w:noProof/>
        </w:rPr>
      </w:r>
      <w:r>
        <w:rPr>
          <w:noProof/>
        </w:rPr>
        <w:fldChar w:fldCharType="separate"/>
      </w:r>
      <w:r w:rsidRPr="001D1015">
        <w:rPr>
          <w:noProof/>
          <w:lang w:val="en-US"/>
        </w:rPr>
        <w:t>32</w:t>
      </w:r>
      <w:r>
        <w:rPr>
          <w:noProof/>
        </w:rPr>
        <w:fldChar w:fldCharType="end"/>
      </w:r>
    </w:p>
    <w:p w14:paraId="2C2EABD3" w14:textId="349AC5BB" w:rsidR="001D1015" w:rsidRP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val="en-US" w:eastAsia="ru-RU"/>
          <w14:ligatures w14:val="standardContextual"/>
        </w:rPr>
      </w:pPr>
      <w:r w:rsidRPr="005E33B3">
        <w:rPr>
          <w:noProof/>
          <w:lang w:val="en-US"/>
        </w:rPr>
        <w:t>7.8.3</w:t>
      </w:r>
      <w:r w:rsidRPr="001D1015">
        <w:rPr>
          <w:noProof/>
          <w:lang w:val="en-US"/>
        </w:rPr>
        <w:t xml:space="preserve"> </w:t>
      </w:r>
      <w:r>
        <w:rPr>
          <w:noProof/>
        </w:rPr>
        <w:t>Таблица</w:t>
      </w:r>
      <w:r w:rsidRPr="001D1015">
        <w:rPr>
          <w:noProof/>
          <w:lang w:val="en-US"/>
        </w:rPr>
        <w:t> admin_actions</w:t>
      </w:r>
      <w:r w:rsidRPr="001D1015">
        <w:rPr>
          <w:noProof/>
          <w:lang w:val="en-US"/>
        </w:rPr>
        <w:tab/>
      </w:r>
      <w:r>
        <w:rPr>
          <w:noProof/>
        </w:rPr>
        <w:fldChar w:fldCharType="begin"/>
      </w:r>
      <w:r w:rsidRPr="001D1015">
        <w:rPr>
          <w:noProof/>
          <w:lang w:val="en-US"/>
        </w:rPr>
        <w:instrText xml:space="preserve"> PAGEREF _Toc199194173 \h </w:instrText>
      </w:r>
      <w:r>
        <w:rPr>
          <w:noProof/>
        </w:rPr>
      </w:r>
      <w:r>
        <w:rPr>
          <w:noProof/>
        </w:rPr>
        <w:fldChar w:fldCharType="separate"/>
      </w:r>
      <w:r w:rsidRPr="001D1015">
        <w:rPr>
          <w:noProof/>
          <w:lang w:val="en-US"/>
        </w:rPr>
        <w:t>32</w:t>
      </w:r>
      <w:r>
        <w:rPr>
          <w:noProof/>
        </w:rPr>
        <w:fldChar w:fldCharType="end"/>
      </w:r>
    </w:p>
    <w:p w14:paraId="15828F07" w14:textId="61993E3F" w:rsidR="001D1015" w:rsidRP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val="en-US" w:eastAsia="ru-RU"/>
          <w14:ligatures w14:val="standardContextual"/>
        </w:rPr>
      </w:pPr>
      <w:r w:rsidRPr="005E33B3">
        <w:rPr>
          <w:noProof/>
          <w:lang w:val="en-US"/>
        </w:rPr>
        <w:t>7.8.4</w:t>
      </w:r>
      <w:r w:rsidRPr="001D1015">
        <w:rPr>
          <w:noProof/>
          <w:lang w:val="en-US"/>
        </w:rPr>
        <w:t xml:space="preserve"> </w:t>
      </w:r>
      <w:r>
        <w:rPr>
          <w:noProof/>
        </w:rPr>
        <w:t>Таблица</w:t>
      </w:r>
      <w:r w:rsidRPr="001D1015">
        <w:rPr>
          <w:noProof/>
          <w:lang w:val="en-US"/>
        </w:rPr>
        <w:t> exhibits</w:t>
      </w:r>
      <w:r w:rsidRPr="001D1015">
        <w:rPr>
          <w:noProof/>
          <w:lang w:val="en-US"/>
        </w:rPr>
        <w:tab/>
      </w:r>
      <w:r>
        <w:rPr>
          <w:noProof/>
        </w:rPr>
        <w:fldChar w:fldCharType="begin"/>
      </w:r>
      <w:r w:rsidRPr="001D1015">
        <w:rPr>
          <w:noProof/>
          <w:lang w:val="en-US"/>
        </w:rPr>
        <w:instrText xml:space="preserve"> PAGEREF _Toc199194174 \h </w:instrText>
      </w:r>
      <w:r>
        <w:rPr>
          <w:noProof/>
        </w:rPr>
      </w:r>
      <w:r>
        <w:rPr>
          <w:noProof/>
        </w:rPr>
        <w:fldChar w:fldCharType="separate"/>
      </w:r>
      <w:r w:rsidRPr="001D1015">
        <w:rPr>
          <w:noProof/>
          <w:lang w:val="en-US"/>
        </w:rPr>
        <w:t>33</w:t>
      </w:r>
      <w:r>
        <w:rPr>
          <w:noProof/>
        </w:rPr>
        <w:fldChar w:fldCharType="end"/>
      </w:r>
    </w:p>
    <w:p w14:paraId="4CB5BD0F" w14:textId="1A9DD37C" w:rsidR="001D1015" w:rsidRP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val="en-US" w:eastAsia="ru-RU"/>
          <w14:ligatures w14:val="standardContextual"/>
        </w:rPr>
      </w:pPr>
      <w:r w:rsidRPr="001D1015">
        <w:rPr>
          <w:noProof/>
          <w:lang w:val="en-US"/>
        </w:rPr>
        <w:t xml:space="preserve">7.8.5 </w:t>
      </w:r>
      <w:r>
        <w:rPr>
          <w:noProof/>
        </w:rPr>
        <w:t>Таблица</w:t>
      </w:r>
      <w:r w:rsidRPr="001D1015">
        <w:rPr>
          <w:noProof/>
          <w:lang w:val="en-US"/>
        </w:rPr>
        <w:t> exhibitions</w:t>
      </w:r>
      <w:r w:rsidRPr="001D1015">
        <w:rPr>
          <w:noProof/>
          <w:lang w:val="en-US"/>
        </w:rPr>
        <w:tab/>
      </w:r>
      <w:r>
        <w:rPr>
          <w:noProof/>
        </w:rPr>
        <w:fldChar w:fldCharType="begin"/>
      </w:r>
      <w:r w:rsidRPr="001D1015">
        <w:rPr>
          <w:noProof/>
          <w:lang w:val="en-US"/>
        </w:rPr>
        <w:instrText xml:space="preserve"> PAGEREF _Toc199194175 \h </w:instrText>
      </w:r>
      <w:r>
        <w:rPr>
          <w:noProof/>
        </w:rPr>
      </w:r>
      <w:r>
        <w:rPr>
          <w:noProof/>
        </w:rPr>
        <w:fldChar w:fldCharType="separate"/>
      </w:r>
      <w:r w:rsidRPr="001D1015">
        <w:rPr>
          <w:noProof/>
          <w:lang w:val="en-US"/>
        </w:rPr>
        <w:t>33</w:t>
      </w:r>
      <w:r>
        <w:rPr>
          <w:noProof/>
        </w:rPr>
        <w:fldChar w:fldCharType="end"/>
      </w:r>
    </w:p>
    <w:p w14:paraId="7322C728" w14:textId="02EE02DE" w:rsidR="001D1015" w:rsidRP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val="en-US" w:eastAsia="ru-RU"/>
          <w14:ligatures w14:val="standardContextual"/>
        </w:rPr>
      </w:pPr>
      <w:r w:rsidRPr="001D1015">
        <w:rPr>
          <w:noProof/>
          <w:lang w:val="en-US"/>
        </w:rPr>
        <w:t xml:space="preserve">7.8.6 </w:t>
      </w:r>
      <w:r>
        <w:rPr>
          <w:noProof/>
        </w:rPr>
        <w:t>Таблица</w:t>
      </w:r>
      <w:r w:rsidRPr="005E33B3">
        <w:rPr>
          <w:noProof/>
          <w:lang w:val="en-US"/>
        </w:rPr>
        <w:t> user</w:t>
      </w:r>
      <w:r w:rsidRPr="001D1015">
        <w:rPr>
          <w:noProof/>
          <w:lang w:val="en-US"/>
        </w:rPr>
        <w:t>_</w:t>
      </w:r>
      <w:r w:rsidRPr="005E33B3">
        <w:rPr>
          <w:noProof/>
          <w:lang w:val="en-US"/>
        </w:rPr>
        <w:t>exhibition</w:t>
      </w:r>
      <w:r w:rsidRPr="001D1015">
        <w:rPr>
          <w:noProof/>
          <w:lang w:val="en-US"/>
        </w:rPr>
        <w:t>_</w:t>
      </w:r>
      <w:r w:rsidRPr="005E33B3">
        <w:rPr>
          <w:noProof/>
          <w:lang w:val="en-US"/>
        </w:rPr>
        <w:t>likes</w:t>
      </w:r>
      <w:r w:rsidRPr="001D1015">
        <w:rPr>
          <w:noProof/>
          <w:lang w:val="en-US"/>
        </w:rPr>
        <w:tab/>
      </w:r>
      <w:r>
        <w:rPr>
          <w:noProof/>
        </w:rPr>
        <w:fldChar w:fldCharType="begin"/>
      </w:r>
      <w:r w:rsidRPr="001D1015">
        <w:rPr>
          <w:noProof/>
          <w:lang w:val="en-US"/>
        </w:rPr>
        <w:instrText xml:space="preserve"> PAGEREF _Toc199194176 \h </w:instrText>
      </w:r>
      <w:r>
        <w:rPr>
          <w:noProof/>
        </w:rPr>
      </w:r>
      <w:r>
        <w:rPr>
          <w:noProof/>
        </w:rPr>
        <w:fldChar w:fldCharType="separate"/>
      </w:r>
      <w:r w:rsidRPr="001D1015">
        <w:rPr>
          <w:noProof/>
          <w:lang w:val="en-US"/>
        </w:rPr>
        <w:t>34</w:t>
      </w:r>
      <w:r>
        <w:rPr>
          <w:noProof/>
        </w:rPr>
        <w:fldChar w:fldCharType="end"/>
      </w:r>
    </w:p>
    <w:p w14:paraId="183F3A27" w14:textId="1916D4A3" w:rsidR="001D1015" w:rsidRP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val="en-US" w:eastAsia="ru-RU"/>
          <w14:ligatures w14:val="standardContextual"/>
        </w:rPr>
      </w:pPr>
      <w:r w:rsidRPr="005E33B3">
        <w:rPr>
          <w:noProof/>
          <w:lang w:val="en-US"/>
        </w:rPr>
        <w:t>7.8.7</w:t>
      </w:r>
      <w:r w:rsidRPr="001D1015">
        <w:rPr>
          <w:noProof/>
          <w:lang w:val="en-US"/>
        </w:rPr>
        <w:t xml:space="preserve"> </w:t>
      </w:r>
      <w:r>
        <w:rPr>
          <w:noProof/>
        </w:rPr>
        <w:t>Таблица</w:t>
      </w:r>
      <w:r w:rsidRPr="001D1015">
        <w:rPr>
          <w:noProof/>
          <w:lang w:val="en-US"/>
        </w:rPr>
        <w:t> exhibition_blocks</w:t>
      </w:r>
      <w:r w:rsidRPr="001D1015">
        <w:rPr>
          <w:noProof/>
          <w:lang w:val="en-US"/>
        </w:rPr>
        <w:tab/>
      </w:r>
      <w:r>
        <w:rPr>
          <w:noProof/>
        </w:rPr>
        <w:fldChar w:fldCharType="begin"/>
      </w:r>
      <w:r w:rsidRPr="001D1015">
        <w:rPr>
          <w:noProof/>
          <w:lang w:val="en-US"/>
        </w:rPr>
        <w:instrText xml:space="preserve"> PAGEREF _Toc199194177 \h </w:instrText>
      </w:r>
      <w:r>
        <w:rPr>
          <w:noProof/>
        </w:rPr>
      </w:r>
      <w:r>
        <w:rPr>
          <w:noProof/>
        </w:rPr>
        <w:fldChar w:fldCharType="separate"/>
      </w:r>
      <w:r w:rsidRPr="001D1015">
        <w:rPr>
          <w:noProof/>
          <w:lang w:val="en-US"/>
        </w:rPr>
        <w:t>34</w:t>
      </w:r>
      <w:r>
        <w:rPr>
          <w:noProof/>
        </w:rPr>
        <w:fldChar w:fldCharType="end"/>
      </w:r>
    </w:p>
    <w:p w14:paraId="4CA69DF1" w14:textId="2A0872AF" w:rsidR="001D1015" w:rsidRP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val="en-US" w:eastAsia="ru-RU"/>
          <w14:ligatures w14:val="standardContextual"/>
        </w:rPr>
      </w:pPr>
      <w:r w:rsidRPr="005E33B3">
        <w:rPr>
          <w:noProof/>
          <w:lang w:val="en-US"/>
        </w:rPr>
        <w:t>7.8.8</w:t>
      </w:r>
      <w:r w:rsidRPr="001D1015">
        <w:rPr>
          <w:noProof/>
          <w:lang w:val="en-US"/>
        </w:rPr>
        <w:t xml:space="preserve"> </w:t>
      </w:r>
      <w:r>
        <w:rPr>
          <w:noProof/>
        </w:rPr>
        <w:t>Таблица</w:t>
      </w:r>
      <w:r w:rsidRPr="005E33B3">
        <w:rPr>
          <w:noProof/>
          <w:lang w:val="en-US"/>
        </w:rPr>
        <w:t> exhibition_block_items</w:t>
      </w:r>
      <w:r w:rsidRPr="001D1015">
        <w:rPr>
          <w:noProof/>
          <w:lang w:val="en-US"/>
        </w:rPr>
        <w:tab/>
      </w:r>
      <w:r>
        <w:rPr>
          <w:noProof/>
        </w:rPr>
        <w:fldChar w:fldCharType="begin"/>
      </w:r>
      <w:r w:rsidRPr="001D1015">
        <w:rPr>
          <w:noProof/>
          <w:lang w:val="en-US"/>
        </w:rPr>
        <w:instrText xml:space="preserve"> PAGEREF _Toc199194178 \h </w:instrText>
      </w:r>
      <w:r>
        <w:rPr>
          <w:noProof/>
        </w:rPr>
      </w:r>
      <w:r>
        <w:rPr>
          <w:noProof/>
        </w:rPr>
        <w:fldChar w:fldCharType="separate"/>
      </w:r>
      <w:r w:rsidRPr="001D1015">
        <w:rPr>
          <w:noProof/>
          <w:lang w:val="en-US"/>
        </w:rPr>
        <w:t>34</w:t>
      </w:r>
      <w:r>
        <w:rPr>
          <w:noProof/>
        </w:rPr>
        <w:fldChar w:fldCharType="end"/>
      </w:r>
    </w:p>
    <w:p w14:paraId="2F061419" w14:textId="0FCDAB32" w:rsidR="001D1015" w:rsidRP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val="en-US" w:eastAsia="ru-RU"/>
          <w14:ligatures w14:val="standardContextual"/>
        </w:rPr>
      </w:pPr>
      <w:r w:rsidRPr="005E33B3">
        <w:rPr>
          <w:noProof/>
          <w:lang w:val="en-US"/>
        </w:rPr>
        <w:t>7.8.9</w:t>
      </w:r>
      <w:r w:rsidRPr="001D1015">
        <w:rPr>
          <w:noProof/>
          <w:lang w:val="en-US"/>
        </w:rPr>
        <w:t xml:space="preserve"> Table exhibition_exhibits</w:t>
      </w:r>
      <w:r w:rsidRPr="001D1015">
        <w:rPr>
          <w:noProof/>
          <w:lang w:val="en-US"/>
        </w:rPr>
        <w:tab/>
      </w:r>
      <w:r>
        <w:rPr>
          <w:noProof/>
        </w:rPr>
        <w:fldChar w:fldCharType="begin"/>
      </w:r>
      <w:r w:rsidRPr="001D1015">
        <w:rPr>
          <w:noProof/>
          <w:lang w:val="en-US"/>
        </w:rPr>
        <w:instrText xml:space="preserve"> PAGEREF _Toc199194179 \h </w:instrText>
      </w:r>
      <w:r>
        <w:rPr>
          <w:noProof/>
        </w:rPr>
      </w:r>
      <w:r>
        <w:rPr>
          <w:noProof/>
        </w:rPr>
        <w:fldChar w:fldCharType="separate"/>
      </w:r>
      <w:r w:rsidRPr="001D1015">
        <w:rPr>
          <w:noProof/>
          <w:lang w:val="en-US"/>
        </w:rPr>
        <w:t>35</w:t>
      </w:r>
      <w:r>
        <w:rPr>
          <w:noProof/>
        </w:rPr>
        <w:fldChar w:fldCharType="end"/>
      </w:r>
    </w:p>
    <w:p w14:paraId="173DCBFD" w14:textId="12BA9110" w:rsidR="001D1015" w:rsidRP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val="en-US" w:eastAsia="ru-RU"/>
          <w14:ligatures w14:val="standardContextual"/>
        </w:rPr>
      </w:pPr>
      <w:r w:rsidRPr="005E33B3">
        <w:rPr>
          <w:noProof/>
          <w:lang w:val="en-US"/>
        </w:rPr>
        <w:t>7.8.10</w:t>
      </w:r>
      <w:r w:rsidRPr="001D1015">
        <w:rPr>
          <w:noProof/>
          <w:lang w:val="en-US"/>
        </w:rPr>
        <w:t xml:space="preserve"> </w:t>
      </w:r>
      <w:r>
        <w:rPr>
          <w:noProof/>
        </w:rPr>
        <w:t>Таблица</w:t>
      </w:r>
      <w:r w:rsidRPr="001D1015">
        <w:rPr>
          <w:noProof/>
          <w:lang w:val="en-US"/>
        </w:rPr>
        <w:t> tags</w:t>
      </w:r>
      <w:r w:rsidRPr="001D1015">
        <w:rPr>
          <w:noProof/>
          <w:lang w:val="en-US"/>
        </w:rPr>
        <w:tab/>
      </w:r>
      <w:r>
        <w:rPr>
          <w:noProof/>
        </w:rPr>
        <w:fldChar w:fldCharType="begin"/>
      </w:r>
      <w:r w:rsidRPr="001D1015">
        <w:rPr>
          <w:noProof/>
          <w:lang w:val="en-US"/>
        </w:rPr>
        <w:instrText xml:space="preserve"> PAGEREF _Toc199194180 \h </w:instrText>
      </w:r>
      <w:r>
        <w:rPr>
          <w:noProof/>
        </w:rPr>
      </w:r>
      <w:r>
        <w:rPr>
          <w:noProof/>
        </w:rPr>
        <w:fldChar w:fldCharType="separate"/>
      </w:r>
      <w:r w:rsidRPr="001D1015">
        <w:rPr>
          <w:noProof/>
          <w:lang w:val="en-US"/>
        </w:rPr>
        <w:t>35</w:t>
      </w:r>
      <w:r>
        <w:rPr>
          <w:noProof/>
        </w:rPr>
        <w:fldChar w:fldCharType="end"/>
      </w:r>
    </w:p>
    <w:p w14:paraId="38C778A2" w14:textId="74CEA70C" w:rsidR="001D1015" w:rsidRP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val="en-US" w:eastAsia="ru-RU"/>
          <w14:ligatures w14:val="standardContextual"/>
        </w:rPr>
      </w:pPr>
      <w:r w:rsidRPr="001D1015">
        <w:rPr>
          <w:noProof/>
          <w:lang w:val="en-US"/>
        </w:rPr>
        <w:lastRenderedPageBreak/>
        <w:t xml:space="preserve">7.8.11 </w:t>
      </w:r>
      <w:r>
        <w:rPr>
          <w:noProof/>
        </w:rPr>
        <w:t>Таблица</w:t>
      </w:r>
      <w:r w:rsidRPr="005E33B3">
        <w:rPr>
          <w:noProof/>
          <w:lang w:val="en-US"/>
        </w:rPr>
        <w:t> exhibition_tags</w:t>
      </w:r>
      <w:r w:rsidRPr="001D1015">
        <w:rPr>
          <w:noProof/>
          <w:lang w:val="en-US"/>
        </w:rPr>
        <w:tab/>
      </w:r>
      <w:r>
        <w:rPr>
          <w:noProof/>
        </w:rPr>
        <w:fldChar w:fldCharType="begin"/>
      </w:r>
      <w:r w:rsidRPr="001D1015">
        <w:rPr>
          <w:noProof/>
          <w:lang w:val="en-US"/>
        </w:rPr>
        <w:instrText xml:space="preserve"> PAGEREF _Toc199194181 \h </w:instrText>
      </w:r>
      <w:r>
        <w:rPr>
          <w:noProof/>
        </w:rPr>
      </w:r>
      <w:r>
        <w:rPr>
          <w:noProof/>
        </w:rPr>
        <w:fldChar w:fldCharType="separate"/>
      </w:r>
      <w:r w:rsidRPr="001D1015">
        <w:rPr>
          <w:noProof/>
          <w:lang w:val="en-US"/>
        </w:rPr>
        <w:t>35</w:t>
      </w:r>
      <w:r>
        <w:rPr>
          <w:noProof/>
        </w:rPr>
        <w:fldChar w:fldCharType="end"/>
      </w:r>
    </w:p>
    <w:p w14:paraId="576BC2E1" w14:textId="4EE13031" w:rsidR="001D1015" w:rsidRP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val="en-US" w:eastAsia="ru-RU"/>
          <w14:ligatures w14:val="standardContextual"/>
        </w:rPr>
      </w:pPr>
      <w:r w:rsidRPr="005E33B3">
        <w:rPr>
          <w:noProof/>
          <w:lang w:val="en-US"/>
        </w:rPr>
        <w:t>7.8.12</w:t>
      </w:r>
      <w:r w:rsidRPr="001D1015">
        <w:rPr>
          <w:noProof/>
          <w:lang w:val="en-US"/>
        </w:rPr>
        <w:t xml:space="preserve"> </w:t>
      </w:r>
      <w:r>
        <w:rPr>
          <w:noProof/>
        </w:rPr>
        <w:t>Таблица</w:t>
      </w:r>
      <w:r w:rsidRPr="005E33B3">
        <w:rPr>
          <w:noProof/>
          <w:lang w:val="en-US"/>
        </w:rPr>
        <w:t> exhibition_participants</w:t>
      </w:r>
      <w:r w:rsidRPr="001D1015">
        <w:rPr>
          <w:noProof/>
          <w:lang w:val="en-US"/>
        </w:rPr>
        <w:tab/>
      </w:r>
      <w:r>
        <w:rPr>
          <w:noProof/>
        </w:rPr>
        <w:fldChar w:fldCharType="begin"/>
      </w:r>
      <w:r w:rsidRPr="001D1015">
        <w:rPr>
          <w:noProof/>
          <w:lang w:val="en-US"/>
        </w:rPr>
        <w:instrText xml:space="preserve"> PAGEREF _Toc199194182 \h </w:instrText>
      </w:r>
      <w:r>
        <w:rPr>
          <w:noProof/>
        </w:rPr>
      </w:r>
      <w:r>
        <w:rPr>
          <w:noProof/>
        </w:rPr>
        <w:fldChar w:fldCharType="separate"/>
      </w:r>
      <w:r w:rsidRPr="001D1015">
        <w:rPr>
          <w:noProof/>
          <w:lang w:val="en-US"/>
        </w:rPr>
        <w:t>35</w:t>
      </w:r>
      <w:r>
        <w:rPr>
          <w:noProof/>
        </w:rPr>
        <w:fldChar w:fldCharType="end"/>
      </w:r>
    </w:p>
    <w:p w14:paraId="5C201E62" w14:textId="7D4DD9B5" w:rsid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7.8.13 Таблица templates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573A7DFA" w14:textId="2954EA44" w:rsidR="001D1015" w:rsidRDefault="001D1015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8 Технологический стек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14:paraId="79FFBAA1" w14:textId="67DC90BE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8.1 Backend FastAPI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14:paraId="62A7B862" w14:textId="4C8B1B1D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8.2 СУБД</w:t>
      </w:r>
      <w:r w:rsidRPr="001D1015">
        <w:rPr>
          <w:noProof/>
        </w:rPr>
        <w:t xml:space="preserve"> </w:t>
      </w:r>
      <w:r>
        <w:rPr>
          <w:noProof/>
        </w:rPr>
        <w:t>PostgreSQL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14:paraId="57597838" w14:textId="5A8CB47E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 w:rsidRPr="001D1015">
        <w:rPr>
          <w:noProof/>
        </w:rPr>
        <w:t>8.3</w:t>
      </w:r>
      <w:r>
        <w:rPr>
          <w:noProof/>
        </w:rPr>
        <w:t xml:space="preserve"> Объектное хранилище MinIO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1E65D669" w14:textId="5904253C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 w:rsidRPr="001D1015">
        <w:rPr>
          <w:noProof/>
        </w:rPr>
        <w:t>8.4</w:t>
      </w:r>
      <w:r>
        <w:rPr>
          <w:noProof/>
        </w:rPr>
        <w:t xml:space="preserve"> Frontend React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14:paraId="43DF3A5C" w14:textId="717F522D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 w:rsidRPr="001D1015">
        <w:rPr>
          <w:noProof/>
        </w:rPr>
        <w:t>8.5</w:t>
      </w:r>
      <w:r>
        <w:rPr>
          <w:noProof/>
        </w:rPr>
        <w:t xml:space="preserve"> Вывод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14:paraId="65CEA872" w14:textId="523A6717" w:rsidR="001D1015" w:rsidRDefault="001D1015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 w:rsidRPr="001D1015">
        <w:rPr>
          <w:noProof/>
        </w:rPr>
        <w:t>9</w:t>
      </w:r>
      <w:r>
        <w:rPr>
          <w:noProof/>
        </w:rPr>
        <w:t xml:space="preserve"> Формирование беклога, план разработки, методология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44211320" w14:textId="2D2674AB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 w:rsidRPr="001D1015">
        <w:rPr>
          <w:noProof/>
        </w:rPr>
        <w:t>9.1</w:t>
      </w:r>
      <w:r>
        <w:rPr>
          <w:noProof/>
        </w:rPr>
        <w:t xml:space="preserve"> Беклог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43E79A2D" w14:textId="1B5111A1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9.2 Инициация на основе Технического Задания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27128B3D" w14:textId="19017FD3" w:rsidR="001D1015" w:rsidRP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ru-RU"/>
          <w14:ligatures w14:val="standardContextual"/>
        </w:rPr>
      </w:pPr>
      <w:r w:rsidRPr="005E33B3">
        <w:rPr>
          <w:noProof/>
          <w:lang w:val="en-US"/>
        </w:rPr>
        <w:t>9.3</w:t>
      </w:r>
      <w:r w:rsidRPr="001D1015">
        <w:rPr>
          <w:noProof/>
          <w:lang w:val="en-US"/>
        </w:rPr>
        <w:t xml:space="preserve"> </w:t>
      </w:r>
      <w:r>
        <w:rPr>
          <w:noProof/>
        </w:rPr>
        <w:t>Разработка</w:t>
      </w:r>
      <w:r w:rsidRPr="005E33B3">
        <w:rPr>
          <w:noProof/>
          <w:lang w:val="en-US"/>
        </w:rPr>
        <w:t xml:space="preserve"> User Story Map (USM)</w:t>
      </w:r>
      <w:r w:rsidRPr="001D1015">
        <w:rPr>
          <w:noProof/>
          <w:lang w:val="en-US"/>
        </w:rPr>
        <w:tab/>
      </w:r>
      <w:r>
        <w:rPr>
          <w:noProof/>
        </w:rPr>
        <w:fldChar w:fldCharType="begin"/>
      </w:r>
      <w:r w:rsidRPr="001D1015">
        <w:rPr>
          <w:noProof/>
          <w:lang w:val="en-US"/>
        </w:rPr>
        <w:instrText xml:space="preserve"> PAGEREF _Toc199194193 \h </w:instrText>
      </w:r>
      <w:r>
        <w:rPr>
          <w:noProof/>
        </w:rPr>
      </w:r>
      <w:r>
        <w:rPr>
          <w:noProof/>
        </w:rPr>
        <w:fldChar w:fldCharType="separate"/>
      </w:r>
      <w:r w:rsidRPr="001D1015">
        <w:rPr>
          <w:noProof/>
          <w:lang w:val="en-US"/>
        </w:rPr>
        <w:t>40</w:t>
      </w:r>
      <w:r>
        <w:rPr>
          <w:noProof/>
        </w:rPr>
        <w:fldChar w:fldCharType="end"/>
      </w:r>
    </w:p>
    <w:p w14:paraId="0D74634D" w14:textId="386503A3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9.4 План разработки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14:paraId="45124708" w14:textId="7457BD09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9.5 Методология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14:paraId="693BD160" w14:textId="284B9B8D" w:rsid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9.5.1 Структура спринта: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14:paraId="36DC370D" w14:textId="02838A77" w:rsid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9.5.2 Управление задачами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14:paraId="3938CC22" w14:textId="53E1E317" w:rsid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9.5.3 Коммуникация и обратная связь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14:paraId="52FC0918" w14:textId="71B8A7DF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9.6 Вывод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_Toc199194199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14:paraId="29F5C845" w14:textId="06ABA486" w:rsidR="001D1015" w:rsidRDefault="001D1015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10 Процесс разработки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_Toc199194200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14:paraId="5510BDC8" w14:textId="559D6DF1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10.1 Контрольная точка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_Toc199194201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14:paraId="7E4D7CC4" w14:textId="3681CB0B" w:rsid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10.1.1 Техническое задание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_Toc199194202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14:paraId="7DB8669B" w14:textId="234FC622" w:rsid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 w:rsidRPr="001D1015">
        <w:rPr>
          <w:noProof/>
        </w:rPr>
        <w:t>10.1.2</w:t>
      </w:r>
      <w:r>
        <w:rPr>
          <w:noProof/>
        </w:rPr>
        <w:t xml:space="preserve"> Что реализовали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_Toc199194203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14:paraId="26454ECF" w14:textId="02861D79" w:rsid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 w:rsidRPr="001D1015">
        <w:rPr>
          <w:noProof/>
        </w:rPr>
        <w:t>10.1.3</w:t>
      </w:r>
      <w:r>
        <w:rPr>
          <w:noProof/>
        </w:rPr>
        <w:t xml:space="preserve"> Отчет по времени и задачам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_Toc199194204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14:paraId="4BED1079" w14:textId="4924A290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 w:rsidRPr="001D1015">
        <w:rPr>
          <w:noProof/>
        </w:rPr>
        <w:t>10.2</w:t>
      </w:r>
      <w:r>
        <w:rPr>
          <w:noProof/>
        </w:rPr>
        <w:t xml:space="preserve"> Контрольная точка 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_Toc199194205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14:paraId="609DD16A" w14:textId="2CE524DC" w:rsid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 w:rsidRPr="001D1015">
        <w:rPr>
          <w:noProof/>
        </w:rPr>
        <w:t>10.2.1</w:t>
      </w:r>
      <w:r>
        <w:rPr>
          <w:noProof/>
        </w:rPr>
        <w:t xml:space="preserve"> Техническое задание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_Toc199194206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14:paraId="2177B915" w14:textId="0DF5C4E2" w:rsid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10.2.2 Что реализовали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_Toc199194207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14:paraId="090431D9" w14:textId="1FC20A73" w:rsid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10.2.3 Отчет по времени и задачам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_Toc199194208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14:paraId="00F915CC" w14:textId="457A62D1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 w:rsidRPr="001D1015">
        <w:rPr>
          <w:noProof/>
        </w:rPr>
        <w:t>10.3</w:t>
      </w:r>
      <w:r>
        <w:rPr>
          <w:noProof/>
        </w:rPr>
        <w:t xml:space="preserve"> Контрольная точка 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_Toc199194209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14:paraId="6EC5DCEB" w14:textId="53EDCA1F" w:rsid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 w:rsidRPr="001D1015">
        <w:rPr>
          <w:noProof/>
        </w:rPr>
        <w:t>10.3.1</w:t>
      </w:r>
      <w:r>
        <w:rPr>
          <w:noProof/>
        </w:rPr>
        <w:t xml:space="preserve"> Техническое задание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_Toc199194210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14:paraId="37B90AD9" w14:textId="56B38E46" w:rsid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lastRenderedPageBreak/>
        <w:t>10.3.2 Что реализовали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_Toc199194211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14:paraId="50E2065D" w14:textId="4FED38AF" w:rsidR="001D1015" w:rsidRDefault="001D1015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 w:rsidRPr="001D1015">
        <w:rPr>
          <w:noProof/>
        </w:rPr>
        <w:t>10.3.3</w:t>
      </w:r>
      <w:r>
        <w:rPr>
          <w:noProof/>
        </w:rPr>
        <w:t xml:space="preserve"> Отчет по времени и задачам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_Toc199194212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14:paraId="0A1B0E55" w14:textId="44D27267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 w:rsidRPr="001D1015">
        <w:rPr>
          <w:noProof/>
        </w:rPr>
        <w:t>10.4</w:t>
      </w:r>
      <w:r>
        <w:rPr>
          <w:noProof/>
        </w:rPr>
        <w:t xml:space="preserve"> Выводы по процессу разработки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_Toc199194213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59</w:t>
      </w:r>
      <w:r>
        <w:rPr>
          <w:noProof/>
        </w:rPr>
        <w:fldChar w:fldCharType="end"/>
      </w:r>
    </w:p>
    <w:p w14:paraId="4B017F9C" w14:textId="77250A52" w:rsidR="001D1015" w:rsidRDefault="001D1015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 w:rsidRPr="001D1015">
        <w:rPr>
          <w:noProof/>
        </w:rPr>
        <w:t>11</w:t>
      </w:r>
      <w:r>
        <w:rPr>
          <w:noProof/>
        </w:rPr>
        <w:t xml:space="preserve"> Индивидуальные части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_Toc199194214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61</w:t>
      </w:r>
      <w:r>
        <w:rPr>
          <w:noProof/>
        </w:rPr>
        <w:fldChar w:fldCharType="end"/>
      </w:r>
    </w:p>
    <w:p w14:paraId="13896E5F" w14:textId="21EC8F61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 w:rsidRPr="001D1015">
        <w:rPr>
          <w:noProof/>
        </w:rPr>
        <w:t>11.1</w:t>
      </w:r>
      <w:r>
        <w:rPr>
          <w:noProof/>
        </w:rPr>
        <w:t xml:space="preserve"> Савин Александр Юрьевич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_Toc199194215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61</w:t>
      </w:r>
      <w:r>
        <w:rPr>
          <w:noProof/>
        </w:rPr>
        <w:fldChar w:fldCharType="end"/>
      </w:r>
    </w:p>
    <w:p w14:paraId="1A5BFF2A" w14:textId="28C58BE8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 w:rsidRPr="001D1015">
        <w:rPr>
          <w:noProof/>
        </w:rPr>
        <w:t>11.2</w:t>
      </w:r>
      <w:r>
        <w:rPr>
          <w:noProof/>
        </w:rPr>
        <w:t xml:space="preserve"> Кряжевских Виктория Владимировна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_Toc199194216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62</w:t>
      </w:r>
      <w:r>
        <w:rPr>
          <w:noProof/>
        </w:rPr>
        <w:fldChar w:fldCharType="end"/>
      </w:r>
    </w:p>
    <w:p w14:paraId="5658C121" w14:textId="54A2F4C6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 w:rsidRPr="001D1015">
        <w:rPr>
          <w:noProof/>
        </w:rPr>
        <w:t>11.3</w:t>
      </w:r>
      <w:r>
        <w:rPr>
          <w:noProof/>
        </w:rPr>
        <w:t xml:space="preserve"> Козлов Максим Дмитриевич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_Toc199194217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62</w:t>
      </w:r>
      <w:r>
        <w:rPr>
          <w:noProof/>
        </w:rPr>
        <w:fldChar w:fldCharType="end"/>
      </w:r>
    </w:p>
    <w:p w14:paraId="25F5E4C8" w14:textId="2D75BA55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 w:rsidRPr="001D1015">
        <w:rPr>
          <w:noProof/>
        </w:rPr>
        <w:t>11.4</w:t>
      </w:r>
      <w:r>
        <w:rPr>
          <w:noProof/>
        </w:rPr>
        <w:t xml:space="preserve"> Кудрявцев Матвей Евгеньевич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_Toc199194218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63</w:t>
      </w:r>
      <w:r>
        <w:rPr>
          <w:noProof/>
        </w:rPr>
        <w:fldChar w:fldCharType="end"/>
      </w:r>
    </w:p>
    <w:p w14:paraId="6556A5AB" w14:textId="3B9ED41D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 w:rsidRPr="001D1015">
        <w:rPr>
          <w:noProof/>
        </w:rPr>
        <w:t>11.5</w:t>
      </w:r>
      <w:r>
        <w:rPr>
          <w:noProof/>
        </w:rPr>
        <w:t xml:space="preserve"> Вывод по индивидуальным частям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_Toc199194219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64</w:t>
      </w:r>
      <w:r>
        <w:rPr>
          <w:noProof/>
        </w:rPr>
        <w:fldChar w:fldCharType="end"/>
      </w:r>
    </w:p>
    <w:p w14:paraId="481E893B" w14:textId="3263AB1A" w:rsidR="001D1015" w:rsidRDefault="001D1015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_Toc199194220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65</w:t>
      </w:r>
      <w:r>
        <w:rPr>
          <w:noProof/>
        </w:rPr>
        <w:fldChar w:fldCharType="end"/>
      </w:r>
    </w:p>
    <w:p w14:paraId="56837CCA" w14:textId="11CC2C70" w:rsidR="001D1015" w:rsidRDefault="001D1015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12 Соответствие требованиям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_Toc199194221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66</w:t>
      </w:r>
      <w:r>
        <w:rPr>
          <w:noProof/>
        </w:rPr>
        <w:fldChar w:fldCharType="end"/>
      </w:r>
    </w:p>
    <w:p w14:paraId="0D5741DB" w14:textId="3C525B0E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12.1 Соответствие функциональным требованиям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_Toc199194222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66</w:t>
      </w:r>
      <w:r>
        <w:rPr>
          <w:noProof/>
        </w:rPr>
        <w:fldChar w:fldCharType="end"/>
      </w:r>
    </w:p>
    <w:p w14:paraId="67861452" w14:textId="0DAE2BEC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12.2 Соответствие нефункциональным требованиям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_Toc199194223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66</w:t>
      </w:r>
      <w:r>
        <w:rPr>
          <w:noProof/>
        </w:rPr>
        <w:fldChar w:fldCharType="end"/>
      </w:r>
    </w:p>
    <w:p w14:paraId="1DC67C9C" w14:textId="5FC6E723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12.3 Вывод по соответствию требованиям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_Toc199194224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67</w:t>
      </w:r>
      <w:r>
        <w:rPr>
          <w:noProof/>
        </w:rPr>
        <w:fldChar w:fldCharType="end"/>
      </w:r>
    </w:p>
    <w:p w14:paraId="62A738F2" w14:textId="4124C136" w:rsidR="001D1015" w:rsidRDefault="001D1015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 w:rsidRPr="005E33B3">
        <w:rPr>
          <w:noProof/>
        </w:rPr>
        <w:t>13 Оценка качества программного продукта и анализ дефектов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_Toc199194225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68</w:t>
      </w:r>
      <w:r>
        <w:rPr>
          <w:noProof/>
        </w:rPr>
        <w:fldChar w:fldCharType="end"/>
      </w:r>
    </w:p>
    <w:p w14:paraId="444098AB" w14:textId="10D6BD57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13.1</w:t>
      </w:r>
      <w:r w:rsidRPr="005E33B3">
        <w:rPr>
          <w:rFonts w:eastAsia="Times New Roman"/>
          <w:bCs/>
          <w:noProof/>
          <w:lang w:eastAsia="ru-RU"/>
        </w:rPr>
        <w:t xml:space="preserve"> Backend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_Toc199194226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68</w:t>
      </w:r>
      <w:r>
        <w:rPr>
          <w:noProof/>
        </w:rPr>
        <w:fldChar w:fldCharType="end"/>
      </w:r>
    </w:p>
    <w:p w14:paraId="7D2DC284" w14:textId="668CBB5C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 w:rsidRPr="005E33B3">
        <w:rPr>
          <w:rFonts w:eastAsia="Times New Roman"/>
          <w:bCs/>
          <w:noProof/>
          <w:lang w:eastAsia="ru-RU"/>
        </w:rPr>
        <w:t>13.2 Frontend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_Toc199194227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68</w:t>
      </w:r>
      <w:r>
        <w:rPr>
          <w:noProof/>
        </w:rPr>
        <w:fldChar w:fldCharType="end"/>
      </w:r>
    </w:p>
    <w:p w14:paraId="5F8C3F75" w14:textId="6A49286E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13.3 Тестирование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_Toc199194228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69</w:t>
      </w:r>
      <w:r>
        <w:rPr>
          <w:noProof/>
        </w:rPr>
        <w:fldChar w:fldCharType="end"/>
      </w:r>
    </w:p>
    <w:p w14:paraId="226B4EF0" w14:textId="78EA3C91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13.4 Вывод по качеству продукта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_Toc199194229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69</w:t>
      </w:r>
      <w:r>
        <w:rPr>
          <w:noProof/>
        </w:rPr>
        <w:fldChar w:fldCharType="end"/>
      </w:r>
    </w:p>
    <w:p w14:paraId="09C00217" w14:textId="43093ED2" w:rsidR="001D1015" w:rsidRDefault="001D1015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14</w:t>
      </w:r>
      <w:r w:rsidRPr="005E33B3">
        <w:rPr>
          <w:noProof/>
        </w:rPr>
        <w:t xml:space="preserve"> Предложения по улучшению продукта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_Toc199194230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70</w:t>
      </w:r>
      <w:r>
        <w:rPr>
          <w:noProof/>
        </w:rPr>
        <w:fldChar w:fldCharType="end"/>
      </w:r>
    </w:p>
    <w:p w14:paraId="261CE8F9" w14:textId="12906F84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 w:rsidRPr="005E33B3">
        <w:rPr>
          <w:rFonts w:eastAsia="Times New Roman"/>
          <w:bCs/>
          <w:noProof/>
          <w:lang w:eastAsia="ru-RU"/>
        </w:rPr>
        <w:t>14.1 Завершение разработки MVP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_Toc199194231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70</w:t>
      </w:r>
      <w:r>
        <w:rPr>
          <w:noProof/>
        </w:rPr>
        <w:fldChar w:fldCharType="end"/>
      </w:r>
    </w:p>
    <w:p w14:paraId="3E227046" w14:textId="52174CC9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 w:rsidRPr="005E33B3">
        <w:rPr>
          <w:bCs/>
          <w:noProof/>
        </w:rPr>
        <w:t>14.2</w:t>
      </w:r>
      <w:r>
        <w:rPr>
          <w:noProof/>
        </w:rPr>
        <w:t xml:space="preserve"> Улу</w:t>
      </w:r>
      <w:r w:rsidRPr="005E33B3">
        <w:rPr>
          <w:bCs/>
          <w:noProof/>
        </w:rPr>
        <w:t>чшение существующего функционала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_Toc199194232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70</w:t>
      </w:r>
      <w:r>
        <w:rPr>
          <w:noProof/>
        </w:rPr>
        <w:fldChar w:fldCharType="end"/>
      </w:r>
    </w:p>
    <w:p w14:paraId="4A3A02C6" w14:textId="7991D04B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14.3 Внедрение нового функционала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_Toc199194233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70</w:t>
      </w:r>
      <w:r>
        <w:rPr>
          <w:noProof/>
        </w:rPr>
        <w:fldChar w:fldCharType="end"/>
      </w:r>
    </w:p>
    <w:p w14:paraId="2E893B80" w14:textId="673F778D" w:rsidR="001D1015" w:rsidRDefault="001D1015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14.4 Общий вывод по проекту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_Toc199194234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71</w:t>
      </w:r>
      <w:r>
        <w:rPr>
          <w:noProof/>
        </w:rPr>
        <w:fldChar w:fldCharType="end"/>
      </w:r>
    </w:p>
    <w:p w14:paraId="61BC619C" w14:textId="4161C85C" w:rsidR="001D1015" w:rsidRDefault="001D1015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СПИСОК ИСПОЛЬЗОВАННЫХ ИСТОЧНИКОВ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_Toc199194235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72</w:t>
      </w:r>
      <w:r>
        <w:rPr>
          <w:noProof/>
        </w:rPr>
        <w:fldChar w:fldCharType="end"/>
      </w:r>
    </w:p>
    <w:p w14:paraId="12F97BC9" w14:textId="0B56BAF5" w:rsidR="001D1015" w:rsidRDefault="001D1015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 w:rsidRPr="005E33B3">
        <w:rPr>
          <w:caps/>
          <w:noProof/>
        </w:rPr>
        <w:t>Приложение A</w:t>
      </w:r>
      <w:r w:rsidRPr="005E33B3">
        <w:rPr>
          <w:noProof/>
        </w:rPr>
        <w:t xml:space="preserve"> Ссылки на артефакты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_Toc199194236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73</w:t>
      </w:r>
      <w:r>
        <w:rPr>
          <w:noProof/>
        </w:rPr>
        <w:fldChar w:fldCharType="end"/>
      </w:r>
    </w:p>
    <w:p w14:paraId="4166BC80" w14:textId="080E86E5" w:rsidR="003E0010" w:rsidRPr="003E0010" w:rsidRDefault="000D2767" w:rsidP="00F731A3">
      <w:pPr>
        <w:pStyle w:val="14"/>
        <w:numPr>
          <w:ilvl w:val="0"/>
          <w:numId w:val="0"/>
        </w:numPr>
      </w:pPr>
      <w:r>
        <w:rPr>
          <w:rFonts w:cstheme="minorHAnsi"/>
          <w:b w:val="0"/>
          <w:bCs/>
          <w:szCs w:val="20"/>
        </w:rPr>
        <w:fldChar w:fldCharType="end"/>
      </w:r>
    </w:p>
    <w:p w14:paraId="1D5A3F10" w14:textId="77777777" w:rsidR="0090634C" w:rsidRDefault="002040D4" w:rsidP="00881391">
      <w:pPr>
        <w:pStyle w:val="110"/>
      </w:pPr>
      <w:bookmarkStart w:id="1" w:name="_Toc477525054"/>
      <w:bookmarkStart w:id="2" w:name="_Toc477526584"/>
      <w:bookmarkStart w:id="3" w:name="_Toc477526799"/>
      <w:bookmarkStart w:id="4" w:name="_Toc477529024"/>
      <w:bookmarkStart w:id="5" w:name="_Toc477530295"/>
      <w:bookmarkStart w:id="6" w:name="_Toc477532636"/>
      <w:bookmarkStart w:id="7" w:name="_Toc8214329"/>
      <w:bookmarkStart w:id="8" w:name="_Toc164096957"/>
      <w:bookmarkStart w:id="9" w:name="_Toc196860985"/>
      <w:bookmarkStart w:id="10" w:name="_Toc196862091"/>
      <w:bookmarkStart w:id="11" w:name="_Toc196862360"/>
      <w:bookmarkStart w:id="12" w:name="_Toc196862598"/>
      <w:bookmarkStart w:id="13" w:name="_Toc196862842"/>
      <w:bookmarkStart w:id="14" w:name="_Toc196863067"/>
      <w:bookmarkStart w:id="15" w:name="_Toc199194123"/>
      <w:r w:rsidRPr="003D504D">
        <w:lastRenderedPageBreak/>
        <w:t>В</w:t>
      </w:r>
      <w:r w:rsidR="00B26509">
        <w:t>ВЕДЕНИЕ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680143A0" w14:textId="77777777" w:rsidR="00536F38" w:rsidRPr="00536F38" w:rsidRDefault="00536F38" w:rsidP="00536F38">
      <w:pPr>
        <w:pStyle w:val="22"/>
      </w:pPr>
    </w:p>
    <w:p w14:paraId="411F9BB9" w14:textId="5EF3B821" w:rsidR="00F62A85" w:rsidRPr="00D67597" w:rsidRDefault="00A21D28" w:rsidP="00F62A85">
      <w:pPr>
        <w:pStyle w:val="22"/>
        <w:rPr>
          <w:rStyle w:val="ng-star-inserted1"/>
          <w:color w:val="1A1C1E"/>
          <w:szCs w:val="28"/>
        </w:rPr>
      </w:pPr>
      <w:r w:rsidRPr="00A21D28">
        <w:rPr>
          <w:rStyle w:val="ng-star-inserted1"/>
          <w:color w:val="1A1C1E"/>
          <w:szCs w:val="28"/>
        </w:rPr>
        <w:t xml:space="preserve">Настоящий отчет представляет результаты разработки проекта «Онлайн-платформа для создания и публикации виртуальных выставок». Проект был направлен на создание современного и функционального MVP (минимально жизнеспособного продукта), предназначенного для цифрового представления </w:t>
      </w:r>
      <w:r>
        <w:rPr>
          <w:rStyle w:val="ng-star-inserted1"/>
          <w:color w:val="1A1C1E"/>
          <w:szCs w:val="28"/>
        </w:rPr>
        <w:t>музейных выставок</w:t>
      </w:r>
      <w:r w:rsidRPr="00A21D28">
        <w:rPr>
          <w:rStyle w:val="ng-star-inserted1"/>
          <w:color w:val="1A1C1E"/>
          <w:szCs w:val="28"/>
        </w:rPr>
        <w:t xml:space="preserve"> и обеспечения доступа к нему широкого круга пользователей.</w:t>
      </w:r>
    </w:p>
    <w:p w14:paraId="68A12F74" w14:textId="6FC5AF24" w:rsidR="000828BF" w:rsidRDefault="000828BF" w:rsidP="00E94D42">
      <w:pPr>
        <w:pStyle w:val="12"/>
      </w:pPr>
      <w:bookmarkStart w:id="16" w:name="_Toc199194124"/>
      <w:r w:rsidRPr="00E94D42">
        <w:lastRenderedPageBreak/>
        <w:t>Цель и задачи проекта</w:t>
      </w:r>
      <w:bookmarkEnd w:id="16"/>
    </w:p>
    <w:p w14:paraId="0655B501" w14:textId="77777777" w:rsidR="00536F38" w:rsidRPr="00536F38" w:rsidRDefault="00536F38" w:rsidP="00536F38">
      <w:pPr>
        <w:pStyle w:val="22"/>
        <w:rPr>
          <w:lang w:eastAsia="en-US"/>
        </w:rPr>
      </w:pPr>
    </w:p>
    <w:p w14:paraId="610B071D" w14:textId="7DD07FD4" w:rsidR="00E94D42" w:rsidRDefault="00E94D42" w:rsidP="00E94D42">
      <w:pPr>
        <w:pStyle w:val="13"/>
      </w:pPr>
      <w:bookmarkStart w:id="17" w:name="_Toc199194125"/>
      <w:r>
        <w:t>Цель проекта</w:t>
      </w:r>
      <w:bookmarkEnd w:id="17"/>
    </w:p>
    <w:p w14:paraId="245B605D" w14:textId="77777777" w:rsidR="00536F38" w:rsidRPr="00536F38" w:rsidRDefault="00536F38" w:rsidP="00536F38">
      <w:pPr>
        <w:pStyle w:val="22"/>
        <w:rPr>
          <w:lang w:eastAsia="en-US"/>
        </w:rPr>
      </w:pPr>
    </w:p>
    <w:p w14:paraId="0AA67127" w14:textId="10AD5C11" w:rsidR="000828BF" w:rsidRPr="00E94D42" w:rsidRDefault="000828BF" w:rsidP="00E94D42">
      <w:pPr>
        <w:pStyle w:val="22"/>
      </w:pPr>
      <w:r w:rsidRPr="00E94D42">
        <w:t xml:space="preserve">Основной целью проекта </w:t>
      </w:r>
      <w:r w:rsidR="00E94D42">
        <w:t>является</w:t>
      </w:r>
      <w:r w:rsidRPr="00E94D42">
        <w:t xml:space="preserve"> разработка на базе существующих наработок MVP-версии (минимально жизнеспособного продукта) конструктора онлайн-выставок</w:t>
      </w:r>
      <w:r w:rsidR="00517AFD">
        <w:t xml:space="preserve"> онлайн платформы для создания, публикации онлайн выставок с доступом для широкого круга пользователей</w:t>
      </w:r>
      <w:r w:rsidRPr="00E94D42">
        <w:t>. Ключевые характеристики разрабатываемой платформы включают:</w:t>
      </w:r>
    </w:p>
    <w:p w14:paraId="2E4F89E2" w14:textId="7BEDD556" w:rsidR="000828BF" w:rsidRPr="00E94D42" w:rsidRDefault="001C53E7" w:rsidP="00A21D28">
      <w:pPr>
        <w:pStyle w:val="53"/>
      </w:pPr>
      <w:r>
        <w:t>н</w:t>
      </w:r>
      <w:r w:rsidR="000828BF" w:rsidRPr="00E94D42">
        <w:t xml:space="preserve">аличие набора стандартизированных дизайнерских тем и шаблонов, ориентированных на использование широким кругом пользователей, включая музейные институции и </w:t>
      </w:r>
      <w:r w:rsidR="00517AFD">
        <w:t>независимых</w:t>
      </w:r>
      <w:r w:rsidR="000828BF" w:rsidRPr="00E94D42">
        <w:t xml:space="preserve"> специалистов</w:t>
      </w:r>
      <w:r w:rsidRPr="001C53E7">
        <w:t>;</w:t>
      </w:r>
    </w:p>
    <w:p w14:paraId="3C697D17" w14:textId="6137DB0B" w:rsidR="000828BF" w:rsidRPr="00E94D42" w:rsidRDefault="001C53E7" w:rsidP="00A21D28">
      <w:pPr>
        <w:pStyle w:val="53"/>
      </w:pPr>
      <w:r>
        <w:t>п</w:t>
      </w:r>
      <w:r w:rsidR="000828BF" w:rsidRPr="00E94D42">
        <w:t>редоставление публичного доступа к материалам созданных выставочных проектов</w:t>
      </w:r>
      <w:r w:rsidRPr="001C53E7">
        <w:t>;</w:t>
      </w:r>
    </w:p>
    <w:p w14:paraId="1E62AB55" w14:textId="639F1F3A" w:rsidR="00A21D28" w:rsidRDefault="001C53E7" w:rsidP="00A21D28">
      <w:pPr>
        <w:pStyle w:val="53"/>
      </w:pPr>
      <w:r>
        <w:t>о</w:t>
      </w:r>
      <w:r w:rsidR="000828BF" w:rsidRPr="00E94D42">
        <w:t>беспечение опции формирования проектного портфолио для музейных институций и специалистов в области культуры</w:t>
      </w:r>
      <w:r w:rsidRPr="001C53E7">
        <w:t>.</w:t>
      </w:r>
    </w:p>
    <w:p w14:paraId="44D3AA4B" w14:textId="77777777" w:rsidR="00D31A83" w:rsidRDefault="00D31A83" w:rsidP="00D31A83">
      <w:pPr>
        <w:pStyle w:val="22"/>
      </w:pPr>
    </w:p>
    <w:p w14:paraId="21543EDF" w14:textId="47FFE73D" w:rsidR="00A21D28" w:rsidRDefault="00A21D28" w:rsidP="00A21D28">
      <w:pPr>
        <w:pStyle w:val="13"/>
      </w:pPr>
      <w:bookmarkStart w:id="18" w:name="_Toc199194126"/>
      <w:r>
        <w:t>Задачи проекта</w:t>
      </w:r>
      <w:bookmarkEnd w:id="18"/>
    </w:p>
    <w:p w14:paraId="5F1A2E97" w14:textId="77777777" w:rsidR="00D31A83" w:rsidRPr="00D31A83" w:rsidRDefault="00D31A83" w:rsidP="00D31A83">
      <w:pPr>
        <w:pStyle w:val="22"/>
        <w:rPr>
          <w:lang w:eastAsia="en-US"/>
        </w:rPr>
      </w:pPr>
    </w:p>
    <w:p w14:paraId="6F4166E0" w14:textId="01E5B7BF" w:rsidR="000828BF" w:rsidRPr="00A21D28" w:rsidRDefault="000828BF" w:rsidP="00E94D42">
      <w:pPr>
        <w:pStyle w:val="22"/>
      </w:pPr>
      <w:r w:rsidRPr="00E94D42">
        <w:t xml:space="preserve">Для достижения поставленной цели в ходе проекта были </w:t>
      </w:r>
      <w:r w:rsidR="00A21D28">
        <w:t xml:space="preserve">поставлены </w:t>
      </w:r>
      <w:r w:rsidRPr="00E94D42">
        <w:t xml:space="preserve">следующие </w:t>
      </w:r>
      <w:r w:rsidRPr="00A21D28">
        <w:t>задачи:</w:t>
      </w:r>
    </w:p>
    <w:p w14:paraId="3B1494B7" w14:textId="59385BB7" w:rsidR="000828BF" w:rsidRPr="00E94D42" w:rsidRDefault="001C53E7" w:rsidP="00A21D28">
      <w:pPr>
        <w:pStyle w:val="53"/>
      </w:pPr>
      <w:r>
        <w:t>п</w:t>
      </w:r>
      <w:r w:rsidR="000828BF" w:rsidRPr="00E94D42">
        <w:t>роектирование и разработка архитектуры онлайн-платформы</w:t>
      </w:r>
      <w:r w:rsidR="00D73255">
        <w:t xml:space="preserve"> </w:t>
      </w:r>
      <w:r w:rsidR="00D73255" w:rsidRPr="00D73255">
        <w:t>[</w:t>
      </w:r>
      <w:r w:rsidR="00D73255">
        <w:fldChar w:fldCharType="begin"/>
      </w:r>
      <w:r w:rsidR="00D73255">
        <w:instrText xml:space="preserve"> REF _Ref199090610 \r \h </w:instrText>
      </w:r>
      <w:r w:rsidR="00D73255">
        <w:fldChar w:fldCharType="separate"/>
      </w:r>
      <w:r w:rsidR="00D73255">
        <w:t>1</w:t>
      </w:r>
      <w:r w:rsidR="00D73255">
        <w:fldChar w:fldCharType="end"/>
      </w:r>
      <w:r w:rsidR="00D73255" w:rsidRPr="00D73255">
        <w:t>]</w:t>
      </w:r>
      <w:r w:rsidRPr="001C53E7">
        <w:t>;</w:t>
      </w:r>
    </w:p>
    <w:p w14:paraId="1F99F558" w14:textId="286ABD1A" w:rsidR="000828BF" w:rsidRPr="00E94D42" w:rsidRDefault="001C53E7" w:rsidP="00A21D28">
      <w:pPr>
        <w:pStyle w:val="53"/>
      </w:pPr>
      <w:r>
        <w:t>р</w:t>
      </w:r>
      <w:r w:rsidR="000828BF" w:rsidRPr="00E94D42">
        <w:t>еализация системы личных кабинетов для различных категорий пользователей (музейные организации, обычные пользователи, модераторы)</w:t>
      </w:r>
      <w:r w:rsidRPr="001C53E7">
        <w:t>;</w:t>
      </w:r>
    </w:p>
    <w:p w14:paraId="7065E1AB" w14:textId="1A534BB2" w:rsidR="000828BF" w:rsidRPr="00E94D42" w:rsidRDefault="001C53E7" w:rsidP="00A21D28">
      <w:pPr>
        <w:pStyle w:val="53"/>
      </w:pPr>
      <w:r>
        <w:t>р</w:t>
      </w:r>
      <w:r w:rsidR="000828BF" w:rsidRPr="00E94D42">
        <w:t>азработка функционального конструктора виртуальных выставок с возможностью кастомизации дизайна и контента</w:t>
      </w:r>
      <w:r w:rsidRPr="001C53E7">
        <w:t>;</w:t>
      </w:r>
    </w:p>
    <w:p w14:paraId="0F8F5FE0" w14:textId="67B36634" w:rsidR="000828BF" w:rsidRPr="00E94D42" w:rsidRDefault="001C53E7" w:rsidP="00A21D28">
      <w:pPr>
        <w:pStyle w:val="53"/>
      </w:pPr>
      <w:r>
        <w:t>с</w:t>
      </w:r>
      <w:r w:rsidR="000828BF" w:rsidRPr="00E94D42">
        <w:t>оздание виртуального хранилища экспонатов для музейных организаций</w:t>
      </w:r>
      <w:r w:rsidRPr="001C53E7">
        <w:t>;</w:t>
      </w:r>
    </w:p>
    <w:p w14:paraId="0A5DC681" w14:textId="4CB3FA56" w:rsidR="000828BF" w:rsidRPr="00E94D42" w:rsidRDefault="001C53E7" w:rsidP="00A21D28">
      <w:pPr>
        <w:pStyle w:val="53"/>
      </w:pPr>
      <w:r>
        <w:t>в</w:t>
      </w:r>
      <w:r w:rsidR="000828BF" w:rsidRPr="00E94D42">
        <w:t xml:space="preserve">недрение системы поиска и фильтрации выставок по </w:t>
      </w:r>
      <w:r w:rsidR="00D73255" w:rsidRPr="00E94D42">
        <w:t xml:space="preserve">различным </w:t>
      </w:r>
      <w:r w:rsidR="00D73255">
        <w:t>критериям</w:t>
      </w:r>
      <w:r w:rsidRPr="001C53E7">
        <w:t>;</w:t>
      </w:r>
    </w:p>
    <w:p w14:paraId="4A950A32" w14:textId="1EFB9FAD" w:rsidR="000828BF" w:rsidRPr="00E94D42" w:rsidRDefault="001C53E7" w:rsidP="00A21D28">
      <w:pPr>
        <w:pStyle w:val="53"/>
      </w:pPr>
      <w:r>
        <w:lastRenderedPageBreak/>
        <w:t>р</w:t>
      </w:r>
      <w:r w:rsidR="000828BF" w:rsidRPr="00E94D42">
        <w:t>азработка административной панели для управления контентом и пользователями платформы</w:t>
      </w:r>
      <w:r w:rsidRPr="001C53E7">
        <w:t>;</w:t>
      </w:r>
    </w:p>
    <w:p w14:paraId="70CB0096" w14:textId="56D4E5C1" w:rsidR="004A10B1" w:rsidRDefault="001C53E7" w:rsidP="004A10B1">
      <w:pPr>
        <w:pStyle w:val="53"/>
      </w:pPr>
      <w:r>
        <w:t>о</w:t>
      </w:r>
      <w:r w:rsidR="000828BF" w:rsidRPr="00E94D42">
        <w:t>беспечение безопасности данных и разграничения уровней доступа</w:t>
      </w:r>
      <w:r w:rsidRPr="001C53E7">
        <w:t>.</w:t>
      </w:r>
    </w:p>
    <w:p w14:paraId="0374CF36" w14:textId="0C2489E6" w:rsidR="000828BF" w:rsidRDefault="000828BF" w:rsidP="004A10B1">
      <w:pPr>
        <w:pStyle w:val="12"/>
      </w:pPr>
      <w:bookmarkStart w:id="19" w:name="_Toc199194127"/>
      <w:r w:rsidRPr="004A10B1">
        <w:lastRenderedPageBreak/>
        <w:t>Обоснование актуальности и важности проекта</w:t>
      </w:r>
      <w:bookmarkEnd w:id="19"/>
    </w:p>
    <w:p w14:paraId="5F9EF26F" w14:textId="77777777" w:rsidR="00D31A83" w:rsidRPr="00D31A83" w:rsidRDefault="00D31A83" w:rsidP="00D31A83">
      <w:pPr>
        <w:pStyle w:val="22"/>
        <w:rPr>
          <w:lang w:eastAsia="en-US"/>
        </w:rPr>
      </w:pPr>
    </w:p>
    <w:p w14:paraId="333E0909" w14:textId="231F3793" w:rsidR="000828BF" w:rsidRPr="001C53E7" w:rsidRDefault="000828BF" w:rsidP="00E94D42">
      <w:pPr>
        <w:pStyle w:val="22"/>
      </w:pPr>
      <w:r w:rsidRPr="00E94D42">
        <w:t>Актуальность разработки онлайн-платформы для виртуальных выставок обусловлена несколькими значимыми факторами</w:t>
      </w:r>
      <w:r w:rsidR="001C53E7" w:rsidRPr="001C53E7">
        <w:t xml:space="preserve">, </w:t>
      </w:r>
      <w:r w:rsidR="001C53E7">
        <w:t>перечислим их</w:t>
      </w:r>
    </w:p>
    <w:p w14:paraId="7B395959" w14:textId="77777777" w:rsidR="00D31A83" w:rsidRPr="00E94D42" w:rsidRDefault="00D31A83" w:rsidP="00E94D42">
      <w:pPr>
        <w:pStyle w:val="22"/>
      </w:pPr>
    </w:p>
    <w:p w14:paraId="4F3DCAC6" w14:textId="77777777" w:rsidR="004A10B1" w:rsidRDefault="000828BF" w:rsidP="004A10B1">
      <w:pPr>
        <w:pStyle w:val="13"/>
      </w:pPr>
      <w:bookmarkStart w:id="20" w:name="_Toc199194128"/>
      <w:r w:rsidRPr="004A10B1">
        <w:t>Рост цифровизации культурной сферы</w:t>
      </w:r>
      <w:bookmarkEnd w:id="20"/>
    </w:p>
    <w:p w14:paraId="532522B5" w14:textId="77777777" w:rsidR="00D31A83" w:rsidRPr="00D31A83" w:rsidRDefault="00D31A83" w:rsidP="00D31A83">
      <w:pPr>
        <w:pStyle w:val="22"/>
        <w:rPr>
          <w:lang w:eastAsia="en-US"/>
        </w:rPr>
      </w:pPr>
    </w:p>
    <w:p w14:paraId="6DED5D82" w14:textId="7422261F" w:rsidR="000828BF" w:rsidRDefault="000828BF" w:rsidP="00E94D42">
      <w:pPr>
        <w:pStyle w:val="22"/>
      </w:pPr>
      <w:r w:rsidRPr="00E94D42">
        <w:t xml:space="preserve"> Все большее число культурных институций стрем</w:t>
      </w:r>
      <w:r w:rsidR="004A10B1">
        <w:t>я</w:t>
      </w:r>
      <w:r w:rsidRPr="00E94D42">
        <w:t>тся перевести свои коллекции, архивы и выставочные проекты в цифровой формат. Однако существующие на рынке решения зачастую либо чрезмерно сложны в освоении и эксплуатации, либо не обладают достаточной функциональностью для удовлетворения потребностей музеев.</w:t>
      </w:r>
    </w:p>
    <w:p w14:paraId="5A0FFA11" w14:textId="77777777" w:rsidR="00D31A83" w:rsidRPr="00E94D42" w:rsidRDefault="00D31A83" w:rsidP="00E94D42">
      <w:pPr>
        <w:pStyle w:val="22"/>
      </w:pPr>
    </w:p>
    <w:p w14:paraId="4B318D04" w14:textId="3FC5AE27" w:rsidR="004A10B1" w:rsidRDefault="000828BF" w:rsidP="004A10B1">
      <w:pPr>
        <w:pStyle w:val="13"/>
      </w:pPr>
      <w:bookmarkStart w:id="21" w:name="_Toc199194129"/>
      <w:r w:rsidRPr="00E94D42">
        <w:t>Отсутствие удобного отечественного аналога</w:t>
      </w:r>
      <w:bookmarkEnd w:id="21"/>
    </w:p>
    <w:p w14:paraId="32CF2BB9" w14:textId="77777777" w:rsidR="00D31A83" w:rsidRPr="00D31A83" w:rsidRDefault="00D31A83" w:rsidP="00D31A83">
      <w:pPr>
        <w:pStyle w:val="22"/>
        <w:rPr>
          <w:lang w:eastAsia="en-US"/>
        </w:rPr>
      </w:pPr>
    </w:p>
    <w:p w14:paraId="462929C1" w14:textId="46FBAA6B" w:rsidR="000828BF" w:rsidRDefault="000828BF" w:rsidP="00E94D42">
      <w:pPr>
        <w:pStyle w:val="22"/>
      </w:pPr>
      <w:r w:rsidRPr="00E94D42">
        <w:t>На российском рынке наблюдается дефицит единых, комплексных платформ, позволяющих музейным организациям самостоятельно и эффективно создавать и публиковать виртуальные выставки. При этом зарубежные сервисы не всегда адаптированы под специфику и требования российских культурных учреждений.</w:t>
      </w:r>
    </w:p>
    <w:p w14:paraId="690EBEA9" w14:textId="77777777" w:rsidR="00D31A83" w:rsidRPr="00E94D42" w:rsidRDefault="00D31A83" w:rsidP="00E94D42">
      <w:pPr>
        <w:pStyle w:val="22"/>
      </w:pPr>
    </w:p>
    <w:p w14:paraId="67491CB4" w14:textId="77777777" w:rsidR="004A10B1" w:rsidRDefault="000828BF" w:rsidP="004A10B1">
      <w:pPr>
        <w:pStyle w:val="13"/>
      </w:pPr>
      <w:bookmarkStart w:id="22" w:name="_Toc199194130"/>
      <w:r w:rsidRPr="00E94D42">
        <w:t>Повышение доступности культурного наследия</w:t>
      </w:r>
      <w:bookmarkEnd w:id="22"/>
    </w:p>
    <w:p w14:paraId="4801C25A" w14:textId="77777777" w:rsidR="00D31A83" w:rsidRPr="00D31A83" w:rsidRDefault="00D31A83" w:rsidP="00D31A83">
      <w:pPr>
        <w:pStyle w:val="22"/>
        <w:rPr>
          <w:lang w:eastAsia="en-US"/>
        </w:rPr>
      </w:pPr>
    </w:p>
    <w:p w14:paraId="3433AFC0" w14:textId="19142FE5" w:rsidR="000828BF" w:rsidRPr="00E94D42" w:rsidRDefault="000828BF" w:rsidP="00E94D42">
      <w:pPr>
        <w:pStyle w:val="22"/>
      </w:pPr>
      <w:r w:rsidRPr="00E94D42">
        <w:t xml:space="preserve">Виртуальные выставки играют ключевую роль в </w:t>
      </w:r>
      <w:r w:rsidR="004A10B1">
        <w:t>повышении</w:t>
      </w:r>
      <w:r w:rsidRPr="00E94D42">
        <w:t xml:space="preserve"> доступ</w:t>
      </w:r>
      <w:r w:rsidR="004A10B1">
        <w:t>ности</w:t>
      </w:r>
      <w:r w:rsidRPr="00E94D42">
        <w:t xml:space="preserve"> искусств</w:t>
      </w:r>
      <w:r w:rsidR="004A10B1">
        <w:t>а</w:t>
      </w:r>
      <w:r w:rsidRPr="00E94D42">
        <w:t xml:space="preserve"> и истории. Они позволяют значительно расширить аудиторию, делая культурные ценности доступными для людей вне зависимости от их географического положения, в том числе в удаленных регионах страны, а также для лиц с ограниченными возможностями.</w:t>
      </w:r>
    </w:p>
    <w:p w14:paraId="3DEA1C09" w14:textId="185C7586" w:rsidR="000828BF" w:rsidRPr="00E94D42" w:rsidRDefault="000828BF" w:rsidP="00E94D42">
      <w:pPr>
        <w:pStyle w:val="22"/>
      </w:pPr>
      <w:r w:rsidRPr="00E94D42">
        <w:t>Таким образом, создание предложенной платформы является важным шагом на пути развития цифровой инфраструктуры в сфере культуры</w:t>
      </w:r>
      <w:r w:rsidR="00102FCF">
        <w:t>.</w:t>
      </w:r>
    </w:p>
    <w:p w14:paraId="59426374" w14:textId="2DEA7990" w:rsidR="000828BF" w:rsidRDefault="000828BF" w:rsidP="004A10B1">
      <w:pPr>
        <w:pStyle w:val="12"/>
      </w:pPr>
      <w:bookmarkStart w:id="23" w:name="_Toc199194131"/>
      <w:r w:rsidRPr="004A10B1">
        <w:lastRenderedPageBreak/>
        <w:t>Область применения программного продукта</w:t>
      </w:r>
      <w:bookmarkEnd w:id="23"/>
    </w:p>
    <w:p w14:paraId="6E573D5B" w14:textId="77777777" w:rsidR="00D31A83" w:rsidRPr="00D31A83" w:rsidRDefault="00D31A83" w:rsidP="00D31A83">
      <w:pPr>
        <w:pStyle w:val="22"/>
        <w:rPr>
          <w:lang w:eastAsia="en-US"/>
        </w:rPr>
      </w:pPr>
    </w:p>
    <w:p w14:paraId="23EA84C7" w14:textId="1AA7ECDC" w:rsidR="00B408C3" w:rsidRPr="00B408C3" w:rsidRDefault="00B408C3" w:rsidP="00B408C3">
      <w:pPr>
        <w:pStyle w:val="22"/>
      </w:pPr>
      <w:r w:rsidRPr="00B408C3">
        <w:t xml:space="preserve">Разработанная онлайн-платформа предназначена для использования широким спектром </w:t>
      </w:r>
      <w:r>
        <w:t>лиц</w:t>
      </w:r>
      <w:r w:rsidRPr="00B408C3">
        <w:t xml:space="preserve"> в культурной и образовательной сфера</w:t>
      </w:r>
      <w:r w:rsidR="001C53E7">
        <w:t>х.</w:t>
      </w:r>
    </w:p>
    <w:p w14:paraId="21E9090B" w14:textId="4F2EEF49" w:rsidR="00B408C3" w:rsidRPr="00B408C3" w:rsidRDefault="00B408C3" w:rsidP="001C53E7">
      <w:pPr>
        <w:pStyle w:val="22"/>
      </w:pPr>
      <w:r w:rsidRPr="00B408C3">
        <w:t xml:space="preserve">Музейные организации. Государственные и частные музеи, галереи, выставочные центры смогут использовать платформу для расширения своей аудитории, продления </w:t>
      </w:r>
      <w:r>
        <w:t>срока</w:t>
      </w:r>
      <w:r w:rsidR="004B5483">
        <w:t xml:space="preserve"> использования</w:t>
      </w:r>
      <w:r w:rsidRPr="00B408C3">
        <w:t xml:space="preserve"> временных экспозиций после их физического завершения, а также для популяризации своих фондов и коллекций.</w:t>
      </w:r>
    </w:p>
    <w:p w14:paraId="040CB674" w14:textId="0F6D23E8" w:rsidR="00B408C3" w:rsidRPr="00B408C3" w:rsidRDefault="00B408C3" w:rsidP="001C53E7">
      <w:pPr>
        <w:pStyle w:val="22"/>
      </w:pPr>
      <w:r w:rsidRPr="004B5483">
        <w:rPr>
          <w:rStyle w:val="23"/>
        </w:rPr>
        <w:t>Исследователи и специалист</w:t>
      </w:r>
      <w:r w:rsidR="004B5483" w:rsidRPr="004B5483">
        <w:rPr>
          <w:rStyle w:val="23"/>
        </w:rPr>
        <w:t xml:space="preserve">ы. </w:t>
      </w:r>
      <w:r w:rsidRPr="004B5483">
        <w:rPr>
          <w:rStyle w:val="23"/>
        </w:rPr>
        <w:t>Историки, искусствоведы, культурологи, студенты профильных специальностей получат доступ к уникальным выставочным материалам для проведения научно-исследовательской и образовательной деятельности. Платформа предоставит удобные инструменты для поиска и анализа информации</w:t>
      </w:r>
      <w:r w:rsidRPr="00B408C3">
        <w:t>.</w:t>
      </w:r>
    </w:p>
    <w:p w14:paraId="4607ABE4" w14:textId="645D235E" w:rsidR="00B408C3" w:rsidRPr="00B408C3" w:rsidRDefault="00B408C3" w:rsidP="001C53E7">
      <w:pPr>
        <w:pStyle w:val="22"/>
      </w:pPr>
      <w:r w:rsidRPr="00B408C3">
        <w:t>Широкая общественность</w:t>
      </w:r>
      <w:r w:rsidR="004B5483">
        <w:t>.</w:t>
      </w:r>
      <w:r w:rsidRPr="00B408C3">
        <w:t> Любой заинтересованный пользователь сможет ознакомиться с виртуальными выставками, расширяя свой кругозор и приобщаясь к культурным ценностям.</w:t>
      </w:r>
    </w:p>
    <w:p w14:paraId="6CD49AF0" w14:textId="2E155811" w:rsidR="000828BF" w:rsidRDefault="000828BF" w:rsidP="004B5483">
      <w:pPr>
        <w:pStyle w:val="12"/>
      </w:pPr>
      <w:bookmarkStart w:id="24" w:name="_Toc199194132"/>
      <w:r w:rsidRPr="00E94D42">
        <w:lastRenderedPageBreak/>
        <w:t>Ожидаемые результаты</w:t>
      </w:r>
      <w:bookmarkEnd w:id="24"/>
    </w:p>
    <w:p w14:paraId="5121D585" w14:textId="77777777" w:rsidR="00102FCF" w:rsidRPr="00102FCF" w:rsidRDefault="00102FCF" w:rsidP="00102FCF">
      <w:pPr>
        <w:pStyle w:val="22"/>
        <w:rPr>
          <w:lang w:eastAsia="en-US"/>
        </w:rPr>
      </w:pPr>
    </w:p>
    <w:p w14:paraId="1AC0D9F2" w14:textId="1A481D3A" w:rsidR="004B5483" w:rsidRPr="004B5483" w:rsidRDefault="004B5483" w:rsidP="004B5483">
      <w:pPr>
        <w:pStyle w:val="22"/>
      </w:pPr>
      <w:r w:rsidRPr="004B5483">
        <w:t xml:space="preserve">По итогам реализации проекта по разработке онлайн-платформы для создания и публикации виртуальных выставок </w:t>
      </w:r>
      <w:r>
        <w:t>планируется достигнуть следующих результатов</w:t>
      </w:r>
      <w:r w:rsidR="00FD7D4E" w:rsidRPr="00FD7D4E">
        <w:t xml:space="preserve"> </w:t>
      </w:r>
      <w:r w:rsidR="00FD7D4E">
        <w:t>перечислим их.</w:t>
      </w:r>
    </w:p>
    <w:p w14:paraId="7375D348" w14:textId="23EBECD5" w:rsidR="004B5483" w:rsidRPr="00FD7D4E" w:rsidRDefault="004B5483" w:rsidP="001C53E7">
      <w:pPr>
        <w:pStyle w:val="53"/>
        <w:numPr>
          <w:ilvl w:val="0"/>
          <w:numId w:val="0"/>
        </w:numPr>
        <w:ind w:firstLine="709"/>
      </w:pPr>
      <w:r w:rsidRPr="00845052">
        <w:t>Полностью разработан и реализован серверный компонент (</w:t>
      </w:r>
      <w:proofErr w:type="spellStart"/>
      <w:r w:rsidRPr="00845052">
        <w:t>backend</w:t>
      </w:r>
      <w:proofErr w:type="spellEnd"/>
      <w:r w:rsidRPr="00845052">
        <w:t>) платформы.</w:t>
      </w:r>
      <w:r w:rsidRPr="004B5483">
        <w:t> Данный компонент включает всю необходимую бизнес-логику, управление взаимодействием с базой данных, реализацию API-маршрутов для всех запланированных модулей системы (пользователи, организации, экспонаты, выставки, блоки выставок, теги, лайки, загрузка файлов в</w:t>
      </w:r>
      <w:r w:rsidR="00845052" w:rsidRPr="00845052">
        <w:t xml:space="preserve"> </w:t>
      </w:r>
      <w:r w:rsidR="00845052">
        <w:t>облачное хранилище</w:t>
      </w:r>
      <w:r w:rsidRPr="004B5483">
        <w:t>) и обеспечение механизмов аутентификации и авторизации</w:t>
      </w:r>
      <w:r w:rsidR="00FD7D4E" w:rsidRPr="00FD7D4E">
        <w:t>.</w:t>
      </w:r>
    </w:p>
    <w:p w14:paraId="0A375E1B" w14:textId="12041611" w:rsidR="004B5483" w:rsidRPr="00FD7D4E" w:rsidRDefault="004B5483" w:rsidP="001C53E7">
      <w:pPr>
        <w:pStyle w:val="53"/>
        <w:numPr>
          <w:ilvl w:val="0"/>
          <w:numId w:val="0"/>
        </w:numPr>
        <w:ind w:firstLine="709"/>
      </w:pPr>
      <w:r w:rsidRPr="00845052">
        <w:t>Разработана архитектура и детальный дизайн пользовательских интерфейсов</w:t>
      </w:r>
      <w:r w:rsidR="00845052">
        <w:t xml:space="preserve"> </w:t>
      </w:r>
      <w:r w:rsidRPr="00845052">
        <w:t xml:space="preserve">для всех ключевых функциональных </w:t>
      </w:r>
      <w:r w:rsidR="00845052">
        <w:t>модулей</w:t>
      </w:r>
      <w:r w:rsidRPr="00845052">
        <w:t xml:space="preserve"> платформы</w:t>
      </w:r>
      <w:r w:rsidR="00FD7D4E" w:rsidRPr="00FD7D4E">
        <w:t>.</w:t>
      </w:r>
    </w:p>
    <w:p w14:paraId="0921E97C" w14:textId="470F9ABE" w:rsidR="004B5483" w:rsidRPr="00FD7D4E" w:rsidRDefault="00845052" w:rsidP="001C53E7">
      <w:pPr>
        <w:pStyle w:val="53"/>
        <w:numPr>
          <w:ilvl w:val="0"/>
          <w:numId w:val="0"/>
        </w:numPr>
        <w:ind w:firstLine="709"/>
      </w:pPr>
      <w:r w:rsidRPr="00517AFD">
        <w:t>Р</w:t>
      </w:r>
      <w:r w:rsidR="004B5483" w:rsidRPr="00517AFD">
        <w:t xml:space="preserve">еализован </w:t>
      </w:r>
      <w:r w:rsidRPr="00517AFD">
        <w:t>клиентский компонент (</w:t>
      </w:r>
      <w:r w:rsidRPr="00517AFD">
        <w:rPr>
          <w:lang w:val="en-US"/>
        </w:rPr>
        <w:t>frontend</w:t>
      </w:r>
      <w:r w:rsidRPr="00517AFD">
        <w:t>),</w:t>
      </w:r>
      <w:r>
        <w:t xml:space="preserve"> </w:t>
      </w:r>
      <w:r w:rsidR="004B5483" w:rsidRPr="004B5483">
        <w:t>покрывающий основные сценарии использования для следующих модулей</w:t>
      </w:r>
      <w:r w:rsidRPr="00845052">
        <w:t xml:space="preserve">: </w:t>
      </w:r>
      <w:r>
        <w:t>экспонаты, конструктор выставок, панель администратора, вход, регистрация, система профилей</w:t>
      </w:r>
      <w:r w:rsidR="00517AFD">
        <w:t>, система просмотра и фильтрации выставок. Так же реализованы интерактивные элементы с анимациями</w:t>
      </w:r>
      <w:r w:rsidR="00517AFD" w:rsidRPr="00517AFD">
        <w:t xml:space="preserve">: </w:t>
      </w:r>
      <w:r w:rsidR="00517AFD">
        <w:t>лайки, всплывающие окна</w:t>
      </w:r>
      <w:r w:rsidR="00FD7D4E" w:rsidRPr="00FD7D4E">
        <w:t>.</w:t>
      </w:r>
    </w:p>
    <w:p w14:paraId="5112DAD4" w14:textId="3A96382F" w:rsidR="004B5483" w:rsidRPr="00FD7D4E" w:rsidRDefault="004B5483" w:rsidP="001C53E7">
      <w:pPr>
        <w:pStyle w:val="53"/>
        <w:numPr>
          <w:ilvl w:val="0"/>
          <w:numId w:val="0"/>
        </w:numPr>
        <w:ind w:firstLine="709"/>
      </w:pPr>
      <w:r w:rsidRPr="00517AFD">
        <w:t>Создана и настроена инфраструктура проекта,</w:t>
      </w:r>
      <w:r w:rsidRPr="004B5483">
        <w:t xml:space="preserve"> включая репозиторий, систему контроля версий и рабочее окружение</w:t>
      </w:r>
      <w:r w:rsidR="00FD7D4E" w:rsidRPr="00FD7D4E">
        <w:t>.</w:t>
      </w:r>
    </w:p>
    <w:p w14:paraId="5B61E23D" w14:textId="14215378" w:rsidR="004B5483" w:rsidRPr="00FD7D4E" w:rsidRDefault="004B5483" w:rsidP="001C53E7">
      <w:pPr>
        <w:pStyle w:val="53"/>
        <w:numPr>
          <w:ilvl w:val="0"/>
          <w:numId w:val="0"/>
        </w:numPr>
        <w:ind w:firstLine="709"/>
      </w:pPr>
      <w:r w:rsidRPr="00517AFD">
        <w:t>Подготовлена вся необходимая проектная и техническая документация,</w:t>
      </w:r>
      <w:r w:rsidRPr="004B5483">
        <w:t xml:space="preserve"> включая технические задания на разработку модулей, описание структуры базы данных, User Story </w:t>
      </w:r>
      <w:r w:rsidR="00517AFD">
        <w:rPr>
          <w:lang w:val="en-US"/>
        </w:rPr>
        <w:t>Map</w:t>
      </w:r>
      <w:r w:rsidRPr="004B5483">
        <w:t xml:space="preserve"> и анализ </w:t>
      </w:r>
      <w:r w:rsidR="00517AFD">
        <w:t>конкурентов</w:t>
      </w:r>
      <w:r w:rsidR="00FD7D4E" w:rsidRPr="00FD7D4E">
        <w:t>.</w:t>
      </w:r>
    </w:p>
    <w:p w14:paraId="7781DB32" w14:textId="2295E991" w:rsidR="002E5600" w:rsidRPr="00207D1B" w:rsidRDefault="004B5483" w:rsidP="00845052">
      <w:pPr>
        <w:pStyle w:val="22"/>
      </w:pPr>
      <w:r w:rsidRPr="004B5483">
        <w:t>Таким образом, по завершении данного</w:t>
      </w:r>
      <w:r w:rsidR="00517AFD">
        <w:t xml:space="preserve"> </w:t>
      </w:r>
      <w:r w:rsidRPr="004B5483">
        <w:t xml:space="preserve">проекта </w:t>
      </w:r>
      <w:r w:rsidR="00517AFD">
        <w:t xml:space="preserve">планируется получить </w:t>
      </w:r>
      <w:r w:rsidRPr="004B5483">
        <w:t>работоспособн</w:t>
      </w:r>
      <w:r w:rsidR="00517AFD">
        <w:t xml:space="preserve">ую </w:t>
      </w:r>
      <w:r w:rsidRPr="004B5483">
        <w:t>верси</w:t>
      </w:r>
      <w:r w:rsidR="00517AFD">
        <w:t>ю</w:t>
      </w:r>
      <w:r w:rsidRPr="004B5483">
        <w:t xml:space="preserve"> онлайн-платформы с полностью реализованной серверной логикой и ключевыми клиентскими интерфейсами, что созда</w:t>
      </w:r>
      <w:r w:rsidR="00517AFD">
        <w:t xml:space="preserve">ст </w:t>
      </w:r>
      <w:r w:rsidRPr="004B5483">
        <w:t>прочную основу для дальнейше</w:t>
      </w:r>
      <w:r w:rsidR="00517AFD">
        <w:t>й</w:t>
      </w:r>
      <w:r w:rsidR="00517AFD" w:rsidRPr="00517AFD">
        <w:t xml:space="preserve"> </w:t>
      </w:r>
      <w:r w:rsidR="00517AFD">
        <w:t>разработки,</w:t>
      </w:r>
      <w:r w:rsidRPr="004B5483">
        <w:t xml:space="preserve"> масштабирования, тестирования и внедрения продукта.</w:t>
      </w:r>
    </w:p>
    <w:p w14:paraId="12525E97" w14:textId="73AEA8CB" w:rsidR="005F7E15" w:rsidRDefault="005F7E15" w:rsidP="0087755C">
      <w:pPr>
        <w:pStyle w:val="110"/>
      </w:pPr>
      <w:bookmarkStart w:id="25" w:name="_Toc196862092"/>
      <w:bookmarkStart w:id="26" w:name="_Toc196862843"/>
      <w:bookmarkStart w:id="27" w:name="_Toc199194133"/>
      <w:r w:rsidRPr="00881391">
        <w:lastRenderedPageBreak/>
        <w:t>Основная</w:t>
      </w:r>
      <w:r w:rsidRPr="00B02DDA">
        <w:t xml:space="preserve"> часть</w:t>
      </w:r>
      <w:bookmarkEnd w:id="25"/>
      <w:bookmarkEnd w:id="26"/>
      <w:bookmarkEnd w:id="27"/>
    </w:p>
    <w:p w14:paraId="2EBFA764" w14:textId="77777777" w:rsidR="0087755C" w:rsidRPr="0087755C" w:rsidRDefault="0087755C" w:rsidP="0087755C">
      <w:pPr>
        <w:pStyle w:val="22"/>
      </w:pPr>
    </w:p>
    <w:p w14:paraId="24234B95" w14:textId="77777777" w:rsidR="00682BA6" w:rsidRPr="00682BA6" w:rsidRDefault="00682BA6" w:rsidP="00682BA6">
      <w:pPr>
        <w:pStyle w:val="22"/>
        <w:rPr>
          <w:szCs w:val="28"/>
        </w:rPr>
      </w:pPr>
      <w:r w:rsidRPr="00682BA6">
        <w:rPr>
          <w:rStyle w:val="ng-star-inserted1"/>
          <w:color w:val="1A1C1E"/>
          <w:szCs w:val="28"/>
        </w:rPr>
        <w:t>В данном разделе детально рассматриваются ключевые аспекты разработки онлайн-платформы для создания и публикации виртуальных выставок, включая анализ требований, обзор архитектурных решений, методологию разработки, планирование работ и вклад каждого участника команды.</w:t>
      </w:r>
    </w:p>
    <w:p w14:paraId="7BB660C7" w14:textId="6664515F" w:rsidR="00682BA6" w:rsidRDefault="003C14A1" w:rsidP="003C14A1">
      <w:pPr>
        <w:pStyle w:val="12"/>
      </w:pPr>
      <w:bookmarkStart w:id="28" w:name="_Toc199194134"/>
      <w:r>
        <w:lastRenderedPageBreak/>
        <w:t>Т</w:t>
      </w:r>
      <w:r w:rsidR="00682BA6" w:rsidRPr="003C14A1">
        <w:t>ребовани</w:t>
      </w:r>
      <w:r>
        <w:t>я</w:t>
      </w:r>
      <w:r w:rsidR="00682BA6" w:rsidRPr="003C14A1">
        <w:t xml:space="preserve"> заказчика и пользователей к программному продукту</w:t>
      </w:r>
      <w:bookmarkEnd w:id="28"/>
    </w:p>
    <w:p w14:paraId="0673914D" w14:textId="77777777" w:rsidR="0087755C" w:rsidRPr="0087755C" w:rsidRDefault="0087755C" w:rsidP="0087755C">
      <w:pPr>
        <w:pStyle w:val="22"/>
        <w:rPr>
          <w:lang w:eastAsia="en-US"/>
        </w:rPr>
      </w:pPr>
    </w:p>
    <w:p w14:paraId="51E22E0C" w14:textId="3281375F" w:rsidR="00682BA6" w:rsidRDefault="00682BA6" w:rsidP="00682BA6">
      <w:pPr>
        <w:pStyle w:val="13"/>
        <w:rPr>
          <w:bCs/>
        </w:rPr>
      </w:pPr>
      <w:bookmarkStart w:id="29" w:name="_Toc199194135"/>
      <w:r w:rsidRPr="00682BA6">
        <w:rPr>
          <w:bCs/>
        </w:rPr>
        <w:t>Функциональные требования</w:t>
      </w:r>
      <w:bookmarkEnd w:id="29"/>
    </w:p>
    <w:p w14:paraId="1B0F5A1E" w14:textId="77777777" w:rsidR="0087755C" w:rsidRPr="0087755C" w:rsidRDefault="0087755C" w:rsidP="0087755C">
      <w:pPr>
        <w:pStyle w:val="22"/>
        <w:rPr>
          <w:lang w:eastAsia="en-US"/>
        </w:rPr>
      </w:pPr>
    </w:p>
    <w:p w14:paraId="23D0AB93" w14:textId="67DF0F15" w:rsidR="00682BA6" w:rsidRDefault="00682BA6" w:rsidP="00682BA6">
      <w:pPr>
        <w:pStyle w:val="22"/>
        <w:rPr>
          <w:lang w:eastAsia="en-US"/>
        </w:rPr>
      </w:pPr>
      <w:r>
        <w:rPr>
          <w:lang w:eastAsia="en-US"/>
        </w:rPr>
        <w:t>В данном разделе зафиксированные основные функциональные требования, выявленные в ходе интервью с заказчиками</w:t>
      </w:r>
      <w:r w:rsidR="00FD7D4E">
        <w:rPr>
          <w:lang w:eastAsia="en-US"/>
        </w:rPr>
        <w:t>.</w:t>
      </w:r>
    </w:p>
    <w:p w14:paraId="389E6C97" w14:textId="77777777" w:rsidR="0087755C" w:rsidRDefault="0087755C" w:rsidP="00682BA6">
      <w:pPr>
        <w:pStyle w:val="22"/>
        <w:rPr>
          <w:lang w:eastAsia="en-US"/>
        </w:rPr>
      </w:pPr>
    </w:p>
    <w:p w14:paraId="6E8C0073" w14:textId="346562EC" w:rsidR="00682BA6" w:rsidRDefault="00682BA6" w:rsidP="00682BA6">
      <w:pPr>
        <w:pStyle w:val="14"/>
      </w:pPr>
      <w:bookmarkStart w:id="30" w:name="_Toc199194136"/>
      <w:r>
        <w:t>Пользовательские роли и возможности</w:t>
      </w:r>
      <w:bookmarkEnd w:id="30"/>
    </w:p>
    <w:p w14:paraId="37B8EE2F" w14:textId="77777777" w:rsidR="0087755C" w:rsidRPr="0087755C" w:rsidRDefault="0087755C" w:rsidP="0087755C">
      <w:pPr>
        <w:pStyle w:val="22"/>
        <w:rPr>
          <w:lang w:eastAsia="en-US"/>
        </w:rPr>
      </w:pPr>
    </w:p>
    <w:p w14:paraId="3AF0922D" w14:textId="567B4569" w:rsidR="00682BA6" w:rsidRPr="00682BA6" w:rsidRDefault="00682BA6" w:rsidP="00682BA6">
      <w:pPr>
        <w:pStyle w:val="52"/>
      </w:pPr>
      <w:r>
        <w:t>Музейные организации</w:t>
      </w:r>
      <w:r>
        <w:rPr>
          <w:lang w:val="en-US"/>
        </w:rPr>
        <w:t>:</w:t>
      </w:r>
    </w:p>
    <w:p w14:paraId="1D2F8FDF" w14:textId="7F846061" w:rsidR="00682BA6" w:rsidRPr="00682BA6" w:rsidRDefault="00FD7D4E" w:rsidP="00FD7D4E">
      <w:pPr>
        <w:pStyle w:val="53"/>
        <w:ind w:left="425"/>
      </w:pPr>
      <w:r>
        <w:t>з</w:t>
      </w:r>
      <w:r w:rsidR="00682BA6" w:rsidRPr="00682BA6">
        <w:t>агружают экспонаты в виртуальное хранилище и управляют ими</w:t>
      </w:r>
      <w:r w:rsidRPr="00FD7D4E">
        <w:t>;</w:t>
      </w:r>
    </w:p>
    <w:p w14:paraId="44AF292A" w14:textId="20631357" w:rsidR="00682BA6" w:rsidRPr="00682BA6" w:rsidRDefault="00FD7D4E" w:rsidP="00FD7D4E">
      <w:pPr>
        <w:pStyle w:val="53"/>
        <w:ind w:left="425"/>
      </w:pPr>
      <w:r>
        <w:t>у</w:t>
      </w:r>
      <w:r w:rsidR="00682BA6" w:rsidRPr="00682BA6">
        <w:t>правляют профилем организации и контентом в профиле</w:t>
      </w:r>
      <w:r w:rsidRPr="00FD7D4E">
        <w:t>;</w:t>
      </w:r>
    </w:p>
    <w:p w14:paraId="0ECB1138" w14:textId="051A8D60" w:rsidR="00682BA6" w:rsidRPr="00682BA6" w:rsidRDefault="00FD7D4E" w:rsidP="00FD7D4E">
      <w:pPr>
        <w:pStyle w:val="53"/>
        <w:ind w:left="425"/>
      </w:pPr>
      <w:r>
        <w:t>у</w:t>
      </w:r>
      <w:r w:rsidR="00682BA6" w:rsidRPr="00682BA6">
        <w:t>правляют своими выставками</w:t>
      </w:r>
      <w:r>
        <w:rPr>
          <w:lang w:val="en-US"/>
        </w:rPr>
        <w:t>;</w:t>
      </w:r>
    </w:p>
    <w:p w14:paraId="1F604678" w14:textId="360A19F2" w:rsidR="00682BA6" w:rsidRPr="00682BA6" w:rsidRDefault="00FD7D4E" w:rsidP="00FD7D4E">
      <w:pPr>
        <w:pStyle w:val="53"/>
        <w:ind w:left="425"/>
      </w:pPr>
      <w:r>
        <w:t>д</w:t>
      </w:r>
      <w:r w:rsidR="00682BA6" w:rsidRPr="00682BA6">
        <w:t>обавляют блок с участниками выставки</w:t>
      </w:r>
      <w:r w:rsidRPr="00FD7D4E">
        <w:t>;</w:t>
      </w:r>
    </w:p>
    <w:p w14:paraId="4B7C3B1E" w14:textId="4C480F1A" w:rsidR="00682BA6" w:rsidRPr="00682BA6" w:rsidRDefault="00FD7D4E" w:rsidP="00FD7D4E">
      <w:pPr>
        <w:pStyle w:val="53"/>
        <w:ind w:left="425"/>
      </w:pPr>
      <w:r>
        <w:t>д</w:t>
      </w:r>
      <w:r w:rsidR="00682BA6" w:rsidRPr="00682BA6">
        <w:t>обавляют теги к своей выставке</w:t>
      </w:r>
      <w:r w:rsidRPr="00FD7D4E">
        <w:t>;</w:t>
      </w:r>
    </w:p>
    <w:p w14:paraId="77F4B959" w14:textId="3322C3BB" w:rsidR="00682BA6" w:rsidRPr="00682BA6" w:rsidRDefault="00FD7D4E" w:rsidP="00FD7D4E">
      <w:pPr>
        <w:pStyle w:val="53"/>
        <w:ind w:left="425"/>
      </w:pPr>
      <w:r>
        <w:t>р</w:t>
      </w:r>
      <w:r w:rsidR="00682BA6" w:rsidRPr="00682BA6">
        <w:t>едактируют выставки и изменяют все параметры</w:t>
      </w:r>
      <w:r w:rsidRPr="00FD7D4E">
        <w:t>;</w:t>
      </w:r>
    </w:p>
    <w:p w14:paraId="0277882B" w14:textId="54B93A1F" w:rsidR="00682BA6" w:rsidRPr="00682BA6" w:rsidRDefault="00FD7D4E" w:rsidP="00FD7D4E">
      <w:pPr>
        <w:pStyle w:val="53"/>
        <w:ind w:left="425"/>
      </w:pPr>
      <w:r>
        <w:t>з</w:t>
      </w:r>
      <w:r w:rsidR="00682BA6" w:rsidRPr="00682BA6">
        <w:t>агружают фото на выставку</w:t>
      </w:r>
      <w:r>
        <w:rPr>
          <w:lang w:val="en-US"/>
        </w:rPr>
        <w:t>;</w:t>
      </w:r>
    </w:p>
    <w:p w14:paraId="3EAF7E69" w14:textId="167A8D9E" w:rsidR="00682BA6" w:rsidRPr="00682BA6" w:rsidRDefault="00FD7D4E" w:rsidP="00FD7D4E">
      <w:pPr>
        <w:pStyle w:val="53"/>
        <w:ind w:left="425"/>
      </w:pPr>
      <w:r>
        <w:t>д</w:t>
      </w:r>
      <w:r w:rsidR="00682BA6" w:rsidRPr="00682BA6">
        <w:t>обавляют экспонаты из хранилища и новых экспонатов в выставку (новые автоматически загружаются в хранилище)</w:t>
      </w:r>
      <w:r w:rsidRPr="00FD7D4E">
        <w:t>;</w:t>
      </w:r>
    </w:p>
    <w:p w14:paraId="6D91631A" w14:textId="604F9B89" w:rsidR="00682BA6" w:rsidRPr="00682BA6" w:rsidRDefault="00FD7D4E" w:rsidP="00FD7D4E">
      <w:pPr>
        <w:pStyle w:val="53"/>
        <w:ind w:left="425"/>
      </w:pPr>
      <w:r>
        <w:t>н</w:t>
      </w:r>
      <w:r w:rsidR="00682BA6" w:rsidRPr="00682BA6">
        <w:t>астраивают шрифт, размер, цвет текста</w:t>
      </w:r>
      <w:r w:rsidRPr="00FD7D4E">
        <w:t>;</w:t>
      </w:r>
    </w:p>
    <w:p w14:paraId="7D93CEEF" w14:textId="76464390" w:rsidR="00682BA6" w:rsidRPr="00682BA6" w:rsidRDefault="00FD7D4E" w:rsidP="00FD7D4E">
      <w:pPr>
        <w:pStyle w:val="53"/>
        <w:ind w:left="425"/>
      </w:pPr>
      <w:r>
        <w:t>в</w:t>
      </w:r>
      <w:r w:rsidR="00682BA6" w:rsidRPr="00682BA6">
        <w:t>ыбирают дизайнерские шаблоны и модифицируют их</w:t>
      </w:r>
      <w:r w:rsidRPr="00FD7D4E">
        <w:t>;</w:t>
      </w:r>
    </w:p>
    <w:p w14:paraId="1724DAF2" w14:textId="4EF71EFB" w:rsidR="00682BA6" w:rsidRPr="000850A8" w:rsidRDefault="00FD7D4E" w:rsidP="00FD7D4E">
      <w:pPr>
        <w:pStyle w:val="53"/>
        <w:ind w:left="425"/>
      </w:pPr>
      <w:r>
        <w:t>н</w:t>
      </w:r>
      <w:r w:rsidR="00682BA6" w:rsidRPr="00682BA6">
        <w:t>астраивают информацию о музее, включая логотип и описание</w:t>
      </w:r>
      <w:r w:rsidRPr="00FD7D4E">
        <w:t>.</w:t>
      </w:r>
    </w:p>
    <w:p w14:paraId="236C04D5" w14:textId="640A207A" w:rsidR="000850A8" w:rsidRPr="000850A8" w:rsidRDefault="000850A8" w:rsidP="000850A8">
      <w:pPr>
        <w:pStyle w:val="52"/>
      </w:pPr>
      <w:r>
        <w:t>Зарегистрированные пользователи платформы</w:t>
      </w:r>
      <w:r>
        <w:rPr>
          <w:lang w:val="en-US"/>
        </w:rPr>
        <w:t>:</w:t>
      </w:r>
    </w:p>
    <w:p w14:paraId="15BCC53B" w14:textId="16F6DC4B" w:rsidR="000850A8" w:rsidRDefault="00FD7D4E" w:rsidP="00FD7D4E">
      <w:pPr>
        <w:pStyle w:val="53"/>
        <w:ind w:left="425"/>
      </w:pPr>
      <w:r>
        <w:t>и</w:t>
      </w:r>
      <w:r w:rsidR="000850A8">
        <w:t>меют доступ к полнотекстовому поиску выставок с фильтрацией по периоду, теме, музею</w:t>
      </w:r>
      <w:r w:rsidRPr="00FD7D4E">
        <w:t>;</w:t>
      </w:r>
    </w:p>
    <w:p w14:paraId="05E72DE5" w14:textId="1DB05901" w:rsidR="000850A8" w:rsidRDefault="00FD7D4E" w:rsidP="00FD7D4E">
      <w:pPr>
        <w:pStyle w:val="53"/>
        <w:ind w:left="425"/>
      </w:pPr>
      <w:r>
        <w:t>м</w:t>
      </w:r>
      <w:r w:rsidR="000850A8">
        <w:t>огут редактировать свой профиль (изменять ФИО, фото, добавлять информацию о себе</w:t>
      </w:r>
      <w:r w:rsidRPr="00FD7D4E">
        <w:t>);</w:t>
      </w:r>
    </w:p>
    <w:p w14:paraId="10D86C48" w14:textId="3A94DAA6" w:rsidR="000850A8" w:rsidRDefault="00FD7D4E" w:rsidP="00FD7D4E">
      <w:pPr>
        <w:pStyle w:val="53"/>
        <w:ind w:left="425"/>
      </w:pPr>
      <w:r>
        <w:t>м</w:t>
      </w:r>
      <w:r w:rsidR="000850A8">
        <w:t>огут ставить лайки на понравившиеся выставки (они отображаются в личном кабинете пользователя и видны только ему)</w:t>
      </w:r>
      <w:r w:rsidRPr="00FD7D4E">
        <w:t>;</w:t>
      </w:r>
    </w:p>
    <w:p w14:paraId="59BEC193" w14:textId="1A4B4397" w:rsidR="000850A8" w:rsidRDefault="00FD7D4E" w:rsidP="00FD7D4E">
      <w:pPr>
        <w:pStyle w:val="53"/>
        <w:ind w:left="425"/>
      </w:pPr>
      <w:r>
        <w:lastRenderedPageBreak/>
        <w:t>м</w:t>
      </w:r>
      <w:r w:rsidR="000850A8">
        <w:t>огут искать и фильтровать выставки по тегам, дате публикации, количеству лайков</w:t>
      </w:r>
      <w:r w:rsidRPr="00FD7D4E">
        <w:t>;</w:t>
      </w:r>
    </w:p>
    <w:p w14:paraId="3861F0BF" w14:textId="698A4C65" w:rsidR="000850A8" w:rsidRDefault="00FD7D4E" w:rsidP="00FD7D4E">
      <w:pPr>
        <w:pStyle w:val="53"/>
        <w:ind w:left="425"/>
      </w:pPr>
      <w:r>
        <w:t>м</w:t>
      </w:r>
      <w:r w:rsidR="000850A8">
        <w:t>огут просматривать страницу музейной организации и её выставки</w:t>
      </w:r>
      <w:r>
        <w:t>.</w:t>
      </w:r>
    </w:p>
    <w:p w14:paraId="6396862F" w14:textId="79A1AE1B" w:rsidR="000850A8" w:rsidRDefault="000850A8" w:rsidP="000850A8">
      <w:pPr>
        <w:pStyle w:val="52"/>
      </w:pPr>
      <w:r w:rsidRPr="000850A8">
        <w:t>Незарегистрированные пользователи</w:t>
      </w:r>
      <w:r w:rsidR="00FD7D4E">
        <w:rPr>
          <w:lang w:val="en-US"/>
        </w:rPr>
        <w:t>:</w:t>
      </w:r>
    </w:p>
    <w:p w14:paraId="7D7ED3DB" w14:textId="6BDB81CC" w:rsidR="000850A8" w:rsidRDefault="00FD7D4E" w:rsidP="00FD7D4E">
      <w:pPr>
        <w:pStyle w:val="53"/>
        <w:ind w:left="425"/>
      </w:pPr>
      <w:r>
        <w:t>и</w:t>
      </w:r>
      <w:r w:rsidR="000850A8">
        <w:t>меют доступ к полнотекстовому поиску выставок с фильтрацией по периоду, теме, музею</w:t>
      </w:r>
      <w:r w:rsidRPr="00FD7D4E">
        <w:t>;</w:t>
      </w:r>
    </w:p>
    <w:p w14:paraId="05926462" w14:textId="6E5D264A" w:rsidR="000850A8" w:rsidRDefault="00FD7D4E" w:rsidP="00FD7D4E">
      <w:pPr>
        <w:pStyle w:val="53"/>
        <w:ind w:left="425"/>
      </w:pPr>
      <w:r>
        <w:t>м</w:t>
      </w:r>
      <w:r w:rsidR="000850A8">
        <w:t>огут просматривать профили музейных организаций</w:t>
      </w:r>
      <w:r w:rsidRPr="00FD7D4E">
        <w:t>;</w:t>
      </w:r>
    </w:p>
    <w:p w14:paraId="5C21C5C3" w14:textId="4C3D50CF" w:rsidR="000850A8" w:rsidRDefault="00FD7D4E" w:rsidP="00FD7D4E">
      <w:pPr>
        <w:pStyle w:val="53"/>
        <w:ind w:left="425"/>
      </w:pPr>
      <w:r>
        <w:t>м</w:t>
      </w:r>
      <w:r w:rsidR="000850A8">
        <w:t>огут регистрироваться на платформе как обычные пользователи или как музейные организации</w:t>
      </w:r>
      <w:r>
        <w:t xml:space="preserve"> (а</w:t>
      </w:r>
      <w:r w:rsidR="000850A8">
        <w:t>ккаунт музейной организации требует верификации модератором</w:t>
      </w:r>
      <w:r>
        <w:t>).</w:t>
      </w:r>
    </w:p>
    <w:p w14:paraId="369C2687" w14:textId="6751EAC4" w:rsidR="000850A8" w:rsidRDefault="000850A8" w:rsidP="000850A8">
      <w:pPr>
        <w:pStyle w:val="52"/>
      </w:pPr>
      <w:r w:rsidRPr="000850A8">
        <w:t>Модераторы</w:t>
      </w:r>
      <w:r w:rsidR="00FD7D4E">
        <w:rPr>
          <w:lang w:val="en-US"/>
        </w:rPr>
        <w:t>:</w:t>
      </w:r>
    </w:p>
    <w:p w14:paraId="38097098" w14:textId="4B1A5739" w:rsidR="000850A8" w:rsidRDefault="00FD7D4E" w:rsidP="00FD7D4E">
      <w:pPr>
        <w:pStyle w:val="53"/>
        <w:ind w:left="425"/>
      </w:pPr>
      <w:r>
        <w:t>в</w:t>
      </w:r>
      <w:r w:rsidR="000850A8">
        <w:t>ерифицируют регистрацию музейных организаций</w:t>
      </w:r>
      <w:r>
        <w:rPr>
          <w:lang w:val="en-US"/>
        </w:rPr>
        <w:t>;</w:t>
      </w:r>
    </w:p>
    <w:p w14:paraId="5D314764" w14:textId="7506C8BB" w:rsidR="000850A8" w:rsidRDefault="00FD7D4E" w:rsidP="00FD7D4E">
      <w:pPr>
        <w:pStyle w:val="53"/>
        <w:ind w:left="425"/>
      </w:pPr>
      <w:r>
        <w:t>п</w:t>
      </w:r>
      <w:r w:rsidR="000850A8">
        <w:t>ринимают решение о публикации выставки на платформе</w:t>
      </w:r>
      <w:r w:rsidRPr="00FD7D4E">
        <w:t>;</w:t>
      </w:r>
    </w:p>
    <w:p w14:paraId="468CAECE" w14:textId="3E882B70" w:rsidR="000850A8" w:rsidRDefault="00FD7D4E" w:rsidP="00FD7D4E">
      <w:pPr>
        <w:pStyle w:val="53"/>
        <w:ind w:left="425"/>
      </w:pPr>
      <w:r>
        <w:t>у</w:t>
      </w:r>
      <w:r w:rsidR="000850A8">
        <w:t>правляют доступом к выставкам (могут снимать с публикации)</w:t>
      </w:r>
      <w:r w:rsidRPr="00FD7D4E">
        <w:t>;</w:t>
      </w:r>
    </w:p>
    <w:p w14:paraId="1E1AE8C2" w14:textId="0FB0D432" w:rsidR="000850A8" w:rsidRDefault="00FD7D4E" w:rsidP="00FD7D4E">
      <w:pPr>
        <w:pStyle w:val="53"/>
        <w:ind w:left="425"/>
      </w:pPr>
      <w:r>
        <w:t>у</w:t>
      </w:r>
      <w:r w:rsidR="000850A8">
        <w:t>правляют пользовательскими учетными записями (могут блокировать аккаунты в случае нарушений)</w:t>
      </w:r>
      <w:r w:rsidRPr="00FD7D4E">
        <w:t>.</w:t>
      </w:r>
    </w:p>
    <w:p w14:paraId="3E16A118" w14:textId="77777777" w:rsidR="0087755C" w:rsidRDefault="0087755C" w:rsidP="0087755C">
      <w:pPr>
        <w:pStyle w:val="22"/>
      </w:pPr>
    </w:p>
    <w:p w14:paraId="1CE42F1E" w14:textId="305F0692" w:rsidR="000850A8" w:rsidRDefault="000850A8" w:rsidP="000850A8">
      <w:pPr>
        <w:pStyle w:val="14"/>
        <w:rPr>
          <w:bCs/>
        </w:rPr>
      </w:pPr>
      <w:bookmarkStart w:id="31" w:name="_Toc199194137"/>
      <w:r w:rsidRPr="000850A8">
        <w:rPr>
          <w:bCs/>
        </w:rPr>
        <w:t>Конструктор виртуальных выставок</w:t>
      </w:r>
      <w:bookmarkEnd w:id="31"/>
    </w:p>
    <w:p w14:paraId="125FB43F" w14:textId="77777777" w:rsidR="0087755C" w:rsidRPr="0087755C" w:rsidRDefault="0087755C" w:rsidP="0087755C">
      <w:pPr>
        <w:pStyle w:val="22"/>
        <w:rPr>
          <w:lang w:eastAsia="en-US"/>
        </w:rPr>
      </w:pPr>
    </w:p>
    <w:p w14:paraId="399D1AFB" w14:textId="1935AC22" w:rsidR="000850A8" w:rsidRPr="000850A8" w:rsidRDefault="000850A8" w:rsidP="000850A8">
      <w:pPr>
        <w:pStyle w:val="22"/>
        <w:rPr>
          <w:lang w:eastAsia="en-US"/>
        </w:rPr>
      </w:pPr>
      <w:r>
        <w:rPr>
          <w:lang w:eastAsia="en-US"/>
        </w:rPr>
        <w:t>Требования заказчика к конструктору выставок</w:t>
      </w:r>
      <w:r w:rsidRPr="000850A8">
        <w:rPr>
          <w:lang w:eastAsia="en-US"/>
        </w:rPr>
        <w:t>:</w:t>
      </w:r>
    </w:p>
    <w:p w14:paraId="1969B7BB" w14:textId="07B2C331" w:rsidR="000850A8" w:rsidRPr="005F3AFE" w:rsidRDefault="005F3AFE" w:rsidP="005F3AFE">
      <w:pPr>
        <w:pStyle w:val="53"/>
      </w:pPr>
      <w:r w:rsidRPr="005F3AFE">
        <w:t>в</w:t>
      </w:r>
      <w:r w:rsidR="000850A8" w:rsidRPr="005F3AFE">
        <w:t>ыбор дизайнерского шаблона</w:t>
      </w:r>
      <w:r w:rsidR="00E1626E" w:rsidRPr="005F3AFE">
        <w:t>;</w:t>
      </w:r>
    </w:p>
    <w:p w14:paraId="07BA4F16" w14:textId="6BBB61D4" w:rsidR="000850A8" w:rsidRPr="005F3AFE" w:rsidRDefault="005F3AFE" w:rsidP="005F3AFE">
      <w:pPr>
        <w:pStyle w:val="53"/>
      </w:pPr>
      <w:r w:rsidRPr="005F3AFE">
        <w:t>с</w:t>
      </w:r>
      <w:r w:rsidR="000850A8" w:rsidRPr="005F3AFE">
        <w:t>тандартные блоки для контента (</w:t>
      </w:r>
      <w:proofErr w:type="spellStart"/>
      <w:r w:rsidR="000850A8" w:rsidRPr="005F3AFE">
        <w:t>текст+фото</w:t>
      </w:r>
      <w:proofErr w:type="spellEnd"/>
      <w:r w:rsidR="000850A8" w:rsidRPr="005F3AFE">
        <w:t xml:space="preserve">, </w:t>
      </w:r>
      <w:r w:rsidRPr="005F3AFE">
        <w:t>«карусель» и</w:t>
      </w:r>
      <w:r w:rsidR="000850A8" w:rsidRPr="005F3AFE">
        <w:t xml:space="preserve"> т. д.)</w:t>
      </w:r>
      <w:r w:rsidR="00E1626E" w:rsidRPr="005F3AFE">
        <w:t>;</w:t>
      </w:r>
    </w:p>
    <w:p w14:paraId="1178C3C8" w14:textId="66F7A244" w:rsidR="000850A8" w:rsidRPr="005F3AFE" w:rsidRDefault="005F3AFE" w:rsidP="005F3AFE">
      <w:pPr>
        <w:pStyle w:val="53"/>
      </w:pPr>
      <w:r w:rsidRPr="005F3AFE">
        <w:t>и</w:t>
      </w:r>
      <w:r w:rsidR="000850A8" w:rsidRPr="005F3AFE">
        <w:t>мпорт экспонатов из виртуального хранилища музея, добавление нового экспоната в выставку и хранилище</w:t>
      </w:r>
      <w:r w:rsidR="00E1626E" w:rsidRPr="005F3AFE">
        <w:t>;</w:t>
      </w:r>
    </w:p>
    <w:p w14:paraId="35715557" w14:textId="1F739285" w:rsidR="000850A8" w:rsidRPr="005F3AFE" w:rsidRDefault="005F3AFE" w:rsidP="005F3AFE">
      <w:pPr>
        <w:pStyle w:val="53"/>
      </w:pPr>
      <w:r w:rsidRPr="005F3AFE">
        <w:t>н</w:t>
      </w:r>
      <w:r w:rsidR="000850A8" w:rsidRPr="005F3AFE">
        <w:t>астройка шрифта, размера, цвета текста</w:t>
      </w:r>
      <w:r w:rsidR="00E1626E" w:rsidRPr="005F3AFE">
        <w:t>;</w:t>
      </w:r>
    </w:p>
    <w:p w14:paraId="1EFBAD23" w14:textId="77777777" w:rsidR="0087755C" w:rsidRDefault="0087755C" w:rsidP="0087755C">
      <w:pPr>
        <w:pStyle w:val="22"/>
      </w:pPr>
    </w:p>
    <w:p w14:paraId="5906D602" w14:textId="77777777" w:rsidR="0087755C" w:rsidRDefault="0087755C">
      <w:pPr>
        <w:spacing w:after="160"/>
        <w:rPr>
          <w:rFonts w:ascii="Times New Roman" w:hAnsi="Times New Roman" w:cs="Times New Roman"/>
          <w:b/>
          <w:bCs/>
          <w:sz w:val="28"/>
        </w:rPr>
      </w:pPr>
      <w:r>
        <w:rPr>
          <w:bCs/>
        </w:rPr>
        <w:br w:type="page"/>
      </w:r>
    </w:p>
    <w:p w14:paraId="2B960DAA" w14:textId="17F6256F" w:rsidR="000850A8" w:rsidRDefault="000850A8" w:rsidP="000850A8">
      <w:pPr>
        <w:pStyle w:val="14"/>
        <w:rPr>
          <w:bCs/>
        </w:rPr>
      </w:pPr>
      <w:bookmarkStart w:id="32" w:name="_Toc199194138"/>
      <w:r w:rsidRPr="000850A8">
        <w:rPr>
          <w:bCs/>
        </w:rPr>
        <w:lastRenderedPageBreak/>
        <w:t>Поиск и доступ к выставкам</w:t>
      </w:r>
      <w:bookmarkEnd w:id="32"/>
    </w:p>
    <w:p w14:paraId="68BF5FC9" w14:textId="77777777" w:rsidR="0087755C" w:rsidRPr="0087755C" w:rsidRDefault="0087755C" w:rsidP="0087755C">
      <w:pPr>
        <w:pStyle w:val="22"/>
      </w:pPr>
    </w:p>
    <w:p w14:paraId="420D5898" w14:textId="3B074FED" w:rsidR="000850A8" w:rsidRPr="000850A8" w:rsidRDefault="000850A8" w:rsidP="000850A8">
      <w:pPr>
        <w:pStyle w:val="22"/>
        <w:rPr>
          <w:lang w:eastAsia="en-US"/>
        </w:rPr>
      </w:pPr>
      <w:r>
        <w:rPr>
          <w:lang w:eastAsia="en-US"/>
        </w:rPr>
        <w:t>Требования заказчика к поиску выставок</w:t>
      </w:r>
      <w:r w:rsidRPr="000850A8">
        <w:rPr>
          <w:lang w:eastAsia="en-US"/>
        </w:rPr>
        <w:t>:</w:t>
      </w:r>
    </w:p>
    <w:p w14:paraId="36FB9439" w14:textId="5F4F88EF" w:rsidR="000850A8" w:rsidRPr="005F3AFE" w:rsidRDefault="005F3AFE" w:rsidP="005F3AFE">
      <w:pPr>
        <w:pStyle w:val="53"/>
      </w:pPr>
      <w:r w:rsidRPr="005F3AFE">
        <w:t>п</w:t>
      </w:r>
      <w:r w:rsidR="000850A8" w:rsidRPr="005F3AFE">
        <w:t>оиск по выставкам с фильтрацией доступен всем видам пользователей</w:t>
      </w:r>
      <w:r w:rsidRPr="005F3AFE">
        <w:t>;</w:t>
      </w:r>
    </w:p>
    <w:p w14:paraId="6C722DB7" w14:textId="4AB44067" w:rsidR="000850A8" w:rsidRPr="005F3AFE" w:rsidRDefault="005F3AFE" w:rsidP="005F3AFE">
      <w:pPr>
        <w:pStyle w:val="53"/>
      </w:pPr>
      <w:r w:rsidRPr="005F3AFE">
        <w:t>п</w:t>
      </w:r>
      <w:r w:rsidR="000850A8" w:rsidRPr="005F3AFE">
        <w:t>оиск по тегам, теме, периоду, музею, количеству лайков</w:t>
      </w:r>
      <w:r w:rsidRPr="005F3AFE">
        <w:t>;</w:t>
      </w:r>
    </w:p>
    <w:p w14:paraId="4F3B746B" w14:textId="5DE56973" w:rsidR="000850A8" w:rsidRPr="005F3AFE" w:rsidRDefault="005F3AFE" w:rsidP="005F3AFE">
      <w:pPr>
        <w:pStyle w:val="53"/>
      </w:pPr>
      <w:r w:rsidRPr="005F3AFE">
        <w:t>в</w:t>
      </w:r>
      <w:r w:rsidR="000850A8" w:rsidRPr="005F3AFE">
        <w:t>озможность сортировки выставок по дате публикации, популярности.</w:t>
      </w:r>
    </w:p>
    <w:p w14:paraId="02B4F4A4" w14:textId="77777777" w:rsidR="0087755C" w:rsidRPr="000850A8" w:rsidRDefault="0087755C" w:rsidP="0087755C">
      <w:pPr>
        <w:pStyle w:val="53"/>
        <w:numPr>
          <w:ilvl w:val="0"/>
          <w:numId w:val="0"/>
        </w:numPr>
      </w:pPr>
    </w:p>
    <w:p w14:paraId="5616F616" w14:textId="7D095C5D" w:rsidR="000850A8" w:rsidRDefault="000850A8" w:rsidP="000850A8">
      <w:pPr>
        <w:pStyle w:val="14"/>
        <w:rPr>
          <w:bCs/>
        </w:rPr>
      </w:pPr>
      <w:bookmarkStart w:id="33" w:name="_Toc199194139"/>
      <w:r w:rsidRPr="000850A8">
        <w:rPr>
          <w:bCs/>
        </w:rPr>
        <w:t>Модерация контента</w:t>
      </w:r>
      <w:bookmarkEnd w:id="33"/>
    </w:p>
    <w:p w14:paraId="4283DEF8" w14:textId="77777777" w:rsidR="0087755C" w:rsidRPr="0087755C" w:rsidRDefault="0087755C" w:rsidP="0087755C">
      <w:pPr>
        <w:pStyle w:val="22"/>
        <w:rPr>
          <w:lang w:eastAsia="en-US"/>
        </w:rPr>
      </w:pPr>
    </w:p>
    <w:p w14:paraId="29785FA6" w14:textId="54A816B1" w:rsidR="000850A8" w:rsidRPr="007A6A92" w:rsidRDefault="000850A8" w:rsidP="000850A8">
      <w:pPr>
        <w:pStyle w:val="22"/>
        <w:rPr>
          <w:lang w:eastAsia="en-US"/>
        </w:rPr>
      </w:pPr>
      <w:r>
        <w:rPr>
          <w:lang w:eastAsia="en-US"/>
        </w:rPr>
        <w:t>Требования заказчика к модерации контента</w:t>
      </w:r>
      <w:r w:rsidRPr="000850A8">
        <w:rPr>
          <w:lang w:eastAsia="en-US"/>
        </w:rPr>
        <w:t>:</w:t>
      </w:r>
    </w:p>
    <w:p w14:paraId="69287634" w14:textId="25F12CBA" w:rsidR="000850A8" w:rsidRPr="000850A8" w:rsidRDefault="005F3AFE" w:rsidP="000850A8">
      <w:pPr>
        <w:pStyle w:val="53"/>
      </w:pPr>
      <w:r>
        <w:t>ц</w:t>
      </w:r>
      <w:r w:rsidR="000850A8" w:rsidRPr="000850A8">
        <w:t>ентрализованный кабинет модератора</w:t>
      </w:r>
      <w:r>
        <w:rPr>
          <w:lang w:val="en-US"/>
        </w:rPr>
        <w:t>;</w:t>
      </w:r>
    </w:p>
    <w:p w14:paraId="504B9862" w14:textId="2E132764" w:rsidR="000850A8" w:rsidRPr="000850A8" w:rsidRDefault="005F3AFE" w:rsidP="000850A8">
      <w:pPr>
        <w:pStyle w:val="53"/>
      </w:pPr>
      <w:r>
        <w:t>в</w:t>
      </w:r>
      <w:r w:rsidR="000850A8" w:rsidRPr="000850A8">
        <w:t>озможность подтверждения и отклонения выставок</w:t>
      </w:r>
      <w:r w:rsidRPr="005F3AFE">
        <w:t>;</w:t>
      </w:r>
    </w:p>
    <w:p w14:paraId="7F21CC3A" w14:textId="7C53481F" w:rsidR="000850A8" w:rsidRDefault="005F3AFE" w:rsidP="000850A8">
      <w:pPr>
        <w:pStyle w:val="53"/>
      </w:pPr>
      <w:r>
        <w:t>р</w:t>
      </w:r>
      <w:r w:rsidR="000850A8" w:rsidRPr="000850A8">
        <w:t>егистрация музейных организаций.</w:t>
      </w:r>
    </w:p>
    <w:p w14:paraId="206DB9CA" w14:textId="77777777" w:rsidR="0087755C" w:rsidRPr="000850A8" w:rsidRDefault="0087755C" w:rsidP="0087755C">
      <w:pPr>
        <w:pStyle w:val="53"/>
        <w:numPr>
          <w:ilvl w:val="0"/>
          <w:numId w:val="0"/>
        </w:numPr>
        <w:ind w:left="709"/>
      </w:pPr>
    </w:p>
    <w:p w14:paraId="4A3663FE" w14:textId="04E0DCF3" w:rsidR="000850A8" w:rsidRDefault="000850A8" w:rsidP="000850A8">
      <w:pPr>
        <w:pStyle w:val="14"/>
        <w:rPr>
          <w:bCs/>
        </w:rPr>
      </w:pPr>
      <w:bookmarkStart w:id="34" w:name="_Toc199194140"/>
      <w:r w:rsidRPr="000850A8">
        <w:rPr>
          <w:bCs/>
        </w:rPr>
        <w:t>Виртуальное хранилище экспонатов музейной организации</w:t>
      </w:r>
      <w:bookmarkEnd w:id="34"/>
    </w:p>
    <w:p w14:paraId="5CCA7AC3" w14:textId="77777777" w:rsidR="0087755C" w:rsidRDefault="0087755C" w:rsidP="0087755C">
      <w:pPr>
        <w:pStyle w:val="22"/>
        <w:rPr>
          <w:lang w:eastAsia="en-US"/>
        </w:rPr>
      </w:pPr>
    </w:p>
    <w:p w14:paraId="60FE5B10" w14:textId="22AA7F89" w:rsidR="005F3AFE" w:rsidRPr="005F3AFE" w:rsidRDefault="005F3AFE" w:rsidP="0087755C">
      <w:pPr>
        <w:pStyle w:val="22"/>
        <w:rPr>
          <w:lang w:eastAsia="en-US"/>
        </w:rPr>
      </w:pPr>
      <w:r>
        <w:rPr>
          <w:lang w:eastAsia="en-US"/>
        </w:rPr>
        <w:t>Требования заказчика к виртуальному хранилищу экспонатов</w:t>
      </w:r>
      <w:r w:rsidRPr="005F3AFE">
        <w:rPr>
          <w:lang w:eastAsia="en-US"/>
        </w:rPr>
        <w:t>:</w:t>
      </w:r>
    </w:p>
    <w:p w14:paraId="28888E23" w14:textId="6F2C4C41" w:rsidR="000850A8" w:rsidRPr="000850A8" w:rsidRDefault="005F3AFE" w:rsidP="000850A8">
      <w:pPr>
        <w:pStyle w:val="53"/>
      </w:pPr>
      <w:r>
        <w:t>в</w:t>
      </w:r>
      <w:r w:rsidR="000850A8" w:rsidRPr="000850A8">
        <w:t>озможность добавлять новые экспонаты с описанием, изображением, метаданными</w:t>
      </w:r>
      <w:r w:rsidRPr="005F3AFE">
        <w:t>;</w:t>
      </w:r>
    </w:p>
    <w:p w14:paraId="19C18D37" w14:textId="2CF87D73" w:rsidR="000850A8" w:rsidRPr="000850A8" w:rsidRDefault="005F3AFE" w:rsidP="000850A8">
      <w:pPr>
        <w:pStyle w:val="53"/>
      </w:pPr>
      <w:r>
        <w:t>в</w:t>
      </w:r>
      <w:r w:rsidR="000850A8" w:rsidRPr="000850A8">
        <w:t>озможность поиска и редактирования экспонатов</w:t>
      </w:r>
      <w:r w:rsidRPr="005F3AFE">
        <w:t>;</w:t>
      </w:r>
    </w:p>
    <w:p w14:paraId="5A47E833" w14:textId="107DADC9" w:rsidR="000850A8" w:rsidRDefault="005F3AFE" w:rsidP="000850A8">
      <w:pPr>
        <w:pStyle w:val="53"/>
      </w:pPr>
      <w:r>
        <w:t>а</w:t>
      </w:r>
      <w:r w:rsidR="000850A8" w:rsidRPr="000850A8">
        <w:t>втоматическое добавление экспонатов из выставки в хранилище.</w:t>
      </w:r>
    </w:p>
    <w:p w14:paraId="66D10F2A" w14:textId="77777777" w:rsidR="00FE1EEA" w:rsidRPr="000850A8" w:rsidRDefault="00FE1EEA" w:rsidP="00FE1EEA">
      <w:pPr>
        <w:pStyle w:val="53"/>
        <w:numPr>
          <w:ilvl w:val="0"/>
          <w:numId w:val="0"/>
        </w:numPr>
        <w:ind w:left="709"/>
      </w:pPr>
    </w:p>
    <w:p w14:paraId="3129B7A0" w14:textId="6BA38D95" w:rsidR="000850A8" w:rsidRDefault="000850A8" w:rsidP="000850A8">
      <w:pPr>
        <w:pStyle w:val="13"/>
      </w:pPr>
      <w:bookmarkStart w:id="35" w:name="_Toc199194141"/>
      <w:r>
        <w:t>Нефункциональные требования</w:t>
      </w:r>
      <w:bookmarkEnd w:id="35"/>
    </w:p>
    <w:p w14:paraId="0EDE4786" w14:textId="77777777" w:rsidR="001C53E7" w:rsidRPr="001C53E7" w:rsidRDefault="001C53E7" w:rsidP="001C53E7">
      <w:pPr>
        <w:pStyle w:val="22"/>
        <w:rPr>
          <w:lang w:eastAsia="en-US"/>
        </w:rPr>
      </w:pPr>
    </w:p>
    <w:p w14:paraId="287443E0" w14:textId="58497FAF" w:rsidR="000850A8" w:rsidRPr="007A6A92" w:rsidRDefault="000850A8" w:rsidP="000850A8">
      <w:pPr>
        <w:pStyle w:val="22"/>
        <w:rPr>
          <w:lang w:eastAsia="en-US"/>
        </w:rPr>
      </w:pPr>
      <w:r>
        <w:rPr>
          <w:lang w:eastAsia="en-US"/>
        </w:rPr>
        <w:t>Перечислены основные нефункциональные требования от заказчика</w:t>
      </w:r>
      <w:r w:rsidRPr="000850A8">
        <w:rPr>
          <w:lang w:eastAsia="en-US"/>
        </w:rPr>
        <w:t>:</w:t>
      </w:r>
    </w:p>
    <w:p w14:paraId="4D39424F" w14:textId="7B150EE6" w:rsidR="000850A8" w:rsidRPr="000850A8" w:rsidRDefault="005F3AFE" w:rsidP="000850A8">
      <w:pPr>
        <w:pStyle w:val="53"/>
      </w:pPr>
      <w:r>
        <w:t>о</w:t>
      </w:r>
      <w:r w:rsidR="000850A8" w:rsidRPr="000850A8">
        <w:t>беспечение быстрого отклика при поиске и загрузке выставок</w:t>
      </w:r>
      <w:r w:rsidRPr="005F3AFE">
        <w:t>;</w:t>
      </w:r>
    </w:p>
    <w:p w14:paraId="28B1B3D5" w14:textId="76F7CFC1" w:rsidR="000850A8" w:rsidRPr="000850A8" w:rsidRDefault="005F3AFE" w:rsidP="000850A8">
      <w:pPr>
        <w:pStyle w:val="53"/>
      </w:pPr>
      <w:r>
        <w:t>р</w:t>
      </w:r>
      <w:r w:rsidR="000850A8" w:rsidRPr="000850A8">
        <w:t>азграничение уровней доступа, защита данных пользователей</w:t>
      </w:r>
      <w:r w:rsidRPr="005F3AFE">
        <w:t>;</w:t>
      </w:r>
    </w:p>
    <w:p w14:paraId="444CB1C5" w14:textId="4195C814" w:rsidR="000850A8" w:rsidRPr="000850A8" w:rsidRDefault="000850A8" w:rsidP="000850A8">
      <w:pPr>
        <w:pStyle w:val="53"/>
      </w:pPr>
      <w:r w:rsidRPr="000850A8">
        <w:t>платформа должна выдерживать нагрузку в 1000 пользователей в день</w:t>
      </w:r>
      <w:r w:rsidR="005F3AFE" w:rsidRPr="005F3AFE">
        <w:t>;</w:t>
      </w:r>
    </w:p>
    <w:p w14:paraId="5D10C939" w14:textId="6804674C" w:rsidR="005F3AFE" w:rsidRDefault="000850A8" w:rsidP="000850A8">
      <w:pPr>
        <w:pStyle w:val="53"/>
      </w:pPr>
      <w:r w:rsidRPr="000850A8">
        <w:lastRenderedPageBreak/>
        <w:t>дизайн должен быть максимально простым и удобным для всех видов пользователей</w:t>
      </w:r>
      <w:r w:rsidR="005F3AFE" w:rsidRPr="005F3AFE">
        <w:t>;</w:t>
      </w:r>
    </w:p>
    <w:p w14:paraId="1AC6501D" w14:textId="187F0C8A" w:rsidR="000850A8" w:rsidRDefault="005F3AFE" w:rsidP="000850A8">
      <w:pPr>
        <w:pStyle w:val="53"/>
      </w:pPr>
      <w:r>
        <w:t>с</w:t>
      </w:r>
      <w:r w:rsidR="000850A8" w:rsidRPr="000850A8">
        <w:t>оздание выставки должно быть быстрым и интуитивно понятным.</w:t>
      </w:r>
    </w:p>
    <w:p w14:paraId="4D80A00A" w14:textId="4DB66999" w:rsidR="000850A8" w:rsidRPr="00D25DEA" w:rsidRDefault="003C14A1" w:rsidP="003C14A1">
      <w:pPr>
        <w:pStyle w:val="12"/>
      </w:pPr>
      <w:bookmarkStart w:id="36" w:name="_Toc199194142"/>
      <w:r w:rsidRPr="003C14A1">
        <w:lastRenderedPageBreak/>
        <w:t>Анализ и сопоставление аналогов разрабатываемого продукта</w:t>
      </w:r>
      <w:bookmarkEnd w:id="36"/>
    </w:p>
    <w:p w14:paraId="76B88841" w14:textId="77777777" w:rsidR="00F9032E" w:rsidRPr="00D25DEA" w:rsidRDefault="00F9032E" w:rsidP="00F9032E">
      <w:pPr>
        <w:pStyle w:val="22"/>
        <w:rPr>
          <w:lang w:eastAsia="en-US"/>
        </w:rPr>
      </w:pPr>
    </w:p>
    <w:p w14:paraId="53A176D3" w14:textId="54DD2296" w:rsidR="003C14A1" w:rsidRDefault="003C14A1" w:rsidP="003C14A1">
      <w:pPr>
        <w:pStyle w:val="52"/>
        <w:numPr>
          <w:ilvl w:val="0"/>
          <w:numId w:val="0"/>
        </w:numPr>
        <w:ind w:firstLine="709"/>
        <w:rPr>
          <w:lang w:val="en-US"/>
        </w:rPr>
      </w:pPr>
      <w:r w:rsidRPr="003C14A1">
        <w:t xml:space="preserve">Перед началом </w:t>
      </w:r>
      <w:r>
        <w:t xml:space="preserve">проектирования платформы </w:t>
      </w:r>
      <w:r w:rsidRPr="003C14A1">
        <w:t>был проведен анализ существующих на рынке решений, как отечественных, так и зарубежных, с целью выявления их сильных и слабых сторон, а также для заимствования удачных идей и подходов. Были рассмотрены следующие платформы и сервисы:</w:t>
      </w:r>
    </w:p>
    <w:p w14:paraId="3BB98C44" w14:textId="77777777" w:rsidR="00F9032E" w:rsidRPr="00F9032E" w:rsidRDefault="00F9032E" w:rsidP="003C14A1">
      <w:pPr>
        <w:pStyle w:val="52"/>
        <w:numPr>
          <w:ilvl w:val="0"/>
          <w:numId w:val="0"/>
        </w:numPr>
        <w:ind w:firstLine="709"/>
        <w:rPr>
          <w:lang w:val="en-US"/>
        </w:rPr>
      </w:pPr>
    </w:p>
    <w:p w14:paraId="74586E2A" w14:textId="5F8F9075" w:rsidR="003C14A1" w:rsidRDefault="003C14A1" w:rsidP="003C14A1">
      <w:pPr>
        <w:pStyle w:val="13"/>
        <w:rPr>
          <w:rStyle w:val="130"/>
          <w:b/>
          <w:lang w:val="en-US"/>
        </w:rPr>
      </w:pPr>
      <w:bookmarkStart w:id="37" w:name="_Toc199194143"/>
      <w:proofErr w:type="spellStart"/>
      <w:r w:rsidRPr="003C14A1">
        <w:rPr>
          <w:rStyle w:val="130"/>
          <w:b/>
        </w:rPr>
        <w:t>Госкаталог</w:t>
      </w:r>
      <w:proofErr w:type="spellEnd"/>
      <w:r w:rsidRPr="003C14A1">
        <w:rPr>
          <w:rStyle w:val="130"/>
          <w:b/>
        </w:rPr>
        <w:t xml:space="preserve"> музейного фонда РФ</w:t>
      </w:r>
      <w:bookmarkEnd w:id="37"/>
    </w:p>
    <w:p w14:paraId="30FEEB94" w14:textId="77777777" w:rsidR="00F9032E" w:rsidRPr="00F9032E" w:rsidRDefault="00F9032E" w:rsidP="00F9032E">
      <w:pPr>
        <w:pStyle w:val="22"/>
        <w:rPr>
          <w:lang w:val="en-US" w:eastAsia="en-US"/>
        </w:rPr>
      </w:pPr>
    </w:p>
    <w:p w14:paraId="7F874893" w14:textId="50E90D7D" w:rsidR="003C14A1" w:rsidRPr="003C14A1" w:rsidRDefault="003C14A1" w:rsidP="00F9032E">
      <w:pPr>
        <w:pStyle w:val="22"/>
      </w:pPr>
      <w:r w:rsidRPr="003C14A1">
        <w:t>Централизованная российская электро</w:t>
      </w:r>
      <w:r>
        <w:t xml:space="preserve">нное хранилище </w:t>
      </w:r>
      <w:r w:rsidRPr="003C14A1">
        <w:t>музейных экспонатов и коллекций Музейного фонда РФ.</w:t>
      </w:r>
    </w:p>
    <w:p w14:paraId="39C825D1" w14:textId="77777777" w:rsidR="00F9032E" w:rsidRPr="00F9032E" w:rsidRDefault="003C14A1" w:rsidP="00F9032E">
      <w:pPr>
        <w:pStyle w:val="22"/>
      </w:pPr>
      <w:r w:rsidRPr="003C14A1">
        <w:t>Преимущества:</w:t>
      </w:r>
    </w:p>
    <w:p w14:paraId="29EC9ECC" w14:textId="1572C57E" w:rsidR="00F9032E" w:rsidRDefault="00F9032E" w:rsidP="00F9032E">
      <w:pPr>
        <w:pStyle w:val="53"/>
      </w:pPr>
      <w:r>
        <w:t>п</w:t>
      </w:r>
      <w:r w:rsidR="003C14A1" w:rsidRPr="003C14A1">
        <w:t>олный охват государственных музейных коллекций РФ</w:t>
      </w:r>
      <w:r w:rsidRPr="00F9032E">
        <w:t>;</w:t>
      </w:r>
    </w:p>
    <w:p w14:paraId="58BDAA0F" w14:textId="2C51667B" w:rsidR="00F9032E" w:rsidRDefault="003C14A1" w:rsidP="00F9032E">
      <w:pPr>
        <w:pStyle w:val="53"/>
      </w:pPr>
      <w:r w:rsidRPr="003C14A1">
        <w:t>интуитивно понятный интерфейс</w:t>
      </w:r>
      <w:r w:rsidR="00F9032E">
        <w:rPr>
          <w:lang w:val="en-US"/>
        </w:rPr>
        <w:t>;</w:t>
      </w:r>
    </w:p>
    <w:p w14:paraId="03F83168" w14:textId="7F31E8B2" w:rsidR="003C14A1" w:rsidRPr="003C14A1" w:rsidRDefault="003C14A1" w:rsidP="00F9032E">
      <w:pPr>
        <w:pStyle w:val="53"/>
      </w:pPr>
      <w:r w:rsidRPr="003C14A1">
        <w:t>государственная поддержка.</w:t>
      </w:r>
    </w:p>
    <w:p w14:paraId="342F8BEE" w14:textId="77777777" w:rsidR="00F9032E" w:rsidRDefault="003C14A1" w:rsidP="00F9032E">
      <w:pPr>
        <w:pStyle w:val="22"/>
        <w:rPr>
          <w:lang w:val="en-US"/>
        </w:rPr>
      </w:pPr>
      <w:r w:rsidRPr="003C14A1">
        <w:t>Недостатки:</w:t>
      </w:r>
    </w:p>
    <w:p w14:paraId="1D612535" w14:textId="0E85DB53" w:rsidR="00F9032E" w:rsidRDefault="00F9032E" w:rsidP="00F9032E">
      <w:pPr>
        <w:pStyle w:val="53"/>
      </w:pPr>
      <w:r>
        <w:t>о</w:t>
      </w:r>
      <w:r w:rsidR="003C14A1" w:rsidRPr="003C14A1">
        <w:t>тсутствие частных коллекций</w:t>
      </w:r>
      <w:r>
        <w:rPr>
          <w:lang w:val="en-US"/>
        </w:rPr>
        <w:t>;</w:t>
      </w:r>
    </w:p>
    <w:p w14:paraId="54AC8DB9" w14:textId="77777777" w:rsidR="00F9032E" w:rsidRPr="00F9032E" w:rsidRDefault="003C14A1" w:rsidP="00F9032E">
      <w:pPr>
        <w:pStyle w:val="53"/>
      </w:pPr>
      <w:r w:rsidRPr="003C14A1">
        <w:t>невозможность удобного просмотра материалов конкретных выставок</w:t>
      </w:r>
      <w:r w:rsidR="00F9032E" w:rsidRPr="00F9032E">
        <w:t>;</w:t>
      </w:r>
    </w:p>
    <w:p w14:paraId="3F0D3A85" w14:textId="77777777" w:rsidR="00F9032E" w:rsidRPr="00F9032E" w:rsidRDefault="003C14A1" w:rsidP="00F9032E">
      <w:pPr>
        <w:pStyle w:val="53"/>
      </w:pPr>
      <w:r w:rsidRPr="003C14A1">
        <w:t>регистрация только для музейных организаций</w:t>
      </w:r>
      <w:r w:rsidR="00F9032E" w:rsidRPr="00F9032E">
        <w:t>;</w:t>
      </w:r>
    </w:p>
    <w:p w14:paraId="638C1BF3" w14:textId="798AE41E" w:rsidR="003C14A1" w:rsidRPr="003C14A1" w:rsidRDefault="003C14A1" w:rsidP="00F9032E">
      <w:pPr>
        <w:pStyle w:val="53"/>
      </w:pPr>
      <w:r w:rsidRPr="003C14A1">
        <w:t>не всегда релевантный поиск.</w:t>
      </w:r>
    </w:p>
    <w:p w14:paraId="111929D3" w14:textId="0AD38211" w:rsidR="003C14A1" w:rsidRDefault="003C14A1" w:rsidP="00F9032E">
      <w:pPr>
        <w:pStyle w:val="22"/>
      </w:pPr>
      <w:r w:rsidRPr="003C14A1">
        <w:t>Что учтено/взято: </w:t>
      </w:r>
      <w:r w:rsidR="00F9032E">
        <w:t>и</w:t>
      </w:r>
      <w:r w:rsidRPr="003C14A1">
        <w:t>дея структурирования информации, фокус на музейный контент. В нашем проекте акцент смещен с отдельных экспонатов на выставки как целостные проекты.</w:t>
      </w:r>
    </w:p>
    <w:p w14:paraId="59AFDAD8" w14:textId="77777777" w:rsidR="00F9032E" w:rsidRPr="003C14A1" w:rsidRDefault="00F9032E" w:rsidP="00F9032E">
      <w:pPr>
        <w:pStyle w:val="22"/>
      </w:pPr>
    </w:p>
    <w:p w14:paraId="2E6DE86F" w14:textId="77777777" w:rsidR="00F9032E" w:rsidRDefault="00F9032E">
      <w:pPr>
        <w:spacing w:after="160"/>
        <w:rPr>
          <w:rStyle w:val="130"/>
        </w:rPr>
      </w:pPr>
      <w:r>
        <w:rPr>
          <w:rStyle w:val="130"/>
          <w:b w:val="0"/>
        </w:rPr>
        <w:br w:type="page"/>
      </w:r>
    </w:p>
    <w:p w14:paraId="0D663063" w14:textId="222988B2" w:rsidR="003C14A1" w:rsidRDefault="003C14A1" w:rsidP="003C14A1">
      <w:pPr>
        <w:pStyle w:val="13"/>
        <w:rPr>
          <w:rStyle w:val="130"/>
          <w:b/>
        </w:rPr>
      </w:pPr>
      <w:bookmarkStart w:id="38" w:name="_Toc199194144"/>
      <w:proofErr w:type="spellStart"/>
      <w:r w:rsidRPr="003C14A1">
        <w:rPr>
          <w:rStyle w:val="130"/>
          <w:b/>
        </w:rPr>
        <w:lastRenderedPageBreak/>
        <w:t>CollecOnline</w:t>
      </w:r>
      <w:bookmarkEnd w:id="38"/>
      <w:proofErr w:type="spellEnd"/>
    </w:p>
    <w:p w14:paraId="1977C0BB" w14:textId="77777777" w:rsidR="00F9032E" w:rsidRPr="00F9032E" w:rsidRDefault="00F9032E" w:rsidP="00F9032E">
      <w:pPr>
        <w:pStyle w:val="22"/>
        <w:rPr>
          <w:lang w:eastAsia="en-US"/>
        </w:rPr>
      </w:pPr>
    </w:p>
    <w:p w14:paraId="245B0A4D" w14:textId="497AC703" w:rsidR="003C14A1" w:rsidRPr="003C14A1" w:rsidRDefault="003C14A1" w:rsidP="00F9032E">
      <w:pPr>
        <w:pStyle w:val="53"/>
        <w:numPr>
          <w:ilvl w:val="0"/>
          <w:numId w:val="0"/>
        </w:numPr>
        <w:ind w:firstLine="709"/>
      </w:pPr>
      <w:r w:rsidRPr="003C14A1">
        <w:t>Международная онлайн-платформа для инвентаризации и демонстрации произведений искусства и коллекционных предметов, позволяющая создавать виртуальные 3D-галереи.</w:t>
      </w:r>
    </w:p>
    <w:p w14:paraId="35D54BB2" w14:textId="77777777" w:rsidR="00F9032E" w:rsidRDefault="003C14A1" w:rsidP="00F9032E">
      <w:pPr>
        <w:pStyle w:val="53"/>
        <w:numPr>
          <w:ilvl w:val="0"/>
          <w:numId w:val="0"/>
        </w:numPr>
        <w:ind w:left="709"/>
      </w:pPr>
      <w:r w:rsidRPr="003C14A1">
        <w:t>Преимущества:</w:t>
      </w:r>
    </w:p>
    <w:p w14:paraId="3CDD3839" w14:textId="2D1B980C" w:rsidR="00F9032E" w:rsidRDefault="00F9032E" w:rsidP="00F9032E">
      <w:pPr>
        <w:pStyle w:val="53"/>
      </w:pPr>
      <w:r>
        <w:t>у</w:t>
      </w:r>
      <w:r w:rsidR="003C14A1" w:rsidRPr="003C14A1">
        <w:t>добная инвентаризация</w:t>
      </w:r>
      <w:r>
        <w:rPr>
          <w:lang w:val="en-US"/>
        </w:rPr>
        <w:t>;</w:t>
      </w:r>
    </w:p>
    <w:p w14:paraId="2A7E55C6" w14:textId="4D7461A1" w:rsidR="00F9032E" w:rsidRDefault="003C14A1" w:rsidP="00F9032E">
      <w:pPr>
        <w:pStyle w:val="53"/>
      </w:pPr>
      <w:r w:rsidRPr="003C14A1">
        <w:t>создание 3D-выставок</w:t>
      </w:r>
      <w:r w:rsidR="00F9032E">
        <w:rPr>
          <w:lang w:val="en-US"/>
        </w:rPr>
        <w:t>;</w:t>
      </w:r>
    </w:p>
    <w:p w14:paraId="5E681068" w14:textId="12814215" w:rsidR="00F9032E" w:rsidRDefault="003C14A1" w:rsidP="00F9032E">
      <w:pPr>
        <w:pStyle w:val="53"/>
      </w:pPr>
      <w:r w:rsidRPr="003C14A1">
        <w:t>гибкость настроек конфиденциальности</w:t>
      </w:r>
      <w:r w:rsidR="00F9032E">
        <w:rPr>
          <w:lang w:val="en-US"/>
        </w:rPr>
        <w:t>;</w:t>
      </w:r>
    </w:p>
    <w:p w14:paraId="53A6F8A0" w14:textId="064AABCB" w:rsidR="003C14A1" w:rsidRPr="003C14A1" w:rsidRDefault="003C14A1" w:rsidP="00F9032E">
      <w:pPr>
        <w:pStyle w:val="53"/>
      </w:pPr>
      <w:r w:rsidRPr="003C14A1">
        <w:t>элементы социальной сети</w:t>
      </w:r>
      <w:r w:rsidR="005167B6">
        <w:rPr>
          <w:lang w:val="en-US"/>
        </w:rPr>
        <w:t>.</w:t>
      </w:r>
    </w:p>
    <w:p w14:paraId="09F5C5D3" w14:textId="77777777" w:rsidR="00F9032E" w:rsidRDefault="003C14A1" w:rsidP="00F9032E">
      <w:pPr>
        <w:pStyle w:val="53"/>
        <w:numPr>
          <w:ilvl w:val="0"/>
          <w:numId w:val="0"/>
        </w:numPr>
        <w:ind w:left="709"/>
        <w:rPr>
          <w:lang w:val="en-US"/>
        </w:rPr>
      </w:pPr>
      <w:r w:rsidRPr="003C14A1">
        <w:t>Недостатки: </w:t>
      </w:r>
    </w:p>
    <w:p w14:paraId="59385D5D" w14:textId="77777777" w:rsidR="00F9032E" w:rsidRPr="00F9032E" w:rsidRDefault="00F9032E" w:rsidP="00F9032E">
      <w:pPr>
        <w:pStyle w:val="53"/>
      </w:pPr>
      <w:r>
        <w:t>и</w:t>
      </w:r>
      <w:r w:rsidR="003C14A1" w:rsidRPr="003C14A1">
        <w:t>ностранный сервис</w:t>
      </w:r>
      <w:r w:rsidRPr="00F9032E">
        <w:t>;</w:t>
      </w:r>
    </w:p>
    <w:p w14:paraId="4486EB77" w14:textId="77777777" w:rsidR="00F9032E" w:rsidRPr="00F9032E" w:rsidRDefault="003C14A1" w:rsidP="00F9032E">
      <w:pPr>
        <w:pStyle w:val="53"/>
      </w:pPr>
      <w:r w:rsidRPr="003C14A1">
        <w:t>слабая распространенность в РФ</w:t>
      </w:r>
      <w:r w:rsidR="00F9032E">
        <w:rPr>
          <w:lang w:val="en-US"/>
        </w:rPr>
        <w:t>;</w:t>
      </w:r>
    </w:p>
    <w:p w14:paraId="2FD23585" w14:textId="77777777" w:rsidR="00F9032E" w:rsidRPr="00F9032E" w:rsidRDefault="003C14A1" w:rsidP="00F9032E">
      <w:pPr>
        <w:pStyle w:val="53"/>
      </w:pPr>
      <w:r w:rsidRPr="003C14A1">
        <w:t>платный основной контент</w:t>
      </w:r>
      <w:r w:rsidR="00F9032E">
        <w:rPr>
          <w:lang w:val="en-US"/>
        </w:rPr>
        <w:t>;</w:t>
      </w:r>
    </w:p>
    <w:p w14:paraId="49AC441C" w14:textId="740F6352" w:rsidR="00F9032E" w:rsidRPr="00F9032E" w:rsidRDefault="003C14A1" w:rsidP="00F9032E">
      <w:pPr>
        <w:pStyle w:val="53"/>
      </w:pPr>
      <w:r w:rsidRPr="003C14A1">
        <w:t>сложный интерфейс</w:t>
      </w:r>
      <w:r w:rsidR="00F9032E">
        <w:rPr>
          <w:lang w:val="en-US"/>
        </w:rPr>
        <w:t>;</w:t>
      </w:r>
    </w:p>
    <w:p w14:paraId="479CE4FF" w14:textId="70BDBF42" w:rsidR="003C14A1" w:rsidRPr="003C14A1" w:rsidRDefault="003C14A1" w:rsidP="00F9032E">
      <w:pPr>
        <w:pStyle w:val="53"/>
      </w:pPr>
      <w:r w:rsidRPr="003C14A1">
        <w:t>ориентация больше на частных коллекционеров.</w:t>
      </w:r>
    </w:p>
    <w:p w14:paraId="6909E06D" w14:textId="3934160A" w:rsidR="003C14A1" w:rsidRPr="003C14A1" w:rsidRDefault="003C14A1" w:rsidP="00F9032E">
      <w:pPr>
        <w:pStyle w:val="22"/>
      </w:pPr>
      <w:r w:rsidRPr="003C14A1">
        <w:t>Что учтено/взято: </w:t>
      </w:r>
      <w:r w:rsidR="00F9032E">
        <w:t>и</w:t>
      </w:r>
      <w:r w:rsidRPr="003C14A1">
        <w:t>дея личного кабинета для управления контентом (в нашем случае для музейной организации), элементы управления конфиденциальностью</w:t>
      </w:r>
    </w:p>
    <w:p w14:paraId="5FA34C75" w14:textId="3F573775" w:rsidR="003C14A1" w:rsidRDefault="003C14A1">
      <w:pPr>
        <w:spacing w:after="160"/>
        <w:rPr>
          <w:rFonts w:ascii="Times New Roman" w:hAnsi="Times New Roman" w:cs="Times New Roman"/>
          <w:b/>
          <w:sz w:val="28"/>
        </w:rPr>
      </w:pPr>
    </w:p>
    <w:p w14:paraId="3AF3B4FA" w14:textId="7E82166D" w:rsidR="003C14A1" w:rsidRDefault="003C14A1" w:rsidP="003C14A1">
      <w:pPr>
        <w:pStyle w:val="13"/>
      </w:pPr>
      <w:bookmarkStart w:id="39" w:name="_Toc199194145"/>
      <w:r w:rsidRPr="003C14A1">
        <w:t>Галерист</w:t>
      </w:r>
      <w:bookmarkEnd w:id="39"/>
    </w:p>
    <w:p w14:paraId="550298EB" w14:textId="77777777" w:rsidR="00F9032E" w:rsidRPr="00F9032E" w:rsidRDefault="00F9032E" w:rsidP="00F9032E">
      <w:pPr>
        <w:pStyle w:val="22"/>
        <w:rPr>
          <w:lang w:eastAsia="en-US"/>
        </w:rPr>
      </w:pPr>
    </w:p>
    <w:p w14:paraId="3272AC91" w14:textId="2D1DE61B" w:rsidR="003C14A1" w:rsidRPr="003C14A1" w:rsidRDefault="003C14A1" w:rsidP="0024114C">
      <w:pPr>
        <w:pStyle w:val="53"/>
        <w:numPr>
          <w:ilvl w:val="0"/>
          <w:numId w:val="0"/>
        </w:numPr>
        <w:ind w:firstLine="709"/>
      </w:pPr>
      <w:r w:rsidRPr="003C14A1">
        <w:t>Приложение ВКонтакте для создания персональных выставок из альбомов изображений.</w:t>
      </w:r>
    </w:p>
    <w:p w14:paraId="08F0B71D" w14:textId="77777777" w:rsidR="0024114C" w:rsidRDefault="003C14A1" w:rsidP="0024114C">
      <w:pPr>
        <w:pStyle w:val="53"/>
        <w:numPr>
          <w:ilvl w:val="0"/>
          <w:numId w:val="0"/>
        </w:numPr>
        <w:ind w:left="709"/>
      </w:pPr>
      <w:r w:rsidRPr="003C14A1">
        <w:t>Преимущества:</w:t>
      </w:r>
    </w:p>
    <w:p w14:paraId="4D1A72B6" w14:textId="0F7DDFDC" w:rsidR="0024114C" w:rsidRPr="0024114C" w:rsidRDefault="0024114C" w:rsidP="0024114C">
      <w:pPr>
        <w:pStyle w:val="53"/>
      </w:pPr>
      <w:r>
        <w:t>п</w:t>
      </w:r>
      <w:r w:rsidR="003C14A1" w:rsidRPr="003C14A1">
        <w:t>ростота использовани</w:t>
      </w:r>
      <w:r>
        <w:t>я</w:t>
      </w:r>
      <w:r w:rsidRPr="0024114C">
        <w:t>;</w:t>
      </w:r>
    </w:p>
    <w:p w14:paraId="2B085991" w14:textId="77777777" w:rsidR="0024114C" w:rsidRPr="0024114C" w:rsidRDefault="003C14A1" w:rsidP="0024114C">
      <w:pPr>
        <w:pStyle w:val="53"/>
      </w:pPr>
      <w:r w:rsidRPr="003C14A1">
        <w:t>удобный интерфейс</w:t>
      </w:r>
      <w:r w:rsidR="0024114C" w:rsidRPr="0024114C">
        <w:t>;</w:t>
      </w:r>
    </w:p>
    <w:p w14:paraId="4E249869" w14:textId="6C4B3343" w:rsidR="0024114C" w:rsidRPr="0024114C" w:rsidRDefault="003C14A1" w:rsidP="0024114C">
      <w:pPr>
        <w:pStyle w:val="53"/>
      </w:pPr>
      <w:r w:rsidRPr="003C14A1">
        <w:t>элементы соцсети</w:t>
      </w:r>
      <w:r w:rsidR="0024114C">
        <w:rPr>
          <w:lang w:val="en-US"/>
        </w:rPr>
        <w:t>;</w:t>
      </w:r>
    </w:p>
    <w:p w14:paraId="74531708" w14:textId="6C98012A" w:rsidR="003C14A1" w:rsidRPr="003C14A1" w:rsidRDefault="003C14A1" w:rsidP="0024114C">
      <w:pPr>
        <w:pStyle w:val="53"/>
      </w:pPr>
      <w:r w:rsidRPr="003C14A1">
        <w:t>интересная идея создания выставок из альбомов</w:t>
      </w:r>
      <w:r w:rsidR="005167B6" w:rsidRPr="005167B6">
        <w:t>.</w:t>
      </w:r>
    </w:p>
    <w:p w14:paraId="0E756651" w14:textId="77777777" w:rsidR="0024114C" w:rsidRDefault="003C14A1" w:rsidP="0024114C">
      <w:pPr>
        <w:pStyle w:val="53"/>
        <w:numPr>
          <w:ilvl w:val="0"/>
          <w:numId w:val="0"/>
        </w:numPr>
        <w:ind w:left="709"/>
      </w:pPr>
      <w:r w:rsidRPr="003C14A1">
        <w:lastRenderedPageBreak/>
        <w:t>Недостатки: </w:t>
      </w:r>
    </w:p>
    <w:p w14:paraId="4E00F528" w14:textId="77777777" w:rsidR="0024114C" w:rsidRPr="0024114C" w:rsidRDefault="0024114C" w:rsidP="0024114C">
      <w:pPr>
        <w:pStyle w:val="53"/>
      </w:pPr>
      <w:r>
        <w:t>о</w:t>
      </w:r>
      <w:r w:rsidR="003C14A1" w:rsidRPr="003C14A1">
        <w:t>граниченность функционала из-за привязки к соцсети</w:t>
      </w:r>
      <w:r w:rsidRPr="0024114C">
        <w:t>;</w:t>
      </w:r>
    </w:p>
    <w:p w14:paraId="072040CF" w14:textId="68B57469" w:rsidR="0024114C" w:rsidRPr="0024114C" w:rsidRDefault="003C14A1" w:rsidP="0024114C">
      <w:pPr>
        <w:pStyle w:val="53"/>
      </w:pPr>
      <w:r w:rsidRPr="003C14A1">
        <w:t>отсутствие гибкости, ориентация на начинающих деятелей искусства</w:t>
      </w:r>
      <w:r w:rsidR="005167B6" w:rsidRPr="005167B6">
        <w:t>.</w:t>
      </w:r>
    </w:p>
    <w:p w14:paraId="5EA7F513" w14:textId="07E470FD" w:rsidR="003C14A1" w:rsidRDefault="003C14A1" w:rsidP="0024114C">
      <w:pPr>
        <w:pStyle w:val="22"/>
      </w:pPr>
      <w:r w:rsidRPr="003C14A1">
        <w:t>Что учтено/взято: </w:t>
      </w:r>
      <w:r w:rsidR="0024114C">
        <w:t>с</w:t>
      </w:r>
      <w:r w:rsidRPr="003C14A1">
        <w:t>тремление к простоте интерфейса и процесса создания выставки, элементы оценки</w:t>
      </w:r>
      <w:r>
        <w:t xml:space="preserve"> (лайки)</w:t>
      </w:r>
      <w:r w:rsidRPr="003C14A1">
        <w:t>.</w:t>
      </w:r>
    </w:p>
    <w:p w14:paraId="6970F9C8" w14:textId="77777777" w:rsidR="0024114C" w:rsidRPr="003C14A1" w:rsidRDefault="0024114C" w:rsidP="0024114C">
      <w:pPr>
        <w:pStyle w:val="22"/>
      </w:pPr>
    </w:p>
    <w:p w14:paraId="6C71CFB0" w14:textId="79A164FE" w:rsidR="003C14A1" w:rsidRDefault="003C14A1" w:rsidP="009A2905">
      <w:pPr>
        <w:pStyle w:val="13"/>
        <w:rPr>
          <w:rStyle w:val="130"/>
          <w:b/>
        </w:rPr>
      </w:pPr>
      <w:bookmarkStart w:id="40" w:name="_Toc199194146"/>
      <w:r w:rsidRPr="009A2905">
        <w:rPr>
          <w:rStyle w:val="130"/>
          <w:b/>
        </w:rPr>
        <w:t>Gallery MAS</w:t>
      </w:r>
      <w:bookmarkEnd w:id="40"/>
    </w:p>
    <w:p w14:paraId="4F14B148" w14:textId="77777777" w:rsidR="0024114C" w:rsidRPr="0024114C" w:rsidRDefault="0024114C" w:rsidP="0024114C">
      <w:pPr>
        <w:pStyle w:val="22"/>
        <w:rPr>
          <w:lang w:eastAsia="en-US"/>
        </w:rPr>
      </w:pPr>
    </w:p>
    <w:p w14:paraId="65398174" w14:textId="069690BC" w:rsidR="003C14A1" w:rsidRPr="009A2905" w:rsidRDefault="003C14A1" w:rsidP="005167B6">
      <w:pPr>
        <w:pStyle w:val="53"/>
        <w:numPr>
          <w:ilvl w:val="0"/>
          <w:numId w:val="0"/>
        </w:numPr>
        <w:ind w:firstLine="709"/>
      </w:pPr>
      <w:r w:rsidRPr="009A2905">
        <w:t>Сайт культурного пространства с онлайн-выставками и каталогом картин.</w:t>
      </w:r>
    </w:p>
    <w:p w14:paraId="511A1447" w14:textId="77777777" w:rsidR="005167B6" w:rsidRDefault="003C14A1" w:rsidP="005167B6">
      <w:pPr>
        <w:pStyle w:val="53"/>
        <w:numPr>
          <w:ilvl w:val="0"/>
          <w:numId w:val="0"/>
        </w:numPr>
        <w:ind w:left="709"/>
      </w:pPr>
      <w:r w:rsidRPr="009A2905">
        <w:t>Преимущества: </w:t>
      </w:r>
    </w:p>
    <w:p w14:paraId="6D7BE73B" w14:textId="2E83ECE0" w:rsidR="005167B6" w:rsidRDefault="005167B6" w:rsidP="005167B6">
      <w:pPr>
        <w:pStyle w:val="53"/>
      </w:pPr>
      <w:r>
        <w:t>п</w:t>
      </w:r>
      <w:r w:rsidR="003C14A1" w:rsidRPr="009A2905">
        <w:t>ривлекательное оформление онлайн-выставок</w:t>
      </w:r>
      <w:r>
        <w:rPr>
          <w:lang w:val="en-US"/>
        </w:rPr>
        <w:t>;</w:t>
      </w:r>
    </w:p>
    <w:p w14:paraId="6A283C58" w14:textId="52A9F4C5" w:rsidR="003C14A1" w:rsidRPr="009A2905" w:rsidRDefault="003C14A1" w:rsidP="005167B6">
      <w:pPr>
        <w:pStyle w:val="53"/>
      </w:pPr>
      <w:r w:rsidRPr="009A2905">
        <w:t>современный дизайн</w:t>
      </w:r>
      <w:r w:rsidR="005167B6">
        <w:rPr>
          <w:lang w:val="en-US"/>
        </w:rPr>
        <w:t>.</w:t>
      </w:r>
    </w:p>
    <w:p w14:paraId="0632063E" w14:textId="77777777" w:rsidR="005167B6" w:rsidRDefault="003C14A1" w:rsidP="005167B6">
      <w:pPr>
        <w:pStyle w:val="53"/>
        <w:numPr>
          <w:ilvl w:val="0"/>
          <w:numId w:val="0"/>
        </w:numPr>
        <w:ind w:left="709"/>
        <w:rPr>
          <w:lang w:val="en-US"/>
        </w:rPr>
      </w:pPr>
      <w:r w:rsidRPr="009A2905">
        <w:t>Недостатки:</w:t>
      </w:r>
    </w:p>
    <w:p w14:paraId="2B2AB80A" w14:textId="77777777" w:rsidR="005167B6" w:rsidRPr="005167B6" w:rsidRDefault="005167B6" w:rsidP="005167B6">
      <w:pPr>
        <w:pStyle w:val="53"/>
      </w:pPr>
      <w:r>
        <w:t>л</w:t>
      </w:r>
      <w:r w:rsidR="003C14A1" w:rsidRPr="009A2905">
        <w:t>окальная аудитория</w:t>
      </w:r>
      <w:r>
        <w:rPr>
          <w:lang w:val="en-US"/>
        </w:rPr>
        <w:t>;</w:t>
      </w:r>
    </w:p>
    <w:p w14:paraId="249FE9D1" w14:textId="4AD77B53" w:rsidR="003C14A1" w:rsidRPr="009A2905" w:rsidRDefault="003C14A1" w:rsidP="005167B6">
      <w:pPr>
        <w:pStyle w:val="53"/>
      </w:pPr>
      <w:r w:rsidRPr="009A2905">
        <w:t>избыточно большие изображения, акцент на продажу</w:t>
      </w:r>
      <w:r w:rsidR="005167B6" w:rsidRPr="005167B6">
        <w:t>.</w:t>
      </w:r>
    </w:p>
    <w:p w14:paraId="25D9B558" w14:textId="33141AB2" w:rsidR="003C14A1" w:rsidRDefault="003C14A1" w:rsidP="009A2905">
      <w:pPr>
        <w:pStyle w:val="53"/>
      </w:pPr>
      <w:r w:rsidRPr="009A2905">
        <w:t>Что учтено/взято: </w:t>
      </w:r>
      <w:r w:rsidR="008C6C8C">
        <w:t>в</w:t>
      </w:r>
      <w:r w:rsidRPr="009A2905">
        <w:t>дохновение для современного и эстетичного оформления выставок.</w:t>
      </w:r>
    </w:p>
    <w:p w14:paraId="2B270365" w14:textId="77777777" w:rsidR="008C6C8C" w:rsidRPr="009A2905" w:rsidRDefault="008C6C8C" w:rsidP="008C6C8C">
      <w:pPr>
        <w:pStyle w:val="53"/>
        <w:numPr>
          <w:ilvl w:val="0"/>
          <w:numId w:val="0"/>
        </w:numPr>
      </w:pPr>
    </w:p>
    <w:p w14:paraId="2C0EB036" w14:textId="4FAF1B12" w:rsidR="003C14A1" w:rsidRDefault="003C14A1" w:rsidP="009A2905">
      <w:pPr>
        <w:pStyle w:val="13"/>
      </w:pPr>
      <w:bookmarkStart w:id="41" w:name="_Toc199194147"/>
      <w:r w:rsidRPr="003C14A1">
        <w:t>Международная Общественная Ассоциация «Союз Дизайнеров»</w:t>
      </w:r>
      <w:bookmarkEnd w:id="41"/>
    </w:p>
    <w:p w14:paraId="32756676" w14:textId="77777777" w:rsidR="00B76803" w:rsidRPr="00B76803" w:rsidRDefault="00B76803" w:rsidP="00B76803">
      <w:pPr>
        <w:pStyle w:val="22"/>
        <w:rPr>
          <w:lang w:eastAsia="en-US"/>
        </w:rPr>
      </w:pPr>
    </w:p>
    <w:p w14:paraId="4A8AC6C8" w14:textId="000159E6" w:rsidR="003C14A1" w:rsidRPr="003C14A1" w:rsidRDefault="003C14A1" w:rsidP="001174F1">
      <w:pPr>
        <w:pStyle w:val="53"/>
        <w:numPr>
          <w:ilvl w:val="0"/>
          <w:numId w:val="0"/>
        </w:numPr>
        <w:ind w:firstLine="709"/>
      </w:pPr>
      <w:r w:rsidRPr="003C14A1">
        <w:t>Виртуальный выставочный зал для демонстрации работ дизайнеров и художников.</w:t>
      </w:r>
    </w:p>
    <w:p w14:paraId="64B2296B" w14:textId="77777777" w:rsidR="001174F1" w:rsidRDefault="003C14A1" w:rsidP="001174F1">
      <w:pPr>
        <w:pStyle w:val="53"/>
        <w:numPr>
          <w:ilvl w:val="0"/>
          <w:numId w:val="0"/>
        </w:numPr>
        <w:ind w:left="709"/>
      </w:pPr>
      <w:r w:rsidRPr="003C14A1">
        <w:t>Преимущества: </w:t>
      </w:r>
    </w:p>
    <w:p w14:paraId="7787CD83" w14:textId="77777777" w:rsidR="001174F1" w:rsidRPr="001174F1" w:rsidRDefault="001174F1" w:rsidP="001174F1">
      <w:pPr>
        <w:pStyle w:val="53"/>
      </w:pPr>
      <w:r>
        <w:t>с</w:t>
      </w:r>
      <w:r w:rsidR="003C14A1" w:rsidRPr="003C14A1">
        <w:t>овременный, красивый и интуитивно понятный дизайн</w:t>
      </w:r>
      <w:r w:rsidRPr="001174F1">
        <w:t>;</w:t>
      </w:r>
    </w:p>
    <w:p w14:paraId="5D494B0A" w14:textId="63DD2471" w:rsidR="001174F1" w:rsidRPr="001174F1" w:rsidRDefault="003C14A1" w:rsidP="001174F1">
      <w:pPr>
        <w:pStyle w:val="53"/>
      </w:pPr>
      <w:r w:rsidRPr="003C14A1">
        <w:t>информативность выставок</w:t>
      </w:r>
      <w:r w:rsidR="001174F1">
        <w:rPr>
          <w:lang w:val="en-US"/>
        </w:rPr>
        <w:t>;</w:t>
      </w:r>
      <w:r w:rsidRPr="003C14A1">
        <w:t xml:space="preserve"> </w:t>
      </w:r>
    </w:p>
    <w:p w14:paraId="48F8C537" w14:textId="2FE41D6A" w:rsidR="003C14A1" w:rsidRPr="003C14A1" w:rsidRDefault="003C14A1" w:rsidP="001174F1">
      <w:pPr>
        <w:pStyle w:val="53"/>
      </w:pPr>
      <w:r w:rsidRPr="003C14A1">
        <w:t>доступ ко всем экспонатам.</w:t>
      </w:r>
    </w:p>
    <w:p w14:paraId="2CF4C487" w14:textId="77777777" w:rsidR="001174F1" w:rsidRDefault="001174F1">
      <w:pPr>
        <w:spacing w:after="16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br w:type="page"/>
      </w:r>
    </w:p>
    <w:p w14:paraId="6B6CAB66" w14:textId="3165E451" w:rsidR="001174F1" w:rsidRDefault="003C14A1" w:rsidP="001174F1">
      <w:pPr>
        <w:pStyle w:val="53"/>
        <w:numPr>
          <w:ilvl w:val="0"/>
          <w:numId w:val="0"/>
        </w:numPr>
        <w:ind w:left="709"/>
        <w:rPr>
          <w:lang w:val="en-US"/>
        </w:rPr>
      </w:pPr>
      <w:r w:rsidRPr="003C14A1">
        <w:lastRenderedPageBreak/>
        <w:t>Недостатки:</w:t>
      </w:r>
    </w:p>
    <w:p w14:paraId="1B85BDDB" w14:textId="468B1E66" w:rsidR="001174F1" w:rsidRDefault="001174F1" w:rsidP="001174F1">
      <w:pPr>
        <w:pStyle w:val="53"/>
      </w:pPr>
      <w:r>
        <w:t>ф</w:t>
      </w:r>
      <w:r w:rsidR="003C14A1" w:rsidRPr="003C14A1">
        <w:t>окус на дизайнерах</w:t>
      </w:r>
      <w:r>
        <w:rPr>
          <w:lang w:val="en-US"/>
        </w:rPr>
        <w:t>;</w:t>
      </w:r>
    </w:p>
    <w:p w14:paraId="2651FD80" w14:textId="1AA63872" w:rsidR="001174F1" w:rsidRDefault="001174F1" w:rsidP="001174F1">
      <w:pPr>
        <w:pStyle w:val="53"/>
      </w:pPr>
      <w:r>
        <w:t>о</w:t>
      </w:r>
      <w:r w:rsidR="003C14A1" w:rsidRPr="003C14A1">
        <w:t>граниченный интерактив</w:t>
      </w:r>
      <w:r>
        <w:rPr>
          <w:lang w:val="en-US"/>
        </w:rPr>
        <w:t>;</w:t>
      </w:r>
    </w:p>
    <w:p w14:paraId="4EC1FD5F" w14:textId="77777777" w:rsidR="00BE561A" w:rsidRDefault="003C14A1" w:rsidP="00BE561A">
      <w:pPr>
        <w:pStyle w:val="53"/>
      </w:pPr>
      <w:r w:rsidRPr="003C14A1">
        <w:t>отсутствие связи с музеями</w:t>
      </w:r>
      <w:r w:rsidR="001174F1">
        <w:rPr>
          <w:lang w:val="en-US"/>
        </w:rPr>
        <w:t>.</w:t>
      </w:r>
    </w:p>
    <w:p w14:paraId="045682B4" w14:textId="5486B45C" w:rsidR="003C14A1" w:rsidRPr="003C14A1" w:rsidRDefault="003C14A1" w:rsidP="00BE561A">
      <w:pPr>
        <w:pStyle w:val="22"/>
      </w:pPr>
      <w:r w:rsidRPr="003C14A1">
        <w:t>Что учтено/взято: </w:t>
      </w:r>
      <w:r w:rsidR="00BE561A">
        <w:t>и</w:t>
      </w:r>
      <w:r w:rsidRPr="003C14A1">
        <w:t>деи по отображению списка экспонатов в выставке, элементы интерфейса и анимаций.</w:t>
      </w:r>
    </w:p>
    <w:p w14:paraId="235A82EC" w14:textId="799BBD53" w:rsidR="009A2905" w:rsidRDefault="009A2905">
      <w:pPr>
        <w:spacing w:after="160"/>
        <w:rPr>
          <w:rFonts w:ascii="Times New Roman" w:hAnsi="Times New Roman" w:cs="Times New Roman"/>
          <w:b/>
          <w:sz w:val="28"/>
        </w:rPr>
      </w:pPr>
    </w:p>
    <w:p w14:paraId="05E0F2DC" w14:textId="5FB44F7E" w:rsidR="003C14A1" w:rsidRDefault="003C14A1" w:rsidP="009A2905">
      <w:pPr>
        <w:pStyle w:val="13"/>
      </w:pPr>
      <w:bookmarkStart w:id="42" w:name="_Toc199194148"/>
      <w:r w:rsidRPr="003C14A1">
        <w:t>Русский музей: виртуальный филиал</w:t>
      </w:r>
      <w:bookmarkEnd w:id="42"/>
    </w:p>
    <w:p w14:paraId="2F47B228" w14:textId="77777777" w:rsidR="00BE561A" w:rsidRPr="00BE561A" w:rsidRDefault="00BE561A" w:rsidP="00BE561A">
      <w:pPr>
        <w:pStyle w:val="22"/>
        <w:rPr>
          <w:lang w:eastAsia="en-US"/>
        </w:rPr>
      </w:pPr>
    </w:p>
    <w:p w14:paraId="21D18FA1" w14:textId="09927E6D" w:rsidR="003C14A1" w:rsidRPr="003C14A1" w:rsidRDefault="003C14A1" w:rsidP="00BE561A">
      <w:pPr>
        <w:pStyle w:val="53"/>
        <w:numPr>
          <w:ilvl w:val="0"/>
          <w:numId w:val="0"/>
        </w:numPr>
        <w:ind w:firstLine="709"/>
      </w:pPr>
      <w:r w:rsidRPr="003C14A1">
        <w:t>Проект Русского музея с доступом к коллекциям, виртуальным турам и другим онлайн-ресурсам.</w:t>
      </w:r>
    </w:p>
    <w:p w14:paraId="72950B35" w14:textId="77777777" w:rsidR="00BE561A" w:rsidRDefault="003C14A1" w:rsidP="00BE561A">
      <w:pPr>
        <w:pStyle w:val="53"/>
        <w:numPr>
          <w:ilvl w:val="0"/>
          <w:numId w:val="0"/>
        </w:numPr>
        <w:ind w:left="709"/>
      </w:pPr>
      <w:r w:rsidRPr="003C14A1">
        <w:t>Преимущества: </w:t>
      </w:r>
    </w:p>
    <w:p w14:paraId="6DAE25BD" w14:textId="77777777" w:rsidR="00BE561A" w:rsidRPr="00BE561A" w:rsidRDefault="00BE561A" w:rsidP="00BE561A">
      <w:pPr>
        <w:pStyle w:val="53"/>
      </w:pPr>
      <w:r>
        <w:t>о</w:t>
      </w:r>
      <w:r w:rsidR="003C14A1" w:rsidRPr="003C14A1">
        <w:t>бширный контент</w:t>
      </w:r>
      <w:r w:rsidRPr="00BE561A">
        <w:t>;</w:t>
      </w:r>
    </w:p>
    <w:p w14:paraId="5551BE5A" w14:textId="77777777" w:rsidR="00BE561A" w:rsidRPr="00BE561A" w:rsidRDefault="003C14A1" w:rsidP="00BE561A">
      <w:pPr>
        <w:pStyle w:val="53"/>
      </w:pPr>
      <w:r w:rsidRPr="003C14A1">
        <w:t>большое количество тегов для фильтрации</w:t>
      </w:r>
      <w:r w:rsidR="00BE561A" w:rsidRPr="00BE561A">
        <w:t>;</w:t>
      </w:r>
    </w:p>
    <w:p w14:paraId="6D671F39" w14:textId="4D2B3776" w:rsidR="00BE561A" w:rsidRPr="00BE561A" w:rsidRDefault="003C14A1" w:rsidP="00BE561A">
      <w:pPr>
        <w:pStyle w:val="53"/>
      </w:pPr>
      <w:r w:rsidRPr="003C14A1">
        <w:t>удобный просмотр экспонатов</w:t>
      </w:r>
      <w:r w:rsidR="00BE561A">
        <w:rPr>
          <w:lang w:val="en-US"/>
        </w:rPr>
        <w:t>;</w:t>
      </w:r>
    </w:p>
    <w:p w14:paraId="3FE90338" w14:textId="5F2EE9E7" w:rsidR="00BE561A" w:rsidRPr="00BE561A" w:rsidRDefault="003C14A1" w:rsidP="00BE561A">
      <w:pPr>
        <w:pStyle w:val="53"/>
      </w:pPr>
      <w:r w:rsidRPr="003C14A1">
        <w:t>информативность</w:t>
      </w:r>
      <w:r w:rsidR="00BE561A">
        <w:rPr>
          <w:lang w:val="en-US"/>
        </w:rPr>
        <w:t>;</w:t>
      </w:r>
    </w:p>
    <w:p w14:paraId="7F7FE5AE" w14:textId="02036B85" w:rsidR="003C14A1" w:rsidRPr="003C14A1" w:rsidRDefault="003C14A1" w:rsidP="00BE561A">
      <w:pPr>
        <w:pStyle w:val="53"/>
      </w:pPr>
      <w:r w:rsidRPr="003C14A1">
        <w:t xml:space="preserve">наличие </w:t>
      </w:r>
      <w:r w:rsidR="00BE561A" w:rsidRPr="005F3AFE">
        <w:t>«</w:t>
      </w:r>
      <w:r w:rsidRPr="003C14A1">
        <w:t>альбома выставки</w:t>
      </w:r>
      <w:r w:rsidR="00BE561A" w:rsidRPr="005F3AFE">
        <w:t>»</w:t>
      </w:r>
      <w:r w:rsidRPr="003C14A1">
        <w:t>.</w:t>
      </w:r>
    </w:p>
    <w:p w14:paraId="3F7F8791" w14:textId="77777777" w:rsidR="00BE561A" w:rsidRDefault="003C14A1" w:rsidP="00BE561A">
      <w:pPr>
        <w:pStyle w:val="53"/>
        <w:numPr>
          <w:ilvl w:val="0"/>
          <w:numId w:val="0"/>
        </w:numPr>
        <w:ind w:left="709"/>
        <w:rPr>
          <w:lang w:val="en-US"/>
        </w:rPr>
      </w:pPr>
      <w:r w:rsidRPr="003C14A1">
        <w:t>Недостатки: </w:t>
      </w:r>
    </w:p>
    <w:p w14:paraId="48D4356E" w14:textId="77777777" w:rsidR="00BE561A" w:rsidRPr="00BE561A" w:rsidRDefault="00BE561A" w:rsidP="00BE561A">
      <w:pPr>
        <w:pStyle w:val="53"/>
      </w:pPr>
      <w:r>
        <w:t>у</w:t>
      </w:r>
      <w:r w:rsidR="003C14A1" w:rsidRPr="003C14A1">
        <w:t>старевший и неудобный интерфейс</w:t>
      </w:r>
      <w:r>
        <w:rPr>
          <w:lang w:val="en-US"/>
        </w:rPr>
        <w:t>;</w:t>
      </w:r>
    </w:p>
    <w:p w14:paraId="689B4E60" w14:textId="2756D272" w:rsidR="003C14A1" w:rsidRPr="003C14A1" w:rsidRDefault="003C14A1" w:rsidP="00BE561A">
      <w:pPr>
        <w:pStyle w:val="53"/>
      </w:pPr>
      <w:r w:rsidRPr="003C14A1">
        <w:t>сложная навигация.</w:t>
      </w:r>
    </w:p>
    <w:p w14:paraId="291AB6FB" w14:textId="64E4BE6E" w:rsidR="003C14A1" w:rsidRDefault="003C14A1" w:rsidP="00BE561A">
      <w:pPr>
        <w:pStyle w:val="22"/>
      </w:pPr>
      <w:r w:rsidRPr="003C14A1">
        <w:t>Что учтено/взято: </w:t>
      </w:r>
      <w:r w:rsidR="00BE561A">
        <w:t>и</w:t>
      </w:r>
      <w:r w:rsidRPr="003C14A1">
        <w:t>дея</w:t>
      </w:r>
      <w:r w:rsidR="00BE561A">
        <w:t xml:space="preserve"> </w:t>
      </w:r>
      <w:r w:rsidR="00BE561A" w:rsidRPr="005F3AFE">
        <w:t>«</w:t>
      </w:r>
      <w:r w:rsidRPr="003C14A1">
        <w:t>альбома выставки</w:t>
      </w:r>
      <w:r w:rsidR="00BE561A" w:rsidRPr="005F3AFE">
        <w:t>»</w:t>
      </w:r>
      <w:r w:rsidRPr="003C14A1">
        <w:t xml:space="preserve"> (списка экспонатов), удобный и интерактивный просмотр экспонатов</w:t>
      </w:r>
      <w:r w:rsidR="009A2905">
        <w:t xml:space="preserve"> в выставке.</w:t>
      </w:r>
    </w:p>
    <w:p w14:paraId="2E4FD699" w14:textId="77777777" w:rsidR="00BE561A" w:rsidRDefault="00BE561A" w:rsidP="00BE561A">
      <w:pPr>
        <w:pStyle w:val="22"/>
      </w:pPr>
    </w:p>
    <w:p w14:paraId="1CBD88DC" w14:textId="29D91865" w:rsidR="009A2905" w:rsidRDefault="009A2905" w:rsidP="009A2905">
      <w:pPr>
        <w:pStyle w:val="13"/>
      </w:pPr>
      <w:bookmarkStart w:id="43" w:name="_Toc199194149"/>
      <w:r>
        <w:t>Вывод</w:t>
      </w:r>
      <w:bookmarkEnd w:id="43"/>
    </w:p>
    <w:p w14:paraId="3E089545" w14:textId="77777777" w:rsidR="00BE561A" w:rsidRPr="00BE561A" w:rsidRDefault="00BE561A" w:rsidP="00BE561A">
      <w:pPr>
        <w:pStyle w:val="22"/>
        <w:rPr>
          <w:lang w:eastAsia="en-US"/>
        </w:rPr>
      </w:pPr>
    </w:p>
    <w:p w14:paraId="00EA8990" w14:textId="3E5A2D66" w:rsidR="003C14A1" w:rsidRDefault="003C14A1" w:rsidP="009A2905">
      <w:pPr>
        <w:pStyle w:val="52"/>
        <w:numPr>
          <w:ilvl w:val="0"/>
          <w:numId w:val="0"/>
        </w:numPr>
        <w:ind w:firstLine="709"/>
      </w:pPr>
      <w:r w:rsidRPr="003C14A1">
        <w:t xml:space="preserve">Анализ </w:t>
      </w:r>
      <w:r w:rsidR="009A2905">
        <w:t>конкурентов</w:t>
      </w:r>
      <w:r w:rsidRPr="003C14A1">
        <w:t xml:space="preserve"> показал, что существует ниша для создания отечественной платформы, сочетающей удобный конструктор выставок для музейных организаций, публичный доступ для широкой аудитории и исследователей, а также современные подходы к дизайну и пользовательскому </w:t>
      </w:r>
      <w:r w:rsidRPr="003C14A1">
        <w:lastRenderedPageBreak/>
        <w:t>опыту. Проект стремится объединить лучшие практики, избегая при этом недостатков, присущих некоторым из рассмотренных решений, и фокусируясь на потребностях российских культурных институций.</w:t>
      </w:r>
    </w:p>
    <w:p w14:paraId="3BADBB0C" w14:textId="52076312" w:rsidR="009A2905" w:rsidRDefault="009A2905" w:rsidP="009A2905">
      <w:pPr>
        <w:pStyle w:val="12"/>
      </w:pPr>
      <w:bookmarkStart w:id="44" w:name="_Toc199194150"/>
      <w:r>
        <w:lastRenderedPageBreak/>
        <w:t>Проектирование системы</w:t>
      </w:r>
      <w:bookmarkEnd w:id="44"/>
    </w:p>
    <w:p w14:paraId="18381171" w14:textId="77777777" w:rsidR="00BE561A" w:rsidRPr="00BE561A" w:rsidRDefault="00BE561A" w:rsidP="00BE561A">
      <w:pPr>
        <w:pStyle w:val="22"/>
        <w:rPr>
          <w:lang w:eastAsia="en-US"/>
        </w:rPr>
      </w:pPr>
    </w:p>
    <w:p w14:paraId="1BE2ADD7" w14:textId="0572B868" w:rsidR="00F62A85" w:rsidRPr="00536F38" w:rsidRDefault="00F62A85" w:rsidP="00F62A85">
      <w:pPr>
        <w:pStyle w:val="22"/>
        <w:rPr>
          <w:lang w:eastAsia="en-US"/>
        </w:rPr>
      </w:pPr>
      <w:r w:rsidRPr="00F62A85">
        <w:rPr>
          <w:lang w:eastAsia="en-US"/>
        </w:rPr>
        <w:t>Проектирование системы является ключевым этапом разработки, на котором закладываются основы архитектуры, определяются основные компоненты и принципы их взаимодействия, а также разрабатывается структура хранения данных. Для проекта «Онлайн-платформа для создания и публикации виртуальных выставок»</w:t>
      </w:r>
      <w:r>
        <w:rPr>
          <w:lang w:eastAsia="en-US"/>
        </w:rPr>
        <w:t xml:space="preserve"> или же </w:t>
      </w:r>
      <w:r w:rsidRPr="00F62A85">
        <w:rPr>
          <w:lang w:eastAsia="en-US"/>
        </w:rPr>
        <w:t>«</w:t>
      </w:r>
      <w:r>
        <w:rPr>
          <w:lang w:val="en-US" w:eastAsia="en-US"/>
        </w:rPr>
        <w:t>JK</w:t>
      </w:r>
      <w:r w:rsidRPr="00F62A85">
        <w:rPr>
          <w:lang w:eastAsia="en-US"/>
        </w:rPr>
        <w:t>.</w:t>
      </w:r>
      <w:r>
        <w:rPr>
          <w:lang w:val="en-US" w:eastAsia="en-US"/>
        </w:rPr>
        <w:t>Exhibitions</w:t>
      </w:r>
      <w:r w:rsidRPr="00F62A85">
        <w:rPr>
          <w:lang w:eastAsia="en-US"/>
        </w:rPr>
        <w:t>» были приняты решения, направленные на обеспечение гибкости, масштабируемости и удобства дальнейшей разработки и поддержки</w:t>
      </w:r>
      <w:r w:rsidR="00D73255">
        <w:rPr>
          <w:lang w:eastAsia="en-US"/>
        </w:rPr>
        <w:t xml:space="preserve"> </w:t>
      </w:r>
      <w:r w:rsidR="00D73255" w:rsidRPr="00D73255">
        <w:rPr>
          <w:lang w:eastAsia="en-US"/>
        </w:rPr>
        <w:t>[</w:t>
      </w:r>
      <w:r w:rsidR="00D73255">
        <w:rPr>
          <w:lang w:eastAsia="en-US"/>
        </w:rPr>
        <w:fldChar w:fldCharType="begin"/>
      </w:r>
      <w:r w:rsidR="00D73255">
        <w:rPr>
          <w:lang w:eastAsia="en-US"/>
        </w:rPr>
        <w:instrText xml:space="preserve"> REF _Ref199090610 \r \h </w:instrText>
      </w:r>
      <w:r w:rsidR="00D73255">
        <w:rPr>
          <w:lang w:eastAsia="en-US"/>
        </w:rPr>
      </w:r>
      <w:r w:rsidR="00D73255">
        <w:rPr>
          <w:lang w:eastAsia="en-US"/>
        </w:rPr>
        <w:fldChar w:fldCharType="separate"/>
      </w:r>
      <w:r w:rsidR="00D73255">
        <w:rPr>
          <w:lang w:eastAsia="en-US"/>
        </w:rPr>
        <w:t>1</w:t>
      </w:r>
      <w:r w:rsidR="00D73255">
        <w:rPr>
          <w:lang w:eastAsia="en-US"/>
        </w:rPr>
        <w:fldChar w:fldCharType="end"/>
      </w:r>
      <w:r w:rsidR="00D73255" w:rsidRPr="00D73255">
        <w:rPr>
          <w:lang w:eastAsia="en-US"/>
        </w:rPr>
        <w:t>]</w:t>
      </w:r>
      <w:r w:rsidRPr="00F62A85">
        <w:rPr>
          <w:lang w:eastAsia="en-US"/>
        </w:rPr>
        <w:t>.</w:t>
      </w:r>
    </w:p>
    <w:p w14:paraId="63142D35" w14:textId="63309046" w:rsidR="00F62A85" w:rsidRDefault="00F62A85" w:rsidP="00F62A85">
      <w:pPr>
        <w:pStyle w:val="22"/>
        <w:rPr>
          <w:lang w:eastAsia="en-US"/>
        </w:rPr>
      </w:pPr>
      <w:r>
        <w:rPr>
          <w:lang w:eastAsia="en-US"/>
        </w:rPr>
        <w:t xml:space="preserve">Для проекта было выбрано рабочее название </w:t>
      </w:r>
      <w:r w:rsidRPr="00F62A85">
        <w:rPr>
          <w:lang w:eastAsia="en-US"/>
        </w:rPr>
        <w:t>«</w:t>
      </w:r>
      <w:r>
        <w:rPr>
          <w:lang w:val="en-US" w:eastAsia="en-US"/>
        </w:rPr>
        <w:t>JK</w:t>
      </w:r>
      <w:r w:rsidRPr="00F62A85">
        <w:rPr>
          <w:lang w:eastAsia="en-US"/>
        </w:rPr>
        <w:t>.</w:t>
      </w:r>
      <w:r>
        <w:rPr>
          <w:lang w:val="en-US" w:eastAsia="en-US"/>
        </w:rPr>
        <w:t>Exhibitions</w:t>
      </w:r>
      <w:r w:rsidRPr="00F62A85">
        <w:rPr>
          <w:lang w:eastAsia="en-US"/>
        </w:rPr>
        <w:t>»</w:t>
      </w:r>
      <w:r>
        <w:rPr>
          <w:lang w:eastAsia="en-US"/>
        </w:rPr>
        <w:t xml:space="preserve">, далее оно будет использоваться вместо </w:t>
      </w:r>
      <w:r w:rsidRPr="00F62A85">
        <w:rPr>
          <w:lang w:eastAsia="en-US"/>
        </w:rPr>
        <w:t>«Онлайн-платформа для создания и публикации виртуальных выставок»</w:t>
      </w:r>
    </w:p>
    <w:p w14:paraId="729FFE6B" w14:textId="77777777" w:rsidR="00BE561A" w:rsidRPr="00F62A85" w:rsidRDefault="00BE561A" w:rsidP="00F62A85">
      <w:pPr>
        <w:pStyle w:val="22"/>
        <w:rPr>
          <w:lang w:eastAsia="en-US"/>
        </w:rPr>
      </w:pPr>
    </w:p>
    <w:p w14:paraId="67981E26" w14:textId="64825258" w:rsidR="009A2905" w:rsidRDefault="009A2905" w:rsidP="009A2905">
      <w:pPr>
        <w:pStyle w:val="13"/>
      </w:pPr>
      <w:bookmarkStart w:id="45" w:name="_Toc199194151"/>
      <w:r>
        <w:t>Общая схема взаимодействия модулей (принцип работы)</w:t>
      </w:r>
      <w:bookmarkEnd w:id="45"/>
    </w:p>
    <w:p w14:paraId="09F59A1C" w14:textId="77777777" w:rsidR="00BE561A" w:rsidRDefault="00BE561A" w:rsidP="00BE561A">
      <w:pPr>
        <w:pStyle w:val="22"/>
        <w:rPr>
          <w:lang w:eastAsia="en-US"/>
        </w:rPr>
      </w:pPr>
    </w:p>
    <w:p w14:paraId="7E419C4A" w14:textId="070F129F" w:rsidR="00BE561A" w:rsidRPr="00BE561A" w:rsidRDefault="00BE561A" w:rsidP="00BE561A">
      <w:pPr>
        <w:pStyle w:val="22"/>
        <w:rPr>
          <w:lang w:eastAsia="en-US"/>
        </w:rPr>
      </w:pPr>
      <w:r>
        <w:rPr>
          <w:lang w:eastAsia="en-US"/>
        </w:rPr>
        <w:t>Схема взаимодействия модулей платформы представлена на рисунке 1.</w:t>
      </w:r>
    </w:p>
    <w:p w14:paraId="6397E356" w14:textId="77777777" w:rsidR="00BE561A" w:rsidRPr="00BE561A" w:rsidRDefault="00BE561A" w:rsidP="00BE561A">
      <w:pPr>
        <w:pStyle w:val="22"/>
        <w:rPr>
          <w:lang w:eastAsia="en-US"/>
        </w:rPr>
      </w:pPr>
    </w:p>
    <w:p w14:paraId="1B5A9BD0" w14:textId="644B0817" w:rsidR="004622F4" w:rsidRDefault="000C5EDE" w:rsidP="000C5EDE">
      <w:pPr>
        <w:pStyle w:val="43"/>
      </w:pPr>
      <w:r w:rsidRPr="000C5EDE">
        <w:rPr>
          <w:noProof/>
        </w:rPr>
        <w:drawing>
          <wp:inline distT="0" distB="0" distL="0" distR="0" wp14:anchorId="2D825098" wp14:editId="62F7694D">
            <wp:extent cx="4316730" cy="3213781"/>
            <wp:effectExtent l="0" t="0" r="7620" b="5715"/>
            <wp:docPr id="26770203" name="Рисунок 1" descr="Изображение выглядит как текст, снимок экрана, Прямоугольник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0203" name="Рисунок 1" descr="Изображение выглядит как текст, снимок экрана, Прямоугольник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2064" cy="321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D410" w14:textId="277A116A" w:rsidR="000C5EDE" w:rsidRDefault="000C5EDE" w:rsidP="000C5EDE">
      <w:pPr>
        <w:pStyle w:val="41"/>
      </w:pPr>
      <w:r>
        <w:t>Структура сервиса и основные модули</w:t>
      </w:r>
    </w:p>
    <w:p w14:paraId="013EF664" w14:textId="77777777" w:rsidR="000C5EDE" w:rsidRDefault="000C5EDE" w:rsidP="000C5EDE">
      <w:pPr>
        <w:pStyle w:val="22"/>
      </w:pPr>
    </w:p>
    <w:p w14:paraId="12581175" w14:textId="37B93C2C" w:rsidR="000C5EDE" w:rsidRDefault="00BE561A" w:rsidP="000C5EDE">
      <w:pPr>
        <w:pStyle w:val="22"/>
      </w:pPr>
      <w:r>
        <w:lastRenderedPageBreak/>
        <w:t>Схема и пользовательских ролей представлена на рисунке 2.</w:t>
      </w:r>
    </w:p>
    <w:p w14:paraId="44119ED0" w14:textId="77777777" w:rsidR="00BE561A" w:rsidRPr="000C5EDE" w:rsidRDefault="00BE561A" w:rsidP="000C5EDE">
      <w:pPr>
        <w:pStyle w:val="22"/>
      </w:pPr>
    </w:p>
    <w:p w14:paraId="0E65828E" w14:textId="446C30C0" w:rsidR="000C5EDE" w:rsidRDefault="000C5EDE" w:rsidP="000C5EDE">
      <w:pPr>
        <w:pStyle w:val="43"/>
        <w:rPr>
          <w:rStyle w:val="ng-star-inserted1"/>
          <w:b/>
          <w:bCs/>
          <w:color w:val="1A1C1E"/>
          <w:szCs w:val="28"/>
        </w:rPr>
      </w:pPr>
      <w:r w:rsidRPr="000C5EDE">
        <w:rPr>
          <w:rStyle w:val="ng-star-inserted1"/>
          <w:b/>
          <w:bCs/>
          <w:noProof/>
          <w:color w:val="1A1C1E"/>
          <w:szCs w:val="28"/>
        </w:rPr>
        <w:drawing>
          <wp:inline distT="0" distB="0" distL="0" distR="0" wp14:anchorId="05970F71" wp14:editId="65CFD337">
            <wp:extent cx="5939790" cy="3124835"/>
            <wp:effectExtent l="0" t="0" r="3810" b="0"/>
            <wp:docPr id="1004600904" name="Рисунок 1" descr="Изображение выглядит как текст, снимок экрана, Прямоугольн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00904" name="Рисунок 1" descr="Изображение выглядит как текст, снимок экрана, Прямоугольник, диаграмма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1EE8" w14:textId="6EF26BB4" w:rsidR="000C5EDE" w:rsidRDefault="000C5EDE" w:rsidP="000C5EDE">
      <w:pPr>
        <w:pStyle w:val="41"/>
      </w:pPr>
      <w:r>
        <w:t>Пользовательские роли</w:t>
      </w:r>
    </w:p>
    <w:p w14:paraId="493ABA4C" w14:textId="77777777" w:rsidR="00BE561A" w:rsidRPr="00BE561A" w:rsidRDefault="00BE561A" w:rsidP="00BE561A">
      <w:pPr>
        <w:pStyle w:val="22"/>
      </w:pPr>
    </w:p>
    <w:p w14:paraId="4D650579" w14:textId="21451B8E" w:rsidR="000C5EDE" w:rsidRDefault="000C5EDE" w:rsidP="000C5EDE">
      <w:pPr>
        <w:pStyle w:val="22"/>
      </w:pPr>
      <w:r>
        <w:t>Далее расскажем подробнее про каждый модуль платформы</w:t>
      </w:r>
    </w:p>
    <w:p w14:paraId="170418C1" w14:textId="77777777" w:rsidR="00BE561A" w:rsidRPr="000C5EDE" w:rsidRDefault="00BE561A" w:rsidP="000C5EDE">
      <w:pPr>
        <w:pStyle w:val="22"/>
      </w:pPr>
    </w:p>
    <w:p w14:paraId="304AAC2F" w14:textId="57A274BE" w:rsidR="00F62A85" w:rsidRDefault="00F62A85" w:rsidP="000C5EDE">
      <w:pPr>
        <w:pStyle w:val="13"/>
        <w:rPr>
          <w:rStyle w:val="ng-star-inserted1"/>
        </w:rPr>
      </w:pPr>
      <w:bookmarkStart w:id="46" w:name="_Toc199194152"/>
      <w:r w:rsidRPr="000C5EDE">
        <w:rPr>
          <w:rStyle w:val="ng-star-inserted1"/>
        </w:rPr>
        <w:t>Модуль Пользователей и Аутентификации</w:t>
      </w:r>
      <w:bookmarkEnd w:id="46"/>
    </w:p>
    <w:p w14:paraId="7C1FD398" w14:textId="77777777" w:rsidR="00BE561A" w:rsidRPr="00BE561A" w:rsidRDefault="00BE561A" w:rsidP="00BE561A">
      <w:pPr>
        <w:pStyle w:val="22"/>
        <w:rPr>
          <w:lang w:eastAsia="en-US"/>
        </w:rPr>
      </w:pPr>
    </w:p>
    <w:p w14:paraId="422D96C2" w14:textId="3A998EF3" w:rsidR="00EE7897" w:rsidRDefault="00F62A85" w:rsidP="00EE7897">
      <w:pPr>
        <w:pStyle w:val="14"/>
        <w:rPr>
          <w:rStyle w:val="ng-star-inserted1"/>
        </w:rPr>
      </w:pPr>
      <w:bookmarkStart w:id="47" w:name="_Toc199194153"/>
      <w:proofErr w:type="spellStart"/>
      <w:r w:rsidRPr="00EE7897">
        <w:rPr>
          <w:rStyle w:val="ng-star-inserted1"/>
        </w:rPr>
        <w:t>Backend</w:t>
      </w:r>
      <w:bookmarkEnd w:id="47"/>
      <w:proofErr w:type="spellEnd"/>
    </w:p>
    <w:p w14:paraId="7DBD2FC7" w14:textId="77777777" w:rsidR="00EE7897" w:rsidRPr="00EE7897" w:rsidRDefault="00EE7897" w:rsidP="00EE7897">
      <w:pPr>
        <w:pStyle w:val="22"/>
        <w:rPr>
          <w:lang w:eastAsia="en-US"/>
        </w:rPr>
      </w:pPr>
    </w:p>
    <w:p w14:paraId="3BBC621D" w14:textId="082FA191" w:rsidR="00F62A85" w:rsidRDefault="00EE7897" w:rsidP="00EE7897">
      <w:pPr>
        <w:pStyle w:val="22"/>
        <w:rPr>
          <w:rStyle w:val="ng-star-inserted1"/>
          <w:color w:val="1A1C1E"/>
          <w:szCs w:val="28"/>
        </w:rPr>
      </w:pPr>
      <w:r>
        <w:rPr>
          <w:rStyle w:val="ng-star-inserted1"/>
          <w:color w:val="1A1C1E"/>
          <w:szCs w:val="28"/>
        </w:rPr>
        <w:t>О</w:t>
      </w:r>
      <w:r w:rsidR="000C5EDE" w:rsidRPr="00F62A85">
        <w:rPr>
          <w:rStyle w:val="ng-star-inserted1"/>
          <w:color w:val="1A1C1E"/>
          <w:szCs w:val="28"/>
        </w:rPr>
        <w:t>твечает</w:t>
      </w:r>
      <w:r w:rsidR="00F62A85" w:rsidRPr="00F62A85">
        <w:rPr>
          <w:rStyle w:val="ng-star-inserted1"/>
          <w:color w:val="1A1C1E"/>
          <w:szCs w:val="28"/>
        </w:rPr>
        <w:t xml:space="preserve"> за регистрацию новых пользователей (обычных и музейных организаций), аутентификацию (проверку логина/пароля), управление сессиями (через JWT-токены), авторизацию (проверку прав доступа на основе ролей), управление профилями пользователей (изменение данных, смена пароля, верификация </w:t>
      </w:r>
      <w:proofErr w:type="spellStart"/>
      <w:r w:rsidR="00F62A85" w:rsidRPr="00F62A85">
        <w:rPr>
          <w:rStyle w:val="ng-star-inserted1"/>
          <w:color w:val="1A1C1E"/>
          <w:szCs w:val="28"/>
        </w:rPr>
        <w:t>email</w:t>
      </w:r>
      <w:proofErr w:type="spellEnd"/>
      <w:r w:rsidR="00F62A85" w:rsidRPr="00F62A85">
        <w:rPr>
          <w:rStyle w:val="ng-star-inserted1"/>
          <w:color w:val="1A1C1E"/>
          <w:szCs w:val="28"/>
        </w:rPr>
        <w:t>).</w:t>
      </w:r>
      <w:r>
        <w:rPr>
          <w:rStyle w:val="ng-star-inserted1"/>
          <w:color w:val="1A1C1E"/>
          <w:szCs w:val="28"/>
        </w:rPr>
        <w:t xml:space="preserve"> </w:t>
      </w:r>
      <w:r w:rsidR="00F62A85" w:rsidRPr="00F62A85">
        <w:rPr>
          <w:rStyle w:val="ng-star-inserted1"/>
          <w:color w:val="1A1C1E"/>
          <w:szCs w:val="28"/>
        </w:rPr>
        <w:t>Взаимодействует с таблицами </w:t>
      </w:r>
      <w:proofErr w:type="spellStart"/>
      <w:r w:rsidR="00F62A85" w:rsidRPr="00F62A85">
        <w:rPr>
          <w:rStyle w:val="inline-code"/>
          <w:color w:val="1A1C1E"/>
          <w:szCs w:val="28"/>
          <w:bdr w:val="single" w:sz="4" w:space="0" w:color="F3F3F6" w:frame="1"/>
        </w:rPr>
        <w:t>users</w:t>
      </w:r>
      <w:proofErr w:type="spellEnd"/>
      <w:r w:rsidR="00F62A85" w:rsidRPr="00F62A85">
        <w:rPr>
          <w:rStyle w:val="ng-star-inserted1"/>
          <w:color w:val="1A1C1E"/>
          <w:szCs w:val="28"/>
        </w:rPr>
        <w:t>, </w:t>
      </w:r>
      <w:proofErr w:type="spellStart"/>
      <w:r w:rsidR="00F62A85" w:rsidRPr="00F62A85">
        <w:rPr>
          <w:rStyle w:val="inline-code"/>
          <w:color w:val="1A1C1E"/>
          <w:szCs w:val="28"/>
          <w:bdr w:val="single" w:sz="4" w:space="0" w:color="F3F3F6" w:frame="1"/>
        </w:rPr>
        <w:t>organizations</w:t>
      </w:r>
      <w:proofErr w:type="spellEnd"/>
      <w:r w:rsidR="00F62A85" w:rsidRPr="00F62A85">
        <w:rPr>
          <w:rStyle w:val="ng-star-inserted1"/>
          <w:color w:val="1A1C1E"/>
          <w:szCs w:val="28"/>
        </w:rPr>
        <w:t> (для статуса верификации), </w:t>
      </w:r>
      <w:proofErr w:type="spellStart"/>
      <w:r w:rsidR="00F62A85" w:rsidRPr="00F62A85">
        <w:rPr>
          <w:rStyle w:val="inline-code"/>
          <w:color w:val="1A1C1E"/>
          <w:szCs w:val="28"/>
          <w:bdr w:val="single" w:sz="4" w:space="0" w:color="F3F3F6" w:frame="1"/>
        </w:rPr>
        <w:t>admin_actions</w:t>
      </w:r>
      <w:proofErr w:type="spellEnd"/>
      <w:r w:rsidR="00F62A85" w:rsidRPr="00F62A85">
        <w:rPr>
          <w:rStyle w:val="ng-star-inserted1"/>
          <w:color w:val="1A1C1E"/>
          <w:szCs w:val="28"/>
        </w:rPr>
        <w:t> (для логирования действий модераторов/админов).</w:t>
      </w:r>
    </w:p>
    <w:p w14:paraId="59DEB8E5" w14:textId="77777777" w:rsidR="00EE7897" w:rsidRPr="00F62A85" w:rsidRDefault="00EE7897" w:rsidP="00EE7897">
      <w:pPr>
        <w:pStyle w:val="22"/>
      </w:pPr>
    </w:p>
    <w:p w14:paraId="43BBBF63" w14:textId="77777777" w:rsidR="00EE7897" w:rsidRDefault="00EE7897">
      <w:pPr>
        <w:spacing w:after="160"/>
        <w:rPr>
          <w:rStyle w:val="ng-star-inserted1"/>
          <w:rFonts w:ascii="Times New Roman" w:hAnsi="Times New Roman" w:cs="Times New Roman"/>
          <w:b/>
          <w:color w:val="1A1C1E"/>
          <w:sz w:val="28"/>
          <w:szCs w:val="28"/>
        </w:rPr>
      </w:pPr>
      <w:r>
        <w:rPr>
          <w:rStyle w:val="ng-star-inserted1"/>
          <w:color w:val="1A1C1E"/>
          <w:szCs w:val="28"/>
        </w:rPr>
        <w:br w:type="page"/>
      </w:r>
    </w:p>
    <w:p w14:paraId="4BB78B7C" w14:textId="5068135D" w:rsidR="00EE7897" w:rsidRDefault="00F62A85" w:rsidP="00EE7897">
      <w:pPr>
        <w:pStyle w:val="14"/>
        <w:rPr>
          <w:rStyle w:val="ng-star-inserted1"/>
          <w:color w:val="1A1C1E"/>
          <w:szCs w:val="28"/>
        </w:rPr>
      </w:pPr>
      <w:bookmarkStart w:id="48" w:name="_Toc199194154"/>
      <w:proofErr w:type="spellStart"/>
      <w:r w:rsidRPr="000C5EDE">
        <w:rPr>
          <w:rStyle w:val="ng-star-inserted1"/>
          <w:color w:val="1A1C1E"/>
          <w:szCs w:val="28"/>
        </w:rPr>
        <w:lastRenderedPageBreak/>
        <w:t>Frontend</w:t>
      </w:r>
      <w:bookmarkEnd w:id="48"/>
      <w:proofErr w:type="spellEnd"/>
    </w:p>
    <w:p w14:paraId="42C12660" w14:textId="77777777" w:rsidR="00EE7897" w:rsidRDefault="00EE7897" w:rsidP="00EE7897">
      <w:pPr>
        <w:pStyle w:val="53"/>
        <w:numPr>
          <w:ilvl w:val="0"/>
          <w:numId w:val="0"/>
        </w:numPr>
        <w:rPr>
          <w:rStyle w:val="ng-star-inserted1"/>
          <w:color w:val="1A1C1E"/>
          <w:szCs w:val="28"/>
        </w:rPr>
      </w:pPr>
    </w:p>
    <w:p w14:paraId="4AD450F5" w14:textId="77777777" w:rsidR="00EE7897" w:rsidRDefault="00EE7897" w:rsidP="00EE7897">
      <w:pPr>
        <w:pStyle w:val="22"/>
        <w:rPr>
          <w:rStyle w:val="ng-star-inserted1"/>
          <w:color w:val="1A1C1E"/>
          <w:szCs w:val="28"/>
        </w:rPr>
      </w:pPr>
      <w:r>
        <w:rPr>
          <w:rStyle w:val="ng-star-inserted1"/>
          <w:color w:val="1A1C1E"/>
          <w:szCs w:val="28"/>
        </w:rPr>
        <w:t>П</w:t>
      </w:r>
      <w:r w:rsidR="000C5EDE" w:rsidRPr="00F62A85">
        <w:rPr>
          <w:rStyle w:val="ng-star-inserted1"/>
          <w:color w:val="1A1C1E"/>
          <w:szCs w:val="28"/>
        </w:rPr>
        <w:t>редоставляет</w:t>
      </w:r>
      <w:r w:rsidR="00F62A85" w:rsidRPr="00F62A85">
        <w:rPr>
          <w:rStyle w:val="ng-star-inserted1"/>
          <w:color w:val="1A1C1E"/>
          <w:szCs w:val="28"/>
        </w:rPr>
        <w:t xml:space="preserve"> пользовательские интерфейсы для регистрации, входа, восстановления пароля, просмотра и редактирования своего профиля. Отправляет запросы на </w:t>
      </w:r>
      <w:proofErr w:type="spellStart"/>
      <w:r w:rsidR="00F62A85" w:rsidRPr="00F62A85">
        <w:rPr>
          <w:rStyle w:val="ng-star-inserted1"/>
          <w:color w:val="1A1C1E"/>
          <w:szCs w:val="28"/>
        </w:rPr>
        <w:t>Backend</w:t>
      </w:r>
      <w:proofErr w:type="spellEnd"/>
      <w:r w:rsidR="00F62A85" w:rsidRPr="00F62A85">
        <w:rPr>
          <w:rStyle w:val="ng-star-inserted1"/>
          <w:color w:val="1A1C1E"/>
          <w:szCs w:val="28"/>
        </w:rPr>
        <w:t xml:space="preserve"> API и отображает результаты.</w:t>
      </w:r>
    </w:p>
    <w:p w14:paraId="154604DB" w14:textId="3D6AF20A" w:rsidR="00F62A85" w:rsidRDefault="00EE7897" w:rsidP="00EE7897">
      <w:pPr>
        <w:pStyle w:val="22"/>
        <w:rPr>
          <w:rStyle w:val="ng-star-inserted1"/>
          <w:color w:val="1A1C1E"/>
          <w:szCs w:val="28"/>
        </w:rPr>
      </w:pPr>
      <w:r w:rsidRPr="00F62A85">
        <w:rPr>
          <w:rStyle w:val="ng-star-inserted1"/>
          <w:color w:val="1A1C1E"/>
          <w:szCs w:val="28"/>
        </w:rPr>
        <w:t xml:space="preserve"> </w:t>
      </w:r>
      <w:r w:rsidR="00F62A85" w:rsidRPr="00F62A85">
        <w:rPr>
          <w:rStyle w:val="ng-star-inserted1"/>
          <w:color w:val="1A1C1E"/>
          <w:szCs w:val="28"/>
        </w:rPr>
        <w:t xml:space="preserve">Пользователь вводит данные в формы на </w:t>
      </w:r>
      <w:proofErr w:type="spellStart"/>
      <w:r w:rsidR="00F62A85" w:rsidRPr="00F62A85">
        <w:rPr>
          <w:rStyle w:val="ng-star-inserted1"/>
          <w:color w:val="1A1C1E"/>
          <w:szCs w:val="28"/>
        </w:rPr>
        <w:t>Frontend</w:t>
      </w:r>
      <w:proofErr w:type="spellEnd"/>
      <w:r w:rsidR="00F62A85" w:rsidRPr="00F62A85">
        <w:rPr>
          <w:rStyle w:val="ng-star-inserted1"/>
          <w:color w:val="1A1C1E"/>
          <w:szCs w:val="28"/>
        </w:rPr>
        <w:t xml:space="preserve">. </w:t>
      </w:r>
      <w:proofErr w:type="spellStart"/>
      <w:r w:rsidR="00F62A85" w:rsidRPr="00F62A85">
        <w:rPr>
          <w:rStyle w:val="ng-star-inserted1"/>
          <w:color w:val="1A1C1E"/>
          <w:szCs w:val="28"/>
        </w:rPr>
        <w:t>Frontend</w:t>
      </w:r>
      <w:proofErr w:type="spellEnd"/>
      <w:r w:rsidR="00F62A85" w:rsidRPr="00F62A85">
        <w:rPr>
          <w:rStyle w:val="ng-star-inserted1"/>
          <w:color w:val="1A1C1E"/>
          <w:szCs w:val="28"/>
        </w:rPr>
        <w:t xml:space="preserve"> отправляет эти данные на соответствующие API-маршруты </w:t>
      </w:r>
      <w:proofErr w:type="spellStart"/>
      <w:r w:rsidR="00F62A85" w:rsidRPr="00F62A85">
        <w:rPr>
          <w:rStyle w:val="ng-star-inserted1"/>
          <w:color w:val="1A1C1E"/>
          <w:szCs w:val="28"/>
        </w:rPr>
        <w:t>Backend</w:t>
      </w:r>
      <w:proofErr w:type="spellEnd"/>
      <w:r w:rsidR="00F62A85" w:rsidRPr="00F62A85">
        <w:rPr>
          <w:rStyle w:val="ng-star-inserted1"/>
          <w:color w:val="1A1C1E"/>
          <w:szCs w:val="28"/>
        </w:rPr>
        <w:t xml:space="preserve">. </w:t>
      </w:r>
      <w:proofErr w:type="spellStart"/>
      <w:r w:rsidR="00F62A85" w:rsidRPr="00F62A85">
        <w:rPr>
          <w:rStyle w:val="ng-star-inserted1"/>
          <w:color w:val="1A1C1E"/>
          <w:szCs w:val="28"/>
        </w:rPr>
        <w:t>Backend</w:t>
      </w:r>
      <w:proofErr w:type="spellEnd"/>
      <w:r w:rsidR="00F62A85" w:rsidRPr="00F62A85">
        <w:rPr>
          <w:rStyle w:val="ng-star-inserted1"/>
          <w:color w:val="1A1C1E"/>
          <w:szCs w:val="28"/>
        </w:rPr>
        <w:t xml:space="preserve"> обрабатывает запрос, взаимодействует с БД и возвращает </w:t>
      </w:r>
      <w:proofErr w:type="spellStart"/>
      <w:r w:rsidR="00F62A85" w:rsidRPr="00F62A85">
        <w:rPr>
          <w:rStyle w:val="ng-star-inserted1"/>
          <w:color w:val="1A1C1E"/>
          <w:szCs w:val="28"/>
        </w:rPr>
        <w:t>Frontend</w:t>
      </w:r>
      <w:proofErr w:type="spellEnd"/>
      <w:r w:rsidR="00F62A85" w:rsidRPr="00F62A85">
        <w:rPr>
          <w:rStyle w:val="ng-star-inserted1"/>
          <w:color w:val="1A1C1E"/>
          <w:szCs w:val="28"/>
        </w:rPr>
        <w:t xml:space="preserve"> ответ (например, токен доступа при успешном входе или сообщение об ошибке).</w:t>
      </w:r>
    </w:p>
    <w:p w14:paraId="336A534F" w14:textId="4B19A4F1" w:rsidR="00EE7897" w:rsidRDefault="00EE7897" w:rsidP="00EE7897">
      <w:pPr>
        <w:pStyle w:val="22"/>
        <w:rPr>
          <w:rStyle w:val="ng-star-inserted1"/>
          <w:color w:val="1A1C1E"/>
          <w:szCs w:val="28"/>
        </w:rPr>
      </w:pPr>
      <w:r>
        <w:rPr>
          <w:rStyle w:val="ng-star-inserted1"/>
          <w:color w:val="1A1C1E"/>
          <w:szCs w:val="28"/>
          <w:lang w:val="en-US"/>
        </w:rPr>
        <w:t>Use</w:t>
      </w:r>
      <w:r w:rsidRPr="00EE7897">
        <w:rPr>
          <w:rStyle w:val="ng-star-inserted1"/>
          <w:color w:val="1A1C1E"/>
          <w:szCs w:val="28"/>
        </w:rPr>
        <w:t xml:space="preserve"> </w:t>
      </w:r>
      <w:r>
        <w:rPr>
          <w:rStyle w:val="ng-star-inserted1"/>
          <w:color w:val="1A1C1E"/>
          <w:szCs w:val="28"/>
          <w:lang w:val="en-US"/>
        </w:rPr>
        <w:t>case</w:t>
      </w:r>
      <w:r w:rsidRPr="00EE7897">
        <w:rPr>
          <w:rStyle w:val="ng-star-inserted1"/>
          <w:color w:val="1A1C1E"/>
          <w:szCs w:val="28"/>
        </w:rPr>
        <w:t xml:space="preserve"> </w:t>
      </w:r>
      <w:r>
        <w:rPr>
          <w:rStyle w:val="ng-star-inserted1"/>
          <w:color w:val="1A1C1E"/>
          <w:szCs w:val="28"/>
        </w:rPr>
        <w:t>диаграмма представлена на рисунке 3.</w:t>
      </w:r>
    </w:p>
    <w:p w14:paraId="050407A1" w14:textId="77777777" w:rsidR="00EE7897" w:rsidRPr="00EE7897" w:rsidRDefault="00EE7897" w:rsidP="00EE7897">
      <w:pPr>
        <w:pStyle w:val="22"/>
        <w:rPr>
          <w:rStyle w:val="ng-star-inserted1"/>
        </w:rPr>
      </w:pPr>
    </w:p>
    <w:p w14:paraId="79520B53" w14:textId="793E88B8" w:rsidR="000C5EDE" w:rsidRDefault="000C5EDE" w:rsidP="000C5EDE">
      <w:pPr>
        <w:pStyle w:val="43"/>
      </w:pPr>
      <w:r>
        <w:rPr>
          <w:noProof/>
          <w:bdr w:val="none" w:sz="0" w:space="0" w:color="auto" w:frame="1"/>
        </w:rPr>
        <w:drawing>
          <wp:inline distT="0" distB="0" distL="0" distR="0" wp14:anchorId="09AD7F84" wp14:editId="00191712">
            <wp:extent cx="5939790" cy="3385820"/>
            <wp:effectExtent l="0" t="0" r="3810" b="5080"/>
            <wp:docPr id="832491569" name="Рисунок 11" descr="Изображение выглядит как диаграмма, линия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зображение выглядит как диаграмма, линия, График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8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11AAD" w14:textId="63A5CBE9" w:rsidR="000C5EDE" w:rsidRDefault="000C5EDE" w:rsidP="000C5EDE">
      <w:pPr>
        <w:pStyle w:val="41"/>
        <w:rPr>
          <w:lang w:eastAsia="en-US"/>
        </w:rPr>
      </w:pPr>
      <w:r>
        <w:rPr>
          <w:lang w:val="en-US"/>
        </w:rPr>
        <w:t>Use</w:t>
      </w:r>
      <w:r w:rsidRPr="000C5EDE">
        <w:t xml:space="preserve"> </w:t>
      </w:r>
      <w:r>
        <w:rPr>
          <w:lang w:val="en-US"/>
        </w:rPr>
        <w:t>Case</w:t>
      </w:r>
      <w:r w:rsidRPr="000C5EDE">
        <w:t xml:space="preserve"> </w:t>
      </w:r>
      <w:r>
        <w:t xml:space="preserve">диаграмма </w:t>
      </w:r>
      <w:r w:rsidRPr="00F62A85">
        <w:rPr>
          <w:lang w:eastAsia="en-US"/>
        </w:rPr>
        <w:t>«</w:t>
      </w:r>
      <w:r>
        <w:t xml:space="preserve">Пользователи и </w:t>
      </w:r>
      <w:proofErr w:type="spellStart"/>
      <w:r>
        <w:t>Аунтефикация</w:t>
      </w:r>
      <w:proofErr w:type="spellEnd"/>
      <w:r w:rsidRPr="00F62A85">
        <w:rPr>
          <w:lang w:eastAsia="en-US"/>
        </w:rPr>
        <w:t>»</w:t>
      </w:r>
    </w:p>
    <w:p w14:paraId="10E59F28" w14:textId="77777777" w:rsidR="00EE7897" w:rsidRPr="00EE7897" w:rsidRDefault="00EE7897" w:rsidP="00EE7897">
      <w:pPr>
        <w:pStyle w:val="22"/>
        <w:rPr>
          <w:lang w:eastAsia="en-US"/>
        </w:rPr>
      </w:pPr>
    </w:p>
    <w:p w14:paraId="45F94567" w14:textId="77777777" w:rsidR="00EE7897" w:rsidRDefault="00EE7897">
      <w:pPr>
        <w:spacing w:after="160"/>
        <w:rPr>
          <w:rStyle w:val="ng-star-inserted1"/>
          <w:rFonts w:ascii="Times New Roman" w:hAnsi="Times New Roman" w:cs="Times New Roman"/>
          <w:b/>
          <w:sz w:val="28"/>
        </w:rPr>
      </w:pPr>
      <w:r>
        <w:rPr>
          <w:rStyle w:val="ng-star-inserted1"/>
        </w:rPr>
        <w:br w:type="page"/>
      </w:r>
    </w:p>
    <w:p w14:paraId="3A34F36A" w14:textId="0B33315C" w:rsidR="00F62A85" w:rsidRDefault="00F62A85" w:rsidP="000C5EDE">
      <w:pPr>
        <w:pStyle w:val="13"/>
        <w:rPr>
          <w:rStyle w:val="ng-star-inserted1"/>
        </w:rPr>
      </w:pPr>
      <w:bookmarkStart w:id="49" w:name="_Toc199194155"/>
      <w:r w:rsidRPr="000C5EDE">
        <w:rPr>
          <w:rStyle w:val="ng-star-inserted1"/>
        </w:rPr>
        <w:lastRenderedPageBreak/>
        <w:t>Модуль Управления Экспонатами</w:t>
      </w:r>
      <w:bookmarkEnd w:id="49"/>
    </w:p>
    <w:p w14:paraId="2388F88C" w14:textId="77777777" w:rsidR="00EE7897" w:rsidRPr="00EE7897" w:rsidRDefault="00EE7897" w:rsidP="00EE7897">
      <w:pPr>
        <w:pStyle w:val="22"/>
        <w:rPr>
          <w:lang w:eastAsia="en-US"/>
        </w:rPr>
      </w:pPr>
    </w:p>
    <w:p w14:paraId="057EAF64" w14:textId="778899E5" w:rsidR="00EE7897" w:rsidRDefault="00F62A85" w:rsidP="00EE7897">
      <w:pPr>
        <w:pStyle w:val="14"/>
        <w:rPr>
          <w:rStyle w:val="ng-star-inserted1"/>
          <w:color w:val="1A1C1E"/>
          <w:szCs w:val="28"/>
        </w:rPr>
      </w:pPr>
      <w:bookmarkStart w:id="50" w:name="_Toc199194156"/>
      <w:proofErr w:type="spellStart"/>
      <w:r w:rsidRPr="00620CB1">
        <w:rPr>
          <w:rStyle w:val="ng-star-inserted1"/>
          <w:color w:val="1A1C1E"/>
          <w:szCs w:val="28"/>
        </w:rPr>
        <w:t>Backend</w:t>
      </w:r>
      <w:bookmarkEnd w:id="50"/>
      <w:proofErr w:type="spellEnd"/>
    </w:p>
    <w:p w14:paraId="6049D312" w14:textId="77777777" w:rsidR="00EE7897" w:rsidRPr="00EE7897" w:rsidRDefault="00EE7897" w:rsidP="00EE7897">
      <w:pPr>
        <w:pStyle w:val="22"/>
      </w:pPr>
    </w:p>
    <w:p w14:paraId="1C6B09A5" w14:textId="6731163B" w:rsidR="00F62A85" w:rsidRDefault="00EE7897" w:rsidP="00EE7897">
      <w:pPr>
        <w:pStyle w:val="22"/>
        <w:rPr>
          <w:rStyle w:val="ng-star-inserted1"/>
          <w:color w:val="1A1C1E"/>
          <w:szCs w:val="28"/>
          <w:lang w:val="en-US"/>
        </w:rPr>
      </w:pPr>
      <w:r>
        <w:rPr>
          <w:rStyle w:val="ng-star-inserted1"/>
          <w:color w:val="1A1C1E"/>
          <w:szCs w:val="28"/>
        </w:rPr>
        <w:t>О</w:t>
      </w:r>
      <w:r w:rsidR="00620CB1" w:rsidRPr="00620CB1">
        <w:rPr>
          <w:rStyle w:val="ng-star-inserted1"/>
          <w:color w:val="1A1C1E"/>
          <w:szCs w:val="28"/>
        </w:rPr>
        <w:t>беспечивает</w:t>
      </w:r>
      <w:r w:rsidR="00F62A85" w:rsidRPr="00620CB1">
        <w:rPr>
          <w:rStyle w:val="ng-star-inserted1"/>
          <w:color w:val="1A1C1E"/>
          <w:szCs w:val="28"/>
        </w:rPr>
        <w:t xml:space="preserve"> CRUD-операции (создание, чтение, обновление, удаление) для экспонатов. Включает логику загрузки изображений экспонатов в </w:t>
      </w:r>
      <w:r w:rsidR="00620CB1">
        <w:rPr>
          <w:rStyle w:val="ng-star-inserted1"/>
          <w:color w:val="1A1C1E"/>
          <w:szCs w:val="28"/>
        </w:rPr>
        <w:t xml:space="preserve">объектное </w:t>
      </w:r>
      <w:r w:rsidR="00F62A85" w:rsidRPr="00620CB1">
        <w:rPr>
          <w:rStyle w:val="ng-star-inserted1"/>
          <w:color w:val="1A1C1E"/>
          <w:szCs w:val="28"/>
        </w:rPr>
        <w:t>хранилище и сохранение ссылок на них в БД (</w:t>
      </w:r>
      <w:proofErr w:type="spellStart"/>
      <w:r w:rsidR="00F62A85" w:rsidRPr="00620CB1">
        <w:rPr>
          <w:rStyle w:val="inline-code"/>
          <w:color w:val="1A1C1E"/>
          <w:szCs w:val="28"/>
          <w:bdr w:val="single" w:sz="4" w:space="0" w:color="F3F3F6" w:frame="1"/>
        </w:rPr>
        <w:t>exhibits</w:t>
      </w:r>
      <w:proofErr w:type="spellEnd"/>
      <w:r w:rsidR="00F62A85" w:rsidRPr="00620CB1">
        <w:rPr>
          <w:rStyle w:val="ng-star-inserted1"/>
          <w:color w:val="1A1C1E"/>
          <w:szCs w:val="28"/>
        </w:rPr>
        <w:t>). Позволяет искать экспонаты в хранилище конкретной организации.</w:t>
      </w:r>
    </w:p>
    <w:p w14:paraId="5FB9867E" w14:textId="77777777" w:rsidR="00EE7897" w:rsidRPr="00EE7897" w:rsidRDefault="00EE7897" w:rsidP="00EE7897">
      <w:pPr>
        <w:pStyle w:val="53"/>
        <w:numPr>
          <w:ilvl w:val="0"/>
          <w:numId w:val="0"/>
        </w:numPr>
        <w:ind w:left="709"/>
        <w:rPr>
          <w:lang w:val="en-US"/>
        </w:rPr>
      </w:pPr>
    </w:p>
    <w:p w14:paraId="607690ED" w14:textId="77777777" w:rsidR="00EE7897" w:rsidRDefault="00F62A85" w:rsidP="00EE7897">
      <w:pPr>
        <w:pStyle w:val="14"/>
        <w:rPr>
          <w:rStyle w:val="ng-star-inserted1"/>
          <w:color w:val="1A1C1E"/>
          <w:szCs w:val="28"/>
          <w:lang w:val="en-US"/>
        </w:rPr>
      </w:pPr>
      <w:bookmarkStart w:id="51" w:name="_Toc199194157"/>
      <w:proofErr w:type="spellStart"/>
      <w:r w:rsidRPr="00620CB1">
        <w:rPr>
          <w:rStyle w:val="ng-star-inserted1"/>
          <w:color w:val="1A1C1E"/>
          <w:szCs w:val="28"/>
        </w:rPr>
        <w:t>Frontend</w:t>
      </w:r>
      <w:bookmarkEnd w:id="51"/>
      <w:proofErr w:type="spellEnd"/>
    </w:p>
    <w:p w14:paraId="4A696B24" w14:textId="77777777" w:rsidR="00EE7897" w:rsidRPr="00EE7897" w:rsidRDefault="00EE7897" w:rsidP="00EE7897">
      <w:pPr>
        <w:pStyle w:val="22"/>
        <w:rPr>
          <w:lang w:val="en-US" w:eastAsia="en-US"/>
        </w:rPr>
      </w:pPr>
    </w:p>
    <w:p w14:paraId="515DB424" w14:textId="3360DF64" w:rsidR="00F62A85" w:rsidRPr="00620CB1" w:rsidRDefault="00EE7897" w:rsidP="00EE7897">
      <w:pPr>
        <w:pStyle w:val="22"/>
      </w:pPr>
      <w:r>
        <w:rPr>
          <w:rStyle w:val="ng-star-inserted1"/>
          <w:color w:val="1A1C1E"/>
          <w:szCs w:val="28"/>
        </w:rPr>
        <w:t>П</w:t>
      </w:r>
      <w:r w:rsidR="00620CB1" w:rsidRPr="00620CB1">
        <w:rPr>
          <w:rStyle w:val="ng-star-inserted1"/>
          <w:color w:val="1A1C1E"/>
          <w:szCs w:val="28"/>
        </w:rPr>
        <w:t>редоставляет</w:t>
      </w:r>
      <w:r w:rsidR="00F62A85" w:rsidRPr="00620CB1">
        <w:rPr>
          <w:rStyle w:val="ng-star-inserted1"/>
          <w:color w:val="1A1C1E"/>
          <w:szCs w:val="28"/>
        </w:rPr>
        <w:t xml:space="preserve"> музейным организациям интерфейс для управления своими экспонатами: просмотр списка, добавление нового экспоната (с загрузкой фото), редактирование и удаление существующих.</w:t>
      </w:r>
    </w:p>
    <w:p w14:paraId="12D4A192" w14:textId="2BFD578D" w:rsidR="00F62A85" w:rsidRDefault="00F62A85" w:rsidP="00EE7897">
      <w:pPr>
        <w:pStyle w:val="22"/>
        <w:rPr>
          <w:rStyle w:val="ng-star-inserted1"/>
          <w:color w:val="1A1C1E"/>
          <w:szCs w:val="28"/>
        </w:rPr>
      </w:pPr>
      <w:r w:rsidRPr="00620CB1">
        <w:rPr>
          <w:rStyle w:val="ng-star-inserted1"/>
          <w:color w:val="1A1C1E"/>
          <w:szCs w:val="28"/>
        </w:rPr>
        <w:t xml:space="preserve">Музейная организация через </w:t>
      </w:r>
      <w:proofErr w:type="spellStart"/>
      <w:r w:rsidRPr="00620CB1">
        <w:rPr>
          <w:rStyle w:val="ng-star-inserted1"/>
          <w:color w:val="1A1C1E"/>
          <w:szCs w:val="28"/>
        </w:rPr>
        <w:t>Frontend</w:t>
      </w:r>
      <w:proofErr w:type="spellEnd"/>
      <w:r w:rsidRPr="00620CB1">
        <w:rPr>
          <w:rStyle w:val="ng-star-inserted1"/>
          <w:color w:val="1A1C1E"/>
          <w:szCs w:val="28"/>
        </w:rPr>
        <w:t xml:space="preserve">-интерфейс инициирует операции с экспонатами. </w:t>
      </w:r>
      <w:proofErr w:type="spellStart"/>
      <w:r w:rsidRPr="00620CB1">
        <w:rPr>
          <w:rStyle w:val="ng-star-inserted1"/>
          <w:color w:val="1A1C1E"/>
          <w:szCs w:val="28"/>
        </w:rPr>
        <w:t>Frontend</w:t>
      </w:r>
      <w:proofErr w:type="spellEnd"/>
      <w:r w:rsidRPr="00620CB1">
        <w:rPr>
          <w:rStyle w:val="ng-star-inserted1"/>
          <w:color w:val="1A1C1E"/>
          <w:szCs w:val="28"/>
        </w:rPr>
        <w:t xml:space="preserve"> отправляет запросы на </w:t>
      </w:r>
      <w:proofErr w:type="spellStart"/>
      <w:r w:rsidRPr="00620CB1">
        <w:rPr>
          <w:rStyle w:val="ng-star-inserted1"/>
          <w:color w:val="1A1C1E"/>
          <w:szCs w:val="28"/>
        </w:rPr>
        <w:t>Backend</w:t>
      </w:r>
      <w:proofErr w:type="spellEnd"/>
      <w:r w:rsidRPr="00620CB1">
        <w:rPr>
          <w:rStyle w:val="ng-star-inserted1"/>
          <w:color w:val="1A1C1E"/>
          <w:szCs w:val="28"/>
        </w:rPr>
        <w:t xml:space="preserve"> API. </w:t>
      </w:r>
      <w:r w:rsidR="00620CB1" w:rsidRPr="00620CB1">
        <w:rPr>
          <w:rStyle w:val="ng-star-inserted1"/>
          <w:color w:val="1A1C1E"/>
          <w:szCs w:val="28"/>
        </w:rPr>
        <w:t>При загрузке фото</w:t>
      </w:r>
      <w:r w:rsidRPr="00620CB1">
        <w:rPr>
          <w:rStyle w:val="ng-star-inserted1"/>
          <w:color w:val="1A1C1E"/>
          <w:szCs w:val="28"/>
        </w:rPr>
        <w:t xml:space="preserve"> </w:t>
      </w:r>
      <w:proofErr w:type="spellStart"/>
      <w:r w:rsidRPr="00620CB1">
        <w:rPr>
          <w:rStyle w:val="ng-star-inserted1"/>
          <w:color w:val="1A1C1E"/>
          <w:szCs w:val="28"/>
        </w:rPr>
        <w:t>Frontend</w:t>
      </w:r>
      <w:proofErr w:type="spellEnd"/>
      <w:r w:rsidRPr="00620CB1">
        <w:rPr>
          <w:rStyle w:val="ng-star-inserted1"/>
          <w:color w:val="1A1C1E"/>
          <w:szCs w:val="28"/>
        </w:rPr>
        <w:t xml:space="preserve"> сначала отправляет файл на специальный API-маршрут загрузки в</w:t>
      </w:r>
      <w:r w:rsidR="00620CB1">
        <w:rPr>
          <w:rStyle w:val="ng-star-inserted1"/>
          <w:color w:val="1A1C1E"/>
          <w:szCs w:val="28"/>
        </w:rPr>
        <w:t xml:space="preserve"> объектное хранилище</w:t>
      </w:r>
      <w:r w:rsidRPr="00620CB1">
        <w:rPr>
          <w:rStyle w:val="ng-star-inserted1"/>
          <w:color w:val="1A1C1E"/>
          <w:szCs w:val="28"/>
        </w:rPr>
        <w:t>, получает URL, а затем передает этот URL вместе с остальными данными экспоната на API-маршрут создания/обновления экспоната.</w:t>
      </w:r>
    </w:p>
    <w:p w14:paraId="58B60EB4" w14:textId="77777777" w:rsidR="00EE7897" w:rsidRPr="00D25DEA" w:rsidRDefault="00EE7897">
      <w:pPr>
        <w:spacing w:after="160"/>
        <w:rPr>
          <w:rStyle w:val="ng-star-inserted1"/>
          <w:rFonts w:ascii="Times New Roman" w:eastAsia="Times New Roman" w:hAnsi="Times New Roman" w:cs="Times New Roman"/>
          <w:color w:val="1A1C1E"/>
          <w:sz w:val="28"/>
          <w:szCs w:val="28"/>
          <w:lang w:eastAsia="ru-RU"/>
        </w:rPr>
      </w:pPr>
      <w:r w:rsidRPr="00D25DEA">
        <w:rPr>
          <w:rStyle w:val="ng-star-inserted1"/>
          <w:color w:val="1A1C1E"/>
          <w:szCs w:val="28"/>
        </w:rPr>
        <w:br w:type="page"/>
      </w:r>
    </w:p>
    <w:p w14:paraId="7CBCA1C4" w14:textId="612EBA83" w:rsidR="00EE7897" w:rsidRDefault="00EE7897" w:rsidP="00EE7897">
      <w:pPr>
        <w:pStyle w:val="22"/>
        <w:rPr>
          <w:rStyle w:val="ng-star-inserted1"/>
          <w:color w:val="1A1C1E"/>
          <w:szCs w:val="28"/>
        </w:rPr>
      </w:pPr>
      <w:r>
        <w:rPr>
          <w:rStyle w:val="ng-star-inserted1"/>
          <w:color w:val="1A1C1E"/>
          <w:szCs w:val="28"/>
          <w:lang w:val="en-US"/>
        </w:rPr>
        <w:lastRenderedPageBreak/>
        <w:t>Use</w:t>
      </w:r>
      <w:r w:rsidRPr="00EE7897">
        <w:rPr>
          <w:rStyle w:val="ng-star-inserted1"/>
          <w:color w:val="1A1C1E"/>
          <w:szCs w:val="28"/>
        </w:rPr>
        <w:t xml:space="preserve"> </w:t>
      </w:r>
      <w:r>
        <w:rPr>
          <w:rStyle w:val="ng-star-inserted1"/>
          <w:color w:val="1A1C1E"/>
          <w:szCs w:val="28"/>
          <w:lang w:val="en-US"/>
        </w:rPr>
        <w:t>Case</w:t>
      </w:r>
      <w:r w:rsidRPr="00EE7897">
        <w:rPr>
          <w:rStyle w:val="ng-star-inserted1"/>
          <w:color w:val="1A1C1E"/>
          <w:szCs w:val="28"/>
        </w:rPr>
        <w:t xml:space="preserve"> </w:t>
      </w:r>
      <w:r>
        <w:rPr>
          <w:rStyle w:val="ng-star-inserted1"/>
          <w:color w:val="1A1C1E"/>
          <w:szCs w:val="28"/>
        </w:rPr>
        <w:t xml:space="preserve">диаграмма представлена на рисунке </w:t>
      </w:r>
      <w:r w:rsidRPr="00EE7897">
        <w:rPr>
          <w:rStyle w:val="ng-star-inserted1"/>
          <w:color w:val="1A1C1E"/>
          <w:szCs w:val="28"/>
        </w:rPr>
        <w:t>4.</w:t>
      </w:r>
    </w:p>
    <w:p w14:paraId="626E5661" w14:textId="77777777" w:rsidR="00EE7897" w:rsidRPr="00EE7897" w:rsidRDefault="00EE7897" w:rsidP="00EE7897">
      <w:pPr>
        <w:pStyle w:val="22"/>
        <w:rPr>
          <w:rStyle w:val="ng-star-inserted1"/>
        </w:rPr>
      </w:pPr>
    </w:p>
    <w:p w14:paraId="0115E6A3" w14:textId="6938CEB1" w:rsidR="00485A63" w:rsidRDefault="00485A63" w:rsidP="00485A63">
      <w:pPr>
        <w:pStyle w:val="43"/>
      </w:pPr>
      <w:r>
        <w:rPr>
          <w:noProof/>
          <w:bdr w:val="none" w:sz="0" w:space="0" w:color="auto" w:frame="1"/>
        </w:rPr>
        <w:drawing>
          <wp:inline distT="0" distB="0" distL="0" distR="0" wp14:anchorId="6D8B4ED7" wp14:editId="07E10A8E">
            <wp:extent cx="3145155" cy="2673985"/>
            <wp:effectExtent l="0" t="0" r="0" b="0"/>
            <wp:docPr id="812355330" name="Рисунок 12" descr="Изображение выглядит как текст, снимок экрана, луна, круг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55330" name="Рисунок 12" descr="Изображение выглядит как текст, снимок экрана, луна, круг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155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56DD1" w14:textId="779A40EA" w:rsidR="00485A63" w:rsidRDefault="00411427" w:rsidP="00485A63">
      <w:pPr>
        <w:pStyle w:val="41"/>
        <w:rPr>
          <w:lang w:val="en-US" w:eastAsia="en-US"/>
        </w:rPr>
      </w:pPr>
      <w:proofErr w:type="gramStart"/>
      <w:r>
        <w:rPr>
          <w:lang w:val="en-US"/>
        </w:rPr>
        <w:t>Use</w:t>
      </w:r>
      <w:proofErr w:type="gramEnd"/>
      <w:r w:rsidR="00485A63">
        <w:rPr>
          <w:lang w:val="en-US"/>
        </w:rPr>
        <w:t xml:space="preserve"> Case </w:t>
      </w:r>
      <w:r w:rsidR="00485A63">
        <w:t xml:space="preserve">диаграмма </w:t>
      </w:r>
      <w:r w:rsidRPr="00F62A85">
        <w:rPr>
          <w:lang w:eastAsia="en-US"/>
        </w:rPr>
        <w:t>«</w:t>
      </w:r>
      <w:r w:rsidR="00485A63">
        <w:t>Экспонаты</w:t>
      </w:r>
      <w:r w:rsidRPr="00F62A85">
        <w:rPr>
          <w:lang w:eastAsia="en-US"/>
        </w:rPr>
        <w:t>»</w:t>
      </w:r>
    </w:p>
    <w:p w14:paraId="4CD13C57" w14:textId="77777777" w:rsidR="00EE7897" w:rsidRPr="00EE7897" w:rsidRDefault="00EE7897" w:rsidP="00EE7897">
      <w:pPr>
        <w:pStyle w:val="22"/>
        <w:rPr>
          <w:lang w:val="en-US" w:eastAsia="en-US"/>
        </w:rPr>
      </w:pPr>
    </w:p>
    <w:p w14:paraId="02472560" w14:textId="71B4CE9F" w:rsidR="00F62A85" w:rsidRDefault="00F62A85" w:rsidP="00F974F3">
      <w:pPr>
        <w:pStyle w:val="13"/>
        <w:rPr>
          <w:rStyle w:val="ng-star-inserted1"/>
          <w:lang w:val="en-US"/>
        </w:rPr>
      </w:pPr>
      <w:bookmarkStart w:id="52" w:name="_Toc199194158"/>
      <w:r w:rsidRPr="00F974F3">
        <w:rPr>
          <w:rStyle w:val="ng-star-inserted1"/>
        </w:rPr>
        <w:t>Модуль Конструктора Выставок</w:t>
      </w:r>
      <w:bookmarkEnd w:id="52"/>
    </w:p>
    <w:p w14:paraId="5B71DB90" w14:textId="77777777" w:rsidR="00EE7897" w:rsidRPr="00EE7897" w:rsidRDefault="00EE7897" w:rsidP="00EE7897">
      <w:pPr>
        <w:pStyle w:val="22"/>
        <w:rPr>
          <w:lang w:val="en-US" w:eastAsia="en-US"/>
        </w:rPr>
      </w:pPr>
    </w:p>
    <w:p w14:paraId="0F0A7AB1" w14:textId="77777777" w:rsidR="00EE7897" w:rsidRDefault="00F62A85" w:rsidP="00EE7897">
      <w:pPr>
        <w:pStyle w:val="14"/>
        <w:rPr>
          <w:rStyle w:val="ng-star-inserted1"/>
        </w:rPr>
      </w:pPr>
      <w:bookmarkStart w:id="53" w:name="_Toc199194159"/>
      <w:proofErr w:type="spellStart"/>
      <w:r w:rsidRPr="00F974F3">
        <w:rPr>
          <w:rStyle w:val="ng-star-inserted1"/>
        </w:rPr>
        <w:t>Backend</w:t>
      </w:r>
      <w:bookmarkEnd w:id="53"/>
      <w:proofErr w:type="spellEnd"/>
    </w:p>
    <w:p w14:paraId="746EF1E5" w14:textId="77777777" w:rsidR="00EE7897" w:rsidRPr="00EE7897" w:rsidRDefault="00EE7897" w:rsidP="00EE7897">
      <w:pPr>
        <w:pStyle w:val="22"/>
        <w:rPr>
          <w:lang w:eastAsia="en-US"/>
        </w:rPr>
      </w:pPr>
    </w:p>
    <w:p w14:paraId="7E71845A" w14:textId="741C19C9" w:rsidR="00F62A85" w:rsidRDefault="00EE7897" w:rsidP="00EE7897">
      <w:pPr>
        <w:pStyle w:val="22"/>
        <w:rPr>
          <w:rStyle w:val="ng-star-inserted1"/>
        </w:rPr>
      </w:pPr>
      <w:r>
        <w:rPr>
          <w:rStyle w:val="ng-star-inserted1"/>
        </w:rPr>
        <w:t>У</w:t>
      </w:r>
      <w:r w:rsidR="00411427" w:rsidRPr="00F974F3">
        <w:rPr>
          <w:rStyle w:val="ng-star-inserted1"/>
        </w:rPr>
        <w:t>правляет</w:t>
      </w:r>
      <w:r w:rsidR="00F62A85" w:rsidRPr="00F974F3">
        <w:rPr>
          <w:rStyle w:val="ng-star-inserted1"/>
        </w:rPr>
        <w:t xml:space="preserve"> созданием и редактированием выставок (</w:t>
      </w:r>
      <w:proofErr w:type="spellStart"/>
      <w:r w:rsidR="00F62A85" w:rsidRPr="00F974F3">
        <w:rPr>
          <w:rStyle w:val="inline-code"/>
        </w:rPr>
        <w:t>exhibitions</w:t>
      </w:r>
      <w:proofErr w:type="spellEnd"/>
      <w:r w:rsidR="00F62A85" w:rsidRPr="00F974F3">
        <w:rPr>
          <w:rStyle w:val="ng-star-inserted1"/>
        </w:rPr>
        <w:t>). Обрабатывает добавление, изменение порядка и удаление контентных блоков (</w:t>
      </w:r>
      <w:proofErr w:type="spellStart"/>
      <w:r w:rsidR="00F62A85" w:rsidRPr="00F974F3">
        <w:rPr>
          <w:rStyle w:val="inline-code"/>
        </w:rPr>
        <w:t>exhibition_blocks</w:t>
      </w:r>
      <w:proofErr w:type="spellEnd"/>
      <w:r w:rsidR="00F62A85" w:rsidRPr="00F974F3">
        <w:rPr>
          <w:rStyle w:val="ng-star-inserted1"/>
        </w:rPr>
        <w:t>, </w:t>
      </w:r>
      <w:proofErr w:type="spellStart"/>
      <w:r w:rsidR="00F62A85" w:rsidRPr="00F974F3">
        <w:rPr>
          <w:rStyle w:val="inline-code"/>
        </w:rPr>
        <w:t>exhibition_block_items</w:t>
      </w:r>
      <w:proofErr w:type="spellEnd"/>
      <w:r w:rsidR="00F62A85" w:rsidRPr="00F974F3">
        <w:rPr>
          <w:rStyle w:val="ng-star-inserted1"/>
        </w:rPr>
        <w:t xml:space="preserve">), включая загрузку изображений для блоков через </w:t>
      </w:r>
      <w:r w:rsidR="00F974F3" w:rsidRPr="00F974F3">
        <w:rPr>
          <w:rStyle w:val="ng-star-inserted1"/>
        </w:rPr>
        <w:t>объектное хранилище</w:t>
      </w:r>
      <w:r w:rsidR="00F62A85" w:rsidRPr="00F974F3">
        <w:rPr>
          <w:rStyle w:val="ng-star-inserted1"/>
        </w:rPr>
        <w:t>. Управляет привязкой экспонатов к выставкам (</w:t>
      </w:r>
      <w:proofErr w:type="spellStart"/>
      <w:r w:rsidR="00F62A85" w:rsidRPr="00F974F3">
        <w:rPr>
          <w:rStyle w:val="inline-code"/>
        </w:rPr>
        <w:t>exhibition_exhibits</w:t>
      </w:r>
      <w:proofErr w:type="spellEnd"/>
      <w:r w:rsidR="00F62A85" w:rsidRPr="00F974F3">
        <w:rPr>
          <w:rStyle w:val="ng-star-inserted1"/>
        </w:rPr>
        <w:t>), тегов (</w:t>
      </w:r>
      <w:proofErr w:type="spellStart"/>
      <w:r w:rsidR="00F62A85" w:rsidRPr="00F974F3">
        <w:rPr>
          <w:rStyle w:val="inline-code"/>
        </w:rPr>
        <w:t>exhibition_tags</w:t>
      </w:r>
      <w:proofErr w:type="spellEnd"/>
      <w:r w:rsidR="00F62A85" w:rsidRPr="00F974F3">
        <w:rPr>
          <w:rStyle w:val="ng-star-inserted1"/>
        </w:rPr>
        <w:t>, </w:t>
      </w:r>
      <w:proofErr w:type="spellStart"/>
      <w:r w:rsidR="00F62A85" w:rsidRPr="00F974F3">
        <w:rPr>
          <w:rStyle w:val="inline-code"/>
        </w:rPr>
        <w:t>tags</w:t>
      </w:r>
      <w:proofErr w:type="spellEnd"/>
      <w:r w:rsidR="00F62A85" w:rsidRPr="00F974F3">
        <w:rPr>
          <w:rStyle w:val="ng-star-inserted1"/>
        </w:rPr>
        <w:t>) и участников (</w:t>
      </w:r>
      <w:proofErr w:type="spellStart"/>
      <w:r w:rsidR="00F62A85" w:rsidRPr="00F974F3">
        <w:rPr>
          <w:rStyle w:val="inline-code"/>
        </w:rPr>
        <w:t>exhibition_participants</w:t>
      </w:r>
      <w:proofErr w:type="spellEnd"/>
      <w:r w:rsidR="00F62A85" w:rsidRPr="00F974F3">
        <w:rPr>
          <w:rStyle w:val="ng-star-inserted1"/>
        </w:rPr>
        <w:t>). Реализует логику применения настроек оформления выставки (</w:t>
      </w:r>
      <w:proofErr w:type="spellStart"/>
      <w:r w:rsidR="00F62A85" w:rsidRPr="00F974F3">
        <w:rPr>
          <w:rStyle w:val="inline-code"/>
        </w:rPr>
        <w:t>exhibitions.settings</w:t>
      </w:r>
      <w:proofErr w:type="spellEnd"/>
      <w:r w:rsidR="00F62A85" w:rsidRPr="00F974F3">
        <w:rPr>
          <w:rStyle w:val="ng-star-inserted1"/>
        </w:rPr>
        <w:t>, </w:t>
      </w:r>
      <w:proofErr w:type="spellStart"/>
      <w:r w:rsidR="00F62A85" w:rsidRPr="00F974F3">
        <w:rPr>
          <w:rStyle w:val="inline-code"/>
        </w:rPr>
        <w:t>templates</w:t>
      </w:r>
      <w:proofErr w:type="spellEnd"/>
      <w:r w:rsidR="00F62A85" w:rsidRPr="00F974F3">
        <w:rPr>
          <w:rStyle w:val="ng-star-inserted1"/>
        </w:rPr>
        <w:t>).</w:t>
      </w:r>
    </w:p>
    <w:p w14:paraId="70D29562" w14:textId="77777777" w:rsidR="00EE7897" w:rsidRPr="00F974F3" w:rsidRDefault="00EE7897" w:rsidP="00EE7897">
      <w:pPr>
        <w:pStyle w:val="22"/>
      </w:pPr>
    </w:p>
    <w:p w14:paraId="43C8AC5C" w14:textId="77777777" w:rsidR="00EE7897" w:rsidRDefault="00F62A85" w:rsidP="00EE7897">
      <w:pPr>
        <w:pStyle w:val="14"/>
        <w:rPr>
          <w:rStyle w:val="ng-star-inserted1"/>
        </w:rPr>
      </w:pPr>
      <w:bookmarkStart w:id="54" w:name="_Toc199194160"/>
      <w:proofErr w:type="spellStart"/>
      <w:r w:rsidRPr="00F974F3">
        <w:rPr>
          <w:rStyle w:val="ng-star-inserted1"/>
        </w:rPr>
        <w:t>Frontend</w:t>
      </w:r>
      <w:bookmarkEnd w:id="54"/>
      <w:proofErr w:type="spellEnd"/>
    </w:p>
    <w:p w14:paraId="77071E51" w14:textId="77777777" w:rsidR="00EE7897" w:rsidRPr="00EE7897" w:rsidRDefault="00EE7897" w:rsidP="00EE7897">
      <w:pPr>
        <w:pStyle w:val="22"/>
        <w:rPr>
          <w:lang w:eastAsia="en-US"/>
        </w:rPr>
      </w:pPr>
    </w:p>
    <w:p w14:paraId="63EF5E8A" w14:textId="4F8230BE" w:rsidR="00F62A85" w:rsidRPr="00F974F3" w:rsidRDefault="00EE7897" w:rsidP="00EE7897">
      <w:pPr>
        <w:pStyle w:val="22"/>
      </w:pPr>
      <w:r>
        <w:rPr>
          <w:rStyle w:val="ng-star-inserted1"/>
        </w:rPr>
        <w:t>П</w:t>
      </w:r>
      <w:r w:rsidR="00F974F3" w:rsidRPr="00F974F3">
        <w:rPr>
          <w:rStyle w:val="ng-star-inserted1"/>
        </w:rPr>
        <w:t>редоставляет</w:t>
      </w:r>
      <w:r w:rsidR="00F62A85" w:rsidRPr="00F974F3">
        <w:rPr>
          <w:rStyle w:val="ng-star-inserted1"/>
        </w:rPr>
        <w:t xml:space="preserve"> музейным организациям визуальный конструктор для создания и редактирования выставок. Пользователь может выбирать типы блоков, добавлять текст, изображения, настраивать их внешний вид и порядок. </w:t>
      </w:r>
      <w:proofErr w:type="spellStart"/>
      <w:r w:rsidR="00F62A85" w:rsidRPr="00F974F3">
        <w:rPr>
          <w:rStyle w:val="ng-star-inserted1"/>
        </w:rPr>
        <w:lastRenderedPageBreak/>
        <w:t>Frontend</w:t>
      </w:r>
      <w:proofErr w:type="spellEnd"/>
      <w:r w:rsidR="00F62A85" w:rsidRPr="00F974F3">
        <w:rPr>
          <w:rStyle w:val="ng-star-inserted1"/>
        </w:rPr>
        <w:t xml:space="preserve"> обеспечивае</w:t>
      </w:r>
      <w:r w:rsidR="00F974F3" w:rsidRPr="00F974F3">
        <w:rPr>
          <w:rStyle w:val="ng-star-inserted1"/>
        </w:rPr>
        <w:t>т</w:t>
      </w:r>
      <w:r w:rsidR="00F62A85" w:rsidRPr="00F974F3">
        <w:rPr>
          <w:rStyle w:val="ng-star-inserted1"/>
        </w:rPr>
        <w:t xml:space="preserve"> </w:t>
      </w:r>
      <w:r w:rsidR="00F974F3" w:rsidRPr="00F974F3">
        <w:rPr>
          <w:rStyle w:val="ng-star-inserted1"/>
        </w:rPr>
        <w:t>взаимодействие с сервером</w:t>
      </w:r>
      <w:r w:rsidR="00F62A85" w:rsidRPr="00F974F3">
        <w:rPr>
          <w:rStyle w:val="ng-star-inserted1"/>
        </w:rPr>
        <w:t xml:space="preserve"> и отправляет структуру выставки на </w:t>
      </w:r>
      <w:proofErr w:type="spellStart"/>
      <w:r w:rsidR="00F62A85" w:rsidRPr="00F974F3">
        <w:rPr>
          <w:rStyle w:val="ng-star-inserted1"/>
        </w:rPr>
        <w:t>Backend</w:t>
      </w:r>
      <w:proofErr w:type="spellEnd"/>
      <w:r w:rsidR="00F62A85" w:rsidRPr="00F974F3">
        <w:rPr>
          <w:rStyle w:val="ng-star-inserted1"/>
        </w:rPr>
        <w:t xml:space="preserve"> для сохранения.</w:t>
      </w:r>
    </w:p>
    <w:p w14:paraId="710ACFFD" w14:textId="77195B0D" w:rsidR="00F62A85" w:rsidRDefault="00F62A85" w:rsidP="00EE7897">
      <w:pPr>
        <w:pStyle w:val="22"/>
        <w:rPr>
          <w:rStyle w:val="ng-star-inserted1"/>
        </w:rPr>
      </w:pPr>
      <w:r w:rsidRPr="00F974F3">
        <w:rPr>
          <w:rStyle w:val="ng-star-inserted1"/>
        </w:rPr>
        <w:t xml:space="preserve">Музейная организация работает в конструкторе на </w:t>
      </w:r>
      <w:proofErr w:type="spellStart"/>
      <w:r w:rsidRPr="00F974F3">
        <w:rPr>
          <w:rStyle w:val="ng-star-inserted1"/>
        </w:rPr>
        <w:t>Frontend</w:t>
      </w:r>
      <w:proofErr w:type="spellEnd"/>
      <w:r w:rsidRPr="00F974F3">
        <w:rPr>
          <w:rStyle w:val="ng-star-inserted1"/>
        </w:rPr>
        <w:t xml:space="preserve">. Все изменения (добавление блока, загрузка картинки, изменение текста) транслируются в запросы к </w:t>
      </w:r>
      <w:proofErr w:type="spellStart"/>
      <w:r w:rsidRPr="00F974F3">
        <w:rPr>
          <w:rStyle w:val="ng-star-inserted1"/>
        </w:rPr>
        <w:t>Backend</w:t>
      </w:r>
      <w:proofErr w:type="spellEnd"/>
      <w:r w:rsidRPr="00F974F3">
        <w:rPr>
          <w:rStyle w:val="ng-star-inserted1"/>
        </w:rPr>
        <w:t xml:space="preserve"> API, которые обновляют соответствующие данные в БД.</w:t>
      </w:r>
    </w:p>
    <w:p w14:paraId="48372C1F" w14:textId="25AFC94E" w:rsidR="00EE7897" w:rsidRPr="00D25DEA" w:rsidRDefault="00EE7897" w:rsidP="00EE7897">
      <w:pPr>
        <w:pStyle w:val="22"/>
        <w:rPr>
          <w:rStyle w:val="ng-star-inserted1"/>
        </w:rPr>
      </w:pPr>
      <w:r>
        <w:rPr>
          <w:rStyle w:val="ng-star-inserted1"/>
          <w:lang w:val="en-US"/>
        </w:rPr>
        <w:t>Use</w:t>
      </w:r>
      <w:r w:rsidRPr="00EE7897">
        <w:rPr>
          <w:rStyle w:val="ng-star-inserted1"/>
        </w:rPr>
        <w:t xml:space="preserve"> </w:t>
      </w:r>
      <w:r>
        <w:rPr>
          <w:rStyle w:val="ng-star-inserted1"/>
          <w:lang w:val="en-US"/>
        </w:rPr>
        <w:t>Case</w:t>
      </w:r>
      <w:r w:rsidRPr="00EE7897">
        <w:rPr>
          <w:rStyle w:val="ng-star-inserted1"/>
        </w:rPr>
        <w:t xml:space="preserve"> </w:t>
      </w:r>
      <w:r>
        <w:rPr>
          <w:rStyle w:val="ng-star-inserted1"/>
        </w:rPr>
        <w:t>диаграмма представлена на рисунке 5</w:t>
      </w:r>
      <w:r w:rsidRPr="00EE7897">
        <w:rPr>
          <w:rStyle w:val="ng-star-inserted1"/>
        </w:rPr>
        <w:t>.</w:t>
      </w:r>
    </w:p>
    <w:p w14:paraId="6B0098BE" w14:textId="77777777" w:rsidR="00EE7897" w:rsidRPr="00D25DEA" w:rsidRDefault="00EE7897" w:rsidP="00EE7897">
      <w:pPr>
        <w:pStyle w:val="22"/>
        <w:rPr>
          <w:rStyle w:val="ng-star-inserted1"/>
        </w:rPr>
      </w:pPr>
    </w:p>
    <w:p w14:paraId="367DB8C9" w14:textId="50FBCCBA" w:rsidR="00F974F3" w:rsidRDefault="00F974F3" w:rsidP="00F974F3">
      <w:pPr>
        <w:pStyle w:val="43"/>
      </w:pPr>
      <w:r>
        <w:rPr>
          <w:noProof/>
          <w:bdr w:val="none" w:sz="0" w:space="0" w:color="auto" w:frame="1"/>
        </w:rPr>
        <w:drawing>
          <wp:inline distT="0" distB="0" distL="0" distR="0" wp14:anchorId="1A3A899C" wp14:editId="1B30FE41">
            <wp:extent cx="4959985" cy="4683125"/>
            <wp:effectExtent l="0" t="0" r="0" b="3175"/>
            <wp:docPr id="1523977114" name="Рисунок 13" descr="Изображение выглядит как текст, снимок экрана, круг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77114" name="Рисунок 13" descr="Изображение выглядит как текст, снимок экрана, круг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985" cy="468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D872E" w14:textId="50469629" w:rsidR="00F974F3" w:rsidRPr="00D25DEA" w:rsidRDefault="00F974F3" w:rsidP="00F974F3">
      <w:pPr>
        <w:pStyle w:val="41"/>
        <w:rPr>
          <w:lang w:eastAsia="en-US"/>
        </w:rPr>
      </w:pPr>
      <w:r>
        <w:rPr>
          <w:lang w:val="en-US"/>
        </w:rPr>
        <w:t>Use</w:t>
      </w:r>
      <w:r w:rsidRPr="00F974F3">
        <w:t xml:space="preserve"> </w:t>
      </w:r>
      <w:r>
        <w:rPr>
          <w:lang w:val="en-US"/>
        </w:rPr>
        <w:t>Case</w:t>
      </w:r>
      <w:r w:rsidRPr="00F974F3">
        <w:t xml:space="preserve"> </w:t>
      </w:r>
      <w:r>
        <w:t xml:space="preserve">диаграмма </w:t>
      </w:r>
      <w:r w:rsidR="00253913" w:rsidRPr="00F62A85">
        <w:rPr>
          <w:lang w:eastAsia="en-US"/>
        </w:rPr>
        <w:t>«</w:t>
      </w:r>
      <w:r>
        <w:t>Конструктор выставок</w:t>
      </w:r>
      <w:r w:rsidR="00253913" w:rsidRPr="00F62A85">
        <w:rPr>
          <w:lang w:eastAsia="en-US"/>
        </w:rPr>
        <w:t>»</w:t>
      </w:r>
    </w:p>
    <w:p w14:paraId="7CFF8D7C" w14:textId="77777777" w:rsidR="00EE7897" w:rsidRPr="00D25DEA" w:rsidRDefault="00EE7897" w:rsidP="00EE7897">
      <w:pPr>
        <w:pStyle w:val="22"/>
        <w:rPr>
          <w:lang w:eastAsia="en-US"/>
        </w:rPr>
      </w:pPr>
    </w:p>
    <w:p w14:paraId="1B970B42" w14:textId="77777777" w:rsidR="00EE7897" w:rsidRDefault="00EE7897">
      <w:pPr>
        <w:spacing w:after="160"/>
        <w:rPr>
          <w:rStyle w:val="ng-star-inserted1"/>
          <w:rFonts w:ascii="Times New Roman" w:hAnsi="Times New Roman" w:cs="Times New Roman"/>
          <w:b/>
          <w:sz w:val="28"/>
        </w:rPr>
      </w:pPr>
      <w:r>
        <w:rPr>
          <w:rStyle w:val="ng-star-inserted1"/>
        </w:rPr>
        <w:br w:type="page"/>
      </w:r>
    </w:p>
    <w:p w14:paraId="46DA006A" w14:textId="7AFEC9F7" w:rsidR="00F62A85" w:rsidRPr="00EE7897" w:rsidRDefault="00F62A85" w:rsidP="00253913">
      <w:pPr>
        <w:pStyle w:val="13"/>
        <w:rPr>
          <w:rStyle w:val="ng-star-inserted1"/>
        </w:rPr>
      </w:pPr>
      <w:bookmarkStart w:id="55" w:name="_Toc199194161"/>
      <w:r w:rsidRPr="00253913">
        <w:rPr>
          <w:rStyle w:val="ng-star-inserted1"/>
        </w:rPr>
        <w:lastRenderedPageBreak/>
        <w:t>Модуль Публичного Доступа и Поиска</w:t>
      </w:r>
      <w:bookmarkEnd w:id="55"/>
    </w:p>
    <w:p w14:paraId="29C80F46" w14:textId="77777777" w:rsidR="00EE7897" w:rsidRPr="00EE7897" w:rsidRDefault="00EE7897" w:rsidP="00EE7897">
      <w:pPr>
        <w:pStyle w:val="22"/>
        <w:rPr>
          <w:lang w:eastAsia="en-US"/>
        </w:rPr>
      </w:pPr>
    </w:p>
    <w:p w14:paraId="40B6B5D4" w14:textId="59BDD147" w:rsidR="00EE7897" w:rsidRDefault="00F62A85" w:rsidP="00EE7897">
      <w:pPr>
        <w:pStyle w:val="14"/>
        <w:rPr>
          <w:rStyle w:val="ng-star-inserted1"/>
          <w:color w:val="1A1C1E"/>
          <w:szCs w:val="28"/>
          <w:lang w:val="en-US"/>
        </w:rPr>
      </w:pPr>
      <w:bookmarkStart w:id="56" w:name="_Toc199194162"/>
      <w:proofErr w:type="spellStart"/>
      <w:r w:rsidRPr="00253913">
        <w:rPr>
          <w:rStyle w:val="ng-star-inserted1"/>
          <w:color w:val="1A1C1E"/>
          <w:szCs w:val="28"/>
        </w:rPr>
        <w:t>Backend</w:t>
      </w:r>
      <w:bookmarkEnd w:id="56"/>
      <w:proofErr w:type="spellEnd"/>
    </w:p>
    <w:p w14:paraId="101D458F" w14:textId="77777777" w:rsidR="00EE7897" w:rsidRPr="00EE7897" w:rsidRDefault="00EE7897" w:rsidP="00EE7897">
      <w:pPr>
        <w:pStyle w:val="22"/>
        <w:rPr>
          <w:lang w:val="en-US"/>
        </w:rPr>
      </w:pPr>
    </w:p>
    <w:p w14:paraId="344EC4BD" w14:textId="4920E58F" w:rsidR="00F62A85" w:rsidRDefault="00EE7897" w:rsidP="00EE7897">
      <w:pPr>
        <w:pStyle w:val="22"/>
        <w:rPr>
          <w:rStyle w:val="ng-star-inserted1"/>
          <w:color w:val="1A1C1E"/>
          <w:szCs w:val="28"/>
        </w:rPr>
      </w:pPr>
      <w:r>
        <w:rPr>
          <w:rStyle w:val="ng-star-inserted1"/>
          <w:color w:val="1A1C1E"/>
          <w:szCs w:val="28"/>
        </w:rPr>
        <w:t>П</w:t>
      </w:r>
      <w:r w:rsidR="00253913" w:rsidRPr="00253913">
        <w:rPr>
          <w:rStyle w:val="ng-star-inserted1"/>
          <w:color w:val="1A1C1E"/>
          <w:szCs w:val="28"/>
        </w:rPr>
        <w:t>редоставляет</w:t>
      </w:r>
      <w:r w:rsidR="00F62A85" w:rsidRPr="00253913">
        <w:rPr>
          <w:rStyle w:val="ng-star-inserted1"/>
          <w:color w:val="1A1C1E"/>
          <w:szCs w:val="28"/>
        </w:rPr>
        <w:t xml:space="preserve"> API для получения списка опубликованных выставок с возможностью фильтрации (по тегам, организации и </w:t>
      </w:r>
      <w:r w:rsidR="00253913" w:rsidRPr="00253913">
        <w:rPr>
          <w:rStyle w:val="ng-star-inserted1"/>
          <w:color w:val="1A1C1E"/>
          <w:szCs w:val="28"/>
        </w:rPr>
        <w:t>т. д.</w:t>
      </w:r>
      <w:r w:rsidR="00F62A85" w:rsidRPr="00253913">
        <w:rPr>
          <w:rStyle w:val="ng-star-inserted1"/>
          <w:color w:val="1A1C1E"/>
          <w:szCs w:val="28"/>
        </w:rPr>
        <w:t xml:space="preserve">), полнотекстового поиска и сортировки. Обеспечивает API для получения полной информации по конкретной выставке для ее отображения. Управляет системой </w:t>
      </w:r>
      <w:r w:rsidR="00253913" w:rsidRPr="00253913">
        <w:t>«</w:t>
      </w:r>
      <w:r w:rsidR="00F62A85" w:rsidRPr="00253913">
        <w:rPr>
          <w:rStyle w:val="ng-star-inserted1"/>
          <w:color w:val="1A1C1E"/>
          <w:szCs w:val="28"/>
        </w:rPr>
        <w:t>лайков</w:t>
      </w:r>
      <w:r w:rsidR="00253913" w:rsidRPr="00253913">
        <w:t>»</w:t>
      </w:r>
      <w:r w:rsidR="00F62A85" w:rsidRPr="00253913">
        <w:rPr>
          <w:rStyle w:val="ng-star-inserted1"/>
          <w:color w:val="1A1C1E"/>
          <w:szCs w:val="28"/>
        </w:rPr>
        <w:t xml:space="preserve"> (</w:t>
      </w:r>
      <w:proofErr w:type="spellStart"/>
      <w:r w:rsidR="00F62A85" w:rsidRPr="00253913">
        <w:rPr>
          <w:rStyle w:val="inline-code"/>
          <w:color w:val="1A1C1E"/>
          <w:szCs w:val="28"/>
          <w:bdr w:val="single" w:sz="4" w:space="0" w:color="F3F3F6" w:frame="1"/>
        </w:rPr>
        <w:t>user_exhibition_likes</w:t>
      </w:r>
      <w:proofErr w:type="spellEnd"/>
      <w:r w:rsidR="00F62A85" w:rsidRPr="00253913">
        <w:rPr>
          <w:rStyle w:val="ng-star-inserted1"/>
          <w:color w:val="1A1C1E"/>
          <w:szCs w:val="28"/>
        </w:rPr>
        <w:t>).</w:t>
      </w:r>
    </w:p>
    <w:p w14:paraId="2A33E697" w14:textId="77777777" w:rsidR="00EE7897" w:rsidRPr="00253913" w:rsidRDefault="00EE7897" w:rsidP="00EE7897">
      <w:pPr>
        <w:pStyle w:val="22"/>
      </w:pPr>
    </w:p>
    <w:p w14:paraId="2D77414B" w14:textId="40194159" w:rsidR="00EE7897" w:rsidRDefault="00F62A85" w:rsidP="00EE7897">
      <w:pPr>
        <w:pStyle w:val="14"/>
        <w:rPr>
          <w:rStyle w:val="ng-star-inserted1"/>
          <w:color w:val="1A1C1E"/>
          <w:szCs w:val="28"/>
        </w:rPr>
      </w:pPr>
      <w:bookmarkStart w:id="57" w:name="_Toc199194163"/>
      <w:proofErr w:type="spellStart"/>
      <w:r w:rsidRPr="00253913">
        <w:rPr>
          <w:rStyle w:val="ng-star-inserted1"/>
          <w:color w:val="1A1C1E"/>
          <w:szCs w:val="28"/>
        </w:rPr>
        <w:t>Frontend</w:t>
      </w:r>
      <w:bookmarkEnd w:id="57"/>
      <w:proofErr w:type="spellEnd"/>
    </w:p>
    <w:p w14:paraId="4721F871" w14:textId="77777777" w:rsidR="00EE7897" w:rsidRPr="00EE7897" w:rsidRDefault="00EE7897" w:rsidP="00EE7897">
      <w:pPr>
        <w:pStyle w:val="22"/>
        <w:rPr>
          <w:lang w:eastAsia="en-US"/>
        </w:rPr>
      </w:pPr>
    </w:p>
    <w:p w14:paraId="4CDE6585" w14:textId="569C9AB0" w:rsidR="00F62A85" w:rsidRPr="00253913" w:rsidRDefault="00EE7897" w:rsidP="00EE7897">
      <w:pPr>
        <w:pStyle w:val="22"/>
      </w:pPr>
      <w:r>
        <w:rPr>
          <w:rStyle w:val="ng-star-inserted1"/>
          <w:color w:val="1A1C1E"/>
          <w:szCs w:val="28"/>
        </w:rPr>
        <w:t>О</w:t>
      </w:r>
      <w:r w:rsidR="00253913" w:rsidRPr="00253913">
        <w:rPr>
          <w:rStyle w:val="ng-star-inserted1"/>
          <w:color w:val="1A1C1E"/>
          <w:szCs w:val="28"/>
        </w:rPr>
        <w:t>тображает</w:t>
      </w:r>
      <w:r w:rsidR="00F62A85" w:rsidRPr="00253913">
        <w:rPr>
          <w:rStyle w:val="ng-star-inserted1"/>
          <w:color w:val="1A1C1E"/>
          <w:szCs w:val="28"/>
        </w:rPr>
        <w:t xml:space="preserve"> главную страницу (каталог выставок) со списком выставок, элементами управления для поиска, фильтрации и сортировки. Отображает страницу детального просмотра выбранной выставки со всеми ее блоками и экспонатами. Позволяет авторизованным пользователям ставить/убирать лайки.</w:t>
      </w:r>
    </w:p>
    <w:p w14:paraId="0AE97783" w14:textId="4EA0A522" w:rsidR="00EE7897" w:rsidRDefault="00F62A85" w:rsidP="00EE7897">
      <w:pPr>
        <w:pStyle w:val="22"/>
        <w:rPr>
          <w:rStyle w:val="ng-star-inserted1"/>
          <w:color w:val="1A1C1E"/>
          <w:szCs w:val="28"/>
        </w:rPr>
      </w:pPr>
      <w:r w:rsidRPr="00253913">
        <w:rPr>
          <w:rStyle w:val="ng-star-inserted1"/>
          <w:color w:val="1A1C1E"/>
          <w:szCs w:val="28"/>
        </w:rPr>
        <w:t xml:space="preserve">Любой пользователь (зарегистрированный или нет) через </w:t>
      </w:r>
      <w:proofErr w:type="spellStart"/>
      <w:r w:rsidRPr="00253913">
        <w:rPr>
          <w:rStyle w:val="ng-star-inserted1"/>
          <w:color w:val="1A1C1E"/>
          <w:szCs w:val="28"/>
        </w:rPr>
        <w:t>Frontend</w:t>
      </w:r>
      <w:proofErr w:type="spellEnd"/>
      <w:r w:rsidRPr="00253913">
        <w:rPr>
          <w:rStyle w:val="ng-star-inserted1"/>
          <w:color w:val="1A1C1E"/>
          <w:szCs w:val="28"/>
        </w:rPr>
        <w:t xml:space="preserve"> просматривает каталог выставок или конкретную выставку. </w:t>
      </w:r>
      <w:proofErr w:type="spellStart"/>
      <w:r w:rsidRPr="00253913">
        <w:rPr>
          <w:rStyle w:val="ng-star-inserted1"/>
          <w:color w:val="1A1C1E"/>
          <w:szCs w:val="28"/>
        </w:rPr>
        <w:t>Frontend</w:t>
      </w:r>
      <w:proofErr w:type="spellEnd"/>
      <w:r w:rsidRPr="00253913">
        <w:rPr>
          <w:rStyle w:val="ng-star-inserted1"/>
          <w:color w:val="1A1C1E"/>
          <w:szCs w:val="28"/>
        </w:rPr>
        <w:t xml:space="preserve"> запрашивает данные у </w:t>
      </w:r>
      <w:proofErr w:type="spellStart"/>
      <w:r w:rsidRPr="00253913">
        <w:rPr>
          <w:rStyle w:val="ng-star-inserted1"/>
          <w:color w:val="1A1C1E"/>
          <w:szCs w:val="28"/>
        </w:rPr>
        <w:t>Backend</w:t>
      </w:r>
      <w:proofErr w:type="spellEnd"/>
      <w:r w:rsidRPr="00253913">
        <w:rPr>
          <w:rStyle w:val="ng-star-inserted1"/>
          <w:color w:val="1A1C1E"/>
          <w:szCs w:val="28"/>
        </w:rPr>
        <w:t xml:space="preserve"> API. При установке лайка </w:t>
      </w:r>
      <w:proofErr w:type="spellStart"/>
      <w:r w:rsidRPr="00253913">
        <w:rPr>
          <w:rStyle w:val="ng-star-inserted1"/>
          <w:color w:val="1A1C1E"/>
          <w:szCs w:val="28"/>
        </w:rPr>
        <w:t>Frontend</w:t>
      </w:r>
      <w:proofErr w:type="spellEnd"/>
      <w:r w:rsidRPr="00253913">
        <w:rPr>
          <w:rStyle w:val="ng-star-inserted1"/>
          <w:color w:val="1A1C1E"/>
          <w:szCs w:val="28"/>
        </w:rPr>
        <w:t xml:space="preserve"> отправляет соответствующий запрос на </w:t>
      </w:r>
      <w:proofErr w:type="spellStart"/>
      <w:r w:rsidRPr="00253913">
        <w:rPr>
          <w:rStyle w:val="ng-star-inserted1"/>
          <w:color w:val="1A1C1E"/>
          <w:szCs w:val="28"/>
        </w:rPr>
        <w:t>Backend</w:t>
      </w:r>
      <w:proofErr w:type="spellEnd"/>
      <w:r w:rsidRPr="00253913">
        <w:rPr>
          <w:rStyle w:val="ng-star-inserted1"/>
          <w:color w:val="1A1C1E"/>
          <w:szCs w:val="28"/>
        </w:rPr>
        <w:t>.</w:t>
      </w:r>
    </w:p>
    <w:p w14:paraId="03EBDD5A" w14:textId="77777777" w:rsidR="00EE7897" w:rsidRDefault="00EE7897">
      <w:pPr>
        <w:spacing w:after="160"/>
        <w:rPr>
          <w:rStyle w:val="ng-star-inserted1"/>
          <w:rFonts w:ascii="Times New Roman" w:eastAsia="Times New Roman" w:hAnsi="Times New Roman" w:cs="Times New Roman"/>
          <w:color w:val="1A1C1E"/>
          <w:sz w:val="28"/>
          <w:szCs w:val="28"/>
          <w:lang w:eastAsia="ru-RU"/>
        </w:rPr>
      </w:pPr>
      <w:r>
        <w:rPr>
          <w:rStyle w:val="ng-star-inserted1"/>
          <w:color w:val="1A1C1E"/>
          <w:szCs w:val="28"/>
        </w:rPr>
        <w:br w:type="page"/>
      </w:r>
    </w:p>
    <w:p w14:paraId="32F07AB8" w14:textId="00ED7245" w:rsidR="00F62A85" w:rsidRDefault="00EE7897" w:rsidP="00EE7897">
      <w:pPr>
        <w:pStyle w:val="22"/>
        <w:rPr>
          <w:rStyle w:val="ng-star-inserted1"/>
        </w:rPr>
      </w:pPr>
      <w:r>
        <w:rPr>
          <w:rStyle w:val="ng-star-inserted1"/>
          <w:lang w:val="en-US"/>
        </w:rPr>
        <w:lastRenderedPageBreak/>
        <w:t>Use</w:t>
      </w:r>
      <w:r w:rsidRPr="00EE7897">
        <w:rPr>
          <w:rStyle w:val="ng-star-inserted1"/>
        </w:rPr>
        <w:t xml:space="preserve"> </w:t>
      </w:r>
      <w:r>
        <w:rPr>
          <w:rStyle w:val="ng-star-inserted1"/>
          <w:lang w:val="en-US"/>
        </w:rPr>
        <w:t>Case</w:t>
      </w:r>
      <w:r w:rsidRPr="00EE7897">
        <w:rPr>
          <w:rStyle w:val="ng-star-inserted1"/>
        </w:rPr>
        <w:t xml:space="preserve"> </w:t>
      </w:r>
      <w:r>
        <w:rPr>
          <w:rStyle w:val="ng-star-inserted1"/>
        </w:rPr>
        <w:t>диаграмма представлена на рисунке 6.</w:t>
      </w:r>
    </w:p>
    <w:p w14:paraId="74C57C75" w14:textId="77777777" w:rsidR="00EE7897" w:rsidRPr="00EE7897" w:rsidRDefault="00EE7897" w:rsidP="00EE7897">
      <w:pPr>
        <w:pStyle w:val="22"/>
        <w:rPr>
          <w:rStyle w:val="ng-star-inserted1"/>
        </w:rPr>
      </w:pPr>
    </w:p>
    <w:p w14:paraId="648FC750" w14:textId="650895DE" w:rsidR="00253913" w:rsidRDefault="00253913" w:rsidP="00253913">
      <w:pPr>
        <w:pStyle w:val="43"/>
        <w:rPr>
          <w:lang w:val="en-US"/>
        </w:rPr>
      </w:pPr>
      <w:r>
        <w:rPr>
          <w:noProof/>
          <w:bdr w:val="none" w:sz="0" w:space="0" w:color="auto" w:frame="1"/>
        </w:rPr>
        <w:drawing>
          <wp:inline distT="0" distB="0" distL="0" distR="0" wp14:anchorId="13CD66B8" wp14:editId="21EB9C1C">
            <wp:extent cx="2867660" cy="2771140"/>
            <wp:effectExtent l="0" t="0" r="8890" b="0"/>
            <wp:docPr id="2015424710" name="Рисунок 14" descr="Изображение выглядит как текст, круг,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24710" name="Рисунок 14" descr="Изображение выглядит как текст, круг, диаграмма, линия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60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1C860" w14:textId="7ED3CF27" w:rsidR="00253913" w:rsidRDefault="00253913" w:rsidP="00253913">
      <w:pPr>
        <w:pStyle w:val="41"/>
        <w:rPr>
          <w:lang w:eastAsia="en-US"/>
        </w:rPr>
      </w:pPr>
      <w:r>
        <w:rPr>
          <w:lang w:val="en-US"/>
        </w:rPr>
        <w:t>Use</w:t>
      </w:r>
      <w:r w:rsidRPr="00253913">
        <w:t xml:space="preserve"> </w:t>
      </w:r>
      <w:r>
        <w:rPr>
          <w:lang w:val="en-US"/>
        </w:rPr>
        <w:t>Case</w:t>
      </w:r>
      <w:r w:rsidRPr="00253913">
        <w:t xml:space="preserve"> </w:t>
      </w:r>
      <w:r>
        <w:t xml:space="preserve">диаграмма </w:t>
      </w:r>
      <w:r w:rsidRPr="00F62A85">
        <w:rPr>
          <w:lang w:eastAsia="en-US"/>
        </w:rPr>
        <w:t>«</w:t>
      </w:r>
      <w:r>
        <w:t>Публичный поиск и доступ</w:t>
      </w:r>
      <w:r w:rsidRPr="00F62A85">
        <w:rPr>
          <w:lang w:eastAsia="en-US"/>
        </w:rPr>
        <w:t>»</w:t>
      </w:r>
    </w:p>
    <w:p w14:paraId="7C788C11" w14:textId="77777777" w:rsidR="00EE7897" w:rsidRPr="00EE7897" w:rsidRDefault="00EE7897" w:rsidP="00EE7897">
      <w:pPr>
        <w:pStyle w:val="22"/>
        <w:rPr>
          <w:lang w:eastAsia="en-US"/>
        </w:rPr>
      </w:pPr>
    </w:p>
    <w:p w14:paraId="399A880D" w14:textId="3BB1B132" w:rsidR="00F62A85" w:rsidRDefault="00F62A85" w:rsidP="00253913">
      <w:pPr>
        <w:pStyle w:val="13"/>
        <w:rPr>
          <w:rStyle w:val="ng-star-inserted1"/>
        </w:rPr>
      </w:pPr>
      <w:bookmarkStart w:id="58" w:name="_Toc199194164"/>
      <w:r w:rsidRPr="00253913">
        <w:rPr>
          <w:rStyle w:val="ng-star-inserted1"/>
        </w:rPr>
        <w:t>Модуль Профилей Организаций</w:t>
      </w:r>
      <w:bookmarkEnd w:id="58"/>
    </w:p>
    <w:p w14:paraId="6ABC57E1" w14:textId="77777777" w:rsidR="00EE7897" w:rsidRPr="00EE7897" w:rsidRDefault="00EE7897" w:rsidP="00EE7897">
      <w:pPr>
        <w:pStyle w:val="22"/>
        <w:rPr>
          <w:lang w:eastAsia="en-US"/>
        </w:rPr>
      </w:pPr>
    </w:p>
    <w:p w14:paraId="13FBBAE4" w14:textId="77777777" w:rsidR="00EE7897" w:rsidRDefault="00F62A85" w:rsidP="00EE7897">
      <w:pPr>
        <w:pStyle w:val="14"/>
        <w:rPr>
          <w:rStyle w:val="ng-star-inserted1"/>
        </w:rPr>
      </w:pPr>
      <w:bookmarkStart w:id="59" w:name="_Toc199194165"/>
      <w:proofErr w:type="spellStart"/>
      <w:r w:rsidRPr="00253913">
        <w:rPr>
          <w:rStyle w:val="ng-star-inserted1"/>
        </w:rPr>
        <w:t>Backend</w:t>
      </w:r>
      <w:bookmarkEnd w:id="59"/>
      <w:proofErr w:type="spellEnd"/>
    </w:p>
    <w:p w14:paraId="5AB90DC0" w14:textId="77777777" w:rsidR="00EE7897" w:rsidRPr="00EE7897" w:rsidRDefault="00EE7897" w:rsidP="00EE7897">
      <w:pPr>
        <w:pStyle w:val="22"/>
        <w:rPr>
          <w:lang w:eastAsia="en-US"/>
        </w:rPr>
      </w:pPr>
    </w:p>
    <w:p w14:paraId="78621BAF" w14:textId="7D997726" w:rsidR="00F62A85" w:rsidRDefault="00EE7897" w:rsidP="00EE7897">
      <w:pPr>
        <w:pStyle w:val="22"/>
        <w:rPr>
          <w:rStyle w:val="ng-star-inserted1"/>
        </w:rPr>
      </w:pPr>
      <w:r>
        <w:rPr>
          <w:rStyle w:val="ng-star-inserted1"/>
        </w:rPr>
        <w:t>П</w:t>
      </w:r>
      <w:r w:rsidR="00253913" w:rsidRPr="00253913">
        <w:rPr>
          <w:rStyle w:val="ng-star-inserted1"/>
        </w:rPr>
        <w:t>редоставляет</w:t>
      </w:r>
      <w:r w:rsidR="00F62A85" w:rsidRPr="00253913">
        <w:rPr>
          <w:rStyle w:val="ng-star-inserted1"/>
        </w:rPr>
        <w:t xml:space="preserve"> API для получения публичной информации об организации (название, описание, логотип, список опубликованных выставок). Обеспечивает API для редактирования профиля организации уполномоченными пользователями.</w:t>
      </w:r>
      <w:r w:rsidR="00CD747D">
        <w:rPr>
          <w:rStyle w:val="ng-star-inserted1"/>
        </w:rPr>
        <w:t xml:space="preserve"> Так же предоставляет </w:t>
      </w:r>
      <w:r w:rsidR="00CD747D">
        <w:rPr>
          <w:rStyle w:val="ng-star-inserted1"/>
          <w:lang w:val="en-US"/>
        </w:rPr>
        <w:t>API</w:t>
      </w:r>
      <w:r w:rsidR="00CD747D" w:rsidRPr="00CD747D">
        <w:rPr>
          <w:rStyle w:val="ng-star-inserted1"/>
        </w:rPr>
        <w:t xml:space="preserve"> </w:t>
      </w:r>
      <w:r w:rsidR="00CD747D">
        <w:rPr>
          <w:rStyle w:val="ng-star-inserted1"/>
        </w:rPr>
        <w:t>для взаимодействия профилей пользователей (редактирование, просмотр понравившихся выставок)</w:t>
      </w:r>
    </w:p>
    <w:p w14:paraId="4CFF6A90" w14:textId="77777777" w:rsidR="00EE7897" w:rsidRPr="00253913" w:rsidRDefault="00EE7897" w:rsidP="00EE7897">
      <w:pPr>
        <w:pStyle w:val="22"/>
      </w:pPr>
    </w:p>
    <w:p w14:paraId="51CDF49D" w14:textId="77777777" w:rsidR="00EE7897" w:rsidRDefault="00F62A85" w:rsidP="00EE7897">
      <w:pPr>
        <w:pStyle w:val="14"/>
        <w:rPr>
          <w:rStyle w:val="ng-star-inserted1"/>
        </w:rPr>
      </w:pPr>
      <w:bookmarkStart w:id="60" w:name="_Toc199194166"/>
      <w:proofErr w:type="spellStart"/>
      <w:r w:rsidRPr="00253913">
        <w:rPr>
          <w:rStyle w:val="ng-star-inserted1"/>
        </w:rPr>
        <w:t>Frontend</w:t>
      </w:r>
      <w:bookmarkEnd w:id="60"/>
      <w:proofErr w:type="spellEnd"/>
    </w:p>
    <w:p w14:paraId="301949CE" w14:textId="77777777" w:rsidR="00EE7897" w:rsidRPr="00EE7897" w:rsidRDefault="00EE7897" w:rsidP="00EE7897">
      <w:pPr>
        <w:pStyle w:val="22"/>
        <w:rPr>
          <w:lang w:eastAsia="en-US"/>
        </w:rPr>
      </w:pPr>
    </w:p>
    <w:p w14:paraId="66CCF4EB" w14:textId="1AE43514" w:rsidR="00F62A85" w:rsidRPr="00253913" w:rsidRDefault="00EE7897" w:rsidP="00EE7897">
      <w:pPr>
        <w:pStyle w:val="22"/>
      </w:pPr>
      <w:r>
        <w:rPr>
          <w:rStyle w:val="ng-star-inserted1"/>
        </w:rPr>
        <w:t>О</w:t>
      </w:r>
      <w:r w:rsidR="00253913" w:rsidRPr="00253913">
        <w:rPr>
          <w:rStyle w:val="ng-star-inserted1"/>
        </w:rPr>
        <w:t>тображает</w:t>
      </w:r>
      <w:r w:rsidR="00F62A85" w:rsidRPr="00253913">
        <w:rPr>
          <w:rStyle w:val="ng-star-inserted1"/>
        </w:rPr>
        <w:t xml:space="preserve"> публичную страницу профиля музейной организации</w:t>
      </w:r>
      <w:r w:rsidR="00CD747D">
        <w:rPr>
          <w:rStyle w:val="ng-star-inserted1"/>
        </w:rPr>
        <w:t xml:space="preserve"> и пользователя</w:t>
      </w:r>
      <w:r w:rsidR="00F62A85" w:rsidRPr="00253913">
        <w:rPr>
          <w:rStyle w:val="ng-star-inserted1"/>
        </w:rPr>
        <w:t>. Для уполномоченных пользователей предоставляет интерфейс для редактирования информации об организации.</w:t>
      </w:r>
    </w:p>
    <w:p w14:paraId="5FDCCE62" w14:textId="0AA3BB39" w:rsidR="00F62A85" w:rsidRDefault="00F62A85" w:rsidP="00EE7897">
      <w:pPr>
        <w:pStyle w:val="22"/>
        <w:rPr>
          <w:rStyle w:val="ng-star-inserted1"/>
        </w:rPr>
      </w:pPr>
      <w:r w:rsidRPr="00253913">
        <w:rPr>
          <w:rStyle w:val="ng-star-inserted1"/>
        </w:rPr>
        <w:lastRenderedPageBreak/>
        <w:t>Взаимодействие</w:t>
      </w:r>
      <w:r w:rsidR="00EE7897">
        <w:rPr>
          <w:rStyle w:val="ng-star-inserted1"/>
        </w:rPr>
        <w:t xml:space="preserve"> </w:t>
      </w:r>
      <w:r w:rsidR="00253913" w:rsidRPr="00253913">
        <w:rPr>
          <w:rStyle w:val="ng-star-inserted1"/>
        </w:rPr>
        <w:t>аналогично</w:t>
      </w:r>
      <w:r w:rsidRPr="00253913">
        <w:rPr>
          <w:rStyle w:val="ng-star-inserted1"/>
        </w:rPr>
        <w:t xml:space="preserve"> другим модулям, через API-запросы от </w:t>
      </w:r>
      <w:proofErr w:type="spellStart"/>
      <w:r w:rsidRPr="00253913">
        <w:rPr>
          <w:rStyle w:val="ng-star-inserted1"/>
        </w:rPr>
        <w:t>Frontend</w:t>
      </w:r>
      <w:proofErr w:type="spellEnd"/>
      <w:r w:rsidRPr="00253913">
        <w:rPr>
          <w:rStyle w:val="ng-star-inserted1"/>
        </w:rPr>
        <w:t xml:space="preserve"> к </w:t>
      </w:r>
      <w:proofErr w:type="spellStart"/>
      <w:r w:rsidRPr="00253913">
        <w:rPr>
          <w:rStyle w:val="ng-star-inserted1"/>
        </w:rPr>
        <w:t>Backend</w:t>
      </w:r>
      <w:proofErr w:type="spellEnd"/>
      <w:r w:rsidRPr="00253913">
        <w:rPr>
          <w:rStyle w:val="ng-star-inserted1"/>
        </w:rPr>
        <w:t>.</w:t>
      </w:r>
    </w:p>
    <w:p w14:paraId="5865C3B6" w14:textId="64243E6F" w:rsidR="00EE7897" w:rsidRDefault="00EE7897" w:rsidP="00EE7897">
      <w:pPr>
        <w:pStyle w:val="22"/>
        <w:rPr>
          <w:rStyle w:val="ng-star-inserted1"/>
        </w:rPr>
      </w:pPr>
      <w:r>
        <w:rPr>
          <w:rStyle w:val="ng-star-inserted1"/>
          <w:lang w:val="en-US"/>
        </w:rPr>
        <w:t>Use</w:t>
      </w:r>
      <w:r w:rsidRPr="00EE7897">
        <w:rPr>
          <w:rStyle w:val="ng-star-inserted1"/>
        </w:rPr>
        <w:t xml:space="preserve"> </w:t>
      </w:r>
      <w:r>
        <w:rPr>
          <w:rStyle w:val="ng-star-inserted1"/>
          <w:lang w:val="en-US"/>
        </w:rPr>
        <w:t>Case</w:t>
      </w:r>
      <w:r w:rsidRPr="00EE7897">
        <w:rPr>
          <w:rStyle w:val="ng-star-inserted1"/>
        </w:rPr>
        <w:t xml:space="preserve"> </w:t>
      </w:r>
      <w:r>
        <w:rPr>
          <w:rStyle w:val="ng-star-inserted1"/>
        </w:rPr>
        <w:t>диаграмма представлена на рисунке 7.</w:t>
      </w:r>
    </w:p>
    <w:p w14:paraId="7C995254" w14:textId="77777777" w:rsidR="00EE7897" w:rsidRPr="00EE7897" w:rsidRDefault="00EE7897" w:rsidP="00EE7897">
      <w:pPr>
        <w:pStyle w:val="22"/>
        <w:rPr>
          <w:rStyle w:val="ng-star-inserted1"/>
        </w:rPr>
      </w:pPr>
    </w:p>
    <w:p w14:paraId="6448B168" w14:textId="2F51C957" w:rsidR="00CD747D" w:rsidRDefault="00CD747D" w:rsidP="00CD747D">
      <w:pPr>
        <w:pStyle w:val="43"/>
      </w:pPr>
      <w:r>
        <w:rPr>
          <w:noProof/>
          <w:bdr w:val="none" w:sz="0" w:space="0" w:color="auto" w:frame="1"/>
        </w:rPr>
        <w:drawing>
          <wp:inline distT="0" distB="0" distL="0" distR="0" wp14:anchorId="60F2FE4F" wp14:editId="49156B6A">
            <wp:extent cx="5438140" cy="3914140"/>
            <wp:effectExtent l="0" t="0" r="0" b="0"/>
            <wp:docPr id="2028868641" name="Рисунок 15" descr="Изображение выглядит как текст, диаграмма, круг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68641" name="Рисунок 15" descr="Изображение выглядит как текст, диаграмма, круг, линия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140" cy="39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255D3" w14:textId="2294EEE4" w:rsidR="00CD747D" w:rsidRDefault="00CD747D" w:rsidP="00CD747D">
      <w:pPr>
        <w:pStyle w:val="41"/>
        <w:rPr>
          <w:lang w:eastAsia="en-US"/>
        </w:rPr>
      </w:pP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Case </w:t>
      </w:r>
      <w:r>
        <w:t xml:space="preserve">диаграмма </w:t>
      </w:r>
      <w:r w:rsidRPr="00F62A85">
        <w:rPr>
          <w:lang w:eastAsia="en-US"/>
        </w:rPr>
        <w:t>«</w:t>
      </w:r>
      <w:r>
        <w:t>Профили</w:t>
      </w:r>
      <w:r w:rsidRPr="00F62A85">
        <w:rPr>
          <w:lang w:eastAsia="en-US"/>
        </w:rPr>
        <w:t>»</w:t>
      </w:r>
    </w:p>
    <w:p w14:paraId="7144BFCD" w14:textId="77777777" w:rsidR="00EE7897" w:rsidRPr="00EE7897" w:rsidRDefault="00EE7897" w:rsidP="00EE7897">
      <w:pPr>
        <w:pStyle w:val="22"/>
        <w:rPr>
          <w:lang w:eastAsia="en-US"/>
        </w:rPr>
      </w:pPr>
    </w:p>
    <w:p w14:paraId="34E67ED6" w14:textId="2CEE8183" w:rsidR="00F62A85" w:rsidRDefault="00F62A85" w:rsidP="009B6670">
      <w:pPr>
        <w:pStyle w:val="13"/>
        <w:rPr>
          <w:rStyle w:val="ng-star-inserted1"/>
        </w:rPr>
      </w:pPr>
      <w:bookmarkStart w:id="61" w:name="_Toc199194167"/>
      <w:r w:rsidRPr="009B6670">
        <w:rPr>
          <w:rStyle w:val="ng-star-inserted1"/>
        </w:rPr>
        <w:t>Модуль Администрирования и Модерации</w:t>
      </w:r>
      <w:bookmarkEnd w:id="61"/>
    </w:p>
    <w:p w14:paraId="58752830" w14:textId="77777777" w:rsidR="009B6670" w:rsidRPr="009B6670" w:rsidRDefault="009B6670" w:rsidP="009B6670">
      <w:pPr>
        <w:pStyle w:val="22"/>
        <w:rPr>
          <w:lang w:eastAsia="en-US"/>
        </w:rPr>
      </w:pPr>
    </w:p>
    <w:p w14:paraId="18FFF395" w14:textId="77777777" w:rsidR="009B6670" w:rsidRDefault="00F62A85" w:rsidP="009B6670">
      <w:pPr>
        <w:pStyle w:val="14"/>
        <w:rPr>
          <w:rStyle w:val="ng-star-inserted1"/>
        </w:rPr>
      </w:pPr>
      <w:bookmarkStart w:id="62" w:name="_Toc199194168"/>
      <w:proofErr w:type="spellStart"/>
      <w:r w:rsidRPr="009B6670">
        <w:rPr>
          <w:rStyle w:val="ng-star-inserted1"/>
        </w:rPr>
        <w:t>Backend</w:t>
      </w:r>
      <w:bookmarkEnd w:id="62"/>
      <w:proofErr w:type="spellEnd"/>
    </w:p>
    <w:p w14:paraId="398DCE0A" w14:textId="77777777" w:rsidR="009B6670" w:rsidRPr="009B6670" w:rsidRDefault="009B6670" w:rsidP="009B6670">
      <w:pPr>
        <w:pStyle w:val="22"/>
        <w:rPr>
          <w:lang w:eastAsia="en-US"/>
        </w:rPr>
      </w:pPr>
    </w:p>
    <w:p w14:paraId="099CAD8A" w14:textId="73DD75CF" w:rsidR="00F62A85" w:rsidRDefault="009B6670" w:rsidP="00F62A85">
      <w:pPr>
        <w:pStyle w:val="22"/>
        <w:rPr>
          <w:rStyle w:val="ng-star-inserted1"/>
          <w:color w:val="1A1C1E"/>
          <w:szCs w:val="28"/>
        </w:rPr>
      </w:pPr>
      <w:r>
        <w:rPr>
          <w:rStyle w:val="ng-star-inserted1"/>
          <w:color w:val="1A1C1E"/>
          <w:szCs w:val="28"/>
        </w:rPr>
        <w:t>П</w:t>
      </w:r>
      <w:r w:rsidR="00CD747D" w:rsidRPr="00F62A85">
        <w:rPr>
          <w:rStyle w:val="ng-star-inserted1"/>
          <w:color w:val="1A1C1E"/>
          <w:szCs w:val="28"/>
        </w:rPr>
        <w:t>редоставляет</w:t>
      </w:r>
      <w:r w:rsidR="00F62A85" w:rsidRPr="00F62A85">
        <w:rPr>
          <w:rStyle w:val="ng-star-inserted1"/>
          <w:color w:val="1A1C1E"/>
          <w:szCs w:val="28"/>
        </w:rPr>
        <w:t xml:space="preserve"> API для модераторов/администраторов для верификации музейных организаций, модерации выставок (публикация, снятие с публикации), управления пользователями (блокировка).</w:t>
      </w:r>
    </w:p>
    <w:p w14:paraId="20A80CC8" w14:textId="77777777" w:rsidR="009B6670" w:rsidRPr="00F62A85" w:rsidRDefault="009B6670" w:rsidP="00F62A85">
      <w:pPr>
        <w:pStyle w:val="22"/>
        <w:rPr>
          <w:szCs w:val="28"/>
        </w:rPr>
      </w:pPr>
    </w:p>
    <w:p w14:paraId="6AF9AA9F" w14:textId="77777777" w:rsidR="009B6670" w:rsidRDefault="009B6670">
      <w:pPr>
        <w:spacing w:after="160"/>
        <w:rPr>
          <w:rStyle w:val="ng-star-inserted1"/>
          <w:rFonts w:ascii="Times New Roman" w:hAnsi="Times New Roman" w:cs="Times New Roman"/>
          <w:b/>
          <w:sz w:val="28"/>
        </w:rPr>
      </w:pPr>
      <w:r>
        <w:rPr>
          <w:rStyle w:val="ng-star-inserted1"/>
        </w:rPr>
        <w:br w:type="page"/>
      </w:r>
    </w:p>
    <w:p w14:paraId="436AEE00" w14:textId="0CE291A2" w:rsidR="009B6670" w:rsidRDefault="00F62A85" w:rsidP="009B6670">
      <w:pPr>
        <w:pStyle w:val="14"/>
        <w:rPr>
          <w:rStyle w:val="ng-star-inserted1"/>
        </w:rPr>
      </w:pPr>
      <w:bookmarkStart w:id="63" w:name="_Toc199194169"/>
      <w:proofErr w:type="spellStart"/>
      <w:r w:rsidRPr="009B6670">
        <w:rPr>
          <w:rStyle w:val="ng-star-inserted1"/>
        </w:rPr>
        <w:lastRenderedPageBreak/>
        <w:t>Frontend</w:t>
      </w:r>
      <w:bookmarkEnd w:id="63"/>
      <w:proofErr w:type="spellEnd"/>
    </w:p>
    <w:p w14:paraId="7BCD4525" w14:textId="77777777" w:rsidR="009B6670" w:rsidRPr="009B6670" w:rsidRDefault="009B6670" w:rsidP="009B6670">
      <w:pPr>
        <w:pStyle w:val="22"/>
        <w:rPr>
          <w:lang w:eastAsia="en-US"/>
        </w:rPr>
      </w:pPr>
    </w:p>
    <w:p w14:paraId="5ABA39C8" w14:textId="783942E0" w:rsidR="00F62A85" w:rsidRPr="00F62A85" w:rsidRDefault="00F62A85" w:rsidP="00F62A85">
      <w:pPr>
        <w:pStyle w:val="22"/>
        <w:rPr>
          <w:szCs w:val="28"/>
        </w:rPr>
      </w:pPr>
      <w:r w:rsidRPr="00F62A85">
        <w:rPr>
          <w:rStyle w:val="ng-star-inserted1"/>
          <w:color w:val="1A1C1E"/>
          <w:szCs w:val="28"/>
        </w:rPr>
        <w:t>Административная панель с интерфейсами для выполнения модераторских и административных функций.</w:t>
      </w:r>
    </w:p>
    <w:p w14:paraId="41363425" w14:textId="5D2A8E4B" w:rsidR="00F62A85" w:rsidRDefault="00F62A85" w:rsidP="00B23321">
      <w:pPr>
        <w:pStyle w:val="22"/>
        <w:rPr>
          <w:rStyle w:val="ng-star-inserted1"/>
          <w:color w:val="1A1C1E"/>
          <w:szCs w:val="28"/>
        </w:rPr>
      </w:pPr>
      <w:r w:rsidRPr="00F62A85">
        <w:rPr>
          <w:rStyle w:val="ng-star-inserted1"/>
          <w:color w:val="1A1C1E"/>
          <w:szCs w:val="28"/>
        </w:rPr>
        <w:t xml:space="preserve">Модератор через админ-панель на </w:t>
      </w:r>
      <w:proofErr w:type="spellStart"/>
      <w:r w:rsidRPr="00F62A85">
        <w:rPr>
          <w:rStyle w:val="ng-star-inserted1"/>
          <w:color w:val="1A1C1E"/>
          <w:szCs w:val="28"/>
        </w:rPr>
        <w:t>Frontend</w:t>
      </w:r>
      <w:proofErr w:type="spellEnd"/>
      <w:r w:rsidRPr="00F62A85">
        <w:rPr>
          <w:rStyle w:val="ng-star-inserted1"/>
          <w:color w:val="1A1C1E"/>
          <w:szCs w:val="28"/>
        </w:rPr>
        <w:t xml:space="preserve"> выполняет действия, которые транслируются в API-запросы к </w:t>
      </w:r>
      <w:proofErr w:type="spellStart"/>
      <w:r w:rsidRPr="00F62A85">
        <w:rPr>
          <w:rStyle w:val="ng-star-inserted1"/>
          <w:color w:val="1A1C1E"/>
          <w:szCs w:val="28"/>
        </w:rPr>
        <w:t>Backend</w:t>
      </w:r>
      <w:proofErr w:type="spellEnd"/>
      <w:r w:rsidR="00CD747D">
        <w:rPr>
          <w:rStyle w:val="ng-star-inserted1"/>
          <w:color w:val="1A1C1E"/>
          <w:szCs w:val="28"/>
        </w:rPr>
        <w:t>.</w:t>
      </w:r>
    </w:p>
    <w:p w14:paraId="099F54FD" w14:textId="77777777" w:rsidR="009B6670" w:rsidRPr="00B23321" w:rsidRDefault="009B6670" w:rsidP="00B23321">
      <w:pPr>
        <w:pStyle w:val="22"/>
        <w:rPr>
          <w:color w:val="1A1C1E"/>
          <w:szCs w:val="28"/>
        </w:rPr>
      </w:pPr>
    </w:p>
    <w:p w14:paraId="23C7505A" w14:textId="7EC3F1AA" w:rsidR="009A2905" w:rsidRDefault="009A2905" w:rsidP="009A2905">
      <w:pPr>
        <w:pStyle w:val="13"/>
      </w:pPr>
      <w:bookmarkStart w:id="64" w:name="_Toc199194170"/>
      <w:r>
        <w:t>Проектирование базы данных</w:t>
      </w:r>
      <w:bookmarkEnd w:id="64"/>
    </w:p>
    <w:p w14:paraId="5890DFAA" w14:textId="77777777" w:rsidR="009B6670" w:rsidRPr="009B6670" w:rsidRDefault="009B6670" w:rsidP="009B6670">
      <w:pPr>
        <w:pStyle w:val="22"/>
        <w:rPr>
          <w:lang w:eastAsia="en-US"/>
        </w:rPr>
      </w:pPr>
    </w:p>
    <w:p w14:paraId="5244F829" w14:textId="0F4A02E9" w:rsidR="00B23321" w:rsidRDefault="00B23321" w:rsidP="00B23321">
      <w:pPr>
        <w:pStyle w:val="22"/>
        <w:rPr>
          <w:lang w:eastAsia="en-US"/>
        </w:rPr>
      </w:pPr>
      <w:r w:rsidRPr="00B23321">
        <w:rPr>
          <w:lang w:eastAsia="en-US"/>
        </w:rPr>
        <w:t xml:space="preserve">База данных является ядром </w:t>
      </w:r>
      <w:proofErr w:type="spellStart"/>
      <w:r w:rsidRPr="00B23321">
        <w:rPr>
          <w:lang w:eastAsia="en-US"/>
        </w:rPr>
        <w:t>backend</w:t>
      </w:r>
      <w:proofErr w:type="spellEnd"/>
      <w:r w:rsidRPr="00B23321">
        <w:rPr>
          <w:lang w:eastAsia="en-US"/>
        </w:rPr>
        <w:t>-части системы и спроектирована для эффективного хранения всей необходимой информации о пользователях, организациях, экспонатах, выставках и связанных с ними сущностях.</w:t>
      </w:r>
    </w:p>
    <w:p w14:paraId="77CFF78E" w14:textId="77777777" w:rsidR="00B23321" w:rsidRDefault="00B23321" w:rsidP="00B23321">
      <w:pPr>
        <w:pStyle w:val="22"/>
      </w:pPr>
      <w:r w:rsidRPr="00B23321">
        <w:t>Ниже приведено описание основных таблиц и их полей, основанное на предоставленной схеме:</w:t>
      </w:r>
    </w:p>
    <w:p w14:paraId="3871730E" w14:textId="77777777" w:rsidR="001C42EB" w:rsidRDefault="001C42EB" w:rsidP="00B23321">
      <w:pPr>
        <w:pStyle w:val="22"/>
      </w:pPr>
    </w:p>
    <w:p w14:paraId="0058EE90" w14:textId="1C82F24C" w:rsidR="00B23321" w:rsidRDefault="00B23321" w:rsidP="00B23321">
      <w:pPr>
        <w:pStyle w:val="14"/>
        <w:rPr>
          <w:lang w:val="en-US"/>
        </w:rPr>
      </w:pPr>
      <w:bookmarkStart w:id="65" w:name="_Toc199194171"/>
      <w:r>
        <w:t>Таблица</w:t>
      </w:r>
      <w:r w:rsidRPr="00B23321">
        <w:t> </w:t>
      </w:r>
      <w:proofErr w:type="spellStart"/>
      <w:r w:rsidRPr="00B23321">
        <w:t>users</w:t>
      </w:r>
      <w:bookmarkEnd w:id="65"/>
      <w:proofErr w:type="spellEnd"/>
    </w:p>
    <w:p w14:paraId="0E55BD91" w14:textId="77777777" w:rsidR="009B6670" w:rsidRPr="009B6670" w:rsidRDefault="009B6670" w:rsidP="009B6670">
      <w:pPr>
        <w:pStyle w:val="22"/>
        <w:rPr>
          <w:lang w:val="en-US" w:eastAsia="en-US"/>
        </w:rPr>
      </w:pPr>
    </w:p>
    <w:p w14:paraId="4068F236" w14:textId="6957D375" w:rsidR="009B6670" w:rsidRPr="009B6670" w:rsidRDefault="009B6670" w:rsidP="009B6670">
      <w:pPr>
        <w:pStyle w:val="22"/>
        <w:rPr>
          <w:lang w:eastAsia="en-US"/>
        </w:rPr>
      </w:pPr>
      <w:r>
        <w:rPr>
          <w:lang w:eastAsia="en-US"/>
        </w:rPr>
        <w:t>Список полей таблицы</w:t>
      </w:r>
      <w:r w:rsidRPr="009B6670">
        <w:rPr>
          <w:lang w:eastAsia="en-US"/>
        </w:rPr>
        <w:t>:</w:t>
      </w:r>
    </w:p>
    <w:p w14:paraId="6EC4B40C" w14:textId="70D2BA00" w:rsidR="00B23321" w:rsidRPr="00B23321" w:rsidRDefault="009B6670" w:rsidP="00B23321">
      <w:pPr>
        <w:pStyle w:val="53"/>
      </w:pPr>
      <w:proofErr w:type="spellStart"/>
      <w:r>
        <w:rPr>
          <w:lang w:val="en-US"/>
        </w:rPr>
        <w:t>i</w:t>
      </w:r>
      <w:proofErr w:type="spellEnd"/>
      <w:r w:rsidR="00B23321" w:rsidRPr="00B23321">
        <w:t>d</w:t>
      </w:r>
      <w:r>
        <w:rPr>
          <w:lang w:val="en-US"/>
        </w:rPr>
        <w:t>,</w:t>
      </w:r>
    </w:p>
    <w:p w14:paraId="0B3C10DF" w14:textId="744EF4BE" w:rsidR="00B23321" w:rsidRPr="00B23321" w:rsidRDefault="009B6670" w:rsidP="00B23321">
      <w:pPr>
        <w:pStyle w:val="53"/>
      </w:pPr>
      <w:r>
        <w:rPr>
          <w:lang w:val="en-US"/>
        </w:rPr>
        <w:t>e</w:t>
      </w:r>
      <w:proofErr w:type="spellStart"/>
      <w:r w:rsidR="00B23321" w:rsidRPr="00B23321">
        <w:t>mail</w:t>
      </w:r>
      <w:proofErr w:type="spellEnd"/>
      <w:r>
        <w:rPr>
          <w:lang w:val="en-US"/>
        </w:rPr>
        <w:t>,</w:t>
      </w:r>
    </w:p>
    <w:p w14:paraId="1A5FFB14" w14:textId="14101C08" w:rsidR="00B23321" w:rsidRPr="00B23321" w:rsidRDefault="00B23321" w:rsidP="00B23321">
      <w:pPr>
        <w:pStyle w:val="53"/>
        <w:rPr>
          <w:lang w:val="en-US"/>
        </w:rPr>
      </w:pPr>
      <w:proofErr w:type="spellStart"/>
      <w:r w:rsidRPr="00B23321">
        <w:rPr>
          <w:lang w:val="en-US"/>
        </w:rPr>
        <w:t>password_hash</w:t>
      </w:r>
      <w:proofErr w:type="spellEnd"/>
      <w:r w:rsidR="009B6670">
        <w:rPr>
          <w:lang w:val="en-US"/>
        </w:rPr>
        <w:t>,</w:t>
      </w:r>
      <w:r w:rsidRPr="00B23321">
        <w:rPr>
          <w:lang w:val="en-US"/>
        </w:rPr>
        <w:t> </w:t>
      </w:r>
    </w:p>
    <w:p w14:paraId="6F2FED5A" w14:textId="07F19309" w:rsidR="00B23321" w:rsidRPr="00B23321" w:rsidRDefault="00B23321" w:rsidP="00B23321">
      <w:pPr>
        <w:pStyle w:val="53"/>
      </w:pPr>
      <w:proofErr w:type="spellStart"/>
      <w:r w:rsidRPr="00B23321">
        <w:t>first_name</w:t>
      </w:r>
      <w:proofErr w:type="spellEnd"/>
      <w:r w:rsidR="009B6670">
        <w:rPr>
          <w:lang w:val="en-US"/>
        </w:rPr>
        <w:t>,</w:t>
      </w:r>
    </w:p>
    <w:p w14:paraId="1CB193A7" w14:textId="4ABD5B59" w:rsidR="00B23321" w:rsidRPr="00B23321" w:rsidRDefault="00B23321" w:rsidP="00B23321">
      <w:pPr>
        <w:pStyle w:val="53"/>
      </w:pPr>
      <w:proofErr w:type="spellStart"/>
      <w:r w:rsidRPr="00B23321">
        <w:t>last_name</w:t>
      </w:r>
      <w:proofErr w:type="spellEnd"/>
      <w:r w:rsidR="009B6670">
        <w:rPr>
          <w:lang w:val="en-US"/>
        </w:rPr>
        <w:t>,</w:t>
      </w:r>
    </w:p>
    <w:p w14:paraId="637A2E2E" w14:textId="5D664490" w:rsidR="00B23321" w:rsidRPr="00B23321" w:rsidRDefault="00B23321" w:rsidP="00B23321">
      <w:pPr>
        <w:pStyle w:val="53"/>
      </w:pPr>
      <w:proofErr w:type="spellStart"/>
      <w:r w:rsidRPr="00B23321">
        <w:t>profile_image_url</w:t>
      </w:r>
      <w:proofErr w:type="spellEnd"/>
      <w:r w:rsidR="009B6670">
        <w:rPr>
          <w:lang w:val="en-US"/>
        </w:rPr>
        <w:t>,</w:t>
      </w:r>
      <w:r w:rsidRPr="00B23321">
        <w:t> </w:t>
      </w:r>
    </w:p>
    <w:p w14:paraId="614A839C" w14:textId="7CF5282F" w:rsidR="00B23321" w:rsidRPr="00B23321" w:rsidRDefault="00B23321" w:rsidP="00B23321">
      <w:pPr>
        <w:pStyle w:val="53"/>
      </w:pPr>
      <w:proofErr w:type="spellStart"/>
      <w:r w:rsidRPr="00B23321">
        <w:t>about_me</w:t>
      </w:r>
      <w:proofErr w:type="spellEnd"/>
      <w:r w:rsidR="009B6670">
        <w:rPr>
          <w:lang w:val="en-US"/>
        </w:rPr>
        <w:t>,</w:t>
      </w:r>
    </w:p>
    <w:p w14:paraId="02A7DCE7" w14:textId="5DD4FED0" w:rsidR="00B23321" w:rsidRPr="00B23321" w:rsidRDefault="00B23321" w:rsidP="00B23321">
      <w:pPr>
        <w:pStyle w:val="53"/>
      </w:pPr>
      <w:proofErr w:type="spellStart"/>
      <w:r w:rsidRPr="00B23321">
        <w:t>role</w:t>
      </w:r>
      <w:proofErr w:type="spellEnd"/>
      <w:r w:rsidR="009B6670">
        <w:rPr>
          <w:lang w:val="en-US"/>
        </w:rPr>
        <w:t>,</w:t>
      </w:r>
    </w:p>
    <w:p w14:paraId="7CD24C9A" w14:textId="4F405238" w:rsidR="00B23321" w:rsidRPr="00B23321" w:rsidRDefault="00B23321" w:rsidP="00B23321">
      <w:pPr>
        <w:pStyle w:val="53"/>
        <w:rPr>
          <w:lang w:val="en-US"/>
        </w:rPr>
      </w:pPr>
      <w:r w:rsidRPr="00B23321">
        <w:rPr>
          <w:lang w:val="en-US"/>
        </w:rPr>
        <w:t>status</w:t>
      </w:r>
      <w:r w:rsidR="009B6670">
        <w:rPr>
          <w:lang w:val="en-US"/>
        </w:rPr>
        <w:t>,</w:t>
      </w:r>
      <w:r w:rsidRPr="00B23321">
        <w:rPr>
          <w:lang w:val="en-US"/>
        </w:rPr>
        <w:t> </w:t>
      </w:r>
    </w:p>
    <w:p w14:paraId="2AD1A31D" w14:textId="719F1452" w:rsidR="00B23321" w:rsidRPr="00B23321" w:rsidRDefault="00B23321" w:rsidP="00B23321">
      <w:pPr>
        <w:pStyle w:val="53"/>
        <w:rPr>
          <w:lang w:val="en-US"/>
        </w:rPr>
      </w:pPr>
      <w:proofErr w:type="spellStart"/>
      <w:r w:rsidRPr="00B23321">
        <w:rPr>
          <w:lang w:val="en-US"/>
        </w:rPr>
        <w:t>created_at</w:t>
      </w:r>
      <w:proofErr w:type="spellEnd"/>
      <w:r w:rsidR="009B6670">
        <w:rPr>
          <w:lang w:val="en-US"/>
        </w:rPr>
        <w:t>,</w:t>
      </w:r>
      <w:r w:rsidRPr="00B23321">
        <w:rPr>
          <w:lang w:val="en-US"/>
        </w:rPr>
        <w:t> </w:t>
      </w:r>
    </w:p>
    <w:p w14:paraId="476B60FB" w14:textId="1BEEBC92" w:rsidR="00B23321" w:rsidRPr="00B23321" w:rsidRDefault="00B23321" w:rsidP="00B23321">
      <w:pPr>
        <w:pStyle w:val="53"/>
      </w:pPr>
      <w:proofErr w:type="spellStart"/>
      <w:r w:rsidRPr="00B23321">
        <w:t>updated_at</w:t>
      </w:r>
      <w:proofErr w:type="spellEnd"/>
      <w:r w:rsidR="009B6670">
        <w:rPr>
          <w:lang w:val="en-US"/>
        </w:rPr>
        <w:t>.</w:t>
      </w:r>
      <w:r w:rsidRPr="00B23321">
        <w:t> </w:t>
      </w:r>
    </w:p>
    <w:p w14:paraId="7D746807" w14:textId="21E8BA2E" w:rsidR="00B23321" w:rsidRDefault="000159FF" w:rsidP="00B23321">
      <w:pPr>
        <w:pStyle w:val="14"/>
        <w:rPr>
          <w:lang w:val="en-US"/>
        </w:rPr>
      </w:pPr>
      <w:bookmarkStart w:id="66" w:name="_Toc199194172"/>
      <w:r>
        <w:lastRenderedPageBreak/>
        <w:t>Таблица</w:t>
      </w:r>
      <w:r w:rsidR="00B23321" w:rsidRPr="00B23321">
        <w:t> </w:t>
      </w:r>
      <w:proofErr w:type="spellStart"/>
      <w:r w:rsidR="00B23321" w:rsidRPr="00B23321">
        <w:t>organizations</w:t>
      </w:r>
      <w:bookmarkEnd w:id="66"/>
      <w:proofErr w:type="spellEnd"/>
    </w:p>
    <w:p w14:paraId="14E775E9" w14:textId="268CB9C6" w:rsidR="009B6670" w:rsidRDefault="009B6670" w:rsidP="009B6670">
      <w:pPr>
        <w:pStyle w:val="22"/>
        <w:rPr>
          <w:lang w:val="en-US" w:eastAsia="en-US"/>
        </w:rPr>
      </w:pPr>
    </w:p>
    <w:p w14:paraId="786FF49E" w14:textId="4B9CF604" w:rsidR="009B6670" w:rsidRPr="009B6670" w:rsidRDefault="009B6670" w:rsidP="009B6670">
      <w:pPr>
        <w:pStyle w:val="22"/>
        <w:rPr>
          <w:lang w:val="en-US" w:eastAsia="en-US"/>
        </w:rPr>
      </w:pPr>
      <w:r>
        <w:rPr>
          <w:lang w:eastAsia="en-US"/>
        </w:rPr>
        <w:t>Список полей таблицы</w:t>
      </w:r>
      <w:r w:rsidRPr="009B6670">
        <w:rPr>
          <w:lang w:eastAsia="en-US"/>
        </w:rPr>
        <w:t>:</w:t>
      </w:r>
    </w:p>
    <w:p w14:paraId="75C7D57E" w14:textId="0E8F4330" w:rsidR="00B23321" w:rsidRPr="00B23321" w:rsidRDefault="009B6670" w:rsidP="00B23321">
      <w:pPr>
        <w:pStyle w:val="53"/>
      </w:pPr>
      <w:proofErr w:type="spellStart"/>
      <w:r>
        <w:rPr>
          <w:lang w:val="en-US"/>
        </w:rPr>
        <w:t>i</w:t>
      </w:r>
      <w:proofErr w:type="spellEnd"/>
      <w:r w:rsidR="00B23321" w:rsidRPr="00B23321">
        <w:t>d</w:t>
      </w:r>
      <w:r>
        <w:rPr>
          <w:lang w:val="en-US"/>
        </w:rPr>
        <w:t>,</w:t>
      </w:r>
    </w:p>
    <w:p w14:paraId="0E5633D8" w14:textId="291130FA" w:rsidR="00B23321" w:rsidRPr="00B23321" w:rsidRDefault="00B23321" w:rsidP="00B23321">
      <w:pPr>
        <w:pStyle w:val="53"/>
        <w:rPr>
          <w:lang w:val="en-US"/>
        </w:rPr>
      </w:pPr>
      <w:r w:rsidRPr="00B23321">
        <w:rPr>
          <w:lang w:val="en-US"/>
        </w:rPr>
        <w:t>name</w:t>
      </w:r>
      <w:r w:rsidR="009B6670">
        <w:rPr>
          <w:lang w:val="en-US"/>
        </w:rPr>
        <w:t>,</w:t>
      </w:r>
      <w:r w:rsidRPr="00B23321">
        <w:rPr>
          <w:lang w:val="en-US"/>
        </w:rPr>
        <w:t> </w:t>
      </w:r>
    </w:p>
    <w:p w14:paraId="1C0F9CB2" w14:textId="31068ADD" w:rsidR="00B23321" w:rsidRPr="00B23321" w:rsidRDefault="00B23321" w:rsidP="00B23321">
      <w:pPr>
        <w:pStyle w:val="53"/>
      </w:pPr>
      <w:proofErr w:type="spellStart"/>
      <w:r w:rsidRPr="00B23321">
        <w:t>email</w:t>
      </w:r>
      <w:proofErr w:type="spellEnd"/>
      <w:r w:rsidR="009B6670">
        <w:rPr>
          <w:lang w:val="en-US"/>
        </w:rPr>
        <w:t>,</w:t>
      </w:r>
      <w:r w:rsidRPr="00B23321">
        <w:t xml:space="preserve"> </w:t>
      </w:r>
    </w:p>
    <w:p w14:paraId="1DFB071F" w14:textId="630A1C4C" w:rsidR="00B23321" w:rsidRPr="00B23321" w:rsidRDefault="00B23321" w:rsidP="00B23321">
      <w:pPr>
        <w:pStyle w:val="53"/>
      </w:pPr>
      <w:proofErr w:type="spellStart"/>
      <w:r w:rsidRPr="00B23321">
        <w:t>contact_info</w:t>
      </w:r>
      <w:proofErr w:type="spellEnd"/>
      <w:r w:rsidR="009B6670">
        <w:rPr>
          <w:lang w:val="en-US"/>
        </w:rPr>
        <w:t>,</w:t>
      </w:r>
      <w:r w:rsidRPr="00B23321">
        <w:t> </w:t>
      </w:r>
    </w:p>
    <w:p w14:paraId="424CFB6A" w14:textId="204EE887" w:rsidR="00B23321" w:rsidRPr="00B23321" w:rsidRDefault="00B23321" w:rsidP="00B23321">
      <w:pPr>
        <w:pStyle w:val="53"/>
      </w:pPr>
      <w:proofErr w:type="spellStart"/>
      <w:r w:rsidRPr="00B23321">
        <w:t>description</w:t>
      </w:r>
      <w:proofErr w:type="spellEnd"/>
      <w:r w:rsidR="009B6670">
        <w:rPr>
          <w:lang w:val="en-US"/>
        </w:rPr>
        <w:t>,</w:t>
      </w:r>
    </w:p>
    <w:p w14:paraId="1E55F278" w14:textId="110359DA" w:rsidR="00B23321" w:rsidRPr="00B23321" w:rsidRDefault="00B23321" w:rsidP="00B23321">
      <w:pPr>
        <w:pStyle w:val="53"/>
      </w:pPr>
      <w:proofErr w:type="spellStart"/>
      <w:r w:rsidRPr="00B23321">
        <w:t>logo_url</w:t>
      </w:r>
      <w:proofErr w:type="spellEnd"/>
      <w:r w:rsidR="009B6670">
        <w:rPr>
          <w:lang w:val="en-US"/>
        </w:rPr>
        <w:t>,</w:t>
      </w:r>
    </w:p>
    <w:p w14:paraId="62439AB7" w14:textId="5D9B501F" w:rsidR="00B23321" w:rsidRPr="00B23321" w:rsidRDefault="00B23321" w:rsidP="00B23321">
      <w:pPr>
        <w:pStyle w:val="53"/>
      </w:pPr>
      <w:proofErr w:type="spellStart"/>
      <w:r w:rsidRPr="00B23321">
        <w:t>status</w:t>
      </w:r>
      <w:proofErr w:type="spellEnd"/>
      <w:r w:rsidR="009B6670">
        <w:rPr>
          <w:lang w:val="en-US"/>
        </w:rPr>
        <w:t>,</w:t>
      </w:r>
    </w:p>
    <w:p w14:paraId="5693565D" w14:textId="2A5D989E" w:rsidR="00B23321" w:rsidRPr="00B23321" w:rsidRDefault="00B23321" w:rsidP="00B23321">
      <w:pPr>
        <w:pStyle w:val="53"/>
        <w:rPr>
          <w:lang w:val="en-US"/>
        </w:rPr>
      </w:pPr>
      <w:proofErr w:type="spellStart"/>
      <w:r w:rsidRPr="00B23321">
        <w:rPr>
          <w:lang w:val="en-US"/>
        </w:rPr>
        <w:t>created_at</w:t>
      </w:r>
      <w:proofErr w:type="spellEnd"/>
      <w:r w:rsidR="009B6670">
        <w:rPr>
          <w:lang w:val="en-US"/>
        </w:rPr>
        <w:t>,</w:t>
      </w:r>
      <w:r w:rsidRPr="00B23321">
        <w:rPr>
          <w:lang w:val="en-US"/>
        </w:rPr>
        <w:t xml:space="preserve">  </w:t>
      </w:r>
    </w:p>
    <w:p w14:paraId="1377B932" w14:textId="77777777" w:rsidR="009B6670" w:rsidRPr="009B6670" w:rsidRDefault="00B23321" w:rsidP="00B23321">
      <w:pPr>
        <w:pStyle w:val="53"/>
      </w:pPr>
      <w:proofErr w:type="spellStart"/>
      <w:r w:rsidRPr="00B23321">
        <w:t>updated_at</w:t>
      </w:r>
      <w:proofErr w:type="spellEnd"/>
      <w:r w:rsidR="009B6670">
        <w:rPr>
          <w:lang w:val="en-US"/>
        </w:rPr>
        <w:t>.</w:t>
      </w:r>
    </w:p>
    <w:p w14:paraId="6D651F99" w14:textId="055470CA" w:rsidR="00B23321" w:rsidRPr="00B23321" w:rsidRDefault="00B23321" w:rsidP="009B6670">
      <w:pPr>
        <w:pStyle w:val="53"/>
        <w:numPr>
          <w:ilvl w:val="0"/>
          <w:numId w:val="0"/>
        </w:numPr>
      </w:pPr>
      <w:r w:rsidRPr="00B23321">
        <w:t> </w:t>
      </w:r>
    </w:p>
    <w:p w14:paraId="20C04081" w14:textId="4496E022" w:rsidR="00B23321" w:rsidRDefault="000159FF" w:rsidP="00B23321">
      <w:pPr>
        <w:pStyle w:val="14"/>
        <w:rPr>
          <w:lang w:val="en-US"/>
        </w:rPr>
      </w:pPr>
      <w:bookmarkStart w:id="67" w:name="_Toc199194173"/>
      <w:r>
        <w:t>Таблица</w:t>
      </w:r>
      <w:r w:rsidR="00B23321" w:rsidRPr="00B23321">
        <w:t> </w:t>
      </w:r>
      <w:proofErr w:type="spellStart"/>
      <w:r w:rsidR="00B23321" w:rsidRPr="00B23321">
        <w:t>admin_actions</w:t>
      </w:r>
      <w:bookmarkEnd w:id="67"/>
      <w:proofErr w:type="spellEnd"/>
      <w:r w:rsidR="00B23321" w:rsidRPr="00B23321">
        <w:t> </w:t>
      </w:r>
    </w:p>
    <w:p w14:paraId="1CB9914A" w14:textId="77777777" w:rsidR="00E2755C" w:rsidRPr="00E2755C" w:rsidRDefault="00E2755C" w:rsidP="00E2755C">
      <w:pPr>
        <w:pStyle w:val="22"/>
        <w:rPr>
          <w:lang w:val="en-US" w:eastAsia="en-US"/>
        </w:rPr>
      </w:pPr>
    </w:p>
    <w:p w14:paraId="393E0C87" w14:textId="4EFA8D00" w:rsidR="009B6670" w:rsidRPr="007C1DF7" w:rsidRDefault="009B6670" w:rsidP="007C1DF7">
      <w:pPr>
        <w:pStyle w:val="22"/>
        <w:rPr>
          <w:lang w:val="en-US" w:eastAsia="en-US"/>
        </w:rPr>
      </w:pPr>
      <w:r>
        <w:rPr>
          <w:lang w:eastAsia="en-US"/>
        </w:rPr>
        <w:t>Список полей таблицы</w:t>
      </w:r>
      <w:r w:rsidRPr="009B6670">
        <w:rPr>
          <w:lang w:eastAsia="en-US"/>
        </w:rPr>
        <w:t>:</w:t>
      </w:r>
    </w:p>
    <w:p w14:paraId="4F65625A" w14:textId="3CC54DA1" w:rsidR="00B23321" w:rsidRPr="00B23321" w:rsidRDefault="007C1DF7" w:rsidP="00B23321">
      <w:pPr>
        <w:pStyle w:val="53"/>
      </w:pPr>
      <w:r>
        <w:rPr>
          <w:lang w:val="en-US"/>
        </w:rPr>
        <w:t>Id,</w:t>
      </w:r>
    </w:p>
    <w:p w14:paraId="7F7AF254" w14:textId="783FDB1F" w:rsidR="00B23321" w:rsidRPr="00B23321" w:rsidRDefault="00B23321" w:rsidP="00B23321">
      <w:pPr>
        <w:pStyle w:val="53"/>
      </w:pPr>
      <w:proofErr w:type="spellStart"/>
      <w:r w:rsidRPr="00B23321">
        <w:t>admin_id</w:t>
      </w:r>
      <w:proofErr w:type="spellEnd"/>
      <w:r w:rsidR="007C1DF7">
        <w:rPr>
          <w:lang w:val="en-US"/>
        </w:rPr>
        <w:t>,</w:t>
      </w:r>
      <w:r w:rsidRPr="00B23321">
        <w:t> </w:t>
      </w:r>
    </w:p>
    <w:p w14:paraId="2AAF8657" w14:textId="44C638F6" w:rsidR="00B23321" w:rsidRPr="009B6670" w:rsidRDefault="00B23321" w:rsidP="00B23321">
      <w:pPr>
        <w:pStyle w:val="53"/>
        <w:rPr>
          <w:lang w:val="en-US"/>
        </w:rPr>
      </w:pPr>
      <w:proofErr w:type="spellStart"/>
      <w:r w:rsidRPr="00B23321">
        <w:rPr>
          <w:lang w:val="en-US"/>
        </w:rPr>
        <w:t>action_type</w:t>
      </w:r>
      <w:proofErr w:type="spellEnd"/>
      <w:r w:rsidR="007C1DF7">
        <w:rPr>
          <w:lang w:val="en-US"/>
        </w:rPr>
        <w:t>,</w:t>
      </w:r>
      <w:r w:rsidRPr="00B23321">
        <w:rPr>
          <w:lang w:val="en-US"/>
        </w:rPr>
        <w:t> </w:t>
      </w:r>
    </w:p>
    <w:p w14:paraId="2AC17AF8" w14:textId="03840339" w:rsidR="00B23321" w:rsidRPr="009B6670" w:rsidRDefault="00B23321" w:rsidP="00B23321">
      <w:pPr>
        <w:pStyle w:val="53"/>
        <w:rPr>
          <w:lang w:val="en-US"/>
        </w:rPr>
      </w:pPr>
      <w:proofErr w:type="spellStart"/>
      <w:r w:rsidRPr="009B6670">
        <w:rPr>
          <w:lang w:val="en-US"/>
        </w:rPr>
        <w:t>target_user_id</w:t>
      </w:r>
      <w:proofErr w:type="spellEnd"/>
      <w:r w:rsidR="007C1DF7">
        <w:rPr>
          <w:lang w:val="en-US"/>
        </w:rPr>
        <w:t>,</w:t>
      </w:r>
      <w:r w:rsidRPr="009B6670">
        <w:rPr>
          <w:lang w:val="en-US"/>
        </w:rPr>
        <w:t> </w:t>
      </w:r>
    </w:p>
    <w:p w14:paraId="5B973AE2" w14:textId="75DF50CC" w:rsidR="00B23321" w:rsidRPr="00B23321" w:rsidRDefault="00B23321" w:rsidP="00B23321">
      <w:pPr>
        <w:pStyle w:val="53"/>
      </w:pPr>
      <w:proofErr w:type="spellStart"/>
      <w:r w:rsidRPr="00B23321">
        <w:t>target_org_id</w:t>
      </w:r>
      <w:proofErr w:type="spellEnd"/>
      <w:r w:rsidR="007C1DF7">
        <w:rPr>
          <w:lang w:val="en-US"/>
        </w:rPr>
        <w:t>,</w:t>
      </w:r>
    </w:p>
    <w:p w14:paraId="53BAD22F" w14:textId="08F0CBFD" w:rsidR="00B23321" w:rsidRPr="00B23321" w:rsidRDefault="00B23321" w:rsidP="00B23321">
      <w:pPr>
        <w:pStyle w:val="53"/>
      </w:pPr>
      <w:proofErr w:type="spellStart"/>
      <w:r w:rsidRPr="00B23321">
        <w:t>reason</w:t>
      </w:r>
      <w:proofErr w:type="spellEnd"/>
      <w:r w:rsidR="007C1DF7">
        <w:rPr>
          <w:lang w:val="en-US"/>
        </w:rPr>
        <w:t>,</w:t>
      </w:r>
    </w:p>
    <w:p w14:paraId="1666E0FF" w14:textId="14E0FAF5" w:rsidR="009B6670" w:rsidRPr="009B6670" w:rsidRDefault="00B23321" w:rsidP="008F0717">
      <w:pPr>
        <w:pStyle w:val="53"/>
      </w:pPr>
      <w:proofErr w:type="spellStart"/>
      <w:r w:rsidRPr="009B6670">
        <w:rPr>
          <w:lang w:val="en-US"/>
        </w:rPr>
        <w:t>created_at</w:t>
      </w:r>
      <w:proofErr w:type="spellEnd"/>
      <w:r w:rsidR="007C1DF7">
        <w:rPr>
          <w:lang w:val="en-US"/>
        </w:rPr>
        <w:t>.</w:t>
      </w:r>
      <w:r w:rsidRPr="009B6670">
        <w:rPr>
          <w:lang w:val="en-US"/>
        </w:rPr>
        <w:t> </w:t>
      </w:r>
    </w:p>
    <w:p w14:paraId="3449F987" w14:textId="77777777" w:rsidR="009B6670" w:rsidRDefault="009B6670" w:rsidP="009B6670">
      <w:pPr>
        <w:pStyle w:val="53"/>
        <w:numPr>
          <w:ilvl w:val="0"/>
          <w:numId w:val="0"/>
        </w:numPr>
        <w:ind w:firstLine="709"/>
        <w:rPr>
          <w:lang w:val="en-US"/>
        </w:rPr>
      </w:pPr>
    </w:p>
    <w:p w14:paraId="51621148" w14:textId="77777777" w:rsidR="009B6670" w:rsidRPr="009B6670" w:rsidRDefault="009B6670" w:rsidP="009B6670">
      <w:pPr>
        <w:pStyle w:val="53"/>
        <w:numPr>
          <w:ilvl w:val="0"/>
          <w:numId w:val="0"/>
        </w:numPr>
        <w:ind w:firstLine="709"/>
      </w:pPr>
    </w:p>
    <w:p w14:paraId="542E6804" w14:textId="77777777" w:rsidR="007C1DF7" w:rsidRDefault="007C1DF7">
      <w:pPr>
        <w:spacing w:after="160"/>
        <w:rPr>
          <w:rFonts w:ascii="Times New Roman" w:hAnsi="Times New Roman" w:cs="Times New Roman"/>
          <w:b/>
          <w:sz w:val="28"/>
        </w:rPr>
      </w:pPr>
      <w:r>
        <w:br w:type="page"/>
      </w:r>
    </w:p>
    <w:p w14:paraId="7108F27C" w14:textId="71C2AB31" w:rsidR="009B6670" w:rsidRDefault="000159FF" w:rsidP="007C1DF7">
      <w:pPr>
        <w:pStyle w:val="14"/>
        <w:rPr>
          <w:lang w:val="en-US"/>
        </w:rPr>
      </w:pPr>
      <w:bookmarkStart w:id="68" w:name="_Toc199194174"/>
      <w:r>
        <w:lastRenderedPageBreak/>
        <w:t>Таблица</w:t>
      </w:r>
      <w:r w:rsidR="00B23321" w:rsidRPr="00B23321">
        <w:t> </w:t>
      </w:r>
      <w:proofErr w:type="spellStart"/>
      <w:r w:rsidR="00B23321" w:rsidRPr="00B23321">
        <w:t>exhibits</w:t>
      </w:r>
      <w:bookmarkEnd w:id="68"/>
      <w:proofErr w:type="spellEnd"/>
      <w:r w:rsidR="00B23321" w:rsidRPr="00B23321">
        <w:t> </w:t>
      </w:r>
    </w:p>
    <w:p w14:paraId="63EADF65" w14:textId="77777777" w:rsidR="007C1DF7" w:rsidRDefault="007C1DF7" w:rsidP="007C1DF7">
      <w:pPr>
        <w:pStyle w:val="22"/>
        <w:rPr>
          <w:lang w:val="en-US" w:eastAsia="en-US"/>
        </w:rPr>
      </w:pPr>
    </w:p>
    <w:p w14:paraId="5A68EBEB" w14:textId="63F9A1AD" w:rsidR="007C1DF7" w:rsidRPr="007C1DF7" w:rsidRDefault="007C1DF7" w:rsidP="007C1DF7">
      <w:pPr>
        <w:pStyle w:val="22"/>
        <w:rPr>
          <w:lang w:val="en-US" w:eastAsia="en-US"/>
        </w:rPr>
      </w:pPr>
      <w:r>
        <w:rPr>
          <w:lang w:eastAsia="en-US"/>
        </w:rPr>
        <w:t>Список полей таблицы</w:t>
      </w:r>
      <w:r w:rsidRPr="009B6670">
        <w:rPr>
          <w:lang w:eastAsia="en-US"/>
        </w:rPr>
        <w:t>:</w:t>
      </w:r>
    </w:p>
    <w:p w14:paraId="0F04EB9D" w14:textId="179C5FBB" w:rsidR="00B23321" w:rsidRPr="00B23321" w:rsidRDefault="007C1DF7" w:rsidP="00B23321">
      <w:pPr>
        <w:pStyle w:val="53"/>
      </w:pPr>
      <w:proofErr w:type="spellStart"/>
      <w:r>
        <w:rPr>
          <w:lang w:val="en-US"/>
        </w:rPr>
        <w:t>i</w:t>
      </w:r>
      <w:proofErr w:type="spellEnd"/>
      <w:r w:rsidR="00B23321" w:rsidRPr="00B23321">
        <w:t>d</w:t>
      </w:r>
      <w:r>
        <w:rPr>
          <w:lang w:val="en-US"/>
        </w:rPr>
        <w:t>,</w:t>
      </w:r>
    </w:p>
    <w:p w14:paraId="4ACFAE0A" w14:textId="2DECC1E6" w:rsidR="00B23321" w:rsidRPr="00B23321" w:rsidRDefault="007C1DF7" w:rsidP="00B23321">
      <w:pPr>
        <w:pStyle w:val="53"/>
        <w:rPr>
          <w:lang w:val="en-US"/>
        </w:rPr>
      </w:pPr>
      <w:proofErr w:type="spellStart"/>
      <w:r>
        <w:rPr>
          <w:lang w:val="en-US"/>
        </w:rPr>
        <w:t>o</w:t>
      </w:r>
      <w:r w:rsidR="00B23321" w:rsidRPr="00B23321">
        <w:rPr>
          <w:lang w:val="en-US"/>
        </w:rPr>
        <w:t>rganization_id</w:t>
      </w:r>
      <w:proofErr w:type="spellEnd"/>
      <w:r>
        <w:rPr>
          <w:lang w:val="en-US"/>
        </w:rPr>
        <w:t>,</w:t>
      </w:r>
      <w:r w:rsidR="00B23321" w:rsidRPr="00B23321">
        <w:rPr>
          <w:lang w:val="en-US"/>
        </w:rPr>
        <w:t> </w:t>
      </w:r>
    </w:p>
    <w:p w14:paraId="1C54A4D4" w14:textId="58571A03" w:rsidR="00B23321" w:rsidRPr="00B23321" w:rsidRDefault="00B23321" w:rsidP="00B23321">
      <w:pPr>
        <w:pStyle w:val="53"/>
        <w:rPr>
          <w:lang w:val="en-US"/>
        </w:rPr>
      </w:pPr>
      <w:r w:rsidRPr="00B23321">
        <w:rPr>
          <w:lang w:val="en-US"/>
        </w:rPr>
        <w:t>title</w:t>
      </w:r>
      <w:r w:rsidR="007C1DF7">
        <w:rPr>
          <w:lang w:val="en-US"/>
        </w:rPr>
        <w:t>,</w:t>
      </w:r>
    </w:p>
    <w:p w14:paraId="764421C5" w14:textId="208DBE7B" w:rsidR="00B23321" w:rsidRPr="00B23321" w:rsidRDefault="00B23321" w:rsidP="00B23321">
      <w:pPr>
        <w:pStyle w:val="53"/>
      </w:pPr>
      <w:proofErr w:type="spellStart"/>
      <w:r w:rsidRPr="00B23321">
        <w:t>author</w:t>
      </w:r>
      <w:proofErr w:type="spellEnd"/>
      <w:r w:rsidR="007C1DF7">
        <w:rPr>
          <w:lang w:val="en-US"/>
        </w:rPr>
        <w:t>,</w:t>
      </w:r>
      <w:r w:rsidRPr="00B23321">
        <w:t> </w:t>
      </w:r>
    </w:p>
    <w:p w14:paraId="2ED06AB8" w14:textId="78D142E8" w:rsidR="00B23321" w:rsidRPr="00B23321" w:rsidRDefault="00B23321" w:rsidP="00B23321">
      <w:pPr>
        <w:pStyle w:val="53"/>
      </w:pPr>
      <w:proofErr w:type="spellStart"/>
      <w:r w:rsidRPr="00B23321">
        <w:t>creation_date</w:t>
      </w:r>
      <w:proofErr w:type="spellEnd"/>
      <w:r w:rsidR="007C1DF7">
        <w:rPr>
          <w:lang w:val="en-US"/>
        </w:rPr>
        <w:t>,</w:t>
      </w:r>
      <w:r w:rsidRPr="00B23321">
        <w:t> </w:t>
      </w:r>
    </w:p>
    <w:p w14:paraId="0C9ADAE8" w14:textId="287C051C" w:rsidR="00B23321" w:rsidRPr="00B23321" w:rsidRDefault="00B23321" w:rsidP="00B23321">
      <w:pPr>
        <w:pStyle w:val="53"/>
      </w:pPr>
      <w:proofErr w:type="spellStart"/>
      <w:r w:rsidRPr="00B23321">
        <w:t>description</w:t>
      </w:r>
      <w:proofErr w:type="spellEnd"/>
      <w:r w:rsidR="007C1DF7">
        <w:rPr>
          <w:lang w:val="en-US"/>
        </w:rPr>
        <w:t>,</w:t>
      </w:r>
    </w:p>
    <w:p w14:paraId="2BCCA364" w14:textId="38DCC4A9" w:rsidR="00B23321" w:rsidRPr="00B23321" w:rsidRDefault="00B23321" w:rsidP="00B23321">
      <w:pPr>
        <w:pStyle w:val="53"/>
      </w:pPr>
      <w:proofErr w:type="spellStart"/>
      <w:r w:rsidRPr="00B23321">
        <w:t>exhibit_type</w:t>
      </w:r>
      <w:proofErr w:type="spellEnd"/>
      <w:r w:rsidR="007C1DF7">
        <w:rPr>
          <w:lang w:val="en-US"/>
        </w:rPr>
        <w:t>,</w:t>
      </w:r>
      <w:r w:rsidRPr="00B23321">
        <w:t> </w:t>
      </w:r>
    </w:p>
    <w:p w14:paraId="64A4F424" w14:textId="693F884C" w:rsidR="00B23321" w:rsidRPr="00B23321" w:rsidRDefault="00B23321" w:rsidP="00B23321">
      <w:pPr>
        <w:pStyle w:val="53"/>
      </w:pPr>
      <w:proofErr w:type="spellStart"/>
      <w:r w:rsidRPr="00B23321">
        <w:t>image_url</w:t>
      </w:r>
      <w:proofErr w:type="spellEnd"/>
      <w:r w:rsidR="007C1DF7">
        <w:rPr>
          <w:lang w:val="en-US"/>
        </w:rPr>
        <w:t>,</w:t>
      </w:r>
    </w:p>
    <w:p w14:paraId="2736E77D" w14:textId="1074853C" w:rsidR="00B23321" w:rsidRPr="00B23321" w:rsidRDefault="00B23321" w:rsidP="00B23321">
      <w:pPr>
        <w:pStyle w:val="53"/>
        <w:rPr>
          <w:lang w:val="en-US"/>
        </w:rPr>
      </w:pPr>
      <w:proofErr w:type="spellStart"/>
      <w:r w:rsidRPr="00B23321">
        <w:rPr>
          <w:lang w:val="en-US"/>
        </w:rPr>
        <w:t>created_at</w:t>
      </w:r>
      <w:proofErr w:type="spellEnd"/>
      <w:r w:rsidR="007C1DF7">
        <w:rPr>
          <w:lang w:val="en-US"/>
        </w:rPr>
        <w:t>,</w:t>
      </w:r>
    </w:p>
    <w:p w14:paraId="39A5E453" w14:textId="77777777" w:rsidR="007C1DF7" w:rsidRPr="007C1DF7" w:rsidRDefault="00B23321" w:rsidP="00B23321">
      <w:pPr>
        <w:pStyle w:val="53"/>
      </w:pPr>
      <w:proofErr w:type="spellStart"/>
      <w:r w:rsidRPr="00B23321">
        <w:t>updated_at</w:t>
      </w:r>
      <w:proofErr w:type="spellEnd"/>
      <w:r w:rsidR="007C1DF7">
        <w:rPr>
          <w:lang w:val="en-US"/>
        </w:rPr>
        <w:t>.</w:t>
      </w:r>
    </w:p>
    <w:p w14:paraId="005B7B29" w14:textId="7308F4D7" w:rsidR="00B23321" w:rsidRPr="00B23321" w:rsidRDefault="00B23321" w:rsidP="007C1DF7">
      <w:pPr>
        <w:pStyle w:val="53"/>
        <w:numPr>
          <w:ilvl w:val="0"/>
          <w:numId w:val="0"/>
        </w:numPr>
        <w:ind w:left="709"/>
      </w:pPr>
      <w:r w:rsidRPr="00B23321">
        <w:t> </w:t>
      </w:r>
    </w:p>
    <w:p w14:paraId="0467BE1D" w14:textId="1821A407" w:rsidR="00B23321" w:rsidRDefault="00E739FB" w:rsidP="00B23321">
      <w:pPr>
        <w:pStyle w:val="14"/>
      </w:pPr>
      <w:bookmarkStart w:id="69" w:name="_Toc199194175"/>
      <w:r>
        <w:t>Таблица</w:t>
      </w:r>
      <w:r w:rsidR="00B23321" w:rsidRPr="00B23321">
        <w:t> </w:t>
      </w:r>
      <w:proofErr w:type="spellStart"/>
      <w:r w:rsidR="00B23321" w:rsidRPr="00B23321">
        <w:t>exhibitions</w:t>
      </w:r>
      <w:bookmarkEnd w:id="69"/>
      <w:proofErr w:type="spellEnd"/>
      <w:r w:rsidR="00B23321" w:rsidRPr="00B23321">
        <w:t> </w:t>
      </w:r>
    </w:p>
    <w:p w14:paraId="509071B7" w14:textId="0CD1A15E" w:rsidR="00B23321" w:rsidRDefault="00B23321" w:rsidP="00B23321">
      <w:pPr>
        <w:pStyle w:val="53"/>
        <w:numPr>
          <w:ilvl w:val="0"/>
          <w:numId w:val="0"/>
        </w:numPr>
        <w:rPr>
          <w:lang w:val="en-US"/>
        </w:rPr>
      </w:pPr>
    </w:p>
    <w:p w14:paraId="63B3DC91" w14:textId="0A757AD2" w:rsidR="007C1DF7" w:rsidRPr="007C1DF7" w:rsidRDefault="007C1DF7" w:rsidP="007C1DF7">
      <w:pPr>
        <w:pStyle w:val="22"/>
        <w:rPr>
          <w:lang w:val="en-US"/>
        </w:rPr>
      </w:pPr>
      <w:r>
        <w:t>Список полей таблицы</w:t>
      </w:r>
      <w:r>
        <w:rPr>
          <w:lang w:val="en-US"/>
        </w:rPr>
        <w:t>:</w:t>
      </w:r>
    </w:p>
    <w:p w14:paraId="50675E8F" w14:textId="5AE393F1" w:rsidR="00B23321" w:rsidRPr="00B23321" w:rsidRDefault="007C1DF7" w:rsidP="00B23321">
      <w:pPr>
        <w:pStyle w:val="53"/>
      </w:pPr>
      <w:proofErr w:type="spellStart"/>
      <w:r>
        <w:rPr>
          <w:lang w:val="en-US"/>
        </w:rPr>
        <w:t>i</w:t>
      </w:r>
      <w:proofErr w:type="spellEnd"/>
      <w:r w:rsidR="00B23321" w:rsidRPr="00B23321">
        <w:t>d</w:t>
      </w:r>
      <w:r>
        <w:rPr>
          <w:lang w:val="en-US"/>
        </w:rPr>
        <w:t>,</w:t>
      </w:r>
    </w:p>
    <w:p w14:paraId="28A37D73" w14:textId="67AF632F" w:rsidR="00B23321" w:rsidRPr="00B23321" w:rsidRDefault="00B23321" w:rsidP="00B23321">
      <w:pPr>
        <w:pStyle w:val="53"/>
        <w:rPr>
          <w:lang w:val="en-US"/>
        </w:rPr>
      </w:pPr>
      <w:proofErr w:type="spellStart"/>
      <w:r w:rsidRPr="00B23321">
        <w:rPr>
          <w:lang w:val="en-US"/>
        </w:rPr>
        <w:t>organization_id</w:t>
      </w:r>
      <w:proofErr w:type="spellEnd"/>
      <w:r w:rsidR="007C1DF7">
        <w:rPr>
          <w:lang w:val="en-US"/>
        </w:rPr>
        <w:t>,</w:t>
      </w:r>
      <w:r w:rsidRPr="00B23321">
        <w:rPr>
          <w:lang w:val="en-US"/>
        </w:rPr>
        <w:t> </w:t>
      </w:r>
    </w:p>
    <w:p w14:paraId="23107507" w14:textId="296BF665" w:rsidR="00B23321" w:rsidRPr="00B23321" w:rsidRDefault="00B23321" w:rsidP="00B23321">
      <w:pPr>
        <w:pStyle w:val="53"/>
        <w:rPr>
          <w:lang w:val="en-US"/>
        </w:rPr>
      </w:pPr>
      <w:r w:rsidRPr="00B23321">
        <w:rPr>
          <w:lang w:val="en-US"/>
        </w:rPr>
        <w:t>title</w:t>
      </w:r>
      <w:r w:rsidR="007C1DF7">
        <w:rPr>
          <w:lang w:val="en-US"/>
        </w:rPr>
        <w:t>,</w:t>
      </w:r>
    </w:p>
    <w:p w14:paraId="496655A0" w14:textId="2DD84088" w:rsidR="00B23321" w:rsidRPr="00B23321" w:rsidRDefault="00B23321" w:rsidP="00B23321">
      <w:pPr>
        <w:pStyle w:val="53"/>
        <w:rPr>
          <w:lang w:val="en-US"/>
        </w:rPr>
      </w:pPr>
      <w:proofErr w:type="spellStart"/>
      <w:r w:rsidRPr="00B23321">
        <w:rPr>
          <w:lang w:val="en-US"/>
        </w:rPr>
        <w:t>cover_image_url</w:t>
      </w:r>
      <w:proofErr w:type="spellEnd"/>
      <w:r w:rsidR="007C1DF7">
        <w:rPr>
          <w:lang w:val="en-US"/>
        </w:rPr>
        <w:t>,</w:t>
      </w:r>
      <w:r w:rsidRPr="00B23321">
        <w:rPr>
          <w:lang w:val="en-US"/>
        </w:rPr>
        <w:t> </w:t>
      </w:r>
    </w:p>
    <w:p w14:paraId="75EFAAEC" w14:textId="49908198" w:rsidR="00B23321" w:rsidRPr="00B23321" w:rsidRDefault="00B23321" w:rsidP="00B23321">
      <w:pPr>
        <w:pStyle w:val="53"/>
        <w:rPr>
          <w:lang w:val="en-US"/>
        </w:rPr>
      </w:pPr>
      <w:proofErr w:type="spellStart"/>
      <w:r w:rsidRPr="00B23321">
        <w:rPr>
          <w:lang w:val="en-US"/>
        </w:rPr>
        <w:t>cover_type</w:t>
      </w:r>
      <w:proofErr w:type="spellEnd"/>
      <w:r w:rsidR="007C1DF7">
        <w:rPr>
          <w:lang w:val="en-US"/>
        </w:rPr>
        <w:t>,</w:t>
      </w:r>
    </w:p>
    <w:p w14:paraId="067D0ABC" w14:textId="735F02AF" w:rsidR="00B23321" w:rsidRPr="00B23321" w:rsidRDefault="00B23321" w:rsidP="00B23321">
      <w:pPr>
        <w:pStyle w:val="53"/>
        <w:rPr>
          <w:lang w:val="en-US"/>
        </w:rPr>
      </w:pPr>
      <w:r w:rsidRPr="00B23321">
        <w:rPr>
          <w:lang w:val="en-US"/>
        </w:rPr>
        <w:t>status</w:t>
      </w:r>
      <w:r w:rsidR="007C1DF7">
        <w:rPr>
          <w:lang w:val="en-US"/>
        </w:rPr>
        <w:t>,</w:t>
      </w:r>
    </w:p>
    <w:p w14:paraId="06119076" w14:textId="29216201" w:rsidR="00B23321" w:rsidRPr="00B23321" w:rsidRDefault="00B23321" w:rsidP="00B23321">
      <w:pPr>
        <w:pStyle w:val="53"/>
        <w:rPr>
          <w:lang w:val="en-US"/>
        </w:rPr>
      </w:pPr>
      <w:r w:rsidRPr="00B23321">
        <w:rPr>
          <w:lang w:val="en-US"/>
        </w:rPr>
        <w:t>rating</w:t>
      </w:r>
      <w:r w:rsidR="007C1DF7">
        <w:rPr>
          <w:lang w:val="en-US"/>
        </w:rPr>
        <w:t>,</w:t>
      </w:r>
    </w:p>
    <w:p w14:paraId="6ADFC140" w14:textId="00B98753" w:rsidR="00B23321" w:rsidRPr="00B23321" w:rsidRDefault="00B23321" w:rsidP="00B23321">
      <w:pPr>
        <w:pStyle w:val="53"/>
        <w:rPr>
          <w:lang w:val="en-US"/>
        </w:rPr>
      </w:pPr>
      <w:r w:rsidRPr="00B23321">
        <w:rPr>
          <w:lang w:val="en-US"/>
        </w:rPr>
        <w:t>settings</w:t>
      </w:r>
      <w:r w:rsidR="007C1DF7">
        <w:rPr>
          <w:lang w:val="en-US"/>
        </w:rPr>
        <w:t>,</w:t>
      </w:r>
    </w:p>
    <w:p w14:paraId="2505B1E8" w14:textId="2402F6FC" w:rsidR="00B23321" w:rsidRPr="00B23321" w:rsidRDefault="00B23321" w:rsidP="00B23321">
      <w:pPr>
        <w:pStyle w:val="53"/>
        <w:rPr>
          <w:lang w:val="en-US"/>
        </w:rPr>
      </w:pPr>
      <w:proofErr w:type="spellStart"/>
      <w:r w:rsidRPr="00B23321">
        <w:rPr>
          <w:lang w:val="en-US"/>
        </w:rPr>
        <w:t>created_at</w:t>
      </w:r>
      <w:proofErr w:type="spellEnd"/>
      <w:r w:rsidR="007C1DF7">
        <w:rPr>
          <w:lang w:val="en-US"/>
        </w:rPr>
        <w:t>,</w:t>
      </w:r>
      <w:r w:rsidRPr="00B23321">
        <w:rPr>
          <w:lang w:val="en-US"/>
        </w:rPr>
        <w:t> </w:t>
      </w:r>
    </w:p>
    <w:p w14:paraId="6686DC48" w14:textId="56B68950" w:rsidR="00B23321" w:rsidRPr="009B6670" w:rsidRDefault="00B23321" w:rsidP="00B23321">
      <w:pPr>
        <w:pStyle w:val="53"/>
      </w:pPr>
      <w:proofErr w:type="spellStart"/>
      <w:r w:rsidRPr="00B23321">
        <w:t>updated_at</w:t>
      </w:r>
      <w:proofErr w:type="spellEnd"/>
      <w:r w:rsidR="007C1DF7">
        <w:rPr>
          <w:lang w:val="en-US"/>
        </w:rPr>
        <w:t>.</w:t>
      </w:r>
      <w:r w:rsidRPr="00B23321">
        <w:t> </w:t>
      </w:r>
    </w:p>
    <w:p w14:paraId="117DF7DA" w14:textId="33BEAEC9" w:rsidR="007C1DF7" w:rsidRDefault="007C1DF7">
      <w:pPr>
        <w:spacing w:after="16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br w:type="page"/>
      </w:r>
    </w:p>
    <w:p w14:paraId="35441E00" w14:textId="77777777" w:rsidR="009B6670" w:rsidRPr="00B23321" w:rsidRDefault="009B6670" w:rsidP="009B6670">
      <w:pPr>
        <w:pStyle w:val="53"/>
        <w:numPr>
          <w:ilvl w:val="0"/>
          <w:numId w:val="0"/>
        </w:numPr>
        <w:ind w:left="709"/>
      </w:pPr>
    </w:p>
    <w:p w14:paraId="5EBDAF8A" w14:textId="79AD2869" w:rsidR="00B23321" w:rsidRPr="007C1DF7" w:rsidRDefault="007C1DF7" w:rsidP="007C1DF7">
      <w:pPr>
        <w:pStyle w:val="14"/>
      </w:pPr>
      <w:bookmarkStart w:id="70" w:name="_Toc199194176"/>
      <w:r>
        <w:t>Таблица</w:t>
      </w:r>
      <w:r w:rsidR="00B23321" w:rsidRPr="00B23321">
        <w:rPr>
          <w:lang w:val="en-US"/>
        </w:rPr>
        <w:t> user</w:t>
      </w:r>
      <w:r w:rsidR="00B23321" w:rsidRPr="007C1DF7">
        <w:t>_</w:t>
      </w:r>
      <w:r w:rsidR="00B23321" w:rsidRPr="00B23321">
        <w:rPr>
          <w:lang w:val="en-US"/>
        </w:rPr>
        <w:t>exhibition</w:t>
      </w:r>
      <w:r w:rsidR="00B23321" w:rsidRPr="007C1DF7">
        <w:t>_</w:t>
      </w:r>
      <w:r w:rsidR="00B23321" w:rsidRPr="00B23321">
        <w:rPr>
          <w:lang w:val="en-US"/>
        </w:rPr>
        <w:t>likes</w:t>
      </w:r>
      <w:bookmarkEnd w:id="70"/>
    </w:p>
    <w:p w14:paraId="3B75C60B" w14:textId="77777777" w:rsidR="009B6670" w:rsidRDefault="009B6670" w:rsidP="009B6670">
      <w:pPr>
        <w:pStyle w:val="53"/>
        <w:numPr>
          <w:ilvl w:val="0"/>
          <w:numId w:val="0"/>
        </w:numPr>
      </w:pPr>
    </w:p>
    <w:p w14:paraId="38F702FC" w14:textId="6110618D" w:rsidR="007C1DF7" w:rsidRPr="007C1DF7" w:rsidRDefault="007C1DF7" w:rsidP="007C1DF7">
      <w:pPr>
        <w:pStyle w:val="22"/>
        <w:rPr>
          <w:lang w:val="en-US" w:eastAsia="en-US"/>
        </w:rPr>
      </w:pPr>
      <w:r>
        <w:rPr>
          <w:lang w:eastAsia="en-US"/>
        </w:rPr>
        <w:t>Список полей таблицы</w:t>
      </w:r>
      <w:r w:rsidRPr="009B6670">
        <w:rPr>
          <w:lang w:eastAsia="en-US"/>
        </w:rPr>
        <w:t>:</w:t>
      </w:r>
    </w:p>
    <w:p w14:paraId="2E0424DD" w14:textId="576CA12F" w:rsidR="00B23321" w:rsidRPr="00B23321" w:rsidRDefault="00B23321" w:rsidP="00B23321">
      <w:pPr>
        <w:pStyle w:val="53"/>
        <w:rPr>
          <w:lang w:val="en-US"/>
        </w:rPr>
      </w:pPr>
      <w:proofErr w:type="spellStart"/>
      <w:r w:rsidRPr="00B23321">
        <w:rPr>
          <w:lang w:val="en-US"/>
        </w:rPr>
        <w:t>user_id</w:t>
      </w:r>
      <w:proofErr w:type="spellEnd"/>
      <w:r w:rsidR="007C1DF7">
        <w:rPr>
          <w:lang w:val="en-US"/>
        </w:rPr>
        <w:t>,</w:t>
      </w:r>
    </w:p>
    <w:p w14:paraId="7007030E" w14:textId="7D707B03" w:rsidR="00B23321" w:rsidRPr="00B23321" w:rsidRDefault="00B23321" w:rsidP="00B23321">
      <w:pPr>
        <w:pStyle w:val="53"/>
        <w:rPr>
          <w:lang w:val="en-US"/>
        </w:rPr>
      </w:pPr>
      <w:proofErr w:type="spellStart"/>
      <w:r w:rsidRPr="00B23321">
        <w:rPr>
          <w:lang w:val="en-US"/>
        </w:rPr>
        <w:t>exhibition_id</w:t>
      </w:r>
      <w:proofErr w:type="spellEnd"/>
      <w:r w:rsidR="007C1DF7">
        <w:rPr>
          <w:lang w:val="en-US"/>
        </w:rPr>
        <w:t>,</w:t>
      </w:r>
      <w:r w:rsidRPr="00B23321">
        <w:rPr>
          <w:lang w:val="en-US"/>
        </w:rPr>
        <w:t> </w:t>
      </w:r>
    </w:p>
    <w:p w14:paraId="580D28F2" w14:textId="7D79A33D" w:rsidR="00B23321" w:rsidRDefault="00B23321" w:rsidP="00B23321">
      <w:pPr>
        <w:pStyle w:val="53"/>
        <w:rPr>
          <w:lang w:val="en-US"/>
        </w:rPr>
      </w:pPr>
      <w:proofErr w:type="spellStart"/>
      <w:r w:rsidRPr="00B23321">
        <w:rPr>
          <w:lang w:val="en-US"/>
        </w:rPr>
        <w:t>created_at</w:t>
      </w:r>
      <w:proofErr w:type="spellEnd"/>
      <w:r w:rsidR="007C1DF7">
        <w:rPr>
          <w:lang w:val="en-US"/>
        </w:rPr>
        <w:t>.</w:t>
      </w:r>
    </w:p>
    <w:p w14:paraId="14A8E327" w14:textId="77777777" w:rsidR="007C1DF7" w:rsidRPr="00B23321" w:rsidRDefault="007C1DF7" w:rsidP="007C1DF7">
      <w:pPr>
        <w:pStyle w:val="53"/>
        <w:numPr>
          <w:ilvl w:val="0"/>
          <w:numId w:val="0"/>
        </w:numPr>
        <w:rPr>
          <w:lang w:val="en-US"/>
        </w:rPr>
      </w:pPr>
    </w:p>
    <w:p w14:paraId="2546A9B6" w14:textId="4584725B" w:rsidR="00B23321" w:rsidRDefault="00E739FB" w:rsidP="00B23321">
      <w:pPr>
        <w:pStyle w:val="14"/>
        <w:rPr>
          <w:lang w:val="en-US"/>
        </w:rPr>
      </w:pPr>
      <w:bookmarkStart w:id="71" w:name="_Toc199194177"/>
      <w:r>
        <w:t>Таблица</w:t>
      </w:r>
      <w:r w:rsidR="00B23321" w:rsidRPr="00B23321">
        <w:t> </w:t>
      </w:r>
      <w:proofErr w:type="spellStart"/>
      <w:r w:rsidR="00B23321" w:rsidRPr="00B23321">
        <w:t>exhibition_blocks</w:t>
      </w:r>
      <w:bookmarkEnd w:id="71"/>
      <w:proofErr w:type="spellEnd"/>
      <w:r w:rsidR="00B23321" w:rsidRPr="00B23321">
        <w:t> </w:t>
      </w:r>
    </w:p>
    <w:p w14:paraId="76DAA3EE" w14:textId="77777777" w:rsidR="007C1DF7" w:rsidRPr="007C1DF7" w:rsidRDefault="007C1DF7" w:rsidP="007C1DF7">
      <w:pPr>
        <w:pStyle w:val="22"/>
        <w:rPr>
          <w:lang w:val="en-US" w:eastAsia="en-US"/>
        </w:rPr>
      </w:pPr>
    </w:p>
    <w:p w14:paraId="3CCFD201" w14:textId="77777777" w:rsidR="007C1DF7" w:rsidRPr="007C1DF7" w:rsidRDefault="007C1DF7" w:rsidP="007C1DF7">
      <w:pPr>
        <w:pStyle w:val="22"/>
        <w:rPr>
          <w:lang w:val="en-US"/>
        </w:rPr>
      </w:pPr>
      <w:r>
        <w:t>Список полей таблицы</w:t>
      </w:r>
      <w:r w:rsidRPr="009B6670">
        <w:t>:</w:t>
      </w:r>
    </w:p>
    <w:p w14:paraId="4C36B311" w14:textId="4EDED8DE" w:rsidR="00B23321" w:rsidRPr="00B23321" w:rsidRDefault="007C1DF7" w:rsidP="00B23321">
      <w:pPr>
        <w:pStyle w:val="53"/>
      </w:pPr>
      <w:proofErr w:type="spellStart"/>
      <w:r w:rsidRPr="00B23321">
        <w:t>I</w:t>
      </w:r>
      <w:r w:rsidR="00B23321" w:rsidRPr="00B23321">
        <w:t>d</w:t>
      </w:r>
      <w:proofErr w:type="spellEnd"/>
      <w:r>
        <w:rPr>
          <w:lang w:val="en-US"/>
        </w:rPr>
        <w:t>,</w:t>
      </w:r>
    </w:p>
    <w:p w14:paraId="69805F3A" w14:textId="5632AB64" w:rsidR="00B23321" w:rsidRPr="00B23321" w:rsidRDefault="00B23321" w:rsidP="00B23321">
      <w:pPr>
        <w:pStyle w:val="53"/>
      </w:pPr>
      <w:proofErr w:type="spellStart"/>
      <w:r w:rsidRPr="00B23321">
        <w:t>exhibition_id</w:t>
      </w:r>
      <w:proofErr w:type="spellEnd"/>
      <w:r w:rsidR="007C1DF7">
        <w:rPr>
          <w:lang w:val="en-US"/>
        </w:rPr>
        <w:t>,</w:t>
      </w:r>
      <w:r w:rsidRPr="00B23321">
        <w:t> </w:t>
      </w:r>
    </w:p>
    <w:p w14:paraId="7CD21BEB" w14:textId="43A76583" w:rsidR="00B23321" w:rsidRPr="00B23321" w:rsidRDefault="00B23321" w:rsidP="00B23321">
      <w:pPr>
        <w:pStyle w:val="53"/>
        <w:rPr>
          <w:lang w:val="en-US"/>
        </w:rPr>
      </w:pPr>
      <w:r w:rsidRPr="00B23321">
        <w:rPr>
          <w:lang w:val="en-US"/>
        </w:rPr>
        <w:t>type</w:t>
      </w:r>
      <w:r w:rsidR="007C1DF7">
        <w:rPr>
          <w:lang w:val="en-US"/>
        </w:rPr>
        <w:t>,</w:t>
      </w:r>
    </w:p>
    <w:p w14:paraId="2385FD22" w14:textId="07EE3C9E" w:rsidR="00B23321" w:rsidRPr="00B23321" w:rsidRDefault="00B23321" w:rsidP="00B23321">
      <w:pPr>
        <w:pStyle w:val="53"/>
      </w:pPr>
      <w:proofErr w:type="spellStart"/>
      <w:r w:rsidRPr="00B23321">
        <w:t>content</w:t>
      </w:r>
      <w:proofErr w:type="spellEnd"/>
      <w:r w:rsidR="007C1DF7">
        <w:rPr>
          <w:lang w:val="en-US"/>
        </w:rPr>
        <w:t>,</w:t>
      </w:r>
      <w:r w:rsidRPr="00B23321">
        <w:t> </w:t>
      </w:r>
    </w:p>
    <w:p w14:paraId="664CD771" w14:textId="2A69ABD2" w:rsidR="00B23321" w:rsidRPr="00B23321" w:rsidRDefault="00B23321" w:rsidP="00B23321">
      <w:pPr>
        <w:pStyle w:val="53"/>
      </w:pPr>
      <w:proofErr w:type="spellStart"/>
      <w:r w:rsidRPr="00B23321">
        <w:t>settings</w:t>
      </w:r>
      <w:proofErr w:type="spellEnd"/>
      <w:r w:rsidR="007C1DF7">
        <w:rPr>
          <w:lang w:val="en-US"/>
        </w:rPr>
        <w:t>,</w:t>
      </w:r>
    </w:p>
    <w:p w14:paraId="2CF1FEF1" w14:textId="32F169F0" w:rsidR="00B23321" w:rsidRPr="00B23321" w:rsidRDefault="00B23321" w:rsidP="00B23321">
      <w:pPr>
        <w:pStyle w:val="53"/>
      </w:pPr>
      <w:proofErr w:type="spellStart"/>
      <w:r w:rsidRPr="00B23321">
        <w:t>position</w:t>
      </w:r>
      <w:proofErr w:type="spellEnd"/>
      <w:r w:rsidR="007C1DF7">
        <w:rPr>
          <w:lang w:val="en-US"/>
        </w:rPr>
        <w:t>,</w:t>
      </w:r>
      <w:r w:rsidRPr="00B23321">
        <w:t> </w:t>
      </w:r>
    </w:p>
    <w:p w14:paraId="5ACE24D0" w14:textId="7279DD13" w:rsidR="00B23321" w:rsidRPr="00B23321" w:rsidRDefault="00B23321" w:rsidP="00B23321">
      <w:pPr>
        <w:pStyle w:val="53"/>
        <w:rPr>
          <w:lang w:val="en-US"/>
        </w:rPr>
      </w:pPr>
      <w:proofErr w:type="spellStart"/>
      <w:r w:rsidRPr="00B23321">
        <w:rPr>
          <w:lang w:val="en-US"/>
        </w:rPr>
        <w:t>created_at</w:t>
      </w:r>
      <w:proofErr w:type="spellEnd"/>
      <w:r w:rsidR="007C1DF7">
        <w:rPr>
          <w:lang w:val="en-US"/>
        </w:rPr>
        <w:t>,</w:t>
      </w:r>
      <w:r w:rsidRPr="00B23321">
        <w:rPr>
          <w:lang w:val="en-US"/>
        </w:rPr>
        <w:t> </w:t>
      </w:r>
    </w:p>
    <w:p w14:paraId="3167216C" w14:textId="3D5596FD" w:rsidR="00B23321" w:rsidRPr="00B23321" w:rsidRDefault="00B23321" w:rsidP="00B23321">
      <w:pPr>
        <w:pStyle w:val="53"/>
      </w:pPr>
      <w:proofErr w:type="spellStart"/>
      <w:r w:rsidRPr="00B23321">
        <w:t>updated_at</w:t>
      </w:r>
      <w:proofErr w:type="spellEnd"/>
      <w:r w:rsidR="007C1DF7">
        <w:rPr>
          <w:lang w:val="en-US"/>
        </w:rPr>
        <w:t>.</w:t>
      </w:r>
      <w:r w:rsidRPr="00B23321">
        <w:t> </w:t>
      </w:r>
    </w:p>
    <w:p w14:paraId="0EA9C978" w14:textId="77777777" w:rsidR="009B6670" w:rsidRDefault="009B6670" w:rsidP="009B6670">
      <w:pPr>
        <w:pStyle w:val="53"/>
        <w:numPr>
          <w:ilvl w:val="0"/>
          <w:numId w:val="0"/>
        </w:numPr>
        <w:rPr>
          <w:lang w:val="en-US"/>
        </w:rPr>
      </w:pPr>
    </w:p>
    <w:p w14:paraId="4E36CD21" w14:textId="1BAE7421" w:rsidR="00B23321" w:rsidRDefault="00E739FB" w:rsidP="007C1DF7">
      <w:pPr>
        <w:pStyle w:val="14"/>
        <w:rPr>
          <w:lang w:val="en-US"/>
        </w:rPr>
      </w:pPr>
      <w:bookmarkStart w:id="72" w:name="_Toc199194178"/>
      <w:r>
        <w:t>Таблица</w:t>
      </w:r>
      <w:r w:rsidR="00B23321" w:rsidRPr="009B6670">
        <w:rPr>
          <w:lang w:val="en-US"/>
        </w:rPr>
        <w:t> </w:t>
      </w:r>
      <w:proofErr w:type="spellStart"/>
      <w:r w:rsidR="00B23321" w:rsidRPr="009B6670">
        <w:rPr>
          <w:lang w:val="en-US"/>
        </w:rPr>
        <w:t>exhibition_block_items</w:t>
      </w:r>
      <w:bookmarkEnd w:id="72"/>
      <w:proofErr w:type="spellEnd"/>
    </w:p>
    <w:p w14:paraId="192B41BF" w14:textId="77777777" w:rsidR="007C1DF7" w:rsidRPr="007C1DF7" w:rsidRDefault="007C1DF7" w:rsidP="007C1DF7">
      <w:pPr>
        <w:pStyle w:val="22"/>
        <w:rPr>
          <w:lang w:val="en-US" w:eastAsia="en-US"/>
        </w:rPr>
      </w:pPr>
    </w:p>
    <w:p w14:paraId="2B85EA2B" w14:textId="77777777" w:rsidR="007C1DF7" w:rsidRPr="007C1DF7" w:rsidRDefault="007C1DF7" w:rsidP="007C1DF7">
      <w:pPr>
        <w:pStyle w:val="53"/>
        <w:numPr>
          <w:ilvl w:val="0"/>
          <w:numId w:val="0"/>
        </w:numPr>
        <w:ind w:left="709"/>
        <w:rPr>
          <w:lang w:val="en-US"/>
        </w:rPr>
      </w:pPr>
      <w:r>
        <w:t>Список полей таблицы</w:t>
      </w:r>
      <w:r w:rsidRPr="009B6670">
        <w:t>:</w:t>
      </w:r>
    </w:p>
    <w:p w14:paraId="7DD3B84E" w14:textId="48F2C94B" w:rsidR="00B23321" w:rsidRPr="00B23321" w:rsidRDefault="007C1DF7" w:rsidP="00B23321">
      <w:pPr>
        <w:pStyle w:val="53"/>
      </w:pPr>
      <w:proofErr w:type="spellStart"/>
      <w:r>
        <w:rPr>
          <w:lang w:val="en-US"/>
        </w:rPr>
        <w:t>i</w:t>
      </w:r>
      <w:proofErr w:type="spellEnd"/>
      <w:r w:rsidR="00B23321" w:rsidRPr="00B23321">
        <w:t>d</w:t>
      </w:r>
      <w:r>
        <w:rPr>
          <w:lang w:val="en-US"/>
        </w:rPr>
        <w:t>,</w:t>
      </w:r>
    </w:p>
    <w:p w14:paraId="3E528145" w14:textId="252115A5" w:rsidR="00B23321" w:rsidRPr="00B23321" w:rsidRDefault="00B23321" w:rsidP="00B23321">
      <w:pPr>
        <w:pStyle w:val="53"/>
      </w:pPr>
      <w:proofErr w:type="spellStart"/>
      <w:r w:rsidRPr="00B23321">
        <w:t>block_id</w:t>
      </w:r>
      <w:proofErr w:type="spellEnd"/>
      <w:r w:rsidR="007C1DF7">
        <w:rPr>
          <w:lang w:val="en-US"/>
        </w:rPr>
        <w:t>,</w:t>
      </w:r>
      <w:r w:rsidRPr="00B23321">
        <w:t> </w:t>
      </w:r>
    </w:p>
    <w:p w14:paraId="7E36147F" w14:textId="014814CA" w:rsidR="00B23321" w:rsidRPr="00B23321" w:rsidRDefault="00B23321" w:rsidP="00B23321">
      <w:pPr>
        <w:pStyle w:val="53"/>
        <w:rPr>
          <w:lang w:val="en-US"/>
        </w:rPr>
      </w:pPr>
      <w:proofErr w:type="spellStart"/>
      <w:r w:rsidRPr="00B23321">
        <w:rPr>
          <w:lang w:val="en-US"/>
        </w:rPr>
        <w:t>image_url</w:t>
      </w:r>
      <w:proofErr w:type="spellEnd"/>
      <w:r w:rsidR="007C1DF7">
        <w:rPr>
          <w:lang w:val="en-US"/>
        </w:rPr>
        <w:t>,</w:t>
      </w:r>
      <w:r w:rsidRPr="00B23321">
        <w:rPr>
          <w:lang w:val="en-US"/>
        </w:rPr>
        <w:t> </w:t>
      </w:r>
    </w:p>
    <w:p w14:paraId="7BBD4392" w14:textId="00430699" w:rsidR="00B23321" w:rsidRPr="00B23321" w:rsidRDefault="00B23321" w:rsidP="00B23321">
      <w:pPr>
        <w:pStyle w:val="53"/>
      </w:pPr>
      <w:proofErr w:type="spellStart"/>
      <w:r w:rsidRPr="00B23321">
        <w:t>text</w:t>
      </w:r>
      <w:proofErr w:type="spellEnd"/>
      <w:r w:rsidR="007C1DF7">
        <w:rPr>
          <w:lang w:val="en-US"/>
        </w:rPr>
        <w:t>,</w:t>
      </w:r>
    </w:p>
    <w:p w14:paraId="26D6268F" w14:textId="2660C864" w:rsidR="00B23321" w:rsidRPr="00B23321" w:rsidRDefault="00B23321" w:rsidP="00B23321">
      <w:pPr>
        <w:pStyle w:val="53"/>
      </w:pPr>
      <w:proofErr w:type="spellStart"/>
      <w:r w:rsidRPr="00B23321">
        <w:t>position</w:t>
      </w:r>
      <w:proofErr w:type="spellEnd"/>
      <w:r w:rsidR="007C1DF7">
        <w:rPr>
          <w:lang w:val="en-US"/>
        </w:rPr>
        <w:t>,</w:t>
      </w:r>
      <w:r w:rsidRPr="00B23321">
        <w:t> </w:t>
      </w:r>
    </w:p>
    <w:p w14:paraId="616B70C4" w14:textId="77777777" w:rsidR="007C1DF7" w:rsidRDefault="007C1DF7">
      <w:pPr>
        <w:spacing w:after="16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br w:type="page"/>
      </w:r>
    </w:p>
    <w:p w14:paraId="009212CC" w14:textId="69F46FA1" w:rsidR="00B23321" w:rsidRDefault="00B23321" w:rsidP="007C1DF7">
      <w:pPr>
        <w:pStyle w:val="14"/>
        <w:rPr>
          <w:lang w:val="en-US"/>
        </w:rPr>
      </w:pPr>
      <w:bookmarkStart w:id="73" w:name="_Toc199194179"/>
      <w:proofErr w:type="spellStart"/>
      <w:r w:rsidRPr="00B23321">
        <w:lastRenderedPageBreak/>
        <w:t>Table</w:t>
      </w:r>
      <w:proofErr w:type="spellEnd"/>
      <w:r w:rsidRPr="00B23321">
        <w:t> </w:t>
      </w:r>
      <w:proofErr w:type="spellStart"/>
      <w:r w:rsidRPr="00B23321">
        <w:t>exhibition_exhibits</w:t>
      </w:r>
      <w:bookmarkEnd w:id="73"/>
      <w:proofErr w:type="spellEnd"/>
      <w:r w:rsidRPr="00B23321">
        <w:t> </w:t>
      </w:r>
    </w:p>
    <w:p w14:paraId="46DF08A7" w14:textId="13663BCB" w:rsidR="007C1DF7" w:rsidRDefault="007C1DF7" w:rsidP="007C1DF7">
      <w:pPr>
        <w:pStyle w:val="22"/>
        <w:rPr>
          <w:lang w:val="en-US"/>
        </w:rPr>
      </w:pPr>
    </w:p>
    <w:p w14:paraId="1D464EB0" w14:textId="340C3B67" w:rsidR="007C1DF7" w:rsidRPr="007C1DF7" w:rsidRDefault="007C1DF7" w:rsidP="007C1DF7">
      <w:pPr>
        <w:pStyle w:val="22"/>
        <w:rPr>
          <w:lang w:val="en-US"/>
        </w:rPr>
      </w:pPr>
      <w:r>
        <w:t>Список полей таблицы</w:t>
      </w:r>
      <w:r>
        <w:rPr>
          <w:lang w:val="en-US"/>
        </w:rPr>
        <w:t>:</w:t>
      </w:r>
    </w:p>
    <w:p w14:paraId="7EE7BD39" w14:textId="0DF4E271" w:rsidR="00B23321" w:rsidRPr="00B23321" w:rsidRDefault="00B23321" w:rsidP="00B23321">
      <w:pPr>
        <w:pStyle w:val="53"/>
        <w:rPr>
          <w:lang w:val="en-US"/>
        </w:rPr>
      </w:pPr>
      <w:proofErr w:type="spellStart"/>
      <w:r w:rsidRPr="00B23321">
        <w:rPr>
          <w:lang w:val="en-US"/>
        </w:rPr>
        <w:t>exhibition_id</w:t>
      </w:r>
      <w:proofErr w:type="spellEnd"/>
      <w:r w:rsidR="007C1DF7">
        <w:rPr>
          <w:lang w:val="en-US"/>
        </w:rPr>
        <w:t>,</w:t>
      </w:r>
    </w:p>
    <w:p w14:paraId="1B533EDA" w14:textId="060D108D" w:rsidR="00B23321" w:rsidRDefault="00B23321" w:rsidP="00B23321">
      <w:pPr>
        <w:pStyle w:val="53"/>
        <w:rPr>
          <w:lang w:val="en-US"/>
        </w:rPr>
      </w:pPr>
      <w:proofErr w:type="spellStart"/>
      <w:r w:rsidRPr="00B23321">
        <w:rPr>
          <w:lang w:val="en-US"/>
        </w:rPr>
        <w:t>exhibit_id</w:t>
      </w:r>
      <w:proofErr w:type="spellEnd"/>
      <w:r w:rsidR="007C1DF7">
        <w:rPr>
          <w:lang w:val="en-US"/>
        </w:rPr>
        <w:t>.</w:t>
      </w:r>
    </w:p>
    <w:p w14:paraId="505A3FF1" w14:textId="77777777" w:rsidR="007C1DF7" w:rsidRPr="00B23321" w:rsidRDefault="007C1DF7" w:rsidP="007C1DF7">
      <w:pPr>
        <w:pStyle w:val="53"/>
        <w:numPr>
          <w:ilvl w:val="0"/>
          <w:numId w:val="0"/>
        </w:numPr>
        <w:rPr>
          <w:lang w:val="en-US"/>
        </w:rPr>
      </w:pPr>
    </w:p>
    <w:p w14:paraId="5CD5D2D4" w14:textId="0A7DDF7D" w:rsidR="00B23321" w:rsidRDefault="00956522" w:rsidP="00B23321">
      <w:pPr>
        <w:pStyle w:val="14"/>
        <w:rPr>
          <w:lang w:val="en-US"/>
        </w:rPr>
      </w:pPr>
      <w:bookmarkStart w:id="74" w:name="_Toc199194180"/>
      <w:r>
        <w:t>Таблица</w:t>
      </w:r>
      <w:r w:rsidR="00B23321" w:rsidRPr="00B23321">
        <w:t> </w:t>
      </w:r>
      <w:proofErr w:type="spellStart"/>
      <w:r w:rsidR="00B23321" w:rsidRPr="00B23321">
        <w:t>tags</w:t>
      </w:r>
      <w:bookmarkEnd w:id="74"/>
      <w:proofErr w:type="spellEnd"/>
    </w:p>
    <w:p w14:paraId="78F3BFBD" w14:textId="77777777" w:rsidR="007C1DF7" w:rsidRPr="007C1DF7" w:rsidRDefault="007C1DF7" w:rsidP="007C1DF7">
      <w:pPr>
        <w:pStyle w:val="22"/>
        <w:rPr>
          <w:lang w:val="en-US" w:eastAsia="en-US"/>
        </w:rPr>
      </w:pPr>
    </w:p>
    <w:p w14:paraId="3A0FAD2C" w14:textId="77777777" w:rsidR="007C1DF7" w:rsidRPr="007C1DF7" w:rsidRDefault="007C1DF7" w:rsidP="007C1DF7">
      <w:pPr>
        <w:pStyle w:val="53"/>
        <w:numPr>
          <w:ilvl w:val="0"/>
          <w:numId w:val="0"/>
        </w:numPr>
        <w:ind w:firstLine="709"/>
        <w:rPr>
          <w:lang w:val="en-US"/>
        </w:rPr>
      </w:pPr>
      <w:r>
        <w:t>Список полей таблицы</w:t>
      </w:r>
      <w:r w:rsidRPr="009B6670">
        <w:t>:</w:t>
      </w:r>
    </w:p>
    <w:p w14:paraId="3A8E21CF" w14:textId="18C79C29" w:rsidR="00B23321" w:rsidRPr="00B23321" w:rsidRDefault="007C1DF7" w:rsidP="00B23321">
      <w:pPr>
        <w:pStyle w:val="53"/>
      </w:pPr>
      <w:proofErr w:type="spellStart"/>
      <w:r>
        <w:rPr>
          <w:lang w:val="en-US"/>
        </w:rPr>
        <w:t>i</w:t>
      </w:r>
      <w:proofErr w:type="spellEnd"/>
      <w:r w:rsidR="00B23321" w:rsidRPr="00B23321">
        <w:t>d</w:t>
      </w:r>
      <w:r>
        <w:rPr>
          <w:lang w:val="en-US"/>
        </w:rPr>
        <w:t>,</w:t>
      </w:r>
    </w:p>
    <w:p w14:paraId="79B3D238" w14:textId="3CBE9647" w:rsidR="00B23321" w:rsidRPr="00B23321" w:rsidRDefault="00B23321" w:rsidP="00B23321">
      <w:pPr>
        <w:pStyle w:val="53"/>
        <w:rPr>
          <w:lang w:val="en-US"/>
        </w:rPr>
      </w:pPr>
      <w:r w:rsidRPr="00B23321">
        <w:rPr>
          <w:lang w:val="en-US"/>
        </w:rPr>
        <w:t>name</w:t>
      </w:r>
      <w:r w:rsidR="007C1DF7">
        <w:rPr>
          <w:lang w:val="en-US"/>
        </w:rPr>
        <w:t>,</w:t>
      </w:r>
      <w:r w:rsidRPr="00B23321">
        <w:rPr>
          <w:lang w:val="en-US"/>
        </w:rPr>
        <w:t> </w:t>
      </w:r>
    </w:p>
    <w:p w14:paraId="0294AE40" w14:textId="76980346" w:rsidR="00B23321" w:rsidRDefault="00B23321" w:rsidP="00B23321">
      <w:pPr>
        <w:pStyle w:val="53"/>
        <w:rPr>
          <w:lang w:val="en-US"/>
        </w:rPr>
      </w:pPr>
      <w:proofErr w:type="spellStart"/>
      <w:r w:rsidRPr="00B23321">
        <w:rPr>
          <w:lang w:val="en-US"/>
        </w:rPr>
        <w:t>created_at</w:t>
      </w:r>
      <w:proofErr w:type="spellEnd"/>
      <w:r w:rsidR="007C1DF7">
        <w:rPr>
          <w:lang w:val="en-US"/>
        </w:rPr>
        <w:t>.</w:t>
      </w:r>
      <w:r w:rsidRPr="00B23321">
        <w:rPr>
          <w:lang w:val="en-US"/>
        </w:rPr>
        <w:t> </w:t>
      </w:r>
    </w:p>
    <w:p w14:paraId="603EF3F5" w14:textId="77777777" w:rsidR="009B6670" w:rsidRPr="00B23321" w:rsidRDefault="009B6670" w:rsidP="009B6670">
      <w:pPr>
        <w:pStyle w:val="53"/>
        <w:numPr>
          <w:ilvl w:val="0"/>
          <w:numId w:val="0"/>
        </w:numPr>
        <w:ind w:firstLine="709"/>
        <w:rPr>
          <w:lang w:val="en-US"/>
        </w:rPr>
      </w:pPr>
    </w:p>
    <w:p w14:paraId="7FBC2E3B" w14:textId="1B87F36D" w:rsidR="009B6670" w:rsidRDefault="007C1DF7" w:rsidP="007C1DF7">
      <w:pPr>
        <w:pStyle w:val="14"/>
      </w:pPr>
      <w:bookmarkStart w:id="75" w:name="_Toc199194181"/>
      <w:r>
        <w:t>Таблица</w:t>
      </w:r>
      <w:r w:rsidR="00B23321" w:rsidRPr="009B6670">
        <w:rPr>
          <w:lang w:val="en-US"/>
        </w:rPr>
        <w:t> </w:t>
      </w:r>
      <w:proofErr w:type="spellStart"/>
      <w:r w:rsidR="00B23321" w:rsidRPr="009B6670">
        <w:rPr>
          <w:lang w:val="en-US"/>
        </w:rPr>
        <w:t>exhibition_tags</w:t>
      </w:r>
      <w:bookmarkEnd w:id="75"/>
      <w:proofErr w:type="spellEnd"/>
      <w:r w:rsidR="00B23321" w:rsidRPr="009B6670">
        <w:rPr>
          <w:lang w:val="en-US"/>
        </w:rPr>
        <w:t> </w:t>
      </w:r>
    </w:p>
    <w:p w14:paraId="744BF4EE" w14:textId="77777777" w:rsidR="007C1DF7" w:rsidRDefault="007C1DF7" w:rsidP="007C1DF7">
      <w:pPr>
        <w:pStyle w:val="22"/>
        <w:rPr>
          <w:lang w:eastAsia="en-US"/>
        </w:rPr>
      </w:pPr>
    </w:p>
    <w:p w14:paraId="1C91B1DF" w14:textId="04907706" w:rsidR="007C1DF7" w:rsidRPr="007C1DF7" w:rsidRDefault="007C1DF7" w:rsidP="007C1DF7">
      <w:pPr>
        <w:pStyle w:val="22"/>
        <w:rPr>
          <w:lang w:eastAsia="en-US"/>
        </w:rPr>
      </w:pPr>
      <w:r>
        <w:rPr>
          <w:lang w:eastAsia="en-US"/>
        </w:rPr>
        <w:t>Список полей таблицы</w:t>
      </w:r>
      <w:r w:rsidRPr="009B6670">
        <w:rPr>
          <w:lang w:eastAsia="en-US"/>
        </w:rPr>
        <w:t>:</w:t>
      </w:r>
    </w:p>
    <w:p w14:paraId="32944FA2" w14:textId="2815214B" w:rsidR="009B6670" w:rsidRPr="007C1DF7" w:rsidRDefault="00B23321" w:rsidP="007C1DF7">
      <w:pPr>
        <w:pStyle w:val="53"/>
      </w:pPr>
      <w:proofErr w:type="spellStart"/>
      <w:r w:rsidRPr="007C1DF7">
        <w:t>exhibition_id</w:t>
      </w:r>
      <w:proofErr w:type="spellEnd"/>
      <w:r w:rsidR="007C1DF7">
        <w:rPr>
          <w:lang w:val="en-US"/>
        </w:rPr>
        <w:t>,</w:t>
      </w:r>
    </w:p>
    <w:p w14:paraId="31AC8E05" w14:textId="57583535" w:rsidR="00B23321" w:rsidRPr="007C1DF7" w:rsidRDefault="00B23321" w:rsidP="007C1DF7">
      <w:pPr>
        <w:pStyle w:val="53"/>
      </w:pPr>
      <w:proofErr w:type="spellStart"/>
      <w:r w:rsidRPr="007C1DF7">
        <w:t>tag_id</w:t>
      </w:r>
      <w:proofErr w:type="spellEnd"/>
      <w:r w:rsidR="007C1DF7">
        <w:rPr>
          <w:lang w:val="en-US"/>
        </w:rPr>
        <w:t>.</w:t>
      </w:r>
    </w:p>
    <w:p w14:paraId="490B44E5" w14:textId="77777777" w:rsidR="007C1DF7" w:rsidRPr="007C1DF7" w:rsidRDefault="007C1DF7" w:rsidP="007C1DF7">
      <w:pPr>
        <w:pStyle w:val="53"/>
        <w:numPr>
          <w:ilvl w:val="0"/>
          <w:numId w:val="0"/>
        </w:numPr>
      </w:pPr>
    </w:p>
    <w:p w14:paraId="48B07144" w14:textId="0D5AE4C1" w:rsidR="009B6670" w:rsidRDefault="00BC3E33" w:rsidP="00BC3E33">
      <w:pPr>
        <w:pStyle w:val="14"/>
        <w:rPr>
          <w:lang w:val="en-US"/>
        </w:rPr>
      </w:pPr>
      <w:bookmarkStart w:id="76" w:name="_Toc199194182"/>
      <w:r>
        <w:t>Таблица</w:t>
      </w:r>
      <w:r w:rsidR="00B23321" w:rsidRPr="009B6670">
        <w:rPr>
          <w:lang w:val="en-US"/>
        </w:rPr>
        <w:t> </w:t>
      </w:r>
      <w:proofErr w:type="spellStart"/>
      <w:r w:rsidR="00B23321" w:rsidRPr="009B6670">
        <w:rPr>
          <w:lang w:val="en-US"/>
        </w:rPr>
        <w:t>exhibition_participants</w:t>
      </w:r>
      <w:bookmarkEnd w:id="76"/>
      <w:proofErr w:type="spellEnd"/>
      <w:r w:rsidR="00B23321" w:rsidRPr="009B6670">
        <w:rPr>
          <w:lang w:val="en-US"/>
        </w:rPr>
        <w:t> </w:t>
      </w:r>
    </w:p>
    <w:p w14:paraId="5E584FD2" w14:textId="77777777" w:rsidR="00BC3E33" w:rsidRDefault="00BC3E33" w:rsidP="00BC3E33">
      <w:pPr>
        <w:pStyle w:val="22"/>
        <w:rPr>
          <w:lang w:val="en-US" w:eastAsia="en-US"/>
        </w:rPr>
      </w:pPr>
    </w:p>
    <w:p w14:paraId="474AFA47" w14:textId="59BC2A99" w:rsidR="00BC3E33" w:rsidRPr="00BC3E33" w:rsidRDefault="00BC3E33" w:rsidP="00BC3E33">
      <w:pPr>
        <w:pStyle w:val="22"/>
        <w:rPr>
          <w:lang w:val="en-US" w:eastAsia="en-US"/>
        </w:rPr>
      </w:pPr>
      <w:r>
        <w:rPr>
          <w:lang w:eastAsia="en-US"/>
        </w:rPr>
        <w:t>Список полей таблицы</w:t>
      </w:r>
      <w:r w:rsidRPr="009B6670">
        <w:rPr>
          <w:lang w:eastAsia="en-US"/>
        </w:rPr>
        <w:t>:</w:t>
      </w:r>
    </w:p>
    <w:p w14:paraId="497D4475" w14:textId="404B4D16" w:rsidR="00B23321" w:rsidRPr="009B6670" w:rsidRDefault="00BC3E33" w:rsidP="00BC3E33">
      <w:pPr>
        <w:pStyle w:val="53"/>
        <w:rPr>
          <w:lang w:val="en-US"/>
        </w:rPr>
      </w:pPr>
      <w:r>
        <w:rPr>
          <w:lang w:val="en-US"/>
        </w:rPr>
        <w:t>i</w:t>
      </w:r>
      <w:r w:rsidR="00B23321" w:rsidRPr="009B6670">
        <w:rPr>
          <w:lang w:val="en-US"/>
        </w:rPr>
        <w:t>d</w:t>
      </w:r>
      <w:r>
        <w:rPr>
          <w:lang w:val="en-US"/>
        </w:rPr>
        <w:t>,</w:t>
      </w:r>
    </w:p>
    <w:p w14:paraId="65B805A2" w14:textId="23D90FEC" w:rsidR="00B23321" w:rsidRPr="00B23321" w:rsidRDefault="00B23321" w:rsidP="00B23321">
      <w:pPr>
        <w:pStyle w:val="53"/>
        <w:rPr>
          <w:lang w:val="en-US"/>
        </w:rPr>
      </w:pPr>
      <w:proofErr w:type="spellStart"/>
      <w:r w:rsidRPr="00B23321">
        <w:rPr>
          <w:lang w:val="en-US"/>
        </w:rPr>
        <w:t>exhibition_id</w:t>
      </w:r>
      <w:proofErr w:type="spellEnd"/>
      <w:r w:rsidR="00BC3E33">
        <w:rPr>
          <w:lang w:val="en-US"/>
        </w:rPr>
        <w:t>,</w:t>
      </w:r>
    </w:p>
    <w:p w14:paraId="5FBCFC7B" w14:textId="383FB2DF" w:rsidR="00B23321" w:rsidRPr="00B23321" w:rsidRDefault="00B23321" w:rsidP="00B23321">
      <w:pPr>
        <w:pStyle w:val="53"/>
        <w:rPr>
          <w:lang w:val="en-US"/>
        </w:rPr>
      </w:pPr>
      <w:r w:rsidRPr="00B23321">
        <w:rPr>
          <w:lang w:val="en-US"/>
        </w:rPr>
        <w:t>name</w:t>
      </w:r>
      <w:r w:rsidR="00BC3E33">
        <w:rPr>
          <w:lang w:val="en-US"/>
        </w:rPr>
        <w:t>,</w:t>
      </w:r>
    </w:p>
    <w:p w14:paraId="4249E9D1" w14:textId="77777777" w:rsidR="00BC3E33" w:rsidRDefault="00B23321" w:rsidP="00B23321">
      <w:pPr>
        <w:pStyle w:val="53"/>
        <w:rPr>
          <w:lang w:val="en-US"/>
        </w:rPr>
      </w:pPr>
      <w:proofErr w:type="spellStart"/>
      <w:r w:rsidRPr="00B23321">
        <w:rPr>
          <w:lang w:val="en-US"/>
        </w:rPr>
        <w:t>created_at</w:t>
      </w:r>
      <w:proofErr w:type="spellEnd"/>
      <w:r w:rsidR="00BC3E33">
        <w:rPr>
          <w:lang w:val="en-US"/>
        </w:rPr>
        <w:t>.</w:t>
      </w:r>
    </w:p>
    <w:p w14:paraId="702ED259" w14:textId="5616C329" w:rsidR="00B23321" w:rsidRPr="00B23321" w:rsidRDefault="00B23321" w:rsidP="00BC3E33">
      <w:pPr>
        <w:pStyle w:val="53"/>
        <w:numPr>
          <w:ilvl w:val="0"/>
          <w:numId w:val="0"/>
        </w:numPr>
        <w:rPr>
          <w:lang w:val="en-US"/>
        </w:rPr>
      </w:pPr>
      <w:r w:rsidRPr="00B23321">
        <w:rPr>
          <w:lang w:val="en-US"/>
        </w:rPr>
        <w:t> </w:t>
      </w:r>
    </w:p>
    <w:p w14:paraId="7BAD4E2E" w14:textId="77777777" w:rsidR="00BC3E33" w:rsidRDefault="00BC3E33">
      <w:pPr>
        <w:spacing w:after="160"/>
        <w:rPr>
          <w:rFonts w:ascii="Times New Roman" w:hAnsi="Times New Roman" w:cs="Times New Roman"/>
          <w:b/>
          <w:sz w:val="28"/>
        </w:rPr>
      </w:pPr>
      <w:r>
        <w:br w:type="page"/>
      </w:r>
    </w:p>
    <w:p w14:paraId="0D888E06" w14:textId="22BB04A1" w:rsidR="00B23321" w:rsidRDefault="00070F3A" w:rsidP="00BC3E33">
      <w:pPr>
        <w:pStyle w:val="14"/>
      </w:pPr>
      <w:bookmarkStart w:id="77" w:name="_Toc199194183"/>
      <w:r>
        <w:lastRenderedPageBreak/>
        <w:t>Таблица</w:t>
      </w:r>
      <w:r w:rsidR="00B23321" w:rsidRPr="00B23321">
        <w:t> </w:t>
      </w:r>
      <w:proofErr w:type="spellStart"/>
      <w:r w:rsidR="00B23321" w:rsidRPr="00B23321">
        <w:t>templates</w:t>
      </w:r>
      <w:bookmarkEnd w:id="77"/>
      <w:proofErr w:type="spellEnd"/>
    </w:p>
    <w:p w14:paraId="4F488E1A" w14:textId="0AF6E739" w:rsidR="00B23321" w:rsidRDefault="00B23321" w:rsidP="00B23321">
      <w:pPr>
        <w:pStyle w:val="53"/>
        <w:numPr>
          <w:ilvl w:val="0"/>
          <w:numId w:val="0"/>
        </w:numPr>
        <w:rPr>
          <w:lang w:val="en-US"/>
        </w:rPr>
      </w:pPr>
    </w:p>
    <w:p w14:paraId="56AD9E83" w14:textId="0513B156" w:rsidR="00BC3E33" w:rsidRPr="00BC3E33" w:rsidRDefault="00BC3E33" w:rsidP="00BC3E33">
      <w:pPr>
        <w:pStyle w:val="22"/>
        <w:rPr>
          <w:lang w:val="en-US" w:eastAsia="en-US"/>
        </w:rPr>
      </w:pPr>
      <w:r>
        <w:rPr>
          <w:lang w:eastAsia="en-US"/>
        </w:rPr>
        <w:t>Список полей таблицы</w:t>
      </w:r>
      <w:r w:rsidRPr="009B6670">
        <w:rPr>
          <w:lang w:eastAsia="en-US"/>
        </w:rPr>
        <w:t>:</w:t>
      </w:r>
    </w:p>
    <w:p w14:paraId="2D805955" w14:textId="0BBE4A26" w:rsidR="00B23321" w:rsidRPr="00B23321" w:rsidRDefault="00BC3E33" w:rsidP="00B23321">
      <w:pPr>
        <w:pStyle w:val="53"/>
      </w:pPr>
      <w:proofErr w:type="spellStart"/>
      <w:r>
        <w:rPr>
          <w:lang w:val="en-US"/>
        </w:rPr>
        <w:t>i</w:t>
      </w:r>
      <w:proofErr w:type="spellEnd"/>
      <w:r w:rsidR="00B23321" w:rsidRPr="00B23321">
        <w:t>d</w:t>
      </w:r>
      <w:r>
        <w:rPr>
          <w:lang w:val="en-US"/>
        </w:rPr>
        <w:t>,</w:t>
      </w:r>
    </w:p>
    <w:p w14:paraId="2FEFDC36" w14:textId="1E2F5C43" w:rsidR="00B23321" w:rsidRPr="00B23321" w:rsidRDefault="00B23321" w:rsidP="00B23321">
      <w:pPr>
        <w:pStyle w:val="53"/>
      </w:pPr>
      <w:proofErr w:type="spellStart"/>
      <w:r w:rsidRPr="00B23321">
        <w:t>organization_id</w:t>
      </w:r>
      <w:proofErr w:type="spellEnd"/>
      <w:r w:rsidR="00BC3E33">
        <w:rPr>
          <w:lang w:val="en-US"/>
        </w:rPr>
        <w:t>,</w:t>
      </w:r>
      <w:r w:rsidRPr="00B23321">
        <w:t> </w:t>
      </w:r>
    </w:p>
    <w:p w14:paraId="1FDFBE4A" w14:textId="244F7DCB" w:rsidR="00B23321" w:rsidRPr="00B23321" w:rsidRDefault="00B23321" w:rsidP="00B23321">
      <w:pPr>
        <w:pStyle w:val="53"/>
        <w:rPr>
          <w:lang w:val="en-US"/>
        </w:rPr>
      </w:pPr>
      <w:r w:rsidRPr="00B23321">
        <w:rPr>
          <w:lang w:val="en-US"/>
        </w:rPr>
        <w:t>name</w:t>
      </w:r>
      <w:r w:rsidR="00BC3E33">
        <w:rPr>
          <w:lang w:val="en-US"/>
        </w:rPr>
        <w:t>,</w:t>
      </w:r>
    </w:p>
    <w:p w14:paraId="6593D8F9" w14:textId="189998C9" w:rsidR="00B23321" w:rsidRPr="00B23321" w:rsidRDefault="00B23321" w:rsidP="00B23321">
      <w:pPr>
        <w:pStyle w:val="53"/>
      </w:pPr>
      <w:proofErr w:type="spellStart"/>
      <w:r w:rsidRPr="00B23321">
        <w:t>description</w:t>
      </w:r>
      <w:proofErr w:type="spellEnd"/>
      <w:r w:rsidR="00BC3E33">
        <w:rPr>
          <w:lang w:val="en-US"/>
        </w:rPr>
        <w:t>,</w:t>
      </w:r>
      <w:r w:rsidRPr="00B23321">
        <w:t> </w:t>
      </w:r>
    </w:p>
    <w:p w14:paraId="73F7BC38" w14:textId="578707CC" w:rsidR="00B23321" w:rsidRPr="00B23321" w:rsidRDefault="00B23321" w:rsidP="00B23321">
      <w:pPr>
        <w:pStyle w:val="53"/>
      </w:pPr>
      <w:proofErr w:type="spellStart"/>
      <w:r w:rsidRPr="00B23321">
        <w:t>preview_image_url</w:t>
      </w:r>
      <w:proofErr w:type="spellEnd"/>
      <w:r w:rsidR="00BC3E33">
        <w:rPr>
          <w:lang w:val="en-US"/>
        </w:rPr>
        <w:t>,</w:t>
      </w:r>
      <w:r w:rsidRPr="00B23321">
        <w:t> </w:t>
      </w:r>
    </w:p>
    <w:p w14:paraId="01FCA28A" w14:textId="0F75A987" w:rsidR="00B23321" w:rsidRPr="00B23321" w:rsidRDefault="00B23321" w:rsidP="00B23321">
      <w:pPr>
        <w:pStyle w:val="53"/>
      </w:pPr>
      <w:proofErr w:type="spellStart"/>
      <w:r w:rsidRPr="00B23321">
        <w:t>settings</w:t>
      </w:r>
      <w:proofErr w:type="spellEnd"/>
      <w:r w:rsidR="00BC3E33">
        <w:rPr>
          <w:lang w:val="en-US"/>
        </w:rPr>
        <w:t>,</w:t>
      </w:r>
    </w:p>
    <w:p w14:paraId="53F434B7" w14:textId="2FF560DB" w:rsidR="00B23321" w:rsidRPr="00B23321" w:rsidRDefault="00B23321" w:rsidP="00B23321">
      <w:pPr>
        <w:pStyle w:val="53"/>
        <w:rPr>
          <w:lang w:val="en-US"/>
        </w:rPr>
      </w:pPr>
      <w:proofErr w:type="spellStart"/>
      <w:r w:rsidRPr="00B23321">
        <w:rPr>
          <w:lang w:val="en-US"/>
        </w:rPr>
        <w:t>is_public</w:t>
      </w:r>
      <w:proofErr w:type="spellEnd"/>
      <w:r w:rsidR="00BC3E33">
        <w:rPr>
          <w:lang w:val="en-US"/>
        </w:rPr>
        <w:t>,</w:t>
      </w:r>
      <w:r w:rsidRPr="00B23321">
        <w:rPr>
          <w:lang w:val="en-US"/>
        </w:rPr>
        <w:t> </w:t>
      </w:r>
    </w:p>
    <w:p w14:paraId="5A972D3E" w14:textId="73918FF7" w:rsidR="00B23321" w:rsidRPr="00B23321" w:rsidRDefault="00B23321" w:rsidP="00B23321">
      <w:pPr>
        <w:pStyle w:val="53"/>
        <w:rPr>
          <w:lang w:val="en-US"/>
        </w:rPr>
      </w:pPr>
      <w:proofErr w:type="spellStart"/>
      <w:r w:rsidRPr="00B23321">
        <w:rPr>
          <w:lang w:val="en-US"/>
        </w:rPr>
        <w:t>created_at</w:t>
      </w:r>
      <w:proofErr w:type="spellEnd"/>
      <w:r w:rsidR="00BC3E33">
        <w:rPr>
          <w:lang w:val="en-US"/>
        </w:rPr>
        <w:t>,</w:t>
      </w:r>
      <w:r w:rsidRPr="00B23321">
        <w:rPr>
          <w:lang w:val="en-US"/>
        </w:rPr>
        <w:t> </w:t>
      </w:r>
    </w:p>
    <w:p w14:paraId="26772BEF" w14:textId="77777777" w:rsidR="00BC3E33" w:rsidRPr="00BC3E33" w:rsidRDefault="00B23321" w:rsidP="00B23321">
      <w:pPr>
        <w:pStyle w:val="53"/>
      </w:pPr>
      <w:proofErr w:type="spellStart"/>
      <w:r w:rsidRPr="00B23321">
        <w:t>updated_at</w:t>
      </w:r>
      <w:proofErr w:type="spellEnd"/>
      <w:r w:rsidR="00BC3E33">
        <w:rPr>
          <w:lang w:val="en-US"/>
        </w:rPr>
        <w:t>.</w:t>
      </w:r>
    </w:p>
    <w:p w14:paraId="1D455B7B" w14:textId="77777777" w:rsidR="00BC3E33" w:rsidRDefault="00BC3E33" w:rsidP="00BC3E33">
      <w:pPr>
        <w:pStyle w:val="53"/>
        <w:numPr>
          <w:ilvl w:val="0"/>
          <w:numId w:val="0"/>
        </w:numPr>
        <w:ind w:firstLine="709"/>
        <w:rPr>
          <w:lang w:val="en-US"/>
        </w:rPr>
      </w:pPr>
    </w:p>
    <w:p w14:paraId="02BB229D" w14:textId="77777777" w:rsidR="00BC3E33" w:rsidRDefault="00BC3E33" w:rsidP="00BC3E33">
      <w:pPr>
        <w:pStyle w:val="53"/>
        <w:numPr>
          <w:ilvl w:val="0"/>
          <w:numId w:val="0"/>
        </w:numPr>
        <w:ind w:firstLine="709"/>
      </w:pPr>
      <w:r>
        <w:t>Связи между таблицами можете рассмотреть на рисунке 8.</w:t>
      </w:r>
    </w:p>
    <w:p w14:paraId="74AF8F6B" w14:textId="05900FCF" w:rsidR="00B23321" w:rsidRDefault="00B23321" w:rsidP="00BC3E33">
      <w:pPr>
        <w:pStyle w:val="53"/>
        <w:numPr>
          <w:ilvl w:val="0"/>
          <w:numId w:val="0"/>
        </w:numPr>
        <w:ind w:firstLine="709"/>
      </w:pPr>
      <w:r w:rsidRPr="00B23321">
        <w:t> </w:t>
      </w:r>
    </w:p>
    <w:p w14:paraId="19748AAD" w14:textId="047F6892" w:rsidR="00D90A1E" w:rsidRDefault="00D90A1E" w:rsidP="00D90A1E">
      <w:pPr>
        <w:pStyle w:val="43"/>
      </w:pPr>
      <w:r>
        <w:rPr>
          <w:noProof/>
        </w:rPr>
        <w:drawing>
          <wp:inline distT="0" distB="0" distL="0" distR="0" wp14:anchorId="4A1946A7" wp14:editId="71999167">
            <wp:extent cx="5943600" cy="3317875"/>
            <wp:effectExtent l="0" t="0" r="0" b="0"/>
            <wp:docPr id="174464228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60BAB" w14:textId="77397064" w:rsidR="00D90A1E" w:rsidRPr="00D90A1E" w:rsidRDefault="00D90A1E" w:rsidP="00D90A1E">
      <w:pPr>
        <w:pStyle w:val="41"/>
      </w:pPr>
      <w:r>
        <w:t>Диаграмма связей в базе данных</w:t>
      </w:r>
    </w:p>
    <w:p w14:paraId="7AD3EAB9" w14:textId="1B8AC0C3" w:rsidR="009A2905" w:rsidRDefault="001C4A78" w:rsidP="009A2905">
      <w:pPr>
        <w:pStyle w:val="12"/>
      </w:pPr>
      <w:bookmarkStart w:id="78" w:name="_Toc199194184"/>
      <w:r>
        <w:lastRenderedPageBreak/>
        <w:t>Технологический</w:t>
      </w:r>
      <w:r w:rsidR="009A2905">
        <w:t xml:space="preserve"> </w:t>
      </w:r>
      <w:r>
        <w:t>стек</w:t>
      </w:r>
      <w:bookmarkEnd w:id="78"/>
    </w:p>
    <w:p w14:paraId="3B843BFF" w14:textId="77777777" w:rsidR="00B0459E" w:rsidRPr="00B0459E" w:rsidRDefault="00B0459E" w:rsidP="00B0459E">
      <w:pPr>
        <w:pStyle w:val="22"/>
        <w:rPr>
          <w:lang w:eastAsia="en-US"/>
        </w:rPr>
      </w:pPr>
    </w:p>
    <w:p w14:paraId="1E8DE9C8" w14:textId="30EED524" w:rsidR="001C4A78" w:rsidRDefault="001C4A78" w:rsidP="001C4A78">
      <w:pPr>
        <w:pStyle w:val="22"/>
      </w:pPr>
      <w:r w:rsidRPr="001C4A78">
        <w:t>Выбор технологического стека был продиктован требованиями проекта, необходимостью обеспечить быструю разработку, а также перспективами дальнейшего масштабирования и поддержки платформы.</w:t>
      </w:r>
    </w:p>
    <w:p w14:paraId="67ABFB66" w14:textId="77777777" w:rsidR="00B0459E" w:rsidRPr="001C4A78" w:rsidRDefault="00B0459E" w:rsidP="001C4A78">
      <w:pPr>
        <w:pStyle w:val="22"/>
      </w:pPr>
    </w:p>
    <w:p w14:paraId="507AD9E9" w14:textId="3407176E" w:rsidR="001C4A78" w:rsidRDefault="001C4A78" w:rsidP="001C4A78">
      <w:pPr>
        <w:pStyle w:val="13"/>
      </w:pPr>
      <w:bookmarkStart w:id="79" w:name="_Toc199194185"/>
      <w:proofErr w:type="spellStart"/>
      <w:r w:rsidRPr="001C4A78">
        <w:t>Backend</w:t>
      </w:r>
      <w:proofErr w:type="spellEnd"/>
      <w:r w:rsidRPr="001C4A78">
        <w:t xml:space="preserve"> </w:t>
      </w:r>
      <w:proofErr w:type="spellStart"/>
      <w:r w:rsidRPr="001C4A78">
        <w:t>FastAPI</w:t>
      </w:r>
      <w:bookmarkEnd w:id="79"/>
      <w:proofErr w:type="spellEnd"/>
    </w:p>
    <w:p w14:paraId="2CDB3B9D" w14:textId="77777777" w:rsidR="00B0459E" w:rsidRPr="00B0459E" w:rsidRDefault="00B0459E" w:rsidP="00B0459E">
      <w:pPr>
        <w:pStyle w:val="22"/>
        <w:rPr>
          <w:lang w:eastAsia="en-US"/>
        </w:rPr>
      </w:pPr>
    </w:p>
    <w:p w14:paraId="3634333C" w14:textId="089DD3E5" w:rsidR="001C4A78" w:rsidRPr="001C4A78" w:rsidRDefault="001C4A78" w:rsidP="00B0459E">
      <w:pPr>
        <w:pStyle w:val="22"/>
      </w:pPr>
      <w:proofErr w:type="spellStart"/>
      <w:r w:rsidRPr="001C4A78">
        <w:t>FastAPI</w:t>
      </w:r>
      <w:proofErr w:type="spellEnd"/>
      <w:r w:rsidRPr="001C4A78">
        <w:t xml:space="preserve"> – современный, высокопроизводительный веб-фреймворк для создания API на Python</w:t>
      </w:r>
      <w:r w:rsidR="00D73255" w:rsidRPr="00D73255">
        <w:t xml:space="preserve"> [</w:t>
      </w:r>
      <w:r w:rsidR="00D73255">
        <w:fldChar w:fldCharType="begin"/>
      </w:r>
      <w:r w:rsidR="00D73255">
        <w:instrText xml:space="preserve"> REF _Ref199090745 \r \h </w:instrText>
      </w:r>
      <w:r w:rsidR="00D73255">
        <w:fldChar w:fldCharType="separate"/>
      </w:r>
      <w:r w:rsidR="00D73255">
        <w:t>5</w:t>
      </w:r>
      <w:r w:rsidR="00D73255">
        <w:fldChar w:fldCharType="end"/>
      </w:r>
      <w:r w:rsidR="00D73255" w:rsidRPr="00D73255">
        <w:t>]</w:t>
      </w:r>
      <w:r w:rsidRPr="001C4A78">
        <w:t>.</w:t>
      </w:r>
      <w:r w:rsidRPr="00B0459E">
        <w:t xml:space="preserve"> Причины выбора:</w:t>
      </w:r>
    </w:p>
    <w:p w14:paraId="0B9E60E3" w14:textId="559BD326" w:rsidR="001C4A78" w:rsidRPr="00B0459E" w:rsidRDefault="00B0459E" w:rsidP="00B0459E">
      <w:pPr>
        <w:pStyle w:val="53"/>
      </w:pPr>
      <w:r>
        <w:t>о</w:t>
      </w:r>
      <w:r w:rsidR="001C4A78" w:rsidRPr="00B0459E">
        <w:t xml:space="preserve">дин из самых быстрых фреймворков для Python, сопоставимый по производительности с </w:t>
      </w:r>
      <w:proofErr w:type="spellStart"/>
      <w:r w:rsidR="001C4A78" w:rsidRPr="00B0459E">
        <w:t>NodeJS</w:t>
      </w:r>
      <w:proofErr w:type="spellEnd"/>
      <w:r w:rsidR="001C4A78" w:rsidRPr="00B0459E">
        <w:t xml:space="preserve"> и Go, благодаря использованию </w:t>
      </w:r>
      <w:proofErr w:type="spellStart"/>
      <w:r w:rsidR="001C4A78" w:rsidRPr="00B0459E">
        <w:t>Starlette</w:t>
      </w:r>
      <w:proofErr w:type="spellEnd"/>
      <w:r w:rsidR="001C4A78" w:rsidRPr="00B0459E">
        <w:t xml:space="preserve"> (для веб-части) и </w:t>
      </w:r>
      <w:proofErr w:type="spellStart"/>
      <w:r w:rsidR="001C4A78" w:rsidRPr="00B0459E">
        <w:t>Pydantic</w:t>
      </w:r>
      <w:proofErr w:type="spellEnd"/>
      <w:r w:rsidR="001C4A78" w:rsidRPr="00B0459E">
        <w:t xml:space="preserve"> (для валидации данных)</w:t>
      </w:r>
      <w:r>
        <w:rPr>
          <w:lang w:val="en-US"/>
        </w:rPr>
        <w:t>;</w:t>
      </w:r>
    </w:p>
    <w:p w14:paraId="55F7A102" w14:textId="242BD592" w:rsidR="001C4A78" w:rsidRPr="00B0459E" w:rsidRDefault="00B0459E" w:rsidP="00B0459E">
      <w:pPr>
        <w:pStyle w:val="53"/>
      </w:pPr>
      <w:r>
        <w:t>а</w:t>
      </w:r>
      <w:r w:rsidR="001C4A78" w:rsidRPr="00B0459E">
        <w:t>втоматическая генерация интерактивной документации API (</w:t>
      </w:r>
      <w:proofErr w:type="spellStart"/>
      <w:r w:rsidR="001C4A78" w:rsidRPr="00B0459E">
        <w:t>Swagger</w:t>
      </w:r>
      <w:proofErr w:type="spellEnd"/>
      <w:r w:rsidR="001C4A78" w:rsidRPr="00B0459E">
        <w:t xml:space="preserve"> UI и </w:t>
      </w:r>
      <w:proofErr w:type="spellStart"/>
      <w:r w:rsidR="001C4A78" w:rsidRPr="00B0459E">
        <w:t>ReDoc</w:t>
      </w:r>
      <w:proofErr w:type="spellEnd"/>
      <w:r w:rsidR="001C4A78" w:rsidRPr="00B0459E">
        <w:t xml:space="preserve">) на основе кода и моделей </w:t>
      </w:r>
      <w:proofErr w:type="spellStart"/>
      <w:r w:rsidR="001C4A78" w:rsidRPr="00B0459E">
        <w:t>Pydantic</w:t>
      </w:r>
      <w:proofErr w:type="spellEnd"/>
      <w:r w:rsidR="00D73255" w:rsidRPr="00D73255">
        <w:t xml:space="preserve"> [</w:t>
      </w:r>
      <w:r w:rsidR="00D73255">
        <w:fldChar w:fldCharType="begin"/>
      </w:r>
      <w:r w:rsidR="00D73255">
        <w:instrText xml:space="preserve"> REF _Ref199090787 \r \h </w:instrText>
      </w:r>
      <w:r w:rsidR="00D73255">
        <w:fldChar w:fldCharType="separate"/>
      </w:r>
      <w:r w:rsidR="00D73255">
        <w:t>9</w:t>
      </w:r>
      <w:r w:rsidR="00D73255">
        <w:fldChar w:fldCharType="end"/>
      </w:r>
      <w:r w:rsidR="00D73255" w:rsidRPr="00D73255">
        <w:t>]</w:t>
      </w:r>
      <w:r w:rsidR="001C4A78" w:rsidRPr="00B0459E">
        <w:t xml:space="preserve"> значительно ускоряет разработку и тестирование API</w:t>
      </w:r>
      <w:r w:rsidRPr="00B0459E">
        <w:t>;</w:t>
      </w:r>
    </w:p>
    <w:p w14:paraId="17E89A94" w14:textId="0163ABBB" w:rsidR="001C4A78" w:rsidRPr="00B0459E" w:rsidRDefault="00B0459E" w:rsidP="00B0459E">
      <w:pPr>
        <w:pStyle w:val="53"/>
      </w:pPr>
      <w:r>
        <w:t>в</w:t>
      </w:r>
      <w:r w:rsidR="001C4A78" w:rsidRPr="00B0459E">
        <w:t xml:space="preserve">строенная валидация данных с помощью </w:t>
      </w:r>
      <w:proofErr w:type="spellStart"/>
      <w:r w:rsidR="001C4A78" w:rsidRPr="00B0459E">
        <w:t>Pydantic</w:t>
      </w:r>
      <w:proofErr w:type="spellEnd"/>
      <w:r w:rsidR="001C4A78" w:rsidRPr="00B0459E">
        <w:t xml:space="preserve"> обеспечивает надежность и уменьшает количество ошибок, связанных с некорректным вводом</w:t>
      </w:r>
      <w:r w:rsidRPr="00B0459E">
        <w:t>;</w:t>
      </w:r>
    </w:p>
    <w:p w14:paraId="517ED2DE" w14:textId="4528EDF7" w:rsidR="001C4A78" w:rsidRDefault="00B0459E" w:rsidP="00B0459E">
      <w:pPr>
        <w:pStyle w:val="53"/>
      </w:pPr>
      <w:r>
        <w:t>п</w:t>
      </w:r>
      <w:r w:rsidR="001C4A78" w:rsidRPr="00B0459E">
        <w:t>оддержка асинхронных операций (</w:t>
      </w:r>
      <w:proofErr w:type="spellStart"/>
      <w:r w:rsidR="001C4A78" w:rsidRPr="00B0459E">
        <w:t>async</w:t>
      </w:r>
      <w:proofErr w:type="spellEnd"/>
      <w:r w:rsidR="001C4A78" w:rsidRPr="00B0459E">
        <w:t>/</w:t>
      </w:r>
      <w:proofErr w:type="spellStart"/>
      <w:r w:rsidR="001C4A78" w:rsidRPr="00B0459E">
        <w:t>await</w:t>
      </w:r>
      <w:proofErr w:type="spellEnd"/>
      <w:r w:rsidR="001C4A78" w:rsidRPr="00B0459E">
        <w:t>) позволяет эффективно обрабатывать большое количество одновременных подключений и I/O-</w:t>
      </w:r>
      <w:proofErr w:type="spellStart"/>
      <w:r w:rsidR="001C4A78" w:rsidRPr="00B0459E">
        <w:t>bound</w:t>
      </w:r>
      <w:proofErr w:type="spellEnd"/>
      <w:r w:rsidR="001C4A78" w:rsidRPr="00B0459E">
        <w:t xml:space="preserve"> задачи, что критично для веб-приложений.</w:t>
      </w:r>
    </w:p>
    <w:p w14:paraId="572D0C1D" w14:textId="77777777" w:rsidR="00862ADF" w:rsidRPr="00B0459E" w:rsidRDefault="00862ADF" w:rsidP="00862ADF">
      <w:pPr>
        <w:pStyle w:val="53"/>
        <w:numPr>
          <w:ilvl w:val="0"/>
          <w:numId w:val="0"/>
        </w:numPr>
      </w:pPr>
    </w:p>
    <w:p w14:paraId="34E7C270" w14:textId="77777777" w:rsidR="001C4A78" w:rsidRDefault="001C4A78" w:rsidP="001C4A78">
      <w:pPr>
        <w:pStyle w:val="13"/>
      </w:pPr>
      <w:bookmarkStart w:id="80" w:name="_Toc199194186"/>
      <w:r w:rsidRPr="001C4A78">
        <w:t>СУБД</w:t>
      </w:r>
      <w:r>
        <w:rPr>
          <w:lang w:val="en-US"/>
        </w:rPr>
        <w:t xml:space="preserve"> </w:t>
      </w:r>
      <w:proofErr w:type="spellStart"/>
      <w:r w:rsidRPr="001C4A78">
        <w:t>PostgreSQL</w:t>
      </w:r>
      <w:bookmarkEnd w:id="80"/>
      <w:proofErr w:type="spellEnd"/>
    </w:p>
    <w:p w14:paraId="28C10ADD" w14:textId="77777777" w:rsidR="00862ADF" w:rsidRPr="00862ADF" w:rsidRDefault="00862ADF" w:rsidP="00862ADF">
      <w:pPr>
        <w:pStyle w:val="22"/>
        <w:rPr>
          <w:lang w:eastAsia="en-US"/>
        </w:rPr>
      </w:pPr>
    </w:p>
    <w:p w14:paraId="764C3ACB" w14:textId="51573689" w:rsidR="001C4A78" w:rsidRPr="00862ADF" w:rsidRDefault="001C4A78" w:rsidP="00862ADF">
      <w:pPr>
        <w:pStyle w:val="22"/>
      </w:pPr>
      <w:proofErr w:type="spellStart"/>
      <w:r w:rsidRPr="001C4A78">
        <w:t>PostgreSQL</w:t>
      </w:r>
      <w:proofErr w:type="spellEnd"/>
      <w:r w:rsidRPr="001C4A78">
        <w:t xml:space="preserve"> – мощная, объектно-реляционная система управления базами данных с открытым исходным кодом</w:t>
      </w:r>
      <w:r w:rsidR="00D73255" w:rsidRPr="00D73255">
        <w:t xml:space="preserve"> [</w:t>
      </w:r>
      <w:r w:rsidR="00D73255">
        <w:fldChar w:fldCharType="begin"/>
      </w:r>
      <w:r w:rsidR="00D73255">
        <w:instrText xml:space="preserve"> REF _Ref199090816 \r \h </w:instrText>
      </w:r>
      <w:r w:rsidR="00D73255">
        <w:fldChar w:fldCharType="separate"/>
      </w:r>
      <w:r w:rsidR="00D73255">
        <w:t>6</w:t>
      </w:r>
      <w:r w:rsidR="00D73255">
        <w:fldChar w:fldCharType="end"/>
      </w:r>
      <w:r w:rsidR="00D73255" w:rsidRPr="00D73255">
        <w:t>]</w:t>
      </w:r>
      <w:r w:rsidRPr="001C4A78">
        <w:t xml:space="preserve">. </w:t>
      </w:r>
      <w:r>
        <w:t>Причины выбора</w:t>
      </w:r>
      <w:r w:rsidRPr="00862ADF">
        <w:t>:</w:t>
      </w:r>
    </w:p>
    <w:p w14:paraId="65788178" w14:textId="77335BF8" w:rsidR="001C4A78" w:rsidRPr="001C4A78" w:rsidRDefault="001C4A78" w:rsidP="001C4A78">
      <w:pPr>
        <w:pStyle w:val="53"/>
      </w:pPr>
      <w:r>
        <w:t>и</w:t>
      </w:r>
      <w:r w:rsidRPr="001C4A78">
        <w:t>звестна своей надежностью и соответствием стандартам ACID</w:t>
      </w:r>
      <w:r w:rsidR="00862ADF" w:rsidRPr="00862ADF">
        <w:t>;</w:t>
      </w:r>
    </w:p>
    <w:p w14:paraId="742D3C6D" w14:textId="3DA822CD" w:rsidR="00862ADF" w:rsidRPr="00862ADF" w:rsidRDefault="001C4A78" w:rsidP="001C4A78">
      <w:pPr>
        <w:pStyle w:val="53"/>
      </w:pPr>
      <w:r w:rsidRPr="001C4A78">
        <w:lastRenderedPageBreak/>
        <w:t>поддерживает широкий спектр типов данных, включая JSON/JSONB, что удобно для хранения гибких структур (например, настроек выставок и блоков)</w:t>
      </w:r>
      <w:r w:rsidR="00862ADF" w:rsidRPr="00862ADF">
        <w:t>;</w:t>
      </w:r>
    </w:p>
    <w:p w14:paraId="5B0BBF05" w14:textId="781F9863" w:rsidR="001C4A78" w:rsidRPr="001C4A78" w:rsidRDefault="00862ADF" w:rsidP="001C4A78">
      <w:pPr>
        <w:pStyle w:val="53"/>
      </w:pPr>
      <w:r>
        <w:t>п</w:t>
      </w:r>
      <w:r w:rsidR="001C4A78" w:rsidRPr="001C4A78">
        <w:t>оддерживает пользовательские функции, расширения</w:t>
      </w:r>
      <w:r>
        <w:rPr>
          <w:lang w:val="en-US"/>
        </w:rPr>
        <w:t>;</w:t>
      </w:r>
    </w:p>
    <w:p w14:paraId="6CAC0844" w14:textId="1F1A7A7A" w:rsidR="001C4A78" w:rsidRPr="001C4A78" w:rsidRDefault="00F121E6" w:rsidP="001C4A78">
      <w:pPr>
        <w:pStyle w:val="53"/>
      </w:pPr>
      <w:r w:rsidRPr="001C4A78">
        <w:t>обеспечивает</w:t>
      </w:r>
      <w:r w:rsidR="001C4A78" w:rsidRPr="001C4A78">
        <w:t xml:space="preserve"> высокую производительность для сложных запросов и больших объемов данных при правильной настройке и индексации</w:t>
      </w:r>
      <w:r w:rsidR="00862ADF" w:rsidRPr="00862ADF">
        <w:t>;</w:t>
      </w:r>
    </w:p>
    <w:p w14:paraId="1EC616A9" w14:textId="1067304C" w:rsidR="001C4A78" w:rsidRPr="001C4A78" w:rsidRDefault="00F121E6" w:rsidP="001C4A78">
      <w:pPr>
        <w:pStyle w:val="53"/>
      </w:pPr>
      <w:r w:rsidRPr="001C4A78">
        <w:t>гарантирует</w:t>
      </w:r>
      <w:r w:rsidR="001C4A78" w:rsidRPr="001C4A78">
        <w:t xml:space="preserve"> целостность данных при выполнении сложных операций</w:t>
      </w:r>
      <w:r w:rsidR="00862ADF" w:rsidRPr="00862ADF">
        <w:t>;</w:t>
      </w:r>
    </w:p>
    <w:p w14:paraId="62D5E0B0" w14:textId="77777777" w:rsidR="00862ADF" w:rsidRPr="00862ADF" w:rsidRDefault="00F121E6" w:rsidP="001C4A78">
      <w:pPr>
        <w:pStyle w:val="53"/>
      </w:pPr>
      <w:r w:rsidRPr="001C4A78">
        <w:t>широко</w:t>
      </w:r>
      <w:r w:rsidR="001C4A78" w:rsidRPr="001C4A78">
        <w:t xml:space="preserve"> используется</w:t>
      </w:r>
      <w:r w:rsidR="00862ADF" w:rsidRPr="00862ADF">
        <w:t>;</w:t>
      </w:r>
    </w:p>
    <w:p w14:paraId="306011E9" w14:textId="42199C2D" w:rsidR="001C4A78" w:rsidRDefault="001C4A78" w:rsidP="001C4A78">
      <w:pPr>
        <w:pStyle w:val="53"/>
      </w:pPr>
      <w:r w:rsidRPr="001C4A78">
        <w:t>имеет большое сообщество и множество инструментов для администрирования и разработки.</w:t>
      </w:r>
    </w:p>
    <w:p w14:paraId="51E74F9F" w14:textId="77777777" w:rsidR="00862ADF" w:rsidRPr="001C4A78" w:rsidRDefault="00862ADF" w:rsidP="00862ADF">
      <w:pPr>
        <w:pStyle w:val="53"/>
        <w:numPr>
          <w:ilvl w:val="0"/>
          <w:numId w:val="0"/>
        </w:numPr>
        <w:ind w:left="709"/>
      </w:pPr>
    </w:p>
    <w:p w14:paraId="709BDA2E" w14:textId="0156EA26" w:rsidR="001C4A78" w:rsidRDefault="001C4A78" w:rsidP="00F121E6">
      <w:pPr>
        <w:pStyle w:val="13"/>
        <w:rPr>
          <w:lang w:val="en-US"/>
        </w:rPr>
      </w:pPr>
      <w:bookmarkStart w:id="81" w:name="_Toc199194187"/>
      <w:r w:rsidRPr="001C4A78">
        <w:t xml:space="preserve">Объектное хранилище </w:t>
      </w:r>
      <w:proofErr w:type="spellStart"/>
      <w:r w:rsidRPr="001C4A78">
        <w:t>MinIO</w:t>
      </w:r>
      <w:bookmarkEnd w:id="81"/>
      <w:proofErr w:type="spellEnd"/>
    </w:p>
    <w:p w14:paraId="65E2E656" w14:textId="77777777" w:rsidR="00862ADF" w:rsidRPr="00862ADF" w:rsidRDefault="00862ADF" w:rsidP="00862ADF">
      <w:pPr>
        <w:pStyle w:val="22"/>
        <w:rPr>
          <w:lang w:val="en-US" w:eastAsia="en-US"/>
        </w:rPr>
      </w:pPr>
    </w:p>
    <w:p w14:paraId="260DFBF1" w14:textId="6EF9011F" w:rsidR="001C4A78" w:rsidRPr="00862ADF" w:rsidRDefault="001C4A78" w:rsidP="00862ADF">
      <w:pPr>
        <w:pStyle w:val="53"/>
        <w:numPr>
          <w:ilvl w:val="0"/>
          <w:numId w:val="0"/>
        </w:numPr>
        <w:ind w:firstLine="709"/>
      </w:pPr>
      <w:proofErr w:type="spellStart"/>
      <w:r w:rsidRPr="00F121E6">
        <w:t>MinIO</w:t>
      </w:r>
      <w:proofErr w:type="spellEnd"/>
      <w:r w:rsidRPr="00F121E6">
        <w:t xml:space="preserve"> – высокопроизводительное, S3-совместимое распределенное объектное хранилище</w:t>
      </w:r>
      <w:r w:rsidR="00D73255" w:rsidRPr="00D73255">
        <w:t xml:space="preserve"> [</w:t>
      </w:r>
      <w:r w:rsidR="00D73255">
        <w:fldChar w:fldCharType="begin"/>
      </w:r>
      <w:r w:rsidR="00D73255">
        <w:instrText xml:space="preserve"> REF _Ref199090843 \r \h </w:instrText>
      </w:r>
      <w:r w:rsidR="00D73255">
        <w:fldChar w:fldCharType="separate"/>
      </w:r>
      <w:r w:rsidR="00D73255">
        <w:t>8</w:t>
      </w:r>
      <w:r w:rsidR="00D73255">
        <w:fldChar w:fldCharType="end"/>
      </w:r>
      <w:r w:rsidR="00D73255" w:rsidRPr="00D73255">
        <w:t>]</w:t>
      </w:r>
      <w:r w:rsidRPr="00F121E6">
        <w:t>.</w:t>
      </w:r>
      <w:r w:rsidR="00F477B6" w:rsidRPr="00F477B6">
        <w:t xml:space="preserve"> </w:t>
      </w:r>
      <w:r w:rsidR="00F477B6">
        <w:t>Причины выбора</w:t>
      </w:r>
      <w:r w:rsidR="00F477B6" w:rsidRPr="00862ADF">
        <w:t>:</w:t>
      </w:r>
    </w:p>
    <w:p w14:paraId="01870F51" w14:textId="7C97B6D6" w:rsidR="001C4A78" w:rsidRPr="00F121E6" w:rsidRDefault="00F121E6" w:rsidP="00F121E6">
      <w:pPr>
        <w:pStyle w:val="53"/>
      </w:pPr>
      <w:r w:rsidRPr="00F121E6">
        <w:t>позволяет</w:t>
      </w:r>
      <w:r w:rsidR="001C4A78" w:rsidRPr="00F121E6">
        <w:t xml:space="preserve"> использовать стандартные S3 SDK, что упрощает интеграцию и обеспечивает возможность миграции на другие S3-совместимые хранилища (например, Amazon S3) в будущем</w:t>
      </w:r>
      <w:r w:rsidR="00862ADF" w:rsidRPr="00862ADF">
        <w:t>;</w:t>
      </w:r>
    </w:p>
    <w:p w14:paraId="356343D5" w14:textId="57978882" w:rsidR="001C4A78" w:rsidRPr="00F121E6" w:rsidRDefault="00F121E6" w:rsidP="00F121E6">
      <w:pPr>
        <w:pStyle w:val="53"/>
      </w:pPr>
      <w:r w:rsidRPr="00F121E6">
        <w:t>может</w:t>
      </w:r>
      <w:r w:rsidR="001C4A78" w:rsidRPr="00F121E6">
        <w:t xml:space="preserve"> быть развернуто как в одиночном режиме, так и в распределенном кластере для обеспечения высокой доступности и масштабируемости</w:t>
      </w:r>
      <w:r w:rsidR="00862ADF" w:rsidRPr="00862ADF">
        <w:t>;</w:t>
      </w:r>
    </w:p>
    <w:p w14:paraId="3C2E1F11" w14:textId="0D5EE6F3" w:rsidR="001C4A78" w:rsidRPr="00F121E6" w:rsidRDefault="00F121E6" w:rsidP="00F121E6">
      <w:pPr>
        <w:pStyle w:val="53"/>
      </w:pPr>
      <w:r>
        <w:t>о</w:t>
      </w:r>
      <w:r w:rsidR="001C4A78" w:rsidRPr="00F121E6">
        <w:t>птимизировано для работы с большими объемами данных и высокой пропускной способностью</w:t>
      </w:r>
      <w:r w:rsidR="00862ADF" w:rsidRPr="00862ADF">
        <w:t>;</w:t>
      </w:r>
    </w:p>
    <w:p w14:paraId="506AA891" w14:textId="0622D82D" w:rsidR="00862ADF" w:rsidRDefault="005956EA" w:rsidP="00F121E6">
      <w:pPr>
        <w:pStyle w:val="53"/>
      </w:pPr>
      <w:r w:rsidRPr="00F121E6">
        <w:t>является</w:t>
      </w:r>
      <w:r w:rsidR="001C4A78" w:rsidRPr="00F121E6">
        <w:t xml:space="preserve"> решением с открытым исходным кодом, что позволяет развернуть его на собственной инфраструктуре без лицензионных отчислений. Идеально подходит для хранения медиафайлов, отделяя их от основной базы данных</w:t>
      </w:r>
      <w:r w:rsidR="00862ADF" w:rsidRPr="00862ADF">
        <w:t>;</w:t>
      </w:r>
    </w:p>
    <w:p w14:paraId="5C10A8A6" w14:textId="07ECE8C9" w:rsidR="001C4A78" w:rsidRPr="00D25DEA" w:rsidRDefault="00862ADF" w:rsidP="00862ADF">
      <w:pPr>
        <w:spacing w:after="16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br w:type="page"/>
      </w:r>
    </w:p>
    <w:p w14:paraId="0C23DAC1" w14:textId="50F0C8C5" w:rsidR="001C4A78" w:rsidRDefault="001C4A78" w:rsidP="005956EA">
      <w:pPr>
        <w:pStyle w:val="13"/>
        <w:rPr>
          <w:lang w:val="en-US"/>
        </w:rPr>
      </w:pPr>
      <w:bookmarkStart w:id="82" w:name="_Toc199194188"/>
      <w:proofErr w:type="spellStart"/>
      <w:r w:rsidRPr="001C4A78">
        <w:lastRenderedPageBreak/>
        <w:t>Frontend</w:t>
      </w:r>
      <w:proofErr w:type="spellEnd"/>
      <w:r w:rsidR="005956EA">
        <w:t xml:space="preserve"> </w:t>
      </w:r>
      <w:proofErr w:type="spellStart"/>
      <w:r w:rsidRPr="001C4A78">
        <w:t>React</w:t>
      </w:r>
      <w:bookmarkEnd w:id="82"/>
      <w:proofErr w:type="spellEnd"/>
    </w:p>
    <w:p w14:paraId="0AA91F63" w14:textId="77777777" w:rsidR="00862ADF" w:rsidRPr="00862ADF" w:rsidRDefault="00862ADF" w:rsidP="00862ADF">
      <w:pPr>
        <w:pStyle w:val="22"/>
        <w:rPr>
          <w:lang w:val="en-US" w:eastAsia="en-US"/>
        </w:rPr>
      </w:pPr>
    </w:p>
    <w:p w14:paraId="568BCC45" w14:textId="242B78D0" w:rsidR="001C4A78" w:rsidRPr="00862ADF" w:rsidRDefault="001C4A78" w:rsidP="00862ADF">
      <w:pPr>
        <w:pStyle w:val="22"/>
      </w:pPr>
      <w:proofErr w:type="spellStart"/>
      <w:r w:rsidRPr="005956EA">
        <w:t>React</w:t>
      </w:r>
      <w:proofErr w:type="spellEnd"/>
      <w:r w:rsidRPr="005956EA">
        <w:t xml:space="preserve"> – популярная JavaScript-библиотека для создания декларативных, эффективных и гибких пользовательских интерфейсов</w:t>
      </w:r>
      <w:r w:rsidR="00D71CC1" w:rsidRPr="00D71CC1">
        <w:t xml:space="preserve"> [</w:t>
      </w:r>
      <w:r w:rsidR="00D71CC1">
        <w:fldChar w:fldCharType="begin"/>
      </w:r>
      <w:r w:rsidR="00D71CC1">
        <w:instrText xml:space="preserve"> REF _Ref199090867 \r \h </w:instrText>
      </w:r>
      <w:r w:rsidR="00D71CC1">
        <w:fldChar w:fldCharType="separate"/>
      </w:r>
      <w:r w:rsidR="00D71CC1">
        <w:t>7</w:t>
      </w:r>
      <w:r w:rsidR="00D71CC1">
        <w:fldChar w:fldCharType="end"/>
      </w:r>
      <w:r w:rsidR="00D71CC1" w:rsidRPr="00D71CC1">
        <w:t>]</w:t>
      </w:r>
      <w:r w:rsidRPr="005956EA">
        <w:t>.</w:t>
      </w:r>
      <w:r w:rsidR="005956EA">
        <w:t xml:space="preserve"> Причины выбора</w:t>
      </w:r>
      <w:r w:rsidR="00F477B6" w:rsidRPr="00862ADF">
        <w:t>:</w:t>
      </w:r>
    </w:p>
    <w:p w14:paraId="4C2848B6" w14:textId="6B040453" w:rsidR="001C4A78" w:rsidRPr="005956EA" w:rsidRDefault="00C5664C" w:rsidP="005956EA">
      <w:pPr>
        <w:pStyle w:val="53"/>
      </w:pPr>
      <w:r w:rsidRPr="005956EA">
        <w:t>позволяет</w:t>
      </w:r>
      <w:r w:rsidR="001C4A78" w:rsidRPr="005956EA">
        <w:t xml:space="preserve"> разбивать интерфейс на независимые, </w:t>
      </w:r>
      <w:proofErr w:type="spellStart"/>
      <w:r w:rsidR="001C4A78" w:rsidRPr="005956EA">
        <w:t>переиспользуемые</w:t>
      </w:r>
      <w:proofErr w:type="spellEnd"/>
      <w:r w:rsidR="001C4A78" w:rsidRPr="005956EA">
        <w:t xml:space="preserve"> компоненты, что упрощает разработку, тестирование и поддержку сложных UI</w:t>
      </w:r>
      <w:r w:rsidR="00862ADF" w:rsidRPr="00862ADF">
        <w:t>;</w:t>
      </w:r>
    </w:p>
    <w:p w14:paraId="407A3932" w14:textId="4CC33FA1" w:rsidR="001C4A78" w:rsidRPr="005956EA" w:rsidRDefault="00C5664C" w:rsidP="005956EA">
      <w:pPr>
        <w:pStyle w:val="53"/>
      </w:pPr>
      <w:r w:rsidRPr="005956EA">
        <w:t>обеспечивает</w:t>
      </w:r>
      <w:r w:rsidR="001C4A78" w:rsidRPr="005956EA">
        <w:t xml:space="preserve"> высокую производительность рендеринга, обновляя только необходимые части реального DOM</w:t>
      </w:r>
      <w:r w:rsidR="00862ADF" w:rsidRPr="00862ADF">
        <w:t>;</w:t>
      </w:r>
    </w:p>
    <w:p w14:paraId="04B5B274" w14:textId="796CF274" w:rsidR="001C4A78" w:rsidRPr="00862ADF" w:rsidRDefault="00A63EF9" w:rsidP="00D967AC">
      <w:pPr>
        <w:pStyle w:val="53"/>
      </w:pPr>
      <w:r>
        <w:t>и</w:t>
      </w:r>
      <w:r w:rsidR="001C4A78" w:rsidRPr="005956EA">
        <w:t>деально подходит для создания одностраничных приложений, обеспечивая быстрый и плавный пользовательский опыт.</w:t>
      </w:r>
    </w:p>
    <w:p w14:paraId="4AF1FCFE" w14:textId="77777777" w:rsidR="00862ADF" w:rsidRDefault="00862ADF" w:rsidP="00862ADF">
      <w:pPr>
        <w:pStyle w:val="53"/>
        <w:numPr>
          <w:ilvl w:val="0"/>
          <w:numId w:val="0"/>
        </w:numPr>
      </w:pPr>
    </w:p>
    <w:p w14:paraId="679D1FAB" w14:textId="36267C6B" w:rsidR="001D262E" w:rsidRDefault="001D262E" w:rsidP="001D262E">
      <w:pPr>
        <w:pStyle w:val="13"/>
        <w:rPr>
          <w:lang w:val="en-US"/>
        </w:rPr>
      </w:pPr>
      <w:bookmarkStart w:id="83" w:name="_Toc199194189"/>
      <w:r>
        <w:t>Вывод</w:t>
      </w:r>
      <w:bookmarkEnd w:id="83"/>
    </w:p>
    <w:p w14:paraId="10EF0A56" w14:textId="77777777" w:rsidR="00862ADF" w:rsidRPr="00862ADF" w:rsidRDefault="00862ADF" w:rsidP="00862ADF">
      <w:pPr>
        <w:pStyle w:val="22"/>
        <w:rPr>
          <w:lang w:val="en-US" w:eastAsia="en-US"/>
        </w:rPr>
      </w:pPr>
    </w:p>
    <w:p w14:paraId="2F6B93FF" w14:textId="46683FD5" w:rsidR="001D262E" w:rsidRPr="001D262E" w:rsidRDefault="001D262E" w:rsidP="001D262E">
      <w:pPr>
        <w:pStyle w:val="22"/>
        <w:rPr>
          <w:lang w:eastAsia="en-US"/>
        </w:rPr>
      </w:pPr>
      <w:r w:rsidRPr="001D262E">
        <w:rPr>
          <w:lang w:eastAsia="en-US"/>
        </w:rPr>
        <w:t>Выбранный технологический стек (Python/</w:t>
      </w:r>
      <w:proofErr w:type="spellStart"/>
      <w:r w:rsidRPr="001D262E">
        <w:rPr>
          <w:lang w:eastAsia="en-US"/>
        </w:rPr>
        <w:t>FastAPI</w:t>
      </w:r>
      <w:proofErr w:type="spellEnd"/>
      <w:r w:rsidRPr="001D262E">
        <w:rPr>
          <w:lang w:eastAsia="en-US"/>
        </w:rPr>
        <w:t xml:space="preserve"> для </w:t>
      </w:r>
      <w:proofErr w:type="spellStart"/>
      <w:r w:rsidRPr="001D262E">
        <w:rPr>
          <w:lang w:eastAsia="en-US"/>
        </w:rPr>
        <w:t>backend</w:t>
      </w:r>
      <w:proofErr w:type="spellEnd"/>
      <w:r w:rsidRPr="001D262E">
        <w:rPr>
          <w:lang w:eastAsia="en-US"/>
        </w:rPr>
        <w:t xml:space="preserve">, </w:t>
      </w:r>
      <w:proofErr w:type="spellStart"/>
      <w:r w:rsidRPr="001D262E">
        <w:rPr>
          <w:lang w:eastAsia="en-US"/>
        </w:rPr>
        <w:t>React</w:t>
      </w:r>
      <w:proofErr w:type="spellEnd"/>
      <w:r w:rsidRPr="001D262E">
        <w:rPr>
          <w:lang w:eastAsia="en-US"/>
        </w:rPr>
        <w:t xml:space="preserve"> для </w:t>
      </w:r>
      <w:proofErr w:type="spellStart"/>
      <w:r w:rsidRPr="001D262E">
        <w:rPr>
          <w:lang w:eastAsia="en-US"/>
        </w:rPr>
        <w:t>frontend</w:t>
      </w:r>
      <w:proofErr w:type="spellEnd"/>
      <w:r w:rsidRPr="001D262E">
        <w:rPr>
          <w:lang w:eastAsia="en-US"/>
        </w:rPr>
        <w:t xml:space="preserve">, </w:t>
      </w:r>
      <w:proofErr w:type="spellStart"/>
      <w:r w:rsidRPr="001D262E">
        <w:rPr>
          <w:lang w:eastAsia="en-US"/>
        </w:rPr>
        <w:t>PostgreSQL</w:t>
      </w:r>
      <w:proofErr w:type="spellEnd"/>
      <w:r w:rsidRPr="001D262E">
        <w:rPr>
          <w:lang w:eastAsia="en-US"/>
        </w:rPr>
        <w:t xml:space="preserve"> для БД и </w:t>
      </w:r>
      <w:proofErr w:type="spellStart"/>
      <w:r w:rsidRPr="001D262E">
        <w:rPr>
          <w:lang w:eastAsia="en-US"/>
        </w:rPr>
        <w:t>MinIO</w:t>
      </w:r>
      <w:proofErr w:type="spellEnd"/>
      <w:r w:rsidRPr="001D262E">
        <w:rPr>
          <w:lang w:eastAsia="en-US"/>
        </w:rPr>
        <w:t xml:space="preserve"> для файлового хранилища) представляет собой сбалансированное сочетание современных, производительных и хорошо зарекомендовавших себя технологий. Он позволил команде эффективно реализовать MVP-версию платформы в установленные сроки, обеспечив при этом прочную основу для будущего развития, масштабирования и поддержки продукта. Каждая технология была выбрана с учетом ее сильных сторон, соответствия требованиям проекта и наличия экспертизы в команде или легкости ее освоения.</w:t>
      </w:r>
    </w:p>
    <w:p w14:paraId="4DFAD7A2" w14:textId="6426F941" w:rsidR="000850A8" w:rsidRDefault="007A6A92" w:rsidP="007A6A92">
      <w:pPr>
        <w:pStyle w:val="12"/>
        <w:rPr>
          <w:lang w:val="en-US"/>
        </w:rPr>
      </w:pPr>
      <w:bookmarkStart w:id="84" w:name="_Toc199194190"/>
      <w:r>
        <w:lastRenderedPageBreak/>
        <w:t xml:space="preserve">Формирование </w:t>
      </w:r>
      <w:proofErr w:type="spellStart"/>
      <w:r>
        <w:t>беклога</w:t>
      </w:r>
      <w:proofErr w:type="spellEnd"/>
      <w:r w:rsidRPr="001C4A78">
        <w:t xml:space="preserve">, </w:t>
      </w:r>
      <w:r>
        <w:t>план разработки</w:t>
      </w:r>
      <w:r w:rsidRPr="001C4A78">
        <w:t xml:space="preserve">, </w:t>
      </w:r>
      <w:r>
        <w:t>методология</w:t>
      </w:r>
      <w:bookmarkEnd w:id="84"/>
    </w:p>
    <w:p w14:paraId="7CC89101" w14:textId="77777777" w:rsidR="00862ADF" w:rsidRPr="00862ADF" w:rsidRDefault="00862ADF" w:rsidP="00862ADF">
      <w:pPr>
        <w:pStyle w:val="22"/>
        <w:rPr>
          <w:lang w:val="en-US" w:eastAsia="en-US"/>
        </w:rPr>
      </w:pPr>
    </w:p>
    <w:p w14:paraId="12C252B9" w14:textId="50C6D6EC" w:rsidR="008F2769" w:rsidRPr="00D25DEA" w:rsidRDefault="008F2769" w:rsidP="008F2769">
      <w:pPr>
        <w:pStyle w:val="22"/>
        <w:rPr>
          <w:lang w:eastAsia="en-US"/>
        </w:rPr>
      </w:pPr>
      <w:r w:rsidRPr="008F2769">
        <w:rPr>
          <w:lang w:eastAsia="en-US"/>
        </w:rPr>
        <w:t>Эффективное управление проектом требует четкого планирования, определения приоритетов и выбора подходящей методологии разработки. В рамках проекта «</w:t>
      </w:r>
      <w:r>
        <w:rPr>
          <w:lang w:val="en-US" w:eastAsia="en-US"/>
        </w:rPr>
        <w:t>JK</w:t>
      </w:r>
      <w:r w:rsidRPr="008F2769">
        <w:rPr>
          <w:lang w:eastAsia="en-US"/>
        </w:rPr>
        <w:t>.</w:t>
      </w:r>
      <w:r>
        <w:rPr>
          <w:lang w:val="en-US" w:eastAsia="en-US"/>
        </w:rPr>
        <w:t>Exhibitions</w:t>
      </w:r>
      <w:r w:rsidRPr="008F2769">
        <w:rPr>
          <w:lang w:eastAsia="en-US"/>
        </w:rPr>
        <w:t>» эти аспекты были тщательно проработаны для обеспечения своевременной и качественной реализации MVP.</w:t>
      </w:r>
    </w:p>
    <w:p w14:paraId="1AC9F964" w14:textId="77777777" w:rsidR="00862ADF" w:rsidRPr="00D25DEA" w:rsidRDefault="00862ADF" w:rsidP="008F2769">
      <w:pPr>
        <w:pStyle w:val="22"/>
        <w:rPr>
          <w:lang w:eastAsia="en-US"/>
        </w:rPr>
      </w:pPr>
    </w:p>
    <w:p w14:paraId="7BF501A6" w14:textId="4AF7ADFA" w:rsidR="007A6A92" w:rsidRDefault="007A6A92" w:rsidP="007A6A92">
      <w:pPr>
        <w:pStyle w:val="13"/>
        <w:rPr>
          <w:lang w:val="en-US"/>
        </w:rPr>
      </w:pPr>
      <w:bookmarkStart w:id="85" w:name="_Toc199194191"/>
      <w:proofErr w:type="spellStart"/>
      <w:r>
        <w:t>Беклог</w:t>
      </w:r>
      <w:bookmarkEnd w:id="85"/>
      <w:proofErr w:type="spellEnd"/>
    </w:p>
    <w:p w14:paraId="015DADCF" w14:textId="77777777" w:rsidR="00862ADF" w:rsidRPr="00862ADF" w:rsidRDefault="00862ADF" w:rsidP="00862ADF">
      <w:pPr>
        <w:pStyle w:val="22"/>
        <w:rPr>
          <w:lang w:val="en-US" w:eastAsia="en-US"/>
        </w:rPr>
      </w:pPr>
    </w:p>
    <w:p w14:paraId="2F8A241E" w14:textId="4ED80253" w:rsidR="008F2769" w:rsidRDefault="008F2769" w:rsidP="008F2769">
      <w:pPr>
        <w:pStyle w:val="22"/>
      </w:pPr>
      <w:proofErr w:type="spellStart"/>
      <w:r w:rsidRPr="008F2769">
        <w:t>Б</w:t>
      </w:r>
      <w:r w:rsidR="00862ADF">
        <w:t>е</w:t>
      </w:r>
      <w:r w:rsidRPr="008F2769">
        <w:t>клог</w:t>
      </w:r>
      <w:proofErr w:type="spellEnd"/>
      <w:r w:rsidRPr="008F2769">
        <w:t xml:space="preserve"> продукта представляет собой упорядоченный список всех известных требований, функциональных возможностей, улучшений и исправлений, необходимых для создания и развития программного продукта. Формирование </w:t>
      </w:r>
      <w:proofErr w:type="spellStart"/>
      <w:r w:rsidRPr="008F2769">
        <w:t>б</w:t>
      </w:r>
      <w:r>
        <w:t>е</w:t>
      </w:r>
      <w:r w:rsidRPr="008F2769">
        <w:t>клога</w:t>
      </w:r>
      <w:proofErr w:type="spellEnd"/>
      <w:r w:rsidRPr="008F2769">
        <w:t xml:space="preserve"> для данной платформы проходило в несколько этапов:</w:t>
      </w:r>
    </w:p>
    <w:p w14:paraId="116ECE6B" w14:textId="77777777" w:rsidR="00862ADF" w:rsidRDefault="00862ADF" w:rsidP="008F2769">
      <w:pPr>
        <w:pStyle w:val="22"/>
      </w:pPr>
    </w:p>
    <w:p w14:paraId="2B3232A4" w14:textId="4BEC246A" w:rsidR="008F2769" w:rsidRDefault="008F2769" w:rsidP="008F2769">
      <w:pPr>
        <w:pStyle w:val="13"/>
      </w:pPr>
      <w:bookmarkStart w:id="86" w:name="_Toc199194192"/>
      <w:r w:rsidRPr="008F2769">
        <w:t>Инициация на основе Технического Задания</w:t>
      </w:r>
      <w:bookmarkEnd w:id="86"/>
    </w:p>
    <w:p w14:paraId="677FBDE6" w14:textId="77777777" w:rsidR="00862ADF" w:rsidRPr="00862ADF" w:rsidRDefault="00862ADF" w:rsidP="00862ADF">
      <w:pPr>
        <w:pStyle w:val="22"/>
        <w:rPr>
          <w:lang w:eastAsia="en-US"/>
        </w:rPr>
      </w:pPr>
    </w:p>
    <w:p w14:paraId="7EA44E6D" w14:textId="61984F97" w:rsidR="008F2769" w:rsidRDefault="008F2769" w:rsidP="008F2769">
      <w:pPr>
        <w:pStyle w:val="22"/>
      </w:pPr>
      <w:r w:rsidRPr="008F2769">
        <w:t>Первоначальный набор требований был взят из основного Технического Задания, которое определяло общую цель, основные модули и функциональные/нефункциональные требования.</w:t>
      </w:r>
    </w:p>
    <w:p w14:paraId="1B28CCB0" w14:textId="77777777" w:rsidR="00862ADF" w:rsidRPr="008F2769" w:rsidRDefault="00862ADF" w:rsidP="008F2769">
      <w:pPr>
        <w:pStyle w:val="22"/>
      </w:pPr>
    </w:p>
    <w:p w14:paraId="51711B5C" w14:textId="77777777" w:rsidR="008F2769" w:rsidRPr="00D25DEA" w:rsidRDefault="008F2769" w:rsidP="008F2769">
      <w:pPr>
        <w:pStyle w:val="13"/>
        <w:rPr>
          <w:lang w:val="en-US"/>
        </w:rPr>
      </w:pPr>
      <w:bookmarkStart w:id="87" w:name="_Toc199194193"/>
      <w:r w:rsidRPr="008F2769">
        <w:t>Разработка</w:t>
      </w:r>
      <w:r w:rsidRPr="008F2769">
        <w:rPr>
          <w:lang w:val="en-US"/>
        </w:rPr>
        <w:t xml:space="preserve"> User Story Map (USM)</w:t>
      </w:r>
      <w:bookmarkEnd w:id="87"/>
    </w:p>
    <w:p w14:paraId="6B37C201" w14:textId="77777777" w:rsidR="00862ADF" w:rsidRPr="00D25DEA" w:rsidRDefault="00862ADF" w:rsidP="00862ADF">
      <w:pPr>
        <w:pStyle w:val="22"/>
        <w:rPr>
          <w:lang w:val="en-US" w:eastAsia="en-US"/>
        </w:rPr>
      </w:pPr>
    </w:p>
    <w:p w14:paraId="0061A1C4" w14:textId="1E94F8E0" w:rsidR="008F2769" w:rsidRPr="00536F38" w:rsidRDefault="008F2769" w:rsidP="008F2769">
      <w:pPr>
        <w:pStyle w:val="52"/>
        <w:numPr>
          <w:ilvl w:val="0"/>
          <w:numId w:val="0"/>
        </w:numPr>
        <w:ind w:firstLine="709"/>
      </w:pPr>
      <w:r w:rsidRPr="008F2769">
        <w:t xml:space="preserve">Для более глубокого понимания потребностей пользователей и визуализации пользовательского пути была построена User Story </w:t>
      </w:r>
      <w:proofErr w:type="spellStart"/>
      <w:r w:rsidRPr="008F2769">
        <w:t>Map</w:t>
      </w:r>
      <w:proofErr w:type="spellEnd"/>
      <w:r w:rsidRPr="008F2769">
        <w:t>. Этот инструмент позволил декомпозировать высокоуровневые цели пользователей (эпики) на более мелкие пользовательские истории</w:t>
      </w:r>
      <w:r w:rsidR="00D71CC1" w:rsidRPr="00D71CC1">
        <w:t xml:space="preserve"> [</w:t>
      </w:r>
      <w:r w:rsidR="00D71CC1">
        <w:fldChar w:fldCharType="begin"/>
      </w:r>
      <w:r w:rsidR="00D71CC1">
        <w:instrText xml:space="preserve"> REF _Ref199090898 \r \h </w:instrText>
      </w:r>
      <w:r w:rsidR="00D71CC1">
        <w:fldChar w:fldCharType="separate"/>
      </w:r>
      <w:r w:rsidR="00D71CC1">
        <w:t>3</w:t>
      </w:r>
      <w:r w:rsidR="00D71CC1">
        <w:fldChar w:fldCharType="end"/>
      </w:r>
      <w:r w:rsidR="00D71CC1" w:rsidRPr="00D71CC1">
        <w:t>]</w:t>
      </w:r>
      <w:r w:rsidRPr="008F2769">
        <w:t>, описывающие конкретные действия и ожидаемые результаты с точки зрения различных ролей (музейная организация, обычный пользователь, модератор).</w:t>
      </w:r>
    </w:p>
    <w:p w14:paraId="77C880DA" w14:textId="77777777" w:rsidR="00862ADF" w:rsidRDefault="00862ADF">
      <w:pPr>
        <w:spacing w:after="16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br w:type="page"/>
      </w:r>
    </w:p>
    <w:p w14:paraId="24AC6CAB" w14:textId="551A94BA" w:rsidR="008F2769" w:rsidRDefault="008F2769" w:rsidP="008F2769">
      <w:pPr>
        <w:pStyle w:val="52"/>
        <w:numPr>
          <w:ilvl w:val="0"/>
          <w:numId w:val="0"/>
        </w:numPr>
        <w:ind w:firstLine="709"/>
        <w:rPr>
          <w:lang w:val="en-US"/>
        </w:rPr>
      </w:pPr>
      <w:r>
        <w:lastRenderedPageBreak/>
        <w:t>Список пользовательских историй</w:t>
      </w:r>
      <w:r>
        <w:rPr>
          <w:lang w:val="en-US"/>
        </w:rPr>
        <w:t>:</w:t>
      </w:r>
    </w:p>
    <w:p w14:paraId="0F1D0774" w14:textId="01CA8DFC" w:rsidR="008F2769" w:rsidRPr="008F2769" w:rsidRDefault="00862ADF" w:rsidP="008F2769">
      <w:pPr>
        <w:pStyle w:val="53"/>
      </w:pPr>
      <w:r>
        <w:t>я</w:t>
      </w:r>
      <w:r w:rsidR="008F2769" w:rsidRPr="008F2769">
        <w:t>, как незарегистрированный пользователь хочу зарегистрироваться в системе со своей почтой, паролем именем и фамилией</w:t>
      </w:r>
      <w:r w:rsidRPr="00862ADF">
        <w:t>;</w:t>
      </w:r>
    </w:p>
    <w:p w14:paraId="70006C42" w14:textId="52B5BCC2" w:rsidR="008F2769" w:rsidRPr="008F2769" w:rsidRDefault="00862ADF" w:rsidP="008F2769">
      <w:pPr>
        <w:pStyle w:val="53"/>
      </w:pPr>
      <w:r>
        <w:t>я</w:t>
      </w:r>
      <w:r w:rsidR="008F2769" w:rsidRPr="008F2769">
        <w:t>, как незарегистрированный пользователь хочу войти в систему под своей почтой и паролем</w:t>
      </w:r>
      <w:r w:rsidRPr="00862ADF">
        <w:t>;</w:t>
      </w:r>
    </w:p>
    <w:p w14:paraId="2BFCDA15" w14:textId="211751DF" w:rsidR="008F2769" w:rsidRPr="008F2769" w:rsidRDefault="00862ADF" w:rsidP="008F2769">
      <w:pPr>
        <w:pStyle w:val="53"/>
      </w:pPr>
      <w:r>
        <w:t>я</w:t>
      </w:r>
      <w:r w:rsidR="008F2769" w:rsidRPr="008F2769">
        <w:t>, как зарегистрированный пользователь хочу восстановить пароль по почте на этапе входа в систему, если я этот пароль не помню</w:t>
      </w:r>
      <w:r w:rsidRPr="00862ADF">
        <w:t>;</w:t>
      </w:r>
      <w:r w:rsidR="008F2769" w:rsidRPr="008F2769">
        <w:t xml:space="preserve"> </w:t>
      </w:r>
    </w:p>
    <w:p w14:paraId="278770B7" w14:textId="16AC9801" w:rsidR="008F2769" w:rsidRPr="008F2769" w:rsidRDefault="00862ADF" w:rsidP="008F2769">
      <w:pPr>
        <w:pStyle w:val="53"/>
      </w:pPr>
      <w:r>
        <w:t>я</w:t>
      </w:r>
      <w:r w:rsidR="008F2769" w:rsidRPr="008F2769">
        <w:t>, как музейная организация хочу зарегистрироваться в системе, используя название организации, почту, пароль и контакт для обратной связи</w:t>
      </w:r>
      <w:r w:rsidRPr="00862ADF">
        <w:t>;</w:t>
      </w:r>
    </w:p>
    <w:p w14:paraId="059F0D95" w14:textId="7650167B" w:rsidR="008F2769" w:rsidRPr="008F2769" w:rsidRDefault="00862ADF" w:rsidP="008F2769">
      <w:pPr>
        <w:pStyle w:val="53"/>
      </w:pPr>
      <w:r>
        <w:t>я</w:t>
      </w:r>
      <w:r w:rsidR="008F2769" w:rsidRPr="008F2769">
        <w:t>, как музейная организация хочу получать уведомление о верификации моей регистрации на сервисе</w:t>
      </w:r>
      <w:r w:rsidRPr="00862ADF">
        <w:t>;</w:t>
      </w:r>
    </w:p>
    <w:p w14:paraId="34FCD97D" w14:textId="7056123C" w:rsidR="008F2769" w:rsidRPr="008F2769" w:rsidRDefault="00862ADF" w:rsidP="008F2769">
      <w:pPr>
        <w:pStyle w:val="53"/>
      </w:pPr>
      <w:r>
        <w:t>я</w:t>
      </w:r>
      <w:r w:rsidR="008F2769" w:rsidRPr="008F2769">
        <w:t>, как музейная организация хочу входить в систему по своей почте и паролю</w:t>
      </w:r>
      <w:r w:rsidRPr="00862ADF">
        <w:t>;</w:t>
      </w:r>
    </w:p>
    <w:p w14:paraId="5143E39F" w14:textId="31066DC7" w:rsidR="008F2769" w:rsidRPr="008F2769" w:rsidRDefault="00862ADF" w:rsidP="008F2769">
      <w:pPr>
        <w:pStyle w:val="53"/>
      </w:pPr>
      <w:r>
        <w:t>я</w:t>
      </w:r>
      <w:r w:rsidR="008F2769" w:rsidRPr="008F2769">
        <w:t xml:space="preserve">, как зарегистрированный пользователь хочу изменять свой профиль, изменять </w:t>
      </w:r>
      <w:r w:rsidR="008F2769">
        <w:t>ФИО</w:t>
      </w:r>
      <w:r w:rsidR="008F2769" w:rsidRPr="008F2769">
        <w:t>, фото профиля, добавлять информацию о себе</w:t>
      </w:r>
      <w:r w:rsidRPr="00862ADF">
        <w:t>;</w:t>
      </w:r>
    </w:p>
    <w:p w14:paraId="35F1781F" w14:textId="5EAE2702" w:rsidR="008F2769" w:rsidRPr="008F2769" w:rsidRDefault="00862ADF" w:rsidP="008F2769">
      <w:pPr>
        <w:pStyle w:val="53"/>
      </w:pPr>
      <w:r>
        <w:t>я</w:t>
      </w:r>
      <w:r w:rsidR="008F2769" w:rsidRPr="008F2769">
        <w:t>, как зарегистрированный пользователь хочу менять данные своего аккаунта, почту и пароль</w:t>
      </w:r>
      <w:r w:rsidRPr="00862ADF">
        <w:t>;</w:t>
      </w:r>
    </w:p>
    <w:p w14:paraId="32696720" w14:textId="5A1B6F03" w:rsidR="008F2769" w:rsidRPr="008F2769" w:rsidRDefault="00862ADF" w:rsidP="008F2769">
      <w:pPr>
        <w:pStyle w:val="53"/>
      </w:pPr>
      <w:r>
        <w:t>я</w:t>
      </w:r>
      <w:r w:rsidR="008F2769" w:rsidRPr="008F2769">
        <w:t>, как зарегистрированный пользователь хочу просматривать понравившиеся выставки в своем профиле</w:t>
      </w:r>
      <w:r w:rsidRPr="00862ADF">
        <w:t>;</w:t>
      </w:r>
    </w:p>
    <w:p w14:paraId="4D00A058" w14:textId="697EA685" w:rsidR="008F2769" w:rsidRPr="008F2769" w:rsidRDefault="00862ADF" w:rsidP="008F2769">
      <w:pPr>
        <w:pStyle w:val="53"/>
      </w:pPr>
      <w:r>
        <w:t>я</w:t>
      </w:r>
      <w:r w:rsidR="008F2769" w:rsidRPr="008F2769">
        <w:t>, как музейная организация, хочу добавлять различные блоки в выставку</w:t>
      </w:r>
      <w:r w:rsidRPr="00862ADF">
        <w:t>;</w:t>
      </w:r>
    </w:p>
    <w:p w14:paraId="1B9AA720" w14:textId="3AC733C1" w:rsidR="008F2769" w:rsidRPr="008F2769" w:rsidRDefault="00862ADF" w:rsidP="008F2769">
      <w:pPr>
        <w:pStyle w:val="53"/>
      </w:pPr>
      <w:r>
        <w:t>я</w:t>
      </w:r>
      <w:r w:rsidR="008F2769" w:rsidRPr="008F2769">
        <w:t>, как музейная организация, хочу настраивать размер шрифта, цвет шрифта, и сам шрифт</w:t>
      </w:r>
      <w:r w:rsidRPr="00862ADF">
        <w:t>;</w:t>
      </w:r>
    </w:p>
    <w:p w14:paraId="7DE98300" w14:textId="07193B20" w:rsidR="008F2769" w:rsidRPr="008F2769" w:rsidRDefault="00862ADF" w:rsidP="008F2769">
      <w:pPr>
        <w:pStyle w:val="53"/>
      </w:pPr>
      <w:r>
        <w:t>я</w:t>
      </w:r>
      <w:r w:rsidR="008F2769" w:rsidRPr="008F2769">
        <w:t>, как музейная организация, хочу выбирать готовый дизайнерский шаблон и модифицировать его</w:t>
      </w:r>
      <w:r w:rsidRPr="00862ADF">
        <w:t>;</w:t>
      </w:r>
    </w:p>
    <w:p w14:paraId="59ABF0C8" w14:textId="6DFDDD17" w:rsidR="008F2769" w:rsidRPr="008F2769" w:rsidRDefault="00862ADF" w:rsidP="008F2769">
      <w:pPr>
        <w:pStyle w:val="53"/>
      </w:pPr>
      <w:r>
        <w:t>я</w:t>
      </w:r>
      <w:r w:rsidR="008F2769" w:rsidRPr="008F2769">
        <w:t>, как музейная организация, хочу загружать фото на выставку</w:t>
      </w:r>
      <w:r w:rsidRPr="00862ADF">
        <w:t>;</w:t>
      </w:r>
    </w:p>
    <w:p w14:paraId="3CAACF14" w14:textId="2CBEA8FA" w:rsidR="008F2769" w:rsidRPr="008F2769" w:rsidRDefault="00862ADF" w:rsidP="008F2769">
      <w:pPr>
        <w:pStyle w:val="53"/>
      </w:pPr>
      <w:r>
        <w:t>я</w:t>
      </w:r>
      <w:r w:rsidR="008F2769" w:rsidRPr="008F2769">
        <w:t xml:space="preserve">, как музейная организация, хочу добавлять экспонаты </w:t>
      </w:r>
      <w:r>
        <w:rPr>
          <w:lang w:val="en-US"/>
        </w:rPr>
        <w:t>c</w:t>
      </w:r>
      <w:r w:rsidR="008F2769" w:rsidRPr="008F2769">
        <w:t xml:space="preserve"> экспликацией из хранилища организации на выставку</w:t>
      </w:r>
      <w:r w:rsidRPr="00862ADF">
        <w:t>;</w:t>
      </w:r>
    </w:p>
    <w:p w14:paraId="79AD25D2" w14:textId="02CDCB99" w:rsidR="008F2769" w:rsidRPr="008F2769" w:rsidRDefault="00862ADF" w:rsidP="008F2769">
      <w:pPr>
        <w:pStyle w:val="53"/>
      </w:pPr>
      <w:r>
        <w:lastRenderedPageBreak/>
        <w:t>я</w:t>
      </w:r>
      <w:r w:rsidR="008F2769" w:rsidRPr="008F2769">
        <w:t>, как музейная организация, хочу добавлять экспонаты, которых нет в хранилище организации на выставку, при этом экспонаты должны автоматически загружаться в хранилище</w:t>
      </w:r>
      <w:r w:rsidRPr="00862ADF">
        <w:t>;</w:t>
      </w:r>
    </w:p>
    <w:p w14:paraId="0A6BEEC5" w14:textId="1D81B87A" w:rsidR="008F2769" w:rsidRPr="008F2769" w:rsidRDefault="00862ADF" w:rsidP="008F2769">
      <w:pPr>
        <w:pStyle w:val="53"/>
      </w:pPr>
      <w:r>
        <w:t>я</w:t>
      </w:r>
      <w:r w:rsidR="008F2769" w:rsidRPr="008F2769">
        <w:t>, как музейная организация, хочу редактировать выставки и изменять в них все параметры</w:t>
      </w:r>
      <w:r w:rsidRPr="00862ADF">
        <w:t>;</w:t>
      </w:r>
    </w:p>
    <w:p w14:paraId="2B46D912" w14:textId="148EE376" w:rsidR="008F2769" w:rsidRPr="008F2769" w:rsidRDefault="00862ADF" w:rsidP="008F2769">
      <w:pPr>
        <w:pStyle w:val="53"/>
      </w:pPr>
      <w:r>
        <w:t>я</w:t>
      </w:r>
      <w:r w:rsidR="008F2769" w:rsidRPr="008F2769">
        <w:t>, как музейная организация, хочу добавлять блок с участниками выставки</w:t>
      </w:r>
      <w:r w:rsidRPr="00862ADF">
        <w:t>;</w:t>
      </w:r>
    </w:p>
    <w:p w14:paraId="6D33A55C" w14:textId="48B8CFC0" w:rsidR="008F2769" w:rsidRPr="008F2769" w:rsidRDefault="00862ADF" w:rsidP="008F2769">
      <w:pPr>
        <w:pStyle w:val="53"/>
      </w:pPr>
      <w:r>
        <w:t>я</w:t>
      </w:r>
      <w:r w:rsidR="008F2769" w:rsidRPr="008F2769">
        <w:t>, как музейная организация, хочу добавлять в музейное хранилище новые экспонаты с картинкой названием экспликацией и прочими сведениями</w:t>
      </w:r>
      <w:r w:rsidRPr="00862ADF">
        <w:t>;</w:t>
      </w:r>
    </w:p>
    <w:p w14:paraId="623F557B" w14:textId="7506E731" w:rsidR="008F2769" w:rsidRPr="008F2769" w:rsidRDefault="00862ADF" w:rsidP="008F2769">
      <w:pPr>
        <w:pStyle w:val="53"/>
      </w:pPr>
      <w:r>
        <w:t>я</w:t>
      </w:r>
      <w:r w:rsidR="008F2769" w:rsidRPr="008F2769">
        <w:t>, как музейная организация, хочу искать экспонаты в своем хранилище</w:t>
      </w:r>
      <w:r w:rsidRPr="00862ADF">
        <w:t>;</w:t>
      </w:r>
    </w:p>
    <w:p w14:paraId="6CBF734B" w14:textId="24E038F7" w:rsidR="008F2769" w:rsidRPr="008F2769" w:rsidRDefault="00862ADF" w:rsidP="008F2769">
      <w:pPr>
        <w:pStyle w:val="53"/>
      </w:pPr>
      <w:r>
        <w:t>я</w:t>
      </w:r>
      <w:r w:rsidR="008F2769" w:rsidRPr="008F2769">
        <w:t>, как музейная организация, хочу редактировать экспонаты</w:t>
      </w:r>
      <w:r w:rsidRPr="00862ADF">
        <w:t>;</w:t>
      </w:r>
    </w:p>
    <w:p w14:paraId="133E0103" w14:textId="48F62071" w:rsidR="008F2769" w:rsidRPr="008F2769" w:rsidRDefault="00862ADF" w:rsidP="008F2769">
      <w:pPr>
        <w:pStyle w:val="53"/>
      </w:pPr>
      <w:r>
        <w:t>я</w:t>
      </w:r>
      <w:r w:rsidR="008F2769" w:rsidRPr="008F2769">
        <w:t>, как пользователь сервиса, хочу искать выставки и сортировать их по дате публикации, кол-ву лайков</w:t>
      </w:r>
      <w:r w:rsidRPr="00862ADF">
        <w:t>;</w:t>
      </w:r>
    </w:p>
    <w:p w14:paraId="027AD48D" w14:textId="733911A0" w:rsidR="008F2769" w:rsidRPr="008F2769" w:rsidRDefault="00862ADF" w:rsidP="008F2769">
      <w:pPr>
        <w:pStyle w:val="53"/>
      </w:pPr>
      <w:r>
        <w:t>я</w:t>
      </w:r>
      <w:r w:rsidR="008F2769" w:rsidRPr="008F2769">
        <w:t>, как пользователь сервиса, хочу просматривать выставку и ставить лайки, если выставка мне понравилась</w:t>
      </w:r>
      <w:r w:rsidRPr="00862ADF">
        <w:t>;</w:t>
      </w:r>
      <w:r w:rsidR="008F2769" w:rsidRPr="008F2769">
        <w:t xml:space="preserve"> </w:t>
      </w:r>
    </w:p>
    <w:p w14:paraId="4A736A77" w14:textId="6F6617D1" w:rsidR="008F2769" w:rsidRPr="008F2769" w:rsidRDefault="00862ADF" w:rsidP="008F2769">
      <w:pPr>
        <w:pStyle w:val="53"/>
      </w:pPr>
      <w:r>
        <w:t>я</w:t>
      </w:r>
      <w:r w:rsidR="008F2769" w:rsidRPr="008F2769">
        <w:t>, как пользователь сервиса, хочу искать выставки и по полнотекстовому поиску</w:t>
      </w:r>
      <w:r w:rsidRPr="00862ADF">
        <w:t>;</w:t>
      </w:r>
    </w:p>
    <w:p w14:paraId="4598F3FC" w14:textId="6B22A9CE" w:rsidR="008F2769" w:rsidRPr="008F2769" w:rsidRDefault="00862ADF" w:rsidP="008F2769">
      <w:pPr>
        <w:pStyle w:val="53"/>
      </w:pPr>
      <w:r>
        <w:t>я</w:t>
      </w:r>
      <w:r w:rsidR="008F2769" w:rsidRPr="008F2769">
        <w:t>, как пользователь сервиса, хочу фильтровать выставки по тегам, и пр</w:t>
      </w:r>
      <w:r>
        <w:t>очее</w:t>
      </w:r>
      <w:r w:rsidRPr="00862ADF">
        <w:t>;</w:t>
      </w:r>
    </w:p>
    <w:p w14:paraId="5BA10EC7" w14:textId="2BD933EE" w:rsidR="008F2769" w:rsidRPr="008F2769" w:rsidRDefault="00862ADF" w:rsidP="008F2769">
      <w:pPr>
        <w:pStyle w:val="53"/>
      </w:pPr>
      <w:r>
        <w:t>я</w:t>
      </w:r>
      <w:r w:rsidR="008F2769" w:rsidRPr="008F2769">
        <w:t>, как пользователь сервиса, хочу ставить лайки на понравившиеся в списке выставки</w:t>
      </w:r>
      <w:r w:rsidRPr="00862ADF">
        <w:t>;</w:t>
      </w:r>
    </w:p>
    <w:p w14:paraId="193DAB87" w14:textId="46AA011C" w:rsidR="008F2769" w:rsidRPr="008F2769" w:rsidRDefault="00862ADF" w:rsidP="008F2769">
      <w:pPr>
        <w:pStyle w:val="53"/>
      </w:pPr>
      <w:r>
        <w:t>я</w:t>
      </w:r>
      <w:r w:rsidR="008F2769" w:rsidRPr="008F2769">
        <w:t>, как пользователь сервиса, хочу иметь возможность перейти на страницу с выставками музейной организации</w:t>
      </w:r>
      <w:r w:rsidRPr="00862ADF">
        <w:t>;</w:t>
      </w:r>
    </w:p>
    <w:p w14:paraId="48576A81" w14:textId="7E613061" w:rsidR="008F2769" w:rsidRPr="008F2769" w:rsidRDefault="00862ADF" w:rsidP="008F2769">
      <w:pPr>
        <w:pStyle w:val="53"/>
      </w:pPr>
      <w:r>
        <w:t>я</w:t>
      </w:r>
      <w:r w:rsidR="008F2769" w:rsidRPr="008F2769">
        <w:t>, как музейная организация, хочу иметь возможность настраивать свой</w:t>
      </w:r>
      <w:r w:rsidRPr="00862ADF">
        <w:t>;</w:t>
      </w:r>
    </w:p>
    <w:p w14:paraId="28573DA7" w14:textId="7189E44F" w:rsidR="008F2769" w:rsidRPr="008F2769" w:rsidRDefault="00862ADF" w:rsidP="008F2769">
      <w:pPr>
        <w:pStyle w:val="53"/>
      </w:pPr>
      <w:r>
        <w:t>я</w:t>
      </w:r>
      <w:r w:rsidR="008F2769" w:rsidRPr="008F2769">
        <w:t>, как музейная организация, хочу добавлять теги к моей выставке</w:t>
      </w:r>
      <w:r w:rsidRPr="00862ADF">
        <w:t>;</w:t>
      </w:r>
    </w:p>
    <w:p w14:paraId="29B40B10" w14:textId="52089A44" w:rsidR="008F2769" w:rsidRPr="008F2769" w:rsidRDefault="00862ADF" w:rsidP="008F2769">
      <w:pPr>
        <w:pStyle w:val="53"/>
      </w:pPr>
      <w:r>
        <w:lastRenderedPageBreak/>
        <w:t>я</w:t>
      </w:r>
      <w:r w:rsidR="008F2769" w:rsidRPr="008F2769">
        <w:t>, как модератор, хочу иметь возможность просматривать выставки, которые</w:t>
      </w:r>
      <w:r>
        <w:t xml:space="preserve"> </w:t>
      </w:r>
      <w:r w:rsidR="008F2769" w:rsidRPr="008F2769">
        <w:t>хотят опубликовать</w:t>
      </w:r>
      <w:r w:rsidRPr="00862ADF">
        <w:t>;</w:t>
      </w:r>
    </w:p>
    <w:p w14:paraId="0F778185" w14:textId="2F130E60" w:rsidR="008F2769" w:rsidRPr="008F2769" w:rsidRDefault="00862ADF" w:rsidP="008F2769">
      <w:pPr>
        <w:pStyle w:val="53"/>
      </w:pPr>
      <w:r>
        <w:t>я</w:t>
      </w:r>
      <w:r w:rsidR="008F2769" w:rsidRPr="008F2769">
        <w:t>, как модератор, хочу иметь возможность подтверждать или отклонять публикацию выставок</w:t>
      </w:r>
      <w:r w:rsidRPr="00862ADF">
        <w:t>;</w:t>
      </w:r>
    </w:p>
    <w:p w14:paraId="6D337573" w14:textId="23F7C92A" w:rsidR="008F2769" w:rsidRPr="008F2769" w:rsidRDefault="00862ADF" w:rsidP="008F2769">
      <w:pPr>
        <w:pStyle w:val="53"/>
      </w:pPr>
      <w:r>
        <w:t>я</w:t>
      </w:r>
      <w:r w:rsidR="008F2769" w:rsidRPr="008F2769">
        <w:t>, как модератор, хочу иметь возможность снимать выставки с публичного доступа</w:t>
      </w:r>
      <w:r w:rsidRPr="00862ADF">
        <w:t>;</w:t>
      </w:r>
    </w:p>
    <w:p w14:paraId="6A2DA59A" w14:textId="73ED1A5C" w:rsidR="008F2769" w:rsidRPr="008F2769" w:rsidRDefault="00862ADF" w:rsidP="008F2769">
      <w:pPr>
        <w:pStyle w:val="53"/>
      </w:pPr>
      <w:r>
        <w:t>я</w:t>
      </w:r>
      <w:r w:rsidR="008F2769" w:rsidRPr="008F2769">
        <w:t>, как модератор, хочу иметь возможность подтверждать регистрацию музейных организаций</w:t>
      </w:r>
      <w:r w:rsidRPr="00862ADF">
        <w:t>;</w:t>
      </w:r>
    </w:p>
    <w:p w14:paraId="12B80AAD" w14:textId="77777777" w:rsidR="008F2769" w:rsidRPr="00D25DEA" w:rsidRDefault="008F2769" w:rsidP="008F2769">
      <w:pPr>
        <w:pStyle w:val="52"/>
        <w:numPr>
          <w:ilvl w:val="0"/>
          <w:numId w:val="0"/>
        </w:numPr>
        <w:ind w:firstLine="709"/>
      </w:pPr>
    </w:p>
    <w:p w14:paraId="63033276" w14:textId="0C64614A" w:rsidR="00862ADF" w:rsidRDefault="00862ADF" w:rsidP="008F2769">
      <w:pPr>
        <w:pStyle w:val="52"/>
        <w:numPr>
          <w:ilvl w:val="0"/>
          <w:numId w:val="0"/>
        </w:numPr>
        <w:ind w:firstLine="709"/>
      </w:pPr>
      <w:r>
        <w:rPr>
          <w:lang w:val="en-US"/>
        </w:rPr>
        <w:t>User</w:t>
      </w:r>
      <w:r w:rsidRPr="00862ADF">
        <w:t xml:space="preserve"> </w:t>
      </w:r>
      <w:r>
        <w:rPr>
          <w:lang w:val="en-US"/>
        </w:rPr>
        <w:t>Story</w:t>
      </w:r>
      <w:r w:rsidRPr="00862ADF">
        <w:t xml:space="preserve"> </w:t>
      </w:r>
      <w:r>
        <w:rPr>
          <w:lang w:val="en-US"/>
        </w:rPr>
        <w:t>Map</w:t>
      </w:r>
      <w:r w:rsidRPr="00862ADF">
        <w:t xml:space="preserve"> </w:t>
      </w:r>
      <w:r>
        <w:t>представлена на рисунке 9.</w:t>
      </w:r>
    </w:p>
    <w:p w14:paraId="2E287D1D" w14:textId="77777777" w:rsidR="00862ADF" w:rsidRPr="00862ADF" w:rsidRDefault="00862ADF" w:rsidP="008F2769">
      <w:pPr>
        <w:pStyle w:val="52"/>
        <w:numPr>
          <w:ilvl w:val="0"/>
          <w:numId w:val="0"/>
        </w:numPr>
        <w:ind w:firstLine="709"/>
      </w:pPr>
    </w:p>
    <w:p w14:paraId="6E9755AD" w14:textId="286BBBFA" w:rsidR="008F2769" w:rsidRDefault="008F2769" w:rsidP="008F2769">
      <w:pPr>
        <w:pStyle w:val="43"/>
      </w:pPr>
      <w:r w:rsidRPr="008F2769">
        <w:rPr>
          <w:noProof/>
        </w:rPr>
        <w:drawing>
          <wp:inline distT="0" distB="0" distL="0" distR="0" wp14:anchorId="48172D60" wp14:editId="3E00FCA8">
            <wp:extent cx="5939790" cy="4657725"/>
            <wp:effectExtent l="0" t="0" r="3810" b="9525"/>
            <wp:docPr id="473257296" name="Рисунок 1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57296" name="Рисунок 1" descr="Изображение выглядит как текс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572D" w14:textId="6A6874B6" w:rsidR="008F2769" w:rsidRDefault="008F2769" w:rsidP="008F2769">
      <w:pPr>
        <w:pStyle w:val="41"/>
      </w:pPr>
      <w:r>
        <w:rPr>
          <w:lang w:val="en-US"/>
        </w:rPr>
        <w:t>User Story Map</w:t>
      </w:r>
    </w:p>
    <w:p w14:paraId="637A934E" w14:textId="77777777" w:rsidR="00862ADF" w:rsidRPr="00862ADF" w:rsidRDefault="00862ADF" w:rsidP="00862ADF">
      <w:pPr>
        <w:pStyle w:val="22"/>
      </w:pPr>
    </w:p>
    <w:p w14:paraId="1A31CAB5" w14:textId="54AE1CD1" w:rsidR="008F2769" w:rsidRDefault="008F2769" w:rsidP="008F2769">
      <w:pPr>
        <w:pStyle w:val="22"/>
      </w:pPr>
      <w:r w:rsidRPr="008F2769">
        <w:lastRenderedPageBreak/>
        <w:t>Построение USM было одной из ключевых задач на начальном этапе проекта</w:t>
      </w:r>
      <w:r w:rsidR="00292A81">
        <w:t>.</w:t>
      </w:r>
    </w:p>
    <w:p w14:paraId="6279CC43" w14:textId="77777777" w:rsidR="00862ADF" w:rsidRPr="008F2769" w:rsidRDefault="00862ADF" w:rsidP="008F2769">
      <w:pPr>
        <w:pStyle w:val="22"/>
      </w:pPr>
    </w:p>
    <w:p w14:paraId="3D2139B7" w14:textId="73CD27E3" w:rsidR="007A6A92" w:rsidRDefault="007A6A92" w:rsidP="007A6A92">
      <w:pPr>
        <w:pStyle w:val="13"/>
      </w:pPr>
      <w:bookmarkStart w:id="88" w:name="_Toc199194194"/>
      <w:r>
        <w:t>План разработки</w:t>
      </w:r>
      <w:bookmarkEnd w:id="88"/>
    </w:p>
    <w:p w14:paraId="4C4E15CB" w14:textId="77777777" w:rsidR="00862ADF" w:rsidRPr="00862ADF" w:rsidRDefault="00862ADF" w:rsidP="00862ADF">
      <w:pPr>
        <w:pStyle w:val="22"/>
        <w:rPr>
          <w:lang w:eastAsia="en-US"/>
        </w:rPr>
      </w:pPr>
    </w:p>
    <w:p w14:paraId="217EA4F7" w14:textId="77777777" w:rsidR="00292A81" w:rsidRPr="00292A81" w:rsidRDefault="00292A81" w:rsidP="00292A81">
      <w:pPr>
        <w:pStyle w:val="22"/>
      </w:pPr>
      <w:r w:rsidRPr="00292A81">
        <w:t>План разработки был структурирован на основе последовательности спринтов, каждый из которых имел свою цель и набор задач. Общий план работ, определенный в Техническом задании, включал:</w:t>
      </w:r>
    </w:p>
    <w:p w14:paraId="128B5E9E" w14:textId="77777777" w:rsidR="00292A81" w:rsidRPr="00292A81" w:rsidRDefault="00292A81" w:rsidP="00292A81">
      <w:pPr>
        <w:pStyle w:val="52"/>
        <w:numPr>
          <w:ilvl w:val="0"/>
          <w:numId w:val="39"/>
        </w:numPr>
      </w:pPr>
      <w:r w:rsidRPr="00292A81">
        <w:t>Разработка архитектуры системы.</w:t>
      </w:r>
    </w:p>
    <w:p w14:paraId="07B9806F" w14:textId="77777777" w:rsidR="00292A81" w:rsidRPr="00292A81" w:rsidRDefault="00292A81" w:rsidP="00292A81">
      <w:pPr>
        <w:pStyle w:val="52"/>
        <w:numPr>
          <w:ilvl w:val="0"/>
          <w:numId w:val="39"/>
        </w:numPr>
      </w:pPr>
      <w:r w:rsidRPr="00292A81">
        <w:t>Реализация личных кабинетов.</w:t>
      </w:r>
    </w:p>
    <w:p w14:paraId="7280DC2B" w14:textId="77777777" w:rsidR="00292A81" w:rsidRPr="00292A81" w:rsidRDefault="00292A81" w:rsidP="00292A81">
      <w:pPr>
        <w:pStyle w:val="52"/>
        <w:numPr>
          <w:ilvl w:val="0"/>
          <w:numId w:val="39"/>
        </w:numPr>
      </w:pPr>
      <w:r w:rsidRPr="00292A81">
        <w:t>Разработка конструктора выставок.</w:t>
      </w:r>
    </w:p>
    <w:p w14:paraId="548B4027" w14:textId="77777777" w:rsidR="00292A81" w:rsidRPr="00292A81" w:rsidRDefault="00292A81" w:rsidP="00292A81">
      <w:pPr>
        <w:pStyle w:val="52"/>
        <w:numPr>
          <w:ilvl w:val="0"/>
          <w:numId w:val="39"/>
        </w:numPr>
      </w:pPr>
      <w:r w:rsidRPr="00292A81">
        <w:t>Настройка поиска и модерации.</w:t>
      </w:r>
    </w:p>
    <w:p w14:paraId="7D28EC9C" w14:textId="77777777" w:rsidR="00292A81" w:rsidRPr="00292A81" w:rsidRDefault="00292A81" w:rsidP="00292A81">
      <w:pPr>
        <w:pStyle w:val="52"/>
        <w:numPr>
          <w:ilvl w:val="0"/>
          <w:numId w:val="39"/>
        </w:numPr>
      </w:pPr>
      <w:r w:rsidRPr="00292A81">
        <w:t>Тестирование и запуск MVP.</w:t>
      </w:r>
    </w:p>
    <w:p w14:paraId="260A11B6" w14:textId="77777777" w:rsidR="00292A81" w:rsidRPr="00292A81" w:rsidRDefault="00292A81" w:rsidP="00292A81">
      <w:pPr>
        <w:pStyle w:val="22"/>
      </w:pPr>
      <w:r w:rsidRPr="00292A81">
        <w:t>Этот высокоуровневый план был детализирован в рамках спринтов:</w:t>
      </w:r>
    </w:p>
    <w:p w14:paraId="6B564277" w14:textId="77777777" w:rsidR="00292A81" w:rsidRPr="00292A81" w:rsidRDefault="00292A81" w:rsidP="00292A81">
      <w:pPr>
        <w:pStyle w:val="53"/>
      </w:pPr>
      <w:r w:rsidRPr="00292A81">
        <w:t>Спринт 1: Проектирование, аналитика и настройка окружения (17.03.2025 - 30.03.2025)</w:t>
      </w:r>
    </w:p>
    <w:p w14:paraId="1B8F6AA9" w14:textId="77777777" w:rsidR="00292A81" w:rsidRDefault="00292A81" w:rsidP="00292A81">
      <w:pPr>
        <w:pStyle w:val="22"/>
      </w:pPr>
      <w:r w:rsidRPr="00292A81">
        <w:t>Основные цели:</w:t>
      </w:r>
    </w:p>
    <w:p w14:paraId="6740B6C8" w14:textId="67FB9AB3" w:rsidR="00292A81" w:rsidRPr="00292A81" w:rsidRDefault="00292A81" w:rsidP="00292A81">
      <w:pPr>
        <w:pStyle w:val="22"/>
      </w:pPr>
      <w:r w:rsidRPr="00292A81">
        <w:t>Формирование детального видения продукта, создание технической документации, настройка базовой инфраструктуры.</w:t>
      </w:r>
    </w:p>
    <w:p w14:paraId="2D3718F1" w14:textId="77777777" w:rsidR="00292A81" w:rsidRDefault="00292A81" w:rsidP="00292A81">
      <w:pPr>
        <w:pStyle w:val="22"/>
      </w:pPr>
      <w:r w:rsidRPr="00292A81">
        <w:t>Ключевые задачи:</w:t>
      </w:r>
    </w:p>
    <w:p w14:paraId="38B0F1B2" w14:textId="35C4B037" w:rsidR="00292A81" w:rsidRPr="00292A81" w:rsidRDefault="00292A81" w:rsidP="00292A81">
      <w:pPr>
        <w:pStyle w:val="22"/>
      </w:pPr>
      <w:r w:rsidRPr="00292A81">
        <w:t>Формирование ТЗ, создание рабочего пространства, разработка USM и диаграмм, изучение аналогов, создание репозитория, проектирование БД, первая версия дизайна, обсуждение компонентов.</w:t>
      </w:r>
    </w:p>
    <w:p w14:paraId="773507BC" w14:textId="77777777" w:rsidR="00292A81" w:rsidRPr="00292A81" w:rsidRDefault="00292A81" w:rsidP="00292A81">
      <w:pPr>
        <w:pStyle w:val="53"/>
      </w:pPr>
      <w:r w:rsidRPr="00292A81">
        <w:t>Спринт 2: Аутентификация и авторизация (31.03.2025 - 13.04.2025)</w:t>
      </w:r>
    </w:p>
    <w:p w14:paraId="4F61A330" w14:textId="77777777" w:rsidR="00292A81" w:rsidRDefault="00292A81" w:rsidP="00292A81">
      <w:pPr>
        <w:pStyle w:val="22"/>
      </w:pPr>
      <w:r w:rsidRPr="00292A81">
        <w:t>Основные цели:</w:t>
      </w:r>
    </w:p>
    <w:p w14:paraId="4876C1D7" w14:textId="6FBE3AC8" w:rsidR="00292A81" w:rsidRPr="00292A81" w:rsidRDefault="00292A81" w:rsidP="00292A81">
      <w:pPr>
        <w:pStyle w:val="22"/>
      </w:pPr>
      <w:r w:rsidRPr="00292A81">
        <w:t>Реализация базовых механизмов регистрации и входа для всех типов пользователей.</w:t>
      </w:r>
    </w:p>
    <w:p w14:paraId="4B9CA4B4" w14:textId="77777777" w:rsidR="00292A81" w:rsidRDefault="00292A81" w:rsidP="00292A81">
      <w:pPr>
        <w:pStyle w:val="22"/>
      </w:pPr>
      <w:r w:rsidRPr="00292A81">
        <w:t>Ключевые задачи: </w:t>
      </w:r>
    </w:p>
    <w:p w14:paraId="0EF72967" w14:textId="6FE1FC65" w:rsidR="00292A81" w:rsidRPr="00292A81" w:rsidRDefault="00292A81" w:rsidP="00292A81">
      <w:pPr>
        <w:pStyle w:val="22"/>
      </w:pPr>
      <w:r w:rsidRPr="00292A81">
        <w:lastRenderedPageBreak/>
        <w:t xml:space="preserve">Реализация API и </w:t>
      </w:r>
      <w:proofErr w:type="spellStart"/>
      <w:r w:rsidRPr="00292A81">
        <w:t>Frontend</w:t>
      </w:r>
      <w:proofErr w:type="spellEnd"/>
      <w:r w:rsidRPr="00292A81">
        <w:t xml:space="preserve"> для регистрации/входа пользователей и музейных организаций, управление пользователями (получение данных, блокировка), разработка ТЗ для экспонатов.</w:t>
      </w:r>
    </w:p>
    <w:p w14:paraId="3AFC1528" w14:textId="77777777" w:rsidR="00292A81" w:rsidRPr="00292A81" w:rsidRDefault="00292A81" w:rsidP="00292A81">
      <w:pPr>
        <w:pStyle w:val="53"/>
      </w:pPr>
      <w:r w:rsidRPr="00292A81">
        <w:t>Спринт 3: Система хранилища экспонатов (14.04.2025 - 27.04.2025)</w:t>
      </w:r>
    </w:p>
    <w:p w14:paraId="416E8E6A" w14:textId="77777777" w:rsidR="00292A81" w:rsidRDefault="00292A81" w:rsidP="00292A81">
      <w:pPr>
        <w:pStyle w:val="22"/>
      </w:pPr>
      <w:r w:rsidRPr="00292A81">
        <w:t>Основные цели: </w:t>
      </w:r>
    </w:p>
    <w:p w14:paraId="73C476F8" w14:textId="53676A87" w:rsidR="00292A81" w:rsidRPr="00292A81" w:rsidRDefault="00292A81" w:rsidP="00292A81">
      <w:pPr>
        <w:pStyle w:val="22"/>
      </w:pPr>
      <w:r w:rsidRPr="00292A81">
        <w:t>Реализация функционала управления экспонатами, включая загрузку файлов.</w:t>
      </w:r>
    </w:p>
    <w:p w14:paraId="2A9720AD" w14:textId="77777777" w:rsidR="00292A81" w:rsidRDefault="00292A81" w:rsidP="00292A81">
      <w:pPr>
        <w:pStyle w:val="22"/>
      </w:pPr>
      <w:r w:rsidRPr="00292A81">
        <w:t>Ключевые задачи: </w:t>
      </w:r>
    </w:p>
    <w:p w14:paraId="53150752" w14:textId="495A5C63" w:rsidR="00292A81" w:rsidRPr="00292A81" w:rsidRDefault="00292A81" w:rsidP="00292A81">
      <w:pPr>
        <w:pStyle w:val="22"/>
      </w:pPr>
      <w:r w:rsidRPr="00292A81">
        <w:t xml:space="preserve">Реализация CRUD API и </w:t>
      </w:r>
      <w:proofErr w:type="spellStart"/>
      <w:r w:rsidRPr="00292A81">
        <w:t>Frontend</w:t>
      </w:r>
      <w:proofErr w:type="spellEnd"/>
      <w:r w:rsidRPr="00292A81">
        <w:t xml:space="preserve"> для экспонатов, настройка </w:t>
      </w:r>
      <w:proofErr w:type="spellStart"/>
      <w:r w:rsidRPr="00292A81">
        <w:t>MinIO</w:t>
      </w:r>
      <w:proofErr w:type="spellEnd"/>
      <w:r w:rsidRPr="00292A81">
        <w:t>, написание ТЗ для конструктора выставок, дизайн страниц экспонатов.</w:t>
      </w:r>
    </w:p>
    <w:p w14:paraId="68C6BF1C" w14:textId="77777777" w:rsidR="00292A81" w:rsidRPr="00292A81" w:rsidRDefault="00292A81" w:rsidP="00292A81">
      <w:pPr>
        <w:pStyle w:val="53"/>
      </w:pPr>
      <w:r w:rsidRPr="00292A81">
        <w:t>Спринт 4: Конструктор выставок (28.04.2025 - 11.05.2025)</w:t>
      </w:r>
    </w:p>
    <w:p w14:paraId="1A935A83" w14:textId="77777777" w:rsidR="00292A81" w:rsidRDefault="00292A81" w:rsidP="00292A81">
      <w:pPr>
        <w:pStyle w:val="22"/>
      </w:pPr>
      <w:r w:rsidRPr="00292A81">
        <w:t>Основные цели:</w:t>
      </w:r>
    </w:p>
    <w:p w14:paraId="2B9E8BB6" w14:textId="220413CF" w:rsidR="00292A81" w:rsidRPr="00292A81" w:rsidRDefault="00292A81" w:rsidP="00292A81">
      <w:pPr>
        <w:pStyle w:val="22"/>
      </w:pPr>
      <w:r w:rsidRPr="00292A81">
        <w:t>Разработка основного функционала конструктора выставок.</w:t>
      </w:r>
    </w:p>
    <w:p w14:paraId="5D196FEE" w14:textId="77777777" w:rsidR="00292A81" w:rsidRDefault="00292A81" w:rsidP="00292A81">
      <w:pPr>
        <w:pStyle w:val="22"/>
      </w:pPr>
      <w:r w:rsidRPr="00292A81">
        <w:t>Ключевые задачи: </w:t>
      </w:r>
    </w:p>
    <w:p w14:paraId="7C62863A" w14:textId="1178A9DE" w:rsidR="00292A81" w:rsidRPr="00292A81" w:rsidRDefault="00292A81" w:rsidP="00292A81">
      <w:pPr>
        <w:pStyle w:val="22"/>
      </w:pPr>
      <w:r w:rsidRPr="00292A81">
        <w:t xml:space="preserve">Реализация API и </w:t>
      </w:r>
      <w:proofErr w:type="spellStart"/>
      <w:r w:rsidRPr="00292A81">
        <w:t>Frontend</w:t>
      </w:r>
      <w:proofErr w:type="spellEnd"/>
      <w:r w:rsidRPr="00292A81">
        <w:t xml:space="preserve"> для создания выставок, добавления/редактирования/удаления блоков, добавления экспонатов в выставку, дизайн конструктора и его элементов.</w:t>
      </w:r>
    </w:p>
    <w:p w14:paraId="6AC4595A" w14:textId="77777777" w:rsidR="00292A81" w:rsidRPr="00292A81" w:rsidRDefault="00292A81" w:rsidP="00292A81">
      <w:pPr>
        <w:pStyle w:val="53"/>
      </w:pPr>
      <w:r w:rsidRPr="00292A81">
        <w:t>Спринт 5: Поиск, публичный доступ, профили (12.05.2025 - 25.05.2025)</w:t>
      </w:r>
    </w:p>
    <w:p w14:paraId="62691D8E" w14:textId="77777777" w:rsidR="00292A81" w:rsidRDefault="00292A81" w:rsidP="00292A81">
      <w:pPr>
        <w:pStyle w:val="22"/>
      </w:pPr>
      <w:r w:rsidRPr="00292A81">
        <w:t>Основные цели: </w:t>
      </w:r>
    </w:p>
    <w:p w14:paraId="09A4BC52" w14:textId="33E7E5D6" w:rsidR="00292A81" w:rsidRPr="00292A81" w:rsidRDefault="00292A81" w:rsidP="00292A81">
      <w:pPr>
        <w:pStyle w:val="22"/>
      </w:pPr>
      <w:r w:rsidRPr="00292A81">
        <w:t>Реализация механизмов отображения и поиска выставок, управление профилями.</w:t>
      </w:r>
    </w:p>
    <w:p w14:paraId="0A345F72" w14:textId="77777777" w:rsidR="00292A81" w:rsidRDefault="00292A81" w:rsidP="00292A81">
      <w:pPr>
        <w:pStyle w:val="22"/>
      </w:pPr>
      <w:r w:rsidRPr="00292A81">
        <w:t>Ключевые задачи: </w:t>
      </w:r>
    </w:p>
    <w:p w14:paraId="0FD95B8D" w14:textId="759FB01E" w:rsidR="00292A81" w:rsidRPr="00292A81" w:rsidRDefault="00292A81" w:rsidP="00292A81">
      <w:pPr>
        <w:pStyle w:val="22"/>
      </w:pPr>
      <w:r w:rsidRPr="00292A81">
        <w:t xml:space="preserve">Реализация API для каталога выставок (поиск, фильтрация, сортировка), API и дизайн для профилей пользователей и организаций, системы "лайков". </w:t>
      </w:r>
      <w:proofErr w:type="spellStart"/>
      <w:r w:rsidRPr="00292A81">
        <w:t>Frontend</w:t>
      </w:r>
      <w:proofErr w:type="spellEnd"/>
      <w:r w:rsidRPr="00292A81">
        <w:t>-реализация этих модулей была запланирована, но выполнена частично, с фокусом на MVP.</w:t>
      </w:r>
    </w:p>
    <w:p w14:paraId="2099E7D2" w14:textId="77777777" w:rsidR="00292A81" w:rsidRPr="00292A81" w:rsidRDefault="00292A81" w:rsidP="00292A81">
      <w:pPr>
        <w:pStyle w:val="53"/>
      </w:pPr>
      <w:r w:rsidRPr="00292A81">
        <w:t>Спринт 6: Модерация и админ-панель (26.05.2025 - 08.06.2025)</w:t>
      </w:r>
    </w:p>
    <w:p w14:paraId="6DF546E1" w14:textId="77777777" w:rsidR="00292A81" w:rsidRDefault="00292A81" w:rsidP="00292A81">
      <w:pPr>
        <w:pStyle w:val="22"/>
      </w:pPr>
      <w:r w:rsidRPr="00292A81">
        <w:t>Основные цели: </w:t>
      </w:r>
    </w:p>
    <w:p w14:paraId="4B5F3496" w14:textId="163E454D" w:rsidR="00292A81" w:rsidRPr="00292A81" w:rsidRDefault="00292A81" w:rsidP="00292A81">
      <w:pPr>
        <w:pStyle w:val="22"/>
      </w:pPr>
      <w:r w:rsidRPr="00292A81">
        <w:lastRenderedPageBreak/>
        <w:t>Разработка инструментов для администрирования и модерации контента.</w:t>
      </w:r>
    </w:p>
    <w:p w14:paraId="0B5F454A" w14:textId="77777777" w:rsidR="00292A81" w:rsidRDefault="00292A81" w:rsidP="00292A81">
      <w:pPr>
        <w:pStyle w:val="22"/>
      </w:pPr>
      <w:r w:rsidRPr="00292A81">
        <w:t>Ключевые задачи: </w:t>
      </w:r>
    </w:p>
    <w:p w14:paraId="77842301" w14:textId="75AD1082" w:rsidR="00292A81" w:rsidRDefault="00292A81" w:rsidP="00292A81">
      <w:pPr>
        <w:pStyle w:val="22"/>
      </w:pPr>
      <w:r w:rsidRPr="00292A81">
        <w:t xml:space="preserve">Проектирование и реализация API для модерации. Полноценная реализация админ-панели на </w:t>
      </w:r>
      <w:proofErr w:type="spellStart"/>
      <w:r w:rsidRPr="00292A81">
        <w:t>Frontend</w:t>
      </w:r>
      <w:proofErr w:type="spellEnd"/>
      <w:r w:rsidRPr="00292A81">
        <w:t>.</w:t>
      </w:r>
    </w:p>
    <w:p w14:paraId="1F75DF57" w14:textId="77777777" w:rsidR="00862ADF" w:rsidRPr="00292A81" w:rsidRDefault="00862ADF" w:rsidP="00292A81">
      <w:pPr>
        <w:pStyle w:val="22"/>
      </w:pPr>
    </w:p>
    <w:p w14:paraId="017572E7" w14:textId="3822B516" w:rsidR="007A6A92" w:rsidRDefault="007A6A92" w:rsidP="007A6A92">
      <w:pPr>
        <w:pStyle w:val="13"/>
      </w:pPr>
      <w:bookmarkStart w:id="89" w:name="_Toc199194195"/>
      <w:r>
        <w:t>Методология</w:t>
      </w:r>
      <w:bookmarkEnd w:id="89"/>
    </w:p>
    <w:p w14:paraId="614A646B" w14:textId="77777777" w:rsidR="00862ADF" w:rsidRPr="00862ADF" w:rsidRDefault="00862ADF" w:rsidP="00862ADF">
      <w:pPr>
        <w:pStyle w:val="22"/>
        <w:rPr>
          <w:lang w:eastAsia="en-US"/>
        </w:rPr>
      </w:pPr>
    </w:p>
    <w:p w14:paraId="01B264E8" w14:textId="1E4A847E" w:rsidR="00292A81" w:rsidRPr="00292A81" w:rsidRDefault="00292A81" w:rsidP="00292A81">
      <w:pPr>
        <w:pStyle w:val="22"/>
      </w:pPr>
      <w:r w:rsidRPr="00292A81">
        <w:t>Разработка проекта велась с использованием гибкой методологии </w:t>
      </w:r>
      <w:proofErr w:type="spellStart"/>
      <w:r w:rsidRPr="00292A81">
        <w:t>Scrum</w:t>
      </w:r>
      <w:proofErr w:type="spellEnd"/>
      <w:r w:rsidR="00D71CC1" w:rsidRPr="00D71CC1">
        <w:t xml:space="preserve"> [</w:t>
      </w:r>
      <w:r w:rsidR="00D71CC1">
        <w:fldChar w:fldCharType="begin"/>
      </w:r>
      <w:r w:rsidR="00D71CC1">
        <w:instrText xml:space="preserve"> REF _Ref199090940 \r \h </w:instrText>
      </w:r>
      <w:r w:rsidR="00D71CC1">
        <w:fldChar w:fldCharType="separate"/>
      </w:r>
      <w:r w:rsidR="00D71CC1">
        <w:t>2</w:t>
      </w:r>
      <w:r w:rsidR="00D71CC1">
        <w:fldChar w:fldCharType="end"/>
      </w:r>
      <w:r w:rsidR="00D71CC1" w:rsidRPr="00D71CC1">
        <w:t>]</w:t>
      </w:r>
      <w:r w:rsidRPr="00292A81">
        <w:t xml:space="preserve"> с элементами </w:t>
      </w:r>
      <w:proofErr w:type="spellStart"/>
      <w:r w:rsidRPr="00292A81">
        <w:t>Kanban</w:t>
      </w:r>
      <w:proofErr w:type="spellEnd"/>
      <w:r w:rsidRPr="00292A81">
        <w:t xml:space="preserve"> для визуализации задач. Выбор </w:t>
      </w:r>
      <w:proofErr w:type="spellStart"/>
      <w:r w:rsidRPr="00292A81">
        <w:t>Scrum</w:t>
      </w:r>
      <w:proofErr w:type="spellEnd"/>
      <w:r w:rsidRPr="00292A81">
        <w:t xml:space="preserve"> был обусловлен необходимостью итеративной разработки, быстрой адаптации к изменениям и тесного взаимодействия внутри команды.</w:t>
      </w:r>
    </w:p>
    <w:p w14:paraId="72CFC9E2" w14:textId="7DFB4265" w:rsidR="00292A81" w:rsidRDefault="00292A81" w:rsidP="00862ADF">
      <w:pPr>
        <w:pStyle w:val="22"/>
      </w:pPr>
      <w:r w:rsidRPr="00292A81">
        <w:t>Работа была разделена на двухнедельные спринты. Каждый спринт представлял собой мини-проект со своим набором целей и поставляемым инкрементом продукта.</w:t>
      </w:r>
    </w:p>
    <w:p w14:paraId="72440899" w14:textId="77777777" w:rsidR="00292A81" w:rsidRPr="00292A81" w:rsidRDefault="00292A81" w:rsidP="00292A81">
      <w:pPr>
        <w:pStyle w:val="22"/>
      </w:pPr>
    </w:p>
    <w:p w14:paraId="6935BAF9" w14:textId="77777777" w:rsidR="00292A81" w:rsidRDefault="00292A81" w:rsidP="00292A81">
      <w:pPr>
        <w:pStyle w:val="14"/>
      </w:pPr>
      <w:bookmarkStart w:id="90" w:name="_Toc199194196"/>
      <w:r w:rsidRPr="00292A81">
        <w:t>Структура спринта:</w:t>
      </w:r>
      <w:bookmarkEnd w:id="90"/>
    </w:p>
    <w:p w14:paraId="4A2966DE" w14:textId="77777777" w:rsidR="00862ADF" w:rsidRPr="00862ADF" w:rsidRDefault="00862ADF" w:rsidP="00862ADF">
      <w:pPr>
        <w:pStyle w:val="22"/>
        <w:rPr>
          <w:lang w:eastAsia="en-US"/>
        </w:rPr>
      </w:pPr>
    </w:p>
    <w:p w14:paraId="695C3591" w14:textId="28EE0E54" w:rsidR="00292A81" w:rsidRDefault="00292A81" w:rsidP="00862ADF">
      <w:pPr>
        <w:pStyle w:val="53"/>
        <w:numPr>
          <w:ilvl w:val="0"/>
          <w:numId w:val="0"/>
        </w:numPr>
        <w:ind w:left="709"/>
      </w:pPr>
      <w:r w:rsidRPr="00292A81">
        <w:t xml:space="preserve">Проектирование и детализация </w:t>
      </w:r>
      <w:r w:rsidR="00862ADF">
        <w:t>технического задания</w:t>
      </w:r>
      <w:r w:rsidRPr="00292A81">
        <w:t>: </w:t>
      </w:r>
    </w:p>
    <w:p w14:paraId="4D52C523" w14:textId="37A8FF70" w:rsidR="00292A81" w:rsidRPr="00292A81" w:rsidRDefault="00292A81" w:rsidP="00292A81">
      <w:pPr>
        <w:pStyle w:val="22"/>
      </w:pPr>
      <w:r w:rsidRPr="00292A81">
        <w:t>В начале каждого спринта значительное время уделялось детализации требований для текущего блока работ. Это включало написание или уточнение технических заданий на конкретные модули или функции.</w:t>
      </w:r>
    </w:p>
    <w:p w14:paraId="41AD8622" w14:textId="6BE0D19A" w:rsidR="00292A81" w:rsidRDefault="00292A81" w:rsidP="00862ADF">
      <w:pPr>
        <w:pStyle w:val="53"/>
        <w:numPr>
          <w:ilvl w:val="0"/>
          <w:numId w:val="0"/>
        </w:numPr>
        <w:ind w:left="709"/>
      </w:pPr>
      <w:r w:rsidRPr="00292A81">
        <w:t xml:space="preserve">Ревью </w:t>
      </w:r>
      <w:r w:rsidR="00862ADF">
        <w:t>технического задания</w:t>
      </w:r>
      <w:r w:rsidRPr="00292A81">
        <w:t>: </w:t>
      </w:r>
    </w:p>
    <w:p w14:paraId="7B61B204" w14:textId="5BB1739F" w:rsidR="00292A81" w:rsidRPr="00292A81" w:rsidRDefault="00292A81" w:rsidP="00292A81">
      <w:pPr>
        <w:pStyle w:val="22"/>
      </w:pPr>
      <w:r w:rsidRPr="00292A81">
        <w:t>Подготовленные технические задания проходили через процесс ревью внутри команды для обеспечения их полноты, ясности и непротиворечивости.</w:t>
      </w:r>
    </w:p>
    <w:p w14:paraId="379541BA" w14:textId="77777777" w:rsidR="00292A81" w:rsidRDefault="00292A81" w:rsidP="00862ADF">
      <w:pPr>
        <w:pStyle w:val="53"/>
        <w:numPr>
          <w:ilvl w:val="0"/>
          <w:numId w:val="0"/>
        </w:numPr>
        <w:ind w:left="709"/>
      </w:pPr>
      <w:r w:rsidRPr="00292A81">
        <w:t>Разработка: </w:t>
      </w:r>
    </w:p>
    <w:p w14:paraId="6DF74FA4" w14:textId="328FBE17" w:rsidR="00862ADF" w:rsidRDefault="00292A81" w:rsidP="00292A81">
      <w:pPr>
        <w:pStyle w:val="22"/>
      </w:pPr>
      <w:r w:rsidRPr="00292A81">
        <w:t>Основной этап спринта, включающий написание кода (</w:t>
      </w:r>
      <w:proofErr w:type="spellStart"/>
      <w:r w:rsidRPr="00292A81">
        <w:t>backend</w:t>
      </w:r>
      <w:proofErr w:type="spellEnd"/>
      <w:r w:rsidRPr="00292A81">
        <w:t xml:space="preserve"> и </w:t>
      </w:r>
      <w:proofErr w:type="spellStart"/>
      <w:r w:rsidRPr="00292A81">
        <w:t>frontend</w:t>
      </w:r>
      <w:proofErr w:type="spellEnd"/>
      <w:r w:rsidRPr="00292A81">
        <w:t>), создание дизайна.</w:t>
      </w:r>
    </w:p>
    <w:p w14:paraId="0A351C6A" w14:textId="6BA1656B" w:rsidR="00292A81" w:rsidRPr="00862ADF" w:rsidRDefault="00862ADF" w:rsidP="00862ADF">
      <w:pPr>
        <w:spacing w:after="16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br w:type="page"/>
      </w:r>
    </w:p>
    <w:p w14:paraId="5D27EEA0" w14:textId="77777777" w:rsidR="00292A81" w:rsidRDefault="00292A81" w:rsidP="00862ADF">
      <w:pPr>
        <w:pStyle w:val="53"/>
        <w:numPr>
          <w:ilvl w:val="0"/>
          <w:numId w:val="0"/>
        </w:numPr>
        <w:ind w:left="709"/>
      </w:pPr>
      <w:r w:rsidRPr="00292A81">
        <w:lastRenderedPageBreak/>
        <w:t>Тестирование: </w:t>
      </w:r>
    </w:p>
    <w:p w14:paraId="43B74116" w14:textId="76C776DD" w:rsidR="00292A81" w:rsidRPr="00292A81" w:rsidRDefault="00292A81" w:rsidP="00292A81">
      <w:pPr>
        <w:pStyle w:val="22"/>
      </w:pPr>
      <w:r w:rsidRPr="00292A81">
        <w:t>Разработчики проводили модульное и интеграционное тестирование. Также применялось ручное тестирование функционала.</w:t>
      </w:r>
    </w:p>
    <w:p w14:paraId="1F096082" w14:textId="77777777" w:rsidR="00292A81" w:rsidRDefault="00292A81" w:rsidP="00862ADF">
      <w:pPr>
        <w:pStyle w:val="53"/>
        <w:numPr>
          <w:ilvl w:val="0"/>
          <w:numId w:val="0"/>
        </w:numPr>
        <w:ind w:left="709"/>
      </w:pPr>
      <w:r w:rsidRPr="00292A81">
        <w:t>Ретроспектива спринта:</w:t>
      </w:r>
    </w:p>
    <w:p w14:paraId="6848C23B" w14:textId="29BC9AFB" w:rsidR="00292A81" w:rsidRDefault="00292A81" w:rsidP="00292A81">
      <w:pPr>
        <w:pStyle w:val="22"/>
      </w:pPr>
      <w:r w:rsidRPr="00292A81">
        <w:t>В конце каждого спринта команда проводила ретроспективу для анализа проделанной работы, выявления успешных практик и областей для улучшения процессов. Обсуждались возникшие проблемы и способы их решения в будущих итерациях.</w:t>
      </w:r>
    </w:p>
    <w:p w14:paraId="5F6A042A" w14:textId="77777777" w:rsidR="00862ADF" w:rsidRPr="00292A81" w:rsidRDefault="00862ADF" w:rsidP="00292A81">
      <w:pPr>
        <w:pStyle w:val="22"/>
      </w:pPr>
    </w:p>
    <w:p w14:paraId="5A1DD996" w14:textId="68CEBF3F" w:rsidR="00292A81" w:rsidRDefault="00292A81" w:rsidP="00292A81">
      <w:pPr>
        <w:pStyle w:val="14"/>
      </w:pPr>
      <w:bookmarkStart w:id="91" w:name="_Toc199194197"/>
      <w:r w:rsidRPr="00292A81">
        <w:t>Управление задачами</w:t>
      </w:r>
      <w:bookmarkEnd w:id="91"/>
    </w:p>
    <w:p w14:paraId="7768BB13" w14:textId="77777777" w:rsidR="00862ADF" w:rsidRPr="00862ADF" w:rsidRDefault="00862ADF" w:rsidP="00862ADF">
      <w:pPr>
        <w:pStyle w:val="22"/>
        <w:rPr>
          <w:lang w:eastAsia="en-US"/>
        </w:rPr>
      </w:pPr>
    </w:p>
    <w:p w14:paraId="4A503816" w14:textId="19A2398D" w:rsidR="00292A81" w:rsidRDefault="00292A81" w:rsidP="00292A81">
      <w:pPr>
        <w:pStyle w:val="22"/>
      </w:pPr>
      <w:r>
        <w:t>Д</w:t>
      </w:r>
      <w:r w:rsidRPr="00292A81">
        <w:t>ля отслеживания задач и их статусов использовалась система управления проектами </w:t>
      </w:r>
      <w:proofErr w:type="spellStart"/>
      <w:r w:rsidRPr="00292A81">
        <w:t>Kaiten</w:t>
      </w:r>
      <w:proofErr w:type="spellEnd"/>
      <w:r w:rsidR="00D71CC1" w:rsidRPr="00D71CC1">
        <w:t xml:space="preserve"> [</w:t>
      </w:r>
      <w:r w:rsidR="00D71CC1">
        <w:fldChar w:fldCharType="begin"/>
      </w:r>
      <w:r w:rsidR="00D71CC1">
        <w:instrText xml:space="preserve"> REF _Ref199090981 \r \h </w:instrText>
      </w:r>
      <w:r w:rsidR="00D71CC1">
        <w:fldChar w:fldCharType="separate"/>
      </w:r>
      <w:r w:rsidR="00D71CC1">
        <w:t>10</w:t>
      </w:r>
      <w:r w:rsidR="00D71CC1">
        <w:fldChar w:fldCharType="end"/>
      </w:r>
      <w:r w:rsidR="00D71CC1" w:rsidRPr="00D71CC1">
        <w:t>]</w:t>
      </w:r>
      <w:r w:rsidRPr="00292A81">
        <w:t>. Это позволяло визуализировать рабочий процесс и обеспечивать прозрачность для всех участников команды.</w:t>
      </w:r>
    </w:p>
    <w:p w14:paraId="5FAC2F9D" w14:textId="77777777" w:rsidR="00862ADF" w:rsidRPr="00292A81" w:rsidRDefault="00862ADF" w:rsidP="00292A81">
      <w:pPr>
        <w:pStyle w:val="22"/>
      </w:pPr>
    </w:p>
    <w:p w14:paraId="028477FE" w14:textId="7427C491" w:rsidR="00292A81" w:rsidRDefault="00292A81" w:rsidP="00292A81">
      <w:pPr>
        <w:pStyle w:val="14"/>
      </w:pPr>
      <w:bookmarkStart w:id="92" w:name="_Toc199194198"/>
      <w:r w:rsidRPr="00292A81">
        <w:t>Коммуникация и обратная связь</w:t>
      </w:r>
      <w:bookmarkEnd w:id="92"/>
    </w:p>
    <w:p w14:paraId="2E606954" w14:textId="77777777" w:rsidR="00862ADF" w:rsidRPr="00862ADF" w:rsidRDefault="00862ADF" w:rsidP="00862ADF">
      <w:pPr>
        <w:pStyle w:val="22"/>
        <w:rPr>
          <w:lang w:eastAsia="en-US"/>
        </w:rPr>
      </w:pPr>
    </w:p>
    <w:p w14:paraId="123856A5" w14:textId="42F2ED19" w:rsidR="00292A81" w:rsidRPr="00292A81" w:rsidRDefault="00292A81" w:rsidP="00292A81">
      <w:pPr>
        <w:pStyle w:val="22"/>
      </w:pPr>
      <w:r w:rsidRPr="00292A81">
        <w:t xml:space="preserve">Каждые две недели проводились </w:t>
      </w:r>
      <w:r w:rsidR="00DE7D77">
        <w:t>встречи</w:t>
      </w:r>
      <w:r w:rsidRPr="00292A81">
        <w:t xml:space="preserve"> с кураторами проекта. Цел</w:t>
      </w:r>
      <w:r w:rsidR="00862ADF">
        <w:t xml:space="preserve">ями </w:t>
      </w:r>
      <w:r w:rsidRPr="00292A81">
        <w:t>этих встреч был</w:t>
      </w:r>
      <w:r w:rsidR="00862ADF">
        <w:t>и</w:t>
      </w:r>
      <w:r w:rsidRPr="00292A81">
        <w:t>:</w:t>
      </w:r>
    </w:p>
    <w:p w14:paraId="1660BFF3" w14:textId="2157751C" w:rsidR="00292A81" w:rsidRPr="00292A81" w:rsidRDefault="00862ADF" w:rsidP="00DE7D77">
      <w:pPr>
        <w:pStyle w:val="53"/>
      </w:pPr>
      <w:r>
        <w:t>д</w:t>
      </w:r>
      <w:r w:rsidR="00292A81" w:rsidRPr="00292A81">
        <w:t>емонстрация достигнутых результатов за прошедший период</w:t>
      </w:r>
      <w:r w:rsidRPr="00862ADF">
        <w:t>;</w:t>
      </w:r>
    </w:p>
    <w:p w14:paraId="18B0961C" w14:textId="021D9DBF" w:rsidR="00292A81" w:rsidRPr="00292A81" w:rsidRDefault="00862ADF" w:rsidP="00DE7D77">
      <w:pPr>
        <w:pStyle w:val="53"/>
      </w:pPr>
      <w:r>
        <w:t>п</w:t>
      </w:r>
      <w:r w:rsidR="00292A81" w:rsidRPr="00292A81">
        <w:t>олучение обратной связи по реализованному функционалу</w:t>
      </w:r>
      <w:r w:rsidRPr="00862ADF">
        <w:t>;</w:t>
      </w:r>
    </w:p>
    <w:p w14:paraId="497B78ED" w14:textId="43F02402" w:rsidR="00292A81" w:rsidRPr="00292A81" w:rsidRDefault="00862ADF" w:rsidP="00DE7D77">
      <w:pPr>
        <w:pStyle w:val="53"/>
      </w:pPr>
      <w:r>
        <w:t>в</w:t>
      </w:r>
      <w:r w:rsidR="00292A81" w:rsidRPr="00292A81">
        <w:t>ыявление и обсуждение необходимых правок и уточнений к требованиям</w:t>
      </w:r>
      <w:r w:rsidRPr="00862ADF">
        <w:t>;</w:t>
      </w:r>
    </w:p>
    <w:p w14:paraId="3ABF5DCB" w14:textId="77777777" w:rsidR="00862ADF" w:rsidRDefault="00862ADF" w:rsidP="00862ADF">
      <w:pPr>
        <w:pStyle w:val="53"/>
      </w:pPr>
      <w:r>
        <w:t>к</w:t>
      </w:r>
      <w:r w:rsidR="00292A81" w:rsidRPr="00292A81">
        <w:t>орректировка планов на следующие итерации при необходимости.</w:t>
      </w:r>
    </w:p>
    <w:p w14:paraId="27332E0D" w14:textId="5A7E04C5" w:rsidR="008F2769" w:rsidRDefault="00292A81" w:rsidP="00862ADF">
      <w:pPr>
        <w:pStyle w:val="22"/>
        <w:rPr>
          <w:rStyle w:val="23"/>
        </w:rPr>
      </w:pPr>
      <w:r w:rsidRPr="00862ADF">
        <w:rPr>
          <w:rStyle w:val="23"/>
        </w:rPr>
        <w:t>Эта регулярная обратная связь позволяла гибко адаптировать продукт к ожиданиям и вовремя вносить изменения.</w:t>
      </w:r>
    </w:p>
    <w:p w14:paraId="00EDC3D9" w14:textId="3C7F0A5D" w:rsidR="00862ADF" w:rsidRPr="00862ADF" w:rsidRDefault="00862ADF" w:rsidP="00862ADF">
      <w:pPr>
        <w:spacing w:after="16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br w:type="page"/>
      </w:r>
    </w:p>
    <w:p w14:paraId="6B57CD29" w14:textId="5B19A7E2" w:rsidR="006E0EAE" w:rsidRDefault="006E0EAE" w:rsidP="006E0EAE">
      <w:pPr>
        <w:pStyle w:val="13"/>
      </w:pPr>
      <w:bookmarkStart w:id="93" w:name="_Toc199194199"/>
      <w:r>
        <w:lastRenderedPageBreak/>
        <w:t>Вывод</w:t>
      </w:r>
      <w:bookmarkEnd w:id="93"/>
    </w:p>
    <w:p w14:paraId="3F0B2ABF" w14:textId="77777777" w:rsidR="00862ADF" w:rsidRPr="00862ADF" w:rsidRDefault="00862ADF" w:rsidP="00862ADF">
      <w:pPr>
        <w:pStyle w:val="22"/>
        <w:rPr>
          <w:lang w:eastAsia="en-US"/>
        </w:rPr>
      </w:pPr>
    </w:p>
    <w:p w14:paraId="2AAF159C" w14:textId="23A0CFFC" w:rsidR="006E0EAE" w:rsidRPr="008F2769" w:rsidRDefault="006E0EAE" w:rsidP="006E0EAE">
      <w:pPr>
        <w:pStyle w:val="22"/>
      </w:pPr>
      <w:r w:rsidRPr="006E0EAE">
        <w:t>Эффективное управление проектом «</w:t>
      </w:r>
      <w:proofErr w:type="spellStart"/>
      <w:r w:rsidRPr="006E0EAE">
        <w:t>JK.Exhibitions</w:t>
      </w:r>
      <w:proofErr w:type="spellEnd"/>
      <w:r w:rsidRPr="006E0EAE">
        <w:t xml:space="preserve">» было достигнуто благодаря системному подходу к формированию </w:t>
      </w:r>
      <w:proofErr w:type="spellStart"/>
      <w:r w:rsidRPr="006E0EAE">
        <w:t>бэклога</w:t>
      </w:r>
      <w:proofErr w:type="spellEnd"/>
      <w:r w:rsidRPr="006E0EAE">
        <w:t xml:space="preserve"> через User Story </w:t>
      </w:r>
      <w:proofErr w:type="spellStart"/>
      <w:r w:rsidRPr="006E0EAE">
        <w:t>Mapping</w:t>
      </w:r>
      <w:proofErr w:type="spellEnd"/>
      <w:r w:rsidRPr="006E0EAE">
        <w:t xml:space="preserve">, четкому поэтапному плану разработки на основе шести спринтов и применению гибкой методологии </w:t>
      </w:r>
      <w:proofErr w:type="spellStart"/>
      <w:r w:rsidRPr="006E0EAE">
        <w:t>Scrum</w:t>
      </w:r>
      <w:proofErr w:type="spellEnd"/>
      <w:r w:rsidRPr="006E0EAE">
        <w:t xml:space="preserve">. Использование </w:t>
      </w:r>
      <w:proofErr w:type="spellStart"/>
      <w:r w:rsidRPr="006E0EAE">
        <w:t>Kaiten</w:t>
      </w:r>
      <w:proofErr w:type="spellEnd"/>
      <w:r w:rsidRPr="006E0EAE">
        <w:t xml:space="preserve"> для ведения задач и регулярные двухнедельные встречи с кураторами обеспечили прозрачность, адаптивность и своевременную реализацию MVP в соответствии с намеченными целями каждой итерации.</w:t>
      </w:r>
    </w:p>
    <w:p w14:paraId="718EDAD5" w14:textId="3C059EE3" w:rsidR="007A6A92" w:rsidRDefault="007A6A92" w:rsidP="007A6A92">
      <w:pPr>
        <w:pStyle w:val="12"/>
      </w:pPr>
      <w:bookmarkStart w:id="94" w:name="_Toc199194200"/>
      <w:r>
        <w:lastRenderedPageBreak/>
        <w:t>Процесс разработки</w:t>
      </w:r>
      <w:bookmarkEnd w:id="94"/>
    </w:p>
    <w:p w14:paraId="32A0ABBD" w14:textId="77777777" w:rsidR="00862ADF" w:rsidRPr="00862ADF" w:rsidRDefault="00862ADF" w:rsidP="00862ADF">
      <w:pPr>
        <w:pStyle w:val="22"/>
        <w:rPr>
          <w:lang w:eastAsia="en-US"/>
        </w:rPr>
      </w:pPr>
    </w:p>
    <w:p w14:paraId="0EA934D4" w14:textId="519F65A9" w:rsidR="006E0EAE" w:rsidRDefault="006E0EAE" w:rsidP="006E0EAE">
      <w:pPr>
        <w:pStyle w:val="22"/>
        <w:rPr>
          <w:lang w:eastAsia="en-US"/>
        </w:rPr>
      </w:pPr>
      <w:r w:rsidRPr="006E0EAE">
        <w:rPr>
          <w:lang w:eastAsia="en-US"/>
        </w:rPr>
        <w:t>Процесс разработки онлайн-платформы «</w:t>
      </w:r>
      <w:proofErr w:type="spellStart"/>
      <w:r w:rsidRPr="006E0EAE">
        <w:rPr>
          <w:lang w:eastAsia="en-US"/>
        </w:rPr>
        <w:t>JK.Exhibitions</w:t>
      </w:r>
      <w:proofErr w:type="spellEnd"/>
      <w:r w:rsidRPr="006E0EAE">
        <w:rPr>
          <w:lang w:eastAsia="en-US"/>
        </w:rPr>
        <w:t xml:space="preserve">» был организован в соответствии с методологией </w:t>
      </w:r>
      <w:proofErr w:type="spellStart"/>
      <w:r w:rsidRPr="006E0EAE">
        <w:rPr>
          <w:lang w:eastAsia="en-US"/>
        </w:rPr>
        <w:t>Scrum</w:t>
      </w:r>
      <w:proofErr w:type="spellEnd"/>
      <w:r w:rsidRPr="006E0EAE">
        <w:rPr>
          <w:lang w:eastAsia="en-US"/>
        </w:rPr>
        <w:t xml:space="preserve"> и разделен на несколько ключевых этапов, завершавшихся контрольными точками (КТ). Каждая контрольная точка служила для оценки достигнутого прогресса, демонстрации результатов кураторам проекта и корректировки дальнейших планов. Ниже представлен детальный обзор работ, выполненных в рамках каждой контрольной точки.</w:t>
      </w:r>
    </w:p>
    <w:p w14:paraId="06983AFB" w14:textId="77777777" w:rsidR="00862ADF" w:rsidRPr="006E0EAE" w:rsidRDefault="00862ADF" w:rsidP="006E0EAE">
      <w:pPr>
        <w:pStyle w:val="22"/>
        <w:rPr>
          <w:lang w:eastAsia="en-US"/>
        </w:rPr>
      </w:pPr>
    </w:p>
    <w:p w14:paraId="16A3E736" w14:textId="7F2163CE" w:rsidR="007A6A92" w:rsidRDefault="007A6A92" w:rsidP="007A6A92">
      <w:pPr>
        <w:pStyle w:val="13"/>
      </w:pPr>
      <w:bookmarkStart w:id="95" w:name="_Toc199194201"/>
      <w:r>
        <w:t>Контрольная точка 1</w:t>
      </w:r>
      <w:bookmarkEnd w:id="95"/>
    </w:p>
    <w:p w14:paraId="4B205981" w14:textId="77777777" w:rsidR="00862ADF" w:rsidRPr="00862ADF" w:rsidRDefault="00862ADF" w:rsidP="00862ADF">
      <w:pPr>
        <w:pStyle w:val="22"/>
        <w:rPr>
          <w:lang w:eastAsia="en-US"/>
        </w:rPr>
      </w:pPr>
    </w:p>
    <w:p w14:paraId="2265A843" w14:textId="2C8722CB" w:rsidR="006E0EAE" w:rsidRDefault="006E0EAE" w:rsidP="006E0EAE">
      <w:pPr>
        <w:pStyle w:val="22"/>
        <w:rPr>
          <w:lang w:eastAsia="en-US"/>
        </w:rPr>
      </w:pPr>
      <w:r w:rsidRPr="006E0EAE">
        <w:rPr>
          <w:lang w:eastAsia="en-US"/>
        </w:rPr>
        <w:t>Период КТ1 охватывал Спринт 1 (17.03.2025 - 30.03.2025) и Спринт 2 (31.03.2025 - 13.04.2025). Основной фокус этого этапа был на аналитике, проектировании, настройке инфраструктуры и реализации базовой функциональности аутентификации и авторизации.</w:t>
      </w:r>
    </w:p>
    <w:p w14:paraId="03E6A9A0" w14:textId="77777777" w:rsidR="00862ADF" w:rsidRPr="006E0EAE" w:rsidRDefault="00862ADF" w:rsidP="006E0EAE">
      <w:pPr>
        <w:pStyle w:val="22"/>
        <w:rPr>
          <w:lang w:eastAsia="en-US"/>
        </w:rPr>
      </w:pPr>
    </w:p>
    <w:p w14:paraId="14607FEF" w14:textId="0DC93A61" w:rsidR="007A6A92" w:rsidRDefault="007A6A92" w:rsidP="007A6A92">
      <w:pPr>
        <w:pStyle w:val="14"/>
      </w:pPr>
      <w:bookmarkStart w:id="96" w:name="_Toc199194202"/>
      <w:r>
        <w:t>Техническое задание</w:t>
      </w:r>
      <w:bookmarkEnd w:id="96"/>
    </w:p>
    <w:p w14:paraId="5935A470" w14:textId="77777777" w:rsidR="00862ADF" w:rsidRPr="00862ADF" w:rsidRDefault="00862ADF" w:rsidP="00862ADF">
      <w:pPr>
        <w:pStyle w:val="22"/>
        <w:rPr>
          <w:lang w:eastAsia="en-US"/>
        </w:rPr>
      </w:pPr>
    </w:p>
    <w:p w14:paraId="3F71D048" w14:textId="77777777" w:rsidR="006E0EAE" w:rsidRPr="006E0EAE" w:rsidRDefault="006E0EAE" w:rsidP="006E0EAE">
      <w:pPr>
        <w:pStyle w:val="22"/>
      </w:pPr>
      <w:r w:rsidRPr="006E0EAE">
        <w:t>На данном этапе были разработаны и утверждены следующие ключевые документы:</w:t>
      </w:r>
    </w:p>
    <w:p w14:paraId="57A5A8C6" w14:textId="48D36B5F" w:rsidR="006E0EAE" w:rsidRDefault="00862ADF" w:rsidP="006E0EAE">
      <w:pPr>
        <w:pStyle w:val="53"/>
      </w:pPr>
      <w:r>
        <w:t>о</w:t>
      </w:r>
      <w:r w:rsidR="006E0EAE" w:rsidRPr="006E0EAE">
        <w:t xml:space="preserve">сновное </w:t>
      </w:r>
      <w:r>
        <w:t>т</w:t>
      </w:r>
      <w:r w:rsidR="006E0EAE" w:rsidRPr="006E0EAE">
        <w:t>ехническое задание на проект</w:t>
      </w:r>
      <w:r w:rsidRPr="00862ADF">
        <w:t>;</w:t>
      </w:r>
    </w:p>
    <w:p w14:paraId="5B474CBB" w14:textId="1338E39A" w:rsidR="006E0EAE" w:rsidRDefault="006E0EAE" w:rsidP="00851B2E">
      <w:pPr>
        <w:pStyle w:val="53"/>
      </w:pPr>
      <w:r w:rsidRPr="006E0EAE">
        <w:t xml:space="preserve">User Story </w:t>
      </w:r>
      <w:proofErr w:type="spellStart"/>
      <w:r w:rsidRPr="006E0EAE">
        <w:t>Map</w:t>
      </w:r>
      <w:proofErr w:type="spellEnd"/>
      <w:r w:rsidRPr="006E0EAE">
        <w:t xml:space="preserve"> (USM)</w:t>
      </w:r>
      <w:r w:rsidR="00862ADF">
        <w:rPr>
          <w:lang w:val="en-US"/>
        </w:rPr>
        <w:t>;</w:t>
      </w:r>
    </w:p>
    <w:p w14:paraId="41C90DD0" w14:textId="3C23B8AE" w:rsidR="006E0EAE" w:rsidRPr="00851B2E" w:rsidRDefault="00862ADF" w:rsidP="00851B2E">
      <w:pPr>
        <w:pStyle w:val="53"/>
      </w:pPr>
      <w:r>
        <w:t>п</w:t>
      </w:r>
      <w:r w:rsidR="006E0EAE" w:rsidRPr="00851B2E">
        <w:t>роект структуры Базы Данных</w:t>
      </w:r>
      <w:r>
        <w:rPr>
          <w:lang w:val="en-US"/>
        </w:rPr>
        <w:t>;</w:t>
      </w:r>
    </w:p>
    <w:p w14:paraId="2E926314" w14:textId="1F414A04" w:rsidR="006E0EAE" w:rsidRPr="006E0EAE" w:rsidRDefault="00862ADF" w:rsidP="00851B2E">
      <w:pPr>
        <w:pStyle w:val="53"/>
      </w:pPr>
      <w:r>
        <w:t>п</w:t>
      </w:r>
      <w:r w:rsidR="006E0EAE" w:rsidRPr="006E0EAE">
        <w:t>ервоначальное проектирование схемы БД</w:t>
      </w:r>
      <w:r>
        <w:rPr>
          <w:lang w:val="en-US"/>
        </w:rPr>
        <w:t>;</w:t>
      </w:r>
    </w:p>
    <w:p w14:paraId="3ABB0A1E" w14:textId="6DFA3CB5" w:rsidR="006E0EAE" w:rsidRPr="00862ADF" w:rsidRDefault="00862ADF" w:rsidP="00851B2E">
      <w:pPr>
        <w:pStyle w:val="53"/>
      </w:pPr>
      <w:r>
        <w:t>с</w:t>
      </w:r>
      <w:r w:rsidR="006E0EAE" w:rsidRPr="006E0EAE">
        <w:t>пецификации API</w:t>
      </w:r>
      <w:r w:rsidR="007E789B">
        <w:t xml:space="preserve"> </w:t>
      </w:r>
      <w:r w:rsidR="006E0EAE" w:rsidRPr="006E0EAE">
        <w:t>для модуля пользователей и организаций</w:t>
      </w:r>
      <w:r w:rsidR="00851B2E">
        <w:t>.</w:t>
      </w:r>
    </w:p>
    <w:p w14:paraId="6274EDCE" w14:textId="0350EC95" w:rsidR="00862ADF" w:rsidRPr="00D25DEA" w:rsidRDefault="00862ADF" w:rsidP="00862ADF">
      <w:pPr>
        <w:spacing w:after="16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D25DEA">
        <w:br w:type="page"/>
      </w:r>
    </w:p>
    <w:p w14:paraId="28AE69AE" w14:textId="3C1FC82F" w:rsidR="007A6A92" w:rsidRDefault="007A6A92" w:rsidP="007A6A92">
      <w:pPr>
        <w:pStyle w:val="14"/>
        <w:rPr>
          <w:lang w:val="en-US"/>
        </w:rPr>
      </w:pPr>
      <w:bookmarkStart w:id="97" w:name="_Toc199194203"/>
      <w:r>
        <w:lastRenderedPageBreak/>
        <w:t>Что реализовали</w:t>
      </w:r>
      <w:bookmarkEnd w:id="97"/>
    </w:p>
    <w:p w14:paraId="18FD0858" w14:textId="77777777" w:rsidR="00862ADF" w:rsidRPr="00862ADF" w:rsidRDefault="00862ADF" w:rsidP="00862ADF">
      <w:pPr>
        <w:pStyle w:val="22"/>
        <w:rPr>
          <w:lang w:val="en-US" w:eastAsia="en-US"/>
        </w:rPr>
      </w:pPr>
    </w:p>
    <w:p w14:paraId="3BB11386" w14:textId="77777777" w:rsidR="00851B2E" w:rsidRPr="00851B2E" w:rsidRDefault="00851B2E" w:rsidP="00851B2E">
      <w:pPr>
        <w:pStyle w:val="22"/>
      </w:pPr>
      <w:r w:rsidRPr="00851B2E">
        <w:t>К завершению Контрольной точки 1 были достигнуты следующие результаты:</w:t>
      </w:r>
    </w:p>
    <w:p w14:paraId="21432C6D" w14:textId="110C4075" w:rsidR="00851B2E" w:rsidRPr="00851B2E" w:rsidRDefault="00862ADF" w:rsidP="00851B2E">
      <w:pPr>
        <w:pStyle w:val="53"/>
      </w:pPr>
      <w:r>
        <w:rPr>
          <w:lang w:val="en-US"/>
        </w:rPr>
        <w:t>c</w:t>
      </w:r>
      <w:r w:rsidR="00851B2E" w:rsidRPr="00851B2E">
        <w:t xml:space="preserve">формировано и утверждено общее техническое задание на </w:t>
      </w:r>
      <w:proofErr w:type="gramStart"/>
      <w:r w:rsidR="00851B2E" w:rsidRPr="00851B2E">
        <w:t>проект</w:t>
      </w:r>
      <w:r w:rsidRPr="00862ADF">
        <w:t>;</w:t>
      </w:r>
      <w:proofErr w:type="gramEnd"/>
    </w:p>
    <w:p w14:paraId="290C27EB" w14:textId="210A4FA2" w:rsidR="00851B2E" w:rsidRPr="00851B2E" w:rsidRDefault="00862ADF" w:rsidP="00851B2E">
      <w:pPr>
        <w:pStyle w:val="53"/>
      </w:pPr>
      <w:r>
        <w:t>с</w:t>
      </w:r>
      <w:r w:rsidR="00851B2E" w:rsidRPr="00851B2E">
        <w:t>оздано рабочее пространство для команды</w:t>
      </w:r>
      <w:r w:rsidRPr="00862ADF">
        <w:t>;</w:t>
      </w:r>
    </w:p>
    <w:p w14:paraId="52641F70" w14:textId="2622D029" w:rsidR="00851B2E" w:rsidRPr="00851B2E" w:rsidRDefault="00862ADF" w:rsidP="00851B2E">
      <w:pPr>
        <w:pStyle w:val="53"/>
      </w:pPr>
      <w:r>
        <w:t>р</w:t>
      </w:r>
      <w:r w:rsidR="00851B2E" w:rsidRPr="00851B2E">
        <w:t xml:space="preserve">азработана User Story </w:t>
      </w:r>
      <w:proofErr w:type="spellStart"/>
      <w:r w:rsidR="00851B2E" w:rsidRPr="00851B2E">
        <w:t>Map</w:t>
      </w:r>
      <w:proofErr w:type="spellEnd"/>
      <w:r w:rsidR="00851B2E" w:rsidRPr="00851B2E">
        <w:t xml:space="preserve"> и сопутствующие диаграммы</w:t>
      </w:r>
      <w:r w:rsidRPr="00862ADF">
        <w:t>;</w:t>
      </w:r>
    </w:p>
    <w:p w14:paraId="6616E6F3" w14:textId="1624856E" w:rsidR="00851B2E" w:rsidRPr="00851B2E" w:rsidRDefault="00862ADF" w:rsidP="00851B2E">
      <w:pPr>
        <w:pStyle w:val="53"/>
      </w:pPr>
      <w:r>
        <w:t>п</w:t>
      </w:r>
      <w:r w:rsidR="00851B2E" w:rsidRPr="00851B2E">
        <w:t>роведен анализ аналогов существующих платформ</w:t>
      </w:r>
      <w:r w:rsidRPr="00862ADF">
        <w:t>;</w:t>
      </w:r>
    </w:p>
    <w:p w14:paraId="17A6DB43" w14:textId="2544E0AF" w:rsidR="00851B2E" w:rsidRPr="00851B2E" w:rsidRDefault="00862ADF" w:rsidP="00851B2E">
      <w:pPr>
        <w:pStyle w:val="53"/>
      </w:pPr>
      <w:r>
        <w:t>с</w:t>
      </w:r>
      <w:r w:rsidR="00851B2E" w:rsidRPr="00851B2E">
        <w:t>проектирована первоначальная структура базы данных и внесены соответствующие изменения в ТЗ</w:t>
      </w:r>
      <w:r w:rsidRPr="00862ADF">
        <w:t>;</w:t>
      </w:r>
    </w:p>
    <w:p w14:paraId="77364ACA" w14:textId="7F3E9613" w:rsidR="00851B2E" w:rsidRPr="00851B2E" w:rsidRDefault="00862ADF" w:rsidP="00851B2E">
      <w:pPr>
        <w:pStyle w:val="53"/>
      </w:pPr>
      <w:r>
        <w:t>р</w:t>
      </w:r>
      <w:r w:rsidR="00851B2E" w:rsidRPr="00851B2E">
        <w:t>азработана первая версия дизайна платформы</w:t>
      </w:r>
      <w:r w:rsidRPr="00862ADF">
        <w:t>;</w:t>
      </w:r>
    </w:p>
    <w:p w14:paraId="78E02316" w14:textId="52D32292" w:rsidR="00851B2E" w:rsidRPr="00851B2E" w:rsidRDefault="00862ADF" w:rsidP="00851B2E">
      <w:pPr>
        <w:pStyle w:val="53"/>
      </w:pPr>
      <w:r>
        <w:t>о</w:t>
      </w:r>
      <w:r w:rsidR="00851B2E" w:rsidRPr="00851B2E">
        <w:t xml:space="preserve">бсуждена возможность применения готовых компонентов в дизайне и </w:t>
      </w:r>
      <w:proofErr w:type="spellStart"/>
      <w:r w:rsidR="00851B2E" w:rsidRPr="00851B2E">
        <w:t>frontend</w:t>
      </w:r>
      <w:proofErr w:type="spellEnd"/>
      <w:r w:rsidR="00851B2E" w:rsidRPr="00851B2E">
        <w:t>-разработке</w:t>
      </w:r>
      <w:r w:rsidRPr="00862ADF">
        <w:t>;</w:t>
      </w:r>
    </w:p>
    <w:p w14:paraId="49AEFF00" w14:textId="63C0B37D" w:rsidR="00851B2E" w:rsidRPr="00851B2E" w:rsidRDefault="00862ADF" w:rsidP="00851B2E">
      <w:pPr>
        <w:pStyle w:val="53"/>
      </w:pPr>
      <w:r>
        <w:t>о</w:t>
      </w:r>
      <w:r w:rsidR="00851B2E" w:rsidRPr="00851B2E">
        <w:t xml:space="preserve">пределен стек технологий для </w:t>
      </w:r>
      <w:proofErr w:type="spellStart"/>
      <w:r w:rsidR="00851B2E" w:rsidRPr="00851B2E">
        <w:t>frontend</w:t>
      </w:r>
      <w:proofErr w:type="spellEnd"/>
      <w:r w:rsidR="00851B2E" w:rsidRPr="00851B2E">
        <w:t>-разработки</w:t>
      </w:r>
      <w:r w:rsidRPr="00862ADF">
        <w:t>;</w:t>
      </w:r>
    </w:p>
    <w:p w14:paraId="59796E27" w14:textId="4957B277" w:rsidR="00851B2E" w:rsidRPr="00851B2E" w:rsidRDefault="00862ADF" w:rsidP="00851B2E">
      <w:pPr>
        <w:pStyle w:val="53"/>
      </w:pPr>
      <w:r>
        <w:t>п</w:t>
      </w:r>
      <w:r w:rsidR="00851B2E" w:rsidRPr="00851B2E">
        <w:t xml:space="preserve">родумана структура </w:t>
      </w:r>
      <w:proofErr w:type="spellStart"/>
      <w:r w:rsidR="00851B2E" w:rsidRPr="00851B2E">
        <w:t>frontend</w:t>
      </w:r>
      <w:proofErr w:type="spellEnd"/>
      <w:r w:rsidR="00851B2E" w:rsidRPr="00851B2E">
        <w:t>-проекта</w:t>
      </w:r>
      <w:r>
        <w:rPr>
          <w:lang w:val="en-US"/>
        </w:rPr>
        <w:t>;</w:t>
      </w:r>
    </w:p>
    <w:p w14:paraId="30E23A1D" w14:textId="25291C93" w:rsidR="00851B2E" w:rsidRPr="00851B2E" w:rsidRDefault="00862ADF" w:rsidP="00851B2E">
      <w:pPr>
        <w:pStyle w:val="53"/>
      </w:pPr>
      <w:r>
        <w:t>с</w:t>
      </w:r>
      <w:r w:rsidR="00851B2E" w:rsidRPr="00851B2E">
        <w:t>оздан репозиторий проекта и настроен шаблон разработки</w:t>
      </w:r>
      <w:r w:rsidRPr="00862ADF">
        <w:t>;</w:t>
      </w:r>
    </w:p>
    <w:p w14:paraId="7F43AE48" w14:textId="353A04DA" w:rsidR="00851B2E" w:rsidRPr="00851B2E" w:rsidRDefault="00862ADF" w:rsidP="00851B2E">
      <w:pPr>
        <w:pStyle w:val="53"/>
      </w:pPr>
      <w:r>
        <w:t>р</w:t>
      </w:r>
      <w:r w:rsidR="00851B2E" w:rsidRPr="00851B2E">
        <w:t>еализованы API-маршруты</w:t>
      </w:r>
      <w:r w:rsidR="00851B2E">
        <w:t xml:space="preserve"> (в</w:t>
      </w:r>
      <w:r w:rsidR="00851B2E" w:rsidRPr="00851B2E">
        <w:t xml:space="preserve">ход в систему, </w:t>
      </w:r>
      <w:r w:rsidR="00851B2E">
        <w:t>р</w:t>
      </w:r>
      <w:r w:rsidR="00851B2E" w:rsidRPr="00851B2E">
        <w:t xml:space="preserve">егистрация нового пользователя, </w:t>
      </w:r>
      <w:r w:rsidR="00851B2E">
        <w:t>п</w:t>
      </w:r>
      <w:r w:rsidR="00851B2E" w:rsidRPr="00851B2E">
        <w:t>олучение данных конкретного пользователя, блокировка/разблокировка пользователя,</w:t>
      </w:r>
      <w:r w:rsidR="00851B2E">
        <w:t xml:space="preserve"> п</w:t>
      </w:r>
      <w:r w:rsidR="00851B2E" w:rsidRPr="00851B2E">
        <w:t xml:space="preserve">росмотр списка пользователей, </w:t>
      </w:r>
      <w:r w:rsidR="00851B2E">
        <w:t>р</w:t>
      </w:r>
      <w:r w:rsidR="00851B2E" w:rsidRPr="00851B2E">
        <w:t xml:space="preserve">егистрация музейной организации, </w:t>
      </w:r>
      <w:r w:rsidR="00851B2E">
        <w:t>п</w:t>
      </w:r>
      <w:r w:rsidR="00851B2E" w:rsidRPr="00851B2E">
        <w:t>одтверждение/отклонение регистрации музейной организации</w:t>
      </w:r>
      <w:r w:rsidR="00851B2E">
        <w:t>)</w:t>
      </w:r>
      <w:r w:rsidRPr="00862ADF">
        <w:t>;</w:t>
      </w:r>
    </w:p>
    <w:p w14:paraId="2FBC4219" w14:textId="54A364CC" w:rsidR="00851B2E" w:rsidRPr="00851B2E" w:rsidRDefault="00862ADF" w:rsidP="00851B2E">
      <w:pPr>
        <w:pStyle w:val="53"/>
      </w:pPr>
      <w:r>
        <w:t>р</w:t>
      </w:r>
      <w:r w:rsidR="00851B2E" w:rsidRPr="00851B2E">
        <w:t>еализована страница входа в систему</w:t>
      </w:r>
      <w:r w:rsidRPr="00862ADF">
        <w:t>;</w:t>
      </w:r>
    </w:p>
    <w:p w14:paraId="644094A4" w14:textId="206ED6FD" w:rsidR="00851B2E" w:rsidRPr="00851B2E" w:rsidRDefault="00862ADF" w:rsidP="00851B2E">
      <w:pPr>
        <w:pStyle w:val="53"/>
      </w:pPr>
      <w:r>
        <w:t>р</w:t>
      </w:r>
      <w:r w:rsidR="00851B2E" w:rsidRPr="00851B2E">
        <w:t>еализована страница регистрации обычного пользователя</w:t>
      </w:r>
      <w:r w:rsidRPr="00862ADF">
        <w:t>;</w:t>
      </w:r>
    </w:p>
    <w:p w14:paraId="3B04C44E" w14:textId="650BC038" w:rsidR="00862ADF" w:rsidRDefault="00862ADF" w:rsidP="00851B2E">
      <w:pPr>
        <w:pStyle w:val="53"/>
      </w:pPr>
      <w:r>
        <w:t>р</w:t>
      </w:r>
      <w:r w:rsidR="00851B2E" w:rsidRPr="00851B2E">
        <w:t>еализована страница регистрации музейной организации.</w:t>
      </w:r>
    </w:p>
    <w:p w14:paraId="4E8525E6" w14:textId="5EF5C058" w:rsidR="00851B2E" w:rsidRPr="00862ADF" w:rsidRDefault="00862ADF" w:rsidP="00862ADF">
      <w:pPr>
        <w:spacing w:after="16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br w:type="page"/>
      </w:r>
    </w:p>
    <w:p w14:paraId="456586A4" w14:textId="1C007886" w:rsidR="007A6A92" w:rsidRDefault="007A6A92" w:rsidP="007A6A92">
      <w:pPr>
        <w:pStyle w:val="14"/>
        <w:rPr>
          <w:lang w:val="en-US"/>
        </w:rPr>
      </w:pPr>
      <w:bookmarkStart w:id="98" w:name="_Toc199194204"/>
      <w:r>
        <w:lastRenderedPageBreak/>
        <w:t>Отчет по времени и задачам</w:t>
      </w:r>
      <w:bookmarkEnd w:id="98"/>
    </w:p>
    <w:p w14:paraId="7962A1FF" w14:textId="77777777" w:rsidR="00862ADF" w:rsidRPr="00862ADF" w:rsidRDefault="00862ADF" w:rsidP="00862ADF">
      <w:pPr>
        <w:pStyle w:val="22"/>
        <w:rPr>
          <w:lang w:val="en-US" w:eastAsia="en-US"/>
        </w:rPr>
      </w:pPr>
    </w:p>
    <w:p w14:paraId="025C2DFE" w14:textId="61251829" w:rsidR="00384EA0" w:rsidRPr="00D25DEA" w:rsidRDefault="00384EA0" w:rsidP="00384EA0">
      <w:pPr>
        <w:pStyle w:val="22"/>
        <w:rPr>
          <w:lang w:eastAsia="en-US"/>
        </w:rPr>
      </w:pPr>
      <w:r>
        <w:rPr>
          <w:lang w:eastAsia="en-US"/>
        </w:rPr>
        <w:t>Всего в рамках первой контрольной точки участниками проекта было затрачено 146 часов, более подробно можете посмотреть на рис. 10</w:t>
      </w:r>
    </w:p>
    <w:p w14:paraId="56A2DF0F" w14:textId="77777777" w:rsidR="00862ADF" w:rsidRPr="00D25DEA" w:rsidRDefault="00862ADF" w:rsidP="00384EA0">
      <w:pPr>
        <w:pStyle w:val="22"/>
        <w:rPr>
          <w:lang w:eastAsia="en-US"/>
        </w:rPr>
      </w:pPr>
    </w:p>
    <w:p w14:paraId="7EDDCC61" w14:textId="1E5DC74F" w:rsidR="00851B2E" w:rsidRDefault="00851B2E" w:rsidP="00851B2E">
      <w:pPr>
        <w:pStyle w:val="43"/>
      </w:pPr>
      <w:r w:rsidRPr="00851B2E">
        <w:rPr>
          <w:noProof/>
        </w:rPr>
        <w:drawing>
          <wp:inline distT="0" distB="0" distL="0" distR="0" wp14:anchorId="0EB3D3D4" wp14:editId="13DB2F30">
            <wp:extent cx="5939790" cy="5441950"/>
            <wp:effectExtent l="0" t="0" r="3810" b="6350"/>
            <wp:docPr id="981308502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08502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4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F6E3" w14:textId="2732E3C8" w:rsidR="00862ADF" w:rsidRDefault="00851B2E" w:rsidP="00851B2E">
      <w:pPr>
        <w:pStyle w:val="41"/>
      </w:pPr>
      <w:r>
        <w:t>Распределение задач и затраченное на них время в рамк</w:t>
      </w:r>
      <w:r w:rsidR="00384EA0">
        <w:t>ах</w:t>
      </w:r>
      <w:r>
        <w:t xml:space="preserve"> первой контрольной точки</w:t>
      </w:r>
      <w:r w:rsidR="0091366F">
        <w:t>.</w:t>
      </w:r>
    </w:p>
    <w:p w14:paraId="545DA294" w14:textId="04F61D68" w:rsidR="00851B2E" w:rsidRPr="00D25DEA" w:rsidRDefault="00862ADF" w:rsidP="00862ADF">
      <w:pPr>
        <w:spacing w:after="16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br w:type="page"/>
      </w:r>
    </w:p>
    <w:p w14:paraId="5057DB89" w14:textId="3F07A0D3" w:rsidR="007A6A92" w:rsidRDefault="007A6A92" w:rsidP="007A6A92">
      <w:pPr>
        <w:pStyle w:val="13"/>
        <w:rPr>
          <w:lang w:val="en-US"/>
        </w:rPr>
      </w:pPr>
      <w:bookmarkStart w:id="99" w:name="_Toc199194205"/>
      <w:r>
        <w:lastRenderedPageBreak/>
        <w:t>Контрольная точка 2</w:t>
      </w:r>
      <w:bookmarkEnd w:id="99"/>
    </w:p>
    <w:p w14:paraId="62BC40F1" w14:textId="77777777" w:rsidR="00862ADF" w:rsidRPr="00862ADF" w:rsidRDefault="00862ADF" w:rsidP="00862ADF">
      <w:pPr>
        <w:pStyle w:val="22"/>
        <w:rPr>
          <w:lang w:val="en-US" w:eastAsia="en-US"/>
        </w:rPr>
      </w:pPr>
    </w:p>
    <w:p w14:paraId="4762503F" w14:textId="1850154E" w:rsidR="00464F89" w:rsidRPr="00D25DEA" w:rsidRDefault="00464F89" w:rsidP="00464F89">
      <w:pPr>
        <w:pStyle w:val="22"/>
        <w:rPr>
          <w:lang w:eastAsia="en-US"/>
        </w:rPr>
      </w:pPr>
      <w:r w:rsidRPr="00464F89">
        <w:rPr>
          <w:lang w:eastAsia="en-US"/>
        </w:rPr>
        <w:t>Период КТ2 охватывал Спринт 3 (14.04.2025 - 27.04.2025) и частично Спринт 2 (задачи, связанные с ТЗ по Экспонатам) и Спринт 4 (задачи, связанные с дизайном и подготовкой к КТ). Ключевой целью данного этапа была реализация системы управления экспонатами, включая интеграцию с файловым хранилищем, а также проектирование конструктора выставок.</w:t>
      </w:r>
    </w:p>
    <w:p w14:paraId="01F9C4DE" w14:textId="77777777" w:rsidR="00862ADF" w:rsidRPr="00D25DEA" w:rsidRDefault="00862ADF" w:rsidP="00464F89">
      <w:pPr>
        <w:pStyle w:val="22"/>
        <w:rPr>
          <w:lang w:eastAsia="en-US"/>
        </w:rPr>
      </w:pPr>
    </w:p>
    <w:p w14:paraId="31B2C3EB" w14:textId="5B340F35" w:rsidR="007A6A92" w:rsidRDefault="007A6A92" w:rsidP="007A6A92">
      <w:pPr>
        <w:pStyle w:val="14"/>
        <w:rPr>
          <w:lang w:val="en-US"/>
        </w:rPr>
      </w:pPr>
      <w:bookmarkStart w:id="100" w:name="_Toc199194206"/>
      <w:r>
        <w:t>Техническое задание</w:t>
      </w:r>
      <w:bookmarkEnd w:id="100"/>
    </w:p>
    <w:p w14:paraId="79D436C8" w14:textId="77777777" w:rsidR="00862ADF" w:rsidRPr="00862ADF" w:rsidRDefault="00862ADF" w:rsidP="00862ADF">
      <w:pPr>
        <w:pStyle w:val="22"/>
        <w:rPr>
          <w:lang w:val="en-US" w:eastAsia="en-US"/>
        </w:rPr>
      </w:pPr>
    </w:p>
    <w:p w14:paraId="0CE04228" w14:textId="474E17BB" w:rsidR="00464F89" w:rsidRPr="00464F89" w:rsidRDefault="00464F89" w:rsidP="00464F89">
      <w:pPr>
        <w:pStyle w:val="22"/>
      </w:pPr>
      <w:r w:rsidRPr="00464F89">
        <w:t>На данном этапе были разработаны:</w:t>
      </w:r>
    </w:p>
    <w:p w14:paraId="1256A68B" w14:textId="4A09E574" w:rsidR="00464F89" w:rsidRPr="00464F89" w:rsidRDefault="00862ADF" w:rsidP="00464F89">
      <w:pPr>
        <w:pStyle w:val="53"/>
      </w:pPr>
      <w:r>
        <w:t>т</w:t>
      </w:r>
      <w:r w:rsidR="00464F89" w:rsidRPr="00464F89">
        <w:t xml:space="preserve">ехническое задание </w:t>
      </w:r>
      <w:r w:rsidR="001C42EB" w:rsidRPr="005F3AFE">
        <w:t>«</w:t>
      </w:r>
      <w:r w:rsidR="00464F89" w:rsidRPr="00464F89">
        <w:t>Экспонаты</w:t>
      </w:r>
      <w:r w:rsidR="001C42EB" w:rsidRPr="005F3AFE">
        <w:t>»</w:t>
      </w:r>
      <w:r>
        <w:t xml:space="preserve"> (д</w:t>
      </w:r>
      <w:r w:rsidR="00464F89" w:rsidRPr="00464F89">
        <w:t>етальное описание функционала, страниц, API для модуля управления экспонатами</w:t>
      </w:r>
      <w:r>
        <w:t>)</w:t>
      </w:r>
      <w:r w:rsidRPr="00862ADF">
        <w:t>;</w:t>
      </w:r>
    </w:p>
    <w:p w14:paraId="0C7C6E36" w14:textId="22A0C464" w:rsidR="00464F89" w:rsidRDefault="00862ADF" w:rsidP="00285380">
      <w:pPr>
        <w:pStyle w:val="53"/>
        <w:rPr>
          <w:lang w:eastAsia="en-US"/>
        </w:rPr>
      </w:pPr>
      <w:r>
        <w:t>т</w:t>
      </w:r>
      <w:r w:rsidR="00464F89" w:rsidRPr="00464F89">
        <w:t xml:space="preserve">ехническое задание </w:t>
      </w:r>
      <w:r w:rsidR="001C42EB" w:rsidRPr="005F3AFE">
        <w:t>«</w:t>
      </w:r>
      <w:r w:rsidR="00464F89" w:rsidRPr="00464F89">
        <w:t>Выставки и конструктор выставок</w:t>
      </w:r>
      <w:r w:rsidR="001C42EB" w:rsidRPr="005F3AFE">
        <w:t>»</w:t>
      </w:r>
      <w:r w:rsidR="00464F89" w:rsidRPr="00464F89">
        <w:t xml:space="preserve"> (начало разработки)</w:t>
      </w:r>
      <w:r w:rsidRPr="00862ADF">
        <w:t xml:space="preserve">, </w:t>
      </w:r>
      <w:r>
        <w:t>н</w:t>
      </w:r>
      <w:r w:rsidR="00464F89" w:rsidRPr="00464F89">
        <w:t>ачата проработка ТЗ для модуля конструктора выставок</w:t>
      </w:r>
      <w:r w:rsidR="001C42EB">
        <w:t>.</w:t>
      </w:r>
    </w:p>
    <w:p w14:paraId="007D8026" w14:textId="77777777" w:rsidR="00E0743B" w:rsidRPr="00464F89" w:rsidRDefault="00E0743B" w:rsidP="00E0743B">
      <w:pPr>
        <w:pStyle w:val="53"/>
        <w:numPr>
          <w:ilvl w:val="0"/>
          <w:numId w:val="0"/>
        </w:numPr>
        <w:rPr>
          <w:lang w:eastAsia="en-US"/>
        </w:rPr>
      </w:pPr>
    </w:p>
    <w:p w14:paraId="44C13B3D" w14:textId="5DE7692F" w:rsidR="007A6A92" w:rsidRDefault="007A6A92" w:rsidP="007A6A92">
      <w:pPr>
        <w:pStyle w:val="14"/>
      </w:pPr>
      <w:bookmarkStart w:id="101" w:name="_Toc199194207"/>
      <w:r>
        <w:t>Что реализовали</w:t>
      </w:r>
      <w:bookmarkEnd w:id="101"/>
    </w:p>
    <w:p w14:paraId="09A6A29C" w14:textId="77777777" w:rsidR="001C42EB" w:rsidRPr="001C42EB" w:rsidRDefault="001C42EB" w:rsidP="001C42EB">
      <w:pPr>
        <w:pStyle w:val="22"/>
        <w:rPr>
          <w:lang w:eastAsia="en-US"/>
        </w:rPr>
      </w:pPr>
    </w:p>
    <w:p w14:paraId="0DCB0389" w14:textId="7AF3863E" w:rsidR="00F71436" w:rsidRDefault="00F71436" w:rsidP="00F71436">
      <w:pPr>
        <w:pStyle w:val="22"/>
        <w:rPr>
          <w:lang w:eastAsia="en-US"/>
        </w:rPr>
      </w:pPr>
      <w:r w:rsidRPr="00F71436">
        <w:rPr>
          <w:lang w:eastAsia="en-US"/>
        </w:rPr>
        <w:t>К завершению Контрольной точки 2 были достигнуты следующие результаты:</w:t>
      </w:r>
    </w:p>
    <w:p w14:paraId="29010FBF" w14:textId="5151A557" w:rsidR="00F71436" w:rsidRPr="00F71436" w:rsidRDefault="001C42EB" w:rsidP="00F71436">
      <w:pPr>
        <w:pStyle w:val="53"/>
      </w:pPr>
      <w:r>
        <w:t>н</w:t>
      </w:r>
      <w:r w:rsidR="00F71436" w:rsidRPr="00F71436">
        <w:t xml:space="preserve">аписано и утверждено ТЗ по модулю </w:t>
      </w:r>
      <w:r w:rsidRPr="005F3AFE">
        <w:t>«</w:t>
      </w:r>
      <w:r w:rsidR="00F71436" w:rsidRPr="00F71436">
        <w:t>Экспонаты</w:t>
      </w:r>
      <w:r w:rsidRPr="005F3AFE">
        <w:t>»</w:t>
      </w:r>
      <w:r>
        <w:rPr>
          <w:lang w:val="en-US"/>
        </w:rPr>
        <w:t>;</w:t>
      </w:r>
    </w:p>
    <w:p w14:paraId="28C5D24D" w14:textId="3C113D44" w:rsidR="00F71436" w:rsidRPr="00F71436" w:rsidRDefault="001C42EB" w:rsidP="00F71436">
      <w:pPr>
        <w:pStyle w:val="53"/>
      </w:pPr>
      <w:r>
        <w:t>н</w:t>
      </w:r>
      <w:r w:rsidR="00F71436" w:rsidRPr="00F71436">
        <w:t xml:space="preserve">ачата разработка ТЗ и проработка задач по модулю </w:t>
      </w:r>
      <w:r w:rsidRPr="005F3AFE">
        <w:t>«</w:t>
      </w:r>
      <w:r w:rsidR="00F71436" w:rsidRPr="00F71436">
        <w:t>Конструктор выставок</w:t>
      </w:r>
      <w:r w:rsidRPr="005F3AFE">
        <w:t>»</w:t>
      </w:r>
      <w:r>
        <w:rPr>
          <w:lang w:val="en-US"/>
        </w:rPr>
        <w:t>;</w:t>
      </w:r>
    </w:p>
    <w:p w14:paraId="4821AB7D" w14:textId="1BBADA18" w:rsidR="00F71436" w:rsidRPr="00F71436" w:rsidRDefault="001C42EB" w:rsidP="00F71436">
      <w:pPr>
        <w:pStyle w:val="53"/>
      </w:pPr>
      <w:r>
        <w:t>с</w:t>
      </w:r>
      <w:r w:rsidR="00F71436" w:rsidRPr="00F71436">
        <w:t xml:space="preserve">озданы макеты страниц для модуля </w:t>
      </w:r>
      <w:r w:rsidRPr="005F3AFE">
        <w:t>«</w:t>
      </w:r>
      <w:r w:rsidR="00F71436" w:rsidRPr="00F71436">
        <w:t>Экспонаты</w:t>
      </w:r>
      <w:r w:rsidRPr="005F3AFE">
        <w:t>»</w:t>
      </w:r>
      <w:r w:rsidR="00F71436" w:rsidRPr="00F71436">
        <w:t xml:space="preserve"> (список, добавление, просмотр, редактирование)</w:t>
      </w:r>
      <w:r w:rsidRPr="001C42EB">
        <w:t>;</w:t>
      </w:r>
    </w:p>
    <w:p w14:paraId="4EBCBA3E" w14:textId="4221491A" w:rsidR="00F71436" w:rsidRPr="00F71436" w:rsidRDefault="001C42EB" w:rsidP="00F71436">
      <w:pPr>
        <w:pStyle w:val="53"/>
      </w:pPr>
      <w:r>
        <w:t>р</w:t>
      </w:r>
      <w:r w:rsidR="00F71436" w:rsidRPr="00F71436">
        <w:t>азработаны общие наброски дизайна платформы, уточнена стилистика</w:t>
      </w:r>
      <w:r w:rsidRPr="001C42EB">
        <w:t>;</w:t>
      </w:r>
    </w:p>
    <w:p w14:paraId="3941C294" w14:textId="63ADE942" w:rsidR="00F71436" w:rsidRPr="00F71436" w:rsidRDefault="001C42EB" w:rsidP="00F71436">
      <w:pPr>
        <w:pStyle w:val="53"/>
      </w:pPr>
      <w:r>
        <w:t>с</w:t>
      </w:r>
      <w:r w:rsidR="00F71436" w:rsidRPr="00F71436">
        <w:t>проектирован дизайн обложки выставки и UI карточки экспоната для использования в конструкторе</w:t>
      </w:r>
      <w:r w:rsidRPr="001C42EB">
        <w:t>;</w:t>
      </w:r>
    </w:p>
    <w:p w14:paraId="6547D112" w14:textId="5377ED4D" w:rsidR="00F71436" w:rsidRPr="00F71436" w:rsidRDefault="001C42EB" w:rsidP="00F71436">
      <w:pPr>
        <w:pStyle w:val="53"/>
      </w:pPr>
      <w:r>
        <w:lastRenderedPageBreak/>
        <w:t>р</w:t>
      </w:r>
      <w:r w:rsidR="00F71436" w:rsidRPr="00F71436">
        <w:t>еализован полный CRUD-функционал (</w:t>
      </w:r>
      <w:proofErr w:type="spellStart"/>
      <w:r w:rsidR="00F71436" w:rsidRPr="00F71436">
        <w:t>Create</w:t>
      </w:r>
      <w:proofErr w:type="spellEnd"/>
      <w:r w:rsidR="00F71436" w:rsidRPr="00F71436">
        <w:t xml:space="preserve">, </w:t>
      </w:r>
      <w:proofErr w:type="spellStart"/>
      <w:r w:rsidR="00F71436" w:rsidRPr="00F71436">
        <w:t>Read</w:t>
      </w:r>
      <w:proofErr w:type="spellEnd"/>
      <w:r w:rsidR="00F71436" w:rsidRPr="00F71436">
        <w:t xml:space="preserve">, Update, </w:t>
      </w:r>
      <w:proofErr w:type="spellStart"/>
      <w:r w:rsidR="00F71436" w:rsidRPr="00F71436">
        <w:t>Delete</w:t>
      </w:r>
      <w:proofErr w:type="spellEnd"/>
      <w:r w:rsidR="00F71436" w:rsidRPr="00F71436">
        <w:t>) для экспонатов</w:t>
      </w:r>
      <w:r w:rsidRPr="001C42EB">
        <w:t>;</w:t>
      </w:r>
    </w:p>
    <w:p w14:paraId="0F2C8479" w14:textId="727DDAC7" w:rsidR="00F71436" w:rsidRPr="00F71436" w:rsidRDefault="001C42EB" w:rsidP="00F71436">
      <w:pPr>
        <w:pStyle w:val="53"/>
      </w:pPr>
      <w:r>
        <w:t>н</w:t>
      </w:r>
      <w:r w:rsidR="00F71436" w:rsidRPr="00F71436">
        <w:t xml:space="preserve">астроена интеграция с объектным хранилищем S3 </w:t>
      </w:r>
      <w:proofErr w:type="spellStart"/>
      <w:r w:rsidR="00F71436" w:rsidRPr="00F71436">
        <w:t>MinIO</w:t>
      </w:r>
      <w:proofErr w:type="spellEnd"/>
      <w:r w:rsidRPr="001C42EB">
        <w:t>;</w:t>
      </w:r>
    </w:p>
    <w:p w14:paraId="39E2BCC5" w14:textId="46D64DC1" w:rsidR="00F71436" w:rsidRPr="00F71436" w:rsidRDefault="001C42EB" w:rsidP="00F71436">
      <w:pPr>
        <w:pStyle w:val="53"/>
      </w:pPr>
      <w:r>
        <w:t>р</w:t>
      </w:r>
      <w:r w:rsidR="00F71436" w:rsidRPr="00F71436">
        <w:t xml:space="preserve">еализованы API-маршруты для загрузки изображений экспонатов в </w:t>
      </w:r>
      <w:proofErr w:type="spellStart"/>
      <w:r w:rsidR="00F71436" w:rsidRPr="00F71436">
        <w:t>MinIO</w:t>
      </w:r>
      <w:proofErr w:type="spellEnd"/>
      <w:r w:rsidR="00F71436" w:rsidRPr="00F71436">
        <w:t xml:space="preserve"> и получения ссылок на них</w:t>
      </w:r>
      <w:r w:rsidRPr="001C42EB">
        <w:t>;</w:t>
      </w:r>
    </w:p>
    <w:p w14:paraId="4A70AEDA" w14:textId="5D735F5E" w:rsidR="00F71436" w:rsidRPr="00F71436" w:rsidRDefault="001C42EB" w:rsidP="00F71436">
      <w:pPr>
        <w:pStyle w:val="53"/>
      </w:pPr>
      <w:r>
        <w:t>о</w:t>
      </w:r>
      <w:r w:rsidR="00F71436" w:rsidRPr="00F71436">
        <w:t xml:space="preserve">бновлены модели базы данных в соответствии с требованиями модуля </w:t>
      </w:r>
      <w:r w:rsidRPr="005F3AFE">
        <w:t>«</w:t>
      </w:r>
      <w:r w:rsidR="00F71436" w:rsidRPr="00F71436">
        <w:t>Экспонаты</w:t>
      </w:r>
      <w:r w:rsidRPr="005F3AFE">
        <w:t>»</w:t>
      </w:r>
      <w:r w:rsidRPr="001C42EB">
        <w:t>;</w:t>
      </w:r>
    </w:p>
    <w:p w14:paraId="5FF0C081" w14:textId="5A39A43F" w:rsidR="00F71436" w:rsidRPr="00F71436" w:rsidRDefault="001C42EB" w:rsidP="00F71436">
      <w:pPr>
        <w:pStyle w:val="53"/>
      </w:pPr>
      <w:r>
        <w:t>д</w:t>
      </w:r>
      <w:r w:rsidR="00F71436" w:rsidRPr="00F71436">
        <w:t xml:space="preserve">обавлены тесты для API модуля </w:t>
      </w:r>
      <w:r w:rsidRPr="005F3AFE">
        <w:t>«</w:t>
      </w:r>
      <w:r w:rsidR="00F71436" w:rsidRPr="00F71436">
        <w:t>Экспонаты</w:t>
      </w:r>
      <w:r w:rsidRPr="005F3AFE">
        <w:t>»</w:t>
      </w:r>
      <w:r w:rsidRPr="001C42EB">
        <w:t>;</w:t>
      </w:r>
    </w:p>
    <w:p w14:paraId="0EB83DF6" w14:textId="0296371E" w:rsidR="00F71436" w:rsidRPr="00F71436" w:rsidRDefault="001C42EB" w:rsidP="00F71436">
      <w:pPr>
        <w:pStyle w:val="53"/>
      </w:pPr>
      <w:r>
        <w:t>р</w:t>
      </w:r>
      <w:r w:rsidR="00F71436" w:rsidRPr="00F71436">
        <w:t>еализована страница просмотра списка экспонатов организации</w:t>
      </w:r>
      <w:r w:rsidRPr="001C42EB">
        <w:t>;</w:t>
      </w:r>
    </w:p>
    <w:p w14:paraId="4D2DC994" w14:textId="74A6154E" w:rsidR="00F71436" w:rsidRPr="00F71436" w:rsidRDefault="001C42EB" w:rsidP="00F71436">
      <w:pPr>
        <w:pStyle w:val="53"/>
      </w:pPr>
      <w:r>
        <w:t>р</w:t>
      </w:r>
      <w:r w:rsidR="00F71436" w:rsidRPr="00F71436">
        <w:t>еализована страница просмотра детальной информации по одному экспонату</w:t>
      </w:r>
      <w:r w:rsidRPr="001C42EB">
        <w:t>;</w:t>
      </w:r>
    </w:p>
    <w:p w14:paraId="709B09FB" w14:textId="7C51CA9A" w:rsidR="00F71436" w:rsidRPr="00F71436" w:rsidRDefault="001C42EB" w:rsidP="00F71436">
      <w:pPr>
        <w:pStyle w:val="53"/>
      </w:pPr>
      <w:r>
        <w:t>р</w:t>
      </w:r>
      <w:r w:rsidR="00F71436" w:rsidRPr="00F71436">
        <w:t>еализована страница добавления нового экспоната с формой ввода данных и загрузкой изображения</w:t>
      </w:r>
      <w:r w:rsidRPr="001C42EB">
        <w:t>;</w:t>
      </w:r>
    </w:p>
    <w:p w14:paraId="06DACC83" w14:textId="076DF6E5" w:rsidR="00F71436" w:rsidRPr="00F71436" w:rsidRDefault="001C42EB" w:rsidP="00F71436">
      <w:pPr>
        <w:pStyle w:val="53"/>
      </w:pPr>
      <w:r>
        <w:t>р</w:t>
      </w:r>
      <w:r w:rsidR="00F71436" w:rsidRPr="00F71436">
        <w:t>еализована функциональность редактирования существующего экспоната</w:t>
      </w:r>
      <w:r w:rsidRPr="001C42EB">
        <w:t>;</w:t>
      </w:r>
    </w:p>
    <w:p w14:paraId="5F627B66" w14:textId="06480EF5" w:rsidR="00F71436" w:rsidRPr="00F71436" w:rsidRDefault="001C42EB" w:rsidP="00F71436">
      <w:pPr>
        <w:pStyle w:val="53"/>
      </w:pPr>
      <w:r>
        <w:t>в</w:t>
      </w:r>
      <w:r w:rsidR="00F71436" w:rsidRPr="00F71436">
        <w:t>несены изменения в дизайн заглавной картинки на главной странице, учтены правки по шрифтам</w:t>
      </w:r>
      <w:r w:rsidRPr="001C42EB">
        <w:t>;</w:t>
      </w:r>
    </w:p>
    <w:p w14:paraId="6886C558" w14:textId="4B084497" w:rsidR="00F71436" w:rsidRPr="00F71436" w:rsidRDefault="001C42EB" w:rsidP="001C42EB">
      <w:pPr>
        <w:pStyle w:val="53"/>
      </w:pPr>
      <w:r>
        <w:t>п</w:t>
      </w:r>
      <w:r w:rsidR="00F71436" w:rsidRPr="00F71436">
        <w:t>роведены встречи с заказчиком/кураторами для обсуждения прогресса и получения обратной связи</w:t>
      </w:r>
      <w:r w:rsidRPr="001C42EB">
        <w:t>;</w:t>
      </w:r>
    </w:p>
    <w:p w14:paraId="154DA9B9" w14:textId="7A0EFD63" w:rsidR="00F71436" w:rsidRPr="00F71436" w:rsidRDefault="001C42EB" w:rsidP="00F71436">
      <w:pPr>
        <w:pStyle w:val="53"/>
      </w:pPr>
      <w:r>
        <w:t>п</w:t>
      </w:r>
      <w:r w:rsidR="00F71436" w:rsidRPr="00F71436">
        <w:t>одготовлены презентационные материалы и видео для КТ2</w:t>
      </w:r>
      <w:r w:rsidRPr="001C42EB">
        <w:t>;</w:t>
      </w:r>
    </w:p>
    <w:p w14:paraId="7709C453" w14:textId="23AA063C" w:rsidR="00F71436" w:rsidRDefault="001C42EB" w:rsidP="00F71436">
      <w:pPr>
        <w:pStyle w:val="53"/>
      </w:pPr>
      <w:r>
        <w:t>с</w:t>
      </w:r>
      <w:r w:rsidR="00F71436" w:rsidRPr="00F71436">
        <w:t>формирован отчет по выполненным задачам</w:t>
      </w:r>
      <w:r w:rsidRPr="001C42EB">
        <w:t>.</w:t>
      </w:r>
    </w:p>
    <w:p w14:paraId="0E4D4413" w14:textId="77777777" w:rsidR="001C42EB" w:rsidRPr="00F71436" w:rsidRDefault="001C42EB" w:rsidP="001C42EB">
      <w:pPr>
        <w:pStyle w:val="53"/>
        <w:numPr>
          <w:ilvl w:val="0"/>
          <w:numId w:val="0"/>
        </w:numPr>
      </w:pPr>
    </w:p>
    <w:p w14:paraId="2FA07EC3" w14:textId="77777777" w:rsidR="001C42EB" w:rsidRDefault="001C42EB">
      <w:pPr>
        <w:spacing w:after="160"/>
        <w:rPr>
          <w:rFonts w:ascii="Times New Roman" w:hAnsi="Times New Roman" w:cs="Times New Roman"/>
          <w:b/>
          <w:sz w:val="28"/>
        </w:rPr>
      </w:pPr>
      <w:r>
        <w:br w:type="page"/>
      </w:r>
    </w:p>
    <w:p w14:paraId="6E93BC7C" w14:textId="4CBDFD05" w:rsidR="007A6A92" w:rsidRDefault="007A6A92" w:rsidP="007A6A92">
      <w:pPr>
        <w:pStyle w:val="14"/>
      </w:pPr>
      <w:bookmarkStart w:id="102" w:name="_Toc199194208"/>
      <w:r>
        <w:lastRenderedPageBreak/>
        <w:t>Отчет по времени и задачам</w:t>
      </w:r>
      <w:bookmarkEnd w:id="102"/>
    </w:p>
    <w:p w14:paraId="42E5BE33" w14:textId="77777777" w:rsidR="001C42EB" w:rsidRPr="001C42EB" w:rsidRDefault="001C42EB" w:rsidP="001C42EB">
      <w:pPr>
        <w:pStyle w:val="22"/>
        <w:rPr>
          <w:lang w:eastAsia="en-US"/>
        </w:rPr>
      </w:pPr>
    </w:p>
    <w:p w14:paraId="4C68C31D" w14:textId="5CF7010A" w:rsidR="00F71436" w:rsidRPr="00D25DEA" w:rsidRDefault="00F71436" w:rsidP="00F71436">
      <w:pPr>
        <w:pStyle w:val="22"/>
      </w:pPr>
      <w:r>
        <w:t>Всего в рамках второй контрольной точки участниками проекта был затрачен 141 час, более подробно можете посмотреть на рис. 11</w:t>
      </w:r>
    </w:p>
    <w:p w14:paraId="185BA878" w14:textId="77777777" w:rsidR="001C42EB" w:rsidRPr="00D25DEA" w:rsidRDefault="001C42EB" w:rsidP="00F71436">
      <w:pPr>
        <w:pStyle w:val="22"/>
      </w:pPr>
    </w:p>
    <w:p w14:paraId="203C3095" w14:textId="1728270E" w:rsidR="00F71436" w:rsidRDefault="00F71436" w:rsidP="00F71436">
      <w:pPr>
        <w:pStyle w:val="43"/>
      </w:pPr>
      <w:r w:rsidRPr="00F71436">
        <w:rPr>
          <w:noProof/>
        </w:rPr>
        <w:drawing>
          <wp:inline distT="0" distB="0" distL="0" distR="0" wp14:anchorId="7A6F147B" wp14:editId="1D583BB3">
            <wp:extent cx="5383109" cy="5024005"/>
            <wp:effectExtent l="0" t="0" r="8255" b="5715"/>
            <wp:docPr id="1515395973" name="Рисунок 1" descr="Изображение выглядит как текст, снимок экрана, число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95973" name="Рисунок 1" descr="Изображение выглядит как текст, снимок экрана, число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0365" cy="503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3B65" w14:textId="02358848" w:rsidR="00F71436" w:rsidRPr="00D25DEA" w:rsidRDefault="00F71436" w:rsidP="00F71436">
      <w:pPr>
        <w:pStyle w:val="41"/>
      </w:pPr>
      <w:r>
        <w:t>Распределение задач и затраченное на них время в рамках второй контрольной точки.</w:t>
      </w:r>
    </w:p>
    <w:p w14:paraId="2744D2AB" w14:textId="77777777" w:rsidR="001C42EB" w:rsidRPr="00D25DEA" w:rsidRDefault="001C42EB" w:rsidP="001C42EB">
      <w:pPr>
        <w:pStyle w:val="22"/>
      </w:pPr>
    </w:p>
    <w:p w14:paraId="7DB9429E" w14:textId="77777777" w:rsidR="001C42EB" w:rsidRDefault="001C42EB">
      <w:pPr>
        <w:spacing w:after="160"/>
        <w:rPr>
          <w:rFonts w:ascii="Times New Roman" w:hAnsi="Times New Roman" w:cs="Times New Roman"/>
          <w:b/>
          <w:sz w:val="28"/>
        </w:rPr>
      </w:pPr>
      <w:r>
        <w:br w:type="page"/>
      </w:r>
    </w:p>
    <w:p w14:paraId="106AE003" w14:textId="1652B367" w:rsidR="007A6A92" w:rsidRDefault="007A6A92" w:rsidP="007A6A92">
      <w:pPr>
        <w:pStyle w:val="13"/>
        <w:rPr>
          <w:lang w:val="en-US"/>
        </w:rPr>
      </w:pPr>
      <w:bookmarkStart w:id="103" w:name="_Toc199194209"/>
      <w:r>
        <w:lastRenderedPageBreak/>
        <w:t>Контрольная точка 3</w:t>
      </w:r>
      <w:bookmarkEnd w:id="103"/>
    </w:p>
    <w:p w14:paraId="21C40298" w14:textId="77777777" w:rsidR="001C42EB" w:rsidRPr="001C42EB" w:rsidRDefault="001C42EB" w:rsidP="001C42EB">
      <w:pPr>
        <w:pStyle w:val="22"/>
        <w:rPr>
          <w:lang w:val="en-US" w:eastAsia="en-US"/>
        </w:rPr>
      </w:pPr>
    </w:p>
    <w:p w14:paraId="2D963F53" w14:textId="43D208B7" w:rsidR="00F71436" w:rsidRPr="00D25DEA" w:rsidRDefault="00F71436" w:rsidP="00F71436">
      <w:pPr>
        <w:pStyle w:val="22"/>
        <w:rPr>
          <w:lang w:eastAsia="en-US"/>
        </w:rPr>
      </w:pPr>
      <w:r w:rsidRPr="00F71436">
        <w:rPr>
          <w:lang w:eastAsia="en-US"/>
        </w:rPr>
        <w:t>Период КТ3 охватывал Спринт 4 (28.04.2025 - 11.05.2025) и Спринт 5 (12.05.2025 - 25.05.2025). Основной акцент был сделан на разработке конструктора выставок, а также на реализации API и дизайна для системы профилей, каталога выставок и связанных функций.</w:t>
      </w:r>
    </w:p>
    <w:p w14:paraId="76D0456C" w14:textId="77777777" w:rsidR="001C42EB" w:rsidRPr="00D25DEA" w:rsidRDefault="001C42EB" w:rsidP="00F71436">
      <w:pPr>
        <w:pStyle w:val="22"/>
        <w:rPr>
          <w:lang w:eastAsia="en-US"/>
        </w:rPr>
      </w:pPr>
    </w:p>
    <w:p w14:paraId="4F288DBA" w14:textId="5F1C2EB5" w:rsidR="007A6A92" w:rsidRDefault="007A6A92" w:rsidP="007A6A92">
      <w:pPr>
        <w:pStyle w:val="14"/>
        <w:rPr>
          <w:lang w:val="en-US"/>
        </w:rPr>
      </w:pPr>
      <w:bookmarkStart w:id="104" w:name="_Toc199194210"/>
      <w:r>
        <w:t>Техническое задание</w:t>
      </w:r>
      <w:bookmarkEnd w:id="104"/>
    </w:p>
    <w:p w14:paraId="3FF729CB" w14:textId="77777777" w:rsidR="001C42EB" w:rsidRPr="001C42EB" w:rsidRDefault="001C42EB" w:rsidP="001C42EB">
      <w:pPr>
        <w:pStyle w:val="22"/>
        <w:rPr>
          <w:lang w:val="en-US" w:eastAsia="en-US"/>
        </w:rPr>
      </w:pPr>
    </w:p>
    <w:p w14:paraId="2E4B3B3A" w14:textId="172BF3B1" w:rsidR="001C42EB" w:rsidRPr="00D25DEA" w:rsidRDefault="00A12E67" w:rsidP="001C42EB">
      <w:pPr>
        <w:pStyle w:val="22"/>
      </w:pPr>
      <w:r w:rsidRPr="00A12E67">
        <w:t>На данном этапе были актуализированы, разработаны и использовались:</w:t>
      </w:r>
    </w:p>
    <w:p w14:paraId="1C884F2A" w14:textId="0D75D28C" w:rsidR="00A12E67" w:rsidRPr="00A12E67" w:rsidRDefault="001C42EB" w:rsidP="00A12E67">
      <w:pPr>
        <w:pStyle w:val="53"/>
      </w:pPr>
      <w:r w:rsidRPr="001C42EB">
        <w:t xml:space="preserve"> </w:t>
      </w:r>
      <w:r>
        <w:t>т</w:t>
      </w:r>
      <w:r w:rsidR="00A12E67" w:rsidRPr="00A12E67">
        <w:t xml:space="preserve">ехническое задание </w:t>
      </w:r>
      <w:r w:rsidRPr="005F3AFE">
        <w:t>«</w:t>
      </w:r>
      <w:r w:rsidR="00A12E67" w:rsidRPr="00A12E67">
        <w:t>Выставки и конструктор выставок</w:t>
      </w:r>
      <w:r w:rsidRPr="005F3AFE">
        <w:t>»</w:t>
      </w:r>
      <w:r w:rsidRPr="001C42EB">
        <w:t xml:space="preserve"> </w:t>
      </w:r>
      <w:r>
        <w:t>(п</w:t>
      </w:r>
      <w:r w:rsidR="00A12E67" w:rsidRPr="00A12E67">
        <w:t>олная версия ТЗ с описанием структуры выставки, видов блоков, API для управления выставками и блоками</w:t>
      </w:r>
      <w:r>
        <w:t>)</w:t>
      </w:r>
      <w:r w:rsidRPr="001C42EB">
        <w:t>;</w:t>
      </w:r>
    </w:p>
    <w:p w14:paraId="3451D0AE" w14:textId="0B40CB6D" w:rsidR="00A12E67" w:rsidRPr="00A12E67" w:rsidRDefault="001C42EB" w:rsidP="00A12E67">
      <w:pPr>
        <w:pStyle w:val="53"/>
      </w:pPr>
      <w:r>
        <w:t>т</w:t>
      </w:r>
      <w:r w:rsidR="00A12E67" w:rsidRPr="00A12E67">
        <w:t xml:space="preserve">ехническое задание </w:t>
      </w:r>
      <w:r w:rsidRPr="005F3AFE">
        <w:t>«</w:t>
      </w:r>
      <w:r w:rsidR="00A12E67" w:rsidRPr="00A12E67">
        <w:t>Система Профилей Пользователей и Организаций</w:t>
      </w:r>
      <w:r w:rsidRPr="005F3AFE">
        <w:t>»</w:t>
      </w:r>
      <w:r>
        <w:t xml:space="preserve"> (о</w:t>
      </w:r>
      <w:r w:rsidR="00A12E67" w:rsidRPr="00A12E67">
        <w:t>писание API и функционала для управления профилями</w:t>
      </w:r>
      <w:r>
        <w:t>)</w:t>
      </w:r>
      <w:r w:rsidRPr="001C42EB">
        <w:t>;</w:t>
      </w:r>
    </w:p>
    <w:p w14:paraId="06A0708A" w14:textId="14F3B890" w:rsidR="001C42EB" w:rsidRPr="00A12E67" w:rsidRDefault="001C42EB" w:rsidP="001C42EB">
      <w:pPr>
        <w:pStyle w:val="53"/>
      </w:pPr>
      <w:r>
        <w:t>т</w:t>
      </w:r>
      <w:r w:rsidR="00A12E67" w:rsidRPr="00A12E67">
        <w:t xml:space="preserve">ехническое задание </w:t>
      </w:r>
      <w:r w:rsidRPr="005F3AFE">
        <w:t>«</w:t>
      </w:r>
      <w:r w:rsidR="00A12E67" w:rsidRPr="00A12E67">
        <w:t>Главная Страница (Каталог Выставок), Поиск и Просмотр Выставок</w:t>
      </w:r>
      <w:r w:rsidRPr="005F3AFE">
        <w:t>»</w:t>
      </w:r>
      <w:r>
        <w:t xml:space="preserve"> (о</w:t>
      </w:r>
      <w:r w:rsidR="00A12E67" w:rsidRPr="00A12E67">
        <w:t>писание API и функционала для отображения, поиска и фильтрации выставок</w:t>
      </w:r>
      <w:r>
        <w:t>)</w:t>
      </w:r>
      <w:r w:rsidRPr="001C42EB">
        <w:t>;</w:t>
      </w:r>
    </w:p>
    <w:p w14:paraId="7B53F305" w14:textId="2B7E0CDD" w:rsidR="001C42EB" w:rsidRPr="001C42EB" w:rsidRDefault="001C42EB" w:rsidP="001C42EB">
      <w:pPr>
        <w:pStyle w:val="53"/>
      </w:pPr>
      <w:r>
        <w:t>н</w:t>
      </w:r>
      <w:r w:rsidR="00A12E67" w:rsidRPr="00A12E67">
        <w:t xml:space="preserve">овая версия ТЗ системы </w:t>
      </w:r>
      <w:r w:rsidR="009205D2" w:rsidRPr="00A12E67">
        <w:t>выставок</w:t>
      </w:r>
      <w:r w:rsidRPr="001C42EB">
        <w:t>.</w:t>
      </w:r>
    </w:p>
    <w:p w14:paraId="6EA856AD" w14:textId="77777777" w:rsidR="001C42EB" w:rsidRPr="001C42EB" w:rsidRDefault="001C42EB" w:rsidP="001C42EB">
      <w:pPr>
        <w:pStyle w:val="53"/>
        <w:numPr>
          <w:ilvl w:val="0"/>
          <w:numId w:val="0"/>
        </w:numPr>
      </w:pPr>
    </w:p>
    <w:p w14:paraId="364A79A8" w14:textId="7B79E43F" w:rsidR="007A6A92" w:rsidRDefault="007A6A92" w:rsidP="007A6A92">
      <w:pPr>
        <w:pStyle w:val="14"/>
      </w:pPr>
      <w:bookmarkStart w:id="105" w:name="_Toc199194211"/>
      <w:r>
        <w:t>Что реализовали</w:t>
      </w:r>
      <w:bookmarkEnd w:id="105"/>
    </w:p>
    <w:p w14:paraId="139B56A3" w14:textId="77777777" w:rsidR="001C42EB" w:rsidRPr="001C42EB" w:rsidRDefault="001C42EB" w:rsidP="001C42EB">
      <w:pPr>
        <w:pStyle w:val="22"/>
        <w:rPr>
          <w:lang w:eastAsia="en-US"/>
        </w:rPr>
      </w:pPr>
    </w:p>
    <w:p w14:paraId="288486B6" w14:textId="1891811B" w:rsidR="00C80973" w:rsidRPr="00C80973" w:rsidRDefault="00C80973" w:rsidP="00C80973">
      <w:pPr>
        <w:pStyle w:val="22"/>
        <w:rPr>
          <w:lang w:eastAsia="en-US"/>
        </w:rPr>
      </w:pPr>
      <w:r w:rsidRPr="00C80973">
        <w:rPr>
          <w:lang w:eastAsia="en-US"/>
        </w:rPr>
        <w:t>К завершению Контрольной точки 3 были достигнуты следующие результаты:</w:t>
      </w:r>
    </w:p>
    <w:p w14:paraId="7F30C02A" w14:textId="68175252" w:rsidR="00C80973" w:rsidRPr="00C80973" w:rsidRDefault="001C42EB" w:rsidP="00C80973">
      <w:pPr>
        <w:pStyle w:val="53"/>
      </w:pPr>
      <w:r>
        <w:t>з</w:t>
      </w:r>
      <w:r w:rsidR="00C80973" w:rsidRPr="00C80973">
        <w:t>авершены и утверждены ТЗ по конструктору выставок, системе профилей, каталогу выставок</w:t>
      </w:r>
      <w:r w:rsidRPr="001C42EB">
        <w:t>;</w:t>
      </w:r>
    </w:p>
    <w:p w14:paraId="0C49197A" w14:textId="518B01FC" w:rsidR="00C80973" w:rsidRPr="00C80973" w:rsidRDefault="001C42EB" w:rsidP="00C80973">
      <w:pPr>
        <w:pStyle w:val="53"/>
      </w:pPr>
      <w:r>
        <w:t>р</w:t>
      </w:r>
      <w:r w:rsidR="00C80973" w:rsidRPr="00C80973">
        <w:t>азработан дизайн для конструктора выставок, включая UI компонентов блоков, формы загрузки изображений, стили отображения участников и тегов, общую структуру экрана конструктора</w:t>
      </w:r>
      <w:r w:rsidRPr="001C42EB">
        <w:t>;</w:t>
      </w:r>
      <w:r w:rsidR="00C80973" w:rsidRPr="00C80973">
        <w:t xml:space="preserve"> </w:t>
      </w:r>
    </w:p>
    <w:p w14:paraId="6B630781" w14:textId="1089CD3B" w:rsidR="00C80973" w:rsidRPr="00C80973" w:rsidRDefault="001C42EB" w:rsidP="00C80973">
      <w:pPr>
        <w:pStyle w:val="53"/>
      </w:pPr>
      <w:r>
        <w:lastRenderedPageBreak/>
        <w:t>р</w:t>
      </w:r>
      <w:r w:rsidR="00C80973" w:rsidRPr="00C80973">
        <w:t>азработан дизайн для главной страницы/каталога выставок, страницы детального просмотра выставки</w:t>
      </w:r>
      <w:r w:rsidRPr="001C42EB">
        <w:t>;</w:t>
      </w:r>
    </w:p>
    <w:p w14:paraId="5123C3D1" w14:textId="78C6595C" w:rsidR="00C80973" w:rsidRPr="00C80973" w:rsidRDefault="001C42EB" w:rsidP="00C80973">
      <w:pPr>
        <w:pStyle w:val="53"/>
      </w:pPr>
      <w:r>
        <w:t>р</w:t>
      </w:r>
      <w:r w:rsidR="00C80973" w:rsidRPr="00C80973">
        <w:t xml:space="preserve">азработан дизайн для страниц профиля пользователя (просмотр и редактирование), модальных окон смены </w:t>
      </w:r>
      <w:proofErr w:type="spellStart"/>
      <w:r w:rsidR="00C80973" w:rsidRPr="00C80973">
        <w:t>email</w:t>
      </w:r>
      <w:proofErr w:type="spellEnd"/>
      <w:r w:rsidR="00C80973" w:rsidRPr="00C80973">
        <w:t xml:space="preserve">/пароля, раздела </w:t>
      </w:r>
      <w:r w:rsidRPr="005F3AFE">
        <w:t>«</w:t>
      </w:r>
      <w:r w:rsidR="00C80973" w:rsidRPr="00C80973">
        <w:t>Понравившиеся выставки</w:t>
      </w:r>
      <w:r w:rsidRPr="005F3AFE">
        <w:t>»</w:t>
      </w:r>
      <w:r w:rsidRPr="001C42EB">
        <w:t>;</w:t>
      </w:r>
    </w:p>
    <w:p w14:paraId="641C0EC0" w14:textId="1DFC7FED" w:rsidR="00C80973" w:rsidRPr="00C80973" w:rsidRDefault="001C42EB" w:rsidP="00C80973">
      <w:pPr>
        <w:pStyle w:val="53"/>
      </w:pPr>
      <w:r>
        <w:t>р</w:t>
      </w:r>
      <w:r w:rsidR="00C80973" w:rsidRPr="00C80973">
        <w:t>азработан дизайн для страницы профиля организации (просмотр и редактирование), включая отображение списка ее выставок</w:t>
      </w:r>
      <w:r w:rsidRPr="001C42EB">
        <w:t>;</w:t>
      </w:r>
      <w:r w:rsidR="00C80973" w:rsidRPr="00C80973">
        <w:t xml:space="preserve"> </w:t>
      </w:r>
    </w:p>
    <w:p w14:paraId="6E1B9B45" w14:textId="01ABC3CD" w:rsidR="00C80973" w:rsidRPr="00C80973" w:rsidRDefault="001C42EB" w:rsidP="00C80973">
      <w:pPr>
        <w:pStyle w:val="53"/>
      </w:pPr>
      <w:r>
        <w:t>д</w:t>
      </w:r>
      <w:r w:rsidR="00C80973" w:rsidRPr="00C80973">
        <w:t xml:space="preserve">обавлены новые модели в БД и актуализирована схема для поддержки конструктора выставок, профилей, лайков и т. </w:t>
      </w:r>
      <w:r>
        <w:t>д</w:t>
      </w:r>
      <w:r w:rsidRPr="001C42EB">
        <w:t>;</w:t>
      </w:r>
    </w:p>
    <w:p w14:paraId="342089DF" w14:textId="045BE23A" w:rsidR="00C80973" w:rsidRPr="00C80973" w:rsidRDefault="001C42EB" w:rsidP="00C80973">
      <w:pPr>
        <w:pStyle w:val="53"/>
      </w:pPr>
      <w:r>
        <w:t>р</w:t>
      </w:r>
      <w:r w:rsidR="00C80973" w:rsidRPr="00C80973">
        <w:t>еализованы API-маршруты для конструктора выставок: создание выставки, добавление/редактирование/удаление блоков, добавление экспонатов в выставку</w:t>
      </w:r>
      <w:r w:rsidRPr="001C42EB">
        <w:t>;</w:t>
      </w:r>
    </w:p>
    <w:p w14:paraId="5F5607C0" w14:textId="02F64067" w:rsidR="00C80973" w:rsidRPr="00C80973" w:rsidRDefault="001C42EB" w:rsidP="00C80973">
      <w:pPr>
        <w:pStyle w:val="53"/>
      </w:pPr>
      <w:r>
        <w:t>р</w:t>
      </w:r>
      <w:r w:rsidR="00C80973" w:rsidRPr="00C80973">
        <w:t>еализованы API-маршруты для системы профилей: получение и обновление профиля пользователя, изменение пароля, получение и обновление профиля организации</w:t>
      </w:r>
      <w:r w:rsidRPr="001C42EB">
        <w:t>;</w:t>
      </w:r>
    </w:p>
    <w:p w14:paraId="0274457E" w14:textId="151F3C77" w:rsidR="00C80973" w:rsidRPr="00C80973" w:rsidRDefault="001C42EB" w:rsidP="00C80973">
      <w:pPr>
        <w:pStyle w:val="53"/>
      </w:pPr>
      <w:r>
        <w:t>р</w:t>
      </w:r>
      <w:r w:rsidR="00C80973" w:rsidRPr="00C80973">
        <w:t xml:space="preserve">еализованы API-маршруты для системы </w:t>
      </w:r>
      <w:r w:rsidRPr="005F3AFE">
        <w:t>«</w:t>
      </w:r>
      <w:r w:rsidR="00C80973" w:rsidRPr="00C80973">
        <w:t>лайков</w:t>
      </w:r>
      <w:r w:rsidRPr="005F3AFE">
        <w:t>»</w:t>
      </w:r>
      <w:r w:rsidR="00C80973" w:rsidRPr="00C80973">
        <w:t>: добавление/удаление выставки из понравившихся, получение списка понравившихся выставок</w:t>
      </w:r>
      <w:r w:rsidRPr="001C42EB">
        <w:t>;</w:t>
      </w:r>
    </w:p>
    <w:p w14:paraId="419AA619" w14:textId="7C482546" w:rsidR="00C80973" w:rsidRPr="00C80973" w:rsidRDefault="001C42EB" w:rsidP="00C80973">
      <w:pPr>
        <w:pStyle w:val="53"/>
      </w:pPr>
      <w:r>
        <w:t>р</w:t>
      </w:r>
      <w:r w:rsidR="00C80973" w:rsidRPr="00C80973">
        <w:t>еализованы API-маршруты для каталога выставок: получение списка выставок с поддержкой поиска, фильтрации, сортировки и пагинации; получение деталей конкретной выставки</w:t>
      </w:r>
      <w:r w:rsidRPr="001C42EB">
        <w:t>;</w:t>
      </w:r>
    </w:p>
    <w:p w14:paraId="72319858" w14:textId="0DDE4378" w:rsidR="00C80973" w:rsidRPr="00C80973" w:rsidRDefault="001C42EB" w:rsidP="00C80973">
      <w:pPr>
        <w:pStyle w:val="53"/>
      </w:pPr>
      <w:r>
        <w:t>р</w:t>
      </w:r>
      <w:r w:rsidR="00C80973" w:rsidRPr="00C80973">
        <w:t>еализована форма создания выставки (ввод основной информации, загрузка обложки, тегов, участников)</w:t>
      </w:r>
      <w:r w:rsidRPr="001C42EB">
        <w:t>;</w:t>
      </w:r>
    </w:p>
    <w:p w14:paraId="73AE52BD" w14:textId="1006DCB0" w:rsidR="00C80973" w:rsidRPr="00C80973" w:rsidRDefault="001C42EB" w:rsidP="00C80973">
      <w:pPr>
        <w:pStyle w:val="53"/>
      </w:pPr>
      <w:r>
        <w:t>р</w:t>
      </w:r>
      <w:r w:rsidR="00C80973" w:rsidRPr="00C80973">
        <w:t xml:space="preserve">еализована клиентская загрузка изображений через </w:t>
      </w:r>
      <w:proofErr w:type="spellStart"/>
      <w:r w:rsidR="00C80973" w:rsidRPr="00C80973">
        <w:t>MinIO</w:t>
      </w:r>
      <w:proofErr w:type="spellEnd"/>
      <w:r w:rsidR="00C80973" w:rsidRPr="00C80973">
        <w:t xml:space="preserve"> для конструктора</w:t>
      </w:r>
      <w:r w:rsidRPr="001C42EB">
        <w:t>;</w:t>
      </w:r>
    </w:p>
    <w:p w14:paraId="01A916B9" w14:textId="7B8BC39D" w:rsidR="00C80973" w:rsidRPr="00C80973" w:rsidRDefault="001C42EB" w:rsidP="00C80973">
      <w:pPr>
        <w:pStyle w:val="53"/>
      </w:pPr>
      <w:r>
        <w:t>р</w:t>
      </w:r>
      <w:r w:rsidR="00C80973" w:rsidRPr="00C80973">
        <w:t>еализована возможность добавления различных типов контентных блоков в конструкторе</w:t>
      </w:r>
      <w:r w:rsidRPr="001C42EB">
        <w:t>;</w:t>
      </w:r>
    </w:p>
    <w:p w14:paraId="4ED966A3" w14:textId="2D4D5D9F" w:rsidR="00C80973" w:rsidRPr="00C80973" w:rsidRDefault="001C42EB" w:rsidP="00C80973">
      <w:pPr>
        <w:pStyle w:val="53"/>
      </w:pPr>
      <w:r>
        <w:t>р</w:t>
      </w:r>
      <w:r w:rsidR="00C80973" w:rsidRPr="00C80973">
        <w:t>еализовано отображение блоков в конструкторе в соответствии с их порядковым номером (</w:t>
      </w:r>
      <w:proofErr w:type="spellStart"/>
      <w:r w:rsidR="00C80973" w:rsidRPr="00C80973">
        <w:t>position</w:t>
      </w:r>
      <w:proofErr w:type="spellEnd"/>
      <w:r w:rsidR="00C80973" w:rsidRPr="00C80973">
        <w:t>)</w:t>
      </w:r>
      <w:r w:rsidRPr="001C42EB">
        <w:t>;</w:t>
      </w:r>
    </w:p>
    <w:p w14:paraId="0543543C" w14:textId="293764DE" w:rsidR="00C80973" w:rsidRPr="00C80973" w:rsidRDefault="001C42EB" w:rsidP="00C80973">
      <w:pPr>
        <w:pStyle w:val="53"/>
      </w:pPr>
      <w:r>
        <w:lastRenderedPageBreak/>
        <w:t>р</w:t>
      </w:r>
      <w:r w:rsidR="00C80973" w:rsidRPr="00C80973">
        <w:t>еализована возможность удаления блоков из конструктора</w:t>
      </w:r>
      <w:r w:rsidRPr="001C42EB">
        <w:t>;</w:t>
      </w:r>
    </w:p>
    <w:p w14:paraId="030338A6" w14:textId="46F53B2E" w:rsidR="00C80973" w:rsidRPr="00C80973" w:rsidRDefault="001C42EB" w:rsidP="00C80973">
      <w:pPr>
        <w:pStyle w:val="53"/>
      </w:pPr>
      <w:r>
        <w:t>с</w:t>
      </w:r>
      <w:r w:rsidR="00C80973" w:rsidRPr="00C80973">
        <w:t>оздан интерфейс для выбора и добавления экспонатов в выставку из хранилища организации</w:t>
      </w:r>
      <w:r w:rsidRPr="001C42EB">
        <w:t>;</w:t>
      </w:r>
    </w:p>
    <w:p w14:paraId="2DA0EA49" w14:textId="52F0F680" w:rsidR="00C80973" w:rsidRPr="00C80973" w:rsidRDefault="001C42EB" w:rsidP="00C80973">
      <w:pPr>
        <w:pStyle w:val="53"/>
      </w:pPr>
      <w:r>
        <w:t>р</w:t>
      </w:r>
      <w:r w:rsidR="00C80973" w:rsidRPr="00C80973">
        <w:t xml:space="preserve">еализована интеграция </w:t>
      </w:r>
      <w:proofErr w:type="spellStart"/>
      <w:r w:rsidR="00C80973" w:rsidRPr="00C80973">
        <w:t>frontend</w:t>
      </w:r>
      <w:proofErr w:type="spellEnd"/>
      <w:r w:rsidR="00C80973" w:rsidRPr="00C80973">
        <w:t xml:space="preserve">-конструктора с </w:t>
      </w:r>
      <w:proofErr w:type="spellStart"/>
      <w:r w:rsidR="00C80973" w:rsidRPr="00C80973">
        <w:t>backend</w:t>
      </w:r>
      <w:proofErr w:type="spellEnd"/>
      <w:r w:rsidR="00C80973" w:rsidRPr="00C80973">
        <w:t xml:space="preserve"> API для сохранения, редактирования и удаления выставок и их контента</w:t>
      </w:r>
      <w:r w:rsidRPr="001C42EB">
        <w:t>;</w:t>
      </w:r>
    </w:p>
    <w:p w14:paraId="1148ABEC" w14:textId="718D5D9F" w:rsidR="00C80973" w:rsidRPr="00C80973" w:rsidRDefault="001C42EB" w:rsidP="00C80973">
      <w:pPr>
        <w:pStyle w:val="53"/>
      </w:pPr>
      <w:r>
        <w:t>р</w:t>
      </w:r>
      <w:r w:rsidR="00C80973" w:rsidRPr="00C80973">
        <w:t>еализован механизм публикации выставки (изменение статуса)</w:t>
      </w:r>
      <w:r w:rsidRPr="001C42EB">
        <w:t>;</w:t>
      </w:r>
    </w:p>
    <w:p w14:paraId="2BF82619" w14:textId="2321C1FA" w:rsidR="00C80973" w:rsidRPr="00C80973" w:rsidRDefault="001C42EB" w:rsidP="00C80973">
      <w:pPr>
        <w:pStyle w:val="53"/>
      </w:pPr>
      <w:r>
        <w:t>р</w:t>
      </w:r>
      <w:r w:rsidR="00C80973" w:rsidRPr="00C80973">
        <w:t>еализовано отображение списка выставок организации с возможностью перехода к их детальному просмотру (частично, в контексте конструктора или профиля организации)</w:t>
      </w:r>
      <w:r w:rsidRPr="001C42EB">
        <w:t>;</w:t>
      </w:r>
    </w:p>
    <w:p w14:paraId="69DA4ABF" w14:textId="77C273DA" w:rsidR="00C80973" w:rsidRPr="00C80973" w:rsidRDefault="001C42EB" w:rsidP="00C80973">
      <w:pPr>
        <w:pStyle w:val="53"/>
      </w:pPr>
      <w:r>
        <w:t>у</w:t>
      </w:r>
      <w:r w:rsidR="00C80973" w:rsidRPr="00C80973">
        <w:t>странены выявленные проблемы с отображением экспликации экспонатов, исправлена страница логина и кнопка на странице просмотра экспонатов</w:t>
      </w:r>
      <w:r w:rsidRPr="001C42EB">
        <w:t>;</w:t>
      </w:r>
    </w:p>
    <w:p w14:paraId="1EF41149" w14:textId="41A6E24E" w:rsidR="00C80973" w:rsidRPr="00C80973" w:rsidRDefault="001C42EB" w:rsidP="00C80973">
      <w:pPr>
        <w:pStyle w:val="53"/>
      </w:pPr>
      <w:r>
        <w:t>п</w:t>
      </w:r>
      <w:r w:rsidR="00C80973" w:rsidRPr="00C80973">
        <w:t>роведены регулярные созвоны-защиты с кураторами проекта</w:t>
      </w:r>
      <w:r w:rsidRPr="001C42EB">
        <w:t>;</w:t>
      </w:r>
    </w:p>
    <w:p w14:paraId="2251D680" w14:textId="393A8250" w:rsidR="00C80973" w:rsidRPr="00C80973" w:rsidRDefault="001C42EB" w:rsidP="00C80973">
      <w:pPr>
        <w:pStyle w:val="53"/>
      </w:pPr>
      <w:r>
        <w:t>п</w:t>
      </w:r>
      <w:r w:rsidR="00C80973" w:rsidRPr="00C80973">
        <w:t>одготовлены отчетные материалы, презентация и видео для КТ3</w:t>
      </w:r>
      <w:r w:rsidRPr="001C42EB">
        <w:t>;</w:t>
      </w:r>
    </w:p>
    <w:p w14:paraId="583F2545" w14:textId="749C6BF5" w:rsidR="00C80973" w:rsidRPr="001C42EB" w:rsidRDefault="001C42EB" w:rsidP="00C80973">
      <w:pPr>
        <w:pStyle w:val="53"/>
      </w:pPr>
      <w:r>
        <w:t>п</w:t>
      </w:r>
      <w:r w:rsidR="00C80973" w:rsidRPr="00C80973">
        <w:t>роведены ревью кода и дизайн-ревью.</w:t>
      </w:r>
    </w:p>
    <w:p w14:paraId="669A916A" w14:textId="77777777" w:rsidR="001C42EB" w:rsidRPr="00C80973" w:rsidRDefault="001C42EB" w:rsidP="001C42EB">
      <w:pPr>
        <w:pStyle w:val="53"/>
        <w:numPr>
          <w:ilvl w:val="0"/>
          <w:numId w:val="0"/>
        </w:numPr>
        <w:ind w:left="709"/>
      </w:pPr>
    </w:p>
    <w:p w14:paraId="263A66AC" w14:textId="77777777" w:rsidR="001C42EB" w:rsidRDefault="001C42EB">
      <w:pPr>
        <w:spacing w:after="160"/>
        <w:rPr>
          <w:rFonts w:ascii="Times New Roman" w:hAnsi="Times New Roman" w:cs="Times New Roman"/>
          <w:b/>
          <w:sz w:val="28"/>
        </w:rPr>
      </w:pPr>
      <w:r>
        <w:br w:type="page"/>
      </w:r>
    </w:p>
    <w:p w14:paraId="541F086D" w14:textId="09D75DE9" w:rsidR="007A6A92" w:rsidRDefault="007A6A92" w:rsidP="007A6A92">
      <w:pPr>
        <w:pStyle w:val="14"/>
        <w:rPr>
          <w:lang w:val="en-US"/>
        </w:rPr>
      </w:pPr>
      <w:bookmarkStart w:id="106" w:name="_Toc199194212"/>
      <w:r>
        <w:lastRenderedPageBreak/>
        <w:t>Отчет по времени и задачам</w:t>
      </w:r>
      <w:bookmarkEnd w:id="106"/>
    </w:p>
    <w:p w14:paraId="17A4016D" w14:textId="77777777" w:rsidR="001C42EB" w:rsidRPr="001C42EB" w:rsidRDefault="001C42EB" w:rsidP="001C42EB">
      <w:pPr>
        <w:pStyle w:val="22"/>
        <w:rPr>
          <w:lang w:val="en-US" w:eastAsia="en-US"/>
        </w:rPr>
      </w:pPr>
    </w:p>
    <w:p w14:paraId="6330C5D4" w14:textId="51EE61EE" w:rsidR="00C80973" w:rsidRPr="00D25DEA" w:rsidRDefault="00C80973" w:rsidP="00C80973">
      <w:pPr>
        <w:pStyle w:val="22"/>
      </w:pPr>
      <w:r>
        <w:t>Всего в рамках второй контрольной точки участниками проекта было затрачено 234 часа, более подробно можете посмотреть на рис. 12.</w:t>
      </w:r>
    </w:p>
    <w:p w14:paraId="6D4BEBDE" w14:textId="77777777" w:rsidR="001C42EB" w:rsidRPr="00D25DEA" w:rsidRDefault="001C42EB" w:rsidP="00C80973">
      <w:pPr>
        <w:pStyle w:val="22"/>
      </w:pPr>
    </w:p>
    <w:p w14:paraId="71BBD9FC" w14:textId="50BABE3E" w:rsidR="00C80973" w:rsidRDefault="00C80973" w:rsidP="00C80973">
      <w:pPr>
        <w:pStyle w:val="43"/>
      </w:pPr>
      <w:r w:rsidRPr="00C80973">
        <w:rPr>
          <w:noProof/>
        </w:rPr>
        <w:drawing>
          <wp:inline distT="0" distB="0" distL="0" distR="0" wp14:anchorId="27212F29" wp14:editId="53FCC536">
            <wp:extent cx="5439534" cy="7049484"/>
            <wp:effectExtent l="0" t="0" r="8890" b="0"/>
            <wp:docPr id="1981000525" name="Рисунок 1" descr="Изображение выглядит как текст, снимок экран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00525" name="Рисунок 1" descr="Изображение выглядит как текст, снимок экрана, число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C887" w14:textId="19E13553" w:rsidR="00C80973" w:rsidRPr="00C80973" w:rsidRDefault="009205D2" w:rsidP="009205D2">
      <w:pPr>
        <w:pStyle w:val="41"/>
      </w:pPr>
      <w:r>
        <w:t>Распределение задач и затраченное на них время в рамках третьей контрольной точки.</w:t>
      </w:r>
    </w:p>
    <w:p w14:paraId="3506ABC5" w14:textId="77FE994D" w:rsidR="00C80973" w:rsidRDefault="009205D2" w:rsidP="009205D2">
      <w:pPr>
        <w:pStyle w:val="13"/>
        <w:rPr>
          <w:lang w:val="en-US"/>
        </w:rPr>
      </w:pPr>
      <w:bookmarkStart w:id="107" w:name="_Toc199194213"/>
      <w:r>
        <w:lastRenderedPageBreak/>
        <w:t>Выводы по процессу разработки</w:t>
      </w:r>
      <w:bookmarkEnd w:id="107"/>
    </w:p>
    <w:p w14:paraId="091AEBF2" w14:textId="77777777" w:rsidR="001C42EB" w:rsidRPr="001C42EB" w:rsidRDefault="001C42EB" w:rsidP="001C42EB">
      <w:pPr>
        <w:pStyle w:val="22"/>
        <w:rPr>
          <w:lang w:val="en-US" w:eastAsia="en-US"/>
        </w:rPr>
      </w:pPr>
    </w:p>
    <w:p w14:paraId="7366E826" w14:textId="77777777" w:rsidR="009205D2" w:rsidRPr="009205D2" w:rsidRDefault="009205D2" w:rsidP="009205D2">
      <w:pPr>
        <w:pStyle w:val="22"/>
      </w:pPr>
      <w:r w:rsidRPr="009205D2">
        <w:rPr>
          <w:rStyle w:val="ng-star-inserted1"/>
          <w:color w:val="1A1C1E"/>
          <w:szCs w:val="28"/>
        </w:rPr>
        <w:t>Процесс разработки онлайн-платформы «</w:t>
      </w:r>
      <w:proofErr w:type="spellStart"/>
      <w:r w:rsidRPr="009205D2">
        <w:rPr>
          <w:rStyle w:val="ng-star-inserted1"/>
          <w:color w:val="1A1C1E"/>
          <w:szCs w:val="28"/>
        </w:rPr>
        <w:t>JK.Exhibitions</w:t>
      </w:r>
      <w:proofErr w:type="spellEnd"/>
      <w:r w:rsidRPr="009205D2">
        <w:rPr>
          <w:rStyle w:val="ng-star-inserted1"/>
          <w:color w:val="1A1C1E"/>
          <w:szCs w:val="28"/>
        </w:rPr>
        <w:t>» был организован через последовательное прохождение трех контрольных точек, каждая из которых охватывала определенные спринты и была нацелена на достижение конкретных результатов.</w:t>
      </w:r>
    </w:p>
    <w:p w14:paraId="4DE4DD62" w14:textId="77777777" w:rsidR="009205D2" w:rsidRPr="009205D2" w:rsidRDefault="009205D2" w:rsidP="009205D2">
      <w:pPr>
        <w:pStyle w:val="22"/>
      </w:pPr>
      <w:r w:rsidRPr="009205D2">
        <w:rPr>
          <w:rStyle w:val="ng-star-inserted1"/>
          <w:color w:val="1A1C1E"/>
          <w:szCs w:val="28"/>
        </w:rPr>
        <w:t>На первой контрольной точке (КТ1) основное внимание было уделено закладыванию фундамента проекта: детальной аналитике, проектированию общей архитектуры и пользовательских сценариев (USM), настройке инфраструктуры и реализации базовых механизмов аутентификации и авторизации как для обычных пользователей, так и для музейных организаций. Была создана первая версия дизайна и реализованы ключевые страницы входа и регистрации. Общие трудозатраты на этом этапе составили 146 часов.</w:t>
      </w:r>
    </w:p>
    <w:p w14:paraId="600DE1E0" w14:textId="77777777" w:rsidR="009205D2" w:rsidRPr="009205D2" w:rsidRDefault="009205D2" w:rsidP="009205D2">
      <w:pPr>
        <w:pStyle w:val="22"/>
      </w:pPr>
      <w:r w:rsidRPr="009205D2">
        <w:rPr>
          <w:rStyle w:val="ng-star-inserted1"/>
          <w:color w:val="1A1C1E"/>
          <w:szCs w:val="28"/>
        </w:rPr>
        <w:t xml:space="preserve">Вторая контрольная точка (КТ2) была сфокусирована на разработке критически важного модуля управления экспонатами. Это включало полную реализацию CRUD-операций для экспонатов на стороне </w:t>
      </w:r>
      <w:proofErr w:type="spellStart"/>
      <w:r w:rsidRPr="009205D2">
        <w:rPr>
          <w:rStyle w:val="ng-star-inserted1"/>
          <w:color w:val="1A1C1E"/>
          <w:szCs w:val="28"/>
        </w:rPr>
        <w:t>backend</w:t>
      </w:r>
      <w:proofErr w:type="spellEnd"/>
      <w:r w:rsidRPr="009205D2">
        <w:rPr>
          <w:rStyle w:val="ng-star-inserted1"/>
          <w:color w:val="1A1C1E"/>
          <w:szCs w:val="28"/>
        </w:rPr>
        <w:t xml:space="preserve">, интеграцию с файловым хранилищем </w:t>
      </w:r>
      <w:proofErr w:type="spellStart"/>
      <w:r w:rsidRPr="009205D2">
        <w:rPr>
          <w:rStyle w:val="ng-star-inserted1"/>
          <w:color w:val="1A1C1E"/>
          <w:szCs w:val="28"/>
        </w:rPr>
        <w:t>MinIO</w:t>
      </w:r>
      <w:proofErr w:type="spellEnd"/>
      <w:r w:rsidRPr="009205D2">
        <w:rPr>
          <w:rStyle w:val="ng-star-inserted1"/>
          <w:color w:val="1A1C1E"/>
          <w:szCs w:val="28"/>
        </w:rPr>
        <w:t xml:space="preserve">, написание тестов, а также разработку соответствующего </w:t>
      </w:r>
      <w:proofErr w:type="spellStart"/>
      <w:r w:rsidRPr="009205D2">
        <w:rPr>
          <w:rStyle w:val="ng-star-inserted1"/>
          <w:color w:val="1A1C1E"/>
          <w:szCs w:val="28"/>
        </w:rPr>
        <w:t>frontend</w:t>
      </w:r>
      <w:proofErr w:type="spellEnd"/>
      <w:r w:rsidRPr="009205D2">
        <w:rPr>
          <w:rStyle w:val="ng-star-inserted1"/>
          <w:color w:val="1A1C1E"/>
          <w:szCs w:val="28"/>
        </w:rPr>
        <w:t>-интерфейса для музейных организаций. Параллельно велась работа над дизайном и началось проектирование ТЗ для конструктора выставок. Трудозатраты на КТ2 составили 141 час.</w:t>
      </w:r>
    </w:p>
    <w:p w14:paraId="513A2FE3" w14:textId="77777777" w:rsidR="00024270" w:rsidRDefault="009205D2" w:rsidP="00024270">
      <w:pPr>
        <w:pStyle w:val="22"/>
        <w:rPr>
          <w:rStyle w:val="ng-star-inserted1"/>
          <w:color w:val="1A1C1E"/>
          <w:szCs w:val="28"/>
        </w:rPr>
      </w:pPr>
      <w:r w:rsidRPr="009205D2">
        <w:rPr>
          <w:rStyle w:val="ng-star-inserted1"/>
          <w:color w:val="1A1C1E"/>
          <w:szCs w:val="28"/>
        </w:rPr>
        <w:t xml:space="preserve">Третья контрольная точка (КТ3) стала наиболее насыщенной по объему реализованной функциональности. Основной задачей была разработка конструктора выставок, включая реализацию API и </w:t>
      </w:r>
      <w:proofErr w:type="spellStart"/>
      <w:r w:rsidRPr="009205D2">
        <w:rPr>
          <w:rStyle w:val="ng-star-inserted1"/>
          <w:color w:val="1A1C1E"/>
          <w:szCs w:val="28"/>
        </w:rPr>
        <w:t>frontend</w:t>
      </w:r>
      <w:proofErr w:type="spellEnd"/>
      <w:r w:rsidRPr="009205D2">
        <w:rPr>
          <w:rStyle w:val="ng-star-inserted1"/>
          <w:color w:val="1A1C1E"/>
          <w:szCs w:val="28"/>
        </w:rPr>
        <w:t xml:space="preserve">-компонентов для создания выставок, управления контентными блоками и интеграции с модулем экспонатов. Также была проделана значительная работа по реализации </w:t>
      </w:r>
      <w:proofErr w:type="spellStart"/>
      <w:r w:rsidRPr="009205D2">
        <w:rPr>
          <w:rStyle w:val="ng-star-inserted1"/>
          <w:color w:val="1A1C1E"/>
          <w:szCs w:val="28"/>
        </w:rPr>
        <w:t>backend</w:t>
      </w:r>
      <w:proofErr w:type="spellEnd"/>
      <w:r w:rsidRPr="009205D2">
        <w:rPr>
          <w:rStyle w:val="ng-star-inserted1"/>
          <w:color w:val="1A1C1E"/>
          <w:szCs w:val="28"/>
        </w:rPr>
        <w:t xml:space="preserve"> API для системы профилей, каталога выставок и системы "лайков". Активно велась работа над дизайном всех этих модулей. Суммарные трудозатраты по проекту к концу КТ3 достигли 234 </w:t>
      </w:r>
      <w:proofErr w:type="gramStart"/>
      <w:r w:rsidRPr="009205D2">
        <w:rPr>
          <w:rStyle w:val="ng-star-inserted1"/>
          <w:color w:val="1A1C1E"/>
          <w:szCs w:val="28"/>
        </w:rPr>
        <w:t>час</w:t>
      </w:r>
      <w:r w:rsidR="00024270">
        <w:rPr>
          <w:rStyle w:val="ng-star-inserted1"/>
          <w:color w:val="1A1C1E"/>
          <w:szCs w:val="28"/>
        </w:rPr>
        <w:t>ов</w:t>
      </w:r>
      <w:proofErr w:type="gramEnd"/>
      <w:r w:rsidRPr="009205D2">
        <w:rPr>
          <w:rStyle w:val="ng-star-inserted1"/>
          <w:color w:val="1A1C1E"/>
          <w:szCs w:val="28"/>
        </w:rPr>
        <w:t>.</w:t>
      </w:r>
    </w:p>
    <w:p w14:paraId="69046A12" w14:textId="2F970F7E" w:rsidR="009205D2" w:rsidRPr="00024270" w:rsidRDefault="009205D2" w:rsidP="00024270">
      <w:pPr>
        <w:pStyle w:val="22"/>
        <w:rPr>
          <w:color w:val="1A1C1E"/>
          <w:szCs w:val="28"/>
        </w:rPr>
      </w:pPr>
      <w:r w:rsidRPr="00024270">
        <w:t xml:space="preserve">Процесс разработки через контрольные точки позволил поэтапно наращивать функциональность платформы и регулярно получать обратную </w:t>
      </w:r>
      <w:r w:rsidRPr="00024270">
        <w:lastRenderedPageBreak/>
        <w:t xml:space="preserve">связь. Однако, несмотря на значительный объем выполненных работ и успешную реализацию ключевых модулей (аутентификация, экспонаты, конструктор выставок на уровне </w:t>
      </w:r>
      <w:proofErr w:type="spellStart"/>
      <w:r w:rsidRPr="00024270">
        <w:t>backend</w:t>
      </w:r>
      <w:proofErr w:type="spellEnd"/>
      <w:r w:rsidRPr="00024270">
        <w:t xml:space="preserve"> и частично </w:t>
      </w:r>
      <w:proofErr w:type="spellStart"/>
      <w:r w:rsidRPr="00024270">
        <w:t>frontend</w:t>
      </w:r>
      <w:proofErr w:type="spellEnd"/>
      <w:r w:rsidRPr="00024270">
        <w:t>), анализ итогового состояния проекта</w:t>
      </w:r>
      <w:r w:rsidRPr="009205D2">
        <w:rPr>
          <w:rStyle w:val="ng-star-inserted1"/>
          <w:color w:val="1A1C1E"/>
          <w:szCs w:val="28"/>
        </w:rPr>
        <w:t xml:space="preserve"> выявил </w:t>
      </w:r>
      <w:r w:rsidRPr="00024270">
        <w:rPr>
          <w:rStyle w:val="ng-star-inserted1"/>
          <w:color w:val="1A1C1E"/>
          <w:szCs w:val="28"/>
        </w:rPr>
        <w:t>ошибку в первоначальном планировании и оценке трудозатрат.</w:t>
      </w:r>
    </w:p>
    <w:p w14:paraId="304BE36B" w14:textId="77777777" w:rsidR="00024270" w:rsidRDefault="009205D2" w:rsidP="00024270">
      <w:pPr>
        <w:pStyle w:val="22"/>
        <w:rPr>
          <w:rStyle w:val="ng-star-inserted1"/>
          <w:color w:val="1A1C1E"/>
          <w:szCs w:val="28"/>
        </w:rPr>
      </w:pPr>
      <w:r w:rsidRPr="009205D2">
        <w:rPr>
          <w:rStyle w:val="ng-star-inserted1"/>
          <w:color w:val="1A1C1E"/>
          <w:szCs w:val="28"/>
        </w:rPr>
        <w:t>Изначально запланированный </w:t>
      </w:r>
      <w:r w:rsidRPr="00024270">
        <w:rPr>
          <w:rStyle w:val="ng-star-inserted1"/>
          <w:color w:val="1A1C1E"/>
          <w:szCs w:val="28"/>
        </w:rPr>
        <w:t>Спринт 6,</w:t>
      </w:r>
      <w:r w:rsidRPr="009205D2">
        <w:rPr>
          <w:rStyle w:val="ng-star-inserted1"/>
          <w:color w:val="1A1C1E"/>
          <w:szCs w:val="28"/>
        </w:rPr>
        <w:t xml:space="preserve"> который должен был включать разработку системы модерации и административной панели, </w:t>
      </w:r>
      <w:r w:rsidRPr="00024270">
        <w:rPr>
          <w:rStyle w:val="ng-star-inserted1"/>
          <w:color w:val="1A1C1E"/>
          <w:szCs w:val="28"/>
        </w:rPr>
        <w:t>не вошел в фактические временные рамки работы над текущей MVP-версией проекта. </w:t>
      </w:r>
    </w:p>
    <w:p w14:paraId="69662993" w14:textId="70B6CFB9" w:rsidR="009205D2" w:rsidRPr="00024270" w:rsidRDefault="009205D2" w:rsidP="00024270">
      <w:pPr>
        <w:pStyle w:val="22"/>
        <w:rPr>
          <w:color w:val="1A1C1E"/>
          <w:szCs w:val="28"/>
        </w:rPr>
      </w:pPr>
      <w:r w:rsidRPr="00024270">
        <w:rPr>
          <w:rStyle w:val="ng-star-inserted1"/>
          <w:color w:val="1A1C1E"/>
          <w:szCs w:val="28"/>
        </w:rPr>
        <w:t>Кроме того, на стороне </w:t>
      </w:r>
      <w:proofErr w:type="spellStart"/>
      <w:r w:rsidRPr="00024270">
        <w:rPr>
          <w:rStyle w:val="ng-star-inserted1"/>
          <w:color w:val="1A1C1E"/>
          <w:szCs w:val="28"/>
        </w:rPr>
        <w:t>frontend</w:t>
      </w:r>
      <w:proofErr w:type="spellEnd"/>
      <w:r w:rsidRPr="00024270">
        <w:rPr>
          <w:rStyle w:val="ng-star-inserted1"/>
          <w:color w:val="1A1C1E"/>
          <w:szCs w:val="28"/>
        </w:rPr>
        <w:t xml:space="preserve"> не была в полной мере реализована система профилей пользователей</w:t>
      </w:r>
      <w:r w:rsidR="00024270">
        <w:rPr>
          <w:rStyle w:val="ng-star-inserted1"/>
          <w:color w:val="1A1C1E"/>
          <w:szCs w:val="28"/>
        </w:rPr>
        <w:t xml:space="preserve"> </w:t>
      </w:r>
      <w:r w:rsidRPr="00024270">
        <w:rPr>
          <w:rStyle w:val="ng-star-inserted1"/>
          <w:color w:val="1A1C1E"/>
          <w:szCs w:val="28"/>
        </w:rPr>
        <w:t xml:space="preserve">и организаций, а также полнофункциональный публичный каталог выставок с поиском и фильтрацией, </w:t>
      </w:r>
      <w:r w:rsidRPr="009205D2">
        <w:rPr>
          <w:rStyle w:val="ng-star-inserted1"/>
          <w:color w:val="1A1C1E"/>
          <w:szCs w:val="28"/>
        </w:rPr>
        <w:t xml:space="preserve">несмотря на готовность соответствующего API на </w:t>
      </w:r>
      <w:proofErr w:type="spellStart"/>
      <w:r w:rsidRPr="009205D2">
        <w:rPr>
          <w:rStyle w:val="ng-star-inserted1"/>
          <w:color w:val="1A1C1E"/>
          <w:szCs w:val="28"/>
        </w:rPr>
        <w:t>backend</w:t>
      </w:r>
      <w:proofErr w:type="spellEnd"/>
      <w:r w:rsidRPr="009205D2">
        <w:rPr>
          <w:rStyle w:val="ng-star-inserted1"/>
          <w:color w:val="1A1C1E"/>
          <w:szCs w:val="28"/>
        </w:rPr>
        <w:t xml:space="preserve"> и наличие дизайн-макетов. Эти задачи требуют дополнительного времени на разработку и интеграцию.</w:t>
      </w:r>
    </w:p>
    <w:p w14:paraId="0F55E1F8" w14:textId="4166B336" w:rsidR="009205D2" w:rsidRPr="009205D2" w:rsidRDefault="009205D2" w:rsidP="009205D2">
      <w:pPr>
        <w:pStyle w:val="22"/>
      </w:pPr>
      <w:r w:rsidRPr="009205D2">
        <w:rPr>
          <w:rStyle w:val="ng-star-inserted1"/>
          <w:color w:val="1A1C1E"/>
          <w:szCs w:val="28"/>
        </w:rPr>
        <w:t xml:space="preserve">Таким образом, хотя ядро платформы и основные инструменты для создания контента были успешно разработаны, для достижения </w:t>
      </w:r>
      <w:r w:rsidR="00024270" w:rsidRPr="009205D2">
        <w:rPr>
          <w:rStyle w:val="ng-star-inserted1"/>
          <w:color w:val="1A1C1E"/>
          <w:szCs w:val="28"/>
        </w:rPr>
        <w:t>полноты,</w:t>
      </w:r>
      <w:r w:rsidRPr="009205D2">
        <w:rPr>
          <w:rStyle w:val="ng-star-inserted1"/>
          <w:color w:val="1A1C1E"/>
          <w:szCs w:val="28"/>
        </w:rPr>
        <w:t xml:space="preserve"> изначально задуманного MVP и перехода к более широкому тестированию и эксплуатации необходимо завершить реализацию указанных </w:t>
      </w:r>
      <w:proofErr w:type="spellStart"/>
      <w:r w:rsidRPr="009205D2">
        <w:rPr>
          <w:rStyle w:val="ng-star-inserted1"/>
          <w:color w:val="1A1C1E"/>
          <w:szCs w:val="28"/>
        </w:rPr>
        <w:t>frontend</w:t>
      </w:r>
      <w:proofErr w:type="spellEnd"/>
      <w:r w:rsidRPr="009205D2">
        <w:rPr>
          <w:rStyle w:val="ng-star-inserted1"/>
          <w:color w:val="1A1C1E"/>
          <w:szCs w:val="28"/>
        </w:rPr>
        <w:t>-модулей и приступить к задачам Спринта 6.</w:t>
      </w:r>
    </w:p>
    <w:p w14:paraId="6C0456B7" w14:textId="77777777" w:rsidR="009205D2" w:rsidRPr="009205D2" w:rsidRDefault="009205D2" w:rsidP="009205D2">
      <w:pPr>
        <w:pStyle w:val="22"/>
        <w:rPr>
          <w:lang w:eastAsia="en-US"/>
        </w:rPr>
      </w:pPr>
    </w:p>
    <w:p w14:paraId="3B49ACA3" w14:textId="77777777" w:rsidR="009205D2" w:rsidRPr="009205D2" w:rsidRDefault="009205D2" w:rsidP="009205D2">
      <w:pPr>
        <w:pStyle w:val="22"/>
        <w:rPr>
          <w:lang w:eastAsia="en-US"/>
        </w:rPr>
      </w:pPr>
    </w:p>
    <w:p w14:paraId="08AE9F11" w14:textId="3A6F5A9F" w:rsidR="007A6A92" w:rsidRDefault="007A6A92" w:rsidP="007A6A92">
      <w:pPr>
        <w:pStyle w:val="12"/>
        <w:rPr>
          <w:lang w:val="en-US"/>
        </w:rPr>
      </w:pPr>
      <w:bookmarkStart w:id="108" w:name="_Toc199194214"/>
      <w:r>
        <w:lastRenderedPageBreak/>
        <w:t>Индивидуальные части</w:t>
      </w:r>
      <w:bookmarkEnd w:id="108"/>
    </w:p>
    <w:p w14:paraId="1C7B9D21" w14:textId="77777777" w:rsidR="001C42EB" w:rsidRPr="001C42EB" w:rsidRDefault="001C42EB" w:rsidP="001C42EB">
      <w:pPr>
        <w:pStyle w:val="22"/>
        <w:rPr>
          <w:lang w:val="en-US" w:eastAsia="en-US"/>
        </w:rPr>
      </w:pPr>
    </w:p>
    <w:p w14:paraId="37BBC11C" w14:textId="6FDF9C8B" w:rsidR="00024270" w:rsidRPr="00D25DEA" w:rsidRDefault="00024270" w:rsidP="00024270">
      <w:pPr>
        <w:pStyle w:val="22"/>
        <w:rPr>
          <w:lang w:eastAsia="en-US"/>
        </w:rPr>
      </w:pPr>
      <w:r w:rsidRPr="00024270">
        <w:rPr>
          <w:lang w:eastAsia="en-US"/>
        </w:rPr>
        <w:t>Успешная реализация проекта «</w:t>
      </w:r>
      <w:proofErr w:type="spellStart"/>
      <w:r w:rsidRPr="00024270">
        <w:rPr>
          <w:lang w:eastAsia="en-US"/>
        </w:rPr>
        <w:t>JK.Exhibitions</w:t>
      </w:r>
      <w:proofErr w:type="spellEnd"/>
      <w:r w:rsidRPr="00024270">
        <w:rPr>
          <w:lang w:eastAsia="en-US"/>
        </w:rPr>
        <w:t>» стала возможной благодаря слаженной работе команды и четкому распределению обязанностей. Каждый участник не только внес значительный вклад в разработку платформы, но и получил ценный опыт, расширив свои профессиональные компетенции.</w:t>
      </w:r>
    </w:p>
    <w:p w14:paraId="55A312DF" w14:textId="77777777" w:rsidR="001C42EB" w:rsidRPr="00D25DEA" w:rsidRDefault="001C42EB" w:rsidP="00024270">
      <w:pPr>
        <w:pStyle w:val="22"/>
        <w:rPr>
          <w:lang w:eastAsia="en-US"/>
        </w:rPr>
      </w:pPr>
    </w:p>
    <w:p w14:paraId="23DC8173" w14:textId="601C5B48" w:rsidR="007A6A92" w:rsidRDefault="007A6A92" w:rsidP="007A6A92">
      <w:pPr>
        <w:pStyle w:val="13"/>
        <w:rPr>
          <w:lang w:val="en-US"/>
        </w:rPr>
      </w:pPr>
      <w:bookmarkStart w:id="109" w:name="_Toc199194215"/>
      <w:r>
        <w:t>Савин Александр Юрьевич</w:t>
      </w:r>
      <w:bookmarkEnd w:id="109"/>
    </w:p>
    <w:p w14:paraId="68D76DD2" w14:textId="77777777" w:rsidR="001C42EB" w:rsidRPr="001C42EB" w:rsidRDefault="001C42EB" w:rsidP="001C42EB">
      <w:pPr>
        <w:pStyle w:val="22"/>
        <w:rPr>
          <w:lang w:val="en-US" w:eastAsia="en-US"/>
        </w:rPr>
      </w:pPr>
    </w:p>
    <w:p w14:paraId="45FB9B8D" w14:textId="025A3C7F" w:rsidR="00024270" w:rsidRPr="00024270" w:rsidRDefault="00024270" w:rsidP="00024270">
      <w:pPr>
        <w:pStyle w:val="22"/>
        <w:rPr>
          <w:szCs w:val="28"/>
        </w:rPr>
      </w:pPr>
      <w:r w:rsidRPr="00024270">
        <w:rPr>
          <w:rStyle w:val="ng-star-inserted1"/>
          <w:color w:val="1A1C1E"/>
          <w:szCs w:val="28"/>
        </w:rPr>
        <w:t xml:space="preserve">Александр Юрьевич играл центральную роль в координации проекта и его аналитической поддержке. Он отвечал за полный цикл управления проектом: от первоначального формирования видения и технических заданий до контроля выполнения задач и подготовки отчетной документации. Александр занимался глубокой аналитической работой, включая изучение предметной области, анализ </w:t>
      </w:r>
      <w:r>
        <w:rPr>
          <w:rStyle w:val="ng-star-inserted1"/>
          <w:color w:val="1A1C1E"/>
          <w:szCs w:val="28"/>
        </w:rPr>
        <w:t>конкурентов</w:t>
      </w:r>
      <w:r w:rsidRPr="00024270">
        <w:rPr>
          <w:rStyle w:val="ng-star-inserted1"/>
          <w:color w:val="1A1C1E"/>
          <w:szCs w:val="28"/>
        </w:rPr>
        <w:t xml:space="preserve">, разработку User Story </w:t>
      </w:r>
      <w:proofErr w:type="spellStart"/>
      <w:r w:rsidRPr="00024270">
        <w:rPr>
          <w:rStyle w:val="ng-star-inserted1"/>
          <w:color w:val="1A1C1E"/>
          <w:szCs w:val="28"/>
        </w:rPr>
        <w:t>Map</w:t>
      </w:r>
      <w:proofErr w:type="spellEnd"/>
      <w:r w:rsidRPr="00024270">
        <w:rPr>
          <w:rStyle w:val="ng-star-inserted1"/>
          <w:color w:val="1A1C1E"/>
          <w:szCs w:val="28"/>
        </w:rPr>
        <w:t xml:space="preserve"> для четкого понимания пользовательских потребностей и проектирование структуры базы данных. Важной частью его работы была детализация технических требований для всех ключевых модулей системы, что обеспечивало ясность задач для команды разработки. Он также активно участвовал в коммуникациях, организуя встречи с кураторами проекта, проводя ревью кода и дизайна, и обеспечивая эффективное взаимодействие внутри команды.</w:t>
      </w:r>
    </w:p>
    <w:p w14:paraId="24E8ADE2" w14:textId="7EC34CB7" w:rsidR="00024270" w:rsidRPr="00024270" w:rsidRDefault="00024270" w:rsidP="00024270">
      <w:pPr>
        <w:pStyle w:val="22"/>
        <w:rPr>
          <w:szCs w:val="28"/>
        </w:rPr>
      </w:pPr>
      <w:r w:rsidRPr="00024270">
        <w:rPr>
          <w:rStyle w:val="ng-star-inserted1"/>
          <w:color w:val="1A1C1E"/>
          <w:szCs w:val="28"/>
        </w:rPr>
        <w:t>В ходе проекта Александр значительно углубил свои навыки в области управления IT-проектами по гибким методологиям (</w:t>
      </w:r>
      <w:proofErr w:type="spellStart"/>
      <w:r w:rsidRPr="00024270">
        <w:rPr>
          <w:rStyle w:val="ng-star-inserted1"/>
          <w:color w:val="1A1C1E"/>
          <w:szCs w:val="28"/>
        </w:rPr>
        <w:t>Scrum</w:t>
      </w:r>
      <w:proofErr w:type="spellEnd"/>
      <w:r w:rsidRPr="00024270">
        <w:rPr>
          <w:rStyle w:val="ng-star-inserted1"/>
          <w:color w:val="1A1C1E"/>
          <w:szCs w:val="28"/>
        </w:rPr>
        <w:t xml:space="preserve">, </w:t>
      </w:r>
      <w:proofErr w:type="spellStart"/>
      <w:r w:rsidRPr="00024270">
        <w:rPr>
          <w:rStyle w:val="ng-star-inserted1"/>
          <w:color w:val="1A1C1E"/>
          <w:szCs w:val="28"/>
        </w:rPr>
        <w:t>Kanban</w:t>
      </w:r>
      <w:proofErr w:type="spellEnd"/>
      <w:r w:rsidRPr="00024270">
        <w:rPr>
          <w:rStyle w:val="ng-star-inserted1"/>
          <w:color w:val="1A1C1E"/>
          <w:szCs w:val="28"/>
        </w:rPr>
        <w:t xml:space="preserve">), освоил инструменты для визуализации требований (User Story </w:t>
      </w:r>
      <w:proofErr w:type="spellStart"/>
      <w:r w:rsidRPr="00024270">
        <w:rPr>
          <w:rStyle w:val="ng-star-inserted1"/>
          <w:color w:val="1A1C1E"/>
          <w:szCs w:val="28"/>
        </w:rPr>
        <w:t>Mapping</w:t>
      </w:r>
      <w:proofErr w:type="spellEnd"/>
      <w:r w:rsidRPr="00024270">
        <w:rPr>
          <w:rStyle w:val="ng-star-inserted1"/>
          <w:color w:val="1A1C1E"/>
          <w:szCs w:val="28"/>
        </w:rPr>
        <w:t>). Он получил практический опыт в формировании комплексных технических заданий для веб-платформ, проектировании баз данных и спецификаций API. Работа над проектом также способствовала развитию навыков командной работы, презентации и защиты проектных решений.</w:t>
      </w:r>
    </w:p>
    <w:p w14:paraId="5266C602" w14:textId="77777777" w:rsidR="009F4739" w:rsidRDefault="007A6A92" w:rsidP="009F4739">
      <w:pPr>
        <w:pStyle w:val="13"/>
        <w:rPr>
          <w:lang w:val="en-US"/>
        </w:rPr>
      </w:pPr>
      <w:bookmarkStart w:id="110" w:name="_Toc199194216"/>
      <w:r>
        <w:lastRenderedPageBreak/>
        <w:t>Кряжевских Виктория Владимировна</w:t>
      </w:r>
      <w:bookmarkEnd w:id="110"/>
    </w:p>
    <w:p w14:paraId="428FADA3" w14:textId="77777777" w:rsidR="001C42EB" w:rsidRPr="001C42EB" w:rsidRDefault="001C42EB" w:rsidP="001C42EB">
      <w:pPr>
        <w:pStyle w:val="22"/>
        <w:rPr>
          <w:lang w:val="en-US" w:eastAsia="en-US"/>
        </w:rPr>
      </w:pPr>
    </w:p>
    <w:p w14:paraId="0C867D78" w14:textId="4822FD44" w:rsidR="009F4739" w:rsidRPr="009F4739" w:rsidRDefault="009F4739" w:rsidP="009F4739">
      <w:pPr>
        <w:pStyle w:val="22"/>
        <w:rPr>
          <w:bCs/>
          <w:szCs w:val="22"/>
        </w:rPr>
      </w:pPr>
      <w:r w:rsidRPr="009F4739">
        <w:rPr>
          <w:rStyle w:val="ng-star-inserted1"/>
          <w:bCs/>
          <w:color w:val="1A1C1E"/>
          <w:szCs w:val="28"/>
        </w:rPr>
        <w:t xml:space="preserve">Виктория Владимировна отвечала за создание всего визуального облика </w:t>
      </w:r>
      <w:r>
        <w:rPr>
          <w:rStyle w:val="ng-star-inserted1"/>
          <w:bCs/>
          <w:color w:val="1A1C1E"/>
          <w:szCs w:val="28"/>
        </w:rPr>
        <w:t xml:space="preserve">платформы </w:t>
      </w:r>
      <w:r w:rsidRPr="009F4739">
        <w:rPr>
          <w:rStyle w:val="ng-star-inserted1"/>
          <w:bCs/>
          <w:color w:val="1A1C1E"/>
          <w:szCs w:val="28"/>
        </w:rPr>
        <w:t>«</w:t>
      </w:r>
      <w:proofErr w:type="spellStart"/>
      <w:r w:rsidRPr="009F4739">
        <w:rPr>
          <w:rStyle w:val="ng-star-inserted1"/>
          <w:bCs/>
          <w:color w:val="1A1C1E"/>
          <w:szCs w:val="28"/>
        </w:rPr>
        <w:t>JK.Exhibitions</w:t>
      </w:r>
      <w:proofErr w:type="spellEnd"/>
      <w:r w:rsidRPr="009F4739">
        <w:rPr>
          <w:rStyle w:val="ng-star-inserted1"/>
          <w:bCs/>
          <w:color w:val="1A1C1E"/>
          <w:szCs w:val="28"/>
        </w:rPr>
        <w:t>». Ее работа началась с разработки общей дизайн-концепции и стиля, которые затем были детализированы в макетах для всех ключевых разделов и компонентов системы. Она тщательно проработала дизайн модулей управления экспонатами, конструктора выставок (включая интерфейсы для различных типов контентных блоков и взаимодействия с ними), главной страницы, каталога выставок, а также страниц профилей пользователей и организаций. Особое внимание Виктория уделила созданию интуитивно понятных и эстетически привлекательных интерфейсов, ориентированных на потребности как музейных работников, так и обычных пользователей</w:t>
      </w:r>
      <w:r w:rsidR="00D71CC1" w:rsidRPr="00D71CC1">
        <w:rPr>
          <w:rStyle w:val="ng-star-inserted1"/>
          <w:bCs/>
          <w:color w:val="1A1C1E"/>
          <w:szCs w:val="28"/>
        </w:rPr>
        <w:t xml:space="preserve"> [</w:t>
      </w:r>
      <w:r w:rsidR="00D71CC1">
        <w:rPr>
          <w:rStyle w:val="ng-star-inserted1"/>
          <w:bCs/>
          <w:color w:val="1A1C1E"/>
          <w:szCs w:val="28"/>
        </w:rPr>
        <w:fldChar w:fldCharType="begin"/>
      </w:r>
      <w:r w:rsidR="00D71CC1">
        <w:rPr>
          <w:rStyle w:val="ng-star-inserted1"/>
          <w:bCs/>
          <w:color w:val="1A1C1E"/>
          <w:szCs w:val="28"/>
        </w:rPr>
        <w:instrText xml:space="preserve"> REF _Ref199091013 \r \h </w:instrText>
      </w:r>
      <w:r w:rsidR="00D71CC1">
        <w:rPr>
          <w:rStyle w:val="ng-star-inserted1"/>
          <w:bCs/>
          <w:color w:val="1A1C1E"/>
          <w:szCs w:val="28"/>
        </w:rPr>
      </w:r>
      <w:r w:rsidR="00D71CC1">
        <w:rPr>
          <w:rStyle w:val="ng-star-inserted1"/>
          <w:bCs/>
          <w:color w:val="1A1C1E"/>
          <w:szCs w:val="28"/>
        </w:rPr>
        <w:fldChar w:fldCharType="separate"/>
      </w:r>
      <w:r w:rsidR="00D71CC1">
        <w:rPr>
          <w:rStyle w:val="ng-star-inserted1"/>
          <w:bCs/>
          <w:color w:val="1A1C1E"/>
          <w:szCs w:val="28"/>
        </w:rPr>
        <w:t>4</w:t>
      </w:r>
      <w:r w:rsidR="00D71CC1">
        <w:rPr>
          <w:rStyle w:val="ng-star-inserted1"/>
          <w:bCs/>
          <w:color w:val="1A1C1E"/>
          <w:szCs w:val="28"/>
        </w:rPr>
        <w:fldChar w:fldCharType="end"/>
      </w:r>
      <w:r w:rsidR="00D71CC1" w:rsidRPr="00D71CC1">
        <w:rPr>
          <w:rStyle w:val="ng-star-inserted1"/>
          <w:bCs/>
          <w:color w:val="1A1C1E"/>
          <w:szCs w:val="28"/>
        </w:rPr>
        <w:t>]</w:t>
      </w:r>
      <w:r w:rsidRPr="009F4739">
        <w:rPr>
          <w:rStyle w:val="ng-star-inserted1"/>
          <w:bCs/>
          <w:color w:val="1A1C1E"/>
          <w:szCs w:val="28"/>
        </w:rPr>
        <w:t>.</w:t>
      </w:r>
    </w:p>
    <w:p w14:paraId="6434092D" w14:textId="291198CE" w:rsidR="00024270" w:rsidRPr="00D25DEA" w:rsidRDefault="009F4739" w:rsidP="009F4739">
      <w:pPr>
        <w:pStyle w:val="22"/>
        <w:rPr>
          <w:rStyle w:val="ng-star-inserted1"/>
          <w:bCs/>
          <w:color w:val="1A1C1E"/>
          <w:szCs w:val="28"/>
        </w:rPr>
      </w:pPr>
      <w:r w:rsidRPr="009F4739">
        <w:rPr>
          <w:rStyle w:val="ng-star-inserted1"/>
          <w:bCs/>
          <w:color w:val="1A1C1E"/>
          <w:szCs w:val="28"/>
        </w:rPr>
        <w:t xml:space="preserve">Для Виктории проект стал возможностью применить и развить навыки UI/UX дизайна для сложной многопользовательской веб-платформы. Она получила опыт проектирования интерфейсов для конструкторов контента, работы с модульными системами и обеспечения </w:t>
      </w:r>
      <w:proofErr w:type="spellStart"/>
      <w:r w:rsidRPr="009F4739">
        <w:rPr>
          <w:rStyle w:val="ng-star-inserted1"/>
          <w:bCs/>
          <w:color w:val="1A1C1E"/>
          <w:szCs w:val="28"/>
        </w:rPr>
        <w:t>консистентности</w:t>
      </w:r>
      <w:proofErr w:type="spellEnd"/>
      <w:r w:rsidRPr="009F4739">
        <w:rPr>
          <w:rStyle w:val="ng-star-inserted1"/>
          <w:bCs/>
          <w:color w:val="1A1C1E"/>
          <w:szCs w:val="28"/>
        </w:rPr>
        <w:t xml:space="preserve"> дизайна на всех уровнях. Проект способствовал углублению понимания специфики дизайна для культурных и образовательных проектов, а также практики работы в команде с разработчиками и менеджером.</w:t>
      </w:r>
    </w:p>
    <w:p w14:paraId="685B0E60" w14:textId="77777777" w:rsidR="001C42EB" w:rsidRPr="007F3C4A" w:rsidRDefault="001C42EB" w:rsidP="009F4739">
      <w:pPr>
        <w:pStyle w:val="22"/>
        <w:rPr>
          <w:bCs/>
        </w:rPr>
      </w:pPr>
    </w:p>
    <w:p w14:paraId="3882AC73" w14:textId="061F6AAA" w:rsidR="007A6A92" w:rsidRDefault="007A6A92" w:rsidP="007A6A92">
      <w:pPr>
        <w:pStyle w:val="13"/>
        <w:rPr>
          <w:lang w:val="en-US"/>
        </w:rPr>
      </w:pPr>
      <w:bookmarkStart w:id="111" w:name="_Toc199194217"/>
      <w:r>
        <w:t>Козлов Максим Дмитриевич</w:t>
      </w:r>
      <w:bookmarkEnd w:id="111"/>
    </w:p>
    <w:p w14:paraId="1F830633" w14:textId="77777777" w:rsidR="001C42EB" w:rsidRPr="001C42EB" w:rsidRDefault="001C42EB" w:rsidP="001C42EB">
      <w:pPr>
        <w:pStyle w:val="22"/>
        <w:rPr>
          <w:lang w:val="en-US" w:eastAsia="en-US"/>
        </w:rPr>
      </w:pPr>
    </w:p>
    <w:p w14:paraId="0A1F6760" w14:textId="49155F00" w:rsidR="009F4739" w:rsidRPr="009F4739" w:rsidRDefault="009F4739" w:rsidP="009F4739">
      <w:pPr>
        <w:pStyle w:val="22"/>
      </w:pPr>
      <w:r w:rsidRPr="009F4739">
        <w:rPr>
          <w:rStyle w:val="ng-star-inserted1"/>
          <w:color w:val="1A1C1E"/>
          <w:szCs w:val="28"/>
        </w:rPr>
        <w:t>Максим Дмитриевич взял на себя полную ответственность за разработку серверной части (</w:t>
      </w:r>
      <w:proofErr w:type="spellStart"/>
      <w:r w:rsidRPr="009F4739">
        <w:rPr>
          <w:rStyle w:val="ng-star-inserted1"/>
          <w:color w:val="1A1C1E"/>
          <w:szCs w:val="28"/>
        </w:rPr>
        <w:t>backend</w:t>
      </w:r>
      <w:proofErr w:type="spellEnd"/>
      <w:r w:rsidRPr="009F4739">
        <w:rPr>
          <w:rStyle w:val="ng-star-inserted1"/>
          <w:color w:val="1A1C1E"/>
          <w:szCs w:val="28"/>
        </w:rPr>
        <w:t xml:space="preserve">) платформы. Он спроектировал и реализовал API, используя Python и фреймворк </w:t>
      </w:r>
      <w:proofErr w:type="spellStart"/>
      <w:r w:rsidRPr="009F4739">
        <w:rPr>
          <w:rStyle w:val="ng-star-inserted1"/>
          <w:color w:val="1A1C1E"/>
          <w:szCs w:val="28"/>
        </w:rPr>
        <w:t>FastAPI</w:t>
      </w:r>
      <w:proofErr w:type="spellEnd"/>
      <w:r w:rsidRPr="009F4739">
        <w:rPr>
          <w:rStyle w:val="ng-star-inserted1"/>
          <w:color w:val="1A1C1E"/>
          <w:szCs w:val="28"/>
        </w:rPr>
        <w:t xml:space="preserve">, обеспечив всю необходимую бизнес-логику для функционирования системы. Его работа включала создание и настройку базы данных </w:t>
      </w:r>
      <w:proofErr w:type="spellStart"/>
      <w:r w:rsidRPr="009F4739">
        <w:rPr>
          <w:rStyle w:val="ng-star-inserted1"/>
          <w:color w:val="1A1C1E"/>
          <w:szCs w:val="28"/>
        </w:rPr>
        <w:t>PostgreSQL</w:t>
      </w:r>
      <w:proofErr w:type="spellEnd"/>
      <w:r w:rsidRPr="009F4739">
        <w:rPr>
          <w:rStyle w:val="ng-star-inserted1"/>
          <w:color w:val="1A1C1E"/>
          <w:szCs w:val="28"/>
        </w:rPr>
        <w:t xml:space="preserve">, интеграцию с объектным хранилищем </w:t>
      </w:r>
      <w:proofErr w:type="spellStart"/>
      <w:r w:rsidRPr="009F4739">
        <w:rPr>
          <w:rStyle w:val="ng-star-inserted1"/>
          <w:color w:val="1A1C1E"/>
          <w:szCs w:val="28"/>
        </w:rPr>
        <w:t>MinIO</w:t>
      </w:r>
      <w:proofErr w:type="spellEnd"/>
      <w:r w:rsidRPr="009F4739">
        <w:rPr>
          <w:rStyle w:val="ng-star-inserted1"/>
          <w:color w:val="1A1C1E"/>
          <w:szCs w:val="28"/>
        </w:rPr>
        <w:t xml:space="preserve"> для управления медиафайлами. Максим реализовал API для всех ключевых модулей: аутентификации и авторизации пользователей, </w:t>
      </w:r>
      <w:r w:rsidRPr="009F4739">
        <w:rPr>
          <w:rStyle w:val="ng-star-inserted1"/>
          <w:color w:val="1A1C1E"/>
          <w:szCs w:val="28"/>
        </w:rPr>
        <w:lastRenderedPageBreak/>
        <w:t xml:space="preserve">управления экспонатами, конструктора выставок (включая создание, редактирование выставок и их блоков), системы профилей пользователей и организаций, каталога выставок с функциями поиска и фильтрации, а также системы "лайков". Он также уделил внимание написанию тестов для обеспечения надежности </w:t>
      </w:r>
      <w:r>
        <w:rPr>
          <w:rStyle w:val="ng-star-inserted1"/>
          <w:color w:val="1A1C1E"/>
          <w:szCs w:val="28"/>
        </w:rPr>
        <w:t xml:space="preserve">и </w:t>
      </w:r>
      <w:proofErr w:type="spellStart"/>
      <w:r>
        <w:rPr>
          <w:rStyle w:val="ng-star-inserted1"/>
          <w:color w:val="1A1C1E"/>
          <w:szCs w:val="28"/>
        </w:rPr>
        <w:t>поддерживаемости</w:t>
      </w:r>
      <w:proofErr w:type="spellEnd"/>
      <w:r>
        <w:rPr>
          <w:rStyle w:val="ng-star-inserted1"/>
          <w:color w:val="1A1C1E"/>
          <w:szCs w:val="28"/>
        </w:rPr>
        <w:t xml:space="preserve"> </w:t>
      </w:r>
      <w:r w:rsidRPr="009F4739">
        <w:rPr>
          <w:rStyle w:val="ng-star-inserted1"/>
          <w:color w:val="1A1C1E"/>
          <w:szCs w:val="28"/>
        </w:rPr>
        <w:t>кода.</w:t>
      </w:r>
    </w:p>
    <w:p w14:paraId="183EF29B" w14:textId="1C190ED1" w:rsidR="009F4739" w:rsidRPr="00D25DEA" w:rsidRDefault="009F4739" w:rsidP="009F4739">
      <w:pPr>
        <w:pStyle w:val="22"/>
        <w:rPr>
          <w:rStyle w:val="ng-star-inserted1"/>
          <w:color w:val="1A1C1E"/>
          <w:szCs w:val="28"/>
        </w:rPr>
      </w:pPr>
      <w:r w:rsidRPr="009F4739">
        <w:rPr>
          <w:rStyle w:val="ng-star-inserted1"/>
          <w:color w:val="1A1C1E"/>
          <w:szCs w:val="28"/>
        </w:rPr>
        <w:t xml:space="preserve">Проект предоставил Максиму обширный практический опыт в разработке API с использованием </w:t>
      </w:r>
      <w:proofErr w:type="spellStart"/>
      <w:r w:rsidRPr="009F4739">
        <w:rPr>
          <w:rStyle w:val="ng-star-inserted1"/>
          <w:color w:val="1A1C1E"/>
          <w:szCs w:val="28"/>
        </w:rPr>
        <w:t>FastAPI</w:t>
      </w:r>
      <w:proofErr w:type="spellEnd"/>
      <w:r w:rsidRPr="009F4739">
        <w:rPr>
          <w:rStyle w:val="ng-star-inserted1"/>
          <w:color w:val="1A1C1E"/>
          <w:szCs w:val="28"/>
        </w:rPr>
        <w:t xml:space="preserve">. Он углубил свои знания в работе с </w:t>
      </w:r>
      <w:proofErr w:type="spellStart"/>
      <w:r w:rsidRPr="009F4739">
        <w:rPr>
          <w:rStyle w:val="ng-star-inserted1"/>
          <w:color w:val="1A1C1E"/>
          <w:szCs w:val="28"/>
        </w:rPr>
        <w:t>PostgreSQL</w:t>
      </w:r>
      <w:proofErr w:type="spellEnd"/>
      <w:r w:rsidRPr="009F4739">
        <w:rPr>
          <w:rStyle w:val="ng-star-inserted1"/>
          <w:color w:val="1A1C1E"/>
          <w:szCs w:val="28"/>
        </w:rPr>
        <w:t>, включая проектирование схем и оптимизацию запросов, а также освоил интеграцию с S3-совместимыми хранилищами (</w:t>
      </w:r>
      <w:proofErr w:type="spellStart"/>
      <w:r w:rsidRPr="009F4739">
        <w:rPr>
          <w:rStyle w:val="ng-star-inserted1"/>
          <w:color w:val="1A1C1E"/>
          <w:szCs w:val="28"/>
        </w:rPr>
        <w:t>MinIO</w:t>
      </w:r>
      <w:proofErr w:type="spellEnd"/>
      <w:r w:rsidRPr="009F4739">
        <w:rPr>
          <w:rStyle w:val="ng-star-inserted1"/>
          <w:color w:val="1A1C1E"/>
          <w:szCs w:val="28"/>
        </w:rPr>
        <w:t xml:space="preserve">). Работа над проектом позволила </w:t>
      </w:r>
      <w:r>
        <w:rPr>
          <w:rStyle w:val="ng-star-inserted1"/>
          <w:color w:val="1A1C1E"/>
          <w:szCs w:val="28"/>
        </w:rPr>
        <w:t>улучшить</w:t>
      </w:r>
      <w:r w:rsidRPr="009F4739">
        <w:rPr>
          <w:rStyle w:val="ng-star-inserted1"/>
          <w:color w:val="1A1C1E"/>
          <w:szCs w:val="28"/>
        </w:rPr>
        <w:t xml:space="preserve"> навыки реализации сложных бизнес-процессов на стороне сервера, обеспечении безопасности API и написании модульных тестов.</w:t>
      </w:r>
    </w:p>
    <w:p w14:paraId="6AF99895" w14:textId="77777777" w:rsidR="001C42EB" w:rsidRPr="00D25DEA" w:rsidRDefault="001C42EB" w:rsidP="009F4739">
      <w:pPr>
        <w:pStyle w:val="22"/>
      </w:pPr>
    </w:p>
    <w:p w14:paraId="366F1AEA" w14:textId="3AD1BB06" w:rsidR="007A6A92" w:rsidRDefault="007A6A92" w:rsidP="007A6A92">
      <w:pPr>
        <w:pStyle w:val="13"/>
        <w:rPr>
          <w:lang w:val="en-US"/>
        </w:rPr>
      </w:pPr>
      <w:bookmarkStart w:id="112" w:name="_Toc199194218"/>
      <w:r>
        <w:t>Кудрявцев Матвей Евгеньевич</w:t>
      </w:r>
      <w:bookmarkEnd w:id="112"/>
    </w:p>
    <w:p w14:paraId="5F894252" w14:textId="77777777" w:rsidR="001C42EB" w:rsidRPr="001C42EB" w:rsidRDefault="001C42EB" w:rsidP="001C42EB">
      <w:pPr>
        <w:pStyle w:val="22"/>
        <w:rPr>
          <w:lang w:val="en-US" w:eastAsia="en-US"/>
        </w:rPr>
      </w:pPr>
    </w:p>
    <w:p w14:paraId="25B9A036" w14:textId="5CBC73A1" w:rsidR="009F4739" w:rsidRPr="009F4739" w:rsidRDefault="009F4739" w:rsidP="009F4739">
      <w:pPr>
        <w:pStyle w:val="22"/>
      </w:pPr>
      <w:r w:rsidRPr="009F4739">
        <w:rPr>
          <w:rStyle w:val="ng-star-inserted1"/>
          <w:color w:val="1A1C1E"/>
          <w:szCs w:val="28"/>
        </w:rPr>
        <w:t>Матвей Евгеньевич отвечал за разработку клиентской части (</w:t>
      </w:r>
      <w:proofErr w:type="spellStart"/>
      <w:r w:rsidRPr="009F4739">
        <w:rPr>
          <w:rStyle w:val="ng-star-inserted1"/>
          <w:color w:val="1A1C1E"/>
          <w:szCs w:val="28"/>
        </w:rPr>
        <w:t>frontend</w:t>
      </w:r>
      <w:proofErr w:type="spellEnd"/>
      <w:r w:rsidRPr="009F4739">
        <w:rPr>
          <w:rStyle w:val="ng-star-inserted1"/>
          <w:color w:val="1A1C1E"/>
          <w:szCs w:val="28"/>
        </w:rPr>
        <w:t xml:space="preserve">) платформы на </w:t>
      </w:r>
      <w:proofErr w:type="spellStart"/>
      <w:r w:rsidRPr="009F4739">
        <w:rPr>
          <w:rStyle w:val="ng-star-inserted1"/>
          <w:color w:val="1A1C1E"/>
          <w:szCs w:val="28"/>
        </w:rPr>
        <w:t>React</w:t>
      </w:r>
      <w:proofErr w:type="spellEnd"/>
      <w:r w:rsidRPr="009F4739">
        <w:rPr>
          <w:rStyle w:val="ng-star-inserted1"/>
          <w:color w:val="1A1C1E"/>
          <w:szCs w:val="28"/>
        </w:rPr>
        <w:t xml:space="preserve">. Он воплощал разработанные Викторией дизайн-макеты в интерактивные пользовательские интерфейсы, обеспечивая их корректную работу и взаимодействие с </w:t>
      </w:r>
      <w:proofErr w:type="spellStart"/>
      <w:r w:rsidRPr="009F4739">
        <w:rPr>
          <w:rStyle w:val="ng-star-inserted1"/>
          <w:color w:val="1A1C1E"/>
          <w:szCs w:val="28"/>
        </w:rPr>
        <w:t>backend</w:t>
      </w:r>
      <w:proofErr w:type="spellEnd"/>
      <w:r w:rsidRPr="009F4739">
        <w:rPr>
          <w:rStyle w:val="ng-star-inserted1"/>
          <w:color w:val="1A1C1E"/>
          <w:szCs w:val="28"/>
        </w:rPr>
        <w:t xml:space="preserve"> API. Матвей реализовал ключевые разделы фронтенда, включая систему регистрации и аутентификации пользователей, интерфейсы для управления экспонатами (просмотр, добавление, редактирование), а также функционал конструктора выставок (создание выставок, работа с блоками, загрузка изображений). Он также занимался настройкой </w:t>
      </w:r>
      <w:proofErr w:type="spellStart"/>
      <w:r w:rsidRPr="009F4739">
        <w:rPr>
          <w:rStyle w:val="ng-star-inserted1"/>
          <w:color w:val="1A1C1E"/>
          <w:szCs w:val="28"/>
        </w:rPr>
        <w:t>frontend</w:t>
      </w:r>
      <w:proofErr w:type="spellEnd"/>
      <w:r w:rsidRPr="009F4739">
        <w:rPr>
          <w:rStyle w:val="ng-star-inserted1"/>
          <w:color w:val="1A1C1E"/>
          <w:szCs w:val="28"/>
        </w:rPr>
        <w:t>-архитектуры и решением возникающих проблем интеграции и отображения.</w:t>
      </w:r>
    </w:p>
    <w:p w14:paraId="29DFC986" w14:textId="2EAD2136" w:rsidR="000850A8" w:rsidRPr="00D25DEA" w:rsidRDefault="009F4739" w:rsidP="009F4739">
      <w:pPr>
        <w:pStyle w:val="22"/>
        <w:rPr>
          <w:rStyle w:val="ng-star-inserted1"/>
          <w:color w:val="1A1C1E"/>
          <w:szCs w:val="28"/>
        </w:rPr>
      </w:pPr>
      <w:r>
        <w:rPr>
          <w:rStyle w:val="ng-star-inserted1"/>
          <w:color w:val="1A1C1E"/>
          <w:szCs w:val="28"/>
        </w:rPr>
        <w:t xml:space="preserve">В </w:t>
      </w:r>
      <w:r w:rsidRPr="009F4739">
        <w:rPr>
          <w:rStyle w:val="ng-star-inserted1"/>
          <w:color w:val="1A1C1E"/>
          <w:szCs w:val="28"/>
        </w:rPr>
        <w:t xml:space="preserve">ходе проекта Матвей получил ценный опыт в разработке сложных одностраничных приложений (SPA) на </w:t>
      </w:r>
      <w:proofErr w:type="spellStart"/>
      <w:r w:rsidRPr="009F4739">
        <w:rPr>
          <w:rStyle w:val="ng-star-inserted1"/>
          <w:color w:val="1A1C1E"/>
          <w:szCs w:val="28"/>
        </w:rPr>
        <w:t>React</w:t>
      </w:r>
      <w:proofErr w:type="spellEnd"/>
      <w:r w:rsidRPr="009F4739">
        <w:rPr>
          <w:rStyle w:val="ng-star-inserted1"/>
          <w:color w:val="1A1C1E"/>
          <w:szCs w:val="28"/>
        </w:rPr>
        <w:t xml:space="preserve">. Он усовершенствовал навыки работы с компонентной архитектурой, управления состоянием приложения, интеграции с </w:t>
      </w:r>
      <w:proofErr w:type="spellStart"/>
      <w:r w:rsidRPr="009F4739">
        <w:rPr>
          <w:rStyle w:val="ng-star-inserted1"/>
          <w:color w:val="1A1C1E"/>
          <w:szCs w:val="28"/>
        </w:rPr>
        <w:t>RESTful</w:t>
      </w:r>
      <w:proofErr w:type="spellEnd"/>
      <w:r w:rsidRPr="009F4739">
        <w:rPr>
          <w:rStyle w:val="ng-star-inserted1"/>
          <w:color w:val="1A1C1E"/>
          <w:szCs w:val="28"/>
        </w:rPr>
        <w:t xml:space="preserve"> API и использования современных </w:t>
      </w:r>
      <w:proofErr w:type="spellStart"/>
      <w:r w:rsidRPr="009F4739">
        <w:rPr>
          <w:rStyle w:val="ng-star-inserted1"/>
          <w:color w:val="1A1C1E"/>
          <w:szCs w:val="28"/>
        </w:rPr>
        <w:t>frontend</w:t>
      </w:r>
      <w:proofErr w:type="spellEnd"/>
      <w:r w:rsidRPr="009F4739">
        <w:rPr>
          <w:rStyle w:val="ng-star-inserted1"/>
          <w:color w:val="1A1C1E"/>
          <w:szCs w:val="28"/>
        </w:rPr>
        <w:t xml:space="preserve">-инструментов. Проект способствовал развитию умения работать с дизайном и </w:t>
      </w:r>
      <w:r w:rsidRPr="009F4739">
        <w:rPr>
          <w:rStyle w:val="ng-star-inserted1"/>
          <w:color w:val="1A1C1E"/>
          <w:szCs w:val="28"/>
        </w:rPr>
        <w:lastRenderedPageBreak/>
        <w:t>воплощать его в функциональный код, а также решать задачи по оптимизации пользовательского опыта на стороне клиента.</w:t>
      </w:r>
    </w:p>
    <w:p w14:paraId="46590B41" w14:textId="77777777" w:rsidR="001C42EB" w:rsidRPr="00D25DEA" w:rsidRDefault="001C42EB" w:rsidP="009F4739">
      <w:pPr>
        <w:pStyle w:val="22"/>
        <w:rPr>
          <w:rStyle w:val="ng-star-inserted1"/>
          <w:color w:val="1A1C1E"/>
          <w:szCs w:val="28"/>
        </w:rPr>
      </w:pPr>
    </w:p>
    <w:p w14:paraId="1F034745" w14:textId="536A69AA" w:rsidR="009F4739" w:rsidRDefault="009F4739" w:rsidP="009F4739">
      <w:pPr>
        <w:pStyle w:val="13"/>
        <w:rPr>
          <w:lang w:val="en-US"/>
        </w:rPr>
      </w:pPr>
      <w:bookmarkStart w:id="113" w:name="_Toc199194219"/>
      <w:r>
        <w:t>Вывод по индивидуальным частям</w:t>
      </w:r>
      <w:bookmarkEnd w:id="113"/>
    </w:p>
    <w:p w14:paraId="797B20AF" w14:textId="77777777" w:rsidR="001C42EB" w:rsidRPr="001C42EB" w:rsidRDefault="001C42EB" w:rsidP="001C42EB">
      <w:pPr>
        <w:pStyle w:val="22"/>
        <w:rPr>
          <w:lang w:val="en-US" w:eastAsia="en-US"/>
        </w:rPr>
      </w:pPr>
    </w:p>
    <w:p w14:paraId="31E0597D" w14:textId="24E01999" w:rsidR="007F3C4A" w:rsidRDefault="009F4739" w:rsidP="007F3C4A">
      <w:pPr>
        <w:pStyle w:val="22"/>
        <w:rPr>
          <w:lang w:eastAsia="en-US"/>
        </w:rPr>
      </w:pPr>
      <w:r w:rsidRPr="009F4739">
        <w:rPr>
          <w:lang w:eastAsia="en-US"/>
        </w:rPr>
        <w:t>Каждый участник команды «</w:t>
      </w:r>
      <w:proofErr w:type="spellStart"/>
      <w:r w:rsidRPr="009F4739">
        <w:rPr>
          <w:lang w:eastAsia="en-US"/>
        </w:rPr>
        <w:t>JK.Exhibitions</w:t>
      </w:r>
      <w:proofErr w:type="spellEnd"/>
      <w:r w:rsidRPr="009F4739">
        <w:rPr>
          <w:lang w:eastAsia="en-US"/>
        </w:rPr>
        <w:t xml:space="preserve">» внес существенный вклад в разработку платформы, эффективно выполняя задачи в рамках своей специализации: Александр Савин обеспечил управление проектом и аналитическую проработку, Виктория Кряжевских создала дизайн и </w:t>
      </w:r>
      <w:r>
        <w:rPr>
          <w:lang w:eastAsia="en-US"/>
        </w:rPr>
        <w:t xml:space="preserve">отвечала за </w:t>
      </w:r>
      <w:r w:rsidRPr="009F4739">
        <w:rPr>
          <w:lang w:eastAsia="en-US"/>
        </w:rPr>
        <w:t xml:space="preserve">пользовательский опыт, Максим Козлов реализовал всю серверную логику и API, а Матвей Кудрявцев разработал ключевые компоненты клиентского интерфейса. </w:t>
      </w:r>
    </w:p>
    <w:p w14:paraId="101F787A" w14:textId="0C869780" w:rsidR="009F4739" w:rsidRDefault="009F4739" w:rsidP="009F4739">
      <w:pPr>
        <w:pStyle w:val="22"/>
        <w:rPr>
          <w:lang w:eastAsia="en-US"/>
        </w:rPr>
      </w:pPr>
      <w:r w:rsidRPr="009F4739">
        <w:rPr>
          <w:lang w:eastAsia="en-US"/>
        </w:rPr>
        <w:t>Помимо непосредственного вклада в продукт, работа над проектом способствовала значительному профессиональному росту каждого участника, углублению существующих навыков и освоению новых аспектов разработки и управления IT-проектами.</w:t>
      </w:r>
    </w:p>
    <w:p w14:paraId="4D0F8FCF" w14:textId="5926A8F3" w:rsidR="007F3C4A" w:rsidRPr="009F4739" w:rsidRDefault="007F3C4A" w:rsidP="009F4739">
      <w:pPr>
        <w:pStyle w:val="22"/>
        <w:rPr>
          <w:lang w:eastAsia="en-US"/>
        </w:rPr>
      </w:pPr>
    </w:p>
    <w:p w14:paraId="4F2ED523" w14:textId="77777777" w:rsidR="009772C1" w:rsidRPr="007F3C4A" w:rsidRDefault="009772C1" w:rsidP="001C42EB">
      <w:pPr>
        <w:pStyle w:val="22"/>
        <w:ind w:firstLine="0"/>
      </w:pPr>
    </w:p>
    <w:p w14:paraId="2B263313" w14:textId="77777777" w:rsidR="006559AE" w:rsidRDefault="006559AE" w:rsidP="00127886">
      <w:pPr>
        <w:pStyle w:val="110"/>
      </w:pPr>
      <w:bookmarkStart w:id="114" w:name="_Toc8214335"/>
      <w:bookmarkStart w:id="115" w:name="_Toc164096968"/>
      <w:bookmarkStart w:id="116" w:name="_Toc196860986"/>
      <w:bookmarkStart w:id="117" w:name="_Toc196862099"/>
      <w:bookmarkStart w:id="118" w:name="_Toc196862361"/>
      <w:bookmarkStart w:id="119" w:name="_Toc196862599"/>
      <w:bookmarkStart w:id="120" w:name="_Toc196862850"/>
      <w:bookmarkStart w:id="121" w:name="_Toc196863068"/>
      <w:bookmarkStart w:id="122" w:name="_Toc199194220"/>
      <w:r>
        <w:lastRenderedPageBreak/>
        <w:t>З</w:t>
      </w:r>
      <w:r w:rsidR="00B26509">
        <w:t>АКЛЮЧЕНИЕ</w:t>
      </w:r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</w:p>
    <w:p w14:paraId="3750AAB8" w14:textId="77777777" w:rsidR="00090EB3" w:rsidRPr="00090EB3" w:rsidRDefault="00090EB3" w:rsidP="00090EB3">
      <w:pPr>
        <w:pStyle w:val="22"/>
      </w:pPr>
    </w:p>
    <w:p w14:paraId="73822908" w14:textId="20197F05" w:rsidR="00706D90" w:rsidRDefault="00090EB3" w:rsidP="00706D90">
      <w:pPr>
        <w:pStyle w:val="22"/>
      </w:pPr>
      <w:r w:rsidRPr="00090EB3">
        <w:t>Проект по разработке MVP-версии конструктора онлайн-выставок «</w:t>
      </w:r>
      <w:proofErr w:type="spellStart"/>
      <w:r w:rsidRPr="00090EB3">
        <w:t>JK.Exhibitions</w:t>
      </w:r>
      <w:proofErr w:type="spellEnd"/>
      <w:r w:rsidRPr="00090EB3">
        <w:t>» достиг</w:t>
      </w:r>
      <w:r>
        <w:t xml:space="preserve"> объективных </w:t>
      </w:r>
      <w:r w:rsidRPr="00090EB3">
        <w:t>результатов, заложи</w:t>
      </w:r>
      <w:r>
        <w:t>л</w:t>
      </w:r>
      <w:r w:rsidRPr="00090EB3">
        <w:t xml:space="preserve"> прочную основу для создания полнофункциональной платформы, востребованной в современной культурной среде. В настоящем заключении дается оценка соответствия разработанного продукта первоначальным требованиям, анализируется его качество и предлагаются направления для дальнейшего развития.</w:t>
      </w:r>
    </w:p>
    <w:p w14:paraId="4D93CF89" w14:textId="495451C5" w:rsidR="00090EB3" w:rsidRDefault="00090EB3" w:rsidP="00090EB3">
      <w:pPr>
        <w:pStyle w:val="12"/>
      </w:pPr>
      <w:bookmarkStart w:id="123" w:name="_Toc199194221"/>
      <w:r>
        <w:lastRenderedPageBreak/>
        <w:t>Соответствие требованиям</w:t>
      </w:r>
      <w:bookmarkEnd w:id="123"/>
    </w:p>
    <w:p w14:paraId="27C73866" w14:textId="77777777" w:rsidR="00090EB3" w:rsidRPr="00090EB3" w:rsidRDefault="00090EB3" w:rsidP="00090EB3">
      <w:pPr>
        <w:pStyle w:val="22"/>
        <w:rPr>
          <w:lang w:eastAsia="en-US"/>
        </w:rPr>
      </w:pPr>
    </w:p>
    <w:p w14:paraId="5A3B6BB8" w14:textId="77777777" w:rsidR="00090EB3" w:rsidRDefault="00090EB3" w:rsidP="00090EB3">
      <w:pPr>
        <w:pStyle w:val="22"/>
      </w:pPr>
      <w:r w:rsidRPr="00090EB3">
        <w:t>Разработанная MVP-версия платформы «</w:t>
      </w:r>
      <w:proofErr w:type="spellStart"/>
      <w:r w:rsidRPr="00090EB3">
        <w:t>JK.Exhibitions</w:t>
      </w:r>
      <w:proofErr w:type="spellEnd"/>
      <w:r w:rsidRPr="00090EB3">
        <w:t>» в значительной степени соответствует ключевым требованиям, сформулированным заказчиком и пользователями.</w:t>
      </w:r>
    </w:p>
    <w:p w14:paraId="4A74D712" w14:textId="77777777" w:rsidR="00090EB3" w:rsidRDefault="00090EB3" w:rsidP="00090EB3">
      <w:pPr>
        <w:pStyle w:val="22"/>
      </w:pPr>
    </w:p>
    <w:p w14:paraId="4B8797CE" w14:textId="4BFA5803" w:rsidR="00090EB3" w:rsidRDefault="00090EB3" w:rsidP="00D67597">
      <w:pPr>
        <w:pStyle w:val="13"/>
      </w:pPr>
      <w:bookmarkStart w:id="124" w:name="_Toc199194222"/>
      <w:r>
        <w:t>Соответствие ф</w:t>
      </w:r>
      <w:r w:rsidRPr="00090EB3">
        <w:t>ункциональны</w:t>
      </w:r>
      <w:r>
        <w:t>м</w:t>
      </w:r>
      <w:r w:rsidRPr="00090EB3">
        <w:t xml:space="preserve"> требования</w:t>
      </w:r>
      <w:r>
        <w:t>м</w:t>
      </w:r>
      <w:bookmarkEnd w:id="124"/>
    </w:p>
    <w:p w14:paraId="62768996" w14:textId="77777777" w:rsidR="00090EB3" w:rsidRPr="00090EB3" w:rsidRDefault="00090EB3" w:rsidP="00090EB3">
      <w:pPr>
        <w:pStyle w:val="22"/>
        <w:rPr>
          <w:lang w:eastAsia="en-US"/>
        </w:rPr>
      </w:pPr>
    </w:p>
    <w:p w14:paraId="34A0604A" w14:textId="500B564B" w:rsidR="00090EB3" w:rsidRDefault="00090EB3" w:rsidP="00090EB3">
      <w:pPr>
        <w:pStyle w:val="22"/>
      </w:pPr>
      <w:r w:rsidRPr="00090EB3">
        <w:t>Реализован основн</w:t>
      </w:r>
      <w:r>
        <w:t xml:space="preserve">ая </w:t>
      </w:r>
      <w:r w:rsidRPr="00090EB3">
        <w:t>функциональност</w:t>
      </w:r>
      <w:r>
        <w:t>ь,</w:t>
      </w:r>
      <w:r w:rsidRPr="00090EB3">
        <w:t xml:space="preserve"> необходим</w:t>
      </w:r>
      <w:r>
        <w:t>ая</w:t>
      </w:r>
      <w:r w:rsidRPr="00090EB3">
        <w:t xml:space="preserve"> для целевого использования платформы музейными институциями. Пользователи могут регистрироваться, музейные организации – управлять своим виртуальным хранилищем экспонатов (добавлять, редактировать, загружать изображения), а также создавать и наполнять контентом виртуальны</w:t>
      </w:r>
      <w:r>
        <w:t>х</w:t>
      </w:r>
      <w:r w:rsidRPr="00090EB3">
        <w:t xml:space="preserve"> выстав</w:t>
      </w:r>
      <w:r>
        <w:t>ок</w:t>
      </w:r>
      <w:r w:rsidRPr="00090EB3">
        <w:t xml:space="preserve"> с использованием конструктора. Система аутентификации и авторизации обеспечивает разграничение доступа. Серверная часть (</w:t>
      </w:r>
      <w:proofErr w:type="spellStart"/>
      <w:r w:rsidRPr="00090EB3">
        <w:t>backend</w:t>
      </w:r>
      <w:proofErr w:type="spellEnd"/>
      <w:r w:rsidRPr="00090EB3">
        <w:t xml:space="preserve">) полностью готова для поддержки всех заявленных функций, включая поиск, профили и модерацию. Однако, на стороне </w:t>
      </w:r>
      <w:proofErr w:type="spellStart"/>
      <w:r w:rsidRPr="00090EB3">
        <w:t>frontend</w:t>
      </w:r>
      <w:proofErr w:type="spellEnd"/>
      <w:r w:rsidRPr="00090EB3">
        <w:t xml:space="preserve"> часть функционала, связанная с публичным каталогом выставок, детализированными профилями и административной панелью, реализована не в полном объеме, что является основным отклонением от первоначального полного списка требований к MVP на уровне пользовательского интерфейса.</w:t>
      </w:r>
    </w:p>
    <w:p w14:paraId="6B1FD650" w14:textId="77777777" w:rsidR="00090EB3" w:rsidRDefault="00090EB3" w:rsidP="00090EB3">
      <w:pPr>
        <w:pStyle w:val="22"/>
        <w:ind w:firstLine="0"/>
      </w:pPr>
    </w:p>
    <w:p w14:paraId="6CADD45E" w14:textId="44BB947D" w:rsidR="00090EB3" w:rsidRDefault="00090EB3" w:rsidP="00090EB3">
      <w:pPr>
        <w:pStyle w:val="13"/>
      </w:pPr>
      <w:bookmarkStart w:id="125" w:name="_Toc199194223"/>
      <w:r>
        <w:t>Соответствие нефункциональным требованиям</w:t>
      </w:r>
      <w:bookmarkEnd w:id="125"/>
    </w:p>
    <w:p w14:paraId="7C31859A" w14:textId="77777777" w:rsidR="00090EB3" w:rsidRPr="00090EB3" w:rsidRDefault="00090EB3" w:rsidP="00090EB3">
      <w:pPr>
        <w:pStyle w:val="22"/>
        <w:rPr>
          <w:lang w:eastAsia="en-US"/>
        </w:rPr>
      </w:pPr>
    </w:p>
    <w:p w14:paraId="079AC6AF" w14:textId="6B91C8A8" w:rsidR="00090EB3" w:rsidRDefault="00090EB3" w:rsidP="00090EB3">
      <w:pPr>
        <w:pStyle w:val="22"/>
      </w:pPr>
      <w:r w:rsidRPr="00090EB3">
        <w:t>Выбор технологического стека (</w:t>
      </w:r>
      <w:proofErr w:type="spellStart"/>
      <w:r w:rsidRPr="00090EB3">
        <w:t>FastAPI</w:t>
      </w:r>
      <w:proofErr w:type="spellEnd"/>
      <w:r w:rsidRPr="00090EB3">
        <w:t xml:space="preserve">, </w:t>
      </w:r>
      <w:proofErr w:type="spellStart"/>
      <w:r w:rsidRPr="00090EB3">
        <w:t>PostgreSQL</w:t>
      </w:r>
      <w:proofErr w:type="spellEnd"/>
      <w:r w:rsidRPr="00090EB3">
        <w:t xml:space="preserve">, </w:t>
      </w:r>
      <w:proofErr w:type="spellStart"/>
      <w:r w:rsidRPr="00090EB3">
        <w:t>React</w:t>
      </w:r>
      <w:proofErr w:type="spellEnd"/>
      <w:r w:rsidRPr="00090EB3">
        <w:t xml:space="preserve">, </w:t>
      </w:r>
      <w:proofErr w:type="spellStart"/>
      <w:r w:rsidRPr="00090EB3">
        <w:t>MinIO</w:t>
      </w:r>
      <w:proofErr w:type="spellEnd"/>
      <w:r w:rsidRPr="00090EB3">
        <w:t xml:space="preserve">) был </w:t>
      </w:r>
      <w:r w:rsidR="005F14D5">
        <w:t xml:space="preserve">обоснован </w:t>
      </w:r>
      <w:r w:rsidRPr="00090EB3">
        <w:t>обеспечени</w:t>
      </w:r>
      <w:r w:rsidR="005F14D5">
        <w:t>ем</w:t>
      </w:r>
      <w:r w:rsidRPr="00090EB3">
        <w:t xml:space="preserve"> производительности, безопасности и масштабируемости. Архитектурные решения способствуют быстрому отклику системы при выполнении операций с данными. Дизайн платформы, разработанный с акцентом на простоту и удобство, стремится обеспечить интуитивно понятное взаимодействие для всех категорий пользователей, хотя </w:t>
      </w:r>
      <w:r w:rsidRPr="00090EB3">
        <w:lastRenderedPageBreak/>
        <w:t xml:space="preserve">его полная оценка возможна только после завершения всех </w:t>
      </w:r>
      <w:proofErr w:type="spellStart"/>
      <w:r w:rsidRPr="00090EB3">
        <w:t>frontend</w:t>
      </w:r>
      <w:proofErr w:type="spellEnd"/>
      <w:r w:rsidRPr="00090EB3">
        <w:t xml:space="preserve">-компонентов и проведения пользовательского тестирования. Требование по выдерживанию нагрузки в 1000 пользователей </w:t>
      </w:r>
      <w:r w:rsidR="005F14D5">
        <w:t>выполняется за счет выбранных архитектурных решений</w:t>
      </w:r>
      <w:r w:rsidRPr="00090EB3">
        <w:t>.</w:t>
      </w:r>
    </w:p>
    <w:p w14:paraId="5704D449" w14:textId="77777777" w:rsidR="005F14D5" w:rsidRDefault="005F14D5" w:rsidP="00090EB3">
      <w:pPr>
        <w:pStyle w:val="22"/>
      </w:pPr>
    </w:p>
    <w:p w14:paraId="27E1EA05" w14:textId="13A71EFB" w:rsidR="005F14D5" w:rsidRDefault="005F14D5" w:rsidP="005F14D5">
      <w:pPr>
        <w:pStyle w:val="13"/>
      </w:pPr>
      <w:bookmarkStart w:id="126" w:name="_Toc199194224"/>
      <w:r>
        <w:t>Вывод по соответствию требованиям</w:t>
      </w:r>
      <w:bookmarkEnd w:id="126"/>
    </w:p>
    <w:p w14:paraId="2872A2FF" w14:textId="77777777" w:rsidR="005F14D5" w:rsidRDefault="005F14D5" w:rsidP="005F14D5">
      <w:pPr>
        <w:pStyle w:val="22"/>
        <w:rPr>
          <w:lang w:eastAsia="en-US"/>
        </w:rPr>
      </w:pPr>
    </w:p>
    <w:p w14:paraId="4EE70730" w14:textId="6AE15FB0" w:rsidR="005F14D5" w:rsidRPr="005F14D5" w:rsidRDefault="005F14D5" w:rsidP="005F14D5">
      <w:pPr>
        <w:pStyle w:val="22"/>
        <w:rPr>
          <w:lang w:eastAsia="en-US"/>
        </w:rPr>
      </w:pPr>
      <w:r w:rsidRPr="005F14D5">
        <w:rPr>
          <w:lang w:eastAsia="en-US"/>
        </w:rPr>
        <w:t xml:space="preserve">Таким образом, ядро системы и основные инструменты для создания контента соответствуют заявленным требованиям. Неполная реализация некоторых </w:t>
      </w:r>
      <w:proofErr w:type="spellStart"/>
      <w:r w:rsidRPr="005F14D5">
        <w:rPr>
          <w:lang w:eastAsia="en-US"/>
        </w:rPr>
        <w:t>frontend</w:t>
      </w:r>
      <w:proofErr w:type="spellEnd"/>
      <w:r w:rsidRPr="005F14D5">
        <w:rPr>
          <w:lang w:eastAsia="en-US"/>
        </w:rPr>
        <w:t xml:space="preserve">-модулей является основным аспектом, требующим дальнейшей доработки для полного соответствия всем первоначальным </w:t>
      </w:r>
      <w:r>
        <w:rPr>
          <w:lang w:eastAsia="en-US"/>
        </w:rPr>
        <w:t>требованиям</w:t>
      </w:r>
      <w:r w:rsidRPr="005F14D5">
        <w:rPr>
          <w:lang w:eastAsia="en-US"/>
        </w:rPr>
        <w:t xml:space="preserve"> </w:t>
      </w:r>
      <w:r>
        <w:rPr>
          <w:lang w:eastAsia="en-US"/>
        </w:rPr>
        <w:t>к</w:t>
      </w:r>
      <w:r w:rsidRPr="005F14D5">
        <w:rPr>
          <w:lang w:eastAsia="en-US"/>
        </w:rPr>
        <w:t xml:space="preserve"> MVP.</w:t>
      </w:r>
    </w:p>
    <w:p w14:paraId="05BB2209" w14:textId="77777777" w:rsidR="00090EB3" w:rsidRDefault="00090EB3" w:rsidP="00090EB3">
      <w:pPr>
        <w:pStyle w:val="22"/>
        <w:rPr>
          <w:lang w:eastAsia="en-US"/>
        </w:rPr>
      </w:pPr>
    </w:p>
    <w:p w14:paraId="7DC56445" w14:textId="1E473A0C" w:rsidR="005F14D5" w:rsidRDefault="005F14D5" w:rsidP="005F14D5">
      <w:pPr>
        <w:pStyle w:val="12"/>
        <w:rPr>
          <w:bCs/>
        </w:rPr>
      </w:pPr>
      <w:bookmarkStart w:id="127" w:name="_Toc199194225"/>
      <w:r w:rsidRPr="005F14D5">
        <w:rPr>
          <w:bCs/>
        </w:rPr>
        <w:lastRenderedPageBreak/>
        <w:t>Оценка качества программного продукта и анализ дефектов</w:t>
      </w:r>
      <w:bookmarkEnd w:id="127"/>
    </w:p>
    <w:p w14:paraId="759D42F2" w14:textId="77777777" w:rsidR="005F14D5" w:rsidRPr="005F14D5" w:rsidRDefault="005F14D5" w:rsidP="005F14D5">
      <w:pPr>
        <w:pStyle w:val="22"/>
        <w:rPr>
          <w:lang w:eastAsia="en-US"/>
        </w:rPr>
      </w:pPr>
    </w:p>
    <w:p w14:paraId="29E3C779" w14:textId="6F6C9287" w:rsidR="005F14D5" w:rsidRDefault="005F14D5" w:rsidP="005F14D5">
      <w:pPr>
        <w:pStyle w:val="22"/>
      </w:pPr>
      <w:r w:rsidRPr="005F14D5">
        <w:rPr>
          <w:rFonts w:ascii="Arial" w:hAnsi="Arial" w:cs="Arial"/>
          <w:color w:val="1A1C1E"/>
          <w:sz w:val="21"/>
          <w:szCs w:val="21"/>
        </w:rPr>
        <w:t xml:space="preserve"> </w:t>
      </w:r>
      <w:r w:rsidRPr="005F14D5">
        <w:t xml:space="preserve">Качество программного продукта на текущем этапе оценивается как высокое с точки зрения архитектуры </w:t>
      </w:r>
      <w:proofErr w:type="spellStart"/>
      <w:r w:rsidRPr="005F14D5">
        <w:t>backend</w:t>
      </w:r>
      <w:proofErr w:type="spellEnd"/>
      <w:r w:rsidRPr="005F14D5">
        <w:t xml:space="preserve"> и дизайна, и как удовлетворительное с точки зрения полноты реализации </w:t>
      </w:r>
      <w:proofErr w:type="spellStart"/>
      <w:r w:rsidRPr="005F14D5">
        <w:t>frontend</w:t>
      </w:r>
      <w:proofErr w:type="spellEnd"/>
      <w:r w:rsidRPr="005F14D5">
        <w:t>.</w:t>
      </w:r>
    </w:p>
    <w:p w14:paraId="7AF185D9" w14:textId="77777777" w:rsidR="005F14D5" w:rsidRDefault="005F14D5" w:rsidP="005F14D5">
      <w:pPr>
        <w:pStyle w:val="22"/>
      </w:pPr>
    </w:p>
    <w:p w14:paraId="4DB20E65" w14:textId="2B79061F" w:rsidR="005F14D5" w:rsidRPr="005F14D5" w:rsidRDefault="005F14D5" w:rsidP="005F14D5">
      <w:pPr>
        <w:pStyle w:val="13"/>
      </w:pPr>
      <w:bookmarkStart w:id="128" w:name="_Toc199194226"/>
      <w:proofErr w:type="spellStart"/>
      <w:r w:rsidRPr="005F14D5">
        <w:rPr>
          <w:rFonts w:eastAsia="Times New Roman"/>
          <w:bCs/>
          <w:szCs w:val="20"/>
          <w:lang w:eastAsia="ru-RU"/>
        </w:rPr>
        <w:t>Backend</w:t>
      </w:r>
      <w:bookmarkEnd w:id="128"/>
      <w:proofErr w:type="spellEnd"/>
    </w:p>
    <w:p w14:paraId="08358E59" w14:textId="77777777" w:rsidR="005F14D5" w:rsidRDefault="005F14D5" w:rsidP="005F14D5">
      <w:pPr>
        <w:pStyle w:val="22"/>
        <w:rPr>
          <w:b/>
          <w:bCs/>
        </w:rPr>
      </w:pPr>
    </w:p>
    <w:p w14:paraId="2268259B" w14:textId="47F540B0" w:rsidR="005F14D5" w:rsidRDefault="005F14D5" w:rsidP="005F14D5">
      <w:pPr>
        <w:pStyle w:val="22"/>
      </w:pPr>
      <w:r w:rsidRPr="005F14D5">
        <w:t xml:space="preserve">Серверная часть характеризуется продуманной архитектурой, использованием современных и производительных технологий. Реализация API покрывает все необходимые сценарии. Наличие тестов для модуля «Экспонаты» повышает надежность этой части системы. В ходе разработки </w:t>
      </w:r>
      <w:proofErr w:type="spellStart"/>
      <w:r w:rsidRPr="005F14D5">
        <w:t>backend</w:t>
      </w:r>
      <w:proofErr w:type="spellEnd"/>
      <w:r w:rsidRPr="005F14D5">
        <w:t xml:space="preserve"> не было выявлено критических дефектов, влияющих на основную бизнес-логику.</w:t>
      </w:r>
    </w:p>
    <w:p w14:paraId="3CFC6F57" w14:textId="77777777" w:rsidR="005F14D5" w:rsidRDefault="005F14D5" w:rsidP="005F14D5">
      <w:pPr>
        <w:pStyle w:val="22"/>
      </w:pPr>
    </w:p>
    <w:p w14:paraId="3DFC3B15" w14:textId="77777777" w:rsidR="005F14D5" w:rsidRDefault="005F14D5" w:rsidP="005F14D5">
      <w:pPr>
        <w:pStyle w:val="13"/>
        <w:rPr>
          <w:rFonts w:eastAsia="Times New Roman"/>
          <w:bCs/>
          <w:szCs w:val="20"/>
          <w:lang w:eastAsia="ru-RU"/>
        </w:rPr>
      </w:pPr>
      <w:bookmarkStart w:id="129" w:name="_Toc199194227"/>
      <w:proofErr w:type="spellStart"/>
      <w:r w:rsidRPr="005F14D5">
        <w:rPr>
          <w:rFonts w:eastAsia="Times New Roman"/>
          <w:bCs/>
          <w:szCs w:val="20"/>
          <w:lang w:eastAsia="ru-RU"/>
        </w:rPr>
        <w:t>Frontend</w:t>
      </w:r>
      <w:bookmarkEnd w:id="129"/>
      <w:proofErr w:type="spellEnd"/>
    </w:p>
    <w:p w14:paraId="705127C4" w14:textId="77777777" w:rsidR="005F14D5" w:rsidRPr="005F14D5" w:rsidRDefault="005F14D5" w:rsidP="005F14D5">
      <w:pPr>
        <w:pStyle w:val="22"/>
      </w:pPr>
    </w:p>
    <w:p w14:paraId="10776B13" w14:textId="5F9C7442" w:rsidR="005F14D5" w:rsidRDefault="005F14D5" w:rsidP="005F14D5">
      <w:pPr>
        <w:pStyle w:val="22"/>
      </w:pPr>
      <w:r w:rsidRPr="005F14D5">
        <w:t xml:space="preserve">Реализованные компоненты (регистрация, экспонаты, конструктор выставок) демонстрируют работоспособность и соответствие дизайну. Однако, как отмечалось в разделе «Процесс разработки», первоначальное планирование не учло в полной мере трудоемкость </w:t>
      </w:r>
      <w:proofErr w:type="spellStart"/>
      <w:r w:rsidRPr="005F14D5">
        <w:t>frontend</w:t>
      </w:r>
      <w:proofErr w:type="spellEnd"/>
      <w:r w:rsidRPr="005F14D5">
        <w:t>-разработки, что привело к неполной реализации системы профилей и публичного каталога. Это не является дефектом в смысле ошибки кода, но представляет собой дефект планирования и управления ресурсами, который повлиял на полноту MVP. Отсутствие этих модулей на данный момент ограничивает возможности конечных пользователей по взаимодействию с опубликованными выставками и профилями организаций.</w:t>
      </w:r>
    </w:p>
    <w:p w14:paraId="75D4B41B" w14:textId="77777777" w:rsidR="005F14D5" w:rsidRPr="005F14D5" w:rsidRDefault="005F14D5" w:rsidP="005F14D5">
      <w:pPr>
        <w:pStyle w:val="22"/>
      </w:pPr>
    </w:p>
    <w:p w14:paraId="6F7D44C8" w14:textId="77777777" w:rsidR="001775EF" w:rsidRDefault="001775EF">
      <w:pPr>
        <w:spacing w:after="160"/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</w:pPr>
      <w:r>
        <w:rPr>
          <w:b/>
          <w:bCs/>
        </w:rPr>
        <w:br w:type="page"/>
      </w:r>
    </w:p>
    <w:p w14:paraId="19E3745C" w14:textId="77777777" w:rsidR="001775EF" w:rsidRDefault="005F14D5" w:rsidP="001775EF">
      <w:pPr>
        <w:pStyle w:val="13"/>
      </w:pPr>
      <w:bookmarkStart w:id="130" w:name="_Toc199194228"/>
      <w:r w:rsidRPr="005F14D5">
        <w:lastRenderedPageBreak/>
        <w:t>Тестирование</w:t>
      </w:r>
      <w:bookmarkEnd w:id="130"/>
    </w:p>
    <w:p w14:paraId="7E0F1010" w14:textId="77777777" w:rsidR="001775EF" w:rsidRPr="001775EF" w:rsidRDefault="001775EF" w:rsidP="001775EF">
      <w:pPr>
        <w:pStyle w:val="22"/>
        <w:rPr>
          <w:lang w:eastAsia="en-US"/>
        </w:rPr>
      </w:pPr>
    </w:p>
    <w:p w14:paraId="5053817B" w14:textId="33C4A465" w:rsidR="005F14D5" w:rsidRDefault="005F14D5" w:rsidP="005F14D5">
      <w:pPr>
        <w:pStyle w:val="22"/>
      </w:pPr>
      <w:r w:rsidRPr="005F14D5">
        <w:t xml:space="preserve">В ходе разработки применялось модульное тестирование (для </w:t>
      </w:r>
      <w:proofErr w:type="spellStart"/>
      <w:r w:rsidRPr="005F14D5">
        <w:t>backend</w:t>
      </w:r>
      <w:proofErr w:type="spellEnd"/>
      <w:r w:rsidRPr="005F14D5">
        <w:t>), ручное тестирование разработчиками и дизайн-ревью. Это позволило выявить и устранить ряд локальных ошибок и несоответствий на ранних этапах. Однако, отсутствие этапа формализованного комплексного тестирования (включая пользовательское тестирование и нагрузочное тестирование) означает, что потенциальные скрытые дефекты или проблемы с производительностью при высоких нагрузках могут оставаться невыявленными.</w:t>
      </w:r>
    </w:p>
    <w:p w14:paraId="50E7313F" w14:textId="77777777" w:rsidR="007F3C4A" w:rsidRDefault="007F3C4A" w:rsidP="005F14D5">
      <w:pPr>
        <w:pStyle w:val="22"/>
      </w:pPr>
    </w:p>
    <w:p w14:paraId="05EFE0BC" w14:textId="130D3B2E" w:rsidR="007F3C4A" w:rsidRDefault="007F3C4A" w:rsidP="007F3C4A">
      <w:pPr>
        <w:pStyle w:val="13"/>
      </w:pPr>
      <w:bookmarkStart w:id="131" w:name="_Toc199194229"/>
      <w:r>
        <w:t>Вывод по качеству продукта</w:t>
      </w:r>
      <w:bookmarkEnd w:id="131"/>
    </w:p>
    <w:p w14:paraId="1BBCAB32" w14:textId="77777777" w:rsidR="007F3C4A" w:rsidRPr="007F3C4A" w:rsidRDefault="007F3C4A" w:rsidP="007F3C4A">
      <w:pPr>
        <w:pStyle w:val="22"/>
        <w:rPr>
          <w:lang w:eastAsia="en-US"/>
        </w:rPr>
      </w:pPr>
    </w:p>
    <w:p w14:paraId="2E9B33C3" w14:textId="3EB23FDD" w:rsidR="005F14D5" w:rsidRDefault="005F14D5" w:rsidP="005F14D5">
      <w:pPr>
        <w:pStyle w:val="22"/>
      </w:pPr>
      <w:r w:rsidRPr="005F14D5">
        <w:t xml:space="preserve">Влияние выявленных </w:t>
      </w:r>
      <w:r w:rsidR="001775EF" w:rsidRPr="005F14D5">
        <w:t>«</w:t>
      </w:r>
      <w:r w:rsidRPr="005F14D5">
        <w:t>дефектов</w:t>
      </w:r>
      <w:r w:rsidR="001775EF" w:rsidRPr="005F14D5">
        <w:t>»</w:t>
      </w:r>
      <w:r w:rsidRPr="005F14D5">
        <w:t xml:space="preserve"> (в основном, неполнота реализации </w:t>
      </w:r>
      <w:proofErr w:type="spellStart"/>
      <w:r w:rsidRPr="005F14D5">
        <w:t>frontend</w:t>
      </w:r>
      <w:proofErr w:type="spellEnd"/>
      <w:r w:rsidRPr="005F14D5">
        <w:t>) на работоспособность продукта заключается в том, что платформа пока не может в полной мере выполнять все заявленные функции для конечных пользователей (например, поиск и просмотр выставок широкой аудиторией). Однако, основная функциональность для музейных организаций по созданию контента реализована и работоспособна.</w:t>
      </w:r>
    </w:p>
    <w:p w14:paraId="1EDAA585" w14:textId="55E0A69C" w:rsidR="001775EF" w:rsidRPr="005F14D5" w:rsidRDefault="001775EF" w:rsidP="001775EF">
      <w:pPr>
        <w:pStyle w:val="12"/>
      </w:pPr>
      <w:bookmarkStart w:id="132" w:name="_Toc199194230"/>
      <w:r w:rsidRPr="001775EF">
        <w:rPr>
          <w:bCs/>
        </w:rPr>
        <w:lastRenderedPageBreak/>
        <w:t>Предложения по улучшению продукта</w:t>
      </w:r>
      <w:bookmarkEnd w:id="132"/>
    </w:p>
    <w:p w14:paraId="55B72245" w14:textId="131D7EC8" w:rsidR="005F14D5" w:rsidRDefault="005F14D5" w:rsidP="005F14D5">
      <w:pPr>
        <w:pStyle w:val="22"/>
      </w:pPr>
    </w:p>
    <w:p w14:paraId="765802C3" w14:textId="77777777" w:rsidR="001775EF" w:rsidRDefault="001775EF" w:rsidP="001775EF">
      <w:pPr>
        <w:pStyle w:val="22"/>
      </w:pPr>
      <w:r w:rsidRPr="001775EF">
        <w:t>Платформа «</w:t>
      </w:r>
      <w:proofErr w:type="spellStart"/>
      <w:r w:rsidRPr="001775EF">
        <w:t>JK.Exhibitions</w:t>
      </w:r>
      <w:proofErr w:type="spellEnd"/>
      <w:r w:rsidRPr="001775EF">
        <w:t>» обладает значительным потенциалом для дальнейшего развития и улучшения.</w:t>
      </w:r>
    </w:p>
    <w:p w14:paraId="70EF36EC" w14:textId="77777777" w:rsidR="001775EF" w:rsidRDefault="001775EF" w:rsidP="001775EF">
      <w:pPr>
        <w:pStyle w:val="22"/>
      </w:pPr>
    </w:p>
    <w:p w14:paraId="19A4B1F1" w14:textId="77777777" w:rsidR="001775EF" w:rsidRDefault="001775EF" w:rsidP="001775EF">
      <w:pPr>
        <w:pStyle w:val="13"/>
        <w:rPr>
          <w:rFonts w:eastAsia="Times New Roman"/>
          <w:bCs/>
          <w:szCs w:val="20"/>
          <w:lang w:eastAsia="ru-RU"/>
        </w:rPr>
      </w:pPr>
      <w:bookmarkStart w:id="133" w:name="_Toc199194231"/>
      <w:r>
        <w:rPr>
          <w:rFonts w:eastAsia="Times New Roman"/>
          <w:bCs/>
          <w:szCs w:val="20"/>
          <w:lang w:eastAsia="ru-RU"/>
        </w:rPr>
        <w:t>З</w:t>
      </w:r>
      <w:r w:rsidRPr="001775EF">
        <w:rPr>
          <w:rFonts w:eastAsia="Times New Roman"/>
          <w:bCs/>
          <w:szCs w:val="20"/>
          <w:lang w:eastAsia="ru-RU"/>
        </w:rPr>
        <w:t>авершение разработки MVP</w:t>
      </w:r>
      <w:bookmarkEnd w:id="133"/>
    </w:p>
    <w:p w14:paraId="1C0EB3D6" w14:textId="77777777" w:rsidR="001775EF" w:rsidRPr="001775EF" w:rsidRDefault="001775EF" w:rsidP="001775EF">
      <w:pPr>
        <w:pStyle w:val="22"/>
        <w:rPr>
          <w:lang w:eastAsia="en-US"/>
        </w:rPr>
      </w:pPr>
    </w:p>
    <w:p w14:paraId="4E84206A" w14:textId="77777777" w:rsidR="001775EF" w:rsidRDefault="001775EF" w:rsidP="001775EF">
      <w:pPr>
        <w:pStyle w:val="22"/>
      </w:pPr>
      <w:r w:rsidRPr="001775EF">
        <w:t xml:space="preserve">Приоритетной задачей является завершение реализации </w:t>
      </w:r>
      <w:proofErr w:type="spellStart"/>
      <w:r w:rsidRPr="001775EF">
        <w:t>frontend</w:t>
      </w:r>
      <w:proofErr w:type="spellEnd"/>
      <w:r w:rsidRPr="001775EF">
        <w:t>-компонентов для системы профилей пользователей и организаций, а также полнофункционального публичного каталога выставок с поиском, фильтрацией и сортировкой.</w:t>
      </w:r>
      <w:r>
        <w:t xml:space="preserve"> </w:t>
      </w:r>
    </w:p>
    <w:p w14:paraId="0B7F17B7" w14:textId="3DDC6929" w:rsidR="001775EF" w:rsidRDefault="001775EF" w:rsidP="001775EF">
      <w:pPr>
        <w:pStyle w:val="22"/>
      </w:pPr>
      <w:r w:rsidRPr="001775EF">
        <w:t>Реализация административной панели (задачи Спринта 6) для модерации контента и управления пользователями.</w:t>
      </w:r>
    </w:p>
    <w:p w14:paraId="64767F0E" w14:textId="77777777" w:rsidR="001775EF" w:rsidRDefault="001775EF" w:rsidP="001775EF">
      <w:pPr>
        <w:pStyle w:val="22"/>
      </w:pPr>
    </w:p>
    <w:p w14:paraId="47735E75" w14:textId="7213C735" w:rsidR="001775EF" w:rsidRDefault="001775EF" w:rsidP="001775EF">
      <w:pPr>
        <w:pStyle w:val="13"/>
        <w:rPr>
          <w:bCs/>
        </w:rPr>
      </w:pPr>
      <w:bookmarkStart w:id="134" w:name="_Toc199194232"/>
      <w:r w:rsidRPr="001775EF">
        <w:t>Улу</w:t>
      </w:r>
      <w:r w:rsidRPr="001775EF">
        <w:rPr>
          <w:bCs/>
        </w:rPr>
        <w:t>чшение существующего функционала</w:t>
      </w:r>
      <w:bookmarkEnd w:id="134"/>
    </w:p>
    <w:p w14:paraId="6698C5F9" w14:textId="77777777" w:rsidR="001775EF" w:rsidRPr="001775EF" w:rsidRDefault="001775EF" w:rsidP="001775EF">
      <w:pPr>
        <w:pStyle w:val="22"/>
        <w:rPr>
          <w:lang w:eastAsia="en-US"/>
        </w:rPr>
      </w:pPr>
    </w:p>
    <w:p w14:paraId="04DCD91A" w14:textId="16AE2436" w:rsidR="001775EF" w:rsidRPr="001775EF" w:rsidRDefault="001775EF" w:rsidP="001775EF">
      <w:pPr>
        <w:pStyle w:val="22"/>
      </w:pPr>
      <w:r w:rsidRPr="001775EF">
        <w:t>Расширение возможностей конструктора выставок</w:t>
      </w:r>
      <w:r>
        <w:t>.</w:t>
      </w:r>
      <w:r w:rsidRPr="001775EF">
        <w:t> Добавление новых типов контентных блоков, более гибких настроек дизайна, интеграция с внешними медиасервисами.</w:t>
      </w:r>
    </w:p>
    <w:p w14:paraId="27817EDB" w14:textId="235E2ABC" w:rsidR="001775EF" w:rsidRPr="001775EF" w:rsidRDefault="001775EF" w:rsidP="001775EF">
      <w:pPr>
        <w:pStyle w:val="22"/>
      </w:pPr>
      <w:r w:rsidRPr="001775EF">
        <w:t>Углубление системы шаблонов</w:t>
      </w:r>
      <w:r>
        <w:t>. Р</w:t>
      </w:r>
      <w:r w:rsidRPr="001775EF">
        <w:t>азработка большего количества предустановленных дизайнерских шаблонов для различных тематик выставок.</w:t>
      </w:r>
    </w:p>
    <w:p w14:paraId="64921B50" w14:textId="1C2C95A9" w:rsidR="001775EF" w:rsidRPr="001775EF" w:rsidRDefault="001775EF" w:rsidP="001775EF">
      <w:pPr>
        <w:pStyle w:val="22"/>
      </w:pPr>
      <w:r w:rsidRPr="001775EF">
        <w:t>Улучшение пользовательского опыта (UX</w:t>
      </w:r>
      <w:r>
        <w:t>). П</w:t>
      </w:r>
      <w:r w:rsidRPr="001775EF">
        <w:t>роведение юзабилити-тестирования с реальными пользователями (музейными работниками, исследователями) для выявления и устранения неудобств в интерфейсе.</w:t>
      </w:r>
    </w:p>
    <w:p w14:paraId="27243BF8" w14:textId="77777777" w:rsidR="001775EF" w:rsidRPr="001775EF" w:rsidRDefault="001775EF" w:rsidP="001775EF">
      <w:pPr>
        <w:pStyle w:val="22"/>
      </w:pPr>
    </w:p>
    <w:p w14:paraId="61D89275" w14:textId="31AFF679" w:rsidR="001775EF" w:rsidRDefault="001775EF" w:rsidP="001775EF">
      <w:pPr>
        <w:pStyle w:val="13"/>
      </w:pPr>
      <w:bookmarkStart w:id="135" w:name="_Toc199194233"/>
      <w:r w:rsidRPr="001775EF">
        <w:t>Внедрение нового функционала</w:t>
      </w:r>
      <w:bookmarkEnd w:id="135"/>
    </w:p>
    <w:p w14:paraId="3595F3B6" w14:textId="77777777" w:rsidR="001775EF" w:rsidRDefault="001775EF" w:rsidP="001775EF">
      <w:pPr>
        <w:pStyle w:val="22"/>
        <w:rPr>
          <w:lang w:eastAsia="en-US"/>
        </w:rPr>
      </w:pPr>
    </w:p>
    <w:p w14:paraId="4ED89B29" w14:textId="77777777" w:rsidR="001866B0" w:rsidRDefault="001775EF" w:rsidP="001866B0">
      <w:pPr>
        <w:pStyle w:val="22"/>
        <w:rPr>
          <w:lang w:eastAsia="en-US"/>
        </w:rPr>
      </w:pPr>
      <w:r>
        <w:rPr>
          <w:lang w:eastAsia="en-US"/>
        </w:rPr>
        <w:t>Реализация системы комментариев и поиска единомышленников</w:t>
      </w:r>
      <w:r w:rsidR="001866B0">
        <w:rPr>
          <w:lang w:eastAsia="en-US"/>
        </w:rPr>
        <w:t>, включающая интеграцию с крупными российским социальными сетями</w:t>
      </w:r>
    </w:p>
    <w:p w14:paraId="21B721C4" w14:textId="543177C1" w:rsidR="001775EF" w:rsidRPr="001775EF" w:rsidRDefault="001866B0" w:rsidP="001866B0">
      <w:pPr>
        <w:pStyle w:val="22"/>
      </w:pPr>
      <w:r w:rsidRPr="001775EF">
        <w:lastRenderedPageBreak/>
        <w:t>Инструменты для совместной работы над выставками</w:t>
      </w:r>
      <w:r>
        <w:t>.</w:t>
      </w:r>
      <w:r w:rsidRPr="001775EF">
        <w:t> Возможность для нескольких сотрудников организации одновременно работать над проектом.</w:t>
      </w:r>
    </w:p>
    <w:p w14:paraId="04B42734" w14:textId="54D59426" w:rsidR="001775EF" w:rsidRPr="001775EF" w:rsidRDefault="001775EF" w:rsidP="001866B0">
      <w:pPr>
        <w:pStyle w:val="22"/>
      </w:pPr>
      <w:r w:rsidRPr="001775EF">
        <w:t>Экспорт материалов выставки</w:t>
      </w:r>
      <w:r w:rsidR="001866B0">
        <w:t xml:space="preserve"> </w:t>
      </w:r>
      <w:r w:rsidRPr="001775EF">
        <w:t>в PDF-формате для архивации или оффлайн-доступа</w:t>
      </w:r>
      <w:r w:rsidR="001866B0">
        <w:t>.</w:t>
      </w:r>
    </w:p>
    <w:p w14:paraId="0E50AE64" w14:textId="0C26183F" w:rsidR="001775EF" w:rsidRDefault="001775EF" w:rsidP="001866B0">
      <w:pPr>
        <w:pStyle w:val="22"/>
      </w:pPr>
      <w:r w:rsidRPr="001775EF">
        <w:t>Мобильная адаптация/приложение</w:t>
      </w:r>
      <w:r w:rsidR="001866B0">
        <w:t xml:space="preserve"> д</w:t>
      </w:r>
      <w:r w:rsidRPr="001775EF">
        <w:t>ля удобного просмотра выставок на мобильных устройствах</w:t>
      </w:r>
      <w:r w:rsidR="001866B0">
        <w:t>.</w:t>
      </w:r>
    </w:p>
    <w:p w14:paraId="4B895FB1" w14:textId="6ECF7CCC" w:rsidR="001866B0" w:rsidRDefault="001866B0" w:rsidP="001866B0">
      <w:pPr>
        <w:pStyle w:val="22"/>
      </w:pPr>
      <w:r>
        <w:t>Добавление генеративного искусственного интеллекта в конструктор выставок для генерации изображений, фонов и стилей.</w:t>
      </w:r>
    </w:p>
    <w:p w14:paraId="4F2020FB" w14:textId="77777777" w:rsidR="001866B0" w:rsidRDefault="001866B0" w:rsidP="001775EF">
      <w:pPr>
        <w:pStyle w:val="22"/>
        <w:rPr>
          <w:b/>
          <w:bCs/>
        </w:rPr>
      </w:pPr>
    </w:p>
    <w:p w14:paraId="7150455F" w14:textId="27087B4F" w:rsidR="001866B0" w:rsidRDefault="001866B0" w:rsidP="001866B0">
      <w:pPr>
        <w:pStyle w:val="13"/>
      </w:pPr>
      <w:bookmarkStart w:id="136" w:name="_Toc199194234"/>
      <w:r>
        <w:t>Общий вывод по проекту</w:t>
      </w:r>
      <w:bookmarkEnd w:id="136"/>
    </w:p>
    <w:p w14:paraId="432C629B" w14:textId="77777777" w:rsidR="001866B0" w:rsidRDefault="001866B0" w:rsidP="001775EF">
      <w:pPr>
        <w:pStyle w:val="22"/>
        <w:rPr>
          <w:b/>
          <w:bCs/>
        </w:rPr>
      </w:pPr>
    </w:p>
    <w:p w14:paraId="5EAEFA0B" w14:textId="1E98A642" w:rsidR="00FB2AE9" w:rsidRDefault="001775EF" w:rsidP="001866B0">
      <w:pPr>
        <w:pStyle w:val="22"/>
      </w:pPr>
      <w:r w:rsidRPr="001775EF">
        <w:t xml:space="preserve">Разработанный MVP является прочной технологической и концептуальной базой. Устранение указанных недостатков в планировании и завершение реализации </w:t>
      </w:r>
      <w:r w:rsidR="001866B0">
        <w:t xml:space="preserve">нереализованного </w:t>
      </w:r>
      <w:r w:rsidRPr="001775EF">
        <w:t>функционала, а также последующее внедрение предложенных улучшений, позволят платформе «</w:t>
      </w:r>
      <w:proofErr w:type="spellStart"/>
      <w:r w:rsidRPr="001775EF">
        <w:t>JK.Exhibitions</w:t>
      </w:r>
      <w:proofErr w:type="spellEnd"/>
      <w:r w:rsidRPr="001775EF">
        <w:t xml:space="preserve">» стать ценным и востребованным инструментом в сфере </w:t>
      </w:r>
      <w:r w:rsidR="001866B0">
        <w:t>культуры</w:t>
      </w:r>
      <w:r w:rsidRPr="001775EF">
        <w:t>.</w:t>
      </w:r>
    </w:p>
    <w:p w14:paraId="635F1F9B" w14:textId="274CCC72" w:rsidR="008B6C2B" w:rsidRPr="00D25DEA" w:rsidRDefault="008B6C2B" w:rsidP="001866B0">
      <w:pPr>
        <w:pStyle w:val="22"/>
      </w:pPr>
      <w:r>
        <w:t>Что касается команды, то мы проделали большую работу над этим проектом, всего мы затратили 521 час за семестр, чтобы реализовать необходимый функционал. Помимо вклада в проект каждый участник вырос в своих профессиональных навыках и качествах. Сколько часов затратил каждый участник команды можете увидеть на рисунке 13</w:t>
      </w:r>
      <w:r w:rsidRPr="008B6C2B">
        <w:t>:</w:t>
      </w:r>
    </w:p>
    <w:p w14:paraId="24731B2A" w14:textId="77777777" w:rsidR="008B6C2B" w:rsidRPr="00D25DEA" w:rsidRDefault="008B6C2B" w:rsidP="001866B0">
      <w:pPr>
        <w:pStyle w:val="22"/>
      </w:pPr>
    </w:p>
    <w:p w14:paraId="3341CFE5" w14:textId="5E561F7C" w:rsidR="008B6C2B" w:rsidRDefault="008B6C2B" w:rsidP="008B6C2B">
      <w:pPr>
        <w:pStyle w:val="43"/>
      </w:pPr>
      <w:r w:rsidRPr="008B6C2B">
        <w:rPr>
          <w:noProof/>
        </w:rPr>
        <w:drawing>
          <wp:inline distT="0" distB="0" distL="0" distR="0" wp14:anchorId="2902B8B5" wp14:editId="6CEE2578">
            <wp:extent cx="5939790" cy="1752600"/>
            <wp:effectExtent l="0" t="0" r="3810" b="0"/>
            <wp:docPr id="841801884" name="Рисунок 1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01884" name="Рисунок 1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ECA0" w14:textId="37B0E4F3" w:rsidR="008B6C2B" w:rsidRPr="008B6C2B" w:rsidRDefault="008B6C2B" w:rsidP="008B6C2B">
      <w:pPr>
        <w:pStyle w:val="41"/>
      </w:pPr>
      <w:r>
        <w:t xml:space="preserve">Затраченное на проект время </w:t>
      </w:r>
    </w:p>
    <w:p w14:paraId="79BB6098" w14:textId="77777777" w:rsidR="001A09FB" w:rsidRDefault="001A09FB" w:rsidP="00C13DB5">
      <w:pPr>
        <w:pStyle w:val="110"/>
      </w:pPr>
      <w:bookmarkStart w:id="137" w:name="_Toc477525073"/>
      <w:bookmarkStart w:id="138" w:name="_Toc477526600"/>
      <w:bookmarkStart w:id="139" w:name="_Toc477526815"/>
      <w:bookmarkStart w:id="140" w:name="_Toc477529038"/>
      <w:bookmarkStart w:id="141" w:name="_Toc477530301"/>
      <w:bookmarkStart w:id="142" w:name="_Toc477532641"/>
      <w:bookmarkStart w:id="143" w:name="_Toc8214336"/>
      <w:bookmarkStart w:id="144" w:name="_Toc164096969"/>
      <w:bookmarkStart w:id="145" w:name="_Toc196860987"/>
      <w:bookmarkStart w:id="146" w:name="_Toc196862100"/>
      <w:bookmarkStart w:id="147" w:name="_Toc196862362"/>
      <w:bookmarkStart w:id="148" w:name="_Toc196862600"/>
      <w:bookmarkStart w:id="149" w:name="_Toc196862851"/>
      <w:bookmarkStart w:id="150" w:name="_Toc196863069"/>
      <w:bookmarkStart w:id="151" w:name="_Toc199194235"/>
      <w:r w:rsidRPr="00FB2AE9">
        <w:lastRenderedPageBreak/>
        <w:t>С</w:t>
      </w:r>
      <w:r w:rsidR="00B26509">
        <w:t>ПИСОК ИСПОЛЬЗОВАННЫХ ИСТОЧНИКОВ</w:t>
      </w:r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</w:p>
    <w:p w14:paraId="247596F0" w14:textId="77777777" w:rsidR="00EE1991" w:rsidRPr="00EE1991" w:rsidRDefault="00EE1991" w:rsidP="00EE1991">
      <w:pPr>
        <w:pStyle w:val="22"/>
      </w:pPr>
    </w:p>
    <w:p w14:paraId="46418C9F" w14:textId="116FB948" w:rsidR="00D73255" w:rsidRPr="00D73255" w:rsidRDefault="00D73255" w:rsidP="00D73255">
      <w:pPr>
        <w:pStyle w:val="7"/>
      </w:pPr>
      <w:bookmarkStart w:id="152" w:name="_Ref199090610"/>
      <w:r w:rsidRPr="00D73255">
        <w:t>Мартин, Р. Чистая архитектура. Искусство разработки программного обеспечения / Р. Мартин. – Санкт-Петербург: Питер, 2018. – 352 с.</w:t>
      </w:r>
      <w:bookmarkEnd w:id="152"/>
    </w:p>
    <w:p w14:paraId="5BBC8015" w14:textId="2606BA4E" w:rsidR="00D73255" w:rsidRPr="00D73255" w:rsidRDefault="00D73255" w:rsidP="00D73255">
      <w:pPr>
        <w:pStyle w:val="7"/>
      </w:pPr>
      <w:bookmarkStart w:id="153" w:name="_Ref199090940"/>
      <w:r w:rsidRPr="00D73255">
        <w:t xml:space="preserve">Сазерленд, Дж. </w:t>
      </w:r>
      <w:proofErr w:type="spellStart"/>
      <w:r w:rsidRPr="00D73255">
        <w:t>Scrum</w:t>
      </w:r>
      <w:proofErr w:type="spellEnd"/>
      <w:r w:rsidRPr="00D73255">
        <w:t>. Революционный метод управления проектами / Дж. Сазерленд. – Москва: Манн, Иванов и Фербер, 2019. – 288 с.</w:t>
      </w:r>
      <w:bookmarkEnd w:id="153"/>
    </w:p>
    <w:p w14:paraId="698A9B0A" w14:textId="2DA9B7D3" w:rsidR="00D73255" w:rsidRPr="00D73255" w:rsidRDefault="00D73255" w:rsidP="00D73255">
      <w:pPr>
        <w:pStyle w:val="7"/>
      </w:pPr>
      <w:bookmarkStart w:id="154" w:name="_Ref199090898"/>
      <w:r w:rsidRPr="00D73255">
        <w:t xml:space="preserve">Паттон, Дж. Пользовательские истории. Искусство гибкой разработки ПО / Дж. Паттон, П. </w:t>
      </w:r>
      <w:proofErr w:type="spellStart"/>
      <w:r w:rsidRPr="00D73255">
        <w:t>Экономи</w:t>
      </w:r>
      <w:proofErr w:type="spellEnd"/>
      <w:r w:rsidRPr="00D73255">
        <w:t>. – Санкт-Петербург: Питер, 2020. – 304 с.</w:t>
      </w:r>
      <w:bookmarkEnd w:id="154"/>
    </w:p>
    <w:p w14:paraId="056AC0AD" w14:textId="43F174C1" w:rsidR="00D73255" w:rsidRPr="00D73255" w:rsidRDefault="00D73255" w:rsidP="00D73255">
      <w:pPr>
        <w:pStyle w:val="7"/>
      </w:pPr>
      <w:bookmarkStart w:id="155" w:name="_Ref199091013"/>
      <w:r w:rsidRPr="00D73255">
        <w:t xml:space="preserve">Купер, А. Об интерфейсе. Основы проектирования взаимодействия / А. Купер, Р. Рейман, Д. Кронин, К. </w:t>
      </w:r>
      <w:proofErr w:type="spellStart"/>
      <w:r w:rsidRPr="00D73255">
        <w:t>Носсел</w:t>
      </w:r>
      <w:proofErr w:type="spellEnd"/>
      <w:r w:rsidRPr="00D73255">
        <w:t>. – Санкт-Петербург: Символ-Плюс, 2015. – 688 с.</w:t>
      </w:r>
      <w:bookmarkEnd w:id="155"/>
    </w:p>
    <w:p w14:paraId="6B6E71DB" w14:textId="77777777" w:rsidR="00D73255" w:rsidRPr="00D73255" w:rsidRDefault="00D73255" w:rsidP="00D73255">
      <w:pPr>
        <w:pStyle w:val="7"/>
      </w:pPr>
      <w:bookmarkStart w:id="156" w:name="_Ref199090745"/>
      <w:proofErr w:type="spellStart"/>
      <w:r w:rsidRPr="00D73255">
        <w:t>FastAPI</w:t>
      </w:r>
      <w:proofErr w:type="spellEnd"/>
      <w:r w:rsidRPr="00D73255">
        <w:t xml:space="preserve"> Web Framework [Электронный ресурс]. – URL: </w:t>
      </w:r>
      <w:hyperlink r:id="rId21" w:tgtFrame="_blank" w:history="1">
        <w:r w:rsidRPr="00D73255">
          <w:rPr>
            <w:rStyle w:val="af4"/>
            <w:color w:val="auto"/>
            <w:u w:val="none"/>
          </w:rPr>
          <w:t>https://fastapi.tiangolo.com/</w:t>
        </w:r>
      </w:hyperlink>
      <w:r w:rsidRPr="00D73255">
        <w:t> (дата обращения: 21.05.2025).</w:t>
      </w:r>
      <w:bookmarkEnd w:id="156"/>
    </w:p>
    <w:p w14:paraId="0712C391" w14:textId="77777777" w:rsidR="00D73255" w:rsidRPr="00D25DEA" w:rsidRDefault="00D73255" w:rsidP="00D73255">
      <w:pPr>
        <w:pStyle w:val="7"/>
        <w:rPr>
          <w:lang w:val="en-US"/>
        </w:rPr>
      </w:pPr>
      <w:bookmarkStart w:id="157" w:name="_Ref199090816"/>
      <w:r w:rsidRPr="00D25DEA">
        <w:rPr>
          <w:lang w:val="en-US"/>
        </w:rPr>
        <w:t xml:space="preserve">PostgreSQL: The World's Most Advanced </w:t>
      </w:r>
      <w:proofErr w:type="gramStart"/>
      <w:r w:rsidRPr="00D25DEA">
        <w:rPr>
          <w:lang w:val="en-US"/>
        </w:rPr>
        <w:t>Open Source</w:t>
      </w:r>
      <w:proofErr w:type="gramEnd"/>
      <w:r w:rsidRPr="00D25DEA">
        <w:rPr>
          <w:lang w:val="en-US"/>
        </w:rPr>
        <w:t xml:space="preserve"> Relational Database [</w:t>
      </w:r>
      <w:r w:rsidRPr="00D73255">
        <w:t>Электронный</w:t>
      </w:r>
      <w:r w:rsidRPr="00D25DEA">
        <w:rPr>
          <w:lang w:val="en-US"/>
        </w:rPr>
        <w:t xml:space="preserve"> </w:t>
      </w:r>
      <w:r w:rsidRPr="00D73255">
        <w:t>ресурс</w:t>
      </w:r>
      <w:r w:rsidRPr="00D25DEA">
        <w:rPr>
          <w:lang w:val="en-US"/>
        </w:rPr>
        <w:t>]. – URL: </w:t>
      </w:r>
      <w:hyperlink r:id="rId22" w:tgtFrame="_blank" w:history="1">
        <w:r w:rsidRPr="00D25DEA">
          <w:rPr>
            <w:rStyle w:val="af4"/>
            <w:color w:val="auto"/>
            <w:u w:val="none"/>
            <w:lang w:val="en-US"/>
          </w:rPr>
          <w:t>https://www.postgresql.org/</w:t>
        </w:r>
      </w:hyperlink>
      <w:r w:rsidRPr="00D25DEA">
        <w:rPr>
          <w:lang w:val="en-US"/>
        </w:rPr>
        <w:t> (</w:t>
      </w:r>
      <w:r w:rsidRPr="00D73255">
        <w:t>дата</w:t>
      </w:r>
      <w:r w:rsidRPr="00D25DEA">
        <w:rPr>
          <w:lang w:val="en-US"/>
        </w:rPr>
        <w:t xml:space="preserve"> </w:t>
      </w:r>
      <w:r w:rsidRPr="00D73255">
        <w:t>обращения</w:t>
      </w:r>
      <w:r w:rsidRPr="00D25DEA">
        <w:rPr>
          <w:lang w:val="en-US"/>
        </w:rPr>
        <w:t>: 21.05.2025).</w:t>
      </w:r>
      <w:bookmarkEnd w:id="157"/>
    </w:p>
    <w:p w14:paraId="75E53F74" w14:textId="77777777" w:rsidR="00D73255" w:rsidRPr="00D25DEA" w:rsidRDefault="00D73255" w:rsidP="00D73255">
      <w:pPr>
        <w:pStyle w:val="7"/>
        <w:rPr>
          <w:lang w:val="en-US"/>
        </w:rPr>
      </w:pPr>
      <w:bookmarkStart w:id="158" w:name="_Ref199090867"/>
      <w:r w:rsidRPr="00D25DEA">
        <w:rPr>
          <w:lang w:val="en-US"/>
        </w:rPr>
        <w:t>React – A JavaScript library for building user interfaces [</w:t>
      </w:r>
      <w:r w:rsidRPr="00D73255">
        <w:t>Электронный</w:t>
      </w:r>
      <w:r w:rsidRPr="00D25DEA">
        <w:rPr>
          <w:lang w:val="en-US"/>
        </w:rPr>
        <w:t xml:space="preserve"> </w:t>
      </w:r>
      <w:r w:rsidRPr="00D73255">
        <w:t>ресурс</w:t>
      </w:r>
      <w:r w:rsidRPr="00D25DEA">
        <w:rPr>
          <w:lang w:val="en-US"/>
        </w:rPr>
        <w:t>]. – URL: </w:t>
      </w:r>
      <w:hyperlink r:id="rId23" w:tgtFrame="_blank" w:history="1">
        <w:r w:rsidRPr="00D25DEA">
          <w:rPr>
            <w:rStyle w:val="af4"/>
            <w:color w:val="auto"/>
            <w:u w:val="none"/>
            <w:lang w:val="en-US"/>
          </w:rPr>
          <w:t>https://reactjs.org/</w:t>
        </w:r>
      </w:hyperlink>
      <w:r w:rsidRPr="00D25DEA">
        <w:rPr>
          <w:lang w:val="en-US"/>
        </w:rPr>
        <w:t> (</w:t>
      </w:r>
      <w:r w:rsidRPr="00D73255">
        <w:t>дата</w:t>
      </w:r>
      <w:r w:rsidRPr="00D25DEA">
        <w:rPr>
          <w:lang w:val="en-US"/>
        </w:rPr>
        <w:t xml:space="preserve"> </w:t>
      </w:r>
      <w:r w:rsidRPr="00D73255">
        <w:t>обращения</w:t>
      </w:r>
      <w:r w:rsidRPr="00D25DEA">
        <w:rPr>
          <w:lang w:val="en-US"/>
        </w:rPr>
        <w:t>: 21.05.2025).</w:t>
      </w:r>
      <w:bookmarkEnd w:id="158"/>
    </w:p>
    <w:p w14:paraId="76C044AA" w14:textId="77777777" w:rsidR="00D73255" w:rsidRPr="00D25DEA" w:rsidRDefault="00D73255" w:rsidP="00D73255">
      <w:pPr>
        <w:pStyle w:val="7"/>
        <w:rPr>
          <w:lang w:val="en-US"/>
        </w:rPr>
      </w:pPr>
      <w:bookmarkStart w:id="159" w:name="_Ref199090843"/>
      <w:proofErr w:type="spellStart"/>
      <w:r w:rsidRPr="00D25DEA">
        <w:rPr>
          <w:lang w:val="en-US"/>
        </w:rPr>
        <w:t>MinIO</w:t>
      </w:r>
      <w:proofErr w:type="spellEnd"/>
      <w:r w:rsidRPr="00D25DEA">
        <w:rPr>
          <w:lang w:val="en-US"/>
        </w:rPr>
        <w:t xml:space="preserve"> High Performance, Kubernetes Native Object Storage [</w:t>
      </w:r>
      <w:r w:rsidRPr="00D73255">
        <w:t>Электронный</w:t>
      </w:r>
      <w:r w:rsidRPr="00D25DEA">
        <w:rPr>
          <w:lang w:val="en-US"/>
        </w:rPr>
        <w:t xml:space="preserve"> </w:t>
      </w:r>
      <w:r w:rsidRPr="00D73255">
        <w:t>ресурс</w:t>
      </w:r>
      <w:r w:rsidRPr="00D25DEA">
        <w:rPr>
          <w:lang w:val="en-US"/>
        </w:rPr>
        <w:t>]. – URL: </w:t>
      </w:r>
      <w:hyperlink r:id="rId24" w:tgtFrame="_blank" w:history="1">
        <w:r w:rsidRPr="00D25DEA">
          <w:rPr>
            <w:rStyle w:val="af4"/>
            <w:color w:val="auto"/>
            <w:u w:val="none"/>
            <w:lang w:val="en-US"/>
          </w:rPr>
          <w:t>https://min.io/</w:t>
        </w:r>
      </w:hyperlink>
      <w:r w:rsidRPr="00D25DEA">
        <w:rPr>
          <w:lang w:val="en-US"/>
        </w:rPr>
        <w:t> (</w:t>
      </w:r>
      <w:r w:rsidRPr="00D73255">
        <w:t>дата</w:t>
      </w:r>
      <w:r w:rsidRPr="00D25DEA">
        <w:rPr>
          <w:lang w:val="en-US"/>
        </w:rPr>
        <w:t xml:space="preserve"> </w:t>
      </w:r>
      <w:r w:rsidRPr="00D73255">
        <w:t>обращения</w:t>
      </w:r>
      <w:r w:rsidRPr="00D25DEA">
        <w:rPr>
          <w:lang w:val="en-US"/>
        </w:rPr>
        <w:t>: 21.05.2025).</w:t>
      </w:r>
      <w:bookmarkEnd w:id="159"/>
    </w:p>
    <w:p w14:paraId="491733F4" w14:textId="77777777" w:rsidR="00D73255" w:rsidRPr="00D25DEA" w:rsidRDefault="00D73255" w:rsidP="00D73255">
      <w:pPr>
        <w:pStyle w:val="7"/>
        <w:rPr>
          <w:lang w:val="en-US"/>
        </w:rPr>
      </w:pPr>
      <w:bookmarkStart w:id="160" w:name="_Ref199090787"/>
      <w:r w:rsidRPr="00D25DEA">
        <w:rPr>
          <w:lang w:val="en-US"/>
        </w:rPr>
        <w:t>OpenAPI Specification [</w:t>
      </w:r>
      <w:r w:rsidRPr="00D73255">
        <w:t>Электронный</w:t>
      </w:r>
      <w:r w:rsidRPr="00D25DEA">
        <w:rPr>
          <w:lang w:val="en-US"/>
        </w:rPr>
        <w:t xml:space="preserve"> </w:t>
      </w:r>
      <w:r w:rsidRPr="00D73255">
        <w:t>ресурс</w:t>
      </w:r>
      <w:r w:rsidRPr="00D25DEA">
        <w:rPr>
          <w:lang w:val="en-US"/>
        </w:rPr>
        <w:t>] / OpenAPI Initiative. – URL: </w:t>
      </w:r>
      <w:hyperlink r:id="rId25" w:tgtFrame="_blank" w:history="1">
        <w:r w:rsidRPr="00D25DEA">
          <w:rPr>
            <w:rStyle w:val="af4"/>
            <w:color w:val="auto"/>
            <w:u w:val="none"/>
            <w:lang w:val="en-US"/>
          </w:rPr>
          <w:t>https://swagger.io/specification/</w:t>
        </w:r>
      </w:hyperlink>
      <w:r w:rsidRPr="00D25DEA">
        <w:rPr>
          <w:lang w:val="en-US"/>
        </w:rPr>
        <w:t> (</w:t>
      </w:r>
      <w:r w:rsidRPr="00D73255">
        <w:t>дата</w:t>
      </w:r>
      <w:r w:rsidRPr="00D25DEA">
        <w:rPr>
          <w:lang w:val="en-US"/>
        </w:rPr>
        <w:t xml:space="preserve"> </w:t>
      </w:r>
      <w:r w:rsidRPr="00D73255">
        <w:t>обращения</w:t>
      </w:r>
      <w:r w:rsidRPr="00D25DEA">
        <w:rPr>
          <w:lang w:val="en-US"/>
        </w:rPr>
        <w:t>: 21.05.2025).</w:t>
      </w:r>
      <w:bookmarkEnd w:id="160"/>
    </w:p>
    <w:p w14:paraId="1A30FDC5" w14:textId="77777777" w:rsidR="00D73255" w:rsidRPr="00D73255" w:rsidRDefault="00D73255" w:rsidP="00D73255">
      <w:pPr>
        <w:pStyle w:val="7"/>
      </w:pPr>
      <w:bookmarkStart w:id="161" w:name="_Ref199090981"/>
      <w:proofErr w:type="spellStart"/>
      <w:r w:rsidRPr="00D73255">
        <w:t>Kaiten</w:t>
      </w:r>
      <w:proofErr w:type="spellEnd"/>
      <w:r w:rsidRPr="00D73255">
        <w:t xml:space="preserve"> – Система управления проектами [Электронный ресурс]. – URL: </w:t>
      </w:r>
      <w:hyperlink r:id="rId26" w:tgtFrame="_blank" w:history="1">
        <w:r w:rsidRPr="00D73255">
          <w:rPr>
            <w:rStyle w:val="af4"/>
            <w:color w:val="auto"/>
            <w:u w:val="none"/>
          </w:rPr>
          <w:t>https://kaiten.ru/</w:t>
        </w:r>
      </w:hyperlink>
      <w:r w:rsidRPr="00D73255">
        <w:t> (дата обращения: 21.05.2025).</w:t>
      </w:r>
      <w:bookmarkEnd w:id="161"/>
    </w:p>
    <w:p w14:paraId="778974EE" w14:textId="13F56862" w:rsidR="0066387C" w:rsidRPr="0066387C" w:rsidRDefault="0066387C" w:rsidP="0066387C">
      <w:pPr>
        <w:pStyle w:val="7"/>
        <w:numPr>
          <w:ilvl w:val="0"/>
          <w:numId w:val="0"/>
        </w:numPr>
      </w:pPr>
    </w:p>
    <w:p w14:paraId="17076A71" w14:textId="38311A6A" w:rsidR="00156717" w:rsidRDefault="00156717" w:rsidP="00D73255">
      <w:pPr>
        <w:pStyle w:val="7"/>
        <w:numPr>
          <w:ilvl w:val="0"/>
          <w:numId w:val="0"/>
        </w:numPr>
      </w:pPr>
      <w:r>
        <w:br w:type="page"/>
      </w:r>
    </w:p>
    <w:p w14:paraId="128B2115" w14:textId="6FC9A1BE" w:rsidR="00EE1991" w:rsidRPr="00986E24" w:rsidRDefault="00020789" w:rsidP="00986E24">
      <w:pPr>
        <w:pStyle w:val="8"/>
      </w:pPr>
      <w:bookmarkStart w:id="162" w:name="_Toc477530302"/>
      <w:bookmarkStart w:id="163" w:name="_Toc477532642"/>
      <w:bookmarkStart w:id="164" w:name="_Toc8214337"/>
      <w:r w:rsidRPr="00D25DEA">
        <w:rPr>
          <w:lang w:val="ru-RU"/>
        </w:rPr>
        <w:lastRenderedPageBreak/>
        <w:br/>
      </w:r>
      <w:r w:rsidRPr="00D25DEA">
        <w:rPr>
          <w:lang w:val="ru-RU"/>
        </w:rPr>
        <w:br/>
      </w:r>
      <w:bookmarkStart w:id="165" w:name="_Toc199194236"/>
      <w:r w:rsidR="00A2563E">
        <w:rPr>
          <w:lang w:val="ru-RU"/>
        </w:rPr>
        <w:t>Ссылки на артефакты</w:t>
      </w:r>
      <w:bookmarkEnd w:id="165"/>
    </w:p>
    <w:p w14:paraId="7E80E6A9" w14:textId="77777777" w:rsidR="0089349C" w:rsidRPr="0089349C" w:rsidRDefault="0089349C" w:rsidP="0089349C">
      <w:pPr>
        <w:pStyle w:val="22"/>
      </w:pPr>
    </w:p>
    <w:bookmarkEnd w:id="162"/>
    <w:bookmarkEnd w:id="163"/>
    <w:bookmarkEnd w:id="164"/>
    <w:p w14:paraId="6AC65BAF" w14:textId="77777777" w:rsidR="00A2563E" w:rsidRPr="00A2563E" w:rsidRDefault="00A2563E" w:rsidP="00A2563E">
      <w:pPr>
        <w:pStyle w:val="7"/>
      </w:pPr>
      <w:r w:rsidRPr="00A2563E">
        <w:t>Репозиторий проекта «</w:t>
      </w:r>
      <w:proofErr w:type="spellStart"/>
      <w:r w:rsidRPr="00A2563E">
        <w:t>JK.Exhibitions</w:t>
      </w:r>
      <w:proofErr w:type="spellEnd"/>
      <w:r w:rsidRPr="00A2563E">
        <w:t xml:space="preserve">» на </w:t>
      </w:r>
      <w:proofErr w:type="spellStart"/>
      <w:r w:rsidRPr="00A2563E">
        <w:t>GitHub</w:t>
      </w:r>
      <w:proofErr w:type="spellEnd"/>
      <w:r w:rsidRPr="00A2563E">
        <w:t xml:space="preserve"> [Электронный ресурс]. – URL: </w:t>
      </w:r>
      <w:hyperlink r:id="rId27" w:tgtFrame="_blank" w:history="1">
        <w:r w:rsidRPr="00A2563E">
          <w:rPr>
            <w:rStyle w:val="af4"/>
            <w:lang w:eastAsia="ru-RU"/>
          </w:rPr>
          <w:t>https://github.com/ksiim/jk-museum</w:t>
        </w:r>
      </w:hyperlink>
      <w:r w:rsidRPr="00A2563E">
        <w:t> (дата обращения: 21.05.2025).</w:t>
      </w:r>
    </w:p>
    <w:p w14:paraId="56B847E0" w14:textId="77777777" w:rsidR="00A2563E" w:rsidRPr="00A2563E" w:rsidRDefault="00A2563E" w:rsidP="00A2563E">
      <w:pPr>
        <w:pStyle w:val="7"/>
      </w:pPr>
      <w:r w:rsidRPr="00A2563E">
        <w:t>Доска проекта «</w:t>
      </w:r>
      <w:proofErr w:type="spellStart"/>
      <w:r w:rsidRPr="00A2563E">
        <w:t>JK.Exhibitions</w:t>
      </w:r>
      <w:proofErr w:type="spellEnd"/>
      <w:r w:rsidRPr="00A2563E">
        <w:t>» ВКонтакте [Электронный ресурс]. – URL: </w:t>
      </w:r>
      <w:hyperlink r:id="rId28" w:tgtFrame="_blank" w:history="1">
        <w:r w:rsidRPr="00A2563E">
          <w:rPr>
            <w:rStyle w:val="af4"/>
            <w:lang w:eastAsia="ru-RU"/>
          </w:rPr>
          <w:t>https://board.vk.com/?uid=f8fa0829-932d-4585-8ae4-48a43095c50a</w:t>
        </w:r>
      </w:hyperlink>
      <w:r w:rsidRPr="00A2563E">
        <w:t> (дата обращения: 21.05.2025).</w:t>
      </w:r>
    </w:p>
    <w:p w14:paraId="76AA4D97" w14:textId="77777777" w:rsidR="00A2563E" w:rsidRPr="00A2563E" w:rsidRDefault="00A2563E" w:rsidP="00A2563E">
      <w:pPr>
        <w:pStyle w:val="7"/>
      </w:pPr>
      <w:r w:rsidRPr="00A2563E">
        <w:t>Дизайн-макеты проекта «</w:t>
      </w:r>
      <w:proofErr w:type="spellStart"/>
      <w:r w:rsidRPr="00A2563E">
        <w:t>JK.Exhibitions</w:t>
      </w:r>
      <w:proofErr w:type="spellEnd"/>
      <w:r w:rsidRPr="00A2563E">
        <w:t xml:space="preserve">» в </w:t>
      </w:r>
      <w:proofErr w:type="spellStart"/>
      <w:r w:rsidRPr="00A2563E">
        <w:t>Figma</w:t>
      </w:r>
      <w:proofErr w:type="spellEnd"/>
      <w:r w:rsidRPr="00A2563E">
        <w:t xml:space="preserve"> [Электронный ресурс]. – URL: </w:t>
      </w:r>
      <w:hyperlink r:id="rId29" w:tgtFrame="_blank" w:history="1">
        <w:r w:rsidRPr="00A2563E">
          <w:rPr>
            <w:rStyle w:val="af4"/>
            <w:lang w:eastAsia="ru-RU"/>
          </w:rPr>
          <w:t>https://www.figma.com/design/QCtcRVazJ2x2BByaa2ssK7/exhibitions?node-id=1-2&amp;t=zskg30Lzg02v6Srh-1</w:t>
        </w:r>
      </w:hyperlink>
      <w:r w:rsidRPr="00A2563E">
        <w:t> (дата обращения: 21.05.2025).</w:t>
      </w:r>
    </w:p>
    <w:p w14:paraId="7E6F854D" w14:textId="77777777" w:rsidR="00A2563E" w:rsidRPr="00A2563E" w:rsidRDefault="00A2563E" w:rsidP="00A2563E">
      <w:pPr>
        <w:pStyle w:val="7"/>
      </w:pPr>
      <w:r w:rsidRPr="00A2563E">
        <w:t>Схема базы данных проекта «</w:t>
      </w:r>
      <w:proofErr w:type="spellStart"/>
      <w:r w:rsidRPr="00A2563E">
        <w:t>JK.Exhibitions</w:t>
      </w:r>
      <w:proofErr w:type="spellEnd"/>
      <w:r w:rsidRPr="00A2563E">
        <w:t xml:space="preserve">» (DB </w:t>
      </w:r>
      <w:proofErr w:type="spellStart"/>
      <w:r w:rsidRPr="00A2563E">
        <w:t>Diagram</w:t>
      </w:r>
      <w:proofErr w:type="spellEnd"/>
      <w:r w:rsidRPr="00A2563E">
        <w:t>) [Электронный ресурс]. – URL: </w:t>
      </w:r>
      <w:hyperlink r:id="rId30" w:tgtFrame="_blank" w:history="1">
        <w:r w:rsidRPr="00A2563E">
          <w:rPr>
            <w:rStyle w:val="af4"/>
            <w:lang w:eastAsia="ru-RU"/>
          </w:rPr>
          <w:t>https://dbdiagram.io/d/jk-museum-67e7d8ae4f7afba184a80856</w:t>
        </w:r>
      </w:hyperlink>
      <w:r w:rsidRPr="00A2563E">
        <w:t> (дата обращения: 21.05.2025).</w:t>
      </w:r>
    </w:p>
    <w:p w14:paraId="1759C719" w14:textId="77777777" w:rsidR="00A2563E" w:rsidRPr="00A2563E" w:rsidRDefault="00A2563E" w:rsidP="00A2563E">
      <w:pPr>
        <w:pStyle w:val="7"/>
      </w:pPr>
      <w:r w:rsidRPr="00A2563E">
        <w:t>Командное хранилище проекта «</w:t>
      </w:r>
      <w:proofErr w:type="spellStart"/>
      <w:r w:rsidRPr="00A2563E">
        <w:t>JK.Exhibitions</w:t>
      </w:r>
      <w:proofErr w:type="spellEnd"/>
      <w:r w:rsidRPr="00A2563E">
        <w:t>» (Google Drive) [Электронный ресурс]. – URL: </w:t>
      </w:r>
      <w:hyperlink r:id="rId31" w:tgtFrame="_blank" w:history="1">
        <w:r w:rsidRPr="00A2563E">
          <w:rPr>
            <w:rStyle w:val="af4"/>
            <w:lang w:eastAsia="ru-RU"/>
          </w:rPr>
          <w:t>https://drive.google.com/drive/folders/1Ixuq9zSsQDOc7-EInO0xnMluD_SOHMf_?usp=sharing</w:t>
        </w:r>
      </w:hyperlink>
      <w:r w:rsidRPr="00A2563E">
        <w:t> (дата обращения: 21.05.2025).</w:t>
      </w:r>
    </w:p>
    <w:p w14:paraId="1DB200FF" w14:textId="2A68CF8A" w:rsidR="00986E24" w:rsidRPr="00986E24" w:rsidRDefault="00986E24" w:rsidP="00A2563E">
      <w:pPr>
        <w:pStyle w:val="22"/>
      </w:pPr>
    </w:p>
    <w:sectPr w:rsidR="00986E24" w:rsidRPr="00986E24" w:rsidSect="00B41F0C">
      <w:headerReference w:type="default" r:id="rId32"/>
      <w:footerReference w:type="default" r:id="rId33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B7B08" w14:textId="77777777" w:rsidR="00973961" w:rsidRDefault="00973961" w:rsidP="00E070CB">
      <w:pPr>
        <w:spacing w:line="240" w:lineRule="auto"/>
      </w:pPr>
      <w:r>
        <w:separator/>
      </w:r>
    </w:p>
    <w:p w14:paraId="4D7BB7D9" w14:textId="77777777" w:rsidR="00973961" w:rsidRDefault="00973961"/>
    <w:p w14:paraId="1E48E6C9" w14:textId="77777777" w:rsidR="00973961" w:rsidRDefault="00973961"/>
  </w:endnote>
  <w:endnote w:type="continuationSeparator" w:id="0">
    <w:p w14:paraId="0B31D3CA" w14:textId="77777777" w:rsidR="00973961" w:rsidRDefault="00973961" w:rsidP="00E070CB">
      <w:pPr>
        <w:spacing w:line="240" w:lineRule="auto"/>
      </w:pPr>
      <w:r>
        <w:continuationSeparator/>
      </w:r>
    </w:p>
    <w:p w14:paraId="1196AF72" w14:textId="77777777" w:rsidR="00973961" w:rsidRDefault="00973961"/>
    <w:p w14:paraId="5CD571B1" w14:textId="77777777" w:rsidR="00973961" w:rsidRDefault="0097396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6AF262EE" w14:textId="77777777" w:rsidR="003117EB" w:rsidRPr="00BE15C1" w:rsidRDefault="003117EB" w:rsidP="00BE15C1">
        <w:pPr>
          <w:pStyle w:val="a5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E1170C">
          <w:rPr>
            <w:rFonts w:ascii="Times New Roman" w:hAnsi="Times New Roman" w:cs="Times New Roman"/>
            <w:noProof/>
            <w:sz w:val="28"/>
          </w:rPr>
          <w:t>21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17E4C" w14:textId="77777777" w:rsidR="00973961" w:rsidRDefault="00973961" w:rsidP="00E070CB">
      <w:pPr>
        <w:spacing w:line="240" w:lineRule="auto"/>
      </w:pPr>
      <w:r>
        <w:separator/>
      </w:r>
    </w:p>
    <w:p w14:paraId="1F36E34E" w14:textId="77777777" w:rsidR="00973961" w:rsidRDefault="00973961"/>
    <w:p w14:paraId="17BAFBEF" w14:textId="77777777" w:rsidR="00973961" w:rsidRDefault="00973961"/>
  </w:footnote>
  <w:footnote w:type="continuationSeparator" w:id="0">
    <w:p w14:paraId="21D8BDDD" w14:textId="77777777" w:rsidR="00973961" w:rsidRDefault="00973961" w:rsidP="00E070CB">
      <w:pPr>
        <w:spacing w:line="240" w:lineRule="auto"/>
      </w:pPr>
      <w:r>
        <w:continuationSeparator/>
      </w:r>
    </w:p>
    <w:p w14:paraId="12F87B5D" w14:textId="77777777" w:rsidR="00973961" w:rsidRDefault="00973961"/>
    <w:p w14:paraId="61A15B7A" w14:textId="77777777" w:rsidR="00973961" w:rsidRDefault="0097396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0E5" w14:textId="77777777" w:rsidR="00986A3A" w:rsidRDefault="00986A3A" w:rsidP="00986A3A">
    <w:pPr>
      <w:pStyle w:val="22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45734"/>
    <w:multiLevelType w:val="multilevel"/>
    <w:tmpl w:val="7ED2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B04B3"/>
    <w:multiLevelType w:val="multilevel"/>
    <w:tmpl w:val="F6608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FB49F8"/>
    <w:multiLevelType w:val="multilevel"/>
    <w:tmpl w:val="AFA4C5FA"/>
    <w:lvl w:ilvl="0">
      <w:start w:val="1"/>
      <w:numFmt w:val="upperLetter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4" w15:restartNumberingAfterBreak="0">
    <w:nsid w:val="0BFC03E8"/>
    <w:multiLevelType w:val="multilevel"/>
    <w:tmpl w:val="3AB2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00EE8"/>
    <w:multiLevelType w:val="multilevel"/>
    <w:tmpl w:val="704A3F1C"/>
    <w:lvl w:ilvl="0">
      <w:start w:val="1"/>
      <w:numFmt w:val="upperLetter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6" w15:restartNumberingAfterBreak="0">
    <w:nsid w:val="0D150130"/>
    <w:multiLevelType w:val="multilevel"/>
    <w:tmpl w:val="96F6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80D6D"/>
    <w:multiLevelType w:val="multilevel"/>
    <w:tmpl w:val="D25CBCD0"/>
    <w:lvl w:ilvl="0">
      <w:start w:val="1"/>
      <w:numFmt w:val="upperLetter"/>
      <w:pStyle w:val="2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46C27DA"/>
    <w:multiLevelType w:val="multilevel"/>
    <w:tmpl w:val="2C36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66315"/>
    <w:multiLevelType w:val="multilevel"/>
    <w:tmpl w:val="F15A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5644A4"/>
    <w:multiLevelType w:val="multilevel"/>
    <w:tmpl w:val="2808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AF0085"/>
    <w:multiLevelType w:val="multilevel"/>
    <w:tmpl w:val="352E8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B85D4A"/>
    <w:multiLevelType w:val="multilevel"/>
    <w:tmpl w:val="4944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94798E"/>
    <w:multiLevelType w:val="multilevel"/>
    <w:tmpl w:val="42145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A7475F"/>
    <w:multiLevelType w:val="multilevel"/>
    <w:tmpl w:val="B6C0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AC0EE6"/>
    <w:multiLevelType w:val="multilevel"/>
    <w:tmpl w:val="8790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CF1469C"/>
    <w:multiLevelType w:val="multilevel"/>
    <w:tmpl w:val="4530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540D95"/>
    <w:multiLevelType w:val="multilevel"/>
    <w:tmpl w:val="68E6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7E3327"/>
    <w:multiLevelType w:val="multilevel"/>
    <w:tmpl w:val="391A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40A01"/>
    <w:multiLevelType w:val="multilevel"/>
    <w:tmpl w:val="D64EF5B2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367E4EEE"/>
    <w:multiLevelType w:val="multilevel"/>
    <w:tmpl w:val="91C80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C90AF0"/>
    <w:multiLevelType w:val="multilevel"/>
    <w:tmpl w:val="7CB8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A7529A"/>
    <w:multiLevelType w:val="multilevel"/>
    <w:tmpl w:val="5F3E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5F390B"/>
    <w:multiLevelType w:val="multilevel"/>
    <w:tmpl w:val="3E10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434E03"/>
    <w:multiLevelType w:val="multilevel"/>
    <w:tmpl w:val="348E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5A2FB6"/>
    <w:multiLevelType w:val="multilevel"/>
    <w:tmpl w:val="3982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CE2FD6"/>
    <w:multiLevelType w:val="multilevel"/>
    <w:tmpl w:val="C722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2F72A9"/>
    <w:multiLevelType w:val="multilevel"/>
    <w:tmpl w:val="3276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D62693"/>
    <w:multiLevelType w:val="multilevel"/>
    <w:tmpl w:val="2A2A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A90CEE"/>
    <w:multiLevelType w:val="multilevel"/>
    <w:tmpl w:val="62B05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143B09"/>
    <w:multiLevelType w:val="multilevel"/>
    <w:tmpl w:val="3192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E30596"/>
    <w:multiLevelType w:val="multilevel"/>
    <w:tmpl w:val="FF78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5D845E18"/>
    <w:multiLevelType w:val="multilevel"/>
    <w:tmpl w:val="2B04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27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36" w15:restartNumberingAfterBreak="0">
    <w:nsid w:val="64EF7EAD"/>
    <w:multiLevelType w:val="multilevel"/>
    <w:tmpl w:val="2DC8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35171A"/>
    <w:multiLevelType w:val="hybridMultilevel"/>
    <w:tmpl w:val="8682B6B0"/>
    <w:lvl w:ilvl="0" w:tplc="041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9B219D9"/>
    <w:multiLevelType w:val="multilevel"/>
    <w:tmpl w:val="90F4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7C62A0"/>
    <w:multiLevelType w:val="hybridMultilevel"/>
    <w:tmpl w:val="3BF69F40"/>
    <w:lvl w:ilvl="0" w:tplc="F6DCD7FA">
      <w:start w:val="1"/>
      <w:numFmt w:val="decimal"/>
      <w:pStyle w:val="52"/>
      <w:suff w:val="space"/>
      <w:lvlText w:val="%1)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C636912"/>
    <w:multiLevelType w:val="multilevel"/>
    <w:tmpl w:val="568E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C03036"/>
    <w:multiLevelType w:val="multilevel"/>
    <w:tmpl w:val="7F24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40525C"/>
    <w:multiLevelType w:val="multilevel"/>
    <w:tmpl w:val="C262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6A0235"/>
    <w:multiLevelType w:val="multilevel"/>
    <w:tmpl w:val="9E300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0F63E7"/>
    <w:multiLevelType w:val="multilevel"/>
    <w:tmpl w:val="AD80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5E4999"/>
    <w:multiLevelType w:val="multilevel"/>
    <w:tmpl w:val="60C6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616C29"/>
    <w:multiLevelType w:val="multilevel"/>
    <w:tmpl w:val="BC9E808E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7DF169ED"/>
    <w:multiLevelType w:val="multilevel"/>
    <w:tmpl w:val="FF72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FD0D19"/>
    <w:multiLevelType w:val="hybridMultilevel"/>
    <w:tmpl w:val="EEC8EFF6"/>
    <w:lvl w:ilvl="0" w:tplc="04190011">
      <w:start w:val="1"/>
      <w:numFmt w:val="decimal"/>
      <w:lvlText w:val="%1)"/>
      <w:lvlJc w:val="left"/>
      <w:pPr>
        <w:ind w:left="12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F5C52FB"/>
    <w:multiLevelType w:val="multilevel"/>
    <w:tmpl w:val="4B8A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181168">
    <w:abstractNumId w:val="0"/>
  </w:num>
  <w:num w:numId="2" w16cid:durableId="1896310281">
    <w:abstractNumId w:val="16"/>
  </w:num>
  <w:num w:numId="3" w16cid:durableId="903950708">
    <w:abstractNumId w:val="35"/>
  </w:num>
  <w:num w:numId="4" w16cid:durableId="1279989686">
    <w:abstractNumId w:val="33"/>
  </w:num>
  <w:num w:numId="5" w16cid:durableId="1618634883">
    <w:abstractNumId w:val="39"/>
  </w:num>
  <w:num w:numId="6" w16cid:durableId="1339887091">
    <w:abstractNumId w:val="20"/>
  </w:num>
  <w:num w:numId="7" w16cid:durableId="1878470683">
    <w:abstractNumId w:val="3"/>
  </w:num>
  <w:num w:numId="8" w16cid:durableId="727151093">
    <w:abstractNumId w:val="5"/>
  </w:num>
  <w:num w:numId="9" w16cid:durableId="935866338">
    <w:abstractNumId w:val="7"/>
  </w:num>
  <w:num w:numId="10" w16cid:durableId="176981052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09746222">
    <w:abstractNumId w:val="46"/>
  </w:num>
  <w:num w:numId="12" w16cid:durableId="795026854">
    <w:abstractNumId w:val="24"/>
  </w:num>
  <w:num w:numId="13" w16cid:durableId="1736394103">
    <w:abstractNumId w:val="6"/>
  </w:num>
  <w:num w:numId="14" w16cid:durableId="390427534">
    <w:abstractNumId w:val="18"/>
  </w:num>
  <w:num w:numId="15" w16cid:durableId="1087532762">
    <w:abstractNumId w:val="40"/>
  </w:num>
  <w:num w:numId="16" w16cid:durableId="1083376947">
    <w:abstractNumId w:val="34"/>
  </w:num>
  <w:num w:numId="17" w16cid:durableId="1878464754">
    <w:abstractNumId w:val="27"/>
  </w:num>
  <w:num w:numId="18" w16cid:durableId="1442602051">
    <w:abstractNumId w:val="10"/>
  </w:num>
  <w:num w:numId="19" w16cid:durableId="191264409">
    <w:abstractNumId w:val="47"/>
  </w:num>
  <w:num w:numId="20" w16cid:durableId="2027902543">
    <w:abstractNumId w:val="14"/>
  </w:num>
  <w:num w:numId="21" w16cid:durableId="196357562">
    <w:abstractNumId w:val="19"/>
  </w:num>
  <w:num w:numId="22" w16cid:durableId="490103237">
    <w:abstractNumId w:val="15"/>
  </w:num>
  <w:num w:numId="23" w16cid:durableId="783306004">
    <w:abstractNumId w:val="32"/>
  </w:num>
  <w:num w:numId="24" w16cid:durableId="1048727629">
    <w:abstractNumId w:val="9"/>
  </w:num>
  <w:num w:numId="25" w16cid:durableId="527379464">
    <w:abstractNumId w:val="49"/>
  </w:num>
  <w:num w:numId="26" w16cid:durableId="894781431">
    <w:abstractNumId w:val="4"/>
  </w:num>
  <w:num w:numId="27" w16cid:durableId="360739274">
    <w:abstractNumId w:val="12"/>
  </w:num>
  <w:num w:numId="28" w16cid:durableId="1906377774">
    <w:abstractNumId w:val="44"/>
  </w:num>
  <w:num w:numId="29" w16cid:durableId="111480218">
    <w:abstractNumId w:val="2"/>
  </w:num>
  <w:num w:numId="30" w16cid:durableId="2014841652">
    <w:abstractNumId w:val="28"/>
  </w:num>
  <w:num w:numId="31" w16cid:durableId="748697986">
    <w:abstractNumId w:val="17"/>
  </w:num>
  <w:num w:numId="32" w16cid:durableId="537011504">
    <w:abstractNumId w:val="45"/>
  </w:num>
  <w:num w:numId="33" w16cid:durableId="466356968">
    <w:abstractNumId w:val="43"/>
  </w:num>
  <w:num w:numId="34" w16cid:durableId="1404185764">
    <w:abstractNumId w:val="8"/>
  </w:num>
  <w:num w:numId="35" w16cid:durableId="1856839838">
    <w:abstractNumId w:val="39"/>
    <w:lvlOverride w:ilvl="0">
      <w:startOverride w:val="1"/>
    </w:lvlOverride>
  </w:num>
  <w:num w:numId="36" w16cid:durableId="776868333">
    <w:abstractNumId w:val="30"/>
  </w:num>
  <w:num w:numId="37" w16cid:durableId="1484006424">
    <w:abstractNumId w:val="42"/>
  </w:num>
  <w:num w:numId="38" w16cid:durableId="2007590793">
    <w:abstractNumId w:val="37"/>
  </w:num>
  <w:num w:numId="39" w16cid:durableId="957687976">
    <w:abstractNumId w:val="48"/>
  </w:num>
  <w:num w:numId="40" w16cid:durableId="782917617">
    <w:abstractNumId w:val="22"/>
  </w:num>
  <w:num w:numId="41" w16cid:durableId="1114128073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355667057">
    <w:abstractNumId w:val="1"/>
  </w:num>
  <w:num w:numId="43" w16cid:durableId="1467044354">
    <w:abstractNumId w:val="26"/>
  </w:num>
  <w:num w:numId="44" w16cid:durableId="244849928">
    <w:abstractNumId w:val="25"/>
  </w:num>
  <w:num w:numId="45" w16cid:durableId="1683820195">
    <w:abstractNumId w:val="31"/>
  </w:num>
  <w:num w:numId="46" w16cid:durableId="846023496">
    <w:abstractNumId w:val="23"/>
  </w:num>
  <w:num w:numId="47" w16cid:durableId="171771745">
    <w:abstractNumId w:val="36"/>
  </w:num>
  <w:num w:numId="48" w16cid:durableId="923874763">
    <w:abstractNumId w:val="41"/>
  </w:num>
  <w:num w:numId="49" w16cid:durableId="1721438270">
    <w:abstractNumId w:val="38"/>
  </w:num>
  <w:num w:numId="50" w16cid:durableId="497691789">
    <w:abstractNumId w:val="29"/>
  </w:num>
  <w:num w:numId="51" w16cid:durableId="611590757">
    <w:abstractNumId w:val="21"/>
  </w:num>
  <w:num w:numId="52" w16cid:durableId="1496458520">
    <w:abstractNumId w:val="11"/>
  </w:num>
  <w:num w:numId="53" w16cid:durableId="1318681189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7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339"/>
    <w:rsid w:val="00000AB1"/>
    <w:rsid w:val="00002317"/>
    <w:rsid w:val="00004462"/>
    <w:rsid w:val="000045E4"/>
    <w:rsid w:val="00005B0D"/>
    <w:rsid w:val="00011182"/>
    <w:rsid w:val="00011D8B"/>
    <w:rsid w:val="000125EA"/>
    <w:rsid w:val="000129DF"/>
    <w:rsid w:val="00014342"/>
    <w:rsid w:val="00014CBD"/>
    <w:rsid w:val="000159FF"/>
    <w:rsid w:val="00020789"/>
    <w:rsid w:val="000227F4"/>
    <w:rsid w:val="00024270"/>
    <w:rsid w:val="0003219A"/>
    <w:rsid w:val="000330D7"/>
    <w:rsid w:val="00036057"/>
    <w:rsid w:val="00040E33"/>
    <w:rsid w:val="00051BDB"/>
    <w:rsid w:val="00053350"/>
    <w:rsid w:val="00053D82"/>
    <w:rsid w:val="00061632"/>
    <w:rsid w:val="00063046"/>
    <w:rsid w:val="00066678"/>
    <w:rsid w:val="00070F3A"/>
    <w:rsid w:val="0007229F"/>
    <w:rsid w:val="000770E9"/>
    <w:rsid w:val="000828BF"/>
    <w:rsid w:val="00083A0A"/>
    <w:rsid w:val="000850A8"/>
    <w:rsid w:val="000852F9"/>
    <w:rsid w:val="0008757C"/>
    <w:rsid w:val="00090EB3"/>
    <w:rsid w:val="00093F32"/>
    <w:rsid w:val="00095F17"/>
    <w:rsid w:val="000969A9"/>
    <w:rsid w:val="000A65E5"/>
    <w:rsid w:val="000A69ED"/>
    <w:rsid w:val="000B1713"/>
    <w:rsid w:val="000B2057"/>
    <w:rsid w:val="000C51AA"/>
    <w:rsid w:val="000C5EDE"/>
    <w:rsid w:val="000D2767"/>
    <w:rsid w:val="000D30B2"/>
    <w:rsid w:val="000D3771"/>
    <w:rsid w:val="000D37EF"/>
    <w:rsid w:val="000D5733"/>
    <w:rsid w:val="000E15FD"/>
    <w:rsid w:val="000E48EE"/>
    <w:rsid w:val="000E61FC"/>
    <w:rsid w:val="000E66BC"/>
    <w:rsid w:val="000E736B"/>
    <w:rsid w:val="000F34F8"/>
    <w:rsid w:val="000F73F0"/>
    <w:rsid w:val="00102FCF"/>
    <w:rsid w:val="001059FB"/>
    <w:rsid w:val="00111682"/>
    <w:rsid w:val="00113317"/>
    <w:rsid w:val="001174F1"/>
    <w:rsid w:val="00126EE2"/>
    <w:rsid w:val="00127886"/>
    <w:rsid w:val="0013257D"/>
    <w:rsid w:val="00133E70"/>
    <w:rsid w:val="0013532C"/>
    <w:rsid w:val="001361E9"/>
    <w:rsid w:val="00143E80"/>
    <w:rsid w:val="001478E6"/>
    <w:rsid w:val="00153B8A"/>
    <w:rsid w:val="00156717"/>
    <w:rsid w:val="00157E07"/>
    <w:rsid w:val="001742F4"/>
    <w:rsid w:val="001775EF"/>
    <w:rsid w:val="001866B0"/>
    <w:rsid w:val="0018770C"/>
    <w:rsid w:val="0019483E"/>
    <w:rsid w:val="001A09FB"/>
    <w:rsid w:val="001A2235"/>
    <w:rsid w:val="001A5751"/>
    <w:rsid w:val="001B31DF"/>
    <w:rsid w:val="001B37D2"/>
    <w:rsid w:val="001B7CF9"/>
    <w:rsid w:val="001C0DA6"/>
    <w:rsid w:val="001C42EB"/>
    <w:rsid w:val="001C4551"/>
    <w:rsid w:val="001C4A78"/>
    <w:rsid w:val="001C53E7"/>
    <w:rsid w:val="001D1015"/>
    <w:rsid w:val="001D262E"/>
    <w:rsid w:val="001E0E5D"/>
    <w:rsid w:val="001E3C14"/>
    <w:rsid w:val="001E59AE"/>
    <w:rsid w:val="001E7A34"/>
    <w:rsid w:val="00203D70"/>
    <w:rsid w:val="002040D4"/>
    <w:rsid w:val="00204BCA"/>
    <w:rsid w:val="00205136"/>
    <w:rsid w:val="00207D1B"/>
    <w:rsid w:val="00211BEB"/>
    <w:rsid w:val="002131BD"/>
    <w:rsid w:val="0021566C"/>
    <w:rsid w:val="002231F3"/>
    <w:rsid w:val="0022472B"/>
    <w:rsid w:val="00227348"/>
    <w:rsid w:val="0024114C"/>
    <w:rsid w:val="002446BE"/>
    <w:rsid w:val="00245176"/>
    <w:rsid w:val="002452D7"/>
    <w:rsid w:val="00253913"/>
    <w:rsid w:val="00257461"/>
    <w:rsid w:val="00257A1F"/>
    <w:rsid w:val="002703DC"/>
    <w:rsid w:val="00271F6C"/>
    <w:rsid w:val="00272C5A"/>
    <w:rsid w:val="00274D64"/>
    <w:rsid w:val="00292A81"/>
    <w:rsid w:val="00297DFF"/>
    <w:rsid w:val="002A0669"/>
    <w:rsid w:val="002A22A3"/>
    <w:rsid w:val="002A33C9"/>
    <w:rsid w:val="002A5057"/>
    <w:rsid w:val="002B0CAD"/>
    <w:rsid w:val="002B43EC"/>
    <w:rsid w:val="002B50B1"/>
    <w:rsid w:val="002C4D9A"/>
    <w:rsid w:val="002C52B3"/>
    <w:rsid w:val="002C786C"/>
    <w:rsid w:val="002D3717"/>
    <w:rsid w:val="002D4C64"/>
    <w:rsid w:val="002D5538"/>
    <w:rsid w:val="002D5AF1"/>
    <w:rsid w:val="002E1D10"/>
    <w:rsid w:val="002E300E"/>
    <w:rsid w:val="002E389B"/>
    <w:rsid w:val="002E5600"/>
    <w:rsid w:val="002E7F8E"/>
    <w:rsid w:val="002F4EE7"/>
    <w:rsid w:val="0030015D"/>
    <w:rsid w:val="003012A9"/>
    <w:rsid w:val="003117EB"/>
    <w:rsid w:val="003122F5"/>
    <w:rsid w:val="00312890"/>
    <w:rsid w:val="003234BB"/>
    <w:rsid w:val="003241BD"/>
    <w:rsid w:val="00324BE1"/>
    <w:rsid w:val="00325B57"/>
    <w:rsid w:val="00345AE9"/>
    <w:rsid w:val="0034765F"/>
    <w:rsid w:val="00347D9F"/>
    <w:rsid w:val="00350538"/>
    <w:rsid w:val="00355A1A"/>
    <w:rsid w:val="003740CF"/>
    <w:rsid w:val="0038045A"/>
    <w:rsid w:val="00381D61"/>
    <w:rsid w:val="00384EA0"/>
    <w:rsid w:val="003866C9"/>
    <w:rsid w:val="00390A9E"/>
    <w:rsid w:val="00390ACC"/>
    <w:rsid w:val="00397BC9"/>
    <w:rsid w:val="003A24B0"/>
    <w:rsid w:val="003A3365"/>
    <w:rsid w:val="003A5890"/>
    <w:rsid w:val="003A7C7A"/>
    <w:rsid w:val="003B2D16"/>
    <w:rsid w:val="003B5C40"/>
    <w:rsid w:val="003C07DC"/>
    <w:rsid w:val="003C14A1"/>
    <w:rsid w:val="003C577A"/>
    <w:rsid w:val="003D39FD"/>
    <w:rsid w:val="003D504D"/>
    <w:rsid w:val="003E0010"/>
    <w:rsid w:val="003E110F"/>
    <w:rsid w:val="003E30D0"/>
    <w:rsid w:val="003E6AEF"/>
    <w:rsid w:val="003E6FD8"/>
    <w:rsid w:val="003F62D1"/>
    <w:rsid w:val="003F7678"/>
    <w:rsid w:val="00400224"/>
    <w:rsid w:val="0040407F"/>
    <w:rsid w:val="00405BBE"/>
    <w:rsid w:val="00411427"/>
    <w:rsid w:val="00412FE4"/>
    <w:rsid w:val="004165BB"/>
    <w:rsid w:val="004308CE"/>
    <w:rsid w:val="004348BE"/>
    <w:rsid w:val="00445917"/>
    <w:rsid w:val="0044631C"/>
    <w:rsid w:val="00451042"/>
    <w:rsid w:val="004545EE"/>
    <w:rsid w:val="00455514"/>
    <w:rsid w:val="00456182"/>
    <w:rsid w:val="00456BAB"/>
    <w:rsid w:val="00457343"/>
    <w:rsid w:val="004622F4"/>
    <w:rsid w:val="00463C28"/>
    <w:rsid w:val="00464F89"/>
    <w:rsid w:val="00465201"/>
    <w:rsid w:val="00466301"/>
    <w:rsid w:val="0047523D"/>
    <w:rsid w:val="004856E9"/>
    <w:rsid w:val="00485A63"/>
    <w:rsid w:val="004875D4"/>
    <w:rsid w:val="004915CF"/>
    <w:rsid w:val="00491E91"/>
    <w:rsid w:val="0049239F"/>
    <w:rsid w:val="00492AC9"/>
    <w:rsid w:val="00497BB3"/>
    <w:rsid w:val="004A10B1"/>
    <w:rsid w:val="004B5483"/>
    <w:rsid w:val="004B7063"/>
    <w:rsid w:val="004C2C87"/>
    <w:rsid w:val="004C66A5"/>
    <w:rsid w:val="004D3184"/>
    <w:rsid w:val="004D518D"/>
    <w:rsid w:val="004D5E56"/>
    <w:rsid w:val="004D775A"/>
    <w:rsid w:val="004E04F5"/>
    <w:rsid w:val="004E1383"/>
    <w:rsid w:val="004E1F15"/>
    <w:rsid w:val="004E5AE3"/>
    <w:rsid w:val="004F02BD"/>
    <w:rsid w:val="004F1D9F"/>
    <w:rsid w:val="004F235C"/>
    <w:rsid w:val="004F3D2E"/>
    <w:rsid w:val="005079F5"/>
    <w:rsid w:val="005159D6"/>
    <w:rsid w:val="005167B6"/>
    <w:rsid w:val="00517AFD"/>
    <w:rsid w:val="00527550"/>
    <w:rsid w:val="00530AAE"/>
    <w:rsid w:val="0053169B"/>
    <w:rsid w:val="0053402C"/>
    <w:rsid w:val="00534870"/>
    <w:rsid w:val="00534F7B"/>
    <w:rsid w:val="00536721"/>
    <w:rsid w:val="00536F38"/>
    <w:rsid w:val="00537C82"/>
    <w:rsid w:val="00540339"/>
    <w:rsid w:val="0054468F"/>
    <w:rsid w:val="00546823"/>
    <w:rsid w:val="005470E2"/>
    <w:rsid w:val="00554FB7"/>
    <w:rsid w:val="005615F5"/>
    <w:rsid w:val="005623A6"/>
    <w:rsid w:val="00562835"/>
    <w:rsid w:val="005746E0"/>
    <w:rsid w:val="00575E8D"/>
    <w:rsid w:val="00581856"/>
    <w:rsid w:val="00581E6B"/>
    <w:rsid w:val="00586363"/>
    <w:rsid w:val="00586720"/>
    <w:rsid w:val="00590750"/>
    <w:rsid w:val="00590D8B"/>
    <w:rsid w:val="005956EA"/>
    <w:rsid w:val="005A74CB"/>
    <w:rsid w:val="005B36A1"/>
    <w:rsid w:val="005B50C4"/>
    <w:rsid w:val="005B635B"/>
    <w:rsid w:val="005B7728"/>
    <w:rsid w:val="005C07CF"/>
    <w:rsid w:val="005C3011"/>
    <w:rsid w:val="005C4CA5"/>
    <w:rsid w:val="005D2CC6"/>
    <w:rsid w:val="005E1BA8"/>
    <w:rsid w:val="005E43D1"/>
    <w:rsid w:val="005F0904"/>
    <w:rsid w:val="005F14D5"/>
    <w:rsid w:val="005F1ADD"/>
    <w:rsid w:val="005F3AFE"/>
    <w:rsid w:val="005F575E"/>
    <w:rsid w:val="005F7E15"/>
    <w:rsid w:val="00605550"/>
    <w:rsid w:val="00620CB1"/>
    <w:rsid w:val="006223A0"/>
    <w:rsid w:val="00632EAD"/>
    <w:rsid w:val="00635998"/>
    <w:rsid w:val="00643C34"/>
    <w:rsid w:val="00647949"/>
    <w:rsid w:val="00650023"/>
    <w:rsid w:val="00650D49"/>
    <w:rsid w:val="00650D70"/>
    <w:rsid w:val="006559AE"/>
    <w:rsid w:val="00656406"/>
    <w:rsid w:val="0066387C"/>
    <w:rsid w:val="0067028A"/>
    <w:rsid w:val="00672EE4"/>
    <w:rsid w:val="00673005"/>
    <w:rsid w:val="00681E18"/>
    <w:rsid w:val="00682BA6"/>
    <w:rsid w:val="00694D03"/>
    <w:rsid w:val="00697537"/>
    <w:rsid w:val="006A56ED"/>
    <w:rsid w:val="006B0561"/>
    <w:rsid w:val="006B15B3"/>
    <w:rsid w:val="006B2C03"/>
    <w:rsid w:val="006C183F"/>
    <w:rsid w:val="006C277E"/>
    <w:rsid w:val="006C3122"/>
    <w:rsid w:val="006C6A1D"/>
    <w:rsid w:val="006C6C72"/>
    <w:rsid w:val="006D623D"/>
    <w:rsid w:val="006E0EAE"/>
    <w:rsid w:val="006E2B61"/>
    <w:rsid w:val="006F3B62"/>
    <w:rsid w:val="0070042B"/>
    <w:rsid w:val="00706D90"/>
    <w:rsid w:val="007155A2"/>
    <w:rsid w:val="00716304"/>
    <w:rsid w:val="0072600D"/>
    <w:rsid w:val="00727F32"/>
    <w:rsid w:val="00730C44"/>
    <w:rsid w:val="0074513A"/>
    <w:rsid w:val="007453A4"/>
    <w:rsid w:val="00745448"/>
    <w:rsid w:val="00746C65"/>
    <w:rsid w:val="00746E3B"/>
    <w:rsid w:val="00746F39"/>
    <w:rsid w:val="00747AA1"/>
    <w:rsid w:val="0075254D"/>
    <w:rsid w:val="00755071"/>
    <w:rsid w:val="007560A8"/>
    <w:rsid w:val="007642EF"/>
    <w:rsid w:val="007647F2"/>
    <w:rsid w:val="00765232"/>
    <w:rsid w:val="00767F27"/>
    <w:rsid w:val="0077456F"/>
    <w:rsid w:val="0077614C"/>
    <w:rsid w:val="007825D2"/>
    <w:rsid w:val="00783084"/>
    <w:rsid w:val="00783437"/>
    <w:rsid w:val="007858E1"/>
    <w:rsid w:val="00786228"/>
    <w:rsid w:val="00792B63"/>
    <w:rsid w:val="0079647F"/>
    <w:rsid w:val="007A583E"/>
    <w:rsid w:val="007A693D"/>
    <w:rsid w:val="007A6A92"/>
    <w:rsid w:val="007B14A6"/>
    <w:rsid w:val="007B4468"/>
    <w:rsid w:val="007C1DF7"/>
    <w:rsid w:val="007C44B0"/>
    <w:rsid w:val="007D270C"/>
    <w:rsid w:val="007D452C"/>
    <w:rsid w:val="007D50DC"/>
    <w:rsid w:val="007E2531"/>
    <w:rsid w:val="007E5DC4"/>
    <w:rsid w:val="007E789B"/>
    <w:rsid w:val="007F1DFC"/>
    <w:rsid w:val="007F3C4A"/>
    <w:rsid w:val="00806FC5"/>
    <w:rsid w:val="00807AF1"/>
    <w:rsid w:val="008118D4"/>
    <w:rsid w:val="00812DE0"/>
    <w:rsid w:val="00830A7B"/>
    <w:rsid w:val="00845052"/>
    <w:rsid w:val="008451FA"/>
    <w:rsid w:val="00851B2E"/>
    <w:rsid w:val="008527D9"/>
    <w:rsid w:val="00855A60"/>
    <w:rsid w:val="008575A6"/>
    <w:rsid w:val="00862884"/>
    <w:rsid w:val="00862ADF"/>
    <w:rsid w:val="0086505C"/>
    <w:rsid w:val="0087755C"/>
    <w:rsid w:val="00881391"/>
    <w:rsid w:val="00885D84"/>
    <w:rsid w:val="00887174"/>
    <w:rsid w:val="008873D5"/>
    <w:rsid w:val="0089349C"/>
    <w:rsid w:val="008943DD"/>
    <w:rsid w:val="008A434B"/>
    <w:rsid w:val="008B17AD"/>
    <w:rsid w:val="008B2C77"/>
    <w:rsid w:val="008B5BB0"/>
    <w:rsid w:val="008B6C2B"/>
    <w:rsid w:val="008B7951"/>
    <w:rsid w:val="008C2B26"/>
    <w:rsid w:val="008C2BD0"/>
    <w:rsid w:val="008C6C8C"/>
    <w:rsid w:val="008C7B17"/>
    <w:rsid w:val="008D1BD4"/>
    <w:rsid w:val="008D4B88"/>
    <w:rsid w:val="008D6B27"/>
    <w:rsid w:val="008D6E42"/>
    <w:rsid w:val="008E3820"/>
    <w:rsid w:val="008E7615"/>
    <w:rsid w:val="008F10E5"/>
    <w:rsid w:val="008F11D5"/>
    <w:rsid w:val="008F2769"/>
    <w:rsid w:val="008F5FB1"/>
    <w:rsid w:val="00901ABC"/>
    <w:rsid w:val="0090634C"/>
    <w:rsid w:val="0090751E"/>
    <w:rsid w:val="0091075F"/>
    <w:rsid w:val="00912DB7"/>
    <w:rsid w:val="0091366F"/>
    <w:rsid w:val="00916D75"/>
    <w:rsid w:val="00916EAB"/>
    <w:rsid w:val="00917920"/>
    <w:rsid w:val="009205D2"/>
    <w:rsid w:val="00922ABD"/>
    <w:rsid w:val="00934A85"/>
    <w:rsid w:val="00937EB5"/>
    <w:rsid w:val="00940086"/>
    <w:rsid w:val="0094525B"/>
    <w:rsid w:val="00951037"/>
    <w:rsid w:val="00951847"/>
    <w:rsid w:val="00956522"/>
    <w:rsid w:val="009565A7"/>
    <w:rsid w:val="00960C39"/>
    <w:rsid w:val="00973961"/>
    <w:rsid w:val="009772C1"/>
    <w:rsid w:val="009818DD"/>
    <w:rsid w:val="00985936"/>
    <w:rsid w:val="00986A3A"/>
    <w:rsid w:val="00986E24"/>
    <w:rsid w:val="00997480"/>
    <w:rsid w:val="00997B3E"/>
    <w:rsid w:val="009A1402"/>
    <w:rsid w:val="009A28A4"/>
    <w:rsid w:val="009A2905"/>
    <w:rsid w:val="009A3A95"/>
    <w:rsid w:val="009B2533"/>
    <w:rsid w:val="009B6670"/>
    <w:rsid w:val="009B6E56"/>
    <w:rsid w:val="009C66A2"/>
    <w:rsid w:val="009D6841"/>
    <w:rsid w:val="009E5964"/>
    <w:rsid w:val="009F4739"/>
    <w:rsid w:val="009F5902"/>
    <w:rsid w:val="00A01F53"/>
    <w:rsid w:val="00A01F85"/>
    <w:rsid w:val="00A04132"/>
    <w:rsid w:val="00A12E67"/>
    <w:rsid w:val="00A173E6"/>
    <w:rsid w:val="00A176C3"/>
    <w:rsid w:val="00A17F93"/>
    <w:rsid w:val="00A21D28"/>
    <w:rsid w:val="00A2563E"/>
    <w:rsid w:val="00A31998"/>
    <w:rsid w:val="00A37BF3"/>
    <w:rsid w:val="00A45D4F"/>
    <w:rsid w:val="00A4610A"/>
    <w:rsid w:val="00A4709C"/>
    <w:rsid w:val="00A470DF"/>
    <w:rsid w:val="00A5096E"/>
    <w:rsid w:val="00A52E34"/>
    <w:rsid w:val="00A54C1C"/>
    <w:rsid w:val="00A55A8F"/>
    <w:rsid w:val="00A63EF9"/>
    <w:rsid w:val="00A6539B"/>
    <w:rsid w:val="00A7702E"/>
    <w:rsid w:val="00A77E83"/>
    <w:rsid w:val="00A84DC0"/>
    <w:rsid w:val="00A85217"/>
    <w:rsid w:val="00A8680F"/>
    <w:rsid w:val="00A86AB8"/>
    <w:rsid w:val="00A905C8"/>
    <w:rsid w:val="00A97AE3"/>
    <w:rsid w:val="00AA34B9"/>
    <w:rsid w:val="00AA5334"/>
    <w:rsid w:val="00AA7FEE"/>
    <w:rsid w:val="00AB262F"/>
    <w:rsid w:val="00AB5107"/>
    <w:rsid w:val="00AC12CF"/>
    <w:rsid w:val="00AC5AC7"/>
    <w:rsid w:val="00AD20A8"/>
    <w:rsid w:val="00AE4298"/>
    <w:rsid w:val="00AE6308"/>
    <w:rsid w:val="00AF3201"/>
    <w:rsid w:val="00AF36D2"/>
    <w:rsid w:val="00AF64E7"/>
    <w:rsid w:val="00AF76BF"/>
    <w:rsid w:val="00B02DDA"/>
    <w:rsid w:val="00B0459E"/>
    <w:rsid w:val="00B0523A"/>
    <w:rsid w:val="00B057C2"/>
    <w:rsid w:val="00B07A93"/>
    <w:rsid w:val="00B07C0B"/>
    <w:rsid w:val="00B1055B"/>
    <w:rsid w:val="00B13711"/>
    <w:rsid w:val="00B13AB2"/>
    <w:rsid w:val="00B20A3C"/>
    <w:rsid w:val="00B23321"/>
    <w:rsid w:val="00B26509"/>
    <w:rsid w:val="00B408C3"/>
    <w:rsid w:val="00B40AC8"/>
    <w:rsid w:val="00B41A81"/>
    <w:rsid w:val="00B41F0C"/>
    <w:rsid w:val="00B4352C"/>
    <w:rsid w:val="00B52102"/>
    <w:rsid w:val="00B53E4A"/>
    <w:rsid w:val="00B5497C"/>
    <w:rsid w:val="00B56F98"/>
    <w:rsid w:val="00B7218F"/>
    <w:rsid w:val="00B74D57"/>
    <w:rsid w:val="00B76803"/>
    <w:rsid w:val="00B82998"/>
    <w:rsid w:val="00B82AB1"/>
    <w:rsid w:val="00B86E41"/>
    <w:rsid w:val="00B97531"/>
    <w:rsid w:val="00BA0061"/>
    <w:rsid w:val="00BA3AEC"/>
    <w:rsid w:val="00BA659D"/>
    <w:rsid w:val="00BC05BF"/>
    <w:rsid w:val="00BC3AA4"/>
    <w:rsid w:val="00BC3E33"/>
    <w:rsid w:val="00BC65ED"/>
    <w:rsid w:val="00BD45AC"/>
    <w:rsid w:val="00BD75DE"/>
    <w:rsid w:val="00BE118D"/>
    <w:rsid w:val="00BE15C1"/>
    <w:rsid w:val="00BE2084"/>
    <w:rsid w:val="00BE354E"/>
    <w:rsid w:val="00BE561A"/>
    <w:rsid w:val="00BE68CB"/>
    <w:rsid w:val="00BF09CD"/>
    <w:rsid w:val="00BF0A16"/>
    <w:rsid w:val="00BF5272"/>
    <w:rsid w:val="00BF72DC"/>
    <w:rsid w:val="00C05700"/>
    <w:rsid w:val="00C112A2"/>
    <w:rsid w:val="00C12677"/>
    <w:rsid w:val="00C13DB5"/>
    <w:rsid w:val="00C162D4"/>
    <w:rsid w:val="00C21358"/>
    <w:rsid w:val="00C232D8"/>
    <w:rsid w:val="00C24A8E"/>
    <w:rsid w:val="00C30B2A"/>
    <w:rsid w:val="00C31547"/>
    <w:rsid w:val="00C42945"/>
    <w:rsid w:val="00C54129"/>
    <w:rsid w:val="00C56445"/>
    <w:rsid w:val="00C5664C"/>
    <w:rsid w:val="00C70832"/>
    <w:rsid w:val="00C75646"/>
    <w:rsid w:val="00C80973"/>
    <w:rsid w:val="00C956BD"/>
    <w:rsid w:val="00CA6BA9"/>
    <w:rsid w:val="00CB22D4"/>
    <w:rsid w:val="00CB450C"/>
    <w:rsid w:val="00CB45D7"/>
    <w:rsid w:val="00CB64CD"/>
    <w:rsid w:val="00CC180E"/>
    <w:rsid w:val="00CC2391"/>
    <w:rsid w:val="00CC6951"/>
    <w:rsid w:val="00CD3A44"/>
    <w:rsid w:val="00CD747D"/>
    <w:rsid w:val="00CD7FAE"/>
    <w:rsid w:val="00CE38F5"/>
    <w:rsid w:val="00CE396D"/>
    <w:rsid w:val="00CE7995"/>
    <w:rsid w:val="00CF0236"/>
    <w:rsid w:val="00CF35B9"/>
    <w:rsid w:val="00CF4641"/>
    <w:rsid w:val="00CF6D7E"/>
    <w:rsid w:val="00D00C05"/>
    <w:rsid w:val="00D03D24"/>
    <w:rsid w:val="00D05EDC"/>
    <w:rsid w:val="00D15F5F"/>
    <w:rsid w:val="00D16E0C"/>
    <w:rsid w:val="00D179ED"/>
    <w:rsid w:val="00D224CE"/>
    <w:rsid w:val="00D228DC"/>
    <w:rsid w:val="00D2333E"/>
    <w:rsid w:val="00D24927"/>
    <w:rsid w:val="00D25DEA"/>
    <w:rsid w:val="00D260D8"/>
    <w:rsid w:val="00D30C62"/>
    <w:rsid w:val="00D31A83"/>
    <w:rsid w:val="00D32E47"/>
    <w:rsid w:val="00D35B7A"/>
    <w:rsid w:val="00D506C2"/>
    <w:rsid w:val="00D512D7"/>
    <w:rsid w:val="00D544F0"/>
    <w:rsid w:val="00D5789B"/>
    <w:rsid w:val="00D61CCF"/>
    <w:rsid w:val="00D67597"/>
    <w:rsid w:val="00D70659"/>
    <w:rsid w:val="00D708EF"/>
    <w:rsid w:val="00D70C69"/>
    <w:rsid w:val="00D71B3A"/>
    <w:rsid w:val="00D71CC1"/>
    <w:rsid w:val="00D73255"/>
    <w:rsid w:val="00D90A1E"/>
    <w:rsid w:val="00D91BAA"/>
    <w:rsid w:val="00D967AC"/>
    <w:rsid w:val="00DA229C"/>
    <w:rsid w:val="00DA5EAD"/>
    <w:rsid w:val="00DB115A"/>
    <w:rsid w:val="00DB5C61"/>
    <w:rsid w:val="00DC21BB"/>
    <w:rsid w:val="00DC6F69"/>
    <w:rsid w:val="00DD1235"/>
    <w:rsid w:val="00DD232A"/>
    <w:rsid w:val="00DD3EBC"/>
    <w:rsid w:val="00DD44F4"/>
    <w:rsid w:val="00DD4C7F"/>
    <w:rsid w:val="00DE7D77"/>
    <w:rsid w:val="00DF3217"/>
    <w:rsid w:val="00DF3DB6"/>
    <w:rsid w:val="00E070CB"/>
    <w:rsid w:val="00E0743B"/>
    <w:rsid w:val="00E1170C"/>
    <w:rsid w:val="00E14EB1"/>
    <w:rsid w:val="00E1506B"/>
    <w:rsid w:val="00E1626E"/>
    <w:rsid w:val="00E17F1A"/>
    <w:rsid w:val="00E2755C"/>
    <w:rsid w:val="00E31FCE"/>
    <w:rsid w:val="00E33749"/>
    <w:rsid w:val="00E33C3F"/>
    <w:rsid w:val="00E34A88"/>
    <w:rsid w:val="00E36973"/>
    <w:rsid w:val="00E412CC"/>
    <w:rsid w:val="00E42474"/>
    <w:rsid w:val="00E4574E"/>
    <w:rsid w:val="00E47CC3"/>
    <w:rsid w:val="00E56F29"/>
    <w:rsid w:val="00E63AFF"/>
    <w:rsid w:val="00E653F8"/>
    <w:rsid w:val="00E66E52"/>
    <w:rsid w:val="00E739FB"/>
    <w:rsid w:val="00E8347C"/>
    <w:rsid w:val="00E87D60"/>
    <w:rsid w:val="00E930A0"/>
    <w:rsid w:val="00E94D42"/>
    <w:rsid w:val="00E97C7D"/>
    <w:rsid w:val="00EA55B8"/>
    <w:rsid w:val="00EA6873"/>
    <w:rsid w:val="00EB1402"/>
    <w:rsid w:val="00EB5610"/>
    <w:rsid w:val="00EB5A18"/>
    <w:rsid w:val="00EB5C06"/>
    <w:rsid w:val="00EB7EE9"/>
    <w:rsid w:val="00ED0607"/>
    <w:rsid w:val="00ED400B"/>
    <w:rsid w:val="00EE0D0F"/>
    <w:rsid w:val="00EE1991"/>
    <w:rsid w:val="00EE3EEC"/>
    <w:rsid w:val="00EE5B19"/>
    <w:rsid w:val="00EE7897"/>
    <w:rsid w:val="00EF1F08"/>
    <w:rsid w:val="00EF29DF"/>
    <w:rsid w:val="00EF5012"/>
    <w:rsid w:val="00F106A9"/>
    <w:rsid w:val="00F121E6"/>
    <w:rsid w:val="00F15DC5"/>
    <w:rsid w:val="00F168F3"/>
    <w:rsid w:val="00F21FEC"/>
    <w:rsid w:val="00F32BF2"/>
    <w:rsid w:val="00F3749C"/>
    <w:rsid w:val="00F418E9"/>
    <w:rsid w:val="00F477B6"/>
    <w:rsid w:val="00F53389"/>
    <w:rsid w:val="00F628DD"/>
    <w:rsid w:val="00F62A85"/>
    <w:rsid w:val="00F70DE5"/>
    <w:rsid w:val="00F71436"/>
    <w:rsid w:val="00F7265F"/>
    <w:rsid w:val="00F731A3"/>
    <w:rsid w:val="00F74E8E"/>
    <w:rsid w:val="00F74EB1"/>
    <w:rsid w:val="00F74F05"/>
    <w:rsid w:val="00F756C8"/>
    <w:rsid w:val="00F7636D"/>
    <w:rsid w:val="00F9032E"/>
    <w:rsid w:val="00F91E66"/>
    <w:rsid w:val="00F936D7"/>
    <w:rsid w:val="00F937FD"/>
    <w:rsid w:val="00F974F3"/>
    <w:rsid w:val="00FA1505"/>
    <w:rsid w:val="00FA24B8"/>
    <w:rsid w:val="00FA4C0A"/>
    <w:rsid w:val="00FB2AE9"/>
    <w:rsid w:val="00FB5755"/>
    <w:rsid w:val="00FB5E2B"/>
    <w:rsid w:val="00FC07EB"/>
    <w:rsid w:val="00FC1157"/>
    <w:rsid w:val="00FC1752"/>
    <w:rsid w:val="00FC189D"/>
    <w:rsid w:val="00FC57D8"/>
    <w:rsid w:val="00FC640D"/>
    <w:rsid w:val="00FD096E"/>
    <w:rsid w:val="00FD1A56"/>
    <w:rsid w:val="00FD49A1"/>
    <w:rsid w:val="00FD7D4E"/>
    <w:rsid w:val="00FE1EEA"/>
    <w:rsid w:val="00FF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9E0C47"/>
  <w15:docId w15:val="{4BE8FF5A-7A2F-4307-A831-D5C4495D6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F11D5"/>
    <w:pPr>
      <w:spacing w:after="0"/>
    </w:pPr>
  </w:style>
  <w:style w:type="paragraph" w:styleId="1">
    <w:name w:val="heading 1"/>
    <w:basedOn w:val="a"/>
    <w:next w:val="a"/>
    <w:link w:val="10"/>
    <w:uiPriority w:val="9"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70CB"/>
  </w:style>
  <w:style w:type="paragraph" w:styleId="a5">
    <w:name w:val="footer"/>
    <w:basedOn w:val="a"/>
    <w:link w:val="a6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70CB"/>
  </w:style>
  <w:style w:type="table" w:styleId="a7">
    <w:name w:val="Table Grid"/>
    <w:basedOn w:val="a1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2. Основной текст"/>
    <w:basedOn w:val="a"/>
    <w:link w:val="23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link w:val="15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4">
    <w:name w:val="toc 2"/>
    <w:basedOn w:val="13"/>
    <w:next w:val="a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8">
    <w:name w:val="annotation reference"/>
    <w:basedOn w:val="a0"/>
    <w:uiPriority w:val="99"/>
    <w:semiHidden/>
    <w:unhideWhenUsed/>
    <w:rsid w:val="00672EE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72EE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72EE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72EE4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a"/>
    <w:next w:val="2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10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2"/>
    <w:link w:val="130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customStyle="1" w:styleId="130">
    <w:name w:val="1.3. Заголовок подраздела Знак"/>
    <w:basedOn w:val="a0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af"/>
    <w:link w:val="72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0">
    <w:name w:val="1.1. Заголовок структурного элемента"/>
    <w:basedOn w:val="22"/>
    <w:next w:val="22"/>
    <w:link w:val="111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2">
    <w:name w:val="7. Нумерация списка использованных источников Знак"/>
    <w:basedOn w:val="a0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2"/>
    <w:link w:val="140"/>
    <w:qFormat/>
    <w:rsid w:val="005F0904"/>
    <w:pPr>
      <w:numPr>
        <w:ilvl w:val="2"/>
      </w:numPr>
    </w:pPr>
  </w:style>
  <w:style w:type="character" w:customStyle="1" w:styleId="111">
    <w:name w:val="1.1. Заголовок структурного элемента Знак"/>
    <w:basedOn w:val="120"/>
    <w:link w:val="110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0">
    <w:name w:val="1.4. Заголовок пункта Знак"/>
    <w:basedOn w:val="a0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f0">
    <w:name w:val="Placeholder Text"/>
    <w:basedOn w:val="a0"/>
    <w:uiPriority w:val="99"/>
    <w:semiHidden/>
    <w:rsid w:val="00083A0A"/>
    <w:rPr>
      <w:color w:val="808080"/>
    </w:rPr>
  </w:style>
  <w:style w:type="paragraph" w:customStyle="1" w:styleId="43">
    <w:name w:val="4. Рисунок"/>
    <w:basedOn w:val="a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ody Text"/>
    <w:basedOn w:val="a"/>
    <w:link w:val="af1"/>
    <w:semiHidden/>
    <w:unhideWhenUsed/>
    <w:qFormat/>
    <w:rsid w:val="00881391"/>
    <w:pPr>
      <w:spacing w:after="120"/>
    </w:pPr>
  </w:style>
  <w:style w:type="character" w:customStyle="1" w:styleId="23">
    <w:name w:val="2. Основной текст Знак"/>
    <w:basedOn w:val="a0"/>
    <w:link w:val="2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6">
    <w:name w:val="Неразрешенное упоминание1"/>
    <w:basedOn w:val="a0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2"/>
    <w:rsid w:val="00901ABC"/>
    <w:pPr>
      <w:numPr>
        <w:numId w:val="3"/>
      </w:numPr>
      <w:ind w:left="0" w:firstLine="709"/>
    </w:pPr>
  </w:style>
  <w:style w:type="paragraph" w:customStyle="1" w:styleId="51">
    <w:name w:val="5.1. Списки буквенный"/>
    <w:basedOn w:val="53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"/>
    <w:rsid w:val="0047523D"/>
    <w:pPr>
      <w:numPr>
        <w:numId w:val="5"/>
      </w:numPr>
      <w:ind w:left="0" w:firstLine="709"/>
    </w:pPr>
  </w:style>
  <w:style w:type="character" w:customStyle="1" w:styleId="af1">
    <w:name w:val="Основной текст Знак"/>
    <w:basedOn w:val="a0"/>
    <w:link w:val="af"/>
    <w:semiHidden/>
    <w:rsid w:val="00881391"/>
  </w:style>
  <w:style w:type="paragraph" w:customStyle="1" w:styleId="41">
    <w:name w:val="4.1. Подрисуночная подпись нумерация сквозная"/>
    <w:basedOn w:val="22"/>
    <w:next w:val="22"/>
    <w:rsid w:val="00DF3DB6"/>
    <w:pPr>
      <w:numPr>
        <w:ilvl w:val="6"/>
        <w:numId w:val="6"/>
      </w:numPr>
      <w:ind w:firstLine="0"/>
      <w:jc w:val="center"/>
    </w:pPr>
  </w:style>
  <w:style w:type="character" w:customStyle="1" w:styleId="81">
    <w:name w:val="Заголовок 8 Знак"/>
    <w:basedOn w:val="a0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1">
    <w:name w:val="Заголовок 7 Знак"/>
    <w:basedOn w:val="a0"/>
    <w:link w:val="70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0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0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0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2">
    <w:name w:val="Normal (Web)"/>
    <w:basedOn w:val="a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a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0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a"/>
    <w:rsid w:val="00986A3A"/>
    <w:pPr>
      <w:keepNext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3">
    <w:name w:val="TOC Heading"/>
    <w:basedOn w:val="22"/>
    <w:next w:val="a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"/>
    <w:next w:val="a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5">
    <w:name w:val="Оглавление 1 Знак"/>
    <w:basedOn w:val="a0"/>
    <w:link w:val="1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af4">
    <w:name w:val="Hyperlink"/>
    <w:basedOn w:val="a0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0"/>
    <w:autoRedefine/>
    <w:rsid w:val="00986E24"/>
    <w:pPr>
      <w:pageBreakBefore w:val="0"/>
      <w:numPr>
        <w:numId w:val="11"/>
      </w:numPr>
    </w:pPr>
    <w:rPr>
      <w:caps w:val="0"/>
      <w:lang w:val="en-US"/>
    </w:rPr>
  </w:style>
  <w:style w:type="paragraph" w:styleId="44">
    <w:name w:val="toc 4"/>
    <w:basedOn w:val="a"/>
    <w:next w:val="a"/>
    <w:autoRedefine/>
    <w:uiPriority w:val="39"/>
    <w:semiHidden/>
    <w:unhideWhenUsed/>
    <w:rsid w:val="000D2767"/>
    <w:pPr>
      <w:spacing w:after="100"/>
      <w:ind w:left="660"/>
    </w:pPr>
  </w:style>
  <w:style w:type="paragraph" w:styleId="2">
    <w:name w:val="Quote"/>
    <w:basedOn w:val="a"/>
    <w:next w:val="a"/>
    <w:link w:val="25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"/>
    <w:uiPriority w:val="29"/>
    <w:rsid w:val="000D2767"/>
    <w:rPr>
      <w:i/>
      <w:iCs/>
      <w:color w:val="404040" w:themeColor="text1" w:themeTint="BF"/>
    </w:rPr>
  </w:style>
  <w:style w:type="paragraph" w:customStyle="1" w:styleId="ng-star-inserted">
    <w:name w:val="ng-star-inserted"/>
    <w:basedOn w:val="a"/>
    <w:rsid w:val="00A21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a0"/>
    <w:rsid w:val="00A21D28"/>
  </w:style>
  <w:style w:type="character" w:customStyle="1" w:styleId="inline-code">
    <w:name w:val="inline-code"/>
    <w:basedOn w:val="a0"/>
    <w:rsid w:val="00F62A85"/>
  </w:style>
  <w:style w:type="character" w:styleId="af5">
    <w:name w:val="Unresolved Mention"/>
    <w:basedOn w:val="a0"/>
    <w:uiPriority w:val="99"/>
    <w:semiHidden/>
    <w:unhideWhenUsed/>
    <w:rsid w:val="0066387C"/>
    <w:rPr>
      <w:color w:val="605E5C"/>
      <w:shd w:val="clear" w:color="auto" w:fill="E1DFDD"/>
    </w:rPr>
  </w:style>
  <w:style w:type="paragraph" w:styleId="af6">
    <w:name w:val="footnote text"/>
    <w:basedOn w:val="a"/>
    <w:link w:val="af7"/>
    <w:uiPriority w:val="99"/>
    <w:semiHidden/>
    <w:unhideWhenUsed/>
    <w:rsid w:val="008B6C2B"/>
    <w:pPr>
      <w:spacing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sid w:val="008B6C2B"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sid w:val="008B6C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7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google.com/url?sa=E&amp;q=https%3A%2F%2Fkaiten.ru%2F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google.com/url?sa=E&amp;q=https%3A%2F%2Ffastapi.tiangolo.com%2F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google.com/url?sa=E&amp;q=https%3A%2F%2Fswagger.io%2Fspecification%2F" TargetMode="External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google.com/url?sa=E&amp;q=https%3A%2F%2Fwww.figma.com%2Fdesign%2FQCtcRVazJ2x2BByaa2ssK7%2Fexhibitions%3Fnode-id%3D1-2%26t%3Dzskg30Lzg02v6Srh-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google.com/url?sa=E&amp;q=https%3A%2F%2Fmin.io%2F" TargetMode="External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google.com/url?sa=E&amp;q=https%3A%2F%2Freactjs.org%2F" TargetMode="External"/><Relationship Id="rId28" Type="http://schemas.openxmlformats.org/officeDocument/2006/relationships/hyperlink" Target="https://www.google.com/url?sa=E&amp;q=https%3A%2F%2Fboard.vk.com%2F%3Fuid%3Df8fa0829-932d-4585-8ae4-48a43095c50a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www.google.com/url?sa=E&amp;q=https%3A%2F%2Fdrive.google.com%2Fdrive%2Ffolders%2F1Ixuq9zSsQDOc7-EInO0xnMluD_SOHMf_%3Fusp%3Dshari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google.com/url?sa=E&amp;q=https%3A%2F%2Fwww.postgresql.org%2F" TargetMode="External"/><Relationship Id="rId27" Type="http://schemas.openxmlformats.org/officeDocument/2006/relationships/hyperlink" Target="https://www.google.com/url?sa=E&amp;q=https%3A%2F%2Fgithub.com%2Fksiim%2Fjk-museum" TargetMode="External"/><Relationship Id="rId30" Type="http://schemas.openxmlformats.org/officeDocument/2006/relationships/hyperlink" Target="https://www.google.com/url?sa=E&amp;q=https%3A%2F%2Fdbdiagram.io%2Fd%2Fjk-museum-67e7d8ae4f7afba184a80856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kapr\Desktop\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217F6-7A13-4E63-891C-78AC0B52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от команды Проектного практикума.dotx</Template>
  <TotalTime>720</TotalTime>
  <Pages>73</Pages>
  <Words>10479</Words>
  <Characters>59736</Characters>
  <Application>Microsoft Office Word</Application>
  <DocSecurity>0</DocSecurity>
  <Lines>497</Lines>
  <Paragraphs>140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Савин</dc:creator>
  <cp:keywords/>
  <dc:description/>
  <cp:lastModifiedBy>Александр Савин</cp:lastModifiedBy>
  <cp:revision>54</cp:revision>
  <dcterms:created xsi:type="dcterms:W3CDTF">2025-05-24T17:23:00Z</dcterms:created>
  <dcterms:modified xsi:type="dcterms:W3CDTF">2025-05-26T18:22:00Z</dcterms:modified>
</cp:coreProperties>
</file>