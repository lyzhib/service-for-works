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35DB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4F8BDF82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40A6CF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F0351C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1D64A6B8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395CA48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21FC387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079CE3A5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28D5DD00" w14:textId="77777777" w:rsidR="009F5902" w:rsidRPr="00306C45" w:rsidRDefault="009F5902" w:rsidP="009F5902">
      <w:pPr>
        <w:spacing w:line="276" w:lineRule="auto"/>
        <w:jc w:val="center"/>
      </w:pPr>
    </w:p>
    <w:p w14:paraId="2F8C1B5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01F0B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7C459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878D86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4D2054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DDF76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6690FC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D5B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340751DB" w14:textId="5C1B3606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54111" w:rsidRPr="00E54111">
        <w:rPr>
          <w:rFonts w:ascii="Times New Roman" w:hAnsi="Times New Roman" w:cs="Times New Roman"/>
          <w:sz w:val="28"/>
          <w:szCs w:val="28"/>
        </w:rPr>
        <w:t>Разработка алгоритмов и интерфейсов для рекомендательного веб-сервиса индивидуальных образовательных траекторий студентов ИРИТ-РТФ по имеющемуся графу знаний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7DC201E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E56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0159DB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FAA7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4BEAF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825EF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8159D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610EA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4E17741E" w14:textId="77777777" w:rsidTr="00C5110B">
        <w:trPr>
          <w:trHeight w:val="195"/>
        </w:trPr>
        <w:tc>
          <w:tcPr>
            <w:tcW w:w="6480" w:type="dxa"/>
          </w:tcPr>
          <w:p w14:paraId="4D7B4227" w14:textId="2A0E3508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E54111" w:rsidRPr="00E54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Чернышов Лев Максимович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0CA5C230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EA70729" w14:textId="77777777" w:rsidTr="00C5110B">
        <w:trPr>
          <w:trHeight w:val="195"/>
        </w:trPr>
        <w:tc>
          <w:tcPr>
            <w:tcW w:w="6480" w:type="dxa"/>
          </w:tcPr>
          <w:p w14:paraId="0B173908" w14:textId="673C7286" w:rsidR="00E54111" w:rsidRPr="00E54111" w:rsidRDefault="009F5902" w:rsidP="00E54111">
            <w:pPr>
              <w:spacing w:line="312" w:lineRule="auto"/>
              <w:rPr>
                <w:sz w:val="28"/>
                <w:szCs w:val="28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E54111" w:rsidRPr="00E54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Чернышов Лев Максимович</w:t>
            </w:r>
            <w:r w:rsidR="00E54111" w:rsidRPr="00E54111">
              <w:rPr>
                <w:sz w:val="28"/>
                <w:szCs w:val="28"/>
              </w:rPr>
              <w:t>, </w:t>
            </w:r>
          </w:p>
          <w:p w14:paraId="14F3AF77" w14:textId="77777777" w:rsidR="00E54111" w:rsidRPr="00E54111" w:rsidRDefault="00E54111" w:rsidP="00E541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54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ассистент, магистр, преподаватель Урфу</w:t>
            </w:r>
          </w:p>
          <w:p w14:paraId="31ADE3A9" w14:textId="639F2D9D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38F8D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D778EC8" w14:textId="77777777" w:rsidTr="00C5110B">
        <w:trPr>
          <w:trHeight w:val="549"/>
        </w:trPr>
        <w:tc>
          <w:tcPr>
            <w:tcW w:w="6480" w:type="dxa"/>
          </w:tcPr>
          <w:p w14:paraId="48CAA24F" w14:textId="72A5DC0A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="00E54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</w:t>
            </w:r>
            <w:r w:rsidR="00E5411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DAMV</w:t>
            </w:r>
            <w:r w:rsidR="00E54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0C1988D" w14:textId="141F57FC" w:rsidR="009F5902" w:rsidRPr="00881391" w:rsidRDefault="00E54111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Власов Александр Владиславович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6299F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8C56E44" w14:textId="77777777" w:rsidTr="00C5110B">
        <w:trPr>
          <w:trHeight w:val="311"/>
        </w:trPr>
        <w:tc>
          <w:tcPr>
            <w:tcW w:w="6480" w:type="dxa"/>
          </w:tcPr>
          <w:p w14:paraId="3EAD5637" w14:textId="382C53BB" w:rsidR="009F5902" w:rsidRPr="00881391" w:rsidRDefault="00E54111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Борисова Вероника Александровна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1415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07D317D" w14:textId="77777777" w:rsidTr="00C5110B">
        <w:trPr>
          <w:trHeight w:val="445"/>
        </w:trPr>
        <w:tc>
          <w:tcPr>
            <w:tcW w:w="6480" w:type="dxa"/>
          </w:tcPr>
          <w:p w14:paraId="79240C9A" w14:textId="1AD4A20A" w:rsidR="00E54111" w:rsidRPr="00881391" w:rsidRDefault="00E54111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Коромысленко Мария Евгеньевна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47158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54111" w:rsidRPr="00534870" w14:paraId="6403C1CF" w14:textId="77777777" w:rsidTr="00C5110B">
        <w:trPr>
          <w:trHeight w:val="445"/>
        </w:trPr>
        <w:tc>
          <w:tcPr>
            <w:tcW w:w="6480" w:type="dxa"/>
          </w:tcPr>
          <w:p w14:paraId="64E16973" w14:textId="1B29DAC9" w:rsidR="00E54111" w:rsidRDefault="00E54111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Лещёв Даниил Александрович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74375" w14:textId="77777777" w:rsidR="00E54111" w:rsidRPr="00534870" w:rsidRDefault="00E54111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E87AF28" w14:textId="77777777" w:rsidR="009F5902" w:rsidRDefault="009F5902" w:rsidP="00E5411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577E0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8AACFB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741AFC3C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4A4B8EF2" w14:textId="77777777" w:rsidR="00C70832" w:rsidRPr="00C70832" w:rsidRDefault="00C70832" w:rsidP="00C70832">
      <w:pPr>
        <w:pStyle w:val="22"/>
        <w:ind w:firstLine="0"/>
        <w:jc w:val="center"/>
      </w:pPr>
    </w:p>
    <w:p w14:paraId="4FB7AB36" w14:textId="77777777" w:rsidR="00986E24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986E24">
        <w:rPr>
          <w:noProof/>
        </w:rPr>
        <w:t>ВВЕДЕНИЕ</w:t>
      </w:r>
      <w:r w:rsidR="00986E24">
        <w:rPr>
          <w:noProof/>
        </w:rPr>
        <w:tab/>
      </w:r>
      <w:r w:rsidR="00986E24">
        <w:rPr>
          <w:noProof/>
        </w:rPr>
        <w:fldChar w:fldCharType="begin"/>
      </w:r>
      <w:r w:rsidR="00986E24">
        <w:rPr>
          <w:noProof/>
        </w:rPr>
        <w:instrText xml:space="preserve"> PAGEREF _Toc197337834 \h </w:instrText>
      </w:r>
      <w:r w:rsidR="00986E24">
        <w:rPr>
          <w:noProof/>
        </w:rPr>
      </w:r>
      <w:r w:rsidR="00986E24">
        <w:rPr>
          <w:noProof/>
        </w:rPr>
        <w:fldChar w:fldCharType="separate"/>
      </w:r>
      <w:r w:rsidR="00986E24">
        <w:rPr>
          <w:noProof/>
        </w:rPr>
        <w:t>3</w:t>
      </w:r>
      <w:r w:rsidR="00986E24">
        <w:rPr>
          <w:noProof/>
        </w:rPr>
        <w:fldChar w:fldCharType="end"/>
      </w:r>
    </w:p>
    <w:p w14:paraId="54301387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36A04DF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Общие требования по оформлению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49CF42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Оформление заголовка 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A0CE34" w14:textId="77777777" w:rsidR="00986E24" w:rsidRDefault="00986E24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3.1 Оформление заголовка подраздела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3134F5A" w14:textId="77777777" w:rsidR="00986E24" w:rsidRDefault="00986E24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3.1.1 Оформление заголовка пункта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6D7D47D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4 Оформление оглавления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FF7A01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5 Оформление списков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3F86ADB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6 Оформление изображений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281C04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7 Оформление таблиц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9C791BA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8 Оформление листингов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82E8954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9 Оформление формул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C571F8E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10 Оформление списка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5623B5D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11 Оформление приложений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48C4224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3D23360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209AA9D" w14:textId="77777777" w:rsidR="00986E24" w:rsidRDefault="00986E24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F00FE0">
        <w:rPr>
          <w:caps/>
          <w:noProof/>
        </w:rPr>
        <w:t>Приложение A</w:t>
      </w:r>
      <w:r>
        <w:rPr>
          <w:noProof/>
        </w:rPr>
        <w:t xml:space="preserve"> (обязательное)  Название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7E3207A" w14:textId="7777777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1F61C130" w14:textId="5BE86D7C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7337834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7EBD0915" w14:textId="77777777" w:rsidR="00DC55E2" w:rsidRPr="00DC55E2" w:rsidRDefault="00DC55E2" w:rsidP="00DC55E2">
      <w:pPr>
        <w:pStyle w:val="22"/>
      </w:pPr>
    </w:p>
    <w:p w14:paraId="7E22D1EA" w14:textId="5D680C5F" w:rsidR="00182BCB" w:rsidRPr="00537E3E" w:rsidRDefault="00182BCB" w:rsidP="00537E3E">
      <w:pPr>
        <w:pStyle w:val="22"/>
      </w:pPr>
      <w:r w:rsidRPr="00537E3E">
        <w:t>Современный мир требует от образовательных</w:t>
      </w:r>
      <w:r w:rsidR="001572F8">
        <w:t xml:space="preserve"> </w:t>
      </w:r>
      <w:r w:rsidRPr="00537E3E">
        <w:t>процессов высокой гибкости и адаптивности, чтобы удовлетворять быстро меняющиеся запросы рынка труда. Появление новых технологий и профессий ставит перед учебными заведениями задачу формирования персонализированных траекторий обучения, которые не только соответствуют интересам студентов, но и обеспечивают их конкурентоспособность в будущем. Данный проект нацелен на создание сервиса, который позволяет эффективно рекомендовать учебные курсы и генерировать удобное расписание занятий для студентов, учитывая их индивидуальные предпочтения. Целью данного проекта является создание сервиса рекомендаций учебных курсов и автоматической генерации расписаний для студентов, учитывающей их индивидуальные предпочтения и выбранную для освоения профессию. Система должна предложить удобный интерфейс для выбора учебных дисциплин, анализа подходящих курсов и создания персонализированных расписаний, которые способствуют повышению эффективности образовательного процесса на каждом семестре обучения студента.</w:t>
      </w:r>
    </w:p>
    <w:p w14:paraId="490502C3" w14:textId="6641E4E0" w:rsidR="00182BCB" w:rsidRDefault="00182BCB" w:rsidP="00182BCB">
      <w:pPr>
        <w:pStyle w:val="22"/>
      </w:pPr>
      <w:r>
        <w:t>Для достижения поставленной цели необходимо решить следующие задачи:</w:t>
      </w:r>
    </w:p>
    <w:p w14:paraId="6047D78B" w14:textId="36793044" w:rsidR="00182BCB" w:rsidRDefault="00182BCB" w:rsidP="004A1C26">
      <w:pPr>
        <w:pStyle w:val="52"/>
      </w:pPr>
      <w:r>
        <w:t>Создать базу данных для сервиса, наполнив ее профессиями, компетенциями, курсами, дисциплинами и направлениями обучения</w:t>
      </w:r>
      <w:r w:rsidR="004A1C26" w:rsidRPr="004A1C26">
        <w:t>;</w:t>
      </w:r>
    </w:p>
    <w:p w14:paraId="3F24CE22" w14:textId="4020087B" w:rsidR="00182BCB" w:rsidRDefault="00182BCB" w:rsidP="004A1C26">
      <w:pPr>
        <w:pStyle w:val="52"/>
      </w:pPr>
      <w:r>
        <w:t>Разработать алгоритм рекомендаций курсов, основанный на связях профессий, компетенций и курсов, с учетом их весов и значимости</w:t>
      </w:r>
      <w:r w:rsidR="004A1C26" w:rsidRPr="004A1C26">
        <w:t>;</w:t>
      </w:r>
    </w:p>
    <w:p w14:paraId="0204B1A4" w14:textId="13307FDA" w:rsidR="00182BCB" w:rsidRDefault="00182BCB" w:rsidP="004A1C26">
      <w:pPr>
        <w:pStyle w:val="52"/>
      </w:pPr>
      <w:r>
        <w:t>Реализовать механизм подбора курсов в рамках выбранных дисциплин и семестров для направления обучения студента</w:t>
      </w:r>
      <w:r w:rsidR="004A1C26" w:rsidRPr="004A1C26">
        <w:t>;</w:t>
      </w:r>
    </w:p>
    <w:p w14:paraId="091F9867" w14:textId="77777777" w:rsidR="00182BCB" w:rsidRPr="00182BCB" w:rsidRDefault="00182BCB" w:rsidP="004A1C26">
      <w:pPr>
        <w:pStyle w:val="52"/>
      </w:pPr>
      <w:r w:rsidRPr="00182BCB">
        <w:t>Автоматизировать процесс генерации расписания с учетом:</w:t>
      </w:r>
    </w:p>
    <w:p w14:paraId="1C266743" w14:textId="46A58D0F" w:rsidR="00182BCB" w:rsidRPr="00182BCB" w:rsidRDefault="00182BCB" w:rsidP="004A1C26">
      <w:pPr>
        <w:pStyle w:val="53"/>
      </w:pPr>
      <w:r w:rsidRPr="00182BCB">
        <w:t>предпочтений студента по курсам и преподавателям</w:t>
      </w:r>
      <w:r w:rsidR="004A1C26" w:rsidRPr="004A1C26">
        <w:t>;</w:t>
      </w:r>
    </w:p>
    <w:p w14:paraId="08543686" w14:textId="5821617F" w:rsidR="00182BCB" w:rsidRPr="00182BCB" w:rsidRDefault="00182BCB" w:rsidP="004A1C26">
      <w:pPr>
        <w:pStyle w:val="53"/>
      </w:pPr>
      <w:r w:rsidRPr="00182BCB">
        <w:t>фиксированных занятий, в которые не могут быть выбраны другие курсы</w:t>
      </w:r>
      <w:r w:rsidR="004A1C26" w:rsidRPr="004A1C26">
        <w:t>;</w:t>
      </w:r>
    </w:p>
    <w:p w14:paraId="21BC57F5" w14:textId="13A6384E" w:rsidR="00182BCB" w:rsidRPr="00182BCB" w:rsidRDefault="00182BCB" w:rsidP="004A1C26">
      <w:pPr>
        <w:pStyle w:val="53"/>
      </w:pPr>
      <w:r w:rsidRPr="00182BCB">
        <w:lastRenderedPageBreak/>
        <w:t>недоступных временных слотов, в которые студенту неудобно посещать занятия</w:t>
      </w:r>
      <w:r w:rsidR="004A1C26" w:rsidRPr="004A1C26">
        <w:t>;</w:t>
      </w:r>
    </w:p>
    <w:p w14:paraId="518726B6" w14:textId="6ACAC2C7" w:rsidR="00182BCB" w:rsidRPr="00182BCB" w:rsidRDefault="00182BCB" w:rsidP="004A1C26">
      <w:pPr>
        <w:pStyle w:val="53"/>
      </w:pPr>
      <w:r w:rsidRPr="00182BCB">
        <w:t>максимального количества пар в день</w:t>
      </w:r>
      <w:r w:rsidR="004A1C26" w:rsidRPr="004A1C26">
        <w:t>;</w:t>
      </w:r>
    </w:p>
    <w:p w14:paraId="48E4E800" w14:textId="1B6F0B18" w:rsidR="00182BCB" w:rsidRPr="00182BCB" w:rsidRDefault="00182BCB" w:rsidP="004A1C26">
      <w:pPr>
        <w:pStyle w:val="53"/>
      </w:pPr>
      <w:r w:rsidRPr="00182BCB">
        <w:t>минимизации наличия “окон” в расписании</w:t>
      </w:r>
      <w:r w:rsidR="004A1C26" w:rsidRPr="004A1C26">
        <w:t>;</w:t>
      </w:r>
    </w:p>
    <w:p w14:paraId="10A51BEC" w14:textId="1A1FDA97" w:rsidR="00182BCB" w:rsidRDefault="00182BCB" w:rsidP="004A1C26">
      <w:pPr>
        <w:pStyle w:val="52"/>
      </w:pPr>
      <w:r>
        <w:t xml:space="preserve">Спроектировать макеты сервиса в </w:t>
      </w:r>
      <w:proofErr w:type="spellStart"/>
      <w:r>
        <w:t>Figma</w:t>
      </w:r>
      <w:proofErr w:type="spellEnd"/>
      <w:r w:rsidR="004A1C26" w:rsidRPr="004A1C26">
        <w:t>;</w:t>
      </w:r>
    </w:p>
    <w:p w14:paraId="292CF0FF" w14:textId="65BF557E" w:rsidR="00182BCB" w:rsidRDefault="00182BCB" w:rsidP="004A1C26">
      <w:pPr>
        <w:pStyle w:val="52"/>
      </w:pPr>
      <w:r>
        <w:t>На основании макетов создать Frontend сервиса</w:t>
      </w:r>
      <w:r w:rsidR="004A1C26" w:rsidRPr="004A1C26">
        <w:t>;</w:t>
      </w:r>
    </w:p>
    <w:p w14:paraId="3C262C52" w14:textId="3E8CE07F" w:rsidR="00182BCB" w:rsidRDefault="00182BCB" w:rsidP="004A1C26">
      <w:pPr>
        <w:pStyle w:val="52"/>
      </w:pPr>
      <w:r>
        <w:t>Перенести логику алгоритмов на Backend сервиса с использованием Django</w:t>
      </w:r>
      <w:r w:rsidR="004A1C26" w:rsidRPr="004A1C26">
        <w:t>;</w:t>
      </w:r>
    </w:p>
    <w:p w14:paraId="00D565D5" w14:textId="637AC79E" w:rsidR="00DC55E2" w:rsidRDefault="00182BCB" w:rsidP="00DC55E2">
      <w:pPr>
        <w:pStyle w:val="52"/>
      </w:pPr>
      <w:r>
        <w:t xml:space="preserve">Обеспечить интеграцию с </w:t>
      </w:r>
      <w:proofErr w:type="spellStart"/>
      <w:r>
        <w:t>Modeus</w:t>
      </w:r>
      <w:proofErr w:type="spellEnd"/>
      <w:r>
        <w:t xml:space="preserve"> через REST API</w:t>
      </w:r>
      <w:r w:rsidR="00F748C8" w:rsidRPr="00F748C8">
        <w:t xml:space="preserve"> </w:t>
      </w:r>
      <w:r w:rsidR="00F748C8" w:rsidRPr="00F748C8">
        <w:rPr>
          <w:sz w:val="26"/>
          <w:szCs w:val="26"/>
        </w:rPr>
        <w:t>[1]</w:t>
      </w:r>
      <w:r w:rsidR="00A45AB8" w:rsidRPr="00A45AB8">
        <w:t>.</w:t>
      </w:r>
    </w:p>
    <w:p w14:paraId="57D74803" w14:textId="77777777" w:rsidR="00B66EBC" w:rsidRDefault="00B66EBC" w:rsidP="00B66EBC">
      <w:pPr>
        <w:pStyle w:val="52"/>
        <w:numPr>
          <w:ilvl w:val="0"/>
          <w:numId w:val="0"/>
        </w:numPr>
      </w:pPr>
    </w:p>
    <w:p w14:paraId="6A7FFA12" w14:textId="2700F157" w:rsidR="00182BCB" w:rsidRDefault="00182BCB" w:rsidP="00DC55E2">
      <w:pPr>
        <w:pStyle w:val="13"/>
      </w:pPr>
      <w:r>
        <w:t>Актуальность проекта</w:t>
      </w:r>
    </w:p>
    <w:p w14:paraId="0F19629A" w14:textId="77777777" w:rsidR="00DC55E2" w:rsidRPr="00DC55E2" w:rsidRDefault="00DC55E2" w:rsidP="00DC55E2">
      <w:pPr>
        <w:pStyle w:val="22"/>
        <w:rPr>
          <w:lang w:eastAsia="en-US"/>
        </w:rPr>
      </w:pPr>
    </w:p>
    <w:p w14:paraId="4AA98770" w14:textId="78F279DF" w:rsidR="00182BCB" w:rsidRDefault="00182BCB" w:rsidP="00537E3E">
      <w:pPr>
        <w:pStyle w:val="22"/>
      </w:pPr>
      <w:r w:rsidRPr="00537E3E">
        <w:t>Актуальность проекта заключается в решении важной проблемы, с которой сталкиваются студенты УрФУ, особенно в рамках программы ИОТ, – выборе образовательных курсов и построении индивидуальных траекторий обучения. Студенты часто испытывают трудности из-за нехватки информации о необходимых компетенциях для успешной карьеры, что негативно сказывается на их учебном процессе и может вызывать неудовлетворенность. Веб-сервис нацелен на устранение этих проблем, помогая формировать индивидуальные образовательные траектории и делая обучение более осмысленным и эффективным. Реализация такого сервиса способствует повышению конкурентоспособности выпускников на рынке труда.</w:t>
      </w:r>
    </w:p>
    <w:p w14:paraId="093A579A" w14:textId="77777777" w:rsidR="00B66EBC" w:rsidRPr="00537E3E" w:rsidRDefault="00B66EBC" w:rsidP="00537E3E">
      <w:pPr>
        <w:pStyle w:val="22"/>
      </w:pPr>
    </w:p>
    <w:p w14:paraId="64BDBA0A" w14:textId="1B584AD9" w:rsidR="00182BCB" w:rsidRDefault="00182BCB" w:rsidP="00DC55E2">
      <w:pPr>
        <w:pStyle w:val="13"/>
      </w:pPr>
      <w:r w:rsidRPr="004A1C26">
        <w:t>Область применения</w:t>
      </w:r>
    </w:p>
    <w:p w14:paraId="253C2E64" w14:textId="77777777" w:rsidR="00DC55E2" w:rsidRPr="00DC55E2" w:rsidRDefault="00DC55E2" w:rsidP="00DC55E2">
      <w:pPr>
        <w:pStyle w:val="22"/>
        <w:rPr>
          <w:lang w:eastAsia="en-US"/>
        </w:rPr>
      </w:pPr>
    </w:p>
    <w:p w14:paraId="5D96F01E" w14:textId="205599FF" w:rsidR="00182BCB" w:rsidRPr="00537E3E" w:rsidRDefault="00182BCB" w:rsidP="00537E3E">
      <w:pPr>
        <w:pStyle w:val="22"/>
      </w:pPr>
      <w:r w:rsidRPr="00537E3E">
        <w:t>Разрабатываемый сервис найдет применение в УрФУ для формирования образовательных траекторий студентов. Если он покажет свою работоспособность, в дальнейшем могла бы быть произведена интеграция с существующими сервисами университета.</w:t>
      </w:r>
    </w:p>
    <w:p w14:paraId="0834B599" w14:textId="692765BA" w:rsidR="00DC55E2" w:rsidRPr="00DC55E2" w:rsidRDefault="00DC55E2" w:rsidP="00DC55E2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02868A9D" w14:textId="7E5BBC59" w:rsidR="00182BCB" w:rsidRDefault="00182BCB" w:rsidP="00DC55E2">
      <w:pPr>
        <w:pStyle w:val="13"/>
      </w:pPr>
      <w:r>
        <w:lastRenderedPageBreak/>
        <w:t>Ожидаемые результаты</w:t>
      </w:r>
    </w:p>
    <w:p w14:paraId="5665D2E4" w14:textId="77777777" w:rsidR="00DC55E2" w:rsidRPr="00DC55E2" w:rsidRDefault="00DC55E2" w:rsidP="00DC55E2">
      <w:pPr>
        <w:pStyle w:val="22"/>
        <w:rPr>
          <w:lang w:eastAsia="en-US"/>
        </w:rPr>
      </w:pPr>
    </w:p>
    <w:p w14:paraId="7E806918" w14:textId="77777777" w:rsidR="00182BCB" w:rsidRPr="00537E3E" w:rsidRDefault="00182BCB" w:rsidP="00537E3E">
      <w:pPr>
        <w:pStyle w:val="22"/>
      </w:pPr>
      <w:r w:rsidRPr="00537E3E">
        <w:t>В результате работы над проектом будет разработан сервис, который обеспечит:</w:t>
      </w:r>
    </w:p>
    <w:p w14:paraId="1F4CC98A" w14:textId="3AC6894A" w:rsidR="00182BCB" w:rsidRDefault="00182BCB" w:rsidP="004A1C26">
      <w:pPr>
        <w:pStyle w:val="53"/>
      </w:pPr>
      <w:r>
        <w:t>Механизм рекомендации курсов, адаптированный под цели студента</w:t>
      </w:r>
      <w:r w:rsidR="00A45AB8" w:rsidRPr="00A45AB8">
        <w:t>;</w:t>
      </w:r>
    </w:p>
    <w:p w14:paraId="5FDC7B70" w14:textId="6FE332FD" w:rsidR="00182BCB" w:rsidRDefault="00182BCB" w:rsidP="004A1C26">
      <w:pPr>
        <w:pStyle w:val="53"/>
      </w:pPr>
      <w:r>
        <w:t>Систему автоматического составления расписания, учитывающего предпочтения студента и существующие ограничения</w:t>
      </w:r>
      <w:r w:rsidR="00A45AB8" w:rsidRPr="00A45AB8">
        <w:t>;</w:t>
      </w:r>
    </w:p>
    <w:p w14:paraId="28785C65" w14:textId="6E02F501" w:rsidR="00182BCB" w:rsidRDefault="00182BCB" w:rsidP="004A1C26">
      <w:pPr>
        <w:pStyle w:val="53"/>
      </w:pPr>
      <w:r>
        <w:t>Удобный веб-интерфейс, предоставляющий удобный доступ к рекомендациям, расписанию и образовательным данным</w:t>
      </w:r>
      <w:r w:rsidR="00A45AB8" w:rsidRPr="00A45AB8">
        <w:t>;</w:t>
      </w:r>
    </w:p>
    <w:p w14:paraId="043D1240" w14:textId="3A4C7DA6" w:rsidR="00B07C0B" w:rsidRPr="00B07C0B" w:rsidRDefault="00182BCB" w:rsidP="004A1C26">
      <w:pPr>
        <w:pStyle w:val="53"/>
      </w:pPr>
      <w:r>
        <w:t>Удобный механизм взаимодействия для работы с созданными базами данных</w:t>
      </w:r>
      <w:r w:rsidR="00A45AB8" w:rsidRPr="00A45AB8">
        <w:t>.</w:t>
      </w:r>
    </w:p>
    <w:p w14:paraId="4F2836BA" w14:textId="0D58D741" w:rsidR="00887174" w:rsidRPr="00B02DDA" w:rsidRDefault="005F7E15" w:rsidP="00DC55E2">
      <w:pPr>
        <w:pStyle w:val="12"/>
      </w:pPr>
      <w:bookmarkStart w:id="15" w:name="_Toc196862092"/>
      <w:bookmarkStart w:id="16" w:name="_Toc196862843"/>
      <w:bookmarkStart w:id="17" w:name="_Toc197337835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54C868CB" w14:textId="69515476" w:rsidR="005F7E15" w:rsidRDefault="005F7E15" w:rsidP="005F7E15">
      <w:pPr>
        <w:pStyle w:val="22"/>
        <w:rPr>
          <w:lang w:eastAsia="en-US"/>
        </w:rPr>
      </w:pPr>
    </w:p>
    <w:p w14:paraId="54F12EB4" w14:textId="77777777" w:rsidR="00DC55E2" w:rsidRPr="00DC55E2" w:rsidRDefault="00DC55E2" w:rsidP="00537E3E">
      <w:pPr>
        <w:pStyle w:val="22"/>
      </w:pPr>
      <w:r w:rsidRPr="00DC55E2">
        <w:t>Веб-сервис предназначен для решения актуальной проблемы выбора курсов и образовательных траекторий студентами УрФУ, особенно в рамках программы ИОТ. Практика показывает, что студенты зачастую сталкиваются с неосведомленностью о необходимых компетенциях для построения успешной карьеры, что мешает образовательному процессу и ведет к разочарованию. Сервис призван помочь студентам формировать индивидуальные образовательные траектории, что, в свою очередь, способствует повышению их конкурентоспособности на рынке труда.</w:t>
      </w:r>
    </w:p>
    <w:p w14:paraId="43999B70" w14:textId="74384600" w:rsidR="00DC55E2" w:rsidRPr="00DC55E2" w:rsidRDefault="00DC55E2" w:rsidP="00537E3E">
      <w:pPr>
        <w:pStyle w:val="22"/>
      </w:pPr>
      <w:r w:rsidRPr="00DC55E2">
        <w:t>Проблема выбора курсов также связана с недостаточной информацией о том, какие навыки и знания необходимы для успеха в выбранной профессии</w:t>
      </w:r>
      <w:r w:rsidR="00F748C8" w:rsidRPr="00F748C8">
        <w:t xml:space="preserve"> </w:t>
      </w:r>
      <w:r w:rsidR="00F748C8" w:rsidRPr="00F748C8">
        <w:rPr>
          <w:sz w:val="26"/>
          <w:szCs w:val="26"/>
        </w:rPr>
        <w:t>[2, 3]</w:t>
      </w:r>
      <w:r w:rsidRPr="00DC55E2">
        <w:t>. Сервис будет полезен не только текущим студентам, но и абитуриентам, готовящимся к поступлению.</w:t>
      </w:r>
    </w:p>
    <w:p w14:paraId="76ECEEAD" w14:textId="19C79E90" w:rsidR="00DC55E2" w:rsidRPr="00DC55E2" w:rsidRDefault="00DC55E2" w:rsidP="00537E3E">
      <w:pPr>
        <w:pStyle w:val="22"/>
      </w:pPr>
      <w:r w:rsidRPr="00DC55E2">
        <w:t>На чем основывается идея рекомендации? Мы считаем, что профессии можно связать с определенными компетенциями, а компетенции связать с курсами, вследствие чего есть возможность порекомендовать определенный курс студенту для освоения профессии. Почему это работает? В рамках Болонской системы образования компетенции</w:t>
      </w:r>
      <w:r w:rsidR="001572F8">
        <w:t xml:space="preserve"> </w:t>
      </w:r>
      <w:r w:rsidR="001572F8" w:rsidRPr="001572F8">
        <w:rPr>
          <w:sz w:val="26"/>
          <w:szCs w:val="26"/>
        </w:rPr>
        <w:t>[6]</w:t>
      </w:r>
      <w:r w:rsidRPr="00DC55E2">
        <w:t xml:space="preserve"> являются ключевым образовательным результатом. Они формируются за счет знаний и навыков, которые указаны в образовательных стандартах, таких как ФГОС</w:t>
      </w:r>
      <w:r w:rsidR="001572F8">
        <w:t xml:space="preserve"> </w:t>
      </w:r>
      <w:r w:rsidR="001572F8" w:rsidRPr="001572F8">
        <w:t>[7]</w:t>
      </w:r>
      <w:r w:rsidRPr="00DC55E2">
        <w:t>. Согласно этим стандартам, знания и навыки, которые получает студент, являются результатом прохождения определенных дисциплин. В нашем подходе используется система тегов — кратких обозначений знаний и навыков, формирующих компетенции. Эти же теги определяют образовательные результаты прохождения курсов.</w:t>
      </w:r>
    </w:p>
    <w:p w14:paraId="7A8D5EA0" w14:textId="77777777" w:rsidR="00DC55E2" w:rsidRPr="00DC55E2" w:rsidRDefault="00DC55E2" w:rsidP="00537E3E">
      <w:pPr>
        <w:pStyle w:val="22"/>
      </w:pPr>
      <w:r w:rsidRPr="00DC55E2">
        <w:t xml:space="preserve">Каждый курс образовательной программы направлен на передачу конкретных знаний и навыков. Компетенции же являются итоговым результатом, который студенты достигают после изучения нескольких курсов. Таким образом, курсы формируют знания и навыки, которые, в свою очередь, </w:t>
      </w:r>
      <w:r w:rsidRPr="00DC55E2">
        <w:lastRenderedPageBreak/>
        <w:t>образуют компетенции. Логично, что по общим тегам знаний и навыков можно связать курс с определенной компетенцией.</w:t>
      </w:r>
    </w:p>
    <w:p w14:paraId="1C742307" w14:textId="2368C1A8" w:rsidR="00DC55E2" w:rsidRDefault="00DC55E2" w:rsidP="00537E3E">
      <w:pPr>
        <w:pStyle w:val="22"/>
      </w:pPr>
      <w:r w:rsidRPr="00DC55E2">
        <w:t>Теги для профессий представляют собой перечень навыков и знаний, необходимых для успешного выполнения профессиональной деятельности. Эти знания и навыки можно связать с профессиями, так как они являются результатом образовательного процесса. Благодаря такой системе мы получаем возможность теоретически соединить профессию, компетенцию и курс через теги. На основе этой теории был разработан алгоритм рекомендаций курсов, включающий в себя идею сравнения тегов, то есть рекомендаций на основе знаний и навыков.</w:t>
      </w:r>
    </w:p>
    <w:p w14:paraId="001A21A3" w14:textId="77777777" w:rsidR="00B66EBC" w:rsidRPr="00537E3E" w:rsidRDefault="00B66EBC" w:rsidP="00537E3E">
      <w:pPr>
        <w:pStyle w:val="22"/>
      </w:pPr>
    </w:p>
    <w:p w14:paraId="7C076424" w14:textId="05890D5C" w:rsidR="00537E3E" w:rsidRDefault="00537E3E" w:rsidP="00537E3E">
      <w:pPr>
        <w:pStyle w:val="13"/>
      </w:pPr>
      <w:r>
        <w:t>Аналитическая часть</w:t>
      </w:r>
    </w:p>
    <w:p w14:paraId="75D23D2A" w14:textId="77777777" w:rsidR="00B66EBC" w:rsidRPr="00B66EBC" w:rsidRDefault="00B66EBC" w:rsidP="00B66EBC">
      <w:pPr>
        <w:pStyle w:val="22"/>
        <w:rPr>
          <w:lang w:eastAsia="en-US"/>
        </w:rPr>
      </w:pPr>
    </w:p>
    <w:p w14:paraId="750CA264" w14:textId="77777777" w:rsidR="00DC55E2" w:rsidRPr="00DC55E2" w:rsidRDefault="00DC55E2" w:rsidP="00537E3E">
      <w:pPr>
        <w:pStyle w:val="22"/>
      </w:pPr>
      <w:r w:rsidRPr="00DC55E2">
        <w:t>Существующие платформы, такие как Coursera, edX и Edwica, предлагают курсы для обучения, однако они не ориентированы на русскоязычных студентов и не обладают связью с вузами. Это создает пробел в возможности формирования образовательных траекторий, учитывающих требования учебных заведений и специфику профессиональной деятельности.</w:t>
      </w:r>
    </w:p>
    <w:p w14:paraId="00BECE4B" w14:textId="77777777" w:rsidR="00DC55E2" w:rsidRPr="00DC55E2" w:rsidRDefault="00DC55E2" w:rsidP="00537E3E">
      <w:pPr>
        <w:pStyle w:val="22"/>
      </w:pPr>
      <w:r w:rsidRPr="00DC55E2">
        <w:t>Исходя из анализа, разработка нашего сервиса сосредоточена на локализации информации и предоставлении студентам доступной платформы, связанной с университетом УрФУ. Мы проанализировали различные подходы к решению данной проблемы, способствующие созданию персонализированных образовательных траекторий.</w:t>
      </w:r>
    </w:p>
    <w:p w14:paraId="4A377E46" w14:textId="723E52BB" w:rsidR="00537E3E" w:rsidRDefault="00DC55E2" w:rsidP="00B66EBC">
      <w:pPr>
        <w:pStyle w:val="22"/>
      </w:pPr>
      <w:r w:rsidRPr="00DC55E2">
        <w:t xml:space="preserve">Наиболее близким аналогом нашего сервиса является платформа Edwica. Это образовательная онлайн-платформа отечественной разработки, предлагающая курсы и инструменты для выстраивания карьерной траектории. К числу плюсов можно отнести наличие большой базы курсов от различных партнеров и конструктора для создания курсов для преподавателей. Однако среди минусов стоит отметить, что платформа является платной и не </w:t>
      </w:r>
      <w:r w:rsidRPr="00DC55E2">
        <w:lastRenderedPageBreak/>
        <w:t>сотрудничает с вузами. Фактически она предназначена не для студентов, а для самоучек, которые решили «войти в айти» благодаря платным онлайн-курсам</w:t>
      </w:r>
      <w:r w:rsidRPr="007908E5">
        <w:rPr>
          <w:sz w:val="26"/>
          <w:szCs w:val="26"/>
        </w:rPr>
        <w:t>.</w:t>
      </w:r>
    </w:p>
    <w:p w14:paraId="2546C58E" w14:textId="7936E68C" w:rsidR="00DC55E2" w:rsidRPr="00B66EBC" w:rsidRDefault="00DC55E2" w:rsidP="00B66EBC">
      <w:pPr>
        <w:pStyle w:val="22"/>
      </w:pPr>
      <w:r w:rsidRPr="00B66EBC">
        <w:t>Основные параметры:</w:t>
      </w:r>
    </w:p>
    <w:p w14:paraId="2715AB59" w14:textId="77777777" w:rsidR="00DC55E2" w:rsidRPr="00537E3E" w:rsidRDefault="00DC55E2" w:rsidP="00537E3E">
      <w:pPr>
        <w:pStyle w:val="53"/>
      </w:pPr>
      <w:r w:rsidRPr="00537E3E">
        <w:t>Функционал: Edwica позволяет студентам проходить курсы, готовиться к экзаменам, а также создает индивидуальные образовательные пути на основе навыков и целей.</w:t>
      </w:r>
    </w:p>
    <w:p w14:paraId="055B2D7F" w14:textId="41566284" w:rsidR="00DC55E2" w:rsidRPr="00537E3E" w:rsidRDefault="00DC55E2" w:rsidP="00537E3E">
      <w:pPr>
        <w:pStyle w:val="53"/>
      </w:pPr>
      <w:r w:rsidRPr="00537E3E">
        <w:t xml:space="preserve">Целевая </w:t>
      </w:r>
      <w:r w:rsidR="001572F8" w:rsidRPr="00537E3E">
        <w:t xml:space="preserve">аудитория: </w:t>
      </w:r>
      <w:r w:rsidR="001572F8">
        <w:t>студенты</w:t>
      </w:r>
      <w:r w:rsidRPr="00537E3E">
        <w:t>, преподаватели, а также профессионалы, заинтересованные в развитии своих навыков.</w:t>
      </w:r>
    </w:p>
    <w:p w14:paraId="15ED06CB" w14:textId="7EB13112" w:rsidR="00DC55E2" w:rsidRPr="00537E3E" w:rsidRDefault="00DC55E2" w:rsidP="00537E3E">
      <w:pPr>
        <w:pStyle w:val="53"/>
      </w:pPr>
      <w:r w:rsidRPr="00537E3E">
        <w:t xml:space="preserve">Ценообразование: </w:t>
      </w:r>
      <w:r w:rsidR="001572F8">
        <w:t>п</w:t>
      </w:r>
      <w:r w:rsidRPr="00537E3E">
        <w:t>латформа бесплатна для размещения курсов преподавателями, доход поступает за счет продаж курсов студентам.</w:t>
      </w:r>
    </w:p>
    <w:p w14:paraId="412A4491" w14:textId="54B53A4B" w:rsidR="00DC55E2" w:rsidRPr="00537E3E" w:rsidRDefault="00DC55E2" w:rsidP="00537E3E">
      <w:pPr>
        <w:pStyle w:val="53"/>
      </w:pPr>
      <w:r w:rsidRPr="00537E3E">
        <w:t>Технические особенности</w:t>
      </w:r>
      <w:r w:rsidR="001572F8" w:rsidRPr="00537E3E">
        <w:t>: у</w:t>
      </w:r>
      <w:r w:rsidRPr="00537E3E">
        <w:t xml:space="preserve"> платформы имеется адаптивный интерфейс, но отсутствует отдельное мобильное приложение, что может быть неудобно для пользователей на смартфонах.</w:t>
      </w:r>
    </w:p>
    <w:p w14:paraId="0D955452" w14:textId="7203D5DB" w:rsidR="00DC55E2" w:rsidRDefault="00DC55E2" w:rsidP="00DC55E2">
      <w:pPr>
        <w:pStyle w:val="22"/>
        <w:ind w:firstLine="0"/>
      </w:pPr>
      <w:r w:rsidRPr="00DC55E2">
        <w:t>Главное преимущество нашего сервиса заключается в его привязке к университету УрФУ. Ни один другой сервис не сможет построить индивидуальную образовательную траекторию для студентов УрФУ и помочь достичь карьерного успеха через высшее образование.</w:t>
      </w:r>
    </w:p>
    <w:p w14:paraId="18301A7D" w14:textId="77777777" w:rsidR="00B66EBC" w:rsidRPr="00DC55E2" w:rsidRDefault="00B66EBC" w:rsidP="00DC55E2">
      <w:pPr>
        <w:pStyle w:val="22"/>
        <w:ind w:firstLine="0"/>
      </w:pPr>
    </w:p>
    <w:p w14:paraId="34D07D4B" w14:textId="352833E7" w:rsidR="00DC55E2" w:rsidRDefault="00537E3E" w:rsidP="00537E3E">
      <w:pPr>
        <w:pStyle w:val="13"/>
      </w:pPr>
      <w:r>
        <w:t>Выбранные методы для работы в проекте</w:t>
      </w:r>
    </w:p>
    <w:p w14:paraId="26F74A0E" w14:textId="77777777" w:rsidR="00537E3E" w:rsidRPr="00DC55E2" w:rsidRDefault="00537E3E" w:rsidP="00DC55E2">
      <w:pPr>
        <w:pStyle w:val="22"/>
        <w:rPr>
          <w:b/>
          <w:bCs/>
        </w:rPr>
      </w:pPr>
    </w:p>
    <w:p w14:paraId="3D63863B" w14:textId="0874DE7E" w:rsidR="00DC55E2" w:rsidRDefault="00DC55E2" w:rsidP="00537E3E">
      <w:pPr>
        <w:pStyle w:val="22"/>
      </w:pPr>
      <w:r w:rsidRPr="00DC55E2">
        <w:t>В рамках реализации веб-сервиса для рекомендации образовательных курсов и формирования индивидуального расписания студентов был выбран следующий стек технологий:</w:t>
      </w:r>
    </w:p>
    <w:p w14:paraId="06883A47" w14:textId="77777777" w:rsidR="00B66EBC" w:rsidRPr="00DC55E2" w:rsidRDefault="00B66EBC" w:rsidP="00537E3E">
      <w:pPr>
        <w:pStyle w:val="22"/>
      </w:pPr>
    </w:p>
    <w:p w14:paraId="2E215310" w14:textId="0A33E5F8" w:rsidR="00DC55E2" w:rsidRDefault="00DC55E2" w:rsidP="00537E3E">
      <w:pPr>
        <w:pStyle w:val="14"/>
      </w:pPr>
      <w:r w:rsidRPr="00DC55E2">
        <w:t>Backend: Django, Python</w:t>
      </w:r>
    </w:p>
    <w:p w14:paraId="040A0E6C" w14:textId="77777777" w:rsidR="00537E3E" w:rsidRPr="00537E3E" w:rsidRDefault="00537E3E" w:rsidP="00537E3E">
      <w:pPr>
        <w:pStyle w:val="22"/>
        <w:rPr>
          <w:lang w:eastAsia="en-US"/>
        </w:rPr>
      </w:pPr>
    </w:p>
    <w:p w14:paraId="4F7C472E" w14:textId="0F553453" w:rsidR="00DC55E2" w:rsidRPr="00DC55E2" w:rsidRDefault="00DC55E2" w:rsidP="00537E3E">
      <w:pPr>
        <w:pStyle w:val="22"/>
      </w:pPr>
      <w:r w:rsidRPr="00DC55E2">
        <w:t>Django – это высокоуровневый фреймворк для разработки веб-приложений на Python</w:t>
      </w:r>
      <w:r w:rsidR="007908E5" w:rsidRPr="007908E5">
        <w:t xml:space="preserve"> </w:t>
      </w:r>
      <w:r w:rsidR="007908E5" w:rsidRPr="007908E5">
        <w:rPr>
          <w:sz w:val="26"/>
          <w:szCs w:val="26"/>
        </w:rPr>
        <w:t>[9]</w:t>
      </w:r>
      <w:r w:rsidRPr="007908E5">
        <w:rPr>
          <w:sz w:val="26"/>
          <w:szCs w:val="26"/>
        </w:rPr>
        <w:t>.</w:t>
      </w:r>
      <w:r w:rsidRPr="00DC55E2">
        <w:t xml:space="preserve"> Его выбор обоснован следующими преимуществами:</w:t>
      </w:r>
    </w:p>
    <w:p w14:paraId="6DC39CA7" w14:textId="1687783F" w:rsidR="00DC55E2" w:rsidRPr="00DC55E2" w:rsidRDefault="00DC55E2" w:rsidP="00537E3E">
      <w:pPr>
        <w:pStyle w:val="53"/>
      </w:pPr>
      <w:r w:rsidRPr="00537E3E">
        <w:lastRenderedPageBreak/>
        <w:t>Быстрая разработка:</w:t>
      </w:r>
      <w:r w:rsidRPr="00DC55E2">
        <w:t xml:space="preserve"> Django позволяет реализовывать функционал быстрее благодаря встроенным инструментам, таким как ORM, управление миграциями и маршрутизация</w:t>
      </w:r>
      <w:r w:rsidR="00105B6C" w:rsidRPr="00105B6C">
        <w:t>;</w:t>
      </w:r>
    </w:p>
    <w:p w14:paraId="045DB6EC" w14:textId="770012A1" w:rsidR="00DC55E2" w:rsidRPr="00DC55E2" w:rsidRDefault="00DC55E2" w:rsidP="00537E3E">
      <w:pPr>
        <w:pStyle w:val="53"/>
      </w:pPr>
      <w:r w:rsidRPr="00537E3E">
        <w:t>Гибкость и масштабируемость:</w:t>
      </w:r>
      <w:r w:rsidRPr="00DC55E2">
        <w:t xml:space="preserve"> Фреймворк предоставляет инструменты для построения сложных приложений, включая API</w:t>
      </w:r>
      <w:r w:rsidR="00105B6C" w:rsidRPr="00105B6C">
        <w:t>;</w:t>
      </w:r>
    </w:p>
    <w:p w14:paraId="1A3F1FC7" w14:textId="60A00961" w:rsidR="00DC55E2" w:rsidRPr="00DC55E2" w:rsidRDefault="00DC55E2" w:rsidP="00537E3E">
      <w:pPr>
        <w:pStyle w:val="53"/>
      </w:pPr>
      <w:r w:rsidRPr="00537E3E">
        <w:t>Безопасность:</w:t>
      </w:r>
      <w:r w:rsidRPr="00DC55E2">
        <w:t xml:space="preserve"> Django имеет встроенные механизмы для предотвращения распространенных уязвимостей, таких как SQL-инъекции и XSS-атаки</w:t>
      </w:r>
      <w:r w:rsidR="00105B6C" w:rsidRPr="00105B6C">
        <w:t>;</w:t>
      </w:r>
    </w:p>
    <w:p w14:paraId="02B2D6EF" w14:textId="60E9D4D9" w:rsidR="00DC55E2" w:rsidRPr="00E1706A" w:rsidRDefault="00DC55E2" w:rsidP="00537E3E">
      <w:pPr>
        <w:pStyle w:val="53"/>
        <w:rPr>
          <w:sz w:val="26"/>
          <w:szCs w:val="26"/>
        </w:rPr>
      </w:pPr>
      <w:r w:rsidRPr="00537E3E">
        <w:t>Совместимость с API:</w:t>
      </w:r>
      <w:r w:rsidRPr="00DC55E2">
        <w:t xml:space="preserve"> Django REST Framework позволяет быстро настроить REST API для интеграции с внешними интерфейсами. Основной бэкенд планируется писать именно в качестве API для предоставления данных фронтенду, поэтому Django является отличным выбором</w:t>
      </w:r>
      <w:r w:rsidR="00E1706A" w:rsidRPr="00E1706A">
        <w:t xml:space="preserve"> </w:t>
      </w:r>
      <w:r w:rsidR="00E1706A" w:rsidRPr="00E1706A">
        <w:rPr>
          <w:sz w:val="26"/>
          <w:szCs w:val="26"/>
        </w:rPr>
        <w:t>[16]</w:t>
      </w:r>
      <w:r w:rsidR="00105B6C" w:rsidRPr="00E1706A">
        <w:rPr>
          <w:sz w:val="26"/>
          <w:szCs w:val="26"/>
        </w:rPr>
        <w:t>.</w:t>
      </w:r>
    </w:p>
    <w:p w14:paraId="21EC46CC" w14:textId="3330799B" w:rsidR="00DC55E2" w:rsidRDefault="00DC55E2" w:rsidP="00105B6C">
      <w:pPr>
        <w:pStyle w:val="22"/>
      </w:pPr>
      <w:r w:rsidRPr="00DC55E2">
        <w:t>Алгоритмы рекомендации курсов и генерации расписания также написаны на языке программирования Python.</w:t>
      </w:r>
    </w:p>
    <w:p w14:paraId="65B5F18B" w14:textId="77777777" w:rsidR="00B66EBC" w:rsidRPr="00DC55E2" w:rsidRDefault="00B66EBC" w:rsidP="00105B6C">
      <w:pPr>
        <w:pStyle w:val="22"/>
      </w:pPr>
    </w:p>
    <w:p w14:paraId="0064CDE4" w14:textId="10005138" w:rsidR="00DC55E2" w:rsidRDefault="00DC55E2" w:rsidP="00105B6C">
      <w:pPr>
        <w:pStyle w:val="14"/>
      </w:pPr>
      <w:r w:rsidRPr="00DC55E2">
        <w:t xml:space="preserve">База данных: </w:t>
      </w:r>
      <w:proofErr w:type="spellStart"/>
      <w:r w:rsidRPr="00DC55E2">
        <w:t>Supabase</w:t>
      </w:r>
      <w:proofErr w:type="spellEnd"/>
    </w:p>
    <w:p w14:paraId="77387E26" w14:textId="77777777" w:rsidR="00B66EBC" w:rsidRPr="00B66EBC" w:rsidRDefault="00B66EBC" w:rsidP="00B66EBC">
      <w:pPr>
        <w:pStyle w:val="22"/>
        <w:rPr>
          <w:lang w:eastAsia="en-US"/>
        </w:rPr>
      </w:pPr>
    </w:p>
    <w:p w14:paraId="363B5CC6" w14:textId="77777777" w:rsidR="00DC55E2" w:rsidRPr="00DC55E2" w:rsidRDefault="00DC55E2" w:rsidP="00105B6C">
      <w:pPr>
        <w:pStyle w:val="22"/>
      </w:pPr>
      <w:proofErr w:type="spellStart"/>
      <w:r w:rsidRPr="00DC55E2">
        <w:t>Supabase</w:t>
      </w:r>
      <w:proofErr w:type="spellEnd"/>
      <w:r w:rsidRPr="00DC55E2">
        <w:t xml:space="preserve"> используется как облачное решение для хранения данных. Его преимущества включают:</w:t>
      </w:r>
    </w:p>
    <w:p w14:paraId="1E62F392" w14:textId="647F09E9" w:rsidR="00DC55E2" w:rsidRPr="00DC55E2" w:rsidRDefault="00DC55E2" w:rsidP="00105B6C">
      <w:pPr>
        <w:pStyle w:val="53"/>
      </w:pPr>
      <w:proofErr w:type="spellStart"/>
      <w:r w:rsidRPr="00DC55E2">
        <w:t>PostgreSQL</w:t>
      </w:r>
      <w:proofErr w:type="spellEnd"/>
      <w:r w:rsidRPr="00DC55E2">
        <w:t xml:space="preserve">: </w:t>
      </w:r>
      <w:proofErr w:type="spellStart"/>
      <w:r w:rsidRPr="00DC55E2">
        <w:t>Supabase</w:t>
      </w:r>
      <w:proofErr w:type="spellEnd"/>
      <w:r w:rsidRPr="00DC55E2">
        <w:t xml:space="preserve"> предоставляет полный доступ к реляционной базе данных </w:t>
      </w:r>
      <w:proofErr w:type="spellStart"/>
      <w:r w:rsidRPr="00DC55E2">
        <w:t>PostgreSQL</w:t>
      </w:r>
      <w:proofErr w:type="spellEnd"/>
      <w:r w:rsidRPr="00DC55E2">
        <w:t>, которая хорошо поддерживает сложные связи между таблицами и обеспечивает высокую производительность</w:t>
      </w:r>
      <w:r w:rsidR="00105B6C" w:rsidRPr="00105B6C">
        <w:t>;</w:t>
      </w:r>
    </w:p>
    <w:p w14:paraId="237E5221" w14:textId="5B7BE08C" w:rsidR="00B66EBC" w:rsidRDefault="00DC55E2" w:rsidP="00B66EBC">
      <w:pPr>
        <w:pStyle w:val="53"/>
      </w:pPr>
      <w:r w:rsidRPr="00DC55E2">
        <w:t xml:space="preserve">Интеграция с Django: </w:t>
      </w:r>
      <w:proofErr w:type="spellStart"/>
      <w:r w:rsidRPr="00DC55E2">
        <w:t>Supabase</w:t>
      </w:r>
      <w:proofErr w:type="spellEnd"/>
      <w:r w:rsidRPr="00DC55E2">
        <w:t xml:space="preserve"> позволяет легко подключить существующую базу данных к проекту Django. Это обеспечивает быстрый и удобный доступ к базе данных как Backend разработчику, так и аналитику, которому необходим постоянный доступ для редактирования базы.</w:t>
      </w:r>
    </w:p>
    <w:p w14:paraId="217AE951" w14:textId="0355923C" w:rsidR="00B66EBC" w:rsidRPr="00B66EBC" w:rsidRDefault="00B66EBC" w:rsidP="00B66EBC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51BFA618" w14:textId="7D9CE186" w:rsidR="00DC55E2" w:rsidRDefault="00DC55E2" w:rsidP="00105B6C">
      <w:pPr>
        <w:pStyle w:val="14"/>
      </w:pPr>
      <w:r w:rsidRPr="00DC55E2">
        <w:lastRenderedPageBreak/>
        <w:t xml:space="preserve">Алгоритмы оптимизации: </w:t>
      </w:r>
      <w:proofErr w:type="spellStart"/>
      <w:r w:rsidRPr="00DC55E2">
        <w:t>Pulp</w:t>
      </w:r>
      <w:proofErr w:type="spellEnd"/>
    </w:p>
    <w:p w14:paraId="0684C632" w14:textId="77777777" w:rsidR="00B66EBC" w:rsidRPr="00B66EBC" w:rsidRDefault="00B66EBC" w:rsidP="00B66EBC">
      <w:pPr>
        <w:pStyle w:val="22"/>
        <w:rPr>
          <w:lang w:eastAsia="en-US"/>
        </w:rPr>
      </w:pPr>
    </w:p>
    <w:p w14:paraId="4053CC52" w14:textId="40218318" w:rsidR="00DC55E2" w:rsidRDefault="00DC55E2" w:rsidP="00105B6C">
      <w:pPr>
        <w:pStyle w:val="22"/>
      </w:pPr>
      <w:proofErr w:type="spellStart"/>
      <w:r w:rsidRPr="00DC55E2">
        <w:t>Pulp</w:t>
      </w:r>
      <w:proofErr w:type="spellEnd"/>
      <w:r w:rsidRPr="00DC55E2">
        <w:t xml:space="preserve"> – это библиотека Python для линейного программирования, используемая для построения расписания студентов. Она позволяет формализовать задачу в виде математической модели и находить оптимальное решение, учитывающее предпочтения студентов. </w:t>
      </w:r>
      <w:proofErr w:type="spellStart"/>
      <w:r w:rsidRPr="00DC55E2">
        <w:t>Pulp</w:t>
      </w:r>
      <w:proofErr w:type="spellEnd"/>
      <w:r w:rsidRPr="00DC55E2">
        <w:t xml:space="preserve"> легко интегрируется в Django-проект.</w:t>
      </w:r>
    </w:p>
    <w:p w14:paraId="60AF1804" w14:textId="77777777" w:rsidR="00B66EBC" w:rsidRPr="00DC55E2" w:rsidRDefault="00B66EBC" w:rsidP="00105B6C">
      <w:pPr>
        <w:pStyle w:val="22"/>
      </w:pPr>
    </w:p>
    <w:p w14:paraId="69D24B51" w14:textId="38394BA9" w:rsidR="00DC55E2" w:rsidRDefault="00DC55E2" w:rsidP="00105B6C">
      <w:pPr>
        <w:pStyle w:val="14"/>
      </w:pPr>
      <w:proofErr w:type="spellStart"/>
      <w:r w:rsidRPr="00DC55E2">
        <w:t>Figma</w:t>
      </w:r>
      <w:proofErr w:type="spellEnd"/>
    </w:p>
    <w:p w14:paraId="0918760E" w14:textId="77777777" w:rsidR="00B66EBC" w:rsidRPr="00B66EBC" w:rsidRDefault="00B66EBC" w:rsidP="00B66EBC">
      <w:pPr>
        <w:pStyle w:val="22"/>
        <w:rPr>
          <w:lang w:eastAsia="en-US"/>
        </w:rPr>
      </w:pPr>
    </w:p>
    <w:p w14:paraId="43A040FC" w14:textId="0A759A88" w:rsidR="00DC55E2" w:rsidRDefault="00DC55E2" w:rsidP="00105B6C">
      <w:pPr>
        <w:pStyle w:val="22"/>
      </w:pPr>
      <w:proofErr w:type="spellStart"/>
      <w:r w:rsidRPr="00DC55E2">
        <w:t>Figma</w:t>
      </w:r>
      <w:proofErr w:type="spellEnd"/>
      <w:r w:rsidRPr="00DC55E2">
        <w:t xml:space="preserve"> выбрана для проектирования пользовательского интерфейса благодаря своей облачной платформе и возможности создания интерактивных прототипов. Инструмент позволяет быстро вносить изменения, генерировать спецификации для разработчиков и адаптировать дизайн для различных устройств, что ускоряет разработку интерфейса и улучшает взаимодействие команды.</w:t>
      </w:r>
    </w:p>
    <w:p w14:paraId="5CB603A9" w14:textId="77777777" w:rsidR="00B66EBC" w:rsidRPr="00DC55E2" w:rsidRDefault="00B66EBC" w:rsidP="00105B6C">
      <w:pPr>
        <w:pStyle w:val="22"/>
      </w:pPr>
    </w:p>
    <w:p w14:paraId="75E9E639" w14:textId="4DB74355" w:rsidR="00DC55E2" w:rsidRDefault="00DC55E2" w:rsidP="009B7AA5">
      <w:pPr>
        <w:pStyle w:val="14"/>
      </w:pPr>
      <w:r w:rsidRPr="00DC55E2">
        <w:t>Frontend: HTML, CSS, JavaScript</w:t>
      </w:r>
    </w:p>
    <w:p w14:paraId="0A9F0506" w14:textId="77777777" w:rsidR="00B66EBC" w:rsidRPr="00B66EBC" w:rsidRDefault="00B66EBC" w:rsidP="00B66EBC">
      <w:pPr>
        <w:pStyle w:val="22"/>
        <w:rPr>
          <w:lang w:eastAsia="en-US"/>
        </w:rPr>
      </w:pPr>
    </w:p>
    <w:p w14:paraId="29322161" w14:textId="77777777" w:rsidR="00DC55E2" w:rsidRPr="009B7AA5" w:rsidRDefault="00DC55E2" w:rsidP="009B7AA5">
      <w:pPr>
        <w:pStyle w:val="22"/>
      </w:pPr>
      <w:r w:rsidRPr="009B7AA5">
        <w:t xml:space="preserve">Для </w:t>
      </w:r>
      <w:proofErr w:type="spellStart"/>
      <w:r w:rsidRPr="009B7AA5">
        <w:t>фронтенда</w:t>
      </w:r>
      <w:proofErr w:type="spellEnd"/>
      <w:r w:rsidRPr="009B7AA5">
        <w:t xml:space="preserve"> используется стек стандартных технологий:</w:t>
      </w:r>
    </w:p>
    <w:p w14:paraId="033745B5" w14:textId="67C89932" w:rsidR="00DC55E2" w:rsidRPr="00DC55E2" w:rsidRDefault="00DC55E2" w:rsidP="009B7AA5">
      <w:pPr>
        <w:pStyle w:val="53"/>
      </w:pPr>
      <w:r w:rsidRPr="009B7AA5">
        <w:t>HTML и CSS</w:t>
      </w:r>
      <w:r w:rsidR="007908E5" w:rsidRPr="00DC55E2">
        <w:rPr>
          <w:b/>
          <w:bCs/>
        </w:rPr>
        <w:t>:</w:t>
      </w:r>
      <w:r w:rsidR="007908E5" w:rsidRPr="00DC55E2">
        <w:t xml:space="preserve"> обеспечивают</w:t>
      </w:r>
      <w:r w:rsidRPr="00DC55E2">
        <w:t xml:space="preserve"> создание пользовательского интерфейса для отображения расписания, рекомендаций курсов и других данных.</w:t>
      </w:r>
    </w:p>
    <w:p w14:paraId="7A79DE75" w14:textId="71936449" w:rsidR="00DC55E2" w:rsidRPr="00DC55E2" w:rsidRDefault="00DC55E2" w:rsidP="009B7AA5">
      <w:pPr>
        <w:pStyle w:val="53"/>
      </w:pPr>
      <w:r w:rsidRPr="009B7AA5">
        <w:t>JavaScript</w:t>
      </w:r>
      <w:r w:rsidR="007908E5" w:rsidRPr="009B7AA5">
        <w:t>:</w:t>
      </w:r>
      <w:r w:rsidR="007908E5" w:rsidRPr="00DC55E2">
        <w:t xml:space="preserve"> используется</w:t>
      </w:r>
      <w:r w:rsidRPr="00DC55E2">
        <w:t xml:space="preserve"> для взаимодействия с API, предоставляемым бэкендом, что делает интерфейс интерактивным.</w:t>
      </w:r>
    </w:p>
    <w:p w14:paraId="30582711" w14:textId="76F24932" w:rsidR="00DC55E2" w:rsidRDefault="00DC55E2" w:rsidP="009B7AA5">
      <w:pPr>
        <w:pStyle w:val="53"/>
      </w:pPr>
      <w:r w:rsidRPr="009B7AA5">
        <w:t>Возможность интеграции с React</w:t>
      </w:r>
      <w:r w:rsidR="007908E5" w:rsidRPr="009B7AA5">
        <w:t>:</w:t>
      </w:r>
      <w:r w:rsidR="007908E5" w:rsidRPr="00DC55E2">
        <w:t xml:space="preserve"> для</w:t>
      </w:r>
      <w:r w:rsidRPr="00DC55E2">
        <w:t xml:space="preserve"> дальнейшего развития сервиса можно использовать React для реализации сложного интерфейса.</w:t>
      </w:r>
    </w:p>
    <w:p w14:paraId="5334CB3D" w14:textId="03EF1998" w:rsidR="00580CF5" w:rsidRDefault="00580CF5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06B59BE9" w14:textId="77777777" w:rsidR="00580CF5" w:rsidRDefault="00580CF5" w:rsidP="00580CF5">
      <w:pPr>
        <w:pStyle w:val="53"/>
        <w:numPr>
          <w:ilvl w:val="0"/>
          <w:numId w:val="0"/>
        </w:numPr>
        <w:ind w:left="709"/>
      </w:pPr>
    </w:p>
    <w:p w14:paraId="7CF8CDAA" w14:textId="504119F1" w:rsidR="00580CF5" w:rsidRDefault="00580CF5" w:rsidP="00580CF5">
      <w:pPr>
        <w:pStyle w:val="14"/>
      </w:pPr>
      <w:r>
        <w:rPr>
          <w:lang w:val="en-US"/>
        </w:rPr>
        <w:t xml:space="preserve">React </w:t>
      </w:r>
      <w:r>
        <w:t xml:space="preserve">и </w:t>
      </w:r>
      <w:proofErr w:type="spellStart"/>
      <w:r w:rsidRPr="00580CF5">
        <w:t>TypeScript</w:t>
      </w:r>
      <w:proofErr w:type="spellEnd"/>
    </w:p>
    <w:p w14:paraId="6C8D008C" w14:textId="002AFC43" w:rsidR="00580CF5" w:rsidRDefault="00580CF5" w:rsidP="00580CF5">
      <w:pPr>
        <w:pStyle w:val="22"/>
        <w:rPr>
          <w:lang w:eastAsia="en-US"/>
        </w:rPr>
      </w:pPr>
    </w:p>
    <w:p w14:paraId="1A30A00F" w14:textId="7B84125C" w:rsidR="00580CF5" w:rsidRPr="00580CF5" w:rsidRDefault="00580CF5" w:rsidP="00580CF5">
      <w:pPr>
        <w:pStyle w:val="22"/>
      </w:pPr>
      <w:r w:rsidRPr="00580CF5">
        <w:t>React – популярный фреймворк для построения пользовательских интерфейсов на JavaScript</w:t>
      </w:r>
      <w:r w:rsidR="007908E5" w:rsidRPr="007908E5">
        <w:t xml:space="preserve"> </w:t>
      </w:r>
      <w:r w:rsidR="007908E5" w:rsidRPr="007908E5">
        <w:rPr>
          <w:sz w:val="26"/>
          <w:szCs w:val="26"/>
        </w:rPr>
        <w:t>[13]</w:t>
      </w:r>
      <w:r w:rsidRPr="00580CF5">
        <w:t>. В нашем проекте React выбран за следующие преимущества:</w:t>
      </w:r>
    </w:p>
    <w:p w14:paraId="56792F66" w14:textId="77777777" w:rsidR="00580CF5" w:rsidRPr="00580CF5" w:rsidRDefault="00580CF5" w:rsidP="00580CF5">
      <w:pPr>
        <w:pStyle w:val="22"/>
      </w:pPr>
      <w:r w:rsidRPr="00580CF5">
        <w:t xml:space="preserve">Компонентный подход: позволяет разбить весь UI на небольшие, </w:t>
      </w:r>
      <w:proofErr w:type="spellStart"/>
      <w:r w:rsidRPr="00580CF5">
        <w:t>переиспользуемые</w:t>
      </w:r>
      <w:proofErr w:type="spellEnd"/>
      <w:r w:rsidRPr="00580CF5">
        <w:t xml:space="preserve"> и изолированные фрагменты (компоненты).</w:t>
      </w:r>
    </w:p>
    <w:p w14:paraId="021C2EA1" w14:textId="77777777" w:rsidR="00580CF5" w:rsidRPr="00580CF5" w:rsidRDefault="00580CF5" w:rsidP="00580CF5">
      <w:pPr>
        <w:pStyle w:val="22"/>
      </w:pPr>
      <w:r w:rsidRPr="00580CF5">
        <w:t xml:space="preserve">Управление состоянием и жизненный цикл: React </w:t>
      </w:r>
      <w:proofErr w:type="spellStart"/>
      <w:r w:rsidRPr="00580CF5">
        <w:t>Hooks</w:t>
      </w:r>
      <w:proofErr w:type="spellEnd"/>
      <w:r w:rsidRPr="00580CF5">
        <w:t xml:space="preserve"> (</w:t>
      </w:r>
      <w:proofErr w:type="spellStart"/>
      <w:r w:rsidRPr="00580CF5">
        <w:t>useState</w:t>
      </w:r>
      <w:proofErr w:type="spellEnd"/>
      <w:r w:rsidRPr="00580CF5">
        <w:t xml:space="preserve">, </w:t>
      </w:r>
      <w:proofErr w:type="spellStart"/>
      <w:r w:rsidRPr="00580CF5">
        <w:t>useEffect</w:t>
      </w:r>
      <w:proofErr w:type="spellEnd"/>
      <w:r w:rsidRPr="00580CF5">
        <w:t xml:space="preserve"> и т. д.) дают удобный и декларативный способ работать с данными и побочными эффектами.</w:t>
      </w:r>
    </w:p>
    <w:p w14:paraId="0E359069" w14:textId="77777777" w:rsidR="00580CF5" w:rsidRPr="00580CF5" w:rsidRDefault="00580CF5" w:rsidP="00580CF5">
      <w:pPr>
        <w:pStyle w:val="22"/>
      </w:pPr>
      <w:r w:rsidRPr="00580CF5">
        <w:t>Virtual DOM: минимизирует количество прямых операций с DOM, что ускоряет отрисовку и повышает отзывчивость интерфейса.</w:t>
      </w:r>
    </w:p>
    <w:p w14:paraId="5AAC4F28" w14:textId="3898B049" w:rsidR="00580CF5" w:rsidRPr="00580CF5" w:rsidRDefault="00580CF5" w:rsidP="00580CF5">
      <w:pPr>
        <w:pStyle w:val="22"/>
      </w:pPr>
      <w:r w:rsidRPr="00580CF5">
        <w:t>Обширная экосистема: множество готовых библиотек упрощают решение типовых задач.</w:t>
      </w:r>
    </w:p>
    <w:p w14:paraId="1F65A885" w14:textId="77777777" w:rsidR="00580CF5" w:rsidRPr="00580CF5" w:rsidRDefault="00580CF5" w:rsidP="00580CF5">
      <w:pPr>
        <w:pStyle w:val="22"/>
      </w:pPr>
      <w:proofErr w:type="spellStart"/>
      <w:r w:rsidRPr="00580CF5">
        <w:t>TypeScript</w:t>
      </w:r>
      <w:proofErr w:type="spellEnd"/>
      <w:r w:rsidRPr="00580CF5">
        <w:t xml:space="preserve"> – надмножество JavaScript с поддержкой статической типизации, выбранное для повышения надёжности и читаемости кода:</w:t>
      </w:r>
    </w:p>
    <w:p w14:paraId="19FEBAE1" w14:textId="77777777" w:rsidR="00580CF5" w:rsidRPr="00580CF5" w:rsidRDefault="00580CF5" w:rsidP="00580CF5">
      <w:pPr>
        <w:pStyle w:val="22"/>
      </w:pPr>
      <w:r w:rsidRPr="00580CF5">
        <w:t xml:space="preserve">Типизация на этапе компиляции: ошибки несовпадения типов и опечатки ловятся до запуска, что снижает количество багов в </w:t>
      </w:r>
      <w:proofErr w:type="spellStart"/>
      <w:r w:rsidRPr="00580CF5">
        <w:t>продакшене</w:t>
      </w:r>
      <w:proofErr w:type="spellEnd"/>
      <w:r w:rsidRPr="00580CF5">
        <w:t>.</w:t>
      </w:r>
    </w:p>
    <w:p w14:paraId="5C5404EE" w14:textId="77777777" w:rsidR="00580CF5" w:rsidRPr="00580CF5" w:rsidRDefault="00580CF5" w:rsidP="00580CF5">
      <w:pPr>
        <w:pStyle w:val="22"/>
      </w:pPr>
      <w:r w:rsidRPr="00580CF5">
        <w:t xml:space="preserve">IDE-поддержка: </w:t>
      </w:r>
      <w:proofErr w:type="spellStart"/>
      <w:r w:rsidRPr="00580CF5">
        <w:t>автодополнение</w:t>
      </w:r>
      <w:proofErr w:type="spellEnd"/>
      <w:r w:rsidRPr="00580CF5">
        <w:t>, навигация по типам и быстрая документация прямо в редакторе ускоряют разработку.</w:t>
      </w:r>
    </w:p>
    <w:p w14:paraId="1E4E0B56" w14:textId="77777777" w:rsidR="00580CF5" w:rsidRPr="00580CF5" w:rsidRDefault="00580CF5" w:rsidP="00580CF5">
      <w:pPr>
        <w:pStyle w:val="22"/>
      </w:pPr>
      <w:r w:rsidRPr="00580CF5">
        <w:t>Документация кода: описанные интерфейсы и типы служат встроенной документацией для других разработчиков.</w:t>
      </w:r>
    </w:p>
    <w:p w14:paraId="5DAD6A8F" w14:textId="6B0DEC16" w:rsidR="00580CF5" w:rsidRPr="00F748C8" w:rsidRDefault="00580CF5" w:rsidP="00580CF5">
      <w:pPr>
        <w:pStyle w:val="22"/>
      </w:pPr>
      <w:r w:rsidRPr="00580CF5">
        <w:t>Безопасная работа с API</w:t>
      </w:r>
      <w:r w:rsidR="007908E5" w:rsidRPr="007908E5">
        <w:t xml:space="preserve"> </w:t>
      </w:r>
      <w:r w:rsidR="007908E5" w:rsidRPr="007908E5">
        <w:rPr>
          <w:sz w:val="26"/>
          <w:szCs w:val="26"/>
        </w:rPr>
        <w:t>[11]</w:t>
      </w:r>
      <w:r w:rsidRPr="007908E5">
        <w:rPr>
          <w:sz w:val="26"/>
          <w:szCs w:val="26"/>
        </w:rPr>
        <w:t>:</w:t>
      </w:r>
      <w:r w:rsidRPr="00580CF5">
        <w:t xml:space="preserve"> гарантируется, что структура ответов от сервера соответствует ожидаемым типам.</w:t>
      </w:r>
    </w:p>
    <w:p w14:paraId="77EC558B" w14:textId="4D25544B" w:rsidR="00DC55E2" w:rsidRPr="00B66EBC" w:rsidRDefault="00580CF5" w:rsidP="00580CF5">
      <w:pPr>
        <w:pStyle w:val="22"/>
      </w:pPr>
      <w:r w:rsidRPr="00580CF5">
        <w:t xml:space="preserve">Также были использованы </w:t>
      </w:r>
      <w:r w:rsidR="00E1706A" w:rsidRPr="00580CF5">
        <w:t>Vite (</w:t>
      </w:r>
      <w:r w:rsidRPr="00580CF5">
        <w:t xml:space="preserve">сборщик и дев-сервер), React </w:t>
      </w:r>
      <w:proofErr w:type="spellStart"/>
      <w:r w:rsidRPr="00580CF5">
        <w:t>Router</w:t>
      </w:r>
      <w:proofErr w:type="spellEnd"/>
      <w:r w:rsidRPr="00580CF5">
        <w:t xml:space="preserve">, </w:t>
      </w:r>
      <w:r w:rsidR="00E1706A" w:rsidRPr="00580CF5">
        <w:t>Axios (</w:t>
      </w:r>
      <w:r w:rsidRPr="00580CF5">
        <w:t>HTTP-клиент)</w:t>
      </w:r>
      <w:r w:rsidR="007908E5" w:rsidRPr="007908E5">
        <w:t xml:space="preserve"> </w:t>
      </w:r>
      <w:r w:rsidR="00E1706A" w:rsidRPr="00E1706A">
        <w:rPr>
          <w:sz w:val="26"/>
          <w:szCs w:val="26"/>
        </w:rPr>
        <w:t>[14].</w:t>
      </w:r>
      <w:r w:rsidR="00B66EBC">
        <w:br w:type="page"/>
      </w:r>
    </w:p>
    <w:p w14:paraId="159B94E4" w14:textId="72F3075A" w:rsidR="00DC55E2" w:rsidRDefault="00B66EBC" w:rsidP="009B7AA5">
      <w:pPr>
        <w:pStyle w:val="13"/>
      </w:pPr>
      <w:r>
        <w:lastRenderedPageBreak/>
        <w:t>Описание работы</w:t>
      </w:r>
    </w:p>
    <w:p w14:paraId="706DFEFB" w14:textId="77777777" w:rsidR="00B66EBC" w:rsidRPr="00B66EBC" w:rsidRDefault="00B66EBC" w:rsidP="00B66EBC">
      <w:pPr>
        <w:pStyle w:val="22"/>
        <w:rPr>
          <w:lang w:eastAsia="en-US"/>
        </w:rPr>
      </w:pPr>
    </w:p>
    <w:p w14:paraId="0CABA215" w14:textId="77777777" w:rsidR="00DC55E2" w:rsidRPr="009B7AA5" w:rsidRDefault="00DC55E2" w:rsidP="009B7AA5">
      <w:pPr>
        <w:pStyle w:val="22"/>
      </w:pPr>
      <w:r w:rsidRPr="009B7AA5">
        <w:t>Для этого проекта заказчик выдвигал основные требования:</w:t>
      </w:r>
    </w:p>
    <w:p w14:paraId="2F75BC66" w14:textId="77777777" w:rsidR="00DC55E2" w:rsidRPr="00DC55E2" w:rsidRDefault="00DC55E2" w:rsidP="00DC55E2">
      <w:pPr>
        <w:pStyle w:val="22"/>
        <w:numPr>
          <w:ilvl w:val="0"/>
          <w:numId w:val="13"/>
        </w:numPr>
      </w:pPr>
      <w:r w:rsidRPr="00DC55E2">
        <w:t>Необходимо разработать базы данных, которые бы помогли в реализации алгоритма рекомендации курсов для студентов.</w:t>
      </w:r>
    </w:p>
    <w:p w14:paraId="52C95471" w14:textId="77777777" w:rsidR="00DC55E2" w:rsidRPr="00DC55E2" w:rsidRDefault="00DC55E2" w:rsidP="00DC55E2">
      <w:pPr>
        <w:pStyle w:val="22"/>
        <w:numPr>
          <w:ilvl w:val="0"/>
          <w:numId w:val="13"/>
        </w:numPr>
      </w:pPr>
      <w:r w:rsidRPr="00DC55E2">
        <w:t>Нужно разработать алгоритмы, которые наиболее полно помогают студенту сформировать свою индивидуальную образовательную траекторию.</w:t>
      </w:r>
    </w:p>
    <w:p w14:paraId="10B96685" w14:textId="77777777" w:rsidR="00DC55E2" w:rsidRPr="00DC55E2" w:rsidRDefault="00DC55E2" w:rsidP="00DC55E2">
      <w:pPr>
        <w:pStyle w:val="22"/>
        <w:numPr>
          <w:ilvl w:val="0"/>
          <w:numId w:val="13"/>
        </w:numPr>
      </w:pPr>
      <w:r w:rsidRPr="00DC55E2">
        <w:t>Протестировать гипотетическую идею реализации алгоритма через связи профессий, компетенций и курсов с помощью знаний и навыков.</w:t>
      </w:r>
    </w:p>
    <w:p w14:paraId="339EAC46" w14:textId="77777777" w:rsidR="00DC55E2" w:rsidRPr="009B7AA5" w:rsidRDefault="00DC55E2" w:rsidP="009B7AA5">
      <w:pPr>
        <w:pStyle w:val="22"/>
      </w:pPr>
      <w:r w:rsidRPr="00DC55E2">
        <w:tab/>
      </w:r>
      <w:r w:rsidRPr="009B7AA5">
        <w:t>Именно на реализации этой части проекта команда была сконцентрирована и упорно работала на протяжении этого семестра.</w:t>
      </w:r>
    </w:p>
    <w:p w14:paraId="6943B67E" w14:textId="04D7B80E" w:rsidR="00DC55E2" w:rsidRDefault="00DC55E2" w:rsidP="009B7AA5">
      <w:pPr>
        <w:pStyle w:val="22"/>
      </w:pPr>
      <w:r w:rsidRPr="009B7AA5">
        <w:t xml:space="preserve">Проект </w:t>
      </w:r>
      <w:r w:rsidR="003366E9">
        <w:t xml:space="preserve">уже близится к стадии завершения. </w:t>
      </w:r>
      <w:r w:rsidRPr="009B7AA5">
        <w:t>На данный момент реализовано следующее:</w:t>
      </w:r>
    </w:p>
    <w:p w14:paraId="62BCA3A9" w14:textId="77777777" w:rsidR="00B66EBC" w:rsidRPr="009B7AA5" w:rsidRDefault="00B66EBC" w:rsidP="009B7AA5">
      <w:pPr>
        <w:pStyle w:val="22"/>
      </w:pPr>
    </w:p>
    <w:p w14:paraId="65BD0166" w14:textId="79DF7B88" w:rsidR="00DC55E2" w:rsidRDefault="00DC55E2" w:rsidP="003366E9">
      <w:pPr>
        <w:pStyle w:val="14"/>
      </w:pPr>
      <w:r w:rsidRPr="00DC55E2">
        <w:t>Аналитик</w:t>
      </w:r>
    </w:p>
    <w:p w14:paraId="0D931B40" w14:textId="77777777" w:rsidR="00B66EBC" w:rsidRPr="00B66EBC" w:rsidRDefault="00B66EBC" w:rsidP="00B66EBC">
      <w:pPr>
        <w:pStyle w:val="22"/>
        <w:rPr>
          <w:lang w:eastAsia="en-US"/>
        </w:rPr>
      </w:pPr>
    </w:p>
    <w:p w14:paraId="1EEB890A" w14:textId="77777777" w:rsidR="00DC55E2" w:rsidRPr="003366E9" w:rsidRDefault="00DC55E2" w:rsidP="003366E9">
      <w:pPr>
        <w:pStyle w:val="22"/>
      </w:pPr>
      <w:r w:rsidRPr="003366E9">
        <w:t>Аналитиком были созданы несколько баз данных:</w:t>
      </w:r>
    </w:p>
    <w:p w14:paraId="4CF4F616" w14:textId="1BD8CBD7" w:rsidR="00DC55E2" w:rsidRPr="00B66EBC" w:rsidRDefault="00DC55E2" w:rsidP="00046A87">
      <w:pPr>
        <w:pStyle w:val="53"/>
      </w:pPr>
      <w:r w:rsidRPr="00B66EBC">
        <w:t>База «</w:t>
      </w:r>
      <w:proofErr w:type="spellStart"/>
      <w:r w:rsidRPr="00B66EBC">
        <w:t>competencies</w:t>
      </w:r>
      <w:proofErr w:type="spellEnd"/>
      <w:r w:rsidRPr="00B66EBC">
        <w:t xml:space="preserve">» — таблица компетенций, в которой указаны определённые навыки. Благодаря столбцу </w:t>
      </w:r>
      <w:proofErr w:type="spellStart"/>
      <w:r w:rsidRPr="00B66EBC">
        <w:t>tags</w:t>
      </w:r>
      <w:proofErr w:type="spellEnd"/>
      <w:r w:rsidRPr="00B66EBC">
        <w:t xml:space="preserve"> формируется связь с остальными таблицами. Алгоритм функционирует на основе данных из этого столбца.</w:t>
      </w:r>
    </w:p>
    <w:p w14:paraId="6C917F55" w14:textId="6710ADE0" w:rsidR="00DC55E2" w:rsidRPr="00B66EBC" w:rsidRDefault="00DC55E2" w:rsidP="00046A87">
      <w:pPr>
        <w:pStyle w:val="53"/>
      </w:pPr>
      <w:r w:rsidRPr="00B66EBC">
        <w:t>База «</w:t>
      </w:r>
      <w:proofErr w:type="spellStart"/>
      <w:r w:rsidRPr="00B66EBC">
        <w:t>courses</w:t>
      </w:r>
      <w:proofErr w:type="spellEnd"/>
      <w:r w:rsidRPr="00B66EBC">
        <w:t xml:space="preserve">» — таблица курсов, в которой представлен каждый курс по всем дисциплинам. К каждому курсу прилагается описание, а также указаны знания и навыки, которые будут получены по итогам курса. Также в базе содержится id дисциплины, где проходит курс, и id направления, к которому относится данный курс. Связи построены благодаря столбцу </w:t>
      </w:r>
      <w:proofErr w:type="spellStart"/>
      <w:r w:rsidRPr="00B66EBC">
        <w:t>tags</w:t>
      </w:r>
      <w:proofErr w:type="spellEnd"/>
      <w:r w:rsidRPr="00B66EBC">
        <w:t>.</w:t>
      </w:r>
    </w:p>
    <w:p w14:paraId="24CEDBD0" w14:textId="2F730942" w:rsidR="00DC55E2" w:rsidRPr="007908E5" w:rsidRDefault="00DC55E2" w:rsidP="00046A87">
      <w:pPr>
        <w:pStyle w:val="53"/>
        <w:rPr>
          <w:sz w:val="26"/>
          <w:szCs w:val="26"/>
        </w:rPr>
      </w:pPr>
      <w:r w:rsidRPr="00B66EBC">
        <w:t>База «</w:t>
      </w:r>
      <w:proofErr w:type="spellStart"/>
      <w:r w:rsidRPr="00B66EBC">
        <w:t>directions</w:t>
      </w:r>
      <w:proofErr w:type="spellEnd"/>
      <w:r w:rsidRPr="00B66EBC">
        <w:t>» — таблица, в которой указаны все направления, в рамках которых возможно выбирать предметы в системе</w:t>
      </w:r>
      <w:r w:rsidRPr="00DC55E2">
        <w:t xml:space="preserve"> </w:t>
      </w:r>
      <w:proofErr w:type="spellStart"/>
      <w:r w:rsidRPr="00DC55E2">
        <w:t>Modeus</w:t>
      </w:r>
      <w:proofErr w:type="spellEnd"/>
      <w:r w:rsidRPr="007908E5">
        <w:rPr>
          <w:sz w:val="26"/>
          <w:szCs w:val="26"/>
        </w:rPr>
        <w:t>.</w:t>
      </w:r>
    </w:p>
    <w:p w14:paraId="2ED37ED3" w14:textId="1C663BF3" w:rsidR="00DC55E2" w:rsidRPr="00B66EBC" w:rsidRDefault="00DC55E2" w:rsidP="00046A87">
      <w:pPr>
        <w:pStyle w:val="53"/>
      </w:pPr>
      <w:r w:rsidRPr="00B66EBC">
        <w:lastRenderedPageBreak/>
        <w:t>База «</w:t>
      </w:r>
      <w:proofErr w:type="spellStart"/>
      <w:r w:rsidRPr="00B66EBC">
        <w:t>disciplines</w:t>
      </w:r>
      <w:proofErr w:type="spellEnd"/>
      <w:r w:rsidRPr="00B66EBC">
        <w:t xml:space="preserve">» — таблица, в которой содержатся все дисциплины, доступные для выбора в системе </w:t>
      </w:r>
      <w:proofErr w:type="spellStart"/>
      <w:r w:rsidRPr="00B66EBC">
        <w:t>Modeus</w:t>
      </w:r>
      <w:proofErr w:type="spellEnd"/>
      <w:r w:rsidRPr="00B66EBC">
        <w:t>.</w:t>
      </w:r>
    </w:p>
    <w:p w14:paraId="02B52A57" w14:textId="19169466" w:rsidR="00DC55E2" w:rsidRPr="00B66EBC" w:rsidRDefault="00DC55E2" w:rsidP="00046A87">
      <w:pPr>
        <w:pStyle w:val="53"/>
      </w:pPr>
      <w:r w:rsidRPr="00B66EBC">
        <w:t>База «</w:t>
      </w:r>
      <w:proofErr w:type="spellStart"/>
      <w:r w:rsidRPr="00B66EBC">
        <w:t>disciplines-directions</w:t>
      </w:r>
      <w:proofErr w:type="spellEnd"/>
      <w:r w:rsidRPr="00B66EBC">
        <w:t>» — таблица, связывающая дисциплины и направления. Данная таблица позволяет алгоритму определить, в каком семестре проходит необходимая дисциплина.</w:t>
      </w:r>
    </w:p>
    <w:p w14:paraId="7B25FC3B" w14:textId="1247CC99" w:rsidR="00DC55E2" w:rsidRPr="00B66EBC" w:rsidRDefault="00DC55E2" w:rsidP="00046A87">
      <w:pPr>
        <w:pStyle w:val="53"/>
      </w:pPr>
      <w:r w:rsidRPr="00B66EBC">
        <w:t>База «</w:t>
      </w:r>
      <w:proofErr w:type="spellStart"/>
      <w:r w:rsidRPr="00B66EBC">
        <w:t>professions</w:t>
      </w:r>
      <w:proofErr w:type="spellEnd"/>
      <w:r w:rsidRPr="00B66EBC">
        <w:t xml:space="preserve">» — таблица профессий, в которой перечислены все профессии, по которым можно работать после получения навыков и знаний, приобретенных в ходе курсов. Связи построены при помощи столбца </w:t>
      </w:r>
      <w:proofErr w:type="spellStart"/>
      <w:r w:rsidRPr="00B66EBC">
        <w:t>tags</w:t>
      </w:r>
      <w:proofErr w:type="spellEnd"/>
      <w:r w:rsidRPr="00B66EBC">
        <w:t>.</w:t>
      </w:r>
    </w:p>
    <w:p w14:paraId="7B4A5F37" w14:textId="0900165E" w:rsidR="00DC55E2" w:rsidRPr="00893E0A" w:rsidRDefault="00DC55E2" w:rsidP="00046A87">
      <w:pPr>
        <w:pStyle w:val="22"/>
      </w:pPr>
      <w:r w:rsidRPr="00B66EBC">
        <w:t>Также был проведён анализ конкурентов и статей, которые способствовали созданию продукта. Вся информация доступна в артефактах проекта. Была создана схема базы данных (Рисунок</w:t>
      </w:r>
      <w:r w:rsidRPr="00046A87">
        <w:t xml:space="preserve"> 1).</w:t>
      </w:r>
      <w:r w:rsidR="00046A87">
        <w:t xml:space="preserve"> Были изучены </w:t>
      </w:r>
      <w:r w:rsidR="00046A87">
        <w:rPr>
          <w:lang w:val="en-US"/>
        </w:rPr>
        <w:t>LLM</w:t>
      </w:r>
      <w:r w:rsidR="00046A87" w:rsidRPr="00046A87">
        <w:t xml:space="preserve"> </w:t>
      </w:r>
      <w:r w:rsidR="00046A87">
        <w:t>модели для актуализации тегов на постоянной основе.</w:t>
      </w:r>
      <w:r w:rsidR="00893E0A">
        <w:t xml:space="preserve"> Написана статья по использованию </w:t>
      </w:r>
      <w:r w:rsidR="00893E0A">
        <w:rPr>
          <w:lang w:val="en-US"/>
        </w:rPr>
        <w:t>LLM</w:t>
      </w:r>
      <w:r w:rsidR="00893E0A" w:rsidRPr="00893E0A">
        <w:t xml:space="preserve">, </w:t>
      </w:r>
      <w:r w:rsidR="00893E0A">
        <w:t>актуализированы все теги в таблицах, а также добавлены новые поля</w:t>
      </w:r>
      <w:r w:rsidR="007908E5" w:rsidRPr="007908E5">
        <w:t xml:space="preserve"> </w:t>
      </w:r>
      <w:r w:rsidR="007908E5" w:rsidRPr="007908E5">
        <w:rPr>
          <w:sz w:val="26"/>
          <w:szCs w:val="26"/>
        </w:rPr>
        <w:t>[12]</w:t>
      </w:r>
      <w:r w:rsidR="00893E0A">
        <w:t>.</w:t>
      </w:r>
    </w:p>
    <w:p w14:paraId="510FB80D" w14:textId="6314AEE6" w:rsidR="00046A87" w:rsidRDefault="00046A87" w:rsidP="00DC55E2">
      <w:pPr>
        <w:pStyle w:val="22"/>
        <w:ind w:firstLine="0"/>
      </w:pPr>
    </w:p>
    <w:p w14:paraId="2B86A824" w14:textId="5B7B3696" w:rsidR="00046A87" w:rsidRDefault="00046A87" w:rsidP="00046A87">
      <w:pPr>
        <w:pStyle w:val="43"/>
      </w:pPr>
      <w:r w:rsidRPr="00046A87">
        <w:rPr>
          <w:noProof/>
        </w:rPr>
        <w:lastRenderedPageBreak/>
        <w:drawing>
          <wp:inline distT="0" distB="0" distL="0" distR="0" wp14:anchorId="7DF1F302" wp14:editId="66A1B4C9">
            <wp:extent cx="5939790" cy="530034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05F7" w14:textId="411C0BDC" w:rsidR="00046A87" w:rsidRPr="00046A87" w:rsidRDefault="00046A87" w:rsidP="00046A87">
      <w:pPr>
        <w:pStyle w:val="41"/>
      </w:pPr>
      <w:r>
        <w:t>Схема базы данных</w:t>
      </w:r>
    </w:p>
    <w:p w14:paraId="47CBF604" w14:textId="120EE227" w:rsidR="00DC55E2" w:rsidRDefault="00DC55E2" w:rsidP="00DC55E2">
      <w:pPr>
        <w:pStyle w:val="22"/>
        <w:ind w:firstLine="0"/>
        <w:rPr>
          <w:lang w:eastAsia="en-US"/>
        </w:rPr>
      </w:pPr>
    </w:p>
    <w:p w14:paraId="2172A9FF" w14:textId="48C08965" w:rsidR="00046A87" w:rsidRDefault="00046A87" w:rsidP="00B533CC">
      <w:pPr>
        <w:pStyle w:val="14"/>
      </w:pPr>
      <w:r w:rsidRPr="00046A87">
        <w:t>Frontend разработчик</w:t>
      </w:r>
    </w:p>
    <w:p w14:paraId="1D63CDE5" w14:textId="77777777" w:rsidR="00B66EBC" w:rsidRPr="00B66EBC" w:rsidRDefault="00B66EBC" w:rsidP="00B66EBC">
      <w:pPr>
        <w:pStyle w:val="22"/>
        <w:rPr>
          <w:lang w:eastAsia="en-US"/>
        </w:rPr>
      </w:pPr>
    </w:p>
    <w:p w14:paraId="46F07061" w14:textId="13324986" w:rsidR="00046A87" w:rsidRDefault="00046A87" w:rsidP="00B533CC">
      <w:pPr>
        <w:pStyle w:val="22"/>
      </w:pPr>
      <w:r w:rsidRPr="00046A87">
        <w:t>Со стороны Frontend разработчика были реализованы следующие страницы веб-сервиса:</w:t>
      </w:r>
    </w:p>
    <w:p w14:paraId="69883380" w14:textId="1F57B9EB" w:rsidR="00B533CC" w:rsidRDefault="00B533CC" w:rsidP="00B533CC">
      <w:pPr>
        <w:pStyle w:val="53"/>
      </w:pPr>
      <w:r>
        <w:t>Реализована новая интерактивная панель меню;</w:t>
      </w:r>
    </w:p>
    <w:p w14:paraId="292CB0AF" w14:textId="038439A0" w:rsidR="00B533CC" w:rsidRDefault="00B533CC" w:rsidP="00B533CC">
      <w:pPr>
        <w:pStyle w:val="53"/>
      </w:pPr>
      <w:r>
        <w:t>Доработаны ранее реализованные страницы сервиса из-за изменения панели меню;</w:t>
      </w:r>
    </w:p>
    <w:p w14:paraId="3282F4BA" w14:textId="02A36D05" w:rsidR="00B533CC" w:rsidRDefault="00B533CC" w:rsidP="00B533CC">
      <w:pPr>
        <w:pStyle w:val="53"/>
      </w:pPr>
      <w:r>
        <w:t>Переделана страница раздела пройденных курсов;</w:t>
      </w:r>
    </w:p>
    <w:p w14:paraId="64F36487" w14:textId="529A0DA4" w:rsidR="00B533CC" w:rsidRDefault="00B533CC" w:rsidP="00B533CC">
      <w:pPr>
        <w:pStyle w:val="53"/>
      </w:pPr>
      <w:r>
        <w:t>Реализован выпадающий список с выбором семестра;</w:t>
      </w:r>
    </w:p>
    <w:p w14:paraId="68646A87" w14:textId="7B0A2897" w:rsidR="00B533CC" w:rsidRDefault="00B533CC" w:rsidP="00B533CC">
      <w:pPr>
        <w:pStyle w:val="53"/>
      </w:pPr>
      <w:r>
        <w:t>Реализован виджет прокрутки выпадающих курсов;</w:t>
      </w:r>
    </w:p>
    <w:p w14:paraId="6F57B4ED" w14:textId="76CC6DBA" w:rsidR="00B533CC" w:rsidRDefault="00B533CC" w:rsidP="00B533CC">
      <w:pPr>
        <w:pStyle w:val="53"/>
      </w:pPr>
      <w:r>
        <w:lastRenderedPageBreak/>
        <w:t>Отредактирована верстка страниц, реализованных дизайнером;</w:t>
      </w:r>
    </w:p>
    <w:p w14:paraId="12C4D9EB" w14:textId="54882C60" w:rsidR="00B533CC" w:rsidRDefault="00B533CC" w:rsidP="00B533CC">
      <w:pPr>
        <w:pStyle w:val="53"/>
      </w:pPr>
      <w:r>
        <w:t>Был изучен React и работа с ним</w:t>
      </w:r>
      <w:r w:rsidR="00E1706A" w:rsidRPr="00E1706A">
        <w:t xml:space="preserve"> </w:t>
      </w:r>
      <w:r w:rsidR="00E1706A" w:rsidRPr="00E1706A">
        <w:rPr>
          <w:sz w:val="26"/>
          <w:szCs w:val="26"/>
        </w:rPr>
        <w:t>[15]</w:t>
      </w:r>
      <w:r>
        <w:t>;</w:t>
      </w:r>
    </w:p>
    <w:p w14:paraId="24E8BC8D" w14:textId="453C20C9" w:rsidR="00B533CC" w:rsidRDefault="00B533CC" w:rsidP="00B533CC">
      <w:pPr>
        <w:pStyle w:val="53"/>
      </w:pPr>
      <w:r>
        <w:t>Совершен перенос фронта на React;</w:t>
      </w:r>
    </w:p>
    <w:p w14:paraId="0F963F33" w14:textId="2EC2951D" w:rsidR="00B533CC" w:rsidRDefault="00B533CC" w:rsidP="00B533CC">
      <w:pPr>
        <w:pStyle w:val="53"/>
      </w:pPr>
      <w:r>
        <w:t xml:space="preserve">Переписаны </w:t>
      </w:r>
      <w:proofErr w:type="spellStart"/>
      <w:r>
        <w:t>js</w:t>
      </w:r>
      <w:proofErr w:type="spellEnd"/>
      <w:r>
        <w:t xml:space="preserve"> файлы;</w:t>
      </w:r>
    </w:p>
    <w:p w14:paraId="0B3B4ECF" w14:textId="5F89300E" w:rsidR="00B533CC" w:rsidRDefault="00B533CC" w:rsidP="00B533CC">
      <w:pPr>
        <w:pStyle w:val="53"/>
      </w:pPr>
      <w:r>
        <w:t>Фронт был собран воедино.</w:t>
      </w:r>
    </w:p>
    <w:p w14:paraId="2D055FB4" w14:textId="77777777" w:rsidR="00B66EBC" w:rsidRPr="00046A87" w:rsidRDefault="00B66EBC" w:rsidP="00B66EBC">
      <w:pPr>
        <w:pStyle w:val="53"/>
        <w:numPr>
          <w:ilvl w:val="0"/>
          <w:numId w:val="0"/>
        </w:numPr>
        <w:ind w:left="709"/>
      </w:pPr>
    </w:p>
    <w:p w14:paraId="62A3D0EB" w14:textId="6347CAA8" w:rsidR="00046A87" w:rsidRDefault="00046A87" w:rsidP="00B533CC">
      <w:pPr>
        <w:pStyle w:val="14"/>
      </w:pPr>
      <w:r w:rsidRPr="00046A87">
        <w:t>Дизайнер</w:t>
      </w:r>
    </w:p>
    <w:p w14:paraId="543678AE" w14:textId="77777777" w:rsidR="00B66EBC" w:rsidRPr="00B66EBC" w:rsidRDefault="00B66EBC" w:rsidP="00B66EBC">
      <w:pPr>
        <w:pStyle w:val="22"/>
        <w:rPr>
          <w:lang w:eastAsia="en-US"/>
        </w:rPr>
      </w:pPr>
    </w:p>
    <w:p w14:paraId="70098864" w14:textId="77777777" w:rsidR="00B533CC" w:rsidRPr="00B533CC" w:rsidRDefault="00B533CC" w:rsidP="00B533CC">
      <w:pPr>
        <w:pStyle w:val="22"/>
      </w:pPr>
      <w:r w:rsidRPr="00B533CC">
        <w:t>Со стороны дизайна были реализованы следующие пункты:</w:t>
      </w:r>
    </w:p>
    <w:p w14:paraId="38C255EC" w14:textId="45842FF6" w:rsidR="00B533CC" w:rsidRDefault="00B533CC" w:rsidP="00B533CC">
      <w:pPr>
        <w:pStyle w:val="53"/>
      </w:pPr>
      <w:r>
        <w:t xml:space="preserve">Создана полностью новая панель </w:t>
      </w:r>
      <w:r w:rsidR="00E1706A">
        <w:t>меню (по совету,</w:t>
      </w:r>
      <w:r>
        <w:t xml:space="preserve"> полученному на защите проекта в прошлом семестре);</w:t>
      </w:r>
    </w:p>
    <w:p w14:paraId="1267004D" w14:textId="3AAEC596" w:rsidR="00B533CC" w:rsidRDefault="00B533CC" w:rsidP="00B533CC">
      <w:pPr>
        <w:pStyle w:val="53"/>
      </w:pPr>
      <w:r>
        <w:t>Переделан раздел пройденных курсов;</w:t>
      </w:r>
    </w:p>
    <w:p w14:paraId="14833AFB" w14:textId="2F5D82DD" w:rsidR="00B533CC" w:rsidRDefault="00B533CC" w:rsidP="00B533CC">
      <w:pPr>
        <w:pStyle w:val="53"/>
      </w:pPr>
      <w:r>
        <w:t>Создан раздел отзыва и рейтинга курсов;</w:t>
      </w:r>
    </w:p>
    <w:p w14:paraId="097A5AB8" w14:textId="56BA2530" w:rsidR="00B533CC" w:rsidRDefault="00B533CC" w:rsidP="00B533CC">
      <w:pPr>
        <w:pStyle w:val="53"/>
      </w:pPr>
      <w:r>
        <w:t>Создан раздел оценки пройденных курсов с анкетированием;</w:t>
      </w:r>
    </w:p>
    <w:p w14:paraId="35F70CC7" w14:textId="570E4450" w:rsidR="00B533CC" w:rsidRDefault="00B533CC" w:rsidP="00B533CC">
      <w:pPr>
        <w:pStyle w:val="53"/>
      </w:pPr>
      <w:r>
        <w:t xml:space="preserve">Внесены недостающие изменения в </w:t>
      </w:r>
      <w:r w:rsidR="00E1706A">
        <w:t>некоторые разделы</w:t>
      </w:r>
      <w:r>
        <w:t xml:space="preserve"> и общий вид дизайна.</w:t>
      </w:r>
    </w:p>
    <w:p w14:paraId="61B1F027" w14:textId="77777777" w:rsidR="00B533CC" w:rsidRDefault="00B533CC" w:rsidP="00B533CC">
      <w:pPr>
        <w:pStyle w:val="22"/>
        <w:rPr>
          <w:lang w:eastAsia="en-US"/>
        </w:rPr>
      </w:pPr>
      <w:r>
        <w:rPr>
          <w:lang w:eastAsia="en-US"/>
        </w:rPr>
        <w:t>Так как с дизайном сервиса работа была закончена, дизайнер помогал верстать страницы frontend-разработчику, были реализованы следующие страницы веб-сервиса:</w:t>
      </w:r>
    </w:p>
    <w:p w14:paraId="0256FB69" w14:textId="1145C00C" w:rsidR="00B533CC" w:rsidRDefault="00021A8A" w:rsidP="00021A8A">
      <w:pPr>
        <w:pStyle w:val="53"/>
      </w:pPr>
      <w:r>
        <w:t>С</w:t>
      </w:r>
      <w:r w:rsidR="00B533CC">
        <w:t>траница описания определенного курса;</w:t>
      </w:r>
    </w:p>
    <w:p w14:paraId="5DF7AC8E" w14:textId="72FBFFF0" w:rsidR="00B533CC" w:rsidRDefault="00021A8A" w:rsidP="00021A8A">
      <w:pPr>
        <w:pStyle w:val="53"/>
      </w:pPr>
      <w:r>
        <w:t>С</w:t>
      </w:r>
      <w:r w:rsidR="00B533CC">
        <w:t>траница рекомендации курсов под профессию;</w:t>
      </w:r>
    </w:p>
    <w:p w14:paraId="01A3B363" w14:textId="6266923A" w:rsidR="00B533CC" w:rsidRDefault="00021A8A" w:rsidP="00021A8A">
      <w:pPr>
        <w:pStyle w:val="53"/>
      </w:pPr>
      <w:r>
        <w:t>Р</w:t>
      </w:r>
      <w:r w:rsidR="00B533CC">
        <w:t>аздел библиотеки профессий;</w:t>
      </w:r>
    </w:p>
    <w:p w14:paraId="00258162" w14:textId="41B4F03E" w:rsidR="00B533CC" w:rsidRDefault="00021A8A" w:rsidP="00021A8A">
      <w:pPr>
        <w:pStyle w:val="53"/>
      </w:pPr>
      <w:r>
        <w:t>С</w:t>
      </w:r>
      <w:r w:rsidR="00B533CC">
        <w:t>траница описания профессии;</w:t>
      </w:r>
    </w:p>
    <w:p w14:paraId="61D69822" w14:textId="42355555" w:rsidR="00B533CC" w:rsidRDefault="00021A8A" w:rsidP="00021A8A">
      <w:pPr>
        <w:pStyle w:val="53"/>
      </w:pPr>
      <w:r>
        <w:t>С</w:t>
      </w:r>
      <w:r w:rsidR="00B533CC">
        <w:t>траница выбранной профессии.</w:t>
      </w:r>
    </w:p>
    <w:p w14:paraId="131768A9" w14:textId="77777777" w:rsidR="00B66EBC" w:rsidRPr="00B533CC" w:rsidRDefault="00B66EBC" w:rsidP="00B66EBC">
      <w:pPr>
        <w:pStyle w:val="53"/>
        <w:numPr>
          <w:ilvl w:val="0"/>
          <w:numId w:val="0"/>
        </w:numPr>
        <w:ind w:left="709"/>
      </w:pPr>
    </w:p>
    <w:p w14:paraId="1191A6D7" w14:textId="48A16C79" w:rsidR="00046A87" w:rsidRDefault="00046A87" w:rsidP="00B66EBC">
      <w:pPr>
        <w:pStyle w:val="14"/>
      </w:pPr>
      <w:r w:rsidRPr="00046A87">
        <w:t>Backend разработчик</w:t>
      </w:r>
    </w:p>
    <w:p w14:paraId="73CB2A4E" w14:textId="5422F60F" w:rsidR="00580CF5" w:rsidRDefault="00580CF5" w:rsidP="00580CF5">
      <w:pPr>
        <w:pStyle w:val="22"/>
        <w:rPr>
          <w:lang w:eastAsia="en-US"/>
        </w:rPr>
      </w:pPr>
    </w:p>
    <w:p w14:paraId="122BD99B" w14:textId="77777777" w:rsidR="00893E0A" w:rsidRPr="00893E0A" w:rsidRDefault="00580CF5" w:rsidP="00893E0A">
      <w:pPr>
        <w:pStyle w:val="22"/>
      </w:pPr>
      <w:r w:rsidRPr="00893E0A">
        <w:t xml:space="preserve">К концу прошлого семестра было получено ядро сервиса для совершения рекомендаций, в течение этого семестра требовалось </w:t>
      </w:r>
      <w:r w:rsidRPr="00893E0A">
        <w:lastRenderedPageBreak/>
        <w:t>воспользоваться им и спроектировать API для полноценного использования сервиса.</w:t>
      </w:r>
    </w:p>
    <w:p w14:paraId="5956C50A" w14:textId="454F66E9" w:rsidR="00580CF5" w:rsidRPr="00893E0A" w:rsidRDefault="00580CF5" w:rsidP="00893E0A">
      <w:pPr>
        <w:pStyle w:val="22"/>
      </w:pPr>
      <w:r w:rsidRPr="00893E0A">
        <w:t>Спроектированы REST-</w:t>
      </w:r>
      <w:proofErr w:type="spellStart"/>
      <w:r w:rsidRPr="00893E0A">
        <w:t>эндпойнты</w:t>
      </w:r>
      <w:proofErr w:type="spellEnd"/>
      <w:r w:rsidRPr="00893E0A">
        <w:t xml:space="preserve"> для ключевых операций: логин, регистрация, обновление токена, а также все CRUD-операции для сущностей «Профессия», «Компетенция», «Дисциплина», «Курс» и т. д.</w:t>
      </w:r>
    </w:p>
    <w:p w14:paraId="5C4683E0" w14:textId="1E97F7C8" w:rsidR="00580CF5" w:rsidRDefault="00893E0A" w:rsidP="00893E0A">
      <w:pPr>
        <w:pStyle w:val="22"/>
      </w:pPr>
      <w:r w:rsidRPr="00893E0A">
        <w:t>Помимо этого,</w:t>
      </w:r>
      <w:r w:rsidR="00580CF5" w:rsidRPr="00893E0A">
        <w:t xml:space="preserve"> разработаны </w:t>
      </w:r>
      <w:proofErr w:type="spellStart"/>
      <w:r w:rsidR="00580CF5" w:rsidRPr="00893E0A">
        <w:t>эндпоинты</w:t>
      </w:r>
      <w:proofErr w:type="spellEnd"/>
      <w:r w:rsidR="00580CF5" w:rsidRPr="00893E0A">
        <w:t xml:space="preserve"> для основной части сервиса – рекомендаций, которые позволяют каждому пользователю получить рекомендованные курсы в соответствии с его выбранной профессией для освоения</w:t>
      </w:r>
      <w:r>
        <w:t xml:space="preserve"> (Рисунок 2)</w:t>
      </w:r>
      <w:r w:rsidR="00580CF5" w:rsidRPr="00893E0A">
        <w:t>.</w:t>
      </w:r>
    </w:p>
    <w:p w14:paraId="47097F42" w14:textId="5263EB61" w:rsidR="00893E0A" w:rsidRDefault="00893E0A" w:rsidP="00893E0A">
      <w:pPr>
        <w:pStyle w:val="22"/>
      </w:pPr>
    </w:p>
    <w:p w14:paraId="5E49D15C" w14:textId="70DEF55E" w:rsidR="00893E0A" w:rsidRPr="00893E0A" w:rsidRDefault="00893E0A" w:rsidP="00893E0A">
      <w:pPr>
        <w:pStyle w:val="43"/>
      </w:pPr>
      <w:r w:rsidRPr="00893E0A">
        <w:rPr>
          <w:noProof/>
        </w:rPr>
        <w:drawing>
          <wp:inline distT="0" distB="0" distL="0" distR="0" wp14:anchorId="4529DD43" wp14:editId="30BA29B6">
            <wp:extent cx="5730240" cy="37261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289E" w14:textId="7DF6F49F" w:rsidR="00B66EBC" w:rsidRDefault="00893E0A" w:rsidP="00893E0A">
      <w:pPr>
        <w:pStyle w:val="41"/>
      </w:pPr>
      <w:r w:rsidRPr="00893E0A">
        <w:t xml:space="preserve">Список </w:t>
      </w:r>
      <w:proofErr w:type="spellStart"/>
      <w:r w:rsidRPr="00893E0A">
        <w:t>эндпоинтов</w:t>
      </w:r>
      <w:proofErr w:type="spellEnd"/>
      <w:r w:rsidRPr="00893E0A">
        <w:t xml:space="preserve"> в </w:t>
      </w:r>
      <w:proofErr w:type="spellStart"/>
      <w:r w:rsidRPr="00893E0A">
        <w:t>Postman</w:t>
      </w:r>
      <w:proofErr w:type="spellEnd"/>
    </w:p>
    <w:p w14:paraId="43536615" w14:textId="718003E0" w:rsidR="00893E0A" w:rsidRDefault="00893E0A" w:rsidP="00893E0A">
      <w:pPr>
        <w:pStyle w:val="22"/>
      </w:pPr>
    </w:p>
    <w:p w14:paraId="572196D1" w14:textId="2596B767" w:rsidR="00893E0A" w:rsidRDefault="00893E0A" w:rsidP="00893E0A">
      <w:pPr>
        <w:pStyle w:val="22"/>
      </w:pPr>
      <w:r w:rsidRPr="00893E0A">
        <w:t>Разработана документация Swagger, включающая описание моделей запросов и ответов, возможных кодов ошибок и примеров использования</w:t>
      </w:r>
      <w:r>
        <w:t xml:space="preserve"> (Рисунок 3).</w:t>
      </w:r>
    </w:p>
    <w:p w14:paraId="36C66061" w14:textId="736C2C85" w:rsidR="00893E0A" w:rsidRDefault="00893E0A" w:rsidP="00893E0A">
      <w:pPr>
        <w:pStyle w:val="22"/>
      </w:pPr>
    </w:p>
    <w:p w14:paraId="17F4EEDE" w14:textId="5ADB654A" w:rsidR="00893E0A" w:rsidRPr="00893E0A" w:rsidRDefault="00893E0A" w:rsidP="00893E0A">
      <w:pPr>
        <w:pStyle w:val="43"/>
      </w:pPr>
      <w:r w:rsidRPr="00893E0A">
        <w:rPr>
          <w:noProof/>
        </w:rPr>
        <w:lastRenderedPageBreak/>
        <w:drawing>
          <wp:inline distT="0" distB="0" distL="0" distR="0" wp14:anchorId="184B42E2" wp14:editId="0ABEF576">
            <wp:extent cx="5730240" cy="33147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D69D" w14:textId="602E82D6" w:rsidR="00B66EBC" w:rsidRPr="00046A87" w:rsidRDefault="00893E0A" w:rsidP="00893E0A">
      <w:pPr>
        <w:pStyle w:val="41"/>
      </w:pPr>
      <w:r w:rsidRPr="00893E0A">
        <w:t>Документация API</w:t>
      </w:r>
    </w:p>
    <w:p w14:paraId="63881E43" w14:textId="67F103B8" w:rsidR="0053169B" w:rsidRDefault="0053169B" w:rsidP="00B66EBC">
      <w:pPr>
        <w:pStyle w:val="22"/>
        <w:ind w:firstLine="0"/>
      </w:pPr>
    </w:p>
    <w:p w14:paraId="6AAF2111" w14:textId="77777777" w:rsidR="00893E0A" w:rsidRPr="00893E0A" w:rsidRDefault="00893E0A" w:rsidP="00893E0A">
      <w:pPr>
        <w:pStyle w:val="22"/>
      </w:pPr>
      <w:r w:rsidRPr="00893E0A">
        <w:t>В ходе работы с API была выявлена недостаточно высокая скорость совершения запросов, поэтому разработчик провел работу с индексами баз данных, а также оптимизацией запросов, что позволило ускорить их выполнение.</w:t>
      </w:r>
    </w:p>
    <w:p w14:paraId="6A7B9606" w14:textId="1E31E4E1" w:rsidR="00893E0A" w:rsidRPr="00E1706A" w:rsidRDefault="00893E0A" w:rsidP="00893E0A">
      <w:pPr>
        <w:pStyle w:val="22"/>
      </w:pPr>
      <w:r w:rsidRPr="00893E0A">
        <w:t xml:space="preserve">Была развернута виртуальная машина и сервер на ней, на котором размещен </w:t>
      </w:r>
      <w:proofErr w:type="spellStart"/>
      <w:r w:rsidRPr="00893E0A">
        <w:t>backend</w:t>
      </w:r>
      <w:proofErr w:type="spellEnd"/>
      <w:r w:rsidRPr="00893E0A">
        <w:t xml:space="preserve"> сервиса по адресу </w:t>
      </w:r>
      <w:hyperlink r:id="rId11" w:history="1">
        <w:proofErr w:type="spellStart"/>
        <w:proofErr w:type="gramStart"/>
        <w:r w:rsidRPr="00893E0A">
          <w:rPr>
            <w:color w:val="1155CC"/>
            <w:u w:val="single"/>
          </w:rPr>
          <w:t>urfuture.tech</w:t>
        </w:r>
        <w:proofErr w:type="spellEnd"/>
        <w:proofErr w:type="gramEnd"/>
      </w:hyperlink>
    </w:p>
    <w:p w14:paraId="22374BBC" w14:textId="0939863D" w:rsidR="00893E0A" w:rsidRPr="00893E0A" w:rsidRDefault="00893E0A" w:rsidP="00893E0A">
      <w:pPr>
        <w:pStyle w:val="22"/>
      </w:pPr>
      <w:r w:rsidRPr="00893E0A">
        <w:t xml:space="preserve">Создан </w:t>
      </w:r>
      <w:proofErr w:type="spellStart"/>
      <w:r w:rsidRPr="00893E0A">
        <w:t>systemd</w:t>
      </w:r>
      <w:proofErr w:type="spellEnd"/>
      <w:r w:rsidRPr="00893E0A">
        <w:t xml:space="preserve">-сервис для постоянной работы </w:t>
      </w:r>
      <w:proofErr w:type="spellStart"/>
      <w:r w:rsidRPr="00893E0A">
        <w:t>Uvicorn</w:t>
      </w:r>
      <w:proofErr w:type="spellEnd"/>
      <w:r w:rsidRPr="00893E0A">
        <w:t xml:space="preserve"> + Django ASGI при старте ОС</w:t>
      </w:r>
      <w:r w:rsidR="00E1706A" w:rsidRPr="00E1706A">
        <w:t xml:space="preserve"> </w:t>
      </w:r>
      <w:r w:rsidR="00E1706A" w:rsidRPr="00E1706A">
        <w:rPr>
          <w:sz w:val="26"/>
          <w:szCs w:val="26"/>
        </w:rPr>
        <w:t>[17, 18]</w:t>
      </w:r>
      <w:r w:rsidRPr="00893E0A">
        <w:t>.</w:t>
      </w:r>
    </w:p>
    <w:p w14:paraId="160A8301" w14:textId="77777777" w:rsidR="00893E0A" w:rsidRDefault="00893E0A" w:rsidP="00893E0A">
      <w:pPr>
        <w:pStyle w:val="22"/>
      </w:pPr>
      <w:r w:rsidRPr="00893E0A">
        <w:t xml:space="preserve">Установлен и сконфигурирован Nginx как </w:t>
      </w:r>
      <w:proofErr w:type="spellStart"/>
      <w:r w:rsidRPr="00893E0A">
        <w:t>reverse-proxy</w:t>
      </w:r>
      <w:proofErr w:type="spellEnd"/>
      <w:r w:rsidRPr="00893E0A">
        <w:t xml:space="preserve">, </w:t>
      </w:r>
      <w:proofErr w:type="spellStart"/>
      <w:r w:rsidRPr="00893E0A">
        <w:t>проксирующий</w:t>
      </w:r>
      <w:proofErr w:type="spellEnd"/>
      <w:r w:rsidRPr="00893E0A">
        <w:t xml:space="preserve"> запросы к </w:t>
      </w:r>
      <w:proofErr w:type="spellStart"/>
      <w:r w:rsidRPr="00893E0A">
        <w:t>Uvicorn</w:t>
      </w:r>
      <w:proofErr w:type="spellEnd"/>
      <w:r w:rsidRPr="00893E0A">
        <w:t xml:space="preserve"> на 127.0.0.1:8000, на котором запущено приложение Django.</w:t>
      </w:r>
    </w:p>
    <w:p w14:paraId="2F0EA1CB" w14:textId="3B3EAA90" w:rsidR="00893E0A" w:rsidRPr="00893E0A" w:rsidRDefault="00893E0A" w:rsidP="00893E0A">
      <w:pPr>
        <w:pStyle w:val="22"/>
      </w:pPr>
      <w:r>
        <w:t>Была осуществлена п</w:t>
      </w:r>
      <w:r w:rsidRPr="00893E0A">
        <w:t>омощь Frontend-разработчику с созданием React-приложения, работой с API</w:t>
      </w:r>
      <w:r>
        <w:t>.</w:t>
      </w:r>
    </w:p>
    <w:p w14:paraId="24289DE9" w14:textId="77777777" w:rsidR="00893E0A" w:rsidRDefault="00893E0A" w:rsidP="00B66EBC">
      <w:pPr>
        <w:pStyle w:val="22"/>
        <w:ind w:firstLine="0"/>
      </w:pPr>
    </w:p>
    <w:p w14:paraId="04C94207" w14:textId="56A72F9E" w:rsidR="00B66EBC" w:rsidRDefault="00B66EBC" w:rsidP="00B66EBC">
      <w:pPr>
        <w:pStyle w:val="110"/>
      </w:pPr>
      <w:r w:rsidRPr="00B66EBC">
        <w:lastRenderedPageBreak/>
        <w:t>Заключение</w:t>
      </w:r>
    </w:p>
    <w:p w14:paraId="66DA95BD" w14:textId="4475BCB6" w:rsidR="00B66EBC" w:rsidRPr="00562104" w:rsidRDefault="00B66EBC" w:rsidP="00562104">
      <w:pPr>
        <w:pStyle w:val="22"/>
      </w:pPr>
      <w:r w:rsidRPr="00562104">
        <w:t xml:space="preserve">На протяжении этого семестра наша команда завершила ключевые этапы разработки рекомендательного веб-сервиса для студентов УрФУ, значительно приблизив проект к его полной реализации. Основной акцент был сделан на доработку </w:t>
      </w:r>
      <w:proofErr w:type="spellStart"/>
      <w:r w:rsidRPr="00562104">
        <w:t>фронтенда</w:t>
      </w:r>
      <w:proofErr w:type="spellEnd"/>
      <w:r w:rsidRPr="00562104">
        <w:t xml:space="preserve">, завершение реализации бэкенда, </w:t>
      </w:r>
      <w:r w:rsidR="00562104" w:rsidRPr="00562104">
        <w:t>тестирование</w:t>
      </w:r>
      <w:r w:rsidRPr="00562104">
        <w:t>, а также</w:t>
      </w:r>
      <w:r w:rsidR="00562104" w:rsidRPr="00562104">
        <w:t xml:space="preserve"> создание окончательного макета дизайна.</w:t>
      </w:r>
    </w:p>
    <w:p w14:paraId="51450A27" w14:textId="77777777" w:rsidR="00562104" w:rsidRPr="00562104" w:rsidRDefault="00562104" w:rsidP="00562104">
      <w:pPr>
        <w:pStyle w:val="22"/>
      </w:pPr>
      <w:r w:rsidRPr="00562104">
        <w:t>Главные достижения семестра:</w:t>
      </w:r>
    </w:p>
    <w:p w14:paraId="60A353B5" w14:textId="66E0EE81" w:rsidR="00562104" w:rsidRPr="00562104" w:rsidRDefault="00562104" w:rsidP="00562104">
      <w:pPr>
        <w:pStyle w:val="53"/>
      </w:pPr>
      <w:r w:rsidRPr="00562104">
        <w:t xml:space="preserve">Завершена разработка </w:t>
      </w:r>
      <w:proofErr w:type="spellStart"/>
      <w:r w:rsidRPr="00562104">
        <w:t>фронтенда</w:t>
      </w:r>
      <w:proofErr w:type="spellEnd"/>
      <w:r w:rsidRPr="00562104">
        <w:t> – интерфейс стал более удобным и функциональным, обеспечивая студентам интуитивно понятный способ взаимодействия с сервисом;</w:t>
      </w:r>
    </w:p>
    <w:p w14:paraId="74CF22EA" w14:textId="0DB341C8" w:rsidR="00562104" w:rsidRPr="00562104" w:rsidRDefault="00562104" w:rsidP="00562104">
      <w:pPr>
        <w:pStyle w:val="53"/>
      </w:pPr>
      <w:r w:rsidRPr="00562104">
        <w:t>Реализован бэкенд – теперь система стабильно обрабатывает запросы, формирует персонализированные рекомендации и генерирует оптимальное расписание;</w:t>
      </w:r>
    </w:p>
    <w:p w14:paraId="1B742EE8" w14:textId="5E2ABA21" w:rsidR="00562104" w:rsidRDefault="00562104" w:rsidP="00562104">
      <w:pPr>
        <w:pStyle w:val="53"/>
      </w:pPr>
      <w:r w:rsidRPr="00562104">
        <w:t xml:space="preserve">Тестирование и доработка алгоритмов – </w:t>
      </w:r>
      <w:r>
        <w:t>алгоритм стал работать более корректно из-за исправления выявленных ошибок.</w:t>
      </w:r>
    </w:p>
    <w:p w14:paraId="28337A14" w14:textId="2D06433A" w:rsidR="00562104" w:rsidRPr="00562104" w:rsidRDefault="00562104" w:rsidP="0053768A">
      <w:pPr>
        <w:pStyle w:val="22"/>
      </w:pPr>
      <w:r w:rsidRPr="00562104">
        <w:t>Несмотря на проделанную работу, мы осознаем, что проект нуждается в дальнейшем развитии. Основные цели, поставленные перед нами, были выполнены, однако не</w:t>
      </w:r>
      <w:r w:rsidR="0053768A">
        <w:t>т ещё полной интеграции с сервисом</w:t>
      </w:r>
      <w:r w:rsidRPr="00562104">
        <w:t xml:space="preserve">. Проект имеет высокую актуальность и потенциально способен значительно повысить конкурентоспособность студентов на рынке труда, предоставив им необходимые инструменты для выбора курсов и построения расписания. В дальнейшем мы планируем обеспечить интеграцию с </w:t>
      </w:r>
      <w:proofErr w:type="spellStart"/>
      <w:r w:rsidRPr="00562104">
        <w:t>Modeus</w:t>
      </w:r>
      <w:proofErr w:type="spellEnd"/>
      <w:r w:rsidRPr="00562104">
        <w:t xml:space="preserve"> через создание API и активно тестировать алгоритм </w:t>
      </w:r>
      <w:r w:rsidR="00893E0A" w:rsidRPr="00562104">
        <w:t>генерации расписания</w:t>
      </w:r>
      <w:r w:rsidRPr="00562104">
        <w:t>.</w:t>
      </w:r>
    </w:p>
    <w:p w14:paraId="73D5746C" w14:textId="77777777" w:rsidR="00562104" w:rsidRPr="00B66EBC" w:rsidRDefault="00562104" w:rsidP="00B66EBC">
      <w:pPr>
        <w:pStyle w:val="22"/>
      </w:pPr>
    </w:p>
    <w:p w14:paraId="15992520" w14:textId="227DD2CD" w:rsidR="00FB2AE9" w:rsidRPr="001A2235" w:rsidRDefault="00FB2AE9" w:rsidP="001A2235">
      <w:pPr>
        <w:pStyle w:val="22"/>
      </w:pPr>
      <w:r w:rsidRPr="001A2235">
        <w:br w:type="page"/>
      </w:r>
    </w:p>
    <w:p w14:paraId="2F320169" w14:textId="77777777" w:rsidR="001A09FB" w:rsidRDefault="001A09FB" w:rsidP="00A37578">
      <w:pPr>
        <w:pStyle w:val="110"/>
      </w:pPr>
      <w:bookmarkStart w:id="18" w:name="_Toc477525073"/>
      <w:bookmarkStart w:id="19" w:name="_Toc477526600"/>
      <w:bookmarkStart w:id="20" w:name="_Toc477526815"/>
      <w:bookmarkStart w:id="21" w:name="_Toc477529038"/>
      <w:bookmarkStart w:id="22" w:name="_Toc477530301"/>
      <w:bookmarkStart w:id="23" w:name="_Toc477532641"/>
      <w:bookmarkStart w:id="24" w:name="_Toc8214336"/>
      <w:bookmarkStart w:id="25" w:name="_Toc164096969"/>
      <w:bookmarkStart w:id="26" w:name="_Toc196860987"/>
      <w:bookmarkStart w:id="27" w:name="_Toc196862100"/>
      <w:bookmarkStart w:id="28" w:name="_Toc196862362"/>
      <w:bookmarkStart w:id="29" w:name="_Toc196862600"/>
      <w:bookmarkStart w:id="30" w:name="_Toc196862851"/>
      <w:bookmarkStart w:id="31" w:name="_Toc196863069"/>
      <w:bookmarkStart w:id="32" w:name="_Toc197337849"/>
      <w:r w:rsidRPr="00FB2AE9">
        <w:lastRenderedPageBreak/>
        <w:t>С</w:t>
      </w:r>
      <w:r w:rsidR="00B26509">
        <w:t>ПИСОК ИСПОЛЬЗОВАННЫХ ИСТОЧНИКОВ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DEA19A9" w14:textId="77777777" w:rsidR="00A37578" w:rsidRDefault="00A37578" w:rsidP="00A37578">
      <w:pPr>
        <w:pStyle w:val="7"/>
        <w:numPr>
          <w:ilvl w:val="0"/>
          <w:numId w:val="0"/>
        </w:numPr>
      </w:pPr>
    </w:p>
    <w:p w14:paraId="38E73CD7" w14:textId="77777777" w:rsidR="00A37578" w:rsidRPr="00A37578" w:rsidRDefault="00A37578" w:rsidP="00A37578">
      <w:pPr>
        <w:pStyle w:val="7"/>
      </w:pPr>
      <w:r w:rsidRPr="00A37578">
        <w:t>Шахбанов, А. Как использовать API hh.ru для парсинга, сбора вакансий в области Data Science [Электронный ресурс]. – URL: https://shakhbanov.org/kak-ispolzovat-api-hhru-dlya-parsinga-sbora-vakansiy-v-oblasti-data-science/ (дата обращения: 26.05.2025).</w:t>
      </w:r>
    </w:p>
    <w:p w14:paraId="1A15DE49" w14:textId="77777777" w:rsidR="00A37578" w:rsidRPr="00A37578" w:rsidRDefault="00A37578" w:rsidP="00A37578">
      <w:pPr>
        <w:pStyle w:val="7"/>
      </w:pPr>
      <w:r w:rsidRPr="00A37578">
        <w:t>Роснавык. Раздел сайта [Электронный ресурс]. – URL: https://rosnavyk.ru/?ysclid=m2xks8af9b24287431 (дата обращения: 26.05.2025).</w:t>
      </w:r>
    </w:p>
    <w:p w14:paraId="53FD4DF7" w14:textId="77777777" w:rsidR="00A37578" w:rsidRPr="00A37578" w:rsidRDefault="00A37578" w:rsidP="00A37578">
      <w:pPr>
        <w:pStyle w:val="7"/>
      </w:pPr>
      <w:r w:rsidRPr="00A37578">
        <w:t>Profilum. Раздел сайта [Электронный ресурс]. – URL: https://class.profilum.ru/?ysclid=m2xkrh7ide299513698 (дата обращения: 26.05.2025).</w:t>
      </w:r>
    </w:p>
    <w:p w14:paraId="37A4E675" w14:textId="77777777" w:rsidR="00A37578" w:rsidRPr="00A37578" w:rsidRDefault="00A37578" w:rsidP="00A37578">
      <w:pPr>
        <w:pStyle w:val="7"/>
      </w:pPr>
      <w:r w:rsidRPr="00A37578">
        <w:t>Profilum. Раздел сайта [Электронный ресурс]. – URL: https://profilum.ru/?ysclid=m2xkrbz2ky842643093 (дата обращения: 26.05.2025).</w:t>
      </w:r>
    </w:p>
    <w:p w14:paraId="4C29D54B" w14:textId="77777777" w:rsidR="00A37578" w:rsidRPr="00A37578" w:rsidRDefault="00A37578" w:rsidP="00A37578">
      <w:pPr>
        <w:pStyle w:val="7"/>
      </w:pPr>
      <w:r w:rsidRPr="00A37578">
        <w:t>УралЛайв. Пост в Telegram [Электронный ресурс]. – URL: https://t.me/urallive/25816 (дата обращения: 26.05.2025).</w:t>
      </w:r>
    </w:p>
    <w:p w14:paraId="7BE88053" w14:textId="77777777" w:rsidR="00A37578" w:rsidRPr="00A37578" w:rsidRDefault="00A37578" w:rsidP="00A37578">
      <w:pPr>
        <w:pStyle w:val="7"/>
      </w:pPr>
      <w:r w:rsidRPr="00A37578">
        <w:t>Ключевые компетенции личности в контексте Болонского процесса. [Электронный ресурс]. — Режим доступа: https://cyberleninka.ru/article/n/klyuchevye-kompetentsii-lichnosti-v-kontekste-bolonskogo-protsessa (дата обращения: 26.05.2025).</w:t>
      </w:r>
    </w:p>
    <w:p w14:paraId="218FE771" w14:textId="77777777" w:rsidR="00A37578" w:rsidRPr="00A37578" w:rsidRDefault="00A37578" w:rsidP="00A37578">
      <w:pPr>
        <w:pStyle w:val="7"/>
      </w:pPr>
      <w:r w:rsidRPr="00A37578">
        <w:t>Федеральные государственные образовательные стандарты. [Электронный ресурс]. — Режим доступа: https://fgos.ru (дата обращения: 26.05.2025).</w:t>
      </w:r>
    </w:p>
    <w:p w14:paraId="28AE941F" w14:textId="77777777" w:rsidR="00A37578" w:rsidRPr="00A37578" w:rsidRDefault="00A37578" w:rsidP="00A37578">
      <w:pPr>
        <w:pStyle w:val="7"/>
      </w:pPr>
      <w:r w:rsidRPr="00A37578">
        <w:t>Яндекс.Практикум. [Электронный ресурс]. — Режим доступа: https://practicum.yandex.ru (дата обращения: 26.05.2025).</w:t>
      </w:r>
    </w:p>
    <w:p w14:paraId="4C753A55" w14:textId="77777777" w:rsidR="00A37578" w:rsidRPr="00A37578" w:rsidRDefault="00A37578" w:rsidP="00A37578">
      <w:pPr>
        <w:pStyle w:val="7"/>
      </w:pPr>
      <w:r w:rsidRPr="00A37578">
        <w:t>Документация Django. [Электронный ресурс]. — Режим доступа: https://docs.djangoproject.com/en/5.1/ (дата обращения: 26.05.2025).</w:t>
      </w:r>
    </w:p>
    <w:p w14:paraId="484BBD40" w14:textId="77777777" w:rsidR="00A37578" w:rsidRPr="00A37578" w:rsidRDefault="00A37578" w:rsidP="00A37578">
      <w:pPr>
        <w:pStyle w:val="7"/>
      </w:pPr>
      <w:r w:rsidRPr="00A37578">
        <w:t>Yet Another Calendar. [Электронный ресурс]. — Режим доступа: https://github.com/depocoder/YetAnotherCalendar (дата обращения: 26.05.2025).</w:t>
      </w:r>
    </w:p>
    <w:p w14:paraId="1CA80915" w14:textId="77777777" w:rsidR="00A37578" w:rsidRPr="00A37578" w:rsidRDefault="00A37578" w:rsidP="00A37578">
      <w:pPr>
        <w:pStyle w:val="7"/>
      </w:pPr>
      <w:r w:rsidRPr="00A37578">
        <w:t>API Amodeus. [Электронный ресурс]. — Режим доступа: https://github.com/amodeus-app/amodeus-api (дата обращения: 26.05.2025).</w:t>
      </w:r>
    </w:p>
    <w:p w14:paraId="75713362" w14:textId="77777777" w:rsidR="00A37578" w:rsidRPr="00A37578" w:rsidRDefault="00A37578" w:rsidP="00A37578">
      <w:pPr>
        <w:pStyle w:val="7"/>
      </w:pPr>
      <w:r w:rsidRPr="00A37578">
        <w:lastRenderedPageBreak/>
        <w:t>Быстрое введение в мир существующих больших языковых моделей (LLM) для начинающих. [Электронный ресурс]. — Режим доступа: https://habr.com/ru/articles/825032/ (дата обращения: 26.05.2025).</w:t>
      </w:r>
    </w:p>
    <w:p w14:paraId="12CD1EC1" w14:textId="77777777" w:rsidR="00A37578" w:rsidRPr="00A37578" w:rsidRDefault="00A37578" w:rsidP="00A37578">
      <w:pPr>
        <w:pStyle w:val="7"/>
      </w:pPr>
      <w:r w:rsidRPr="00A37578">
        <w:t>Документация React. [Электронный ресурс]. Режим доступа: https://react.dev/learn (дата обращения: 26.05.2025).</w:t>
      </w:r>
    </w:p>
    <w:p w14:paraId="6221982B" w14:textId="77777777" w:rsidR="00A37578" w:rsidRPr="00A37578" w:rsidRDefault="00A37578" w:rsidP="00A37578">
      <w:pPr>
        <w:pStyle w:val="7"/>
      </w:pPr>
      <w:r w:rsidRPr="00A37578">
        <w:t>Документация сервера vite. [Электронный ресурс]. Режим доступа: https://vite.dev/guide/ (дата обращения: 26.05.2025).</w:t>
      </w:r>
    </w:p>
    <w:p w14:paraId="3DD7A374" w14:textId="77777777" w:rsidR="00A37578" w:rsidRPr="00A37578" w:rsidRDefault="00A37578" w:rsidP="00A37578">
      <w:pPr>
        <w:pStyle w:val="7"/>
      </w:pPr>
      <w:r w:rsidRPr="00A37578">
        <w:t>Введение в React. [Электронный ресурс]. Режим доступа: https://vkvideo.ru/video-227016294_456239071?showAutoLoginModal=1 (дата обращения: 26.05.2025).</w:t>
      </w:r>
    </w:p>
    <w:p w14:paraId="529581D6" w14:textId="77777777" w:rsidR="00A37578" w:rsidRPr="00A37578" w:rsidRDefault="00A37578" w:rsidP="00A37578">
      <w:pPr>
        <w:pStyle w:val="7"/>
      </w:pPr>
      <w:r w:rsidRPr="00A37578">
        <w:t>Документация django rest framework (для работы с API). [Электронный ресурс]. Режим доступа: https://www.django-rest-framework.org/ (дата обращения: 26.05.2025).</w:t>
      </w:r>
    </w:p>
    <w:p w14:paraId="4CA2C37C" w14:textId="77777777" w:rsidR="00A37578" w:rsidRPr="00A37578" w:rsidRDefault="00A37578" w:rsidP="00A37578">
      <w:pPr>
        <w:pStyle w:val="7"/>
      </w:pPr>
      <w:r w:rsidRPr="00A37578">
        <w:t>Документация nginx (настройка сервера). [Электронный ресурс]. Режим доступа: https://nginx.org/en/docs/ (дата обращения: 26.05.2025).</w:t>
      </w:r>
    </w:p>
    <w:p w14:paraId="1B325699" w14:textId="77777777" w:rsidR="00A37578" w:rsidRPr="00A37578" w:rsidRDefault="00A37578" w:rsidP="00A37578">
      <w:pPr>
        <w:pStyle w:val="7"/>
      </w:pPr>
      <w:r w:rsidRPr="00A37578">
        <w:t>Документация yandex cloud (виртуальная машина, размещение сайта). [Электронный ресурс]. Режим доступа: https://yandex.cloud/ru/docs/compute/operations/placement-groups/add-vm?utm_referrer=https%3A%2F%2Fwww.google.com%2F (дата обращения: 26.05.2025).</w:t>
      </w:r>
    </w:p>
    <w:p w14:paraId="31EC719D" w14:textId="13BB2FB3" w:rsidR="00986E24" w:rsidRPr="00986E24" w:rsidRDefault="00986E24" w:rsidP="00A37578">
      <w:pPr>
        <w:pStyle w:val="7"/>
        <w:numPr>
          <w:ilvl w:val="0"/>
          <w:numId w:val="0"/>
        </w:numPr>
      </w:pPr>
    </w:p>
    <w:sectPr w:rsidR="00986E24" w:rsidRPr="00986E24" w:rsidSect="00B41F0C">
      <w:headerReference w:type="default" r:id="rId12"/>
      <w:footerReference w:type="default" r:id="rId1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0DA17" w14:textId="77777777" w:rsidR="00075423" w:rsidRDefault="00075423" w:rsidP="00E070CB">
      <w:pPr>
        <w:spacing w:line="240" w:lineRule="auto"/>
      </w:pPr>
      <w:r>
        <w:separator/>
      </w:r>
    </w:p>
    <w:p w14:paraId="647B8D1A" w14:textId="77777777" w:rsidR="00075423" w:rsidRDefault="00075423"/>
    <w:p w14:paraId="72E11C19" w14:textId="77777777" w:rsidR="00075423" w:rsidRDefault="00075423"/>
  </w:endnote>
  <w:endnote w:type="continuationSeparator" w:id="0">
    <w:p w14:paraId="32B61AEE" w14:textId="77777777" w:rsidR="00075423" w:rsidRDefault="00075423" w:rsidP="00E070CB">
      <w:pPr>
        <w:spacing w:line="240" w:lineRule="auto"/>
      </w:pPr>
      <w:r>
        <w:continuationSeparator/>
      </w:r>
    </w:p>
    <w:p w14:paraId="0F33DDF4" w14:textId="77777777" w:rsidR="00075423" w:rsidRDefault="00075423"/>
    <w:p w14:paraId="53D683AD" w14:textId="77777777" w:rsidR="00075423" w:rsidRDefault="000754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FDF2CCD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9A0ED" w14:textId="77777777" w:rsidR="00075423" w:rsidRDefault="00075423" w:rsidP="00E070CB">
      <w:pPr>
        <w:spacing w:line="240" w:lineRule="auto"/>
      </w:pPr>
      <w:r>
        <w:separator/>
      </w:r>
    </w:p>
    <w:p w14:paraId="77DF504D" w14:textId="77777777" w:rsidR="00075423" w:rsidRDefault="00075423"/>
    <w:p w14:paraId="4D18A09F" w14:textId="77777777" w:rsidR="00075423" w:rsidRDefault="00075423"/>
  </w:footnote>
  <w:footnote w:type="continuationSeparator" w:id="0">
    <w:p w14:paraId="7FA5DE19" w14:textId="77777777" w:rsidR="00075423" w:rsidRDefault="00075423" w:rsidP="00E070CB">
      <w:pPr>
        <w:spacing w:line="240" w:lineRule="auto"/>
      </w:pPr>
      <w:r>
        <w:continuationSeparator/>
      </w:r>
    </w:p>
    <w:p w14:paraId="1946545A" w14:textId="77777777" w:rsidR="00075423" w:rsidRDefault="00075423"/>
    <w:p w14:paraId="3A1ED07F" w14:textId="77777777" w:rsidR="00075423" w:rsidRDefault="000754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0BB0E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DB0008"/>
    <w:multiLevelType w:val="multilevel"/>
    <w:tmpl w:val="CE6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E1A25C6"/>
    <w:multiLevelType w:val="multilevel"/>
    <w:tmpl w:val="AEDE1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05C65"/>
    <w:multiLevelType w:val="multilevel"/>
    <w:tmpl w:val="C65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073D1"/>
    <w:multiLevelType w:val="multilevel"/>
    <w:tmpl w:val="C524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13251C"/>
    <w:multiLevelType w:val="multilevel"/>
    <w:tmpl w:val="94088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8282D"/>
    <w:multiLevelType w:val="multilevel"/>
    <w:tmpl w:val="ED5E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7C62A0"/>
    <w:multiLevelType w:val="hybridMultilevel"/>
    <w:tmpl w:val="313C1A94"/>
    <w:lvl w:ilvl="0" w:tplc="F18885D8">
      <w:start w:val="1"/>
      <w:numFmt w:val="decimal"/>
      <w:pStyle w:val="52"/>
      <w:suff w:val="space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6A37A9"/>
    <w:multiLevelType w:val="multilevel"/>
    <w:tmpl w:val="06A6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929A6"/>
    <w:multiLevelType w:val="multilevel"/>
    <w:tmpl w:val="FF08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10"/>
  </w:num>
  <w:num w:numId="5">
    <w:abstractNumId w:val="14"/>
  </w:num>
  <w:num w:numId="6">
    <w:abstractNumId w:val="6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4"/>
  </w:num>
  <w:num w:numId="13">
    <w:abstractNumId w:val="13"/>
  </w:num>
  <w:num w:numId="14">
    <w:abstractNumId w:val="9"/>
  </w:num>
  <w:num w:numId="15">
    <w:abstractNumId w:val="16"/>
  </w:num>
  <w:num w:numId="16">
    <w:abstractNumId w:val="8"/>
  </w:num>
  <w:num w:numId="17">
    <w:abstractNumId w:val="15"/>
  </w:num>
  <w:num w:numId="18">
    <w:abstractNumId w:val="7"/>
    <w:lvlOverride w:ilvl="0">
      <w:lvl w:ilvl="0">
        <w:numFmt w:val="decimal"/>
        <w:lvlText w:val="%1."/>
        <w:lvlJc w:val="left"/>
      </w:lvl>
    </w:lvlOverride>
  </w:num>
  <w:num w:numId="19">
    <w:abstractNumId w:val="12"/>
    <w:lvlOverride w:ilvl="0">
      <w:lvl w:ilvl="0">
        <w:numFmt w:val="decimal"/>
        <w:lvlText w:val="%1."/>
        <w:lvlJc w:val="left"/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11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1A8A"/>
    <w:rsid w:val="000227F4"/>
    <w:rsid w:val="0003219A"/>
    <w:rsid w:val="000330D7"/>
    <w:rsid w:val="00040E33"/>
    <w:rsid w:val="00046A87"/>
    <w:rsid w:val="00050A1B"/>
    <w:rsid w:val="00051BDB"/>
    <w:rsid w:val="00053D82"/>
    <w:rsid w:val="00061632"/>
    <w:rsid w:val="00063046"/>
    <w:rsid w:val="00066678"/>
    <w:rsid w:val="0007229F"/>
    <w:rsid w:val="00075423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05B6C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2F8"/>
    <w:rsid w:val="00157E07"/>
    <w:rsid w:val="001742F4"/>
    <w:rsid w:val="00182BCB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366E9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A1C26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68A"/>
    <w:rsid w:val="00537C82"/>
    <w:rsid w:val="00537E3E"/>
    <w:rsid w:val="0054468F"/>
    <w:rsid w:val="00546823"/>
    <w:rsid w:val="005470E2"/>
    <w:rsid w:val="00554FB7"/>
    <w:rsid w:val="005615F5"/>
    <w:rsid w:val="00562104"/>
    <w:rsid w:val="005623A6"/>
    <w:rsid w:val="00562835"/>
    <w:rsid w:val="005746E0"/>
    <w:rsid w:val="00575E8D"/>
    <w:rsid w:val="00580CF5"/>
    <w:rsid w:val="00581856"/>
    <w:rsid w:val="00581E6B"/>
    <w:rsid w:val="00586363"/>
    <w:rsid w:val="00586720"/>
    <w:rsid w:val="00586778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08E5"/>
    <w:rsid w:val="00792B63"/>
    <w:rsid w:val="0079647F"/>
    <w:rsid w:val="007A5201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3E0A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B7AA5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578"/>
    <w:rsid w:val="00A37BF3"/>
    <w:rsid w:val="00A424A1"/>
    <w:rsid w:val="00A45AB8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3CC"/>
    <w:rsid w:val="00B53E4A"/>
    <w:rsid w:val="00B5497C"/>
    <w:rsid w:val="00B56F98"/>
    <w:rsid w:val="00B66EBC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4841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55E2"/>
    <w:rsid w:val="00DC6F69"/>
    <w:rsid w:val="00DC7F4D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06A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4111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8C8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BA9B6"/>
  <w15:docId w15:val="{193E0B25-27AF-46F1-A3D1-A3120FA6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A1C26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customStyle="1" w:styleId="apple-tab-span">
    <w:name w:val="apple-tab-span"/>
    <w:basedOn w:val="a0"/>
    <w:rsid w:val="00893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urfuture.tech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a\AppData\Local\Temp\661343f3-5bc1-48f1-a3be-d25eea18ebcc_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zip.bcc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0</TotalTime>
  <Pages>20</Pages>
  <Words>3462</Words>
  <Characters>19735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Вероника Борисова</cp:lastModifiedBy>
  <cp:revision>2</cp:revision>
  <dcterms:created xsi:type="dcterms:W3CDTF">2025-05-26T21:46:00Z</dcterms:created>
  <dcterms:modified xsi:type="dcterms:W3CDTF">2025-05-26T21:46:00Z</dcterms:modified>
</cp:coreProperties>
</file>