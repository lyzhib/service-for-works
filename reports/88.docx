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2864C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0126F81E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4F093698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2F8038B1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650BAA93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0B9BC629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20DD6ED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17FB3F9B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1CC3DA61" w14:textId="77777777" w:rsidR="009F5902" w:rsidRPr="00306C45" w:rsidRDefault="009F5902" w:rsidP="009F5902">
      <w:pPr>
        <w:spacing w:line="276" w:lineRule="auto"/>
        <w:jc w:val="center"/>
      </w:pPr>
    </w:p>
    <w:p w14:paraId="209D702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E3D1B2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8F0717C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3E5108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0B74F1C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62CFA5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40C4CB20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B170D3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2A424591" w14:textId="7E8689A9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C03F6A" w:rsidRPr="00C03F6A">
        <w:rPr>
          <w:rFonts w:ascii="Times New Roman" w:hAnsi="Times New Roman" w:cs="Times New Roman"/>
          <w:sz w:val="28"/>
          <w:szCs w:val="28"/>
        </w:rPr>
        <w:t>Разработка конструктора тестовых заданий с автоматической проверкой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B738944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65DB62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209E04BD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18987C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C9E77E7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6AD53A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569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2"/>
        <w:gridCol w:w="4677"/>
      </w:tblGrid>
      <w:tr w:rsidR="009F5902" w:rsidRPr="00534870" w14:paraId="6B36D08D" w14:textId="77777777" w:rsidTr="00E1619E">
        <w:trPr>
          <w:trHeight w:val="195"/>
        </w:trPr>
        <w:tc>
          <w:tcPr>
            <w:tcW w:w="4892" w:type="dxa"/>
          </w:tcPr>
          <w:p w14:paraId="1B82D2BC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Заказчик: Фамилия И.О.</w:t>
            </w:r>
          </w:p>
        </w:tc>
        <w:tc>
          <w:tcPr>
            <w:tcW w:w="4677" w:type="dxa"/>
            <w:tcBorders>
              <w:bottom w:val="single" w:sz="4" w:space="0" w:color="auto"/>
            </w:tcBorders>
            <w:vAlign w:val="center"/>
          </w:tcPr>
          <w:p w14:paraId="04DB46C6" w14:textId="17E68DFB" w:rsidR="009F5902" w:rsidRPr="00534870" w:rsidRDefault="00E1619E" w:rsidP="00E1619E">
            <w:pPr>
              <w:spacing w:line="312" w:lineRule="auto"/>
              <w:ind w:left="-1946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Смирнов Денис Сергеевич</w:t>
            </w:r>
          </w:p>
        </w:tc>
      </w:tr>
      <w:tr w:rsidR="009F5902" w:rsidRPr="00534870" w14:paraId="6C1A2E19" w14:textId="77777777" w:rsidTr="00E1619E">
        <w:trPr>
          <w:trHeight w:val="195"/>
        </w:trPr>
        <w:tc>
          <w:tcPr>
            <w:tcW w:w="4892" w:type="dxa"/>
          </w:tcPr>
          <w:p w14:paraId="30EB9B06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Фамилия И.О. </w:t>
            </w:r>
          </w:p>
          <w:p w14:paraId="59A6FAF0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46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F5A725" w14:textId="4665E495" w:rsidR="009F5902" w:rsidRPr="00534870" w:rsidRDefault="00E1619E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Смирнов Денис Сергеевич</w:t>
            </w:r>
          </w:p>
        </w:tc>
      </w:tr>
      <w:tr w:rsidR="009F5902" w:rsidRPr="00534870" w14:paraId="0ACA2070" w14:textId="77777777" w:rsidTr="00E1619E">
        <w:trPr>
          <w:trHeight w:val="549"/>
        </w:trPr>
        <w:tc>
          <w:tcPr>
            <w:tcW w:w="4892" w:type="dxa"/>
          </w:tcPr>
          <w:p w14:paraId="4367786E" w14:textId="177E5932" w:rsidR="009F5902" w:rsidRPr="00F0543B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</w:t>
            </w:r>
            <w:r w:rsidRPr="00E161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команды</w:t>
            </w:r>
            <w:r w:rsidRPr="00E161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="00E1619E" w:rsidRPr="00E161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«</w:t>
            </w:r>
            <w:r w:rsidR="00E161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The Lonely Star</w:t>
            </w:r>
            <w:r w:rsidR="00E1619E" w:rsidRPr="00E1619E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»</w:t>
            </w:r>
          </w:p>
          <w:p w14:paraId="7383FDD5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3812039"/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  <w:bookmarkEnd w:id="0"/>
          </w:p>
        </w:tc>
        <w:tc>
          <w:tcPr>
            <w:tcW w:w="46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ADC778" w14:textId="1CF15C6B" w:rsidR="009F5902" w:rsidRPr="00E1619E" w:rsidRDefault="00E1619E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Васильченко Максим Владимирович</w:t>
            </w:r>
          </w:p>
        </w:tc>
      </w:tr>
      <w:tr w:rsidR="009F5902" w:rsidRPr="00534870" w14:paraId="64F395C4" w14:textId="77777777" w:rsidTr="00E1619E">
        <w:trPr>
          <w:trHeight w:val="311"/>
        </w:trPr>
        <w:tc>
          <w:tcPr>
            <w:tcW w:w="4892" w:type="dxa"/>
          </w:tcPr>
          <w:p w14:paraId="074B1400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46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4AF706" w14:textId="10F392C0" w:rsidR="009F5902" w:rsidRPr="00534870" w:rsidRDefault="00E1619E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Назаров Евгений Вадимович</w:t>
            </w:r>
          </w:p>
        </w:tc>
      </w:tr>
      <w:tr w:rsidR="00E1619E" w:rsidRPr="00534870" w14:paraId="2B85702A" w14:textId="77777777" w:rsidTr="00E1619E">
        <w:trPr>
          <w:trHeight w:val="311"/>
        </w:trPr>
        <w:tc>
          <w:tcPr>
            <w:tcW w:w="4892" w:type="dxa"/>
          </w:tcPr>
          <w:p w14:paraId="3E7D8675" w14:textId="1926DDF0" w:rsidR="00E1619E" w:rsidRPr="00881391" w:rsidRDefault="00E1619E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</w:t>
            </w:r>
          </w:p>
        </w:tc>
        <w:tc>
          <w:tcPr>
            <w:tcW w:w="46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BFEA8" w14:textId="650B0A9E" w:rsidR="00E1619E" w:rsidRDefault="00E1619E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Лукьяненко Алина Константиновна</w:t>
            </w:r>
          </w:p>
        </w:tc>
      </w:tr>
      <w:tr w:rsidR="009F5902" w:rsidRPr="00534870" w14:paraId="4195633C" w14:textId="77777777" w:rsidTr="00E1619E">
        <w:trPr>
          <w:trHeight w:val="445"/>
        </w:trPr>
        <w:tc>
          <w:tcPr>
            <w:tcW w:w="4892" w:type="dxa"/>
          </w:tcPr>
          <w:p w14:paraId="6FC57251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46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BF7FC5" w14:textId="776681FC" w:rsidR="009F5902" w:rsidRPr="00534870" w:rsidRDefault="00E1619E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Леонтьев Алексей Максимович</w:t>
            </w:r>
          </w:p>
        </w:tc>
      </w:tr>
    </w:tbl>
    <w:p w14:paraId="1B0CD741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6AAA603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BAFB347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7DA41A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0D564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B3E405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3F61D1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D986C23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4B79530E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08741FD9" w14:textId="77777777" w:rsidR="00C70832" w:rsidRPr="00C70832" w:rsidRDefault="00C70832" w:rsidP="00C70832">
      <w:pPr>
        <w:pStyle w:val="22"/>
        <w:ind w:firstLine="0"/>
        <w:jc w:val="center"/>
      </w:pPr>
    </w:p>
    <w:p w14:paraId="160ADCBD" w14:textId="217444A9" w:rsidR="00E50ED0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E50ED0">
        <w:rPr>
          <w:noProof/>
        </w:rPr>
        <w:t>ВВЕДЕНИЕ</w:t>
      </w:r>
      <w:r w:rsidR="00E50ED0">
        <w:rPr>
          <w:noProof/>
        </w:rPr>
        <w:tab/>
      </w:r>
      <w:r w:rsidR="00E50ED0">
        <w:rPr>
          <w:noProof/>
        </w:rPr>
        <w:fldChar w:fldCharType="begin"/>
      </w:r>
      <w:r w:rsidR="00E50ED0">
        <w:rPr>
          <w:noProof/>
        </w:rPr>
        <w:instrText xml:space="preserve"> PAGEREF _Toc199195913 \h </w:instrText>
      </w:r>
      <w:r w:rsidR="00E50ED0">
        <w:rPr>
          <w:noProof/>
        </w:rPr>
      </w:r>
      <w:r w:rsidR="00E50ED0">
        <w:rPr>
          <w:noProof/>
        </w:rPr>
        <w:fldChar w:fldCharType="separate"/>
      </w:r>
      <w:r w:rsidR="00E50ED0">
        <w:rPr>
          <w:noProof/>
        </w:rPr>
        <w:t>3</w:t>
      </w:r>
      <w:r w:rsidR="00E50ED0">
        <w:rPr>
          <w:noProof/>
        </w:rPr>
        <w:fldChar w:fldCharType="end"/>
      </w:r>
    </w:p>
    <w:p w14:paraId="39C30731" w14:textId="58487EF7" w:rsidR="00E50ED0" w:rsidRDefault="00E50ED0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Требования заказчика и пользователей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9F7B60D" w14:textId="6E257587" w:rsidR="00E50ED0" w:rsidRDefault="00E50ED0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 Календарный план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F0FBCA1" w14:textId="1359E411" w:rsidR="00E50ED0" w:rsidRDefault="00E50ED0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 Анализ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9C45744" w14:textId="21D5D3E9" w:rsidR="00E50ED0" w:rsidRDefault="00E50ED0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3.1 Разбор конкурентов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C54790A" w14:textId="497295B6" w:rsidR="00E50ED0" w:rsidRDefault="00E50ED0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4 Обзор архитектуры программного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FB423FC" w14:textId="01F75B9E" w:rsidR="00E50ED0" w:rsidRDefault="00E50ED0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5 Прототипирование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CD572F4" w14:textId="5E566091" w:rsidR="00E50ED0" w:rsidRDefault="00E50ED0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 Методология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53A7F6F2" w14:textId="6291880F" w:rsidR="00E50ED0" w:rsidRDefault="00E50ED0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 Распределение задач между разработчиками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6DB988F0" w14:textId="3F647697" w:rsidR="00E50ED0" w:rsidRDefault="00E50ED0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7.1 Frontend-разработка: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01C75607" w14:textId="796E8CA2" w:rsidR="00E50ED0" w:rsidRDefault="00E50ED0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7.2</w:t>
      </w:r>
      <w:r w:rsidRPr="00681ACE">
        <w:rPr>
          <w:noProof/>
          <w:lang w:val="en-US"/>
        </w:rPr>
        <w:t xml:space="preserve"> Backend-</w:t>
      </w:r>
      <w:r>
        <w:rPr>
          <w:noProof/>
        </w:rPr>
        <w:t>разработка: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573C0151" w14:textId="741C3DD1" w:rsidR="00E50ED0" w:rsidRDefault="00E50ED0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8 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340B51CD" w14:textId="7F56826F" w:rsidR="00E50ED0" w:rsidRDefault="00E50ED0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9 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314DF9FE" w14:textId="44898B42" w:rsidR="00E50ED0" w:rsidRDefault="00E50ED0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681ACE">
        <w:rPr>
          <w:caps/>
          <w:noProof/>
        </w:rPr>
        <w:t>Приложение A</w:t>
      </w:r>
      <w:r>
        <w:rPr>
          <w:noProof/>
        </w:rPr>
        <w:t xml:space="preserve">  (обязательное)  ER-диаграмма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177C5AEB" w14:textId="789927E2" w:rsidR="00E50ED0" w:rsidRDefault="00E50ED0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681ACE">
        <w:rPr>
          <w:caps/>
          <w:noProof/>
        </w:rPr>
        <w:t>Приложение B</w:t>
      </w:r>
      <w:r>
        <w:rPr>
          <w:noProof/>
        </w:rPr>
        <w:t xml:space="preserve">  (обязательное)  Бэклог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_Toc199195927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4BCA25DA" w14:textId="18B8B474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192948BE" w14:textId="54BC3EDD" w:rsidR="00B07C0B" w:rsidRPr="00B07C0B" w:rsidRDefault="002040D4" w:rsidP="00E1619E">
      <w:pPr>
        <w:pStyle w:val="110"/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6860985"/>
      <w:bookmarkStart w:id="10" w:name="_Toc196862091"/>
      <w:bookmarkStart w:id="11" w:name="_Toc196862360"/>
      <w:bookmarkStart w:id="12" w:name="_Toc196862598"/>
      <w:bookmarkStart w:id="13" w:name="_Toc196862842"/>
      <w:bookmarkStart w:id="14" w:name="_Toc196863067"/>
      <w:bookmarkStart w:id="15" w:name="_Toc199195913"/>
      <w:r w:rsidRPr="003D504D">
        <w:lastRenderedPageBreak/>
        <w:t>В</w:t>
      </w:r>
      <w:r w:rsidR="00B26509">
        <w:t>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0BD2572A" w14:textId="77777777" w:rsidR="00E1619E" w:rsidRDefault="00E1619E" w:rsidP="00E1619E"/>
    <w:p w14:paraId="3E19137D" w14:textId="3ABBFED1" w:rsidR="00E1619E" w:rsidRDefault="00E1619E" w:rsidP="00E1619E">
      <w:pPr>
        <w:pStyle w:val="22"/>
      </w:pPr>
      <w:r>
        <w:t>В условиях растущей потребности в качественной и оперативной оценке знаний возникает необходимость в разработке эффективных инструментов автоматизированного тестирования. Существующие решения часто не обеспечивают необходимой гибкости в создании разнообразных типов заданий, автоматизации процесса проверки и углубленного анализа результатов, что приводит к увеличению временных затрат на подготовку и проведение тестирования, а также к снижению объективности и полноты оценки.</w:t>
      </w:r>
    </w:p>
    <w:p w14:paraId="140BDB77" w14:textId="53312476" w:rsidR="00E1619E" w:rsidRDefault="00E1619E" w:rsidP="00E1619E">
      <w:pPr>
        <w:pStyle w:val="22"/>
      </w:pPr>
      <w:r>
        <w:t>Конкретные аспекты проблемы:</w:t>
      </w:r>
    </w:p>
    <w:p w14:paraId="25EF17B5" w14:textId="3009D40D" w:rsidR="00E1619E" w:rsidRDefault="00E1619E" w:rsidP="00E1619E">
      <w:pPr>
        <w:pStyle w:val="52"/>
      </w:pPr>
      <w:r>
        <w:t>Ограниченный набор типов заданий: Большинство существующих платформ предлагают ограниченный набор типов заданий, не позволяя эффективно оценивать различные навыки и компетенции. Отсутствует поддержка заданий на соответствие, логику, шифрование, а также заданий, требующих экспертной оценки;</w:t>
      </w:r>
    </w:p>
    <w:p w14:paraId="606D4C6D" w14:textId="290ED1A9" w:rsidR="00E1619E" w:rsidRDefault="00E1619E" w:rsidP="00E1619E">
      <w:pPr>
        <w:pStyle w:val="52"/>
      </w:pPr>
      <w:r>
        <w:t>Сложность автоматизации проверки: Многие типы заданий требуют ручной проверки, что увеличивает время на обработку результатов и снижает объективность оценки, особенно при больших объемах тестирования.</w:t>
      </w:r>
    </w:p>
    <w:p w14:paraId="5C19CAFC" w14:textId="137BBD3E" w:rsidR="00E1619E" w:rsidRDefault="00E1619E" w:rsidP="00E1619E">
      <w:pPr>
        <w:pStyle w:val="52"/>
      </w:pPr>
      <w:r>
        <w:t>Недостаточные возможности для анализа результатов: Отсутствие гибких инструментов фильтрации, анализа и визуализации данных о прохождении тестов затрудняет выявление пробелов в знаниях, оценку эффективности обучения и принятие обоснованных решений.</w:t>
      </w:r>
    </w:p>
    <w:p w14:paraId="14307C78" w14:textId="7D16BC72" w:rsidR="00E1619E" w:rsidRDefault="00E1619E" w:rsidP="00E1619E">
      <w:pPr>
        <w:pStyle w:val="52"/>
      </w:pPr>
      <w:r>
        <w:t>Ограниченные возможности настройки параметров тестирования: Недостаток гибкости в настройке времени выполнения, дедлайнов, порогов прохождения и персонализированных сообщений снижает эффективность и удобство процесса тестирования.</w:t>
      </w:r>
    </w:p>
    <w:p w14:paraId="307868EC" w14:textId="6C485C85" w:rsidR="00E1619E" w:rsidRPr="00E1619E" w:rsidRDefault="00E1619E" w:rsidP="00E1619E">
      <w:pPr>
        <w:pStyle w:val="22"/>
      </w:pPr>
      <w:r w:rsidRPr="00E1619E">
        <w:t>Решение:</w:t>
      </w:r>
    </w:p>
    <w:p w14:paraId="2E566542" w14:textId="3747B1EC" w:rsidR="00E1619E" w:rsidRDefault="00E1619E" w:rsidP="004D2F9C">
      <w:pPr>
        <w:pStyle w:val="22"/>
      </w:pPr>
      <w:r>
        <w:t>Наш проект направлен на разработку конструктора тестов с автоматической проверкой, который обеспечит:</w:t>
      </w:r>
    </w:p>
    <w:p w14:paraId="4377600E" w14:textId="469E85FF" w:rsidR="00E1619E" w:rsidRDefault="00E1619E" w:rsidP="004D2F9C">
      <w:pPr>
        <w:pStyle w:val="51"/>
      </w:pPr>
      <w:r>
        <w:lastRenderedPageBreak/>
        <w:t>Создание тестов с разнообразными типами заданий: Поддержка заданий с выбором одного или нескольких вариантов, установлением соответствий, логическими задачами, шифрованием и возможностью ручной проверки.</w:t>
      </w:r>
    </w:p>
    <w:p w14:paraId="55ACD313" w14:textId="02CFA55A" w:rsidR="00E1619E" w:rsidRDefault="00E1619E" w:rsidP="004D2F9C">
      <w:pPr>
        <w:pStyle w:val="51"/>
      </w:pPr>
      <w:r>
        <w:t xml:space="preserve"> Автоматизацию проверки: Максимальная автоматизация процесса проверки заданий различных типов, сокращение времени на обработку результатов и повышение объективности оценки.</w:t>
      </w:r>
    </w:p>
    <w:p w14:paraId="622A5F82" w14:textId="51DC1D80" w:rsidR="00E1619E" w:rsidRDefault="00E1619E" w:rsidP="004D2F9C">
      <w:pPr>
        <w:pStyle w:val="51"/>
      </w:pPr>
      <w:r>
        <w:t>Гибкий анализ результатов:</w:t>
      </w:r>
      <w:r w:rsidR="004D2F9C">
        <w:t xml:space="preserve"> </w:t>
      </w:r>
      <w:r>
        <w:t>Предоставление инструментов для фильтрации, анализа и визуализации данных о прохождении тестов, выявление закономерностей и пробелов в знаниях.</w:t>
      </w:r>
    </w:p>
    <w:p w14:paraId="034622A3" w14:textId="42C9BDAB" w:rsidR="00E1619E" w:rsidRDefault="00E1619E" w:rsidP="00E1619E">
      <w:pPr>
        <w:pStyle w:val="51"/>
      </w:pPr>
      <w:r>
        <w:t>Настраиваемые параметры тестирования: Обеспечение гибкой настройки времени выполнения, дедлайнов, порогов прохождения, а также возможность отправки персонализированных сообщений участникам тестирования.</w:t>
      </w:r>
    </w:p>
    <w:p w14:paraId="3423CC3B" w14:textId="507E1B3E" w:rsidR="00E1619E" w:rsidRDefault="00E1619E" w:rsidP="004D2F9C">
      <w:pPr>
        <w:pStyle w:val="22"/>
      </w:pPr>
      <w:r>
        <w:t>Цель проекта:</w:t>
      </w:r>
    </w:p>
    <w:p w14:paraId="3B466FFE" w14:textId="62C6D2D1" w:rsidR="00E1619E" w:rsidRDefault="00E1619E" w:rsidP="004D2F9C">
      <w:pPr>
        <w:pStyle w:val="22"/>
      </w:pPr>
      <w:r>
        <w:t>Разработка удобного, функционального и масштабируемого конструктора тестов с автоматической проверкой, который позволит автоматизировать и оптимизировать процесс оценки знаний, повысить его объективность и эффективность.</w:t>
      </w:r>
    </w:p>
    <w:p w14:paraId="0528F1BC" w14:textId="27218C8F" w:rsidR="00831AEF" w:rsidRDefault="00831AEF" w:rsidP="004D2F9C">
      <w:pPr>
        <w:pStyle w:val="22"/>
      </w:pPr>
      <w:r>
        <w:t>Задачи:</w:t>
      </w:r>
    </w:p>
    <w:p w14:paraId="3A571E0D" w14:textId="77777777" w:rsidR="00831AEF" w:rsidRDefault="00831AEF" w:rsidP="00831AEF">
      <w:pPr>
        <w:pStyle w:val="52"/>
        <w:numPr>
          <w:ilvl w:val="0"/>
          <w:numId w:val="14"/>
        </w:numPr>
        <w:ind w:left="0" w:firstLine="709"/>
      </w:pPr>
      <w:r>
        <w:t>Разработка ER-диаграммы базы данных (Приложение A).</w:t>
      </w:r>
    </w:p>
    <w:p w14:paraId="3B28A680" w14:textId="77777777" w:rsidR="00831AEF" w:rsidRDefault="00831AEF" w:rsidP="00831AEF">
      <w:pPr>
        <w:pStyle w:val="52"/>
        <w:numPr>
          <w:ilvl w:val="0"/>
          <w:numId w:val="14"/>
        </w:numPr>
        <w:ind w:left="0" w:firstLine="709"/>
      </w:pPr>
      <w:r>
        <w:t xml:space="preserve">Проектирование и разработка интуитивно понятного интерфейса конструктора тестов с поддержкой различных типов заданий и </w:t>
      </w:r>
      <w:proofErr w:type="spellStart"/>
      <w:r>
        <w:t>drag-and-drop</w:t>
      </w:r>
      <w:proofErr w:type="spellEnd"/>
      <w:r>
        <w:t xml:space="preserve"> функциональности.</w:t>
      </w:r>
    </w:p>
    <w:p w14:paraId="218844CF" w14:textId="77777777" w:rsidR="00831AEF" w:rsidRDefault="00831AEF" w:rsidP="00831AEF">
      <w:pPr>
        <w:pStyle w:val="52"/>
        <w:numPr>
          <w:ilvl w:val="0"/>
          <w:numId w:val="14"/>
        </w:numPr>
      </w:pPr>
      <w:r>
        <w:t>Реализация системы автоматической проверки заданий различных типов с использованием соответствующих алгоритмов и методов.</w:t>
      </w:r>
    </w:p>
    <w:p w14:paraId="3B3E93DA" w14:textId="77777777" w:rsidR="00831AEF" w:rsidRDefault="00831AEF" w:rsidP="00831AEF">
      <w:pPr>
        <w:pStyle w:val="52"/>
        <w:numPr>
          <w:ilvl w:val="0"/>
          <w:numId w:val="14"/>
        </w:numPr>
      </w:pPr>
      <w:r>
        <w:t>Интеграция с системой отправки электронных сообщений для автоматической отправки результатов тестирования и персонализированных сообщений участникам.</w:t>
      </w:r>
    </w:p>
    <w:p w14:paraId="7C608AA2" w14:textId="77777777" w:rsidR="00831AEF" w:rsidRDefault="00831AEF" w:rsidP="004D2F9C">
      <w:pPr>
        <w:pStyle w:val="22"/>
      </w:pPr>
    </w:p>
    <w:p w14:paraId="575390B1" w14:textId="267124B7" w:rsidR="00E1619E" w:rsidRDefault="00E1619E" w:rsidP="00831AEF">
      <w:pPr>
        <w:pStyle w:val="22"/>
      </w:pPr>
    </w:p>
    <w:p w14:paraId="02F0C23A" w14:textId="44C29238" w:rsidR="00E1619E" w:rsidRDefault="00E1619E" w:rsidP="00831AEF">
      <w:pPr>
        <w:pStyle w:val="22"/>
      </w:pPr>
      <w:r>
        <w:t>Актуальность проекта:</w:t>
      </w:r>
    </w:p>
    <w:p w14:paraId="6C51C366" w14:textId="27D26811" w:rsidR="00E1619E" w:rsidRDefault="00831AEF" w:rsidP="00831AEF">
      <w:pPr>
        <w:pStyle w:val="22"/>
      </w:pPr>
      <w:r>
        <w:t>В условиях увеличения объемов тестирования</w:t>
      </w:r>
      <w:r w:rsidR="00E1619E">
        <w:t xml:space="preserve"> автоматизация процесса оценки знаний становится критически важной задачей. Разрабатываемый конструктор тестов позволит преподавателям и организаторам обучения эффективно создавать и проводить тесты, сокращая временные затраты на ручную проверку и обеспечивая более объективную и полную оценку знаний.</w:t>
      </w:r>
    </w:p>
    <w:p w14:paraId="0D79146F" w14:textId="68AEE965" w:rsidR="00E1619E" w:rsidRDefault="00E1619E" w:rsidP="00831AEF">
      <w:pPr>
        <w:pStyle w:val="22"/>
      </w:pPr>
      <w:r>
        <w:t>Область применения:</w:t>
      </w:r>
    </w:p>
    <w:p w14:paraId="33D2F8CF" w14:textId="7495A658" w:rsidR="00E1619E" w:rsidRDefault="00E1619E" w:rsidP="00465A16">
      <w:pPr>
        <w:pStyle w:val="22"/>
      </w:pPr>
      <w:r>
        <w:t xml:space="preserve">Разрабатываемая система будет применяться в образовательных учреждениях различного уровня (школы, колледжи, вузы), а также в корпоративном секторе для проведения оценки знаний и навыков сотрудников, аттестации и повышения квалификации. Система может быть использована для проведения как </w:t>
      </w:r>
      <w:proofErr w:type="spellStart"/>
      <w:r>
        <w:t>формативного</w:t>
      </w:r>
      <w:proofErr w:type="spellEnd"/>
      <w:r>
        <w:t xml:space="preserve">, так и </w:t>
      </w:r>
      <w:proofErr w:type="spellStart"/>
      <w:r>
        <w:t>суммативного</w:t>
      </w:r>
      <w:proofErr w:type="spellEnd"/>
      <w:r>
        <w:t xml:space="preserve"> оценивания, а также для организации тренировочных и подготовительных тестов.</w:t>
      </w:r>
    </w:p>
    <w:p w14:paraId="75429E68" w14:textId="22FD8572" w:rsidR="00E1619E" w:rsidRDefault="00E1619E" w:rsidP="00465A16">
      <w:pPr>
        <w:pStyle w:val="22"/>
      </w:pPr>
      <w:r>
        <w:t>Ожидаемые результаты и планируемые достижения:</w:t>
      </w:r>
    </w:p>
    <w:p w14:paraId="54CF027B" w14:textId="423FFD54" w:rsidR="00E1619E" w:rsidRDefault="00E1619E" w:rsidP="00465A16">
      <w:pPr>
        <w:pStyle w:val="22"/>
      </w:pPr>
      <w:r>
        <w:t>По завершении проекта ожидается создание полнофункционального конструктора тестов с автоматической проверкой, который обеспечит:</w:t>
      </w:r>
    </w:p>
    <w:p w14:paraId="249F1C13" w14:textId="38DE2349" w:rsidR="00E1619E" w:rsidRDefault="00E1619E" w:rsidP="00465A16">
      <w:pPr>
        <w:pStyle w:val="52"/>
        <w:numPr>
          <w:ilvl w:val="0"/>
          <w:numId w:val="15"/>
        </w:numPr>
        <w:ind w:left="0" w:firstLine="709"/>
      </w:pPr>
      <w:r>
        <w:t>Автоматизацию всех этапов процесса тестирования: от создания теста до анализа результатов.</w:t>
      </w:r>
    </w:p>
    <w:p w14:paraId="0704D441" w14:textId="638A0E10" w:rsidR="00E1619E" w:rsidRDefault="00E1619E" w:rsidP="00465A16">
      <w:pPr>
        <w:pStyle w:val="52"/>
        <w:numPr>
          <w:ilvl w:val="0"/>
          <w:numId w:val="15"/>
        </w:numPr>
        <w:ind w:left="0" w:firstLine="709"/>
      </w:pPr>
      <w:r>
        <w:t>Возможность создания тестов с разнообразными типами заданий, адаптированных под различные дисциплины и уровни сложности.</w:t>
      </w:r>
    </w:p>
    <w:p w14:paraId="5F4F82CD" w14:textId="60EF8ADD" w:rsidR="00E1619E" w:rsidRDefault="00E1619E" w:rsidP="00465A16">
      <w:pPr>
        <w:pStyle w:val="52"/>
        <w:numPr>
          <w:ilvl w:val="0"/>
          <w:numId w:val="15"/>
        </w:numPr>
        <w:ind w:left="0" w:firstLine="709"/>
      </w:pPr>
      <w:r>
        <w:t>Объективную и надежную оценку знаний и навыков тестируемых.</w:t>
      </w:r>
    </w:p>
    <w:p w14:paraId="0859CD5D" w14:textId="1FC94DBB" w:rsidR="00E1619E" w:rsidRDefault="00E1619E" w:rsidP="00465A16">
      <w:pPr>
        <w:pStyle w:val="52"/>
        <w:numPr>
          <w:ilvl w:val="0"/>
          <w:numId w:val="15"/>
        </w:numPr>
        <w:ind w:left="0" w:firstLine="709"/>
      </w:pPr>
      <w:r>
        <w:t>Предоставление преподавателям и организаторам обучения инструментов для анализа результатов тестирования и принятия обоснованных решений по улучшению качества обучения.</w:t>
      </w:r>
    </w:p>
    <w:p w14:paraId="782828EC" w14:textId="1B3458D1" w:rsidR="00E1619E" w:rsidRDefault="00E1619E" w:rsidP="00465A16">
      <w:pPr>
        <w:pStyle w:val="52"/>
        <w:numPr>
          <w:ilvl w:val="0"/>
          <w:numId w:val="15"/>
        </w:numPr>
        <w:ind w:left="0" w:firstLine="709"/>
      </w:pPr>
      <w:r>
        <w:t>Удобный и интуитивно понятный интерфейс, обеспечивающий простоту использования системы для пользователей с различным уровнем технической подготовки.</w:t>
      </w:r>
    </w:p>
    <w:p w14:paraId="37B6D228" w14:textId="77777777" w:rsidR="00E1619E" w:rsidRDefault="00E1619E" w:rsidP="00E1619E"/>
    <w:p w14:paraId="46C415D1" w14:textId="09FCFFC4" w:rsidR="009772C1" w:rsidRDefault="00E1619E" w:rsidP="00465A16">
      <w:pPr>
        <w:pStyle w:val="22"/>
      </w:pPr>
      <w:r>
        <w:lastRenderedPageBreak/>
        <w:t xml:space="preserve">Разработанная система станет ключевым инструментом повышения эффективности образовательного процесса и позволит сократить трудозатраты на оценку знаний, обеспечивая при этом более качественный и объективный результат. Наша команда уверена, что поставленные цели будут </w:t>
      </w:r>
      <w:r w:rsidR="009772C1">
        <w:t>Оформление списков</w:t>
      </w:r>
    </w:p>
    <w:p w14:paraId="4BA9DD7C" w14:textId="77777777" w:rsidR="00465A16" w:rsidRDefault="00465A16" w:rsidP="00465A16">
      <w:pPr>
        <w:pStyle w:val="22"/>
      </w:pPr>
    </w:p>
    <w:p w14:paraId="559D384E" w14:textId="77777777" w:rsidR="00465A16" w:rsidRDefault="00465A16" w:rsidP="00465A16">
      <w:pPr>
        <w:pStyle w:val="22"/>
      </w:pPr>
    </w:p>
    <w:p w14:paraId="2C5951F7" w14:textId="77777777" w:rsidR="00465A16" w:rsidRDefault="00465A16" w:rsidP="00465A16">
      <w:pPr>
        <w:pStyle w:val="22"/>
      </w:pPr>
    </w:p>
    <w:p w14:paraId="15071432" w14:textId="77777777" w:rsidR="00465A16" w:rsidRDefault="00465A16" w:rsidP="00465A16">
      <w:pPr>
        <w:pStyle w:val="22"/>
      </w:pPr>
    </w:p>
    <w:p w14:paraId="1C4FC102" w14:textId="77777777" w:rsidR="00465A16" w:rsidRDefault="00465A16" w:rsidP="00465A16">
      <w:pPr>
        <w:pStyle w:val="22"/>
      </w:pPr>
    </w:p>
    <w:p w14:paraId="7833E232" w14:textId="77777777" w:rsidR="00465A16" w:rsidRDefault="00465A16" w:rsidP="00465A16">
      <w:pPr>
        <w:pStyle w:val="22"/>
      </w:pPr>
    </w:p>
    <w:p w14:paraId="49F692F6" w14:textId="77777777" w:rsidR="00465A16" w:rsidRDefault="00465A16" w:rsidP="00465A16">
      <w:pPr>
        <w:pStyle w:val="22"/>
      </w:pPr>
    </w:p>
    <w:p w14:paraId="6A294379" w14:textId="77777777" w:rsidR="00465A16" w:rsidRDefault="00465A16" w:rsidP="00465A16">
      <w:pPr>
        <w:pStyle w:val="22"/>
      </w:pPr>
    </w:p>
    <w:p w14:paraId="5E96563E" w14:textId="77777777" w:rsidR="00465A16" w:rsidRDefault="00465A16" w:rsidP="00465A16">
      <w:pPr>
        <w:pStyle w:val="22"/>
      </w:pPr>
    </w:p>
    <w:p w14:paraId="29893E7D" w14:textId="77777777" w:rsidR="00465A16" w:rsidRDefault="00465A16" w:rsidP="00465A16">
      <w:pPr>
        <w:pStyle w:val="22"/>
      </w:pPr>
    </w:p>
    <w:p w14:paraId="56C7FCD6" w14:textId="77777777" w:rsidR="00465A16" w:rsidRDefault="00465A16" w:rsidP="00465A16">
      <w:pPr>
        <w:pStyle w:val="22"/>
      </w:pPr>
    </w:p>
    <w:p w14:paraId="71CEDC24" w14:textId="77777777" w:rsidR="00465A16" w:rsidRDefault="00465A16" w:rsidP="00465A16">
      <w:pPr>
        <w:pStyle w:val="22"/>
      </w:pPr>
    </w:p>
    <w:p w14:paraId="644D40E2" w14:textId="77777777" w:rsidR="00465A16" w:rsidRDefault="00465A16" w:rsidP="00465A16">
      <w:pPr>
        <w:pStyle w:val="22"/>
      </w:pPr>
    </w:p>
    <w:p w14:paraId="7628E877" w14:textId="77777777" w:rsidR="00465A16" w:rsidRDefault="00465A16" w:rsidP="00465A16">
      <w:pPr>
        <w:pStyle w:val="22"/>
      </w:pPr>
    </w:p>
    <w:p w14:paraId="1A0D374F" w14:textId="77777777" w:rsidR="00465A16" w:rsidRDefault="00465A16" w:rsidP="00465A16">
      <w:pPr>
        <w:pStyle w:val="22"/>
      </w:pPr>
    </w:p>
    <w:p w14:paraId="5A041806" w14:textId="77777777" w:rsidR="00465A16" w:rsidRDefault="00465A16" w:rsidP="00465A16">
      <w:pPr>
        <w:pStyle w:val="22"/>
      </w:pPr>
    </w:p>
    <w:p w14:paraId="141C4DC2" w14:textId="77777777" w:rsidR="00465A16" w:rsidRDefault="00465A16" w:rsidP="00465A16">
      <w:pPr>
        <w:pStyle w:val="22"/>
      </w:pPr>
    </w:p>
    <w:p w14:paraId="51BE2501" w14:textId="77777777" w:rsidR="00465A16" w:rsidRDefault="00465A16" w:rsidP="00465A16">
      <w:pPr>
        <w:pStyle w:val="22"/>
      </w:pPr>
    </w:p>
    <w:p w14:paraId="0B381DB9" w14:textId="77777777" w:rsidR="00465A16" w:rsidRDefault="00465A16" w:rsidP="00465A16">
      <w:pPr>
        <w:pStyle w:val="22"/>
      </w:pPr>
    </w:p>
    <w:p w14:paraId="5BA0465A" w14:textId="77777777" w:rsidR="00465A16" w:rsidRDefault="00465A16" w:rsidP="00465A16">
      <w:pPr>
        <w:pStyle w:val="22"/>
      </w:pPr>
    </w:p>
    <w:p w14:paraId="5DEFA26E" w14:textId="77777777" w:rsidR="00465A16" w:rsidRDefault="00465A16" w:rsidP="00465A16">
      <w:pPr>
        <w:pStyle w:val="22"/>
      </w:pPr>
    </w:p>
    <w:p w14:paraId="5C117C09" w14:textId="77777777" w:rsidR="00465A16" w:rsidRDefault="00465A16" w:rsidP="00465A16">
      <w:pPr>
        <w:pStyle w:val="22"/>
      </w:pPr>
    </w:p>
    <w:p w14:paraId="43E08683" w14:textId="77777777" w:rsidR="00465A16" w:rsidRDefault="00465A16" w:rsidP="00465A16">
      <w:pPr>
        <w:pStyle w:val="22"/>
      </w:pPr>
    </w:p>
    <w:p w14:paraId="645D5761" w14:textId="77777777" w:rsidR="00465A16" w:rsidRDefault="00465A16" w:rsidP="00465A16">
      <w:pPr>
        <w:pStyle w:val="22"/>
      </w:pPr>
    </w:p>
    <w:p w14:paraId="26F39783" w14:textId="77777777" w:rsidR="00465A16" w:rsidRDefault="00465A16" w:rsidP="00465A16">
      <w:pPr>
        <w:pStyle w:val="22"/>
      </w:pPr>
    </w:p>
    <w:p w14:paraId="5C41D322" w14:textId="1DFD1C5F" w:rsidR="00465A16" w:rsidRDefault="00465A16" w:rsidP="00465A16">
      <w:pPr>
        <w:pStyle w:val="12"/>
      </w:pPr>
      <w:bookmarkStart w:id="16" w:name="_Toc199195914"/>
      <w:r>
        <w:lastRenderedPageBreak/>
        <w:t>Требования заказчика и пользователей</w:t>
      </w:r>
      <w:bookmarkEnd w:id="16"/>
    </w:p>
    <w:p w14:paraId="142B3B2D" w14:textId="77777777" w:rsidR="00465A16" w:rsidRDefault="00465A16" w:rsidP="00465A16">
      <w:pPr>
        <w:pStyle w:val="22"/>
        <w:rPr>
          <w:lang w:eastAsia="en-US"/>
        </w:rPr>
      </w:pPr>
    </w:p>
    <w:p w14:paraId="6BF37843" w14:textId="77777777" w:rsidR="00465A16" w:rsidRDefault="00465A16" w:rsidP="00465A16">
      <w:pPr>
        <w:pStyle w:val="22"/>
        <w:rPr>
          <w:lang w:eastAsia="en-US"/>
        </w:rPr>
      </w:pPr>
      <w:r w:rsidRPr="00360AD0">
        <w:rPr>
          <w:lang w:eastAsia="en-US"/>
        </w:rPr>
        <w:t>Для успешной разработки веб-ориентированно</w:t>
      </w:r>
      <w:r>
        <w:rPr>
          <w:lang w:eastAsia="en-US"/>
        </w:rPr>
        <w:t>го</w:t>
      </w:r>
      <w:r w:rsidRPr="00360AD0">
        <w:rPr>
          <w:lang w:eastAsia="en-US"/>
        </w:rPr>
        <w:t xml:space="preserve"> </w:t>
      </w:r>
      <w:r>
        <w:rPr>
          <w:lang w:eastAsia="en-US"/>
        </w:rPr>
        <w:t>конструктора тестов с автоматической проверкой</w:t>
      </w:r>
      <w:r w:rsidRPr="00360AD0">
        <w:rPr>
          <w:lang w:eastAsia="en-US"/>
        </w:rPr>
        <w:t> был проведен детальный анализ требований как со стороны </w:t>
      </w:r>
      <w:r>
        <w:rPr>
          <w:lang w:eastAsia="en-US"/>
        </w:rPr>
        <w:t>заказчика</w:t>
      </w:r>
      <w:r w:rsidRPr="00360AD0">
        <w:rPr>
          <w:lang w:eastAsia="en-US"/>
        </w:rPr>
        <w:t>, так и со стороны </w:t>
      </w:r>
      <w:r w:rsidRPr="00A65C41">
        <w:rPr>
          <w:lang w:eastAsia="en-US"/>
        </w:rPr>
        <w:t>конечных пользователей</w:t>
      </w:r>
      <w:r>
        <w:rPr>
          <w:lang w:eastAsia="en-US"/>
        </w:rPr>
        <w:t xml:space="preserve"> системы. </w:t>
      </w:r>
      <w:r w:rsidRPr="00283E8C">
        <w:rPr>
          <w:lang w:eastAsia="en-US"/>
        </w:rPr>
        <w:t>Что позволило четко определить функционал и параметры, которые система должна удовлетворять.</w:t>
      </w:r>
    </w:p>
    <w:p w14:paraId="0BD7B0E6" w14:textId="77777777" w:rsidR="00465A16" w:rsidRPr="00465A16" w:rsidRDefault="00465A16" w:rsidP="00465A16">
      <w:pPr>
        <w:pStyle w:val="22"/>
      </w:pPr>
      <w:r w:rsidRPr="00465A16">
        <w:t xml:space="preserve"> Требования заказчика:</w:t>
      </w:r>
    </w:p>
    <w:p w14:paraId="6CAA0E84" w14:textId="3421739A" w:rsidR="00465A16" w:rsidRPr="00465A16" w:rsidRDefault="00465A16" w:rsidP="00465A16">
      <w:pPr>
        <w:pStyle w:val="53"/>
      </w:pPr>
      <w:r>
        <w:t>т</w:t>
      </w:r>
      <w:r w:rsidRPr="00465A16">
        <w:t>есты должны создаваться по шаблону, сохранятся и редактироваться;</w:t>
      </w:r>
    </w:p>
    <w:p w14:paraId="52FBC92D" w14:textId="3A53CBE6" w:rsidR="00465A16" w:rsidRPr="00465A16" w:rsidRDefault="00465A16" w:rsidP="00465A16">
      <w:pPr>
        <w:pStyle w:val="53"/>
      </w:pPr>
      <w:r>
        <w:t>у</w:t>
      </w:r>
      <w:r w:rsidRPr="00465A16">
        <w:t xml:space="preserve"> сохраненных тестов предусмотрена генерация ссылки;</w:t>
      </w:r>
    </w:p>
    <w:p w14:paraId="20619A7E" w14:textId="1D2A3052" w:rsidR="00465A16" w:rsidRPr="00465A16" w:rsidRDefault="00465A16" w:rsidP="00465A16">
      <w:pPr>
        <w:pStyle w:val="53"/>
      </w:pPr>
      <w:r>
        <w:t>п</w:t>
      </w:r>
      <w:r w:rsidRPr="00465A16">
        <w:t>о мере прохождения теста формируется отчетность, результаты по которой автоматически отправляются студенту и организаторам;</w:t>
      </w:r>
    </w:p>
    <w:p w14:paraId="5B7090C4" w14:textId="77777777" w:rsidR="00465A16" w:rsidRDefault="00465A16" w:rsidP="00465A16">
      <w:pPr>
        <w:pStyle w:val="53"/>
      </w:pPr>
      <w:r w:rsidRPr="00465A16">
        <w:t>сервис по созданию разнообразных типов тестов, проверкой параметров тестовых заданий и ограничением времени прохождения;</w:t>
      </w:r>
    </w:p>
    <w:p w14:paraId="439A44AA" w14:textId="77777777" w:rsidR="00465A16" w:rsidRDefault="00465A16" w:rsidP="00465A16">
      <w:pPr>
        <w:pStyle w:val="22"/>
      </w:pPr>
      <w:r w:rsidRPr="002C4B08">
        <w:t>Требования пользователей:</w:t>
      </w:r>
    </w:p>
    <w:p w14:paraId="2FF2D3DE" w14:textId="7B108E90" w:rsidR="00465A16" w:rsidRPr="002C4B08" w:rsidRDefault="00465A16" w:rsidP="00465A16">
      <w:pPr>
        <w:pStyle w:val="53"/>
      </w:pPr>
      <w:r>
        <w:t>п</w:t>
      </w:r>
      <w:r w:rsidRPr="002C4B08">
        <w:t>ростой и интуитивный интерфейс</w:t>
      </w:r>
      <w:r>
        <w:t xml:space="preserve"> для прохождения теста;</w:t>
      </w:r>
    </w:p>
    <w:p w14:paraId="11B6A7D2" w14:textId="63F0D686" w:rsidR="00465A16" w:rsidRPr="002C4B08" w:rsidRDefault="00465A16" w:rsidP="00465A16">
      <w:pPr>
        <w:pStyle w:val="53"/>
      </w:pPr>
      <w:r>
        <w:t>понимание, когда и где будут известны результаты теста;</w:t>
      </w:r>
    </w:p>
    <w:p w14:paraId="2750D14C" w14:textId="4E86222E" w:rsidR="00465A16" w:rsidRDefault="00465A16" w:rsidP="00465A16">
      <w:pPr>
        <w:pStyle w:val="53"/>
      </w:pPr>
      <w:r>
        <w:t>возможность в один клик ввести свои данные и пройти тест;</w:t>
      </w:r>
    </w:p>
    <w:p w14:paraId="6BC18CD5" w14:textId="77777777" w:rsidR="00465A16" w:rsidRDefault="00465A16" w:rsidP="00465A16">
      <w:pPr>
        <w:pStyle w:val="53"/>
        <w:numPr>
          <w:ilvl w:val="0"/>
          <w:numId w:val="0"/>
        </w:numPr>
        <w:ind w:left="709"/>
      </w:pPr>
    </w:p>
    <w:p w14:paraId="620FDC2B" w14:textId="77777777" w:rsidR="00465A16" w:rsidRDefault="00465A16" w:rsidP="00465A16">
      <w:pPr>
        <w:pStyle w:val="53"/>
        <w:numPr>
          <w:ilvl w:val="0"/>
          <w:numId w:val="0"/>
        </w:numPr>
        <w:ind w:left="709"/>
      </w:pPr>
    </w:p>
    <w:p w14:paraId="1C754D58" w14:textId="77777777" w:rsidR="00465A16" w:rsidRDefault="00465A16" w:rsidP="00465A16">
      <w:pPr>
        <w:pStyle w:val="53"/>
        <w:numPr>
          <w:ilvl w:val="0"/>
          <w:numId w:val="0"/>
        </w:numPr>
        <w:ind w:left="709"/>
      </w:pPr>
    </w:p>
    <w:p w14:paraId="33FB271E" w14:textId="77777777" w:rsidR="00465A16" w:rsidRDefault="00465A16" w:rsidP="00465A16">
      <w:pPr>
        <w:pStyle w:val="53"/>
        <w:numPr>
          <w:ilvl w:val="0"/>
          <w:numId w:val="0"/>
        </w:numPr>
        <w:ind w:left="709"/>
      </w:pPr>
    </w:p>
    <w:p w14:paraId="556F1EC4" w14:textId="77777777" w:rsidR="00465A16" w:rsidRDefault="00465A16" w:rsidP="00465A16">
      <w:pPr>
        <w:pStyle w:val="53"/>
        <w:numPr>
          <w:ilvl w:val="0"/>
          <w:numId w:val="0"/>
        </w:numPr>
        <w:ind w:left="709"/>
      </w:pPr>
    </w:p>
    <w:p w14:paraId="3FAC9EBC" w14:textId="77777777" w:rsidR="00465A16" w:rsidRDefault="00465A16" w:rsidP="00465A16">
      <w:pPr>
        <w:pStyle w:val="53"/>
        <w:numPr>
          <w:ilvl w:val="0"/>
          <w:numId w:val="0"/>
        </w:numPr>
        <w:ind w:left="709"/>
      </w:pPr>
    </w:p>
    <w:p w14:paraId="5FCF1A9C" w14:textId="77777777" w:rsidR="00465A16" w:rsidRDefault="00465A16" w:rsidP="00465A16">
      <w:pPr>
        <w:pStyle w:val="53"/>
        <w:numPr>
          <w:ilvl w:val="0"/>
          <w:numId w:val="0"/>
        </w:numPr>
        <w:ind w:left="709"/>
      </w:pPr>
    </w:p>
    <w:p w14:paraId="625339FA" w14:textId="77777777" w:rsidR="00465A16" w:rsidRDefault="00465A16" w:rsidP="00465A16">
      <w:pPr>
        <w:pStyle w:val="53"/>
        <w:numPr>
          <w:ilvl w:val="0"/>
          <w:numId w:val="0"/>
        </w:numPr>
        <w:ind w:left="709"/>
      </w:pPr>
    </w:p>
    <w:p w14:paraId="23ED05B3" w14:textId="77777777" w:rsidR="00465A16" w:rsidRDefault="00465A16" w:rsidP="00465A16">
      <w:pPr>
        <w:pStyle w:val="53"/>
        <w:numPr>
          <w:ilvl w:val="0"/>
          <w:numId w:val="0"/>
        </w:numPr>
        <w:ind w:left="709"/>
      </w:pPr>
    </w:p>
    <w:p w14:paraId="47D58BBC" w14:textId="77777777" w:rsidR="00465A16" w:rsidRDefault="00465A16" w:rsidP="00465A16">
      <w:pPr>
        <w:pStyle w:val="53"/>
        <w:numPr>
          <w:ilvl w:val="0"/>
          <w:numId w:val="0"/>
        </w:numPr>
        <w:ind w:left="709"/>
      </w:pPr>
    </w:p>
    <w:p w14:paraId="54E10D78" w14:textId="77777777" w:rsidR="00465A16" w:rsidRDefault="00465A16" w:rsidP="00465A16">
      <w:pPr>
        <w:pStyle w:val="53"/>
        <w:numPr>
          <w:ilvl w:val="0"/>
          <w:numId w:val="0"/>
        </w:numPr>
        <w:ind w:left="709"/>
      </w:pPr>
    </w:p>
    <w:p w14:paraId="7AF129FF" w14:textId="77777777" w:rsidR="00465A16" w:rsidRDefault="00465A16" w:rsidP="00465A16">
      <w:pPr>
        <w:pStyle w:val="53"/>
        <w:numPr>
          <w:ilvl w:val="0"/>
          <w:numId w:val="0"/>
        </w:numPr>
        <w:ind w:left="709"/>
      </w:pPr>
    </w:p>
    <w:p w14:paraId="3EB4EC83" w14:textId="41615256" w:rsidR="00465A16" w:rsidRDefault="00465A16" w:rsidP="00465A16">
      <w:pPr>
        <w:pStyle w:val="12"/>
      </w:pPr>
      <w:bookmarkStart w:id="17" w:name="_Toc199195915"/>
      <w:r>
        <w:lastRenderedPageBreak/>
        <w:t>Календарный план</w:t>
      </w:r>
      <w:bookmarkEnd w:id="17"/>
    </w:p>
    <w:p w14:paraId="5EA68035" w14:textId="77777777" w:rsidR="00465A16" w:rsidRDefault="00465A16" w:rsidP="00465A16">
      <w:pPr>
        <w:pStyle w:val="22"/>
        <w:rPr>
          <w:lang w:eastAsia="en-US"/>
        </w:rPr>
      </w:pPr>
    </w:p>
    <w:p w14:paraId="15C05187" w14:textId="77777777" w:rsidR="00465A16" w:rsidRPr="00465A16" w:rsidRDefault="00465A16" w:rsidP="00465A16">
      <w:pPr>
        <w:pStyle w:val="22"/>
      </w:pPr>
      <w:r w:rsidRPr="00465A16">
        <w:t>На основе проанализированных требований и пожеланий заказчика был сформирован детальный план разработки системы управления задачами.</w:t>
      </w:r>
    </w:p>
    <w:p w14:paraId="0E047599" w14:textId="77777777" w:rsidR="00465A16" w:rsidRDefault="00465A16" w:rsidP="00465A16">
      <w:pPr>
        <w:pStyle w:val="22"/>
      </w:pPr>
      <w:r w:rsidRPr="00465A16">
        <w:t>Анализ требований и проектирование:</w:t>
      </w:r>
    </w:p>
    <w:p w14:paraId="1AD2630D" w14:textId="77777777" w:rsidR="00465A16" w:rsidRPr="0045234A" w:rsidRDefault="00465A16" w:rsidP="00465A16">
      <w:pPr>
        <w:pStyle w:val="53"/>
      </w:pPr>
      <w:r w:rsidRPr="0045234A">
        <w:t>Проведение серии встреч с заказчиком для уточнения ключевых требований и бизнес-метрик</w:t>
      </w:r>
      <w:r>
        <w:t>;</w:t>
      </w:r>
    </w:p>
    <w:p w14:paraId="142EAF8F" w14:textId="77777777" w:rsidR="00465A16" w:rsidRPr="005E77A8" w:rsidRDefault="00465A16" w:rsidP="00465A16">
      <w:pPr>
        <w:pStyle w:val="53"/>
      </w:pPr>
      <w:r w:rsidRPr="005E77A8">
        <w:t>Исследование аналогов и выявление лучших практик для внедрения в систему</w:t>
      </w:r>
      <w:r>
        <w:t>;</w:t>
      </w:r>
    </w:p>
    <w:p w14:paraId="5E11BF83" w14:textId="77777777" w:rsidR="00465A16" w:rsidRPr="005E77A8" w:rsidRDefault="00465A16" w:rsidP="00465A16">
      <w:pPr>
        <w:pStyle w:val="53"/>
      </w:pPr>
      <w:r w:rsidRPr="005E77A8">
        <w:t>Разработка ER-диаграммы и проектирование архитектуры БД</w:t>
      </w:r>
      <w:r>
        <w:t>;</w:t>
      </w:r>
    </w:p>
    <w:p w14:paraId="69ECF821" w14:textId="1AAB1BC6" w:rsidR="00465A16" w:rsidRDefault="00465A16" w:rsidP="00465A16">
      <w:pPr>
        <w:pStyle w:val="53"/>
      </w:pPr>
      <w:r w:rsidRPr="005E77A8">
        <w:t>Создание макетов основных интерфейсов (</w:t>
      </w:r>
      <w:r w:rsidR="0093140D">
        <w:t>Конструктор тестов</w:t>
      </w:r>
      <w:r w:rsidRPr="005E77A8">
        <w:t xml:space="preserve">, </w:t>
      </w:r>
      <w:r w:rsidR="0093140D">
        <w:t>статистика, ручная проверка</w:t>
      </w:r>
      <w:r w:rsidRPr="005E77A8">
        <w:t>)</w:t>
      </w:r>
      <w:r w:rsidR="0093140D">
        <w:t>.</w:t>
      </w:r>
    </w:p>
    <w:p w14:paraId="2BD3BE1A" w14:textId="17F4B78B" w:rsidR="0093140D" w:rsidRDefault="0093140D" w:rsidP="0093140D">
      <w:pPr>
        <w:pStyle w:val="22"/>
      </w:pPr>
      <w:r>
        <w:t>Разработка:</w:t>
      </w:r>
    </w:p>
    <w:p w14:paraId="15F2EC52" w14:textId="77777777" w:rsidR="0093140D" w:rsidRDefault="0093140D" w:rsidP="0093140D">
      <w:pPr>
        <w:pStyle w:val="53"/>
      </w:pPr>
      <w:r>
        <w:t>Реализация базового функционала;</w:t>
      </w:r>
    </w:p>
    <w:p w14:paraId="2360CF5F" w14:textId="4E0E2174" w:rsidR="0093140D" w:rsidRDefault="0093140D" w:rsidP="0093140D">
      <w:pPr>
        <w:pStyle w:val="53"/>
      </w:pPr>
      <w:r>
        <w:t>Разработка интерфейсов.</w:t>
      </w:r>
    </w:p>
    <w:p w14:paraId="470336C3" w14:textId="1F20A711" w:rsidR="0093140D" w:rsidRDefault="0093140D" w:rsidP="0093140D">
      <w:pPr>
        <w:pStyle w:val="22"/>
      </w:pPr>
      <w:r>
        <w:t>Тестирование:</w:t>
      </w:r>
    </w:p>
    <w:p w14:paraId="4BAE0D34" w14:textId="77777777" w:rsidR="0093140D" w:rsidRPr="005767A9" w:rsidRDefault="0093140D" w:rsidP="0093140D">
      <w:pPr>
        <w:pStyle w:val="53"/>
        <w:rPr>
          <w:sz w:val="30"/>
          <w:szCs w:val="30"/>
        </w:rPr>
      </w:pPr>
      <w:r>
        <w:t>Проводить тестирование на каждом этапе разработки (модульное, интеграционное, пользовательское);</w:t>
      </w:r>
    </w:p>
    <w:p w14:paraId="6F3D7208" w14:textId="77777777" w:rsidR="0093140D" w:rsidRPr="0045197A" w:rsidRDefault="0093140D" w:rsidP="0093140D">
      <w:pPr>
        <w:pStyle w:val="53"/>
        <w:rPr>
          <w:color w:val="000000" w:themeColor="text1"/>
          <w:szCs w:val="28"/>
        </w:rPr>
      </w:pPr>
      <w:r w:rsidRPr="00C54861">
        <w:rPr>
          <w:color w:val="000000" w:themeColor="text1"/>
          <w:szCs w:val="28"/>
        </w:rPr>
        <w:t>Учет обратной связи от заказчика и доработка системы</w:t>
      </w:r>
      <w:r>
        <w:rPr>
          <w:color w:val="000000" w:themeColor="text1"/>
          <w:szCs w:val="28"/>
        </w:rPr>
        <w:t>.</w:t>
      </w:r>
    </w:p>
    <w:p w14:paraId="234C9D8F" w14:textId="62DBF7B5" w:rsidR="0093140D" w:rsidRDefault="0093140D" w:rsidP="0093140D">
      <w:pPr>
        <w:pStyle w:val="22"/>
      </w:pPr>
      <w:r w:rsidRPr="0093140D">
        <w:t>План проекта (приложение B).</w:t>
      </w:r>
    </w:p>
    <w:p w14:paraId="2C0C17F1" w14:textId="77777777" w:rsidR="0093140D" w:rsidRDefault="0093140D" w:rsidP="0093140D">
      <w:pPr>
        <w:pStyle w:val="22"/>
      </w:pPr>
    </w:p>
    <w:p w14:paraId="6ABE06DF" w14:textId="77777777" w:rsidR="0093140D" w:rsidRDefault="0093140D" w:rsidP="0093140D">
      <w:pPr>
        <w:pStyle w:val="22"/>
      </w:pPr>
    </w:p>
    <w:p w14:paraId="6EABF03C" w14:textId="77777777" w:rsidR="0093140D" w:rsidRDefault="0093140D" w:rsidP="0093140D">
      <w:pPr>
        <w:pStyle w:val="22"/>
      </w:pPr>
    </w:p>
    <w:p w14:paraId="16449D58" w14:textId="77777777" w:rsidR="0093140D" w:rsidRDefault="0093140D" w:rsidP="0093140D">
      <w:pPr>
        <w:pStyle w:val="22"/>
      </w:pPr>
    </w:p>
    <w:p w14:paraId="15441D74" w14:textId="77777777" w:rsidR="0093140D" w:rsidRDefault="0093140D" w:rsidP="0093140D">
      <w:pPr>
        <w:pStyle w:val="22"/>
      </w:pPr>
    </w:p>
    <w:p w14:paraId="0F4414D6" w14:textId="77777777" w:rsidR="0093140D" w:rsidRDefault="0093140D" w:rsidP="0093140D">
      <w:pPr>
        <w:pStyle w:val="22"/>
      </w:pPr>
    </w:p>
    <w:p w14:paraId="4A5B8030" w14:textId="77777777" w:rsidR="0093140D" w:rsidRDefault="0093140D" w:rsidP="0093140D">
      <w:pPr>
        <w:pStyle w:val="22"/>
      </w:pPr>
    </w:p>
    <w:p w14:paraId="5BFCA195" w14:textId="77777777" w:rsidR="0093140D" w:rsidRDefault="0093140D" w:rsidP="0093140D">
      <w:pPr>
        <w:pStyle w:val="22"/>
      </w:pPr>
    </w:p>
    <w:p w14:paraId="0C9F2998" w14:textId="77777777" w:rsidR="0093140D" w:rsidRDefault="0093140D" w:rsidP="0093140D">
      <w:pPr>
        <w:pStyle w:val="22"/>
      </w:pPr>
    </w:p>
    <w:p w14:paraId="0B0C2202" w14:textId="77777777" w:rsidR="0093140D" w:rsidRDefault="0093140D" w:rsidP="0093140D">
      <w:pPr>
        <w:pStyle w:val="22"/>
      </w:pPr>
    </w:p>
    <w:p w14:paraId="5B491BC1" w14:textId="6D9A7658" w:rsidR="0093140D" w:rsidRPr="0093140D" w:rsidRDefault="0093140D" w:rsidP="0093140D">
      <w:pPr>
        <w:pStyle w:val="12"/>
      </w:pPr>
      <w:bookmarkStart w:id="18" w:name="_Toc199195916"/>
      <w:r>
        <w:lastRenderedPageBreak/>
        <w:t>Анализ</w:t>
      </w:r>
      <w:bookmarkEnd w:id="18"/>
    </w:p>
    <w:p w14:paraId="319C13BD" w14:textId="77777777" w:rsidR="0093140D" w:rsidRDefault="0093140D" w:rsidP="0093140D">
      <w:pPr>
        <w:pStyle w:val="22"/>
      </w:pPr>
    </w:p>
    <w:p w14:paraId="04BD69C3" w14:textId="38D44A97" w:rsidR="0093140D" w:rsidRDefault="0093140D" w:rsidP="0093140D">
      <w:pPr>
        <w:pStyle w:val="22"/>
      </w:pPr>
      <w:r>
        <w:t>Целевая аудитория:</w:t>
      </w:r>
    </w:p>
    <w:p w14:paraId="1E74FC9B" w14:textId="3463172D" w:rsidR="0093140D" w:rsidRDefault="0093140D" w:rsidP="0093140D">
      <w:pPr>
        <w:pStyle w:val="53"/>
      </w:pPr>
      <w:r>
        <w:t>Сотрудники ООО НПЦ РИЦ (организаторы тестов) – основные пользователи: для них нужно создать простое веб-ориентированное приложение по созданию тестов с гибкими настройками и различными типами заданий;</w:t>
      </w:r>
    </w:p>
    <w:p w14:paraId="090B97C2" w14:textId="587CFAF1" w:rsidR="0093140D" w:rsidRDefault="0093140D" w:rsidP="0093140D">
      <w:pPr>
        <w:pStyle w:val="53"/>
      </w:pPr>
      <w:r>
        <w:t>Пользователи, проходящие тестирование.</w:t>
      </w:r>
    </w:p>
    <w:p w14:paraId="2F57F4CB" w14:textId="77777777" w:rsidR="0093140D" w:rsidRDefault="0093140D" w:rsidP="0093140D">
      <w:pPr>
        <w:pStyle w:val="22"/>
      </w:pPr>
      <w:r>
        <w:t>Чем существующие решения не устраивают целевую аудиторию:</w:t>
      </w:r>
    </w:p>
    <w:p w14:paraId="0B497BC4" w14:textId="77777777" w:rsidR="0093140D" w:rsidRDefault="0093140D" w:rsidP="0093140D">
      <w:pPr>
        <w:pStyle w:val="52"/>
        <w:numPr>
          <w:ilvl w:val="0"/>
          <w:numId w:val="16"/>
        </w:numPr>
        <w:ind w:left="0" w:firstLine="709"/>
      </w:pPr>
      <w:r>
        <w:t>Составление статистики: организаторам приходится вручную переносить данные прошедших тест пользователей, что занимает время;</w:t>
      </w:r>
    </w:p>
    <w:p w14:paraId="1D1DD2B1" w14:textId="77777777" w:rsidR="0093140D" w:rsidRDefault="0093140D" w:rsidP="0093140D">
      <w:pPr>
        <w:pStyle w:val="52"/>
        <w:numPr>
          <w:ilvl w:val="0"/>
          <w:numId w:val="16"/>
        </w:numPr>
        <w:ind w:left="0" w:firstLine="709"/>
      </w:pPr>
      <w:r>
        <w:t>Рассылка результатов: организаторам приходится вручную рассылать результаты тестирования пользователям, что занимает время;</w:t>
      </w:r>
    </w:p>
    <w:p w14:paraId="1C288487" w14:textId="06028A5C" w:rsidR="0093140D" w:rsidRDefault="0093140D" w:rsidP="0093140D">
      <w:pPr>
        <w:pStyle w:val="52"/>
        <w:numPr>
          <w:ilvl w:val="0"/>
          <w:numId w:val="16"/>
        </w:numPr>
        <w:ind w:left="0" w:firstLine="709"/>
      </w:pPr>
      <w:r>
        <w:t>Конструктор тестов: нужен очень понятный интерфейс с различными шаблонными типами заданий;</w:t>
      </w:r>
    </w:p>
    <w:p w14:paraId="5970F9AC" w14:textId="020F08B2" w:rsidR="0093140D" w:rsidRDefault="0093140D" w:rsidP="0093140D">
      <w:pPr>
        <w:pStyle w:val="52"/>
        <w:numPr>
          <w:ilvl w:val="0"/>
          <w:numId w:val="16"/>
        </w:numPr>
        <w:ind w:left="0" w:firstLine="709"/>
      </w:pPr>
      <w:r>
        <w:t>Желание сообщить результат пользователю: организатору необходима возможность написать прошедшим или не прошедшим тестирование пользователям и сообщить им результаты.</w:t>
      </w:r>
    </w:p>
    <w:p w14:paraId="0796FE2F" w14:textId="77777777" w:rsidR="0093140D" w:rsidRDefault="0093140D" w:rsidP="0093140D">
      <w:pPr>
        <w:pStyle w:val="22"/>
      </w:pPr>
      <w:r>
        <w:t>Потребности целевой аудитории:</w:t>
      </w:r>
    </w:p>
    <w:p w14:paraId="7039B66C" w14:textId="2A828CD7" w:rsidR="0093140D" w:rsidRDefault="0093140D" w:rsidP="0093140D">
      <w:pPr>
        <w:pStyle w:val="52"/>
        <w:numPr>
          <w:ilvl w:val="0"/>
          <w:numId w:val="17"/>
        </w:numPr>
        <w:ind w:left="0" w:firstLine="709"/>
      </w:pPr>
      <w:r>
        <w:t>Автоматическая проверка тестов с возможностью ручной проверки;</w:t>
      </w:r>
    </w:p>
    <w:p w14:paraId="71184C4F" w14:textId="6AA4877B" w:rsidR="0093140D" w:rsidRDefault="0093140D" w:rsidP="0093140D">
      <w:pPr>
        <w:pStyle w:val="52"/>
        <w:numPr>
          <w:ilvl w:val="0"/>
          <w:numId w:val="17"/>
        </w:numPr>
        <w:ind w:left="0" w:firstLine="709"/>
      </w:pPr>
      <w:r>
        <w:t>Автоматическое составление статистики с данными и результатами пользователей с фильтрацией;</w:t>
      </w:r>
    </w:p>
    <w:p w14:paraId="4C34754C" w14:textId="075B3606" w:rsidR="0093140D" w:rsidRDefault="0093140D" w:rsidP="0093140D">
      <w:pPr>
        <w:pStyle w:val="52"/>
        <w:numPr>
          <w:ilvl w:val="0"/>
          <w:numId w:val="17"/>
        </w:numPr>
        <w:ind w:left="0" w:firstLine="709"/>
      </w:pPr>
      <w:r>
        <w:t>Возможность отправлять сообщение для прошедших и не прошедших тестирование пользователей;</w:t>
      </w:r>
    </w:p>
    <w:p w14:paraId="1384D588" w14:textId="513432B6" w:rsidR="0093140D" w:rsidRPr="00622E9B" w:rsidRDefault="0093140D" w:rsidP="0093140D">
      <w:pPr>
        <w:pStyle w:val="52"/>
        <w:numPr>
          <w:ilvl w:val="0"/>
          <w:numId w:val="17"/>
        </w:numPr>
        <w:ind w:left="0" w:firstLine="709"/>
      </w:pPr>
      <w:r>
        <w:t>Конструктор тестов с понятным интерфейсом и с различными шаблонными типами заданий;</w:t>
      </w:r>
    </w:p>
    <w:p w14:paraId="6A006B9D" w14:textId="5A8A423D" w:rsidR="0093140D" w:rsidRDefault="0093140D" w:rsidP="0093140D">
      <w:pPr>
        <w:pStyle w:val="52"/>
        <w:numPr>
          <w:ilvl w:val="0"/>
          <w:numId w:val="17"/>
        </w:numPr>
        <w:ind w:left="0" w:firstLine="709"/>
      </w:pPr>
      <w:r>
        <w:t>Возможность добавления таймера;</w:t>
      </w:r>
    </w:p>
    <w:p w14:paraId="62581E40" w14:textId="70C53614" w:rsidR="0093140D" w:rsidRDefault="0093140D" w:rsidP="0093140D">
      <w:pPr>
        <w:pStyle w:val="52"/>
        <w:numPr>
          <w:ilvl w:val="0"/>
          <w:numId w:val="17"/>
        </w:numPr>
        <w:ind w:left="0" w:firstLine="709"/>
      </w:pPr>
      <w:r>
        <w:t>Возможность добавления порога в баллах.</w:t>
      </w:r>
    </w:p>
    <w:p w14:paraId="41E2D080" w14:textId="0AD3B712" w:rsidR="0093140D" w:rsidRDefault="0093140D" w:rsidP="0093140D">
      <w:pPr>
        <w:pStyle w:val="13"/>
      </w:pPr>
      <w:bookmarkStart w:id="19" w:name="_Toc199195917"/>
      <w:r>
        <w:t>Разбор конкурентов</w:t>
      </w:r>
      <w:bookmarkEnd w:id="19"/>
    </w:p>
    <w:p w14:paraId="3DA61488" w14:textId="2AFC0B9F" w:rsidR="0093140D" w:rsidRDefault="0093140D" w:rsidP="0093140D">
      <w:pPr>
        <w:pStyle w:val="22"/>
      </w:pPr>
      <w:r>
        <w:t>Характеристики сравнения сайтов:</w:t>
      </w:r>
    </w:p>
    <w:p w14:paraId="05E41879" w14:textId="77777777" w:rsidR="0093140D" w:rsidRDefault="0093140D" w:rsidP="0093140D">
      <w:pPr>
        <w:pStyle w:val="53"/>
      </w:pPr>
      <w:r>
        <w:lastRenderedPageBreak/>
        <w:t xml:space="preserve">Яндекс Формы – </w:t>
      </w:r>
      <w:r w:rsidRPr="007A6200">
        <w:t>https://forms.yandex.ru/</w:t>
      </w:r>
    </w:p>
    <w:p w14:paraId="1A8B84E5" w14:textId="7F05F1D7" w:rsidR="0093140D" w:rsidRPr="0093140D" w:rsidRDefault="0093140D" w:rsidP="0093140D">
      <w:pPr>
        <w:pStyle w:val="53"/>
        <w:rPr>
          <w:lang w:val="en-US"/>
        </w:rPr>
      </w:pPr>
      <w:r>
        <w:rPr>
          <w:lang w:val="en-US"/>
        </w:rPr>
        <w:t>Google</w:t>
      </w:r>
      <w:r w:rsidRPr="007A6200">
        <w:rPr>
          <w:lang w:val="en-US"/>
        </w:rPr>
        <w:t xml:space="preserve"> </w:t>
      </w:r>
      <w:r>
        <w:rPr>
          <w:lang w:val="en-US"/>
        </w:rPr>
        <w:t>Forms</w:t>
      </w:r>
      <w:r w:rsidRPr="007A6200">
        <w:rPr>
          <w:lang w:val="en-US"/>
        </w:rPr>
        <w:t xml:space="preserve"> - </w:t>
      </w:r>
      <w:hyperlink r:id="rId8" w:history="1">
        <w:r w:rsidRPr="00D25B01">
          <w:rPr>
            <w:rStyle w:val="af4"/>
            <w:lang w:val="en-US"/>
          </w:rPr>
          <w:t>https://forms.google.com/</w:t>
        </w:r>
      </w:hyperlink>
    </w:p>
    <w:p w14:paraId="31361CC1" w14:textId="6A914948" w:rsidR="0093140D" w:rsidRDefault="0093140D" w:rsidP="0093140D">
      <w:pPr>
        <w:pStyle w:val="22"/>
      </w:pPr>
      <w:r>
        <w:t>Дизайн сайта:</w:t>
      </w:r>
    </w:p>
    <w:p w14:paraId="5BD176EF" w14:textId="77777777" w:rsidR="0093140D" w:rsidRDefault="0093140D" w:rsidP="000E19AB">
      <w:pPr>
        <w:pStyle w:val="53"/>
      </w:pPr>
      <w:r>
        <w:t>Яндекс Формы – удобный интерфейс.</w:t>
      </w:r>
    </w:p>
    <w:p w14:paraId="0DCC8B5D" w14:textId="77777777" w:rsidR="0093140D" w:rsidRDefault="0093140D" w:rsidP="000E19AB">
      <w:pPr>
        <w:pStyle w:val="53"/>
      </w:pPr>
      <w:r>
        <w:rPr>
          <w:lang w:val="en-US"/>
        </w:rPr>
        <w:t>Google</w:t>
      </w:r>
      <w:r w:rsidRPr="007A6200">
        <w:t xml:space="preserve"> </w:t>
      </w:r>
      <w:r>
        <w:rPr>
          <w:lang w:val="en-US"/>
        </w:rPr>
        <w:t>Forms</w:t>
      </w:r>
      <w:r>
        <w:t xml:space="preserve"> – удобный интерфейс.</w:t>
      </w:r>
    </w:p>
    <w:p w14:paraId="0C53C89D" w14:textId="5CAA3CC6" w:rsidR="0093140D" w:rsidRPr="0093140D" w:rsidRDefault="0093140D" w:rsidP="000E19AB">
      <w:pPr>
        <w:pStyle w:val="53"/>
      </w:pPr>
      <w:r>
        <w:t>Наш сайт – удобный интерфейс.</w:t>
      </w:r>
    </w:p>
    <w:p w14:paraId="4297BA4C" w14:textId="77777777" w:rsidR="000E19AB" w:rsidRDefault="000E19AB" w:rsidP="000E19AB">
      <w:pPr>
        <w:pStyle w:val="22"/>
      </w:pPr>
      <w:r>
        <w:t>Конструктор тестов:</w:t>
      </w:r>
    </w:p>
    <w:p w14:paraId="51D2D24B" w14:textId="77777777" w:rsidR="000E19AB" w:rsidRDefault="000E19AB" w:rsidP="000E19AB">
      <w:pPr>
        <w:pStyle w:val="53"/>
      </w:pPr>
      <w:r>
        <w:t>Яндекс Формы – явно указан (тесты и квизы).</w:t>
      </w:r>
    </w:p>
    <w:p w14:paraId="1FDA7B89" w14:textId="77777777" w:rsidR="000E19AB" w:rsidRDefault="000E19AB" w:rsidP="000E19AB">
      <w:pPr>
        <w:pStyle w:val="53"/>
      </w:pPr>
      <w:r>
        <w:rPr>
          <w:lang w:val="en-US"/>
        </w:rPr>
        <w:t>Google</w:t>
      </w:r>
      <w:r w:rsidRPr="007A6200">
        <w:t xml:space="preserve"> </w:t>
      </w:r>
      <w:r>
        <w:rPr>
          <w:lang w:val="en-US"/>
        </w:rPr>
        <w:t>Forms</w:t>
      </w:r>
      <w:r>
        <w:t xml:space="preserve"> – явно не указан.</w:t>
      </w:r>
    </w:p>
    <w:p w14:paraId="1BC20D04" w14:textId="77777777" w:rsidR="000E19AB" w:rsidRDefault="000E19AB" w:rsidP="000E19AB">
      <w:pPr>
        <w:pStyle w:val="53"/>
      </w:pPr>
      <w:r>
        <w:t>Наш сайт – явно указан (создать тест).</w:t>
      </w:r>
    </w:p>
    <w:p w14:paraId="69289F8D" w14:textId="77777777" w:rsidR="000E19AB" w:rsidRDefault="000E19AB" w:rsidP="000E19AB">
      <w:pPr>
        <w:pStyle w:val="22"/>
      </w:pPr>
      <w:r>
        <w:t>Статистика:</w:t>
      </w:r>
    </w:p>
    <w:p w14:paraId="567DC075" w14:textId="77777777" w:rsidR="000E19AB" w:rsidRDefault="000E19AB" w:rsidP="000E19AB">
      <w:pPr>
        <w:pStyle w:val="53"/>
      </w:pPr>
      <w:r>
        <w:t>Яндекс Формы – есть, можно просмотреть тест каждого пользователя.</w:t>
      </w:r>
    </w:p>
    <w:p w14:paraId="314D3959" w14:textId="77777777" w:rsidR="000E19AB" w:rsidRDefault="000E19AB" w:rsidP="000E19AB">
      <w:pPr>
        <w:pStyle w:val="53"/>
      </w:pPr>
      <w:r>
        <w:rPr>
          <w:lang w:val="en-US"/>
        </w:rPr>
        <w:t>Google</w:t>
      </w:r>
      <w:r w:rsidRPr="007A6200">
        <w:t xml:space="preserve"> </w:t>
      </w:r>
      <w:r>
        <w:rPr>
          <w:lang w:val="en-US"/>
        </w:rPr>
        <w:t>Forms</w:t>
      </w:r>
      <w:r>
        <w:t xml:space="preserve"> – есть, можно просмотреть тест каждого пользователя.</w:t>
      </w:r>
    </w:p>
    <w:p w14:paraId="7A9DD3EF" w14:textId="77777777" w:rsidR="000E19AB" w:rsidRDefault="000E19AB" w:rsidP="000E19AB">
      <w:pPr>
        <w:pStyle w:val="53"/>
      </w:pPr>
      <w:r>
        <w:t>Наш сайт – есть, можно просмотреть тест каждого пользователя.</w:t>
      </w:r>
    </w:p>
    <w:p w14:paraId="667814A8" w14:textId="77777777" w:rsidR="000E19AB" w:rsidRDefault="000E19AB" w:rsidP="000E19AB">
      <w:pPr>
        <w:pStyle w:val="22"/>
      </w:pPr>
      <w:r>
        <w:t>Фильтрация в статистике:</w:t>
      </w:r>
    </w:p>
    <w:p w14:paraId="27BD61A6" w14:textId="77777777" w:rsidR="000E19AB" w:rsidRDefault="000E19AB" w:rsidP="000E19AB">
      <w:pPr>
        <w:pStyle w:val="53"/>
      </w:pPr>
      <w:r>
        <w:t>Яндекс Формы – нет.</w:t>
      </w:r>
    </w:p>
    <w:p w14:paraId="2757F75F" w14:textId="77777777" w:rsidR="000E19AB" w:rsidRDefault="000E19AB" w:rsidP="000E19AB">
      <w:pPr>
        <w:pStyle w:val="53"/>
      </w:pPr>
      <w:r>
        <w:rPr>
          <w:lang w:val="en-US"/>
        </w:rPr>
        <w:t>Google</w:t>
      </w:r>
      <w:r w:rsidRPr="007A6200">
        <w:t xml:space="preserve"> </w:t>
      </w:r>
      <w:r>
        <w:rPr>
          <w:lang w:val="en-US"/>
        </w:rPr>
        <w:t>Forms</w:t>
      </w:r>
      <w:r>
        <w:t xml:space="preserve"> – нет.</w:t>
      </w:r>
    </w:p>
    <w:p w14:paraId="74B9B7B9" w14:textId="77777777" w:rsidR="000E19AB" w:rsidRDefault="000E19AB" w:rsidP="000E19AB">
      <w:pPr>
        <w:pStyle w:val="53"/>
      </w:pPr>
      <w:r>
        <w:t>Наш сайт – есть.</w:t>
      </w:r>
    </w:p>
    <w:p w14:paraId="2ECBE6B6" w14:textId="77777777" w:rsidR="000E19AB" w:rsidRDefault="000E19AB" w:rsidP="000E19AB">
      <w:pPr>
        <w:pStyle w:val="22"/>
      </w:pPr>
      <w:r>
        <w:t>Ручная проверка:</w:t>
      </w:r>
    </w:p>
    <w:p w14:paraId="5F5E90E2" w14:textId="77777777" w:rsidR="000E19AB" w:rsidRDefault="000E19AB" w:rsidP="000E19AB">
      <w:pPr>
        <w:pStyle w:val="53"/>
      </w:pPr>
      <w:r>
        <w:t>Яндекс Формы – нет.</w:t>
      </w:r>
    </w:p>
    <w:p w14:paraId="49E913DB" w14:textId="77777777" w:rsidR="000E19AB" w:rsidRDefault="000E19AB" w:rsidP="000E19AB">
      <w:pPr>
        <w:pStyle w:val="53"/>
      </w:pPr>
      <w:r>
        <w:rPr>
          <w:lang w:val="en-US"/>
        </w:rPr>
        <w:t>Google</w:t>
      </w:r>
      <w:r w:rsidRPr="007A6200">
        <w:t xml:space="preserve"> </w:t>
      </w:r>
      <w:r>
        <w:rPr>
          <w:lang w:val="en-US"/>
        </w:rPr>
        <w:t>Forms</w:t>
      </w:r>
      <w:r>
        <w:t xml:space="preserve"> – нет.</w:t>
      </w:r>
    </w:p>
    <w:p w14:paraId="0DAB85AA" w14:textId="77777777" w:rsidR="000E19AB" w:rsidRDefault="000E19AB" w:rsidP="000E19AB">
      <w:pPr>
        <w:pStyle w:val="53"/>
      </w:pPr>
      <w:r>
        <w:t>Наш сайт – есть.</w:t>
      </w:r>
    </w:p>
    <w:p w14:paraId="62E95395" w14:textId="77777777" w:rsidR="000E19AB" w:rsidRDefault="000E19AB" w:rsidP="000E19AB">
      <w:pPr>
        <w:pStyle w:val="22"/>
      </w:pPr>
      <w:r>
        <w:t>Возможность добавлять таймер в тест:</w:t>
      </w:r>
    </w:p>
    <w:p w14:paraId="2C38583B" w14:textId="77777777" w:rsidR="000E19AB" w:rsidRDefault="000E19AB" w:rsidP="000E19AB">
      <w:pPr>
        <w:pStyle w:val="53"/>
      </w:pPr>
      <w:r>
        <w:t>Яндекс Формы – нет.</w:t>
      </w:r>
    </w:p>
    <w:p w14:paraId="089D8A2E" w14:textId="77777777" w:rsidR="000E19AB" w:rsidRDefault="000E19AB" w:rsidP="000E19AB">
      <w:pPr>
        <w:pStyle w:val="53"/>
      </w:pPr>
      <w:r>
        <w:rPr>
          <w:lang w:val="en-US"/>
        </w:rPr>
        <w:t>Google</w:t>
      </w:r>
      <w:r w:rsidRPr="007A6200">
        <w:t xml:space="preserve"> </w:t>
      </w:r>
      <w:r>
        <w:rPr>
          <w:lang w:val="en-US"/>
        </w:rPr>
        <w:t>Forms</w:t>
      </w:r>
      <w:r>
        <w:t xml:space="preserve"> – нет.</w:t>
      </w:r>
    </w:p>
    <w:p w14:paraId="1ECAC9C6" w14:textId="77777777" w:rsidR="000E19AB" w:rsidRDefault="000E19AB" w:rsidP="000E19AB">
      <w:pPr>
        <w:pStyle w:val="53"/>
      </w:pPr>
      <w:r>
        <w:t>Наш сайт – есть.</w:t>
      </w:r>
    </w:p>
    <w:p w14:paraId="24B72840" w14:textId="77777777" w:rsidR="000E19AB" w:rsidRDefault="000E19AB" w:rsidP="000E19AB">
      <w:pPr>
        <w:pStyle w:val="22"/>
      </w:pPr>
      <w:r>
        <w:t>Возможность писать сообщения для прошедших</w:t>
      </w:r>
      <w:r w:rsidRPr="004B06F5">
        <w:t>/</w:t>
      </w:r>
      <w:r>
        <w:t>не прошедших тест:</w:t>
      </w:r>
    </w:p>
    <w:p w14:paraId="218FF618" w14:textId="77777777" w:rsidR="000E19AB" w:rsidRDefault="000E19AB" w:rsidP="000E19AB">
      <w:pPr>
        <w:pStyle w:val="53"/>
      </w:pPr>
      <w:r>
        <w:t>Яндекс Формы – нет.</w:t>
      </w:r>
    </w:p>
    <w:p w14:paraId="2AE0BE34" w14:textId="77777777" w:rsidR="000E19AB" w:rsidRDefault="000E19AB" w:rsidP="000E19AB">
      <w:pPr>
        <w:pStyle w:val="53"/>
      </w:pPr>
      <w:r>
        <w:rPr>
          <w:lang w:val="en-US"/>
        </w:rPr>
        <w:t>Google</w:t>
      </w:r>
      <w:r w:rsidRPr="007A6200">
        <w:t xml:space="preserve"> </w:t>
      </w:r>
      <w:r>
        <w:rPr>
          <w:lang w:val="en-US"/>
        </w:rPr>
        <w:t>Forms</w:t>
      </w:r>
      <w:r>
        <w:t xml:space="preserve"> – нет.</w:t>
      </w:r>
    </w:p>
    <w:p w14:paraId="0AED8F4F" w14:textId="77777777" w:rsidR="000E19AB" w:rsidRDefault="000E19AB" w:rsidP="000E19AB">
      <w:pPr>
        <w:pStyle w:val="53"/>
      </w:pPr>
      <w:r>
        <w:lastRenderedPageBreak/>
        <w:t>Наш сайт – есть.</w:t>
      </w:r>
    </w:p>
    <w:p w14:paraId="52D62522" w14:textId="77777777" w:rsidR="000E19AB" w:rsidRDefault="000E19AB" w:rsidP="000E19AB">
      <w:pPr>
        <w:pStyle w:val="22"/>
      </w:pPr>
      <w:r>
        <w:t>Возможность редактирования теста:</w:t>
      </w:r>
    </w:p>
    <w:p w14:paraId="7C5B5926" w14:textId="77777777" w:rsidR="000E19AB" w:rsidRDefault="000E19AB" w:rsidP="000E19AB">
      <w:pPr>
        <w:pStyle w:val="53"/>
      </w:pPr>
      <w:r>
        <w:t>Яндекс Формы – есть</w:t>
      </w:r>
    </w:p>
    <w:p w14:paraId="5777F1CD" w14:textId="77777777" w:rsidR="000E19AB" w:rsidRDefault="000E19AB" w:rsidP="000E19AB">
      <w:pPr>
        <w:pStyle w:val="53"/>
      </w:pPr>
      <w:r>
        <w:rPr>
          <w:lang w:val="en-US"/>
        </w:rPr>
        <w:t>Google</w:t>
      </w:r>
      <w:r w:rsidRPr="007A6200">
        <w:t xml:space="preserve"> </w:t>
      </w:r>
      <w:r>
        <w:rPr>
          <w:lang w:val="en-US"/>
        </w:rPr>
        <w:t>Forms</w:t>
      </w:r>
      <w:r>
        <w:t xml:space="preserve"> – есть.</w:t>
      </w:r>
    </w:p>
    <w:p w14:paraId="2F842E00" w14:textId="77777777" w:rsidR="000E19AB" w:rsidRDefault="000E19AB" w:rsidP="000E19AB">
      <w:pPr>
        <w:pStyle w:val="53"/>
      </w:pPr>
      <w:r>
        <w:t>Наш сайт – есть.</w:t>
      </w:r>
    </w:p>
    <w:p w14:paraId="1EC57ADC" w14:textId="77777777" w:rsidR="000E19AB" w:rsidRDefault="000E19AB" w:rsidP="000E19AB">
      <w:pPr>
        <w:pStyle w:val="22"/>
      </w:pPr>
      <w:r w:rsidRPr="0056149E">
        <w:t>Наш продукт удовлетворяет всем сильным сторонам конкурентов, а также включает в себя доработки их недостатков.</w:t>
      </w:r>
      <w:bookmarkStart w:id="20" w:name="_heading=h.og1dxclh9sjz"/>
      <w:bookmarkEnd w:id="20"/>
      <w:r>
        <w:t xml:space="preserve"> </w:t>
      </w:r>
      <w:r w:rsidRPr="00F11CC0">
        <w:t>Таким образом, проанализировав продукты конкурентов, удалось выделить их сильные стороны, которые необходимо реализовать.</w:t>
      </w:r>
      <w:bookmarkStart w:id="21" w:name="_heading=h.at1b1s1c2vrl"/>
      <w:bookmarkEnd w:id="21"/>
    </w:p>
    <w:p w14:paraId="3030F264" w14:textId="77777777" w:rsidR="000E19AB" w:rsidRDefault="000E19AB" w:rsidP="000E19AB">
      <w:pPr>
        <w:pStyle w:val="22"/>
      </w:pPr>
    </w:p>
    <w:p w14:paraId="190411B9" w14:textId="77777777" w:rsidR="000E19AB" w:rsidRDefault="000E19AB" w:rsidP="000E19AB">
      <w:pPr>
        <w:pStyle w:val="22"/>
      </w:pPr>
    </w:p>
    <w:p w14:paraId="4FCA1BA5" w14:textId="77777777" w:rsidR="000E19AB" w:rsidRDefault="000E19AB" w:rsidP="000E19AB">
      <w:pPr>
        <w:pStyle w:val="22"/>
      </w:pPr>
    </w:p>
    <w:p w14:paraId="0FA29D67" w14:textId="77777777" w:rsidR="000E19AB" w:rsidRDefault="000E19AB" w:rsidP="000E19AB">
      <w:pPr>
        <w:pStyle w:val="22"/>
      </w:pPr>
    </w:p>
    <w:p w14:paraId="1CCCB68B" w14:textId="77777777" w:rsidR="000E19AB" w:rsidRDefault="000E19AB" w:rsidP="000E19AB">
      <w:pPr>
        <w:pStyle w:val="22"/>
      </w:pPr>
    </w:p>
    <w:p w14:paraId="7988D2DE" w14:textId="77777777" w:rsidR="000E19AB" w:rsidRDefault="000E19AB" w:rsidP="000E19AB">
      <w:pPr>
        <w:pStyle w:val="22"/>
      </w:pPr>
    </w:p>
    <w:p w14:paraId="753DA1F1" w14:textId="77777777" w:rsidR="000E19AB" w:rsidRDefault="000E19AB" w:rsidP="000E19AB">
      <w:pPr>
        <w:pStyle w:val="22"/>
      </w:pPr>
    </w:p>
    <w:p w14:paraId="70706860" w14:textId="77777777" w:rsidR="000E19AB" w:rsidRDefault="000E19AB" w:rsidP="000E19AB">
      <w:pPr>
        <w:pStyle w:val="22"/>
      </w:pPr>
    </w:p>
    <w:p w14:paraId="5FC1A6FA" w14:textId="77777777" w:rsidR="000E19AB" w:rsidRDefault="000E19AB" w:rsidP="000E19AB">
      <w:pPr>
        <w:pStyle w:val="22"/>
      </w:pPr>
    </w:p>
    <w:p w14:paraId="770012E1" w14:textId="77777777" w:rsidR="000E19AB" w:rsidRDefault="000E19AB" w:rsidP="000E19AB">
      <w:pPr>
        <w:pStyle w:val="22"/>
      </w:pPr>
    </w:p>
    <w:p w14:paraId="5418F2D1" w14:textId="77777777" w:rsidR="000E19AB" w:rsidRDefault="000E19AB" w:rsidP="000E19AB">
      <w:pPr>
        <w:pStyle w:val="22"/>
      </w:pPr>
    </w:p>
    <w:p w14:paraId="0B86D2F8" w14:textId="77777777" w:rsidR="000E19AB" w:rsidRDefault="000E19AB" w:rsidP="000E19AB">
      <w:pPr>
        <w:pStyle w:val="22"/>
      </w:pPr>
    </w:p>
    <w:p w14:paraId="28C1A8E4" w14:textId="77777777" w:rsidR="000E19AB" w:rsidRDefault="000E19AB" w:rsidP="000E19AB">
      <w:pPr>
        <w:pStyle w:val="22"/>
      </w:pPr>
    </w:p>
    <w:p w14:paraId="45248219" w14:textId="77777777" w:rsidR="000E19AB" w:rsidRDefault="000E19AB" w:rsidP="000E19AB">
      <w:pPr>
        <w:pStyle w:val="22"/>
      </w:pPr>
    </w:p>
    <w:p w14:paraId="2193E31C" w14:textId="77777777" w:rsidR="000E19AB" w:rsidRDefault="000E19AB" w:rsidP="000E19AB">
      <w:pPr>
        <w:pStyle w:val="22"/>
      </w:pPr>
    </w:p>
    <w:p w14:paraId="5B3D3B00" w14:textId="77777777" w:rsidR="000E19AB" w:rsidRDefault="000E19AB" w:rsidP="000E19AB">
      <w:pPr>
        <w:pStyle w:val="22"/>
      </w:pPr>
    </w:p>
    <w:p w14:paraId="36A9EF82" w14:textId="77777777" w:rsidR="000E19AB" w:rsidRDefault="000E19AB" w:rsidP="000E19AB">
      <w:pPr>
        <w:pStyle w:val="22"/>
      </w:pPr>
    </w:p>
    <w:p w14:paraId="718BA588" w14:textId="77777777" w:rsidR="000E19AB" w:rsidRDefault="000E19AB" w:rsidP="000E19AB">
      <w:pPr>
        <w:pStyle w:val="22"/>
      </w:pPr>
    </w:p>
    <w:p w14:paraId="41238A41" w14:textId="77777777" w:rsidR="000E19AB" w:rsidRDefault="000E19AB" w:rsidP="000E19AB">
      <w:pPr>
        <w:pStyle w:val="22"/>
      </w:pPr>
    </w:p>
    <w:p w14:paraId="253B80AB" w14:textId="77777777" w:rsidR="000E19AB" w:rsidRDefault="000E19AB" w:rsidP="000E19AB">
      <w:pPr>
        <w:pStyle w:val="22"/>
      </w:pPr>
    </w:p>
    <w:p w14:paraId="2D1D2C60" w14:textId="77777777" w:rsidR="000E19AB" w:rsidRDefault="000E19AB" w:rsidP="000E19AB">
      <w:pPr>
        <w:pStyle w:val="22"/>
      </w:pPr>
    </w:p>
    <w:p w14:paraId="60D44030" w14:textId="77777777" w:rsidR="000E19AB" w:rsidRDefault="000E19AB" w:rsidP="000E19AB">
      <w:pPr>
        <w:pStyle w:val="12"/>
      </w:pPr>
      <w:bookmarkStart w:id="22" w:name="_Toc199195918"/>
      <w:r>
        <w:lastRenderedPageBreak/>
        <w:t>Обзор архитектуры программного продукта</w:t>
      </w:r>
      <w:bookmarkEnd w:id="22"/>
    </w:p>
    <w:p w14:paraId="43790E48" w14:textId="77777777" w:rsidR="000E19AB" w:rsidRDefault="000E19AB" w:rsidP="000E19AB">
      <w:pPr>
        <w:pStyle w:val="22"/>
      </w:pPr>
    </w:p>
    <w:p w14:paraId="12FAF0F7" w14:textId="77777777" w:rsidR="000E19AB" w:rsidRDefault="000E19AB" w:rsidP="000E19AB">
      <w:pPr>
        <w:pStyle w:val="22"/>
      </w:pPr>
      <w:proofErr w:type="spellStart"/>
      <w:r w:rsidRPr="003E6CB6">
        <w:t>Frontend</w:t>
      </w:r>
      <w:proofErr w:type="spellEnd"/>
      <w:r w:rsidRPr="003E6CB6">
        <w:t xml:space="preserve"> (Клиентская часть):</w:t>
      </w:r>
    </w:p>
    <w:p w14:paraId="7155E58B" w14:textId="34EE2512" w:rsidR="000E19AB" w:rsidRPr="000E19AB" w:rsidRDefault="000E19AB" w:rsidP="000E19AB">
      <w:pPr>
        <w:pStyle w:val="52"/>
        <w:numPr>
          <w:ilvl w:val="0"/>
          <w:numId w:val="18"/>
        </w:numPr>
        <w:ind w:left="0" w:firstLine="709"/>
        <w:rPr>
          <w:lang w:val="en-US"/>
        </w:rPr>
      </w:pPr>
      <w:r w:rsidRPr="003E6CB6">
        <w:t>Технологии</w:t>
      </w:r>
      <w:r w:rsidRPr="000E19AB">
        <w:rPr>
          <w:lang w:val="en-US"/>
        </w:rPr>
        <w:t>: React, TypeScript, React Router,</w:t>
      </w:r>
      <w:r w:rsidRPr="000E19AB">
        <w:rPr>
          <w:rFonts w:ascii="Roboto" w:hAnsi="Roboto"/>
          <w:color w:val="E1E3E6"/>
          <w:spacing w:val="-1"/>
          <w:sz w:val="20"/>
          <w:lang w:val="en-US"/>
        </w:rPr>
        <w:t xml:space="preserve"> </w:t>
      </w:r>
      <w:r w:rsidRPr="000E19AB">
        <w:rPr>
          <w:lang w:val="en-US"/>
        </w:rPr>
        <w:t>Vite;</w:t>
      </w:r>
    </w:p>
    <w:p w14:paraId="0753F2AC" w14:textId="2F10EC85" w:rsidR="000E19AB" w:rsidRDefault="000E19AB" w:rsidP="000E19AB">
      <w:pPr>
        <w:pStyle w:val="52"/>
        <w:numPr>
          <w:ilvl w:val="0"/>
          <w:numId w:val="18"/>
        </w:numPr>
        <w:ind w:left="0" w:firstLine="709"/>
      </w:pPr>
      <w:r w:rsidRPr="003E6CB6">
        <w:t xml:space="preserve">Функциональность: Данная часть обеспечивает взаимодействие </w:t>
      </w:r>
      <w:r>
        <w:t>организатора</w:t>
      </w:r>
      <w:r w:rsidRPr="003E6CB6">
        <w:t xml:space="preserve"> с системой, предоставляет интерфейс для </w:t>
      </w:r>
      <w:r>
        <w:t>создания и проверки тестов, просмотра статистики; для пользователя – прохождение теста.</w:t>
      </w:r>
    </w:p>
    <w:p w14:paraId="04F278E8" w14:textId="77777777" w:rsidR="000E19AB" w:rsidRDefault="000E19AB" w:rsidP="000E19AB">
      <w:pPr>
        <w:pStyle w:val="22"/>
      </w:pPr>
      <w:proofErr w:type="spellStart"/>
      <w:r>
        <w:t>Backend</w:t>
      </w:r>
      <w:proofErr w:type="spellEnd"/>
      <w:r>
        <w:t xml:space="preserve"> (Серверная часть):</w:t>
      </w:r>
    </w:p>
    <w:p w14:paraId="16C79190" w14:textId="77777777" w:rsidR="000E19AB" w:rsidRDefault="000E19AB" w:rsidP="000E19AB">
      <w:pPr>
        <w:pStyle w:val="52"/>
        <w:numPr>
          <w:ilvl w:val="0"/>
          <w:numId w:val="19"/>
        </w:numPr>
        <w:ind w:left="0" w:firstLine="709"/>
      </w:pPr>
      <w:r>
        <w:t>Технологии: C#, ASP.NET Core;</w:t>
      </w:r>
    </w:p>
    <w:p w14:paraId="0127F28B" w14:textId="7916333A" w:rsidR="000E19AB" w:rsidRDefault="000E19AB" w:rsidP="000E19AB">
      <w:pPr>
        <w:pStyle w:val="52"/>
        <w:numPr>
          <w:ilvl w:val="0"/>
          <w:numId w:val="19"/>
        </w:numPr>
        <w:ind w:left="0" w:firstLine="709"/>
      </w:pPr>
      <w:r>
        <w:t>Основные компоненты: REST API для взаимодействия с клиентской частью, сервис аутентификации (Сессионная аутентификация), сервис уведомлений (</w:t>
      </w:r>
      <w:proofErr w:type="spellStart"/>
      <w:r>
        <w:t>email</w:t>
      </w:r>
      <w:proofErr w:type="spellEnd"/>
      <w:r>
        <w:t>);</w:t>
      </w:r>
    </w:p>
    <w:p w14:paraId="74907EEE" w14:textId="77777777" w:rsidR="000E19AB" w:rsidRDefault="000E19AB" w:rsidP="000E19AB">
      <w:pPr>
        <w:pStyle w:val="52"/>
        <w:numPr>
          <w:ilvl w:val="0"/>
          <w:numId w:val="19"/>
        </w:numPr>
        <w:ind w:left="0" w:firstLine="709"/>
      </w:pPr>
      <w:r>
        <w:t xml:space="preserve">База данных: </w:t>
      </w:r>
      <w:proofErr w:type="spellStart"/>
      <w:r>
        <w:t>PostgreSQL</w:t>
      </w:r>
      <w:proofErr w:type="spellEnd"/>
      <w:r>
        <w:t>.</w:t>
      </w:r>
    </w:p>
    <w:p w14:paraId="13192B98" w14:textId="77777777" w:rsidR="000E19AB" w:rsidRDefault="000E19AB" w:rsidP="000E19AB">
      <w:pPr>
        <w:pStyle w:val="22"/>
      </w:pPr>
      <w:r>
        <w:t>Связи между компонентами:</w:t>
      </w:r>
    </w:p>
    <w:p w14:paraId="7C74223A" w14:textId="77777777" w:rsidR="000E19AB" w:rsidRDefault="000E19AB" w:rsidP="000E19AB">
      <w:pPr>
        <w:pStyle w:val="52"/>
        <w:numPr>
          <w:ilvl w:val="0"/>
          <w:numId w:val="20"/>
        </w:numPr>
        <w:ind w:left="0" w:firstLine="709"/>
      </w:pPr>
      <w:proofErr w:type="spellStart"/>
      <w:r>
        <w:t>Frontend</w:t>
      </w:r>
      <w:proofErr w:type="spellEnd"/>
      <w:r>
        <w:t xml:space="preserve"> ↔️ </w:t>
      </w:r>
      <w:proofErr w:type="spellStart"/>
      <w:r>
        <w:t>Backend</w:t>
      </w:r>
      <w:proofErr w:type="spellEnd"/>
      <w:r>
        <w:t>: через REST API с сессионной аутентификацией;</w:t>
      </w:r>
    </w:p>
    <w:p w14:paraId="0E51FEEA" w14:textId="77777777" w:rsidR="000E19AB" w:rsidRDefault="000E19AB" w:rsidP="000E19AB">
      <w:pPr>
        <w:pStyle w:val="52"/>
        <w:numPr>
          <w:ilvl w:val="0"/>
          <w:numId w:val="20"/>
        </w:numPr>
        <w:ind w:left="0" w:firstLine="709"/>
      </w:pPr>
      <w:proofErr w:type="spellStart"/>
      <w:r>
        <w:t>Backend</w:t>
      </w:r>
      <w:proofErr w:type="spellEnd"/>
      <w:r>
        <w:t xml:space="preserve"> ↔️ БД: ORM </w:t>
      </w:r>
      <w:proofErr w:type="spellStart"/>
      <w:r>
        <w:t>Entity</w:t>
      </w:r>
      <w:proofErr w:type="spellEnd"/>
      <w:r>
        <w:t xml:space="preserve"> Framework для работы с </w:t>
      </w:r>
      <w:proofErr w:type="spellStart"/>
      <w:r>
        <w:t>PostgreSQL</w:t>
      </w:r>
      <w:proofErr w:type="spellEnd"/>
      <w:r>
        <w:t>;</w:t>
      </w:r>
    </w:p>
    <w:p w14:paraId="7AAD0396" w14:textId="77777777" w:rsidR="000E19AB" w:rsidRDefault="000E19AB" w:rsidP="000E19AB">
      <w:pPr>
        <w:pStyle w:val="52"/>
        <w:numPr>
          <w:ilvl w:val="0"/>
          <w:numId w:val="20"/>
        </w:numPr>
        <w:ind w:left="0" w:firstLine="709"/>
      </w:pPr>
      <w:proofErr w:type="spellStart"/>
      <w:r>
        <w:t>Backend</w:t>
      </w:r>
      <w:proofErr w:type="spellEnd"/>
      <w:r>
        <w:t xml:space="preserve"> ↔️ Внешние системы: через API (почтовая рассылка).</w:t>
      </w:r>
    </w:p>
    <w:p w14:paraId="1E5A7629" w14:textId="77777777" w:rsidR="000E19AB" w:rsidRDefault="000E19AB" w:rsidP="000E19AB">
      <w:pPr>
        <w:pStyle w:val="22"/>
      </w:pPr>
      <w:r>
        <w:t>Обоснование выбора архитектурного решения:</w:t>
      </w:r>
    </w:p>
    <w:p w14:paraId="1817CA13" w14:textId="77777777" w:rsidR="000E19AB" w:rsidRDefault="000E19AB" w:rsidP="000E19AB">
      <w:pPr>
        <w:pStyle w:val="52"/>
        <w:numPr>
          <w:ilvl w:val="0"/>
          <w:numId w:val="21"/>
        </w:numPr>
        <w:ind w:left="0" w:firstLine="709"/>
      </w:pPr>
      <w:r>
        <w:t xml:space="preserve">Эффективность разработки и скорость развертывания: Использование </w:t>
      </w:r>
      <w:proofErr w:type="spellStart"/>
      <w:r>
        <w:t>React</w:t>
      </w:r>
      <w:proofErr w:type="spellEnd"/>
      <w:r>
        <w:t xml:space="preserve"> для </w:t>
      </w:r>
      <w:proofErr w:type="spellStart"/>
      <w:r>
        <w:t>frontend</w:t>
      </w:r>
      <w:proofErr w:type="spellEnd"/>
      <w:r>
        <w:t xml:space="preserve"> и ASP.NET </w:t>
      </w:r>
      <w:proofErr w:type="spellStart"/>
      <w:proofErr w:type="gramStart"/>
      <w:r>
        <w:t>core</w:t>
      </w:r>
      <w:proofErr w:type="spellEnd"/>
      <w:r>
        <w:t>(</w:t>
      </w:r>
      <w:proofErr w:type="gramEnd"/>
      <w:r>
        <w:t xml:space="preserve">C#) для </w:t>
      </w:r>
      <w:proofErr w:type="spellStart"/>
      <w:r>
        <w:t>backend</w:t>
      </w:r>
      <w:proofErr w:type="spellEnd"/>
      <w:r>
        <w:t xml:space="preserve"> позволяет значительно ускорить процесс разработки благодаря готовым решениям, большому количеству библиотек и активному сообществу. </w:t>
      </w:r>
      <w:proofErr w:type="spellStart"/>
      <w:r>
        <w:t>React</w:t>
      </w:r>
      <w:proofErr w:type="spellEnd"/>
      <w:r>
        <w:t xml:space="preserve"> обеспечивает создание отзывчивого и удобного пользовательского интерфейса, а ASP.NET </w:t>
      </w:r>
      <w:proofErr w:type="spellStart"/>
      <w:r>
        <w:t>core</w:t>
      </w:r>
      <w:proofErr w:type="spellEnd"/>
      <w:r>
        <w:t xml:space="preserve"> предоставляет мощный ORM </w:t>
      </w:r>
      <w:proofErr w:type="spellStart"/>
      <w:r>
        <w:t>Entity</w:t>
      </w:r>
      <w:proofErr w:type="spellEnd"/>
      <w:r>
        <w:t xml:space="preserve"> Framework для работы с базой данных и упрощает разработку REST API;</w:t>
      </w:r>
    </w:p>
    <w:p w14:paraId="63AFF379" w14:textId="77777777" w:rsidR="000E19AB" w:rsidRDefault="000E19AB" w:rsidP="000E19AB">
      <w:pPr>
        <w:pStyle w:val="52"/>
        <w:numPr>
          <w:ilvl w:val="0"/>
          <w:numId w:val="21"/>
        </w:numPr>
        <w:ind w:left="0" w:firstLine="709"/>
      </w:pPr>
      <w:r>
        <w:t xml:space="preserve">Производительность: ASP.NET </w:t>
      </w:r>
      <w:proofErr w:type="spellStart"/>
      <w:proofErr w:type="gramStart"/>
      <w:r>
        <w:t>core</w:t>
      </w:r>
      <w:proofErr w:type="spellEnd"/>
      <w:r>
        <w:t>(</w:t>
      </w:r>
      <w:proofErr w:type="gramEnd"/>
      <w:r>
        <w:t xml:space="preserve">C#) очень оптимизирован, что позволяет ему быстро работать, быстрее обрабатывать запросы, больше экономить на серверах, </w:t>
      </w:r>
      <w:proofErr w:type="spellStart"/>
      <w:r>
        <w:t>стороня</w:t>
      </w:r>
      <w:proofErr w:type="spellEnd"/>
      <w:r>
        <w:t xml:space="preserve"> многих своих конкурентов.</w:t>
      </w:r>
    </w:p>
    <w:p w14:paraId="701C481D" w14:textId="77777777" w:rsidR="000E19AB" w:rsidRDefault="000E19AB" w:rsidP="000E19AB">
      <w:pPr>
        <w:pStyle w:val="52"/>
        <w:numPr>
          <w:ilvl w:val="0"/>
          <w:numId w:val="21"/>
        </w:numPr>
        <w:ind w:left="0" w:firstLine="709"/>
      </w:pPr>
      <w:r>
        <w:t xml:space="preserve">Масштабируемость и гибкость: Разделение на </w:t>
      </w:r>
      <w:proofErr w:type="spellStart"/>
      <w:r>
        <w:t>frontend</w:t>
      </w:r>
      <w:proofErr w:type="spellEnd"/>
      <w:r>
        <w:t xml:space="preserve"> и </w:t>
      </w:r>
      <w:proofErr w:type="spellStart"/>
      <w:r>
        <w:t>backend</w:t>
      </w:r>
      <w:proofErr w:type="spellEnd"/>
      <w:r>
        <w:t xml:space="preserve"> с взаимодействием через REST API обеспечивает гибкость масштабирования </w:t>
      </w:r>
      <w:r>
        <w:lastRenderedPageBreak/>
        <w:t xml:space="preserve">каждого компонента отдельно. При увеличении числа пользователей можно масштабировать </w:t>
      </w:r>
      <w:proofErr w:type="spellStart"/>
      <w:r>
        <w:t>backend</w:t>
      </w:r>
      <w:proofErr w:type="spellEnd"/>
      <w:r>
        <w:t xml:space="preserve">-сервер, а при увеличении сложности интерфейса – ресурсы </w:t>
      </w:r>
      <w:proofErr w:type="spellStart"/>
      <w:r>
        <w:t>frontend</w:t>
      </w:r>
      <w:proofErr w:type="spellEnd"/>
      <w:r>
        <w:t>;</w:t>
      </w:r>
    </w:p>
    <w:p w14:paraId="0807749A" w14:textId="77777777" w:rsidR="000E19AB" w:rsidRDefault="000E19AB" w:rsidP="000E19AB">
      <w:pPr>
        <w:pStyle w:val="52"/>
        <w:numPr>
          <w:ilvl w:val="0"/>
          <w:numId w:val="21"/>
        </w:numPr>
        <w:ind w:left="0" w:firstLine="709"/>
      </w:pPr>
      <w:r>
        <w:t xml:space="preserve">Надежность, безопасность и простота: Использование сессионной аутентификации обеспечивает надежную защиту API и пользовательских данных. </w:t>
      </w:r>
      <w:proofErr w:type="spellStart"/>
      <w:r>
        <w:t>PostgreSQL</w:t>
      </w:r>
      <w:proofErr w:type="spellEnd"/>
      <w:r>
        <w:t xml:space="preserve"> – надежная и масштабируемая база данных, гарантирующая сохранность и целостность данных;</w:t>
      </w:r>
    </w:p>
    <w:p w14:paraId="2110F95C" w14:textId="77777777" w:rsidR="000E19AB" w:rsidRDefault="000E19AB" w:rsidP="000E19AB">
      <w:pPr>
        <w:pStyle w:val="52"/>
        <w:numPr>
          <w:ilvl w:val="0"/>
          <w:numId w:val="21"/>
        </w:numPr>
        <w:ind w:left="0" w:firstLine="709"/>
      </w:pPr>
      <w:r>
        <w:t>Простота интеграции: REST API позволяет легко интегрировать систему с другими сервисами и приложениями, например, с системами уведомлений, почтовыми сервисами и другими инструментами для повышения эффективности работы.</w:t>
      </w:r>
    </w:p>
    <w:p w14:paraId="4729B2C6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4760A6E3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2D97F420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12C67674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3B069037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32C25FF4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0E3DB178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4ECD135F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6C73F509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1EC82216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1AF3B789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05CD9BA6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09F6EA8A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1F1EDFC7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64743CA6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09CBD340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57A619EB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36CD38D8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0A4948A7" w14:textId="77777777" w:rsidR="000E19AB" w:rsidRDefault="000E19AB" w:rsidP="000E19AB">
      <w:pPr>
        <w:pStyle w:val="52"/>
        <w:numPr>
          <w:ilvl w:val="0"/>
          <w:numId w:val="0"/>
        </w:numPr>
        <w:ind w:firstLine="709"/>
      </w:pPr>
    </w:p>
    <w:p w14:paraId="77CF4EB4" w14:textId="7EDFAD7E" w:rsidR="000E19AB" w:rsidRPr="004B06F5" w:rsidRDefault="000E19AB" w:rsidP="000E19AB">
      <w:pPr>
        <w:pStyle w:val="12"/>
      </w:pPr>
      <w:bookmarkStart w:id="23" w:name="_Toc199195919"/>
      <w:r>
        <w:lastRenderedPageBreak/>
        <w:t>Прототипирование</w:t>
      </w:r>
      <w:bookmarkEnd w:id="23"/>
    </w:p>
    <w:p w14:paraId="7A7963C4" w14:textId="77777777" w:rsidR="000E19AB" w:rsidRDefault="000E19AB" w:rsidP="000E19AB">
      <w:pPr>
        <w:pStyle w:val="22"/>
      </w:pPr>
    </w:p>
    <w:p w14:paraId="02C35A76" w14:textId="350F6AD9" w:rsidR="000E19AB" w:rsidRDefault="000E19AB" w:rsidP="000E19AB">
      <w:pPr>
        <w:pStyle w:val="22"/>
      </w:pPr>
      <w:r>
        <w:t xml:space="preserve">Макеты для организаторов (см. рисунок </w:t>
      </w:r>
      <w:r w:rsidR="000B5FA1">
        <w:t xml:space="preserve">1 </w:t>
      </w:r>
      <w:r>
        <w:t>– см. рисунок</w:t>
      </w:r>
      <w:r w:rsidR="000B5FA1">
        <w:t xml:space="preserve"> 12</w:t>
      </w:r>
      <w:r>
        <w:t>).</w:t>
      </w:r>
    </w:p>
    <w:p w14:paraId="2175BEFC" w14:textId="77777777" w:rsidR="000B5FA1" w:rsidRDefault="000B5FA1" w:rsidP="000E19AB">
      <w:pPr>
        <w:pStyle w:val="22"/>
      </w:pPr>
    </w:p>
    <w:p w14:paraId="236BA000" w14:textId="00B75797" w:rsidR="000E19AB" w:rsidRDefault="000B5FA1" w:rsidP="000B5FA1">
      <w:pPr>
        <w:pStyle w:val="43"/>
      </w:pPr>
      <w:r>
        <w:rPr>
          <w:noProof/>
        </w:rPr>
        <w:drawing>
          <wp:inline distT="0" distB="0" distL="0" distR="0" wp14:anchorId="14A7DC3A" wp14:editId="74A33A25">
            <wp:extent cx="2863778" cy="3589020"/>
            <wp:effectExtent l="0" t="0" r="0" b="0"/>
            <wp:docPr id="1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591" cy="3602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E1F823" w14:textId="2EAF7ABA" w:rsidR="000E19AB" w:rsidRDefault="000B5FA1" w:rsidP="000B5FA1">
      <w:pPr>
        <w:pStyle w:val="41"/>
      </w:pPr>
      <w:r>
        <w:t>регистрация</w:t>
      </w:r>
      <w:r>
        <w:rPr>
          <w:lang w:val="en-US"/>
        </w:rPr>
        <w:t>/</w:t>
      </w:r>
      <w:r>
        <w:t>авторизация</w:t>
      </w:r>
    </w:p>
    <w:p w14:paraId="6DE718CF" w14:textId="7BAEAED7" w:rsidR="000B5FA1" w:rsidRPr="000B5FA1" w:rsidRDefault="000B5FA1" w:rsidP="000B5FA1">
      <w:pPr>
        <w:pStyle w:val="43"/>
      </w:pPr>
      <w:r>
        <w:rPr>
          <w:noProof/>
        </w:rPr>
        <w:drawing>
          <wp:inline distT="0" distB="0" distL="0" distR="0" wp14:anchorId="77766A69" wp14:editId="56DADF7C">
            <wp:extent cx="5939790" cy="3251487"/>
            <wp:effectExtent l="0" t="0" r="3810" b="6350"/>
            <wp:docPr id="25" name="Рисунок 25" descr="Изображение выглядит как текст, снимок экрана, число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 descr="Изображение выглядит как текст, снимок экрана, число, диаграм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51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A05666" w14:textId="62915117" w:rsidR="000E19AB" w:rsidRDefault="000B5FA1" w:rsidP="000B5FA1">
      <w:pPr>
        <w:pStyle w:val="41"/>
      </w:pPr>
      <w:r>
        <w:t>Статистика</w:t>
      </w:r>
    </w:p>
    <w:p w14:paraId="7677E620" w14:textId="77777777" w:rsidR="000E19AB" w:rsidRDefault="000E19AB" w:rsidP="000E19AB">
      <w:pPr>
        <w:pStyle w:val="22"/>
      </w:pPr>
    </w:p>
    <w:p w14:paraId="2EE33547" w14:textId="3CD47BB4" w:rsidR="000E19AB" w:rsidRDefault="000B5FA1" w:rsidP="000B5FA1">
      <w:pPr>
        <w:pStyle w:val="43"/>
      </w:pPr>
      <w:r>
        <w:rPr>
          <w:noProof/>
        </w:rPr>
        <w:lastRenderedPageBreak/>
        <w:drawing>
          <wp:inline distT="0" distB="0" distL="0" distR="0" wp14:anchorId="3E9A70B2" wp14:editId="01B8C3A4">
            <wp:extent cx="5939790" cy="3333394"/>
            <wp:effectExtent l="0" t="0" r="3810" b="635"/>
            <wp:docPr id="40" name="Рисунок 40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 descr="Изображение выглядит как текст, снимок экрана, число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3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A17701" w14:textId="1F4024F0" w:rsidR="000B5FA1" w:rsidRDefault="000B5FA1" w:rsidP="000B5FA1">
      <w:pPr>
        <w:pStyle w:val="41"/>
      </w:pPr>
      <w:r>
        <w:t>Ручная проверка</w:t>
      </w:r>
    </w:p>
    <w:p w14:paraId="12B8784F" w14:textId="77777777" w:rsidR="000B5FA1" w:rsidRDefault="000B5FA1" w:rsidP="000B5FA1">
      <w:pPr>
        <w:pStyle w:val="22"/>
      </w:pPr>
    </w:p>
    <w:p w14:paraId="06C4BD89" w14:textId="5F6BFDD1" w:rsidR="000B5FA1" w:rsidRDefault="000B5FA1" w:rsidP="000B5FA1">
      <w:pPr>
        <w:pStyle w:val="43"/>
      </w:pPr>
      <w:r>
        <w:rPr>
          <w:noProof/>
        </w:rPr>
        <w:drawing>
          <wp:inline distT="0" distB="0" distL="0" distR="0" wp14:anchorId="4CF51B35" wp14:editId="0C2303BB">
            <wp:extent cx="5939790" cy="3198788"/>
            <wp:effectExtent l="0" t="0" r="3810" b="1905"/>
            <wp:docPr id="31" name="Рисунок 3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98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F93D55" w14:textId="1038AB4C" w:rsidR="000B5FA1" w:rsidRDefault="000B5FA1" w:rsidP="000B5FA1">
      <w:pPr>
        <w:pStyle w:val="41"/>
      </w:pPr>
      <w:r>
        <w:t>Создание теста</w:t>
      </w:r>
    </w:p>
    <w:p w14:paraId="3036A1CD" w14:textId="77777777" w:rsidR="000B5FA1" w:rsidRDefault="000B5FA1" w:rsidP="000B5FA1">
      <w:pPr>
        <w:pStyle w:val="22"/>
      </w:pPr>
    </w:p>
    <w:p w14:paraId="3D802295" w14:textId="2E32371B" w:rsidR="000B5FA1" w:rsidRDefault="000B5FA1" w:rsidP="000B5FA1">
      <w:pPr>
        <w:pStyle w:val="43"/>
      </w:pPr>
      <w:r>
        <w:rPr>
          <w:noProof/>
        </w:rPr>
        <w:lastRenderedPageBreak/>
        <w:drawing>
          <wp:inline distT="0" distB="0" distL="0" distR="0" wp14:anchorId="5778D170" wp14:editId="714B5A8B">
            <wp:extent cx="5939790" cy="3186724"/>
            <wp:effectExtent l="0" t="0" r="3810" b="0"/>
            <wp:docPr id="55" name="Рисунок 55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867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3E01D2" w14:textId="50457D1E" w:rsidR="000B5FA1" w:rsidRDefault="000B5FA1" w:rsidP="000B5FA1">
      <w:pPr>
        <w:pStyle w:val="41"/>
      </w:pPr>
      <w:r>
        <w:t>Создание вопроса с выбором варианта ответа</w:t>
      </w:r>
    </w:p>
    <w:p w14:paraId="1BF66EF8" w14:textId="77777777" w:rsidR="000B5FA1" w:rsidRDefault="000B5FA1" w:rsidP="000B5FA1">
      <w:pPr>
        <w:pStyle w:val="22"/>
      </w:pPr>
    </w:p>
    <w:p w14:paraId="5CF92915" w14:textId="66C748D1" w:rsidR="000B5FA1" w:rsidRDefault="000B5FA1" w:rsidP="000B5FA1">
      <w:pPr>
        <w:pStyle w:val="43"/>
      </w:pPr>
      <w:r>
        <w:rPr>
          <w:noProof/>
        </w:rPr>
        <w:drawing>
          <wp:inline distT="0" distB="0" distL="0" distR="0" wp14:anchorId="06417723" wp14:editId="5482C309">
            <wp:extent cx="5939790" cy="3215931"/>
            <wp:effectExtent l="0" t="0" r="3810" b="3810"/>
            <wp:docPr id="58" name="Рисунок 58" descr="Изображение выглядит как текст, снимок экрана, программное обеспечение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 descr="Изображение выглядит как текст, снимок экрана, программное обеспечение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15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779937" w14:textId="17E553DB" w:rsidR="000B5FA1" w:rsidRDefault="000B5FA1" w:rsidP="000B5FA1">
      <w:pPr>
        <w:pStyle w:val="41"/>
      </w:pPr>
      <w:r>
        <w:t>Создание вопроса с ручным вводом числа</w:t>
      </w:r>
    </w:p>
    <w:p w14:paraId="3EB29884" w14:textId="77777777" w:rsidR="000B5FA1" w:rsidRDefault="000B5FA1" w:rsidP="000B5FA1">
      <w:pPr>
        <w:pStyle w:val="22"/>
      </w:pPr>
    </w:p>
    <w:p w14:paraId="470D1892" w14:textId="3750FD72" w:rsidR="000B5FA1" w:rsidRDefault="000B5FA1" w:rsidP="000B5FA1">
      <w:pPr>
        <w:pStyle w:val="43"/>
      </w:pPr>
      <w:r>
        <w:rPr>
          <w:noProof/>
        </w:rPr>
        <w:lastRenderedPageBreak/>
        <w:drawing>
          <wp:inline distT="0" distB="0" distL="0" distR="0" wp14:anchorId="3917BDBB" wp14:editId="67F5C50F">
            <wp:extent cx="5939790" cy="3208947"/>
            <wp:effectExtent l="0" t="0" r="3810" b="0"/>
            <wp:docPr id="61" name="Рисунок 6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6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08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70E019" w14:textId="48C2898A" w:rsidR="000B5FA1" w:rsidRDefault="000B5FA1" w:rsidP="000B5FA1">
      <w:pPr>
        <w:pStyle w:val="41"/>
      </w:pPr>
      <w:r>
        <w:t>Создание вопроса с ручным вводом короткого текста</w:t>
      </w:r>
    </w:p>
    <w:p w14:paraId="6A0CFE71" w14:textId="77777777" w:rsidR="000B5FA1" w:rsidRDefault="000B5FA1" w:rsidP="000B5FA1">
      <w:pPr>
        <w:pStyle w:val="22"/>
      </w:pPr>
    </w:p>
    <w:p w14:paraId="42440624" w14:textId="6B8142CD" w:rsidR="000B5FA1" w:rsidRDefault="000B5FA1" w:rsidP="000B5FA1">
      <w:pPr>
        <w:pStyle w:val="43"/>
      </w:pPr>
      <w:r>
        <w:rPr>
          <w:noProof/>
        </w:rPr>
        <w:drawing>
          <wp:inline distT="0" distB="0" distL="0" distR="0" wp14:anchorId="58ECAFD4" wp14:editId="5D6B3DB2">
            <wp:extent cx="5939790" cy="3189264"/>
            <wp:effectExtent l="0" t="0" r="3810" b="0"/>
            <wp:docPr id="64" name="Рисунок 64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64" descr="Изображение выглядит как текст, снимок экрана, Шрифт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892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AB25D6" w14:textId="2C479663" w:rsidR="000B5FA1" w:rsidRDefault="000B5FA1" w:rsidP="000B5FA1">
      <w:pPr>
        <w:pStyle w:val="41"/>
      </w:pPr>
      <w:r>
        <w:t>Создание вопроса с ручным вводом текста</w:t>
      </w:r>
    </w:p>
    <w:p w14:paraId="15BFE530" w14:textId="77777777" w:rsidR="000B5FA1" w:rsidRDefault="000B5FA1" w:rsidP="000B5FA1">
      <w:pPr>
        <w:pStyle w:val="22"/>
      </w:pPr>
    </w:p>
    <w:p w14:paraId="7FDB053A" w14:textId="0C3448BD" w:rsidR="000B5FA1" w:rsidRDefault="000B5FA1" w:rsidP="000B5FA1">
      <w:pPr>
        <w:pStyle w:val="43"/>
      </w:pPr>
      <w:r>
        <w:rPr>
          <w:noProof/>
        </w:rPr>
        <w:lastRenderedPageBreak/>
        <w:drawing>
          <wp:inline distT="0" distB="0" distL="0" distR="0" wp14:anchorId="4CD72CA3" wp14:editId="52B6BDB4">
            <wp:extent cx="5939790" cy="3264186"/>
            <wp:effectExtent l="0" t="0" r="3810" b="0"/>
            <wp:docPr id="67" name="Рисунок 67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Рисунок 67" descr="Изображение выглядит как текст, снимок экрана, Шрифт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41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E947EC" w14:textId="127E0FA2" w:rsidR="000B5FA1" w:rsidRDefault="000B5FA1" w:rsidP="000B5FA1">
      <w:pPr>
        <w:pStyle w:val="41"/>
      </w:pPr>
      <w:r>
        <w:t>Создание вопроса на соотнесение вариантов</w:t>
      </w:r>
    </w:p>
    <w:p w14:paraId="3BD09FC4" w14:textId="77777777" w:rsidR="000B5FA1" w:rsidRDefault="000B5FA1" w:rsidP="000B5FA1">
      <w:pPr>
        <w:pStyle w:val="22"/>
      </w:pPr>
    </w:p>
    <w:p w14:paraId="59EE7078" w14:textId="715AD40F" w:rsidR="000B5FA1" w:rsidRDefault="000B5FA1" w:rsidP="000B5FA1">
      <w:pPr>
        <w:pStyle w:val="43"/>
      </w:pPr>
      <w:r>
        <w:rPr>
          <w:noProof/>
        </w:rPr>
        <w:drawing>
          <wp:inline distT="0" distB="0" distL="0" distR="0" wp14:anchorId="448638A3" wp14:editId="2B7EACBC">
            <wp:extent cx="5939790" cy="3072437"/>
            <wp:effectExtent l="0" t="0" r="3810" b="0"/>
            <wp:docPr id="70" name="Рисунок 70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Рисунок 70" descr="Изображение выглядит как текст, снимок экрана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72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361301" w14:textId="6C439AA9" w:rsidR="000B5FA1" w:rsidRDefault="000B5FA1" w:rsidP="000B5FA1">
      <w:pPr>
        <w:pStyle w:val="41"/>
      </w:pPr>
      <w:r>
        <w:t>Создание вопроса «Логика связей»</w:t>
      </w:r>
    </w:p>
    <w:p w14:paraId="74ACB86B" w14:textId="77777777" w:rsidR="000B5FA1" w:rsidRDefault="000B5FA1" w:rsidP="000B5FA1">
      <w:pPr>
        <w:pStyle w:val="22"/>
      </w:pPr>
    </w:p>
    <w:p w14:paraId="285E4A92" w14:textId="5C34A470" w:rsidR="000B5FA1" w:rsidRDefault="000B5FA1" w:rsidP="000B5FA1">
      <w:pPr>
        <w:pStyle w:val="43"/>
      </w:pPr>
      <w:r>
        <w:rPr>
          <w:noProof/>
        </w:rPr>
        <w:lastRenderedPageBreak/>
        <w:drawing>
          <wp:inline distT="0" distB="0" distL="0" distR="0" wp14:anchorId="6A953A02" wp14:editId="15F837D1">
            <wp:extent cx="5939790" cy="3212757"/>
            <wp:effectExtent l="0" t="0" r="3810" b="6985"/>
            <wp:docPr id="73" name="Рисунок 73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Рисунок 73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127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BFF719" w14:textId="37EF5C3C" w:rsidR="000B5FA1" w:rsidRDefault="000B5FA1" w:rsidP="000B5FA1">
      <w:pPr>
        <w:pStyle w:val="41"/>
      </w:pPr>
      <w:r>
        <w:t>Создание вопроса «Логика закономерностей»</w:t>
      </w:r>
    </w:p>
    <w:p w14:paraId="21F617C8" w14:textId="77777777" w:rsidR="000B5FA1" w:rsidRPr="000B5FA1" w:rsidRDefault="000B5FA1" w:rsidP="000B5FA1">
      <w:pPr>
        <w:pStyle w:val="22"/>
      </w:pPr>
    </w:p>
    <w:p w14:paraId="61F0A93F" w14:textId="39A93935" w:rsidR="000B5FA1" w:rsidRDefault="000B5FA1" w:rsidP="000B5FA1">
      <w:pPr>
        <w:pStyle w:val="43"/>
      </w:pPr>
      <w:r w:rsidRPr="000B5FA1">
        <w:rPr>
          <w:noProof/>
        </w:rPr>
        <w:drawing>
          <wp:inline distT="0" distB="0" distL="0" distR="0" wp14:anchorId="2C04844A" wp14:editId="798E1505">
            <wp:extent cx="5939790" cy="4779645"/>
            <wp:effectExtent l="0" t="0" r="3810" b="1905"/>
            <wp:docPr id="20867097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097" name="Рисунок 1" descr="Изображение выглядит как текст, снимок экрана, Шрифт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614B" w14:textId="54E13BCE" w:rsidR="000B5FA1" w:rsidRDefault="000B5FA1" w:rsidP="000B5FA1">
      <w:pPr>
        <w:pStyle w:val="41"/>
      </w:pPr>
      <w:r>
        <w:t>Дополнительные настройки теста</w:t>
      </w:r>
    </w:p>
    <w:p w14:paraId="6B14FA21" w14:textId="2043DBF0" w:rsidR="000B5FA1" w:rsidRDefault="000B5FA1" w:rsidP="000B5FA1">
      <w:pPr>
        <w:pStyle w:val="22"/>
      </w:pPr>
      <w:r>
        <w:lastRenderedPageBreak/>
        <w:t>Макеты для пользователей (см. рисунок 13 – см. рисунок</w:t>
      </w:r>
      <w:r w:rsidR="00FF5AA0">
        <w:t xml:space="preserve"> 17</w:t>
      </w:r>
      <w:r>
        <w:t>).</w:t>
      </w:r>
    </w:p>
    <w:p w14:paraId="7471D52D" w14:textId="77777777" w:rsidR="000B5FA1" w:rsidRDefault="000B5FA1" w:rsidP="000B5FA1">
      <w:pPr>
        <w:pStyle w:val="22"/>
      </w:pPr>
    </w:p>
    <w:p w14:paraId="1CC42D1F" w14:textId="6A1258FF" w:rsidR="000B5FA1" w:rsidRDefault="000B5FA1" w:rsidP="000B5FA1">
      <w:pPr>
        <w:pStyle w:val="43"/>
      </w:pPr>
      <w:r>
        <w:rPr>
          <w:noProof/>
        </w:rPr>
        <w:drawing>
          <wp:inline distT="0" distB="0" distL="0" distR="0" wp14:anchorId="5CED1D14" wp14:editId="45DD013C">
            <wp:extent cx="5939790" cy="3334029"/>
            <wp:effectExtent l="0" t="0" r="3810" b="0"/>
            <wp:docPr id="22" name="Рисунок 22" descr="Изображение выглядит как текст, снимок экрана, программное обеспечение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текст, снимок экрана, программное обеспечение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4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2503EA" w14:textId="240B0366" w:rsidR="000B5FA1" w:rsidRDefault="00FF5AA0" w:rsidP="000B5FA1">
      <w:pPr>
        <w:pStyle w:val="41"/>
      </w:pPr>
      <w:r>
        <w:t>Вопрос с выбором варианта ответа</w:t>
      </w:r>
    </w:p>
    <w:p w14:paraId="488FCE8F" w14:textId="2B54DE55" w:rsidR="00FF5AA0" w:rsidRDefault="00FF5AA0" w:rsidP="00FF5AA0">
      <w:pPr>
        <w:pStyle w:val="43"/>
      </w:pPr>
      <w:r>
        <w:rPr>
          <w:noProof/>
        </w:rPr>
        <w:drawing>
          <wp:inline distT="0" distB="0" distL="0" distR="0" wp14:anchorId="71E22B2F" wp14:editId="44E56B83">
            <wp:extent cx="5939790" cy="3352442"/>
            <wp:effectExtent l="0" t="0" r="3810" b="635"/>
            <wp:docPr id="16" name="Рисунок 16" descr="Изображение выглядит как текст, снимок экрана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снимок экрана, диаграмма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52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4BA892" w14:textId="51630385" w:rsidR="00FF5AA0" w:rsidRDefault="00FF5AA0" w:rsidP="00FF5AA0">
      <w:pPr>
        <w:pStyle w:val="41"/>
      </w:pPr>
      <w:r>
        <w:t>Вопрос на соотнесение</w:t>
      </w:r>
    </w:p>
    <w:p w14:paraId="4C67FD6B" w14:textId="77777777" w:rsidR="00FF5AA0" w:rsidRDefault="00FF5AA0" w:rsidP="00FF5AA0">
      <w:pPr>
        <w:pStyle w:val="22"/>
      </w:pPr>
    </w:p>
    <w:p w14:paraId="42E06AF7" w14:textId="367455D4" w:rsidR="00FF5AA0" w:rsidRDefault="00FF5AA0" w:rsidP="00FF5AA0">
      <w:pPr>
        <w:pStyle w:val="43"/>
      </w:pPr>
      <w:r>
        <w:rPr>
          <w:noProof/>
        </w:rPr>
        <w:lastRenderedPageBreak/>
        <w:drawing>
          <wp:inline distT="0" distB="0" distL="0" distR="0" wp14:anchorId="280D8686" wp14:editId="2888012B">
            <wp:extent cx="5939790" cy="3329584"/>
            <wp:effectExtent l="0" t="0" r="3810" b="4445"/>
            <wp:docPr id="13" name="Рисунок 13" descr="Изображение выглядит как текст, электроника, снимок экрана, диспле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электроника, снимок экрана, диспле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29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897581" w14:textId="569801B6" w:rsidR="00FF5AA0" w:rsidRDefault="00FF5AA0" w:rsidP="00FF5AA0">
      <w:pPr>
        <w:pStyle w:val="41"/>
      </w:pPr>
      <w:r>
        <w:t>Вопросы на ручной ввод и «Логика связей»</w:t>
      </w:r>
    </w:p>
    <w:p w14:paraId="3024EDA5" w14:textId="77777777" w:rsidR="00FF5AA0" w:rsidRPr="00FF5AA0" w:rsidRDefault="00FF5AA0" w:rsidP="00FF5AA0">
      <w:pPr>
        <w:pStyle w:val="22"/>
      </w:pPr>
    </w:p>
    <w:p w14:paraId="290F3094" w14:textId="753E7106" w:rsidR="00FF5AA0" w:rsidRDefault="00FF5AA0" w:rsidP="00FF5AA0">
      <w:pPr>
        <w:pStyle w:val="43"/>
      </w:pPr>
      <w:r w:rsidRPr="00FF5AA0">
        <w:rPr>
          <w:noProof/>
        </w:rPr>
        <w:drawing>
          <wp:inline distT="0" distB="0" distL="0" distR="0" wp14:anchorId="7782E18C" wp14:editId="5ABE7B01">
            <wp:extent cx="5939790" cy="3343275"/>
            <wp:effectExtent l="0" t="0" r="3810" b="9525"/>
            <wp:docPr id="1908778472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78472" name="Рисунок 1" descr="Изображение выглядит как текст, снимок экрана, программное обеспечение, Операционная система&#10;&#10;Контент, сгенерированный ИИ, может содержать ошибки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033D" w14:textId="520DC913" w:rsidR="00FF5AA0" w:rsidRDefault="00FF5AA0" w:rsidP="00FF5AA0">
      <w:pPr>
        <w:pStyle w:val="41"/>
      </w:pPr>
      <w:r>
        <w:t>Вопрос «Логика закономерностей»</w:t>
      </w:r>
    </w:p>
    <w:p w14:paraId="594C59FB" w14:textId="77777777" w:rsidR="00FF5AA0" w:rsidRDefault="00FF5AA0" w:rsidP="00FF5AA0">
      <w:pPr>
        <w:pStyle w:val="22"/>
      </w:pPr>
    </w:p>
    <w:p w14:paraId="5F9C26D8" w14:textId="74E30DE3" w:rsidR="00FF5AA0" w:rsidRDefault="00FF5AA0" w:rsidP="00FF5AA0">
      <w:pPr>
        <w:pStyle w:val="43"/>
      </w:pPr>
      <w:r>
        <w:rPr>
          <w:noProof/>
        </w:rPr>
        <w:lastRenderedPageBreak/>
        <w:drawing>
          <wp:inline distT="0" distB="0" distL="0" distR="0" wp14:anchorId="4598B666" wp14:editId="154214D9">
            <wp:extent cx="5939790" cy="3209582"/>
            <wp:effectExtent l="0" t="0" r="3810" b="0"/>
            <wp:docPr id="52" name="Рисунок 52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52" descr="Изображение выглядит как текст, снимок экрана, дизайн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09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72DB23" w14:textId="0472902F" w:rsidR="00FF5AA0" w:rsidRPr="00FF5AA0" w:rsidRDefault="00FF5AA0" w:rsidP="00FF5AA0">
      <w:pPr>
        <w:pStyle w:val="41"/>
      </w:pPr>
      <w:r>
        <w:t>Заполнение данных пользователя</w:t>
      </w:r>
    </w:p>
    <w:p w14:paraId="690C5D99" w14:textId="77777777" w:rsidR="000E19AB" w:rsidRDefault="000E19AB" w:rsidP="000E19AB">
      <w:pPr>
        <w:pStyle w:val="22"/>
      </w:pPr>
    </w:p>
    <w:p w14:paraId="59B809A2" w14:textId="77777777" w:rsidR="000E19AB" w:rsidRPr="003E6CB6" w:rsidRDefault="000E19AB" w:rsidP="000E19AB">
      <w:pPr>
        <w:pStyle w:val="22"/>
      </w:pPr>
    </w:p>
    <w:p w14:paraId="51F75B0C" w14:textId="77777777" w:rsidR="000E19AB" w:rsidRPr="003E6CB6" w:rsidRDefault="000E19AB" w:rsidP="000E19AB">
      <w:pPr>
        <w:pStyle w:val="22"/>
      </w:pPr>
    </w:p>
    <w:p w14:paraId="6EA451C7" w14:textId="77777777" w:rsidR="000E19AB" w:rsidRPr="003E6CB6" w:rsidRDefault="000E19AB" w:rsidP="000E19AB">
      <w:pPr>
        <w:pStyle w:val="22"/>
      </w:pPr>
    </w:p>
    <w:p w14:paraId="1B854606" w14:textId="77777777" w:rsidR="000E19AB" w:rsidRDefault="000E19AB" w:rsidP="000E19AB">
      <w:pPr>
        <w:pStyle w:val="22"/>
      </w:pPr>
    </w:p>
    <w:p w14:paraId="13985448" w14:textId="77777777" w:rsidR="00FF5AA0" w:rsidRDefault="00FF5AA0" w:rsidP="000E19AB">
      <w:pPr>
        <w:pStyle w:val="22"/>
      </w:pPr>
    </w:p>
    <w:p w14:paraId="739198C1" w14:textId="77777777" w:rsidR="00FF5AA0" w:rsidRDefault="00FF5AA0" w:rsidP="000E19AB">
      <w:pPr>
        <w:pStyle w:val="22"/>
      </w:pPr>
    </w:p>
    <w:p w14:paraId="5303FEB2" w14:textId="77777777" w:rsidR="00FF5AA0" w:rsidRDefault="00FF5AA0" w:rsidP="000E19AB">
      <w:pPr>
        <w:pStyle w:val="22"/>
      </w:pPr>
    </w:p>
    <w:p w14:paraId="789DE751" w14:textId="77777777" w:rsidR="00FF5AA0" w:rsidRDefault="00FF5AA0" w:rsidP="000E19AB">
      <w:pPr>
        <w:pStyle w:val="22"/>
      </w:pPr>
    </w:p>
    <w:p w14:paraId="4EC76A9E" w14:textId="77777777" w:rsidR="00FF5AA0" w:rsidRDefault="00FF5AA0" w:rsidP="000E19AB">
      <w:pPr>
        <w:pStyle w:val="22"/>
      </w:pPr>
    </w:p>
    <w:p w14:paraId="0D6458E5" w14:textId="77777777" w:rsidR="00FF5AA0" w:rsidRDefault="00FF5AA0" w:rsidP="000E19AB">
      <w:pPr>
        <w:pStyle w:val="22"/>
      </w:pPr>
    </w:p>
    <w:p w14:paraId="38BEC4D5" w14:textId="77777777" w:rsidR="00FF5AA0" w:rsidRDefault="00FF5AA0" w:rsidP="000E19AB">
      <w:pPr>
        <w:pStyle w:val="22"/>
      </w:pPr>
    </w:p>
    <w:p w14:paraId="418B3A13" w14:textId="77777777" w:rsidR="00FF5AA0" w:rsidRDefault="00FF5AA0" w:rsidP="000E19AB">
      <w:pPr>
        <w:pStyle w:val="22"/>
      </w:pPr>
    </w:p>
    <w:p w14:paraId="49EFE442" w14:textId="77777777" w:rsidR="00FF5AA0" w:rsidRDefault="00FF5AA0" w:rsidP="000E19AB">
      <w:pPr>
        <w:pStyle w:val="22"/>
      </w:pPr>
    </w:p>
    <w:p w14:paraId="14E90A98" w14:textId="77777777" w:rsidR="00FF5AA0" w:rsidRDefault="00FF5AA0" w:rsidP="000E19AB">
      <w:pPr>
        <w:pStyle w:val="22"/>
      </w:pPr>
    </w:p>
    <w:p w14:paraId="2BD763ED" w14:textId="77777777" w:rsidR="00FF5AA0" w:rsidRDefault="00FF5AA0" w:rsidP="000E19AB">
      <w:pPr>
        <w:pStyle w:val="22"/>
      </w:pPr>
    </w:p>
    <w:p w14:paraId="773FE74C" w14:textId="77777777" w:rsidR="00FF5AA0" w:rsidRDefault="00FF5AA0" w:rsidP="000E19AB">
      <w:pPr>
        <w:pStyle w:val="22"/>
      </w:pPr>
    </w:p>
    <w:p w14:paraId="3B45CF9D" w14:textId="77777777" w:rsidR="00FF5AA0" w:rsidRDefault="00FF5AA0" w:rsidP="000E19AB">
      <w:pPr>
        <w:pStyle w:val="22"/>
      </w:pPr>
    </w:p>
    <w:p w14:paraId="608A3E17" w14:textId="1A9C4F6A" w:rsidR="00FF5AA0" w:rsidRDefault="00FF5AA0" w:rsidP="00FF5AA0">
      <w:pPr>
        <w:pStyle w:val="12"/>
      </w:pPr>
      <w:bookmarkStart w:id="24" w:name="_Toc199195920"/>
      <w:r>
        <w:lastRenderedPageBreak/>
        <w:t>Методология разработки</w:t>
      </w:r>
      <w:bookmarkEnd w:id="24"/>
    </w:p>
    <w:p w14:paraId="1E199784" w14:textId="77777777" w:rsidR="00FF5AA0" w:rsidRDefault="00FF5AA0" w:rsidP="00FF5AA0">
      <w:pPr>
        <w:pStyle w:val="22"/>
        <w:rPr>
          <w:lang w:eastAsia="en-US"/>
        </w:rPr>
      </w:pPr>
    </w:p>
    <w:p w14:paraId="1B859FE9" w14:textId="77777777" w:rsidR="00FF5AA0" w:rsidRDefault="00FF5AA0" w:rsidP="00FF5AA0">
      <w:pPr>
        <w:pStyle w:val="22"/>
      </w:pPr>
      <w:r w:rsidRPr="00534DF3">
        <w:t>Для проекта «</w:t>
      </w:r>
      <w:r>
        <w:t>Конструктор тестов с автоматической проверкой</w:t>
      </w:r>
      <w:r w:rsidRPr="00534DF3">
        <w:t xml:space="preserve">» была выбрана методология </w:t>
      </w:r>
      <w:proofErr w:type="spellStart"/>
      <w:r w:rsidRPr="00534DF3">
        <w:t>Agile</w:t>
      </w:r>
      <w:proofErr w:type="spellEnd"/>
      <w:r w:rsidRPr="00534DF3">
        <w:t xml:space="preserve">, в частности, метод </w:t>
      </w:r>
      <w:proofErr w:type="spellStart"/>
      <w:r w:rsidRPr="00534DF3">
        <w:t>Scrum</w:t>
      </w:r>
      <w:proofErr w:type="spellEnd"/>
      <w:r w:rsidRPr="00534DF3">
        <w:t>. Эта методология основывается на гибкости, итеративном развитии и активном взаимодействии с заинтересованными сторонами.</w:t>
      </w:r>
    </w:p>
    <w:p w14:paraId="7056481F" w14:textId="77777777" w:rsidR="00FF5AA0" w:rsidRDefault="00FF5AA0" w:rsidP="00FF5AA0">
      <w:pPr>
        <w:pStyle w:val="22"/>
      </w:pPr>
      <w:r w:rsidRPr="00534DF3">
        <w:t>Итеративный процесс:</w:t>
      </w:r>
    </w:p>
    <w:p w14:paraId="508379CC" w14:textId="27460258" w:rsidR="00FF5AA0" w:rsidRPr="00534DF3" w:rsidRDefault="00FF5AA0" w:rsidP="00FF5AA0">
      <w:pPr>
        <w:pStyle w:val="53"/>
      </w:pPr>
      <w:r w:rsidRPr="00534DF3">
        <w:t>Проект разбивается на спринты (обычно 2–4 недели)</w:t>
      </w:r>
      <w:r>
        <w:t>;</w:t>
      </w:r>
    </w:p>
    <w:p w14:paraId="5EE472B4" w14:textId="77777777" w:rsidR="00FF5AA0" w:rsidRDefault="00FF5AA0" w:rsidP="00FF5AA0">
      <w:pPr>
        <w:pStyle w:val="53"/>
      </w:pPr>
      <w:r w:rsidRPr="00534DF3">
        <w:t>По завершении каждого спринта проводится демонстрация работы с использованием готового функционала.</w:t>
      </w:r>
    </w:p>
    <w:p w14:paraId="11AB111A" w14:textId="77777777" w:rsidR="00FF5AA0" w:rsidRPr="00534DF3" w:rsidRDefault="00FF5AA0" w:rsidP="00FF5AA0">
      <w:pPr>
        <w:pStyle w:val="22"/>
      </w:pPr>
      <w:r w:rsidRPr="00534DF3">
        <w:t>Командная работа:</w:t>
      </w:r>
    </w:p>
    <w:p w14:paraId="6ABBD4AE" w14:textId="073DFF31" w:rsidR="00FF5AA0" w:rsidRPr="00534DF3" w:rsidRDefault="00FF5AA0" w:rsidP="00FF5AA0">
      <w:pPr>
        <w:pStyle w:val="53"/>
      </w:pPr>
      <w:r w:rsidRPr="00534DF3">
        <w:t>Команда состоит из разработчиков, тестировщиков, бизнес-аналитиков и владельца продукта</w:t>
      </w:r>
      <w:r>
        <w:t>;</w:t>
      </w:r>
    </w:p>
    <w:p w14:paraId="42DB06EE" w14:textId="77777777" w:rsidR="00FF5AA0" w:rsidRDefault="00FF5AA0" w:rsidP="00FF5AA0">
      <w:pPr>
        <w:pStyle w:val="53"/>
      </w:pPr>
      <w:r w:rsidRPr="00534DF3">
        <w:t>Ежедневные стендапы помогают отслеживать прогресс и выявлять препятствия.</w:t>
      </w:r>
    </w:p>
    <w:p w14:paraId="43DE53A0" w14:textId="77777777" w:rsidR="00FF5AA0" w:rsidRPr="00534DF3" w:rsidRDefault="00FF5AA0" w:rsidP="00FF5AA0">
      <w:pPr>
        <w:pStyle w:val="22"/>
      </w:pPr>
      <w:r w:rsidRPr="00534DF3">
        <w:t>Прозрачность и взаимодействие:</w:t>
      </w:r>
    </w:p>
    <w:p w14:paraId="433B0228" w14:textId="00B03D34" w:rsidR="00FF5AA0" w:rsidRPr="00534DF3" w:rsidRDefault="00FF5AA0" w:rsidP="00FF5AA0">
      <w:pPr>
        <w:pStyle w:val="53"/>
      </w:pPr>
      <w:r w:rsidRPr="00534DF3">
        <w:t>Регулярные встречи с заинтересованными сторонами для обсуждения прогресса и получения обратной связи</w:t>
      </w:r>
      <w:r>
        <w:t>;</w:t>
      </w:r>
    </w:p>
    <w:p w14:paraId="49CE9AFD" w14:textId="77777777" w:rsidR="00FF5AA0" w:rsidRDefault="00FF5AA0" w:rsidP="00FF5AA0">
      <w:pPr>
        <w:pStyle w:val="53"/>
      </w:pPr>
      <w:r w:rsidRPr="00534DF3">
        <w:t xml:space="preserve">Ведение общего </w:t>
      </w:r>
      <w:proofErr w:type="spellStart"/>
      <w:r w:rsidRPr="00534DF3">
        <w:t>бэклога</w:t>
      </w:r>
      <w:proofErr w:type="spellEnd"/>
      <w:r w:rsidRPr="00534DF3">
        <w:t xml:space="preserve"> задач и использование </w:t>
      </w:r>
      <w:proofErr w:type="spellStart"/>
      <w:r w:rsidRPr="00534DF3">
        <w:t>Scrum</w:t>
      </w:r>
      <w:proofErr w:type="spellEnd"/>
      <w:r w:rsidRPr="00534DF3">
        <w:t>-доски для отслеживания статуса задач.</w:t>
      </w:r>
    </w:p>
    <w:p w14:paraId="7F48B875" w14:textId="77777777" w:rsidR="00576E1C" w:rsidRPr="00534DF3" w:rsidRDefault="00576E1C" w:rsidP="00576E1C">
      <w:pPr>
        <w:pStyle w:val="22"/>
      </w:pPr>
      <w:r w:rsidRPr="00534DF3">
        <w:t>Планирование:</w:t>
      </w:r>
    </w:p>
    <w:p w14:paraId="23D9667A" w14:textId="19E7B874" w:rsidR="00576E1C" w:rsidRPr="00534DF3" w:rsidRDefault="00576E1C" w:rsidP="00576E1C">
      <w:pPr>
        <w:pStyle w:val="53"/>
      </w:pPr>
      <w:r w:rsidRPr="00534DF3">
        <w:t xml:space="preserve">Сформировали </w:t>
      </w:r>
      <w:proofErr w:type="spellStart"/>
      <w:r w:rsidRPr="00534DF3">
        <w:t>бэклог</w:t>
      </w:r>
      <w:proofErr w:type="spellEnd"/>
      <w:r w:rsidRPr="00534DF3">
        <w:t xml:space="preserve"> продукта, включающий в себя основные функциональные требования к биллинговой системе</w:t>
      </w:r>
      <w:r>
        <w:t>;</w:t>
      </w:r>
    </w:p>
    <w:p w14:paraId="663D2777" w14:textId="77777777" w:rsidR="00576E1C" w:rsidRDefault="00576E1C" w:rsidP="00576E1C">
      <w:pPr>
        <w:pStyle w:val="53"/>
      </w:pPr>
      <w:r w:rsidRPr="00534DF3">
        <w:t>Провели планирование первого спринта, на котором определили приоритетные задачи.</w:t>
      </w:r>
    </w:p>
    <w:p w14:paraId="28492391" w14:textId="77777777" w:rsidR="00576E1C" w:rsidRPr="00534DF3" w:rsidRDefault="00576E1C" w:rsidP="00576E1C">
      <w:pPr>
        <w:pStyle w:val="22"/>
      </w:pPr>
      <w:r w:rsidRPr="00534DF3">
        <w:t>Разработка:</w:t>
      </w:r>
    </w:p>
    <w:p w14:paraId="18E646CC" w14:textId="77777777" w:rsidR="00576E1C" w:rsidRPr="00534DF3" w:rsidRDefault="00576E1C" w:rsidP="00576E1C">
      <w:pPr>
        <w:pStyle w:val="53"/>
      </w:pPr>
      <w:r w:rsidRPr="00534DF3">
        <w:t>Процесс разработки включает в себя дизайн системы, программирование, интеграцию модулей и создание интерфейсов.</w:t>
      </w:r>
    </w:p>
    <w:p w14:paraId="5536C0C6" w14:textId="77777777" w:rsidR="00576E1C" w:rsidRPr="00534DF3" w:rsidRDefault="00576E1C" w:rsidP="00576E1C">
      <w:pPr>
        <w:pStyle w:val="53"/>
      </w:pPr>
      <w:r w:rsidRPr="00534DF3">
        <w:lastRenderedPageBreak/>
        <w:t xml:space="preserve">Используются системы контроля версий (например, </w:t>
      </w:r>
      <w:proofErr w:type="spellStart"/>
      <w:r w:rsidRPr="00534DF3">
        <w:t>Git</w:t>
      </w:r>
      <w:proofErr w:type="spellEnd"/>
      <w:r w:rsidRPr="00534DF3">
        <w:t>) для управления кодом.</w:t>
      </w:r>
    </w:p>
    <w:p w14:paraId="15187AFF" w14:textId="77777777" w:rsidR="00576E1C" w:rsidRPr="00534DF3" w:rsidRDefault="00576E1C" w:rsidP="00576E1C">
      <w:pPr>
        <w:pStyle w:val="22"/>
      </w:pPr>
      <w:r w:rsidRPr="00534DF3">
        <w:t>Тестирование:</w:t>
      </w:r>
    </w:p>
    <w:p w14:paraId="673339B6" w14:textId="21C812CE" w:rsidR="00576E1C" w:rsidRPr="00534DF3" w:rsidRDefault="00576E1C" w:rsidP="00576E1C">
      <w:pPr>
        <w:pStyle w:val="53"/>
      </w:pPr>
      <w:r w:rsidRPr="00534DF3">
        <w:t xml:space="preserve">Тестирование проходит на каждом этапе разработки: </w:t>
      </w:r>
      <w:proofErr w:type="spellStart"/>
      <w:r w:rsidRPr="00534DF3">
        <w:t>unit</w:t>
      </w:r>
      <w:proofErr w:type="spellEnd"/>
      <w:r w:rsidRPr="00534DF3">
        <w:t>-тестирование, интеграционное тестирование и системное тестирование</w:t>
      </w:r>
      <w:r>
        <w:t>;</w:t>
      </w:r>
    </w:p>
    <w:p w14:paraId="3339FA59" w14:textId="77777777" w:rsidR="00576E1C" w:rsidRDefault="00576E1C" w:rsidP="00576E1C">
      <w:pPr>
        <w:pStyle w:val="53"/>
      </w:pPr>
      <w:r w:rsidRPr="00534DF3">
        <w:t>Внедрение автоматизированного тестирования для повышения качества.</w:t>
      </w:r>
    </w:p>
    <w:p w14:paraId="21280DEA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21F55A1F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79A11A8B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50C45C58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57BEAFFB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39785D03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47A7FAEF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0273ECB3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6D0A7BC0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496C5FFE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170C861D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48BE82CA" w14:textId="77777777" w:rsidR="00576E1C" w:rsidRPr="00534DF3" w:rsidRDefault="00576E1C" w:rsidP="00576E1C">
      <w:pPr>
        <w:pStyle w:val="53"/>
        <w:numPr>
          <w:ilvl w:val="0"/>
          <w:numId w:val="0"/>
        </w:numPr>
        <w:ind w:left="709"/>
      </w:pPr>
    </w:p>
    <w:p w14:paraId="20A97909" w14:textId="77777777" w:rsidR="00576E1C" w:rsidRPr="00534DF3" w:rsidRDefault="00576E1C" w:rsidP="00576E1C">
      <w:pPr>
        <w:pStyle w:val="53"/>
        <w:numPr>
          <w:ilvl w:val="0"/>
          <w:numId w:val="0"/>
        </w:numPr>
        <w:ind w:left="709"/>
      </w:pPr>
    </w:p>
    <w:p w14:paraId="3728FF6B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1BF30F7C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32C98ACE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166FA7EE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5103D426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4DD8754D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4B84806C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619CEE05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09BE8368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2AF37B7B" w14:textId="77777777" w:rsidR="00576E1C" w:rsidRDefault="00576E1C" w:rsidP="00576E1C">
      <w:pPr>
        <w:pStyle w:val="53"/>
        <w:numPr>
          <w:ilvl w:val="0"/>
          <w:numId w:val="0"/>
        </w:numPr>
        <w:ind w:left="709"/>
      </w:pPr>
    </w:p>
    <w:p w14:paraId="56D5C7A2" w14:textId="6670FEAF" w:rsidR="00576E1C" w:rsidRDefault="00576E1C" w:rsidP="00576E1C">
      <w:pPr>
        <w:pStyle w:val="12"/>
      </w:pPr>
      <w:bookmarkStart w:id="25" w:name="_Toc199195921"/>
      <w:r>
        <w:lastRenderedPageBreak/>
        <w:t>Распределение задач между разработчиками</w:t>
      </w:r>
      <w:bookmarkEnd w:id="25"/>
    </w:p>
    <w:p w14:paraId="5001C64D" w14:textId="77777777" w:rsidR="00576E1C" w:rsidRDefault="00576E1C" w:rsidP="00576E1C">
      <w:pPr>
        <w:pStyle w:val="22"/>
      </w:pPr>
    </w:p>
    <w:p w14:paraId="38F9E056" w14:textId="77777777" w:rsidR="00576E1C" w:rsidRDefault="00576E1C" w:rsidP="00576E1C">
      <w:pPr>
        <w:pStyle w:val="13"/>
      </w:pPr>
      <w:bookmarkStart w:id="26" w:name="_Toc199195922"/>
      <w:proofErr w:type="spellStart"/>
      <w:r w:rsidRPr="00534DF3">
        <w:t>Frontend</w:t>
      </w:r>
      <w:proofErr w:type="spellEnd"/>
      <w:r w:rsidRPr="00534DF3">
        <w:t>-разработка:</w:t>
      </w:r>
      <w:bookmarkEnd w:id="26"/>
    </w:p>
    <w:p w14:paraId="0E3E9445" w14:textId="77777777" w:rsidR="00576E1C" w:rsidRDefault="00576E1C" w:rsidP="00576E1C">
      <w:pPr>
        <w:pStyle w:val="22"/>
      </w:pPr>
      <w:r w:rsidRPr="00534DF3">
        <w:t xml:space="preserve">Перед началом работы была определена архитектура </w:t>
      </w:r>
      <w:proofErr w:type="spellStart"/>
      <w:r w:rsidRPr="00534DF3">
        <w:t>Frontend</w:t>
      </w:r>
      <w:proofErr w:type="spellEnd"/>
      <w:r w:rsidRPr="00534DF3">
        <w:t>-приложения. Изучив информацию по этому вопросу, были выделены несколько основных видов архитектур:</w:t>
      </w:r>
    </w:p>
    <w:p w14:paraId="03C7A039" w14:textId="461A72B7" w:rsidR="00576E1C" w:rsidRPr="00534DF3" w:rsidRDefault="00576E1C" w:rsidP="00576E1C">
      <w:pPr>
        <w:pStyle w:val="53"/>
      </w:pPr>
      <w:r w:rsidRPr="00534DF3">
        <w:t>Классическая</w:t>
      </w:r>
      <w:r>
        <w:t>;</w:t>
      </w:r>
    </w:p>
    <w:p w14:paraId="1C5A52A5" w14:textId="0602B4AA" w:rsidR="00576E1C" w:rsidRPr="00534DF3" w:rsidRDefault="00576E1C" w:rsidP="00576E1C">
      <w:pPr>
        <w:pStyle w:val="53"/>
      </w:pPr>
      <w:r w:rsidRPr="00534DF3">
        <w:t>Модульная</w:t>
      </w:r>
      <w:r>
        <w:t>;</w:t>
      </w:r>
    </w:p>
    <w:p w14:paraId="502156A9" w14:textId="4A29FCAA" w:rsidR="00576E1C" w:rsidRPr="00534DF3" w:rsidRDefault="00576E1C" w:rsidP="00576E1C">
      <w:pPr>
        <w:pStyle w:val="53"/>
      </w:pPr>
      <w:r w:rsidRPr="00534DF3">
        <w:t>Atomic Design</w:t>
      </w:r>
      <w:r>
        <w:t>;</w:t>
      </w:r>
    </w:p>
    <w:p w14:paraId="2A067F9E" w14:textId="47CEECA2" w:rsidR="00576E1C" w:rsidRDefault="00576E1C" w:rsidP="00576E1C">
      <w:pPr>
        <w:pStyle w:val="53"/>
      </w:pPr>
      <w:r w:rsidRPr="00534DF3">
        <w:t>FSD</w:t>
      </w:r>
      <w:r>
        <w:t>.</w:t>
      </w:r>
    </w:p>
    <w:p w14:paraId="3DEE0BB6" w14:textId="77777777" w:rsidR="00576E1C" w:rsidRPr="00534DF3" w:rsidRDefault="00576E1C" w:rsidP="00576E1C">
      <w:pPr>
        <w:pStyle w:val="22"/>
      </w:pPr>
      <w:r w:rsidRPr="00534DF3">
        <w:t xml:space="preserve">Классическая архитектура подразумевает разделение всех компонентов на </w:t>
      </w:r>
      <w:proofErr w:type="spellStart"/>
      <w:r w:rsidRPr="00534DF3">
        <w:t>переиспользуемые</w:t>
      </w:r>
      <w:proofErr w:type="spellEnd"/>
      <w:r w:rsidRPr="00534DF3">
        <w:t xml:space="preserve"> компоненты и компоненты страницы. Из-за этого с разрастанием проекта в нем становится трудно ориентироваться.</w:t>
      </w:r>
    </w:p>
    <w:p w14:paraId="7044252C" w14:textId="77777777" w:rsidR="00576E1C" w:rsidRPr="00534DF3" w:rsidRDefault="00576E1C" w:rsidP="00576E1C">
      <w:pPr>
        <w:pStyle w:val="22"/>
      </w:pPr>
      <w:r w:rsidRPr="00534DF3">
        <w:t xml:space="preserve">Архитектура FSD - наиболее продвинутая и сложная для понимания архитектура. </w:t>
      </w:r>
    </w:p>
    <w:p w14:paraId="015303F2" w14:textId="77777777" w:rsidR="00576E1C" w:rsidRPr="00534DF3" w:rsidRDefault="00576E1C" w:rsidP="00576E1C">
      <w:pPr>
        <w:pStyle w:val="22"/>
      </w:pPr>
      <w:r w:rsidRPr="00534DF3">
        <w:t xml:space="preserve">Методология Atomic </w:t>
      </w:r>
      <w:proofErr w:type="spellStart"/>
      <w:r w:rsidRPr="00534DF3">
        <w:t>Desgin</w:t>
      </w:r>
      <w:proofErr w:type="spellEnd"/>
      <w:r w:rsidRPr="00534DF3">
        <w:t xml:space="preserve"> очень похожа на модульную архитектуру. Основное отличие в названиях слоев.</w:t>
      </w:r>
    </w:p>
    <w:p w14:paraId="68CB113C" w14:textId="77777777" w:rsidR="00576E1C" w:rsidRDefault="00576E1C" w:rsidP="00576E1C">
      <w:pPr>
        <w:pStyle w:val="22"/>
      </w:pPr>
      <w:r w:rsidRPr="00534DF3">
        <w:t xml:space="preserve">Так как первый </w:t>
      </w:r>
      <w:proofErr w:type="spellStart"/>
      <w:r w:rsidRPr="00534DF3">
        <w:t>frontend</w:t>
      </w:r>
      <w:proofErr w:type="spellEnd"/>
      <w:r w:rsidRPr="00534DF3">
        <w:t xml:space="preserve">-разработчик раньше использовал только классическую архитектуру, а также так как второй </w:t>
      </w:r>
      <w:proofErr w:type="spellStart"/>
      <w:r w:rsidRPr="00534DF3">
        <w:t>frontend</w:t>
      </w:r>
      <w:proofErr w:type="spellEnd"/>
      <w:r w:rsidRPr="00534DF3">
        <w:t>-разработчик не имел опыта работы с React.js, было принято решение использовать модульную архитектуру. Она предполагает разделение всех компонентов на 4 слоя:</w:t>
      </w:r>
    </w:p>
    <w:p w14:paraId="3B593B66" w14:textId="77777777" w:rsidR="00576E1C" w:rsidRPr="00534DF3" w:rsidRDefault="00576E1C" w:rsidP="00576E1C">
      <w:pPr>
        <w:pStyle w:val="53"/>
      </w:pPr>
      <w:r w:rsidRPr="00534DF3">
        <w:t xml:space="preserve">UI - </w:t>
      </w:r>
      <w:proofErr w:type="spellStart"/>
      <w:r w:rsidRPr="00534DF3">
        <w:t>переиспользуемые</w:t>
      </w:r>
      <w:proofErr w:type="spellEnd"/>
      <w:r w:rsidRPr="00534DF3">
        <w:t xml:space="preserve"> UI компоненты без бизнес-логики</w:t>
      </w:r>
    </w:p>
    <w:p w14:paraId="694894D0" w14:textId="77777777" w:rsidR="00576E1C" w:rsidRPr="00534DF3" w:rsidRDefault="00576E1C" w:rsidP="00576E1C">
      <w:pPr>
        <w:pStyle w:val="53"/>
      </w:pPr>
      <w:proofErr w:type="spellStart"/>
      <w:r w:rsidRPr="00534DF3">
        <w:t>Components</w:t>
      </w:r>
      <w:proofErr w:type="spellEnd"/>
      <w:r w:rsidRPr="00534DF3">
        <w:t xml:space="preserve"> - </w:t>
      </w:r>
      <w:proofErr w:type="spellStart"/>
      <w:r w:rsidRPr="00534DF3">
        <w:t>переиспользуемые</w:t>
      </w:r>
      <w:proofErr w:type="spellEnd"/>
      <w:r w:rsidRPr="00534DF3">
        <w:t xml:space="preserve"> компоненты, которые могут включать в себя UI-компоненты и иметь небольшую бизнес-логику</w:t>
      </w:r>
    </w:p>
    <w:p w14:paraId="2081EAD2" w14:textId="77777777" w:rsidR="00576E1C" w:rsidRPr="00534DF3" w:rsidRDefault="00576E1C" w:rsidP="00576E1C">
      <w:pPr>
        <w:pStyle w:val="53"/>
      </w:pPr>
      <w:proofErr w:type="spellStart"/>
      <w:r w:rsidRPr="00534DF3">
        <w:t>Modules</w:t>
      </w:r>
      <w:proofErr w:type="spellEnd"/>
      <w:r w:rsidRPr="00534DF3">
        <w:t xml:space="preserve"> - независимые части приложения со своей бизнес-логикой, зоной ответственности и задачами. Каждый модуль хранит в себе все, что ему нужно для работы: собственные компоненты, функции для работы с API, константы, различные вспомогательные функции и </w:t>
      </w:r>
      <w:proofErr w:type="gramStart"/>
      <w:r w:rsidRPr="00534DF3">
        <w:t>т.д.</w:t>
      </w:r>
      <w:proofErr w:type="gramEnd"/>
      <w:r w:rsidRPr="00534DF3">
        <w:t xml:space="preserve"> Также для каждого модуля создается так называемый публичный интерфейс (</w:t>
      </w:r>
      <w:proofErr w:type="spellStart"/>
      <w:r w:rsidRPr="00534DF3">
        <w:t>public</w:t>
      </w:r>
      <w:proofErr w:type="spellEnd"/>
      <w:r w:rsidRPr="00534DF3">
        <w:t xml:space="preserve"> API), с </w:t>
      </w:r>
      <w:r w:rsidRPr="00534DF3">
        <w:lastRenderedPageBreak/>
        <w:t>помощью которого из модуля снаружи можно получить только, что предусмотрено разработчиком.</w:t>
      </w:r>
    </w:p>
    <w:p w14:paraId="331A4C69" w14:textId="77777777" w:rsidR="00576E1C" w:rsidRPr="00534DF3" w:rsidRDefault="00576E1C" w:rsidP="00576E1C">
      <w:pPr>
        <w:pStyle w:val="53"/>
      </w:pPr>
      <w:proofErr w:type="spellStart"/>
      <w:r w:rsidRPr="00534DF3">
        <w:t>Pages</w:t>
      </w:r>
      <w:proofErr w:type="spellEnd"/>
      <w:r w:rsidRPr="00534DF3">
        <w:t xml:space="preserve"> - аналогичны модулям, но имеют одну важную особенность: страницы должны быть максимально “тонкими”, т. е. в идеале быть просто перечислением модулей и компонентов.</w:t>
      </w:r>
    </w:p>
    <w:p w14:paraId="5284FC3E" w14:textId="77777777" w:rsidR="00576E1C" w:rsidRDefault="00576E1C" w:rsidP="00576E1C">
      <w:pPr>
        <w:pStyle w:val="22"/>
      </w:pPr>
      <w:r w:rsidRPr="00144BB5">
        <w:t>После появления первых макетов началось создание UI-кита для проекта.</w:t>
      </w:r>
      <w:r>
        <w:t xml:space="preserve"> Затем была начата работа с формами регистрации и авторизации. </w:t>
      </w:r>
      <w:r w:rsidRPr="00144BB5">
        <w:t xml:space="preserve">Так как бэкенд на этом этапе разработки еще не был готов, для хранения и получения данных использовался сервис </w:t>
      </w:r>
      <w:proofErr w:type="spellStart"/>
      <w:r w:rsidRPr="00144BB5">
        <w:t>mokky.dev</w:t>
      </w:r>
      <w:proofErr w:type="spellEnd"/>
      <w:r w:rsidRPr="00144BB5">
        <w:t>.</w:t>
      </w:r>
      <w:r>
        <w:t xml:space="preserve"> Далее создавались страницы главная, </w:t>
      </w:r>
      <w:proofErr w:type="spellStart"/>
      <w:proofErr w:type="gramStart"/>
      <w:r>
        <w:t>статистика.После</w:t>
      </w:r>
      <w:proofErr w:type="spellEnd"/>
      <w:proofErr w:type="gramEnd"/>
      <w:r>
        <w:t xml:space="preserve"> этого началась разработка конструктора тестов с различными типами заданий, возможностью добавлять таймер и отправлять сообщения пользователям. Затем разрабатывалась ручная проверка тестов (см. Листинг 1).</w:t>
      </w:r>
    </w:p>
    <w:p w14:paraId="70DE99FB" w14:textId="14506147" w:rsidR="00576E1C" w:rsidRDefault="00576E1C" w:rsidP="00576E1C">
      <w:pPr>
        <w:pStyle w:val="22"/>
      </w:pPr>
      <w:r>
        <w:t>Листинг 1 – ручная проверка</w:t>
      </w:r>
    </w:p>
    <w:p w14:paraId="550A8F0A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import </w:t>
      </w:r>
      <w:proofErr w:type="gramStart"/>
      <w:r w:rsidRPr="00144BB5">
        <w:rPr>
          <w:lang w:val="en-US"/>
        </w:rPr>
        <w:t xml:space="preserve">{ </w:t>
      </w:r>
      <w:proofErr w:type="spellStart"/>
      <w:r w:rsidRPr="00144BB5">
        <w:rPr>
          <w:lang w:val="en-US"/>
        </w:rPr>
        <w:t>useParams</w:t>
      </w:r>
      <w:proofErr w:type="spellEnd"/>
      <w:proofErr w:type="gramEnd"/>
      <w:r w:rsidRPr="00144BB5">
        <w:rPr>
          <w:lang w:val="en-US"/>
        </w:rPr>
        <w:t xml:space="preserve">, </w:t>
      </w:r>
      <w:proofErr w:type="spellStart"/>
      <w:proofErr w:type="gramStart"/>
      <w:r w:rsidRPr="00144BB5">
        <w:rPr>
          <w:lang w:val="en-US"/>
        </w:rPr>
        <w:t>useNavigate</w:t>
      </w:r>
      <w:proofErr w:type="spellEnd"/>
      <w:r w:rsidRPr="00144BB5">
        <w:rPr>
          <w:lang w:val="en-US"/>
        </w:rPr>
        <w:t xml:space="preserve"> }</w:t>
      </w:r>
      <w:proofErr w:type="gramEnd"/>
      <w:r w:rsidRPr="00144BB5">
        <w:rPr>
          <w:lang w:val="en-US"/>
        </w:rPr>
        <w:t xml:space="preserve"> from "react-router-</w:t>
      </w:r>
      <w:proofErr w:type="spellStart"/>
      <w:r w:rsidRPr="00144BB5">
        <w:rPr>
          <w:lang w:val="en-US"/>
        </w:rPr>
        <w:t>dom</w:t>
      </w:r>
      <w:proofErr w:type="spellEnd"/>
      <w:proofErr w:type="gramStart"/>
      <w:r w:rsidRPr="00144BB5">
        <w:rPr>
          <w:lang w:val="en-US"/>
        </w:rPr>
        <w:t>";</w:t>
      </w:r>
      <w:proofErr w:type="gramEnd"/>
    </w:p>
    <w:p w14:paraId="111E54CB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import </w:t>
      </w:r>
      <w:proofErr w:type="gramStart"/>
      <w:r w:rsidRPr="00144BB5">
        <w:rPr>
          <w:lang w:val="en-US"/>
        </w:rPr>
        <w:t>{ FC</w:t>
      </w:r>
      <w:proofErr w:type="gramEnd"/>
      <w:r w:rsidRPr="00144BB5">
        <w:rPr>
          <w:lang w:val="en-US"/>
        </w:rPr>
        <w:t xml:space="preserve">, </w:t>
      </w:r>
      <w:proofErr w:type="spellStart"/>
      <w:r w:rsidRPr="00144BB5">
        <w:rPr>
          <w:lang w:val="en-US"/>
        </w:rPr>
        <w:t>useEffect</w:t>
      </w:r>
      <w:proofErr w:type="spellEnd"/>
      <w:r w:rsidRPr="00144BB5">
        <w:rPr>
          <w:lang w:val="en-US"/>
        </w:rPr>
        <w:t xml:space="preserve">, </w:t>
      </w:r>
      <w:proofErr w:type="spellStart"/>
      <w:proofErr w:type="gramStart"/>
      <w:r w:rsidRPr="00144BB5">
        <w:rPr>
          <w:lang w:val="en-US"/>
        </w:rPr>
        <w:t>useState</w:t>
      </w:r>
      <w:proofErr w:type="spellEnd"/>
      <w:r w:rsidRPr="00144BB5">
        <w:rPr>
          <w:lang w:val="en-US"/>
        </w:rPr>
        <w:t xml:space="preserve"> }</w:t>
      </w:r>
      <w:proofErr w:type="gramEnd"/>
      <w:r w:rsidRPr="00144BB5">
        <w:rPr>
          <w:lang w:val="en-US"/>
        </w:rPr>
        <w:t xml:space="preserve"> from "react</w:t>
      </w:r>
      <w:proofErr w:type="gramStart"/>
      <w:r w:rsidRPr="00144BB5">
        <w:rPr>
          <w:lang w:val="en-US"/>
        </w:rPr>
        <w:t>";</w:t>
      </w:r>
      <w:proofErr w:type="gramEnd"/>
    </w:p>
    <w:p w14:paraId="53A7A146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import </w:t>
      </w:r>
      <w:proofErr w:type="gramStart"/>
      <w:r w:rsidRPr="00144BB5">
        <w:rPr>
          <w:lang w:val="en-US"/>
        </w:rPr>
        <w:t>{ Timer</w:t>
      </w:r>
      <w:proofErr w:type="gramEnd"/>
      <w:r w:rsidRPr="00144BB5">
        <w:rPr>
          <w:lang w:val="en-US"/>
        </w:rPr>
        <w:t xml:space="preserve"> } from </w:t>
      </w:r>
      <w:proofErr w:type="gramStart"/>
      <w:r w:rsidRPr="00144BB5">
        <w:rPr>
          <w:lang w:val="en-US"/>
        </w:rPr>
        <w:t>"../..</w:t>
      </w:r>
      <w:proofErr w:type="gramEnd"/>
      <w:r w:rsidRPr="00144BB5">
        <w:rPr>
          <w:lang w:val="en-US"/>
        </w:rPr>
        <w:t>/components/UI</w:t>
      </w:r>
      <w:proofErr w:type="gramStart"/>
      <w:r w:rsidRPr="00144BB5">
        <w:rPr>
          <w:lang w:val="en-US"/>
        </w:rPr>
        <w:t>";</w:t>
      </w:r>
      <w:proofErr w:type="gramEnd"/>
    </w:p>
    <w:p w14:paraId="60E2D6BD" w14:textId="77777777" w:rsidR="00576E1C" w:rsidRPr="00144BB5" w:rsidRDefault="00576E1C" w:rsidP="00576E1C">
      <w:pPr>
        <w:pStyle w:val="6112"/>
        <w:rPr>
          <w:lang w:val="en-US"/>
        </w:rPr>
      </w:pPr>
    </w:p>
    <w:p w14:paraId="79550878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>import styles from "./</w:t>
      </w:r>
      <w:proofErr w:type="spellStart"/>
      <w:r w:rsidRPr="00144BB5">
        <w:rPr>
          <w:lang w:val="en-US"/>
        </w:rPr>
        <w:t>CheckForm.module.scss</w:t>
      </w:r>
      <w:proofErr w:type="spellEnd"/>
      <w:proofErr w:type="gramStart"/>
      <w:r w:rsidRPr="00144BB5">
        <w:rPr>
          <w:lang w:val="en-US"/>
        </w:rPr>
        <w:t>";</w:t>
      </w:r>
      <w:proofErr w:type="gramEnd"/>
    </w:p>
    <w:p w14:paraId="4E32CE71" w14:textId="77777777" w:rsidR="00576E1C" w:rsidRPr="00144BB5" w:rsidRDefault="00576E1C" w:rsidP="00576E1C">
      <w:pPr>
        <w:pStyle w:val="6112"/>
        <w:rPr>
          <w:lang w:val="en-US"/>
        </w:rPr>
      </w:pPr>
    </w:p>
    <w:p w14:paraId="0E269FCB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const </w:t>
      </w:r>
      <w:proofErr w:type="spellStart"/>
      <w:r w:rsidRPr="00144BB5">
        <w:rPr>
          <w:lang w:val="en-US"/>
        </w:rPr>
        <w:t>CheckForm</w:t>
      </w:r>
      <w:proofErr w:type="spellEnd"/>
      <w:r w:rsidRPr="00144BB5">
        <w:rPr>
          <w:lang w:val="en-US"/>
        </w:rPr>
        <w:t>: FC = () =&gt; {</w:t>
      </w:r>
    </w:p>
    <w:p w14:paraId="7ACCE0F2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const params = </w:t>
      </w:r>
      <w:proofErr w:type="spellStart"/>
      <w:proofErr w:type="gramStart"/>
      <w:r w:rsidRPr="00144BB5">
        <w:rPr>
          <w:lang w:val="en-US"/>
        </w:rPr>
        <w:t>useParams</w:t>
      </w:r>
      <w:proofErr w:type="spellEnd"/>
      <w:r w:rsidRPr="00144BB5">
        <w:rPr>
          <w:lang w:val="en-US"/>
        </w:rPr>
        <w:t>();</w:t>
      </w:r>
      <w:proofErr w:type="gramEnd"/>
    </w:p>
    <w:p w14:paraId="20DE9894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const [values, </w:t>
      </w:r>
      <w:proofErr w:type="spellStart"/>
      <w:r w:rsidRPr="00144BB5">
        <w:rPr>
          <w:lang w:val="en-US"/>
        </w:rPr>
        <w:t>setValues</w:t>
      </w:r>
      <w:proofErr w:type="spellEnd"/>
      <w:r w:rsidRPr="00144BB5">
        <w:rPr>
          <w:lang w:val="en-US"/>
        </w:rPr>
        <w:t xml:space="preserve">] = </w:t>
      </w:r>
      <w:proofErr w:type="spellStart"/>
      <w:r w:rsidRPr="00144BB5">
        <w:rPr>
          <w:lang w:val="en-US"/>
        </w:rPr>
        <w:t>useState</w:t>
      </w:r>
      <w:proofErr w:type="spellEnd"/>
      <w:r w:rsidRPr="00144BB5">
        <w:rPr>
          <w:lang w:val="en-US"/>
        </w:rPr>
        <w:t>&lt;</w:t>
      </w:r>
      <w:proofErr w:type="gramStart"/>
      <w:r w:rsidRPr="00144BB5">
        <w:rPr>
          <w:lang w:val="en-US"/>
        </w:rPr>
        <w:t>number[</w:t>
      </w:r>
      <w:proofErr w:type="gramEnd"/>
      <w:r w:rsidRPr="00144BB5">
        <w:rPr>
          <w:lang w:val="en-US"/>
        </w:rPr>
        <w:t>]</w:t>
      </w:r>
      <w:proofErr w:type="gramStart"/>
      <w:r w:rsidRPr="00144BB5">
        <w:rPr>
          <w:lang w:val="en-US"/>
        </w:rPr>
        <w:t>&gt;(</w:t>
      </w:r>
      <w:proofErr w:type="gramEnd"/>
      <w:r w:rsidRPr="00144BB5">
        <w:rPr>
          <w:lang w:val="en-US"/>
        </w:rPr>
        <w:t>[]</w:t>
      </w:r>
      <w:proofErr w:type="gramStart"/>
      <w:r w:rsidRPr="00144BB5">
        <w:rPr>
          <w:lang w:val="en-US"/>
        </w:rPr>
        <w:t>);</w:t>
      </w:r>
      <w:proofErr w:type="gramEnd"/>
    </w:p>
    <w:p w14:paraId="16903890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const [score, </w:t>
      </w:r>
      <w:proofErr w:type="spellStart"/>
      <w:r w:rsidRPr="00144BB5">
        <w:rPr>
          <w:lang w:val="en-US"/>
        </w:rPr>
        <w:t>setScore</w:t>
      </w:r>
      <w:proofErr w:type="spellEnd"/>
      <w:r w:rsidRPr="00144BB5">
        <w:rPr>
          <w:lang w:val="en-US"/>
        </w:rPr>
        <w:t xml:space="preserve">] = </w:t>
      </w:r>
      <w:proofErr w:type="spellStart"/>
      <w:r w:rsidRPr="00144BB5">
        <w:rPr>
          <w:lang w:val="en-US"/>
        </w:rPr>
        <w:t>useState</w:t>
      </w:r>
      <w:proofErr w:type="spellEnd"/>
      <w:r w:rsidRPr="00144BB5">
        <w:rPr>
          <w:lang w:val="en-US"/>
        </w:rPr>
        <w:t>&lt;number</w:t>
      </w:r>
      <w:proofErr w:type="gramStart"/>
      <w:r w:rsidRPr="00144BB5">
        <w:rPr>
          <w:lang w:val="en-US"/>
        </w:rPr>
        <w:t>&gt;(</w:t>
      </w:r>
      <w:proofErr w:type="gramEnd"/>
      <w:r w:rsidRPr="00144BB5">
        <w:rPr>
          <w:lang w:val="en-US"/>
        </w:rPr>
        <w:t>0</w:t>
      </w:r>
      <w:proofErr w:type="gramStart"/>
      <w:r w:rsidRPr="00144BB5">
        <w:rPr>
          <w:lang w:val="en-US"/>
        </w:rPr>
        <w:t>);</w:t>
      </w:r>
      <w:proofErr w:type="gramEnd"/>
    </w:p>
    <w:p w14:paraId="35D6BB23" w14:textId="77777777" w:rsidR="00576E1C" w:rsidRDefault="00576E1C" w:rsidP="00576E1C">
      <w:pPr>
        <w:pStyle w:val="6112"/>
      </w:pPr>
      <w:r w:rsidRPr="00144BB5">
        <w:rPr>
          <w:lang w:val="en-US"/>
        </w:rP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= </w:t>
      </w:r>
      <w:proofErr w:type="spellStart"/>
      <w:proofErr w:type="gramStart"/>
      <w:r>
        <w:t>useNavigate</w:t>
      </w:r>
      <w:proofErr w:type="spellEnd"/>
      <w:r>
        <w:t>(</w:t>
      </w:r>
      <w:proofErr w:type="gramEnd"/>
      <w:r>
        <w:t>);</w:t>
      </w:r>
    </w:p>
    <w:p w14:paraId="09D60ADB" w14:textId="77777777" w:rsidR="00576E1C" w:rsidRDefault="00576E1C" w:rsidP="00576E1C">
      <w:pPr>
        <w:pStyle w:val="6112"/>
      </w:pPr>
    </w:p>
    <w:p w14:paraId="736B1E91" w14:textId="77777777" w:rsidR="00576E1C" w:rsidRDefault="00576E1C" w:rsidP="00576E1C">
      <w:pPr>
        <w:pStyle w:val="6112"/>
      </w:pPr>
      <w:r>
        <w:t xml:space="preserve">  // Для отображения общего балла</w:t>
      </w:r>
    </w:p>
    <w:p w14:paraId="6F80848D" w14:textId="77777777" w:rsidR="00576E1C" w:rsidRPr="00144BB5" w:rsidRDefault="00576E1C" w:rsidP="00576E1C">
      <w:pPr>
        <w:pStyle w:val="6112"/>
        <w:rPr>
          <w:lang w:val="en-US"/>
        </w:rPr>
      </w:pPr>
      <w:r>
        <w:t xml:space="preserve">  </w:t>
      </w:r>
      <w:proofErr w:type="spellStart"/>
      <w:proofErr w:type="gramStart"/>
      <w:r w:rsidRPr="00144BB5">
        <w:rPr>
          <w:lang w:val="en-US"/>
        </w:rPr>
        <w:t>useEffect</w:t>
      </w:r>
      <w:proofErr w:type="spellEnd"/>
      <w:r w:rsidRPr="00144BB5">
        <w:rPr>
          <w:lang w:val="en-US"/>
        </w:rPr>
        <w:t>(</w:t>
      </w:r>
      <w:proofErr w:type="gramEnd"/>
      <w:r w:rsidRPr="00144BB5">
        <w:rPr>
          <w:lang w:val="en-US"/>
        </w:rPr>
        <w:t>() =&gt; {</w:t>
      </w:r>
    </w:p>
    <w:p w14:paraId="306A1A5F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const </w:t>
      </w:r>
      <w:proofErr w:type="spellStart"/>
      <w:r w:rsidRPr="00144BB5">
        <w:rPr>
          <w:lang w:val="en-US"/>
        </w:rPr>
        <w:t>sumValues</w:t>
      </w:r>
      <w:proofErr w:type="spellEnd"/>
      <w:r w:rsidRPr="00144BB5">
        <w:rPr>
          <w:lang w:val="en-US"/>
        </w:rPr>
        <w:t xml:space="preserve"> = </w:t>
      </w:r>
      <w:proofErr w:type="spellStart"/>
      <w:r w:rsidRPr="00144BB5">
        <w:rPr>
          <w:lang w:val="en-US"/>
        </w:rPr>
        <w:t>Object.values</w:t>
      </w:r>
      <w:proofErr w:type="spellEnd"/>
      <w:r w:rsidRPr="00144BB5">
        <w:rPr>
          <w:lang w:val="en-US"/>
        </w:rPr>
        <w:t>(values</w:t>
      </w:r>
      <w:proofErr w:type="gramStart"/>
      <w:r w:rsidRPr="00144BB5">
        <w:rPr>
          <w:lang w:val="en-US"/>
        </w:rPr>
        <w:t>);</w:t>
      </w:r>
      <w:proofErr w:type="gramEnd"/>
    </w:p>
    <w:p w14:paraId="71827FCE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const sum = </w:t>
      </w:r>
      <w:proofErr w:type="spellStart"/>
      <w:r w:rsidRPr="00144BB5">
        <w:rPr>
          <w:lang w:val="en-US"/>
        </w:rPr>
        <w:t>sumValues.reduce</w:t>
      </w:r>
      <w:proofErr w:type="spellEnd"/>
      <w:r w:rsidRPr="00144BB5">
        <w:rPr>
          <w:lang w:val="en-US"/>
        </w:rPr>
        <w:t>((accumulator, value) =&gt; {</w:t>
      </w:r>
    </w:p>
    <w:p w14:paraId="366E051C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return accumulator + </w:t>
      </w:r>
      <w:proofErr w:type="gramStart"/>
      <w:r w:rsidRPr="00144BB5">
        <w:rPr>
          <w:lang w:val="en-US"/>
        </w:rPr>
        <w:t>value;</w:t>
      </w:r>
      <w:proofErr w:type="gramEnd"/>
    </w:p>
    <w:p w14:paraId="35C6E601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}, 0</w:t>
      </w:r>
      <w:proofErr w:type="gramStart"/>
      <w:r w:rsidRPr="00144BB5">
        <w:rPr>
          <w:lang w:val="en-US"/>
        </w:rPr>
        <w:t>);</w:t>
      </w:r>
      <w:proofErr w:type="gramEnd"/>
    </w:p>
    <w:p w14:paraId="2A727E3F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</w:t>
      </w:r>
      <w:proofErr w:type="spellStart"/>
      <w:r w:rsidRPr="00144BB5">
        <w:rPr>
          <w:lang w:val="en-US"/>
        </w:rPr>
        <w:t>setScore</w:t>
      </w:r>
      <w:proofErr w:type="spellEnd"/>
      <w:r w:rsidRPr="00144BB5">
        <w:rPr>
          <w:lang w:val="en-US"/>
        </w:rPr>
        <w:t>(sum</w:t>
      </w:r>
      <w:proofErr w:type="gramStart"/>
      <w:r w:rsidRPr="00144BB5">
        <w:rPr>
          <w:lang w:val="en-US"/>
        </w:rPr>
        <w:t>);</w:t>
      </w:r>
      <w:proofErr w:type="gramEnd"/>
    </w:p>
    <w:p w14:paraId="0561EE1D" w14:textId="77777777" w:rsidR="00576E1C" w:rsidRDefault="00576E1C" w:rsidP="00576E1C">
      <w:pPr>
        <w:pStyle w:val="6112"/>
      </w:pPr>
      <w:r w:rsidRPr="00144BB5">
        <w:rPr>
          <w:lang w:val="en-US"/>
        </w:rPr>
        <w:lastRenderedPageBreak/>
        <w:t xml:space="preserve">  </w:t>
      </w:r>
      <w:r>
        <w:t>}, [</w:t>
      </w:r>
      <w:proofErr w:type="spellStart"/>
      <w:r>
        <w:t>values</w:t>
      </w:r>
      <w:proofErr w:type="spellEnd"/>
      <w:r>
        <w:t xml:space="preserve">, </w:t>
      </w:r>
      <w:proofErr w:type="spellStart"/>
      <w:r>
        <w:t>score</w:t>
      </w:r>
      <w:proofErr w:type="spellEnd"/>
      <w:r>
        <w:t>]);</w:t>
      </w:r>
    </w:p>
    <w:p w14:paraId="18F87CFE" w14:textId="77777777" w:rsidR="00576E1C" w:rsidRDefault="00576E1C" w:rsidP="00576E1C">
      <w:pPr>
        <w:pStyle w:val="6112"/>
      </w:pPr>
    </w:p>
    <w:p w14:paraId="0FDFE76E" w14:textId="77777777" w:rsidR="00576E1C" w:rsidRDefault="00576E1C" w:rsidP="00576E1C">
      <w:pPr>
        <w:pStyle w:val="6112"/>
      </w:pPr>
      <w:r>
        <w:t xml:space="preserve">  //Функция отвечает за все значения проверки</w:t>
      </w:r>
    </w:p>
    <w:p w14:paraId="1BBE218F" w14:textId="77777777" w:rsidR="00576E1C" w:rsidRPr="00144BB5" w:rsidRDefault="00576E1C" w:rsidP="00576E1C">
      <w:pPr>
        <w:pStyle w:val="6112"/>
        <w:rPr>
          <w:lang w:val="en-US"/>
        </w:rPr>
      </w:pPr>
      <w:r>
        <w:t xml:space="preserve">  </w:t>
      </w:r>
      <w:r w:rsidRPr="00144BB5">
        <w:rPr>
          <w:lang w:val="en-US"/>
        </w:rPr>
        <w:t xml:space="preserve">const </w:t>
      </w:r>
      <w:proofErr w:type="spellStart"/>
      <w:r w:rsidRPr="00144BB5">
        <w:rPr>
          <w:lang w:val="en-US"/>
        </w:rPr>
        <w:t>handleCorrectChange</w:t>
      </w:r>
      <w:proofErr w:type="spellEnd"/>
      <w:r w:rsidRPr="00144BB5">
        <w:rPr>
          <w:lang w:val="en-US"/>
        </w:rPr>
        <w:t xml:space="preserve"> = (number: string, id: any) =&gt; {</w:t>
      </w:r>
    </w:p>
    <w:p w14:paraId="681A2012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let name = </w:t>
      </w:r>
      <w:proofErr w:type="gramStart"/>
      <w:r w:rsidRPr="00144BB5">
        <w:rPr>
          <w:lang w:val="en-US"/>
        </w:rPr>
        <w:t>id;</w:t>
      </w:r>
      <w:proofErr w:type="gramEnd"/>
    </w:p>
    <w:p w14:paraId="4D4D4A6D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let value = </w:t>
      </w:r>
      <w:proofErr w:type="spellStart"/>
      <w:r w:rsidRPr="00144BB5">
        <w:rPr>
          <w:lang w:val="en-US"/>
        </w:rPr>
        <w:t>parseInt</w:t>
      </w:r>
      <w:proofErr w:type="spellEnd"/>
      <w:r w:rsidRPr="00144BB5">
        <w:rPr>
          <w:lang w:val="en-US"/>
        </w:rPr>
        <w:t>(number</w:t>
      </w:r>
      <w:proofErr w:type="gramStart"/>
      <w:r w:rsidRPr="00144BB5">
        <w:rPr>
          <w:lang w:val="en-US"/>
        </w:rPr>
        <w:t>);</w:t>
      </w:r>
      <w:proofErr w:type="gramEnd"/>
    </w:p>
    <w:p w14:paraId="292D030D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const </w:t>
      </w:r>
      <w:proofErr w:type="spellStart"/>
      <w:r w:rsidRPr="00144BB5">
        <w:rPr>
          <w:lang w:val="en-US"/>
        </w:rPr>
        <w:t>newValues</w:t>
      </w:r>
      <w:proofErr w:type="spellEnd"/>
      <w:r w:rsidRPr="00144BB5">
        <w:rPr>
          <w:lang w:val="en-US"/>
        </w:rPr>
        <w:t xml:space="preserve"> = {</w:t>
      </w:r>
    </w:p>
    <w:p w14:paraId="3EDAE031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...values,</w:t>
      </w:r>
    </w:p>
    <w:p w14:paraId="6DD782CD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[name]: value,</w:t>
      </w:r>
    </w:p>
    <w:p w14:paraId="7FC1EBDA" w14:textId="77777777" w:rsidR="00576E1C" w:rsidRDefault="00576E1C" w:rsidP="00576E1C">
      <w:pPr>
        <w:pStyle w:val="6112"/>
      </w:pPr>
      <w:r w:rsidRPr="00144BB5">
        <w:rPr>
          <w:lang w:val="en-US"/>
        </w:rPr>
        <w:t xml:space="preserve">    </w:t>
      </w:r>
      <w:r>
        <w:t>};</w:t>
      </w:r>
    </w:p>
    <w:p w14:paraId="4D82144A" w14:textId="77777777" w:rsidR="00576E1C" w:rsidRDefault="00576E1C" w:rsidP="00576E1C">
      <w:pPr>
        <w:pStyle w:val="6112"/>
      </w:pPr>
      <w:r>
        <w:t xml:space="preserve">    </w:t>
      </w:r>
      <w:proofErr w:type="spellStart"/>
      <w:r>
        <w:t>setValues</w:t>
      </w:r>
      <w:proofErr w:type="spellEnd"/>
      <w:r>
        <w:t>(</w:t>
      </w:r>
      <w:proofErr w:type="spellStart"/>
      <w:r>
        <w:t>newValues</w:t>
      </w:r>
      <w:proofErr w:type="spellEnd"/>
      <w:r>
        <w:t>);</w:t>
      </w:r>
    </w:p>
    <w:p w14:paraId="12512BBC" w14:textId="77777777" w:rsidR="00576E1C" w:rsidRDefault="00576E1C" w:rsidP="00576E1C">
      <w:pPr>
        <w:pStyle w:val="6112"/>
      </w:pPr>
      <w:r>
        <w:t xml:space="preserve">  };</w:t>
      </w:r>
    </w:p>
    <w:p w14:paraId="4F077E66" w14:textId="77777777" w:rsidR="00576E1C" w:rsidRDefault="00576E1C" w:rsidP="00576E1C">
      <w:pPr>
        <w:pStyle w:val="6112"/>
      </w:pPr>
    </w:p>
    <w:p w14:paraId="6D88E43F" w14:textId="77777777" w:rsidR="00576E1C" w:rsidRDefault="00576E1C" w:rsidP="00576E1C">
      <w:pPr>
        <w:pStyle w:val="6112"/>
      </w:pPr>
      <w:r>
        <w:t xml:space="preserve">  // Отвечает за сохранение проверки</w:t>
      </w:r>
    </w:p>
    <w:p w14:paraId="37A932E2" w14:textId="77777777" w:rsidR="00576E1C" w:rsidRPr="00144BB5" w:rsidRDefault="00576E1C" w:rsidP="00576E1C">
      <w:pPr>
        <w:pStyle w:val="6112"/>
        <w:rPr>
          <w:lang w:val="en-US"/>
        </w:rPr>
      </w:pPr>
      <w:r>
        <w:t xml:space="preserve">  </w:t>
      </w:r>
      <w:r w:rsidRPr="00144BB5">
        <w:rPr>
          <w:lang w:val="en-US"/>
        </w:rPr>
        <w:t xml:space="preserve">const </w:t>
      </w:r>
      <w:proofErr w:type="spellStart"/>
      <w:r w:rsidRPr="00144BB5">
        <w:rPr>
          <w:lang w:val="en-US"/>
        </w:rPr>
        <w:t>handleCheckSubmit</w:t>
      </w:r>
      <w:proofErr w:type="spellEnd"/>
      <w:r w:rsidRPr="00144BB5">
        <w:rPr>
          <w:lang w:val="en-US"/>
        </w:rPr>
        <w:t>: any = (e: any) =&gt; {</w:t>
      </w:r>
    </w:p>
    <w:p w14:paraId="7111D473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</w:t>
      </w:r>
      <w:proofErr w:type="spellStart"/>
      <w:proofErr w:type="gramStart"/>
      <w:r w:rsidRPr="00144BB5">
        <w:rPr>
          <w:lang w:val="en-US"/>
        </w:rPr>
        <w:t>e.preventDefault</w:t>
      </w:r>
      <w:proofErr w:type="spellEnd"/>
      <w:proofErr w:type="gramEnd"/>
      <w:r w:rsidRPr="00144BB5">
        <w:rPr>
          <w:lang w:val="en-US"/>
        </w:rPr>
        <w:t>(</w:t>
      </w:r>
      <w:proofErr w:type="gramStart"/>
      <w:r w:rsidRPr="00144BB5">
        <w:rPr>
          <w:lang w:val="en-US"/>
        </w:rPr>
        <w:t>);</w:t>
      </w:r>
      <w:proofErr w:type="gramEnd"/>
    </w:p>
    <w:p w14:paraId="54104380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const </w:t>
      </w:r>
      <w:proofErr w:type="spellStart"/>
      <w:r w:rsidRPr="00144BB5">
        <w:rPr>
          <w:lang w:val="en-US"/>
        </w:rPr>
        <w:t>checkedResponse</w:t>
      </w:r>
      <w:proofErr w:type="spellEnd"/>
      <w:r w:rsidRPr="00144BB5">
        <w:rPr>
          <w:lang w:val="en-US"/>
        </w:rPr>
        <w:t xml:space="preserve"> = {</w:t>
      </w:r>
    </w:p>
    <w:p w14:paraId="0EFA6BEE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id: filteredData.id,</w:t>
      </w:r>
    </w:p>
    <w:p w14:paraId="380B488D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score: score,</w:t>
      </w:r>
    </w:p>
    <w:p w14:paraId="23EB20D1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</w:t>
      </w:r>
      <w:proofErr w:type="spellStart"/>
      <w:r w:rsidRPr="00144BB5">
        <w:rPr>
          <w:lang w:val="en-US"/>
        </w:rPr>
        <w:t>isChecked</w:t>
      </w:r>
      <w:proofErr w:type="spellEnd"/>
      <w:r w:rsidRPr="00144BB5">
        <w:rPr>
          <w:lang w:val="en-US"/>
        </w:rPr>
        <w:t>: true,</w:t>
      </w:r>
    </w:p>
    <w:p w14:paraId="0E56B25E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</w:t>
      </w:r>
      <w:proofErr w:type="spellStart"/>
      <w:r w:rsidRPr="00144BB5">
        <w:rPr>
          <w:lang w:val="en-US"/>
        </w:rPr>
        <w:t>scoreToPass</w:t>
      </w:r>
      <w:proofErr w:type="spellEnd"/>
      <w:r w:rsidRPr="00144BB5">
        <w:rPr>
          <w:lang w:val="en-US"/>
        </w:rPr>
        <w:t xml:space="preserve">: </w:t>
      </w:r>
      <w:proofErr w:type="spellStart"/>
      <w:r w:rsidRPr="00144BB5">
        <w:rPr>
          <w:lang w:val="en-US"/>
        </w:rPr>
        <w:t>filteredData.scoreToPass</w:t>
      </w:r>
      <w:proofErr w:type="spellEnd"/>
      <w:r w:rsidRPr="00144BB5">
        <w:rPr>
          <w:lang w:val="en-US"/>
        </w:rPr>
        <w:t>,</w:t>
      </w:r>
    </w:p>
    <w:p w14:paraId="2F057BB8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answers: </w:t>
      </w:r>
      <w:proofErr w:type="spellStart"/>
      <w:r w:rsidRPr="00144BB5">
        <w:rPr>
          <w:lang w:val="en-US"/>
        </w:rPr>
        <w:t>filteredData.answers</w:t>
      </w:r>
      <w:proofErr w:type="spellEnd"/>
      <w:r w:rsidRPr="00144BB5">
        <w:rPr>
          <w:lang w:val="en-US"/>
        </w:rPr>
        <w:t>,</w:t>
      </w:r>
    </w:p>
    <w:p w14:paraId="006804D5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};</w:t>
      </w:r>
    </w:p>
    <w:p w14:paraId="318E21B1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</w:t>
      </w:r>
      <w:proofErr w:type="spellStart"/>
      <w:r w:rsidRPr="00144BB5">
        <w:rPr>
          <w:lang w:val="en-US"/>
        </w:rPr>
        <w:t>localStorage.setItem</w:t>
      </w:r>
      <w:proofErr w:type="spellEnd"/>
      <w:r w:rsidRPr="00144BB5">
        <w:rPr>
          <w:lang w:val="en-US"/>
        </w:rPr>
        <w:t>("</w:t>
      </w:r>
      <w:proofErr w:type="spellStart"/>
      <w:r w:rsidRPr="00144BB5">
        <w:rPr>
          <w:lang w:val="en-US"/>
        </w:rPr>
        <w:t>formResponse</w:t>
      </w:r>
      <w:proofErr w:type="spellEnd"/>
      <w:r w:rsidRPr="00144BB5">
        <w:rPr>
          <w:lang w:val="en-US"/>
        </w:rPr>
        <w:t xml:space="preserve">", </w:t>
      </w:r>
      <w:proofErr w:type="spellStart"/>
      <w:r w:rsidRPr="00144BB5">
        <w:rPr>
          <w:lang w:val="en-US"/>
        </w:rPr>
        <w:t>JSON.stringify</w:t>
      </w:r>
      <w:proofErr w:type="spellEnd"/>
      <w:r w:rsidRPr="00144BB5">
        <w:rPr>
          <w:lang w:val="en-US"/>
        </w:rPr>
        <w:t>(</w:t>
      </w:r>
      <w:proofErr w:type="spellStart"/>
      <w:r w:rsidRPr="00144BB5">
        <w:rPr>
          <w:lang w:val="en-US"/>
        </w:rPr>
        <w:t>checkedResponse</w:t>
      </w:r>
      <w:proofErr w:type="spellEnd"/>
      <w:r w:rsidRPr="00144BB5">
        <w:rPr>
          <w:lang w:val="en-US"/>
        </w:rPr>
        <w:t>)</w:t>
      </w:r>
      <w:proofErr w:type="gramStart"/>
      <w:r w:rsidRPr="00144BB5">
        <w:rPr>
          <w:lang w:val="en-US"/>
        </w:rPr>
        <w:t>);</w:t>
      </w:r>
      <w:proofErr w:type="gramEnd"/>
    </w:p>
    <w:p w14:paraId="34AF53A0" w14:textId="77777777" w:rsidR="00576E1C" w:rsidRDefault="00576E1C" w:rsidP="00576E1C">
      <w:pPr>
        <w:pStyle w:val="6112"/>
      </w:pPr>
      <w:r w:rsidRPr="00144BB5">
        <w:rPr>
          <w:lang w:val="en-US"/>
        </w:rPr>
        <w:t xml:space="preserve">    </w:t>
      </w:r>
      <w:proofErr w:type="spellStart"/>
      <w:r>
        <w:t>navigate</w:t>
      </w:r>
      <w:proofErr w:type="spellEnd"/>
      <w:r>
        <w:t>("/</w:t>
      </w:r>
      <w:proofErr w:type="spellStart"/>
      <w:r>
        <w:t>check</w:t>
      </w:r>
      <w:proofErr w:type="spellEnd"/>
      <w:r>
        <w:t>");</w:t>
      </w:r>
    </w:p>
    <w:p w14:paraId="4527FE90" w14:textId="77777777" w:rsidR="00576E1C" w:rsidRDefault="00576E1C" w:rsidP="00576E1C">
      <w:pPr>
        <w:pStyle w:val="6112"/>
      </w:pPr>
      <w:r>
        <w:t xml:space="preserve">  };</w:t>
      </w:r>
    </w:p>
    <w:p w14:paraId="2A5DA132" w14:textId="77777777" w:rsidR="00576E1C" w:rsidRDefault="00576E1C" w:rsidP="00576E1C">
      <w:pPr>
        <w:pStyle w:val="6112"/>
      </w:pPr>
    </w:p>
    <w:p w14:paraId="64FDCE8F" w14:textId="77777777" w:rsidR="00576E1C" w:rsidRDefault="00576E1C" w:rsidP="00576E1C">
      <w:pPr>
        <w:pStyle w:val="6112"/>
      </w:pPr>
      <w:r>
        <w:t xml:space="preserve">  // Данные ответов на тест</w:t>
      </w:r>
    </w:p>
    <w:p w14:paraId="77EA2427" w14:textId="77777777" w:rsidR="00576E1C" w:rsidRPr="00144BB5" w:rsidRDefault="00576E1C" w:rsidP="00576E1C">
      <w:pPr>
        <w:pStyle w:val="6112"/>
        <w:rPr>
          <w:lang w:val="en-US"/>
        </w:rPr>
      </w:pPr>
      <w:r>
        <w:t xml:space="preserve">  </w:t>
      </w:r>
      <w:r w:rsidRPr="00144BB5">
        <w:rPr>
          <w:lang w:val="en-US"/>
        </w:rPr>
        <w:t xml:space="preserve">const </w:t>
      </w:r>
      <w:proofErr w:type="spellStart"/>
      <w:r w:rsidRPr="00144BB5">
        <w:rPr>
          <w:lang w:val="en-US"/>
        </w:rPr>
        <w:t>responseData</w:t>
      </w:r>
      <w:proofErr w:type="spellEnd"/>
      <w:r w:rsidRPr="00144BB5">
        <w:rPr>
          <w:lang w:val="en-US"/>
        </w:rPr>
        <w:t xml:space="preserve"> = [</w:t>
      </w:r>
    </w:p>
    <w:p w14:paraId="6C79F50F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</w:t>
      </w:r>
      <w:proofErr w:type="spellStart"/>
      <w:r w:rsidRPr="00144BB5">
        <w:rPr>
          <w:lang w:val="en-US"/>
        </w:rPr>
        <w:t>JSON.parse</w:t>
      </w:r>
      <w:proofErr w:type="spellEnd"/>
      <w:r w:rsidRPr="00144BB5">
        <w:rPr>
          <w:lang w:val="en-US"/>
        </w:rPr>
        <w:t>(</w:t>
      </w:r>
      <w:proofErr w:type="spellStart"/>
      <w:r w:rsidRPr="00144BB5">
        <w:rPr>
          <w:lang w:val="en-US"/>
        </w:rPr>
        <w:t>localStorage.getItem</w:t>
      </w:r>
      <w:proofErr w:type="spellEnd"/>
      <w:r w:rsidRPr="00144BB5">
        <w:rPr>
          <w:lang w:val="en-US"/>
        </w:rPr>
        <w:t>("</w:t>
      </w:r>
      <w:proofErr w:type="spellStart"/>
      <w:r w:rsidRPr="00144BB5">
        <w:rPr>
          <w:lang w:val="en-US"/>
        </w:rPr>
        <w:t>formResponse</w:t>
      </w:r>
      <w:proofErr w:type="spellEnd"/>
      <w:r w:rsidRPr="00144BB5">
        <w:rPr>
          <w:lang w:val="en-US"/>
        </w:rPr>
        <w:t>") || '""'),</w:t>
      </w:r>
    </w:p>
    <w:p w14:paraId="1DBB3B42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];</w:t>
      </w:r>
    </w:p>
    <w:p w14:paraId="32DD21BA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const </w:t>
      </w:r>
      <w:proofErr w:type="spellStart"/>
      <w:r w:rsidRPr="00144BB5">
        <w:rPr>
          <w:lang w:val="en-US"/>
        </w:rPr>
        <w:t>filteredData</w:t>
      </w:r>
      <w:proofErr w:type="spellEnd"/>
      <w:r w:rsidRPr="00144BB5">
        <w:rPr>
          <w:lang w:val="en-US"/>
        </w:rPr>
        <w:t xml:space="preserve"> = </w:t>
      </w:r>
      <w:proofErr w:type="spellStart"/>
      <w:r w:rsidRPr="00144BB5">
        <w:rPr>
          <w:lang w:val="en-US"/>
        </w:rPr>
        <w:t>responseData.find</w:t>
      </w:r>
      <w:proofErr w:type="spellEnd"/>
      <w:r w:rsidRPr="00144BB5">
        <w:rPr>
          <w:lang w:val="en-US"/>
        </w:rPr>
        <w:t>(</w:t>
      </w:r>
    </w:p>
    <w:p w14:paraId="6863B2BC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(response) =&gt; response.id === params.id</w:t>
      </w:r>
    </w:p>
    <w:p w14:paraId="53CCD227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);</w:t>
      </w:r>
    </w:p>
    <w:p w14:paraId="73A705AB" w14:textId="77777777" w:rsidR="00576E1C" w:rsidRPr="00144BB5" w:rsidRDefault="00576E1C" w:rsidP="00576E1C">
      <w:pPr>
        <w:pStyle w:val="6112"/>
        <w:rPr>
          <w:lang w:val="en-US"/>
        </w:rPr>
      </w:pPr>
    </w:p>
    <w:p w14:paraId="699179B7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return (</w:t>
      </w:r>
    </w:p>
    <w:p w14:paraId="0CF7406B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&lt;div </w:t>
      </w:r>
      <w:proofErr w:type="spellStart"/>
      <w:r w:rsidRPr="00144BB5">
        <w:rPr>
          <w:lang w:val="en-US"/>
        </w:rPr>
        <w:t>className</w:t>
      </w:r>
      <w:proofErr w:type="spellEnd"/>
      <w:r w:rsidRPr="00144BB5">
        <w:rPr>
          <w:lang w:val="en-US"/>
        </w:rPr>
        <w:t>={styles["wrapper</w:t>
      </w:r>
      <w:proofErr w:type="gramStart"/>
      <w:r w:rsidRPr="00144BB5">
        <w:rPr>
          <w:lang w:val="en-US"/>
        </w:rPr>
        <w:t>"]}</w:t>
      </w:r>
      <w:proofErr w:type="gramEnd"/>
      <w:r w:rsidRPr="00144BB5">
        <w:rPr>
          <w:lang w:val="en-US"/>
        </w:rPr>
        <w:t>&gt;</w:t>
      </w:r>
    </w:p>
    <w:p w14:paraId="046F01AC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&lt;form </w:t>
      </w:r>
      <w:proofErr w:type="spellStart"/>
      <w:r w:rsidRPr="00144BB5">
        <w:rPr>
          <w:lang w:val="en-US"/>
        </w:rPr>
        <w:t>onSubmit</w:t>
      </w:r>
      <w:proofErr w:type="spellEnd"/>
      <w:r w:rsidRPr="00144BB5">
        <w:rPr>
          <w:lang w:val="en-US"/>
        </w:rPr>
        <w:t>={</w:t>
      </w:r>
      <w:proofErr w:type="spellStart"/>
      <w:r w:rsidRPr="00144BB5">
        <w:rPr>
          <w:lang w:val="en-US"/>
        </w:rPr>
        <w:t>handleCheckSubmit</w:t>
      </w:r>
      <w:proofErr w:type="spellEnd"/>
      <w:r w:rsidRPr="00144BB5">
        <w:rPr>
          <w:lang w:val="en-US"/>
        </w:rPr>
        <w:t>}&gt;</w:t>
      </w:r>
    </w:p>
    <w:p w14:paraId="319FCAD3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&lt;div </w:t>
      </w:r>
      <w:proofErr w:type="spellStart"/>
      <w:r w:rsidRPr="00144BB5">
        <w:rPr>
          <w:lang w:val="en-US"/>
        </w:rPr>
        <w:t>className</w:t>
      </w:r>
      <w:proofErr w:type="spellEnd"/>
      <w:r w:rsidRPr="00144BB5">
        <w:rPr>
          <w:lang w:val="en-US"/>
        </w:rPr>
        <w:t>={styles["test-name-container</w:t>
      </w:r>
      <w:proofErr w:type="gramStart"/>
      <w:r w:rsidRPr="00144BB5">
        <w:rPr>
          <w:lang w:val="en-US"/>
        </w:rPr>
        <w:t>"]}</w:t>
      </w:r>
      <w:proofErr w:type="gramEnd"/>
      <w:r w:rsidRPr="00144BB5">
        <w:rPr>
          <w:lang w:val="en-US"/>
        </w:rPr>
        <w:t>&gt;</w:t>
      </w:r>
    </w:p>
    <w:p w14:paraId="5A34C1FD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&lt;div </w:t>
      </w:r>
      <w:proofErr w:type="spellStart"/>
      <w:r w:rsidRPr="00144BB5">
        <w:rPr>
          <w:lang w:val="en-US"/>
        </w:rPr>
        <w:t>className</w:t>
      </w:r>
      <w:proofErr w:type="spellEnd"/>
      <w:r w:rsidRPr="00144BB5">
        <w:rPr>
          <w:lang w:val="en-US"/>
        </w:rPr>
        <w:t>={styles["form-title</w:t>
      </w:r>
      <w:proofErr w:type="gramStart"/>
      <w:r w:rsidRPr="00144BB5">
        <w:rPr>
          <w:lang w:val="en-US"/>
        </w:rPr>
        <w:t>"]}</w:t>
      </w:r>
      <w:proofErr w:type="gramEnd"/>
      <w:r w:rsidRPr="00144BB5">
        <w:rPr>
          <w:lang w:val="en-US"/>
        </w:rPr>
        <w:t>&gt;{</w:t>
      </w:r>
      <w:proofErr w:type="spellStart"/>
      <w:proofErr w:type="gramStart"/>
      <w:r w:rsidRPr="00144BB5">
        <w:rPr>
          <w:lang w:val="en-US"/>
        </w:rPr>
        <w:t>filteredData</w:t>
      </w:r>
      <w:proofErr w:type="spellEnd"/>
      <w:r w:rsidRPr="00144BB5">
        <w:rPr>
          <w:lang w:val="en-US"/>
        </w:rPr>
        <w:t>?.title}&lt;</w:t>
      </w:r>
      <w:proofErr w:type="gramEnd"/>
      <w:r w:rsidRPr="00144BB5">
        <w:rPr>
          <w:lang w:val="en-US"/>
        </w:rPr>
        <w:t>/div&gt;</w:t>
      </w:r>
    </w:p>
    <w:p w14:paraId="3502EFBC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&lt;div </w:t>
      </w:r>
      <w:proofErr w:type="spellStart"/>
      <w:r w:rsidRPr="00144BB5">
        <w:rPr>
          <w:lang w:val="en-US"/>
        </w:rPr>
        <w:t>className</w:t>
      </w:r>
      <w:proofErr w:type="spellEnd"/>
      <w:r w:rsidRPr="00144BB5">
        <w:rPr>
          <w:lang w:val="en-US"/>
        </w:rPr>
        <w:t>={styles["form-desc</w:t>
      </w:r>
      <w:proofErr w:type="gramStart"/>
      <w:r w:rsidRPr="00144BB5">
        <w:rPr>
          <w:lang w:val="en-US"/>
        </w:rPr>
        <w:t>"]}</w:t>
      </w:r>
      <w:proofErr w:type="gramEnd"/>
      <w:r w:rsidRPr="00144BB5">
        <w:rPr>
          <w:lang w:val="en-US"/>
        </w:rPr>
        <w:t>&gt;</w:t>
      </w:r>
    </w:p>
    <w:p w14:paraId="4CB3DD8E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</w:t>
      </w:r>
      <w:r>
        <w:t>Описание</w:t>
      </w:r>
      <w:r w:rsidRPr="00144BB5">
        <w:rPr>
          <w:lang w:val="en-US"/>
        </w:rPr>
        <w:t>: {</w:t>
      </w:r>
      <w:proofErr w:type="spellStart"/>
      <w:proofErr w:type="gramStart"/>
      <w:r w:rsidRPr="00144BB5">
        <w:rPr>
          <w:lang w:val="en-US"/>
        </w:rPr>
        <w:t>filteredData</w:t>
      </w:r>
      <w:proofErr w:type="spellEnd"/>
      <w:r w:rsidRPr="00144BB5">
        <w:rPr>
          <w:lang w:val="en-US"/>
        </w:rPr>
        <w:t>?.</w:t>
      </w:r>
      <w:proofErr w:type="gramEnd"/>
      <w:r w:rsidRPr="00144BB5">
        <w:rPr>
          <w:lang w:val="en-US"/>
        </w:rPr>
        <w:t>desc}</w:t>
      </w:r>
    </w:p>
    <w:p w14:paraId="2B477DC2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&lt;/div&gt;</w:t>
      </w:r>
    </w:p>
    <w:p w14:paraId="70B047E7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&lt;/div&gt;</w:t>
      </w:r>
    </w:p>
    <w:p w14:paraId="35C34D3F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{</w:t>
      </w:r>
      <w:proofErr w:type="spellStart"/>
      <w:proofErr w:type="gramStart"/>
      <w:r w:rsidRPr="00144BB5">
        <w:rPr>
          <w:lang w:val="en-US"/>
        </w:rPr>
        <w:t>filteredData</w:t>
      </w:r>
      <w:proofErr w:type="spellEnd"/>
      <w:r w:rsidRPr="00144BB5">
        <w:rPr>
          <w:lang w:val="en-US"/>
        </w:rPr>
        <w:t>?.</w:t>
      </w:r>
      <w:proofErr w:type="spellStart"/>
      <w:r w:rsidRPr="00144BB5">
        <w:rPr>
          <w:lang w:val="en-US"/>
        </w:rPr>
        <w:t>answers?.map</w:t>
      </w:r>
      <w:proofErr w:type="spellEnd"/>
      <w:r w:rsidRPr="00144BB5">
        <w:rPr>
          <w:lang w:val="en-US"/>
        </w:rPr>
        <w:t>(</w:t>
      </w:r>
      <w:proofErr w:type="gramEnd"/>
      <w:r w:rsidRPr="00144BB5">
        <w:rPr>
          <w:lang w:val="en-US"/>
        </w:rPr>
        <w:t>(answer: any, index: any) =&gt; (</w:t>
      </w:r>
    </w:p>
    <w:p w14:paraId="20774C1F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&lt;div </w:t>
      </w:r>
      <w:proofErr w:type="spellStart"/>
      <w:r w:rsidRPr="00144BB5">
        <w:rPr>
          <w:lang w:val="en-US"/>
        </w:rPr>
        <w:t>className</w:t>
      </w:r>
      <w:proofErr w:type="spellEnd"/>
      <w:r w:rsidRPr="00144BB5">
        <w:rPr>
          <w:lang w:val="en-US"/>
        </w:rPr>
        <w:t>={styles["question-container</w:t>
      </w:r>
      <w:proofErr w:type="gramStart"/>
      <w:r w:rsidRPr="00144BB5">
        <w:rPr>
          <w:lang w:val="en-US"/>
        </w:rPr>
        <w:t>"]}</w:t>
      </w:r>
      <w:proofErr w:type="gramEnd"/>
      <w:r w:rsidRPr="00144BB5">
        <w:rPr>
          <w:lang w:val="en-US"/>
        </w:rPr>
        <w:t>&gt;</w:t>
      </w:r>
    </w:p>
    <w:p w14:paraId="1BAFF9C3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&lt;div </w:t>
      </w:r>
      <w:proofErr w:type="spellStart"/>
      <w:r w:rsidRPr="00144BB5">
        <w:rPr>
          <w:lang w:val="en-US"/>
        </w:rPr>
        <w:t>className</w:t>
      </w:r>
      <w:proofErr w:type="spellEnd"/>
      <w:r w:rsidRPr="00144BB5">
        <w:rPr>
          <w:lang w:val="en-US"/>
        </w:rPr>
        <w:t>={styles["question-title</w:t>
      </w:r>
      <w:proofErr w:type="gramStart"/>
      <w:r w:rsidRPr="00144BB5">
        <w:rPr>
          <w:lang w:val="en-US"/>
        </w:rPr>
        <w:t>"]}</w:t>
      </w:r>
      <w:proofErr w:type="gramEnd"/>
      <w:r w:rsidRPr="00144BB5">
        <w:rPr>
          <w:lang w:val="en-US"/>
        </w:rPr>
        <w:t>&gt;</w:t>
      </w:r>
    </w:p>
    <w:p w14:paraId="490D5FAB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{index + 1}. {</w:t>
      </w:r>
      <w:proofErr w:type="spellStart"/>
      <w:proofErr w:type="gramStart"/>
      <w:r w:rsidRPr="00144BB5">
        <w:rPr>
          <w:lang w:val="en-US"/>
        </w:rPr>
        <w:t>answer.questionText</w:t>
      </w:r>
      <w:proofErr w:type="spellEnd"/>
      <w:proofErr w:type="gramEnd"/>
      <w:r w:rsidRPr="00144BB5">
        <w:rPr>
          <w:lang w:val="en-US"/>
        </w:rPr>
        <w:t>}</w:t>
      </w:r>
    </w:p>
    <w:p w14:paraId="211BF4F2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&lt;/div&gt;</w:t>
      </w:r>
    </w:p>
    <w:p w14:paraId="4890A8E0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&lt;</w:t>
      </w:r>
      <w:proofErr w:type="spellStart"/>
      <w:r w:rsidRPr="00144BB5">
        <w:rPr>
          <w:lang w:val="en-US"/>
        </w:rPr>
        <w:t>hr</w:t>
      </w:r>
      <w:proofErr w:type="spellEnd"/>
      <w:r w:rsidRPr="00144BB5">
        <w:rPr>
          <w:lang w:val="en-US"/>
        </w:rPr>
        <w:t xml:space="preserve"> /&gt;</w:t>
      </w:r>
    </w:p>
    <w:p w14:paraId="70AB85B8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&lt;div </w:t>
      </w:r>
      <w:proofErr w:type="spellStart"/>
      <w:r w:rsidRPr="00144BB5">
        <w:rPr>
          <w:lang w:val="en-US"/>
        </w:rPr>
        <w:t>className</w:t>
      </w:r>
      <w:proofErr w:type="spellEnd"/>
      <w:r w:rsidRPr="00144BB5">
        <w:rPr>
          <w:lang w:val="en-US"/>
        </w:rPr>
        <w:t>={styles["question-options</w:t>
      </w:r>
      <w:proofErr w:type="gramStart"/>
      <w:r w:rsidRPr="00144BB5">
        <w:rPr>
          <w:lang w:val="en-US"/>
        </w:rPr>
        <w:t>"]}</w:t>
      </w:r>
      <w:proofErr w:type="gramEnd"/>
      <w:r w:rsidRPr="00144BB5">
        <w:rPr>
          <w:lang w:val="en-US"/>
        </w:rPr>
        <w:t>&gt;</w:t>
      </w:r>
    </w:p>
    <w:p w14:paraId="7F35D6B5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&lt;div&gt;</w:t>
      </w:r>
    </w:p>
    <w:p w14:paraId="4F7AC920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{(</w:t>
      </w:r>
      <w:proofErr w:type="spellStart"/>
      <w:proofErr w:type="gramStart"/>
      <w:r w:rsidRPr="00144BB5">
        <w:rPr>
          <w:lang w:val="en-US"/>
        </w:rPr>
        <w:t>answer.answerType</w:t>
      </w:r>
      <w:proofErr w:type="spellEnd"/>
      <w:proofErr w:type="gramEnd"/>
      <w:r w:rsidRPr="00144BB5">
        <w:rPr>
          <w:lang w:val="en-US"/>
        </w:rPr>
        <w:t xml:space="preserve"> === "input" ||</w:t>
      </w:r>
    </w:p>
    <w:p w14:paraId="3482B5B4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"</w:t>
      </w:r>
      <w:proofErr w:type="gramStart"/>
      <w:r w:rsidRPr="00144BB5">
        <w:rPr>
          <w:lang w:val="en-US"/>
        </w:rPr>
        <w:t>input</w:t>
      </w:r>
      <w:proofErr w:type="gramEnd"/>
      <w:r w:rsidRPr="00144BB5">
        <w:rPr>
          <w:lang w:val="en-US"/>
        </w:rPr>
        <w:t>-short" ||</w:t>
      </w:r>
    </w:p>
    <w:p w14:paraId="15819582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"</w:t>
      </w:r>
      <w:proofErr w:type="gramStart"/>
      <w:r w:rsidRPr="00144BB5">
        <w:rPr>
          <w:lang w:val="en-US"/>
        </w:rPr>
        <w:t>input</w:t>
      </w:r>
      <w:proofErr w:type="gramEnd"/>
      <w:r w:rsidRPr="00144BB5">
        <w:rPr>
          <w:lang w:val="en-US"/>
        </w:rPr>
        <w:t>-</w:t>
      </w:r>
      <w:proofErr w:type="gramStart"/>
      <w:r w:rsidRPr="00144BB5">
        <w:rPr>
          <w:lang w:val="en-US"/>
        </w:rPr>
        <w:t>number")</w:t>
      </w:r>
      <w:proofErr w:type="gramEnd"/>
      <w:r w:rsidRPr="00144BB5">
        <w:rPr>
          <w:lang w:val="en-US"/>
        </w:rPr>
        <w:t xml:space="preserve"> &amp;&amp; (</w:t>
      </w:r>
    </w:p>
    <w:p w14:paraId="27514AE9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&lt;input type="text" value={</w:t>
      </w:r>
      <w:proofErr w:type="spellStart"/>
      <w:proofErr w:type="gramStart"/>
      <w:r w:rsidRPr="00144BB5">
        <w:rPr>
          <w:lang w:val="en-US"/>
        </w:rPr>
        <w:t>answer.answer</w:t>
      </w:r>
      <w:proofErr w:type="spellEnd"/>
      <w:proofErr w:type="gramEnd"/>
      <w:r w:rsidRPr="00144BB5">
        <w:rPr>
          <w:lang w:val="en-US"/>
        </w:rPr>
        <w:t>} disabled&gt;&lt;/input&gt;</w:t>
      </w:r>
    </w:p>
    <w:p w14:paraId="74B38656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)}</w:t>
      </w:r>
    </w:p>
    <w:p w14:paraId="26358C34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{(</w:t>
      </w:r>
      <w:proofErr w:type="spellStart"/>
      <w:proofErr w:type="gramStart"/>
      <w:r w:rsidRPr="00144BB5">
        <w:rPr>
          <w:lang w:val="en-US"/>
        </w:rPr>
        <w:t>answer.answerType</w:t>
      </w:r>
      <w:proofErr w:type="spellEnd"/>
      <w:proofErr w:type="gramEnd"/>
      <w:r w:rsidRPr="00144BB5">
        <w:rPr>
          <w:lang w:val="en-US"/>
        </w:rPr>
        <w:t xml:space="preserve"> === "radio" || "checkbox") &amp;&amp;</w:t>
      </w:r>
    </w:p>
    <w:p w14:paraId="6F505D36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</w:t>
      </w:r>
      <w:proofErr w:type="spellStart"/>
      <w:proofErr w:type="gramStart"/>
      <w:r w:rsidRPr="00144BB5">
        <w:rPr>
          <w:lang w:val="en-US"/>
        </w:rPr>
        <w:t>answer.options?.map</w:t>
      </w:r>
      <w:proofErr w:type="spellEnd"/>
      <w:r w:rsidRPr="00144BB5">
        <w:rPr>
          <w:lang w:val="en-US"/>
        </w:rPr>
        <w:t>(</w:t>
      </w:r>
      <w:proofErr w:type="gramEnd"/>
      <w:r w:rsidRPr="00144BB5">
        <w:rPr>
          <w:lang w:val="en-US"/>
        </w:rPr>
        <w:t>(option: any) =&gt; (</w:t>
      </w:r>
    </w:p>
    <w:p w14:paraId="7914D4E7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&lt;div </w:t>
      </w:r>
      <w:proofErr w:type="spellStart"/>
      <w:r w:rsidRPr="00144BB5">
        <w:rPr>
          <w:lang w:val="en-US"/>
        </w:rPr>
        <w:t>className</w:t>
      </w:r>
      <w:proofErr w:type="spellEnd"/>
      <w:r w:rsidRPr="00144BB5">
        <w:rPr>
          <w:lang w:val="en-US"/>
        </w:rPr>
        <w:t>={styles["option-container</w:t>
      </w:r>
      <w:proofErr w:type="gramStart"/>
      <w:r w:rsidRPr="00144BB5">
        <w:rPr>
          <w:lang w:val="en-US"/>
        </w:rPr>
        <w:t>"]}</w:t>
      </w:r>
      <w:proofErr w:type="gramEnd"/>
      <w:r w:rsidRPr="00144BB5">
        <w:rPr>
          <w:lang w:val="en-US"/>
        </w:rPr>
        <w:t>&gt;</w:t>
      </w:r>
    </w:p>
    <w:p w14:paraId="2F389E86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{</w:t>
      </w:r>
      <w:proofErr w:type="spellStart"/>
      <w:proofErr w:type="gramStart"/>
      <w:r w:rsidRPr="00144BB5">
        <w:rPr>
          <w:lang w:val="en-US"/>
        </w:rPr>
        <w:t>answer.answer</w:t>
      </w:r>
      <w:proofErr w:type="spellEnd"/>
      <w:proofErr w:type="gramEnd"/>
      <w:r w:rsidRPr="00144BB5">
        <w:rPr>
          <w:lang w:val="en-US"/>
        </w:rPr>
        <w:t xml:space="preserve"> === </w:t>
      </w:r>
      <w:proofErr w:type="gramStart"/>
      <w:r w:rsidRPr="00144BB5">
        <w:rPr>
          <w:lang w:val="en-US"/>
        </w:rPr>
        <w:t>option ?</w:t>
      </w:r>
      <w:proofErr w:type="gramEnd"/>
      <w:r w:rsidRPr="00144BB5">
        <w:rPr>
          <w:lang w:val="en-US"/>
        </w:rPr>
        <w:t xml:space="preserve"> (</w:t>
      </w:r>
    </w:p>
    <w:p w14:paraId="2A265738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  &lt;input</w:t>
      </w:r>
    </w:p>
    <w:p w14:paraId="1BECBF56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    type="radio"</w:t>
      </w:r>
    </w:p>
    <w:p w14:paraId="6474FE5D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    name={`${index}-option`}</w:t>
      </w:r>
    </w:p>
    <w:p w14:paraId="774F117F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    value={option}</w:t>
      </w:r>
    </w:p>
    <w:p w14:paraId="2F5F1B91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    </w:t>
      </w:r>
      <w:proofErr w:type="spellStart"/>
      <w:r w:rsidRPr="00144BB5">
        <w:rPr>
          <w:lang w:val="en-US"/>
        </w:rPr>
        <w:t>defaultChecked</w:t>
      </w:r>
      <w:proofErr w:type="spellEnd"/>
    </w:p>
    <w:p w14:paraId="6EB148D6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lastRenderedPageBreak/>
        <w:t xml:space="preserve">                          disabled</w:t>
      </w:r>
    </w:p>
    <w:p w14:paraId="22443EAB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  /&gt;</w:t>
      </w:r>
    </w:p>
    <w:p w14:paraId="2F24E297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) : (</w:t>
      </w:r>
    </w:p>
    <w:p w14:paraId="351584BC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  &lt;input</w:t>
      </w:r>
    </w:p>
    <w:p w14:paraId="1591FDE3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    type="radio"</w:t>
      </w:r>
    </w:p>
    <w:p w14:paraId="1CC59BEC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    name={index}</w:t>
      </w:r>
    </w:p>
    <w:p w14:paraId="63FB77E3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    value={option}</w:t>
      </w:r>
    </w:p>
    <w:p w14:paraId="4133206C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    disabled</w:t>
      </w:r>
    </w:p>
    <w:p w14:paraId="616FAAB8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  /&gt;</w:t>
      </w:r>
    </w:p>
    <w:p w14:paraId="13F54CBB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)}</w:t>
      </w:r>
    </w:p>
    <w:p w14:paraId="448D6D63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&lt;label&gt;{option}&lt;/label&gt;</w:t>
      </w:r>
    </w:p>
    <w:p w14:paraId="00AA4570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&lt;/div&gt;</w:t>
      </w:r>
    </w:p>
    <w:p w14:paraId="1F367E54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</w:t>
      </w:r>
      <w:proofErr w:type="gramStart"/>
      <w:r w:rsidRPr="00144BB5">
        <w:rPr>
          <w:lang w:val="en-US"/>
        </w:rPr>
        <w:t>))}</w:t>
      </w:r>
      <w:proofErr w:type="gramEnd"/>
    </w:p>
    <w:p w14:paraId="08992F8B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&lt;/div&gt;</w:t>
      </w:r>
    </w:p>
    <w:p w14:paraId="77C189FF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&lt;div </w:t>
      </w:r>
      <w:proofErr w:type="spellStart"/>
      <w:r w:rsidRPr="00144BB5">
        <w:rPr>
          <w:lang w:val="en-US"/>
        </w:rPr>
        <w:t>className</w:t>
      </w:r>
      <w:proofErr w:type="spellEnd"/>
      <w:r w:rsidRPr="00144BB5">
        <w:rPr>
          <w:lang w:val="en-US"/>
        </w:rPr>
        <w:t>={styles["</w:t>
      </w:r>
      <w:proofErr w:type="gramStart"/>
      <w:r w:rsidRPr="00144BB5">
        <w:rPr>
          <w:lang w:val="en-US"/>
        </w:rPr>
        <w:t>correct-radios"]}</w:t>
      </w:r>
      <w:proofErr w:type="gramEnd"/>
      <w:r w:rsidRPr="00144BB5">
        <w:rPr>
          <w:lang w:val="en-US"/>
        </w:rPr>
        <w:t>&gt;</w:t>
      </w:r>
    </w:p>
    <w:p w14:paraId="56D8016C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&lt;div&gt;</w:t>
      </w:r>
    </w:p>
    <w:p w14:paraId="37BB5F2E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&lt;input</w:t>
      </w:r>
    </w:p>
    <w:p w14:paraId="2A3F4479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type="radio"</w:t>
      </w:r>
    </w:p>
    <w:p w14:paraId="5832AADA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name={index}</w:t>
      </w:r>
    </w:p>
    <w:p w14:paraId="2AD13F51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value</w:t>
      </w:r>
      <w:proofErr w:type="gramStart"/>
      <w:r w:rsidRPr="00144BB5">
        <w:rPr>
          <w:lang w:val="en-US"/>
        </w:rPr>
        <w:t>={</w:t>
      </w:r>
      <w:proofErr w:type="gramEnd"/>
      <w:r w:rsidRPr="00144BB5">
        <w:rPr>
          <w:lang w:val="en-US"/>
        </w:rPr>
        <w:t>1}</w:t>
      </w:r>
    </w:p>
    <w:p w14:paraId="3876E343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</w:t>
      </w:r>
      <w:proofErr w:type="spellStart"/>
      <w:r w:rsidRPr="00144BB5">
        <w:rPr>
          <w:lang w:val="en-US"/>
        </w:rPr>
        <w:t>onChange</w:t>
      </w:r>
      <w:proofErr w:type="spellEnd"/>
      <w:proofErr w:type="gramStart"/>
      <w:r w:rsidRPr="00144BB5">
        <w:rPr>
          <w:lang w:val="en-US"/>
        </w:rPr>
        <w:t>={(</w:t>
      </w:r>
      <w:proofErr w:type="gramEnd"/>
      <w:r w:rsidRPr="00144BB5">
        <w:rPr>
          <w:lang w:val="en-US"/>
        </w:rPr>
        <w:t>e) =&gt;</w:t>
      </w:r>
    </w:p>
    <w:p w14:paraId="43F95D34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</w:t>
      </w:r>
      <w:proofErr w:type="spellStart"/>
      <w:proofErr w:type="gramStart"/>
      <w:r w:rsidRPr="00144BB5">
        <w:rPr>
          <w:lang w:val="en-US"/>
        </w:rPr>
        <w:t>handleCorrectChange</w:t>
      </w:r>
      <w:proofErr w:type="spellEnd"/>
      <w:r w:rsidRPr="00144BB5">
        <w:rPr>
          <w:lang w:val="en-US"/>
        </w:rPr>
        <w:t>(</w:t>
      </w:r>
      <w:proofErr w:type="spellStart"/>
      <w:r w:rsidRPr="00144BB5">
        <w:rPr>
          <w:lang w:val="en-US"/>
        </w:rPr>
        <w:t>e.target</w:t>
      </w:r>
      <w:proofErr w:type="gramEnd"/>
      <w:r w:rsidRPr="00144BB5">
        <w:rPr>
          <w:lang w:val="en-US"/>
        </w:rPr>
        <w:t>.value</w:t>
      </w:r>
      <w:proofErr w:type="spellEnd"/>
      <w:r w:rsidRPr="00144BB5">
        <w:rPr>
          <w:lang w:val="en-US"/>
        </w:rPr>
        <w:t xml:space="preserve">, </w:t>
      </w:r>
      <w:proofErr w:type="gramStart"/>
      <w:r w:rsidRPr="00144BB5">
        <w:rPr>
          <w:lang w:val="en-US"/>
        </w:rPr>
        <w:t>e.target.name</w:t>
      </w:r>
      <w:proofErr w:type="gramEnd"/>
      <w:r w:rsidRPr="00144BB5">
        <w:rPr>
          <w:lang w:val="en-US"/>
        </w:rPr>
        <w:t>)</w:t>
      </w:r>
    </w:p>
    <w:p w14:paraId="507961E4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}</w:t>
      </w:r>
    </w:p>
    <w:p w14:paraId="5BAD450A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/&gt;</w:t>
      </w:r>
    </w:p>
    <w:p w14:paraId="213E68FA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&lt;label&gt;</w:t>
      </w:r>
      <w:r>
        <w:t>Верно</w:t>
      </w:r>
      <w:r w:rsidRPr="00144BB5">
        <w:rPr>
          <w:lang w:val="en-US"/>
        </w:rPr>
        <w:t>&lt;/label&gt;</w:t>
      </w:r>
    </w:p>
    <w:p w14:paraId="724DF836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&lt;/div&gt;</w:t>
      </w:r>
    </w:p>
    <w:p w14:paraId="34383511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&lt;div&gt;</w:t>
      </w:r>
    </w:p>
    <w:p w14:paraId="6B5893FB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&lt;input</w:t>
      </w:r>
    </w:p>
    <w:p w14:paraId="4031F6F9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type="radio"</w:t>
      </w:r>
    </w:p>
    <w:p w14:paraId="57DC92C9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name={index}</w:t>
      </w:r>
    </w:p>
    <w:p w14:paraId="43F80B2D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value</w:t>
      </w:r>
      <w:proofErr w:type="gramStart"/>
      <w:r w:rsidRPr="00144BB5">
        <w:rPr>
          <w:lang w:val="en-US"/>
        </w:rPr>
        <w:t>={</w:t>
      </w:r>
      <w:proofErr w:type="gramEnd"/>
      <w:r w:rsidRPr="00144BB5">
        <w:rPr>
          <w:lang w:val="en-US"/>
        </w:rPr>
        <w:t>0}</w:t>
      </w:r>
    </w:p>
    <w:p w14:paraId="1DD1953E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</w:t>
      </w:r>
      <w:proofErr w:type="spellStart"/>
      <w:r w:rsidRPr="00144BB5">
        <w:rPr>
          <w:lang w:val="en-US"/>
        </w:rPr>
        <w:t>onChange</w:t>
      </w:r>
      <w:proofErr w:type="spellEnd"/>
      <w:proofErr w:type="gramStart"/>
      <w:r w:rsidRPr="00144BB5">
        <w:rPr>
          <w:lang w:val="en-US"/>
        </w:rPr>
        <w:t>={(</w:t>
      </w:r>
      <w:proofErr w:type="gramEnd"/>
      <w:r w:rsidRPr="00144BB5">
        <w:rPr>
          <w:lang w:val="en-US"/>
        </w:rPr>
        <w:t>e) =&gt;</w:t>
      </w:r>
    </w:p>
    <w:p w14:paraId="0C57217A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            </w:t>
      </w:r>
      <w:proofErr w:type="spellStart"/>
      <w:proofErr w:type="gramStart"/>
      <w:r w:rsidRPr="00144BB5">
        <w:rPr>
          <w:lang w:val="en-US"/>
        </w:rPr>
        <w:t>handleCorrectChange</w:t>
      </w:r>
      <w:proofErr w:type="spellEnd"/>
      <w:r w:rsidRPr="00144BB5">
        <w:rPr>
          <w:lang w:val="en-US"/>
        </w:rPr>
        <w:t>(</w:t>
      </w:r>
      <w:proofErr w:type="spellStart"/>
      <w:r w:rsidRPr="00144BB5">
        <w:rPr>
          <w:lang w:val="en-US"/>
        </w:rPr>
        <w:t>e.target</w:t>
      </w:r>
      <w:proofErr w:type="gramEnd"/>
      <w:r w:rsidRPr="00144BB5">
        <w:rPr>
          <w:lang w:val="en-US"/>
        </w:rPr>
        <w:t>.value</w:t>
      </w:r>
      <w:proofErr w:type="spellEnd"/>
      <w:r w:rsidRPr="00144BB5">
        <w:rPr>
          <w:lang w:val="en-US"/>
        </w:rPr>
        <w:t xml:space="preserve">, </w:t>
      </w:r>
      <w:proofErr w:type="gramStart"/>
      <w:r w:rsidRPr="00144BB5">
        <w:rPr>
          <w:lang w:val="en-US"/>
        </w:rPr>
        <w:t>e.target.name</w:t>
      </w:r>
      <w:proofErr w:type="gramEnd"/>
      <w:r w:rsidRPr="00144BB5">
        <w:rPr>
          <w:lang w:val="en-US"/>
        </w:rPr>
        <w:t>)</w:t>
      </w:r>
    </w:p>
    <w:p w14:paraId="05ABF068" w14:textId="77777777" w:rsidR="00576E1C" w:rsidRDefault="00576E1C" w:rsidP="00576E1C">
      <w:pPr>
        <w:pStyle w:val="6112"/>
      </w:pPr>
      <w:r w:rsidRPr="00144BB5">
        <w:rPr>
          <w:lang w:val="en-US"/>
        </w:rPr>
        <w:lastRenderedPageBreak/>
        <w:t xml:space="preserve">                    </w:t>
      </w:r>
      <w:r>
        <w:t>}</w:t>
      </w:r>
    </w:p>
    <w:p w14:paraId="30328A44" w14:textId="77777777" w:rsidR="00576E1C" w:rsidRDefault="00576E1C" w:rsidP="00576E1C">
      <w:pPr>
        <w:pStyle w:val="6112"/>
      </w:pPr>
      <w:r>
        <w:t xml:space="preserve">                  /&gt;</w:t>
      </w:r>
    </w:p>
    <w:p w14:paraId="1DEF2D4B" w14:textId="77777777" w:rsidR="00576E1C" w:rsidRDefault="00576E1C" w:rsidP="00576E1C">
      <w:pPr>
        <w:pStyle w:val="6112"/>
      </w:pPr>
      <w:r>
        <w:t xml:space="preserve">                  &lt;</w:t>
      </w:r>
      <w:proofErr w:type="spellStart"/>
      <w:r>
        <w:t>label</w:t>
      </w:r>
      <w:proofErr w:type="spellEnd"/>
      <w:r>
        <w:t>&gt;Неверно&lt;/</w:t>
      </w:r>
      <w:proofErr w:type="spellStart"/>
      <w:r>
        <w:t>label</w:t>
      </w:r>
      <w:proofErr w:type="spellEnd"/>
      <w:r>
        <w:t>&gt;</w:t>
      </w:r>
    </w:p>
    <w:p w14:paraId="7BA960DF" w14:textId="77777777" w:rsidR="00576E1C" w:rsidRDefault="00576E1C" w:rsidP="00576E1C">
      <w:pPr>
        <w:pStyle w:val="6112"/>
      </w:pPr>
      <w:r>
        <w:t xml:space="preserve">                &lt;/</w:t>
      </w:r>
      <w:proofErr w:type="spellStart"/>
      <w:r>
        <w:t>div</w:t>
      </w:r>
      <w:proofErr w:type="spellEnd"/>
      <w:r>
        <w:t>&gt;</w:t>
      </w:r>
    </w:p>
    <w:p w14:paraId="2BF647EB" w14:textId="77777777" w:rsidR="00576E1C" w:rsidRDefault="00576E1C" w:rsidP="00576E1C">
      <w:pPr>
        <w:pStyle w:val="6112"/>
      </w:pPr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2231D46B" w14:textId="77777777" w:rsidR="00576E1C" w:rsidRDefault="00576E1C" w:rsidP="00576E1C">
      <w:pPr>
        <w:pStyle w:val="6112"/>
      </w:pPr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6CAEE2BD" w14:textId="77777777" w:rsidR="00576E1C" w:rsidRDefault="00576E1C" w:rsidP="00576E1C">
      <w:pPr>
        <w:pStyle w:val="6112"/>
      </w:pPr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0C3D4CA6" w14:textId="77777777" w:rsidR="00576E1C" w:rsidRDefault="00576E1C" w:rsidP="00576E1C">
      <w:pPr>
        <w:pStyle w:val="6112"/>
      </w:pPr>
      <w:r>
        <w:t xml:space="preserve">        ))}</w:t>
      </w:r>
    </w:p>
    <w:p w14:paraId="26B223A5" w14:textId="77777777" w:rsidR="00576E1C" w:rsidRDefault="00576E1C" w:rsidP="00576E1C">
      <w:pPr>
        <w:pStyle w:val="6112"/>
      </w:pPr>
      <w:r>
        <w:t xml:space="preserve">        &lt;</w:t>
      </w:r>
      <w:proofErr w:type="spellStart"/>
      <w:r>
        <w:t>hr</w:t>
      </w:r>
      <w:proofErr w:type="spellEnd"/>
      <w:r>
        <w:t xml:space="preserve"> /&gt;</w:t>
      </w:r>
    </w:p>
    <w:p w14:paraId="1B0E3248" w14:textId="77777777" w:rsidR="00576E1C" w:rsidRDefault="00576E1C" w:rsidP="00576E1C">
      <w:pPr>
        <w:pStyle w:val="6112"/>
      </w:pPr>
      <w:r>
        <w:t xml:space="preserve">        &lt;</w:t>
      </w:r>
      <w:proofErr w:type="spellStart"/>
      <w:r>
        <w:t>label</w:t>
      </w:r>
      <w:proofErr w:type="spellEnd"/>
      <w:r>
        <w:t>&gt;</w:t>
      </w:r>
    </w:p>
    <w:p w14:paraId="0AABB69F" w14:textId="77777777" w:rsidR="00576E1C" w:rsidRPr="00F0543B" w:rsidRDefault="00576E1C" w:rsidP="00576E1C">
      <w:pPr>
        <w:pStyle w:val="6112"/>
        <w:rPr>
          <w:lang w:val="en-US"/>
        </w:rPr>
      </w:pPr>
      <w:r>
        <w:t xml:space="preserve">          Баллы</w:t>
      </w:r>
      <w:r w:rsidRPr="00F0543B">
        <w:rPr>
          <w:lang w:val="en-US"/>
        </w:rPr>
        <w:t>: {score}/{</w:t>
      </w:r>
      <w:proofErr w:type="spellStart"/>
      <w:proofErr w:type="gramStart"/>
      <w:r w:rsidRPr="00F0543B">
        <w:rPr>
          <w:lang w:val="en-US"/>
        </w:rPr>
        <w:t>filteredData.answers.length</w:t>
      </w:r>
      <w:proofErr w:type="spellEnd"/>
      <w:proofErr w:type="gramEnd"/>
      <w:r w:rsidRPr="00F0543B">
        <w:rPr>
          <w:lang w:val="en-US"/>
        </w:rPr>
        <w:t>}</w:t>
      </w:r>
    </w:p>
    <w:p w14:paraId="7889A9A8" w14:textId="77777777" w:rsidR="00576E1C" w:rsidRPr="00F0543B" w:rsidRDefault="00576E1C" w:rsidP="00576E1C">
      <w:pPr>
        <w:pStyle w:val="6112"/>
        <w:rPr>
          <w:lang w:val="en-US"/>
        </w:rPr>
      </w:pPr>
      <w:r w:rsidRPr="00F0543B">
        <w:rPr>
          <w:lang w:val="en-US"/>
        </w:rPr>
        <w:t xml:space="preserve">        &lt;/label&gt;</w:t>
      </w:r>
    </w:p>
    <w:p w14:paraId="543E7F33" w14:textId="77777777" w:rsidR="00576E1C" w:rsidRPr="00F0543B" w:rsidRDefault="00576E1C" w:rsidP="00576E1C">
      <w:pPr>
        <w:pStyle w:val="6112"/>
        <w:rPr>
          <w:lang w:val="en-US"/>
        </w:rPr>
      </w:pPr>
      <w:r w:rsidRPr="00F0543B">
        <w:rPr>
          <w:lang w:val="en-US"/>
        </w:rPr>
        <w:t xml:space="preserve">        &lt;label&gt;</w:t>
      </w:r>
      <w:r>
        <w:t>Статус</w:t>
      </w:r>
      <w:r w:rsidRPr="00F0543B">
        <w:rPr>
          <w:lang w:val="en-US"/>
        </w:rPr>
        <w:t xml:space="preserve">: </w:t>
      </w:r>
      <w:r>
        <w:t>Прошёл</w:t>
      </w:r>
      <w:r w:rsidRPr="00F0543B">
        <w:rPr>
          <w:lang w:val="en-US"/>
        </w:rPr>
        <w:t>&lt;/label&gt;</w:t>
      </w:r>
    </w:p>
    <w:p w14:paraId="7CA2BA64" w14:textId="77777777" w:rsidR="00576E1C" w:rsidRPr="00144BB5" w:rsidRDefault="00576E1C" w:rsidP="00576E1C">
      <w:pPr>
        <w:pStyle w:val="6112"/>
        <w:rPr>
          <w:lang w:val="en-US"/>
        </w:rPr>
      </w:pPr>
      <w:r w:rsidRPr="00F0543B">
        <w:rPr>
          <w:lang w:val="en-US"/>
        </w:rPr>
        <w:t xml:space="preserve">        </w:t>
      </w:r>
      <w:r w:rsidRPr="00144BB5">
        <w:rPr>
          <w:lang w:val="en-US"/>
        </w:rPr>
        <w:t>&lt;</w:t>
      </w:r>
      <w:proofErr w:type="spellStart"/>
      <w:r w:rsidRPr="00144BB5">
        <w:rPr>
          <w:lang w:val="en-US"/>
        </w:rPr>
        <w:t>hr</w:t>
      </w:r>
      <w:proofErr w:type="spellEnd"/>
      <w:r w:rsidRPr="00144BB5">
        <w:rPr>
          <w:lang w:val="en-US"/>
        </w:rPr>
        <w:t xml:space="preserve"> /&gt;</w:t>
      </w:r>
    </w:p>
    <w:p w14:paraId="09D579A1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&lt;div </w:t>
      </w:r>
      <w:proofErr w:type="spellStart"/>
      <w:r w:rsidRPr="00144BB5">
        <w:rPr>
          <w:lang w:val="en-US"/>
        </w:rPr>
        <w:t>className</w:t>
      </w:r>
      <w:proofErr w:type="spellEnd"/>
      <w:r w:rsidRPr="00144BB5">
        <w:rPr>
          <w:lang w:val="en-US"/>
        </w:rPr>
        <w:t>={styles["submit-container</w:t>
      </w:r>
      <w:proofErr w:type="gramStart"/>
      <w:r w:rsidRPr="00144BB5">
        <w:rPr>
          <w:lang w:val="en-US"/>
        </w:rPr>
        <w:t>"]}</w:t>
      </w:r>
      <w:proofErr w:type="gramEnd"/>
      <w:r w:rsidRPr="00144BB5">
        <w:rPr>
          <w:lang w:val="en-US"/>
        </w:rPr>
        <w:t>&gt;</w:t>
      </w:r>
    </w:p>
    <w:p w14:paraId="5DA7CD29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  &lt;input type="submit" value="</w:t>
      </w:r>
      <w:r>
        <w:t>Закончить</w:t>
      </w:r>
      <w:r w:rsidRPr="00144BB5">
        <w:rPr>
          <w:lang w:val="en-US"/>
        </w:rPr>
        <w:t xml:space="preserve"> </w:t>
      </w:r>
      <w:r>
        <w:t>проверку</w:t>
      </w:r>
      <w:r w:rsidRPr="00144BB5">
        <w:rPr>
          <w:lang w:val="en-US"/>
        </w:rPr>
        <w:t>" /&gt;</w:t>
      </w:r>
    </w:p>
    <w:p w14:paraId="0976762A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  &lt;/div&gt;</w:t>
      </w:r>
    </w:p>
    <w:p w14:paraId="209FDBB0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  &lt;/form&gt;</w:t>
      </w:r>
    </w:p>
    <w:p w14:paraId="2FBBABC8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  &lt;/div&gt;</w:t>
      </w:r>
    </w:p>
    <w:p w14:paraId="4DB9DE03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 xml:space="preserve">  );</w:t>
      </w:r>
    </w:p>
    <w:p w14:paraId="6E87086E" w14:textId="77777777" w:rsidR="00576E1C" w:rsidRPr="00144BB5" w:rsidRDefault="00576E1C" w:rsidP="00576E1C">
      <w:pPr>
        <w:pStyle w:val="6112"/>
        <w:rPr>
          <w:lang w:val="en-US"/>
        </w:rPr>
      </w:pPr>
      <w:r w:rsidRPr="00144BB5">
        <w:rPr>
          <w:lang w:val="en-US"/>
        </w:rPr>
        <w:t>};</w:t>
      </w:r>
    </w:p>
    <w:p w14:paraId="4D5B6104" w14:textId="77777777" w:rsidR="00576E1C" w:rsidRPr="00144BB5" w:rsidRDefault="00576E1C" w:rsidP="00576E1C">
      <w:pPr>
        <w:pStyle w:val="6112"/>
        <w:rPr>
          <w:lang w:val="en-US"/>
        </w:rPr>
      </w:pPr>
    </w:p>
    <w:p w14:paraId="45A5B670" w14:textId="77777777" w:rsidR="00576E1C" w:rsidRDefault="00576E1C" w:rsidP="00576E1C">
      <w:pPr>
        <w:pStyle w:val="6112"/>
      </w:pPr>
      <w:r w:rsidRPr="00144BB5">
        <w:rPr>
          <w:lang w:val="en-US"/>
        </w:rPr>
        <w:t xml:space="preserve">export default </w:t>
      </w:r>
      <w:proofErr w:type="spellStart"/>
      <w:proofErr w:type="gramStart"/>
      <w:r w:rsidRPr="00144BB5">
        <w:rPr>
          <w:lang w:val="en-US"/>
        </w:rPr>
        <w:t>CheckForm</w:t>
      </w:r>
      <w:proofErr w:type="spellEnd"/>
      <w:r w:rsidRPr="00144BB5">
        <w:rPr>
          <w:lang w:val="en-US"/>
        </w:rPr>
        <w:t>;</w:t>
      </w:r>
      <w:proofErr w:type="gramEnd"/>
    </w:p>
    <w:p w14:paraId="5493B7D9" w14:textId="6EB2DE80" w:rsidR="00576E1C" w:rsidRDefault="00576E1C" w:rsidP="00576E1C">
      <w:pPr>
        <w:pStyle w:val="13"/>
      </w:pPr>
      <w:bookmarkStart w:id="27" w:name="_Toc199195923"/>
      <w:r>
        <w:rPr>
          <w:lang w:val="en-US"/>
        </w:rPr>
        <w:t>Backend-</w:t>
      </w:r>
      <w:r>
        <w:t>разработка:</w:t>
      </w:r>
      <w:bookmarkEnd w:id="27"/>
    </w:p>
    <w:p w14:paraId="696D2AD9" w14:textId="77777777" w:rsidR="007C2729" w:rsidRDefault="00576E1C" w:rsidP="00576E1C">
      <w:pPr>
        <w:pStyle w:val="22"/>
        <w:rPr>
          <w:lang w:eastAsia="en-US"/>
        </w:rPr>
      </w:pPr>
      <w:r>
        <w:rPr>
          <w:lang w:eastAsia="en-US"/>
        </w:rPr>
        <w:t xml:space="preserve">В самом начале продумывалась архитектура продукта. Далее была разработана ER-диаграмма и от нее стало понятно, какая логика нужна для работы продукта. </w:t>
      </w:r>
      <w:r w:rsidR="007C2729">
        <w:rPr>
          <w:lang w:eastAsia="en-US"/>
        </w:rPr>
        <w:t>Затем началась сама разработка. Первым делом была разработана регистрация и аутентификация на основе сессий (см. Листинг 2).</w:t>
      </w:r>
    </w:p>
    <w:p w14:paraId="30BAAC91" w14:textId="77777777" w:rsidR="007C2729" w:rsidRDefault="007C2729" w:rsidP="007C2729">
      <w:pPr>
        <w:pStyle w:val="22"/>
      </w:pPr>
      <w:r>
        <w:rPr>
          <w:lang w:eastAsia="en-US"/>
        </w:rPr>
        <w:t xml:space="preserve">Листинг 2 - </w:t>
      </w:r>
      <w:r w:rsidRPr="007C2729">
        <w:rPr>
          <w:lang w:eastAsia="en-US"/>
        </w:rPr>
        <w:t xml:space="preserve">Метод </w:t>
      </w:r>
      <w:proofErr w:type="spellStart"/>
      <w:r w:rsidRPr="007C2729">
        <w:rPr>
          <w:lang w:eastAsia="en-US"/>
        </w:rPr>
        <w:t>OnAuthorizationAsyn</w:t>
      </w:r>
      <w:proofErr w:type="spellEnd"/>
      <w:r>
        <w:rPr>
          <w:lang w:eastAsia="en-US"/>
        </w:rPr>
        <w:t xml:space="preserve"> (</w:t>
      </w:r>
      <w:r w:rsidRPr="007C2729">
        <w:rPr>
          <w:lang w:eastAsia="en-US"/>
        </w:rPr>
        <w:t xml:space="preserve">метод интерфейса </w:t>
      </w:r>
      <w:proofErr w:type="spellStart"/>
      <w:r w:rsidRPr="007C2729">
        <w:rPr>
          <w:lang w:eastAsia="en-US"/>
        </w:rPr>
        <w:t>IAsyncAuthorizationFilter</w:t>
      </w:r>
      <w:proofErr w:type="spellEnd"/>
      <w:r w:rsidRPr="007C2729">
        <w:rPr>
          <w:lang w:eastAsia="en-US"/>
        </w:rPr>
        <w:t>. С помощью него реализова</w:t>
      </w:r>
      <w:r>
        <w:rPr>
          <w:lang w:eastAsia="en-US"/>
        </w:rPr>
        <w:t>на</w:t>
      </w:r>
      <w:r w:rsidRPr="007C2729">
        <w:rPr>
          <w:lang w:eastAsia="en-US"/>
        </w:rPr>
        <w:t xml:space="preserve"> сессионн</w:t>
      </w:r>
      <w:r>
        <w:rPr>
          <w:lang w:eastAsia="en-US"/>
        </w:rPr>
        <w:t>ая</w:t>
      </w:r>
      <w:r w:rsidRPr="007C2729">
        <w:rPr>
          <w:lang w:eastAsia="en-US"/>
        </w:rPr>
        <w:t xml:space="preserve"> аутентификаци</w:t>
      </w:r>
      <w:r>
        <w:rPr>
          <w:lang w:eastAsia="en-US"/>
        </w:rPr>
        <w:t>я</w:t>
      </w:r>
      <w:r w:rsidRPr="007C2729">
        <w:rPr>
          <w:lang w:eastAsia="en-US"/>
        </w:rPr>
        <w:t>, которая обеспечивает безопасность для данных, и не дает войти туда, куда не следует</w:t>
      </w:r>
      <w:r>
        <w:rPr>
          <w:lang w:eastAsia="en-US"/>
        </w:rPr>
        <w:t>)</w:t>
      </w:r>
      <w:r w:rsidRPr="007C2729">
        <w:rPr>
          <w:lang w:eastAsia="en-US"/>
        </w:rPr>
        <w:t>.</w:t>
      </w:r>
      <w:r w:rsidRPr="007C2729">
        <w:t xml:space="preserve"> </w:t>
      </w:r>
    </w:p>
    <w:p w14:paraId="10EBE17E" w14:textId="54753D3A" w:rsidR="007C2729" w:rsidRPr="007C2729" w:rsidRDefault="007C2729" w:rsidP="007C2729">
      <w:pPr>
        <w:pStyle w:val="6112"/>
        <w:rPr>
          <w:lang w:val="en-US"/>
        </w:rPr>
      </w:pPr>
      <w:r w:rsidRPr="007C2729">
        <w:rPr>
          <w:lang w:val="en-US"/>
        </w:rPr>
        <w:t xml:space="preserve">public async Task </w:t>
      </w:r>
      <w:proofErr w:type="spellStart"/>
      <w:proofErr w:type="gramStart"/>
      <w:r w:rsidRPr="007C2729">
        <w:rPr>
          <w:lang w:val="en-US"/>
        </w:rPr>
        <w:t>OnAuthorizationAsync</w:t>
      </w:r>
      <w:proofErr w:type="spellEnd"/>
      <w:r w:rsidRPr="007C2729">
        <w:rPr>
          <w:lang w:val="en-US"/>
        </w:rPr>
        <w:t>(</w:t>
      </w:r>
      <w:proofErr w:type="spellStart"/>
      <w:proofErr w:type="gramEnd"/>
      <w:r w:rsidRPr="007C2729">
        <w:rPr>
          <w:lang w:val="en-US"/>
        </w:rPr>
        <w:t>AuthorizationFilterContext</w:t>
      </w:r>
      <w:proofErr w:type="spellEnd"/>
      <w:r w:rsidRPr="007C2729">
        <w:rPr>
          <w:lang w:val="en-US"/>
        </w:rPr>
        <w:t xml:space="preserve"> context)</w:t>
      </w:r>
    </w:p>
    <w:p w14:paraId="44365279" w14:textId="77777777" w:rsidR="007C2729" w:rsidRPr="007C2729" w:rsidRDefault="007C2729" w:rsidP="007C2729">
      <w:pPr>
        <w:pStyle w:val="6112"/>
        <w:rPr>
          <w:lang w:val="en-US"/>
        </w:rPr>
      </w:pPr>
      <w:r w:rsidRPr="007C2729">
        <w:rPr>
          <w:lang w:val="en-US"/>
        </w:rPr>
        <w:lastRenderedPageBreak/>
        <w:t>{</w:t>
      </w:r>
    </w:p>
    <w:p w14:paraId="7306D288" w14:textId="77777777" w:rsidR="007C2729" w:rsidRPr="007C2729" w:rsidRDefault="007C2729" w:rsidP="007C2729">
      <w:pPr>
        <w:pStyle w:val="6112"/>
        <w:rPr>
          <w:lang w:val="en-US"/>
        </w:rPr>
      </w:pPr>
      <w:r w:rsidRPr="007C2729">
        <w:rPr>
          <w:lang w:val="en-US"/>
        </w:rPr>
        <w:t xml:space="preserve">  var </w:t>
      </w:r>
      <w:proofErr w:type="spellStart"/>
      <w:r w:rsidRPr="007C2729">
        <w:rPr>
          <w:lang w:val="en-US"/>
        </w:rPr>
        <w:t>curatorId</w:t>
      </w:r>
      <w:proofErr w:type="spellEnd"/>
      <w:r w:rsidRPr="007C2729">
        <w:rPr>
          <w:lang w:val="en-US"/>
        </w:rPr>
        <w:t xml:space="preserve"> = </w:t>
      </w:r>
      <w:proofErr w:type="spellStart"/>
      <w:proofErr w:type="gramStart"/>
      <w:r w:rsidRPr="007C2729">
        <w:rPr>
          <w:lang w:val="en-US"/>
        </w:rPr>
        <w:t>context.HttpContext.Session</w:t>
      </w:r>
      <w:proofErr w:type="gramEnd"/>
      <w:r w:rsidRPr="007C2729">
        <w:rPr>
          <w:lang w:val="en-US"/>
        </w:rPr>
        <w:t>.GetString</w:t>
      </w:r>
      <w:proofErr w:type="spellEnd"/>
      <w:r w:rsidRPr="007C2729">
        <w:rPr>
          <w:lang w:val="en-US"/>
        </w:rPr>
        <w:t>("</w:t>
      </w:r>
      <w:proofErr w:type="spellStart"/>
      <w:r w:rsidRPr="007C2729">
        <w:rPr>
          <w:lang w:val="en-US"/>
        </w:rPr>
        <w:t>CuratorId</w:t>
      </w:r>
      <w:proofErr w:type="spellEnd"/>
      <w:r w:rsidRPr="007C2729">
        <w:rPr>
          <w:lang w:val="en-US"/>
        </w:rPr>
        <w:t>"</w:t>
      </w:r>
      <w:proofErr w:type="gramStart"/>
      <w:r w:rsidRPr="007C2729">
        <w:rPr>
          <w:lang w:val="en-US"/>
        </w:rPr>
        <w:t>);</w:t>
      </w:r>
      <w:proofErr w:type="gramEnd"/>
    </w:p>
    <w:p w14:paraId="67C79ECB" w14:textId="77777777" w:rsidR="007C2729" w:rsidRPr="007C2729" w:rsidRDefault="007C2729" w:rsidP="007C2729">
      <w:pPr>
        <w:pStyle w:val="6112"/>
        <w:rPr>
          <w:lang w:val="en-US"/>
        </w:rPr>
      </w:pPr>
      <w:r w:rsidRPr="007C2729">
        <w:rPr>
          <w:lang w:val="en-US"/>
        </w:rPr>
        <w:t xml:space="preserve">  if (</w:t>
      </w:r>
      <w:proofErr w:type="spellStart"/>
      <w:r w:rsidRPr="007C2729">
        <w:rPr>
          <w:lang w:val="en-US"/>
        </w:rPr>
        <w:t>curatorId</w:t>
      </w:r>
      <w:proofErr w:type="spellEnd"/>
      <w:r w:rsidRPr="007C2729">
        <w:rPr>
          <w:lang w:val="en-US"/>
        </w:rPr>
        <w:t xml:space="preserve"> == null)</w:t>
      </w:r>
    </w:p>
    <w:p w14:paraId="7023C775" w14:textId="77777777" w:rsidR="007C2729" w:rsidRPr="007C2729" w:rsidRDefault="007C2729" w:rsidP="007C2729">
      <w:pPr>
        <w:pStyle w:val="6112"/>
        <w:rPr>
          <w:lang w:val="en-US"/>
        </w:rPr>
      </w:pPr>
      <w:r w:rsidRPr="007C2729">
        <w:rPr>
          <w:lang w:val="en-US"/>
        </w:rPr>
        <w:t xml:space="preserve">  {</w:t>
      </w:r>
    </w:p>
    <w:p w14:paraId="27A7BB0E" w14:textId="77777777" w:rsidR="007C2729" w:rsidRPr="007C2729" w:rsidRDefault="007C2729" w:rsidP="007C2729">
      <w:pPr>
        <w:pStyle w:val="6112"/>
        <w:rPr>
          <w:lang w:val="en-US"/>
        </w:rPr>
      </w:pPr>
      <w:r w:rsidRPr="007C2729">
        <w:rPr>
          <w:lang w:val="en-US"/>
        </w:rPr>
        <w:t xml:space="preserve">    </w:t>
      </w:r>
      <w:proofErr w:type="spellStart"/>
      <w:proofErr w:type="gramStart"/>
      <w:r w:rsidRPr="007C2729">
        <w:rPr>
          <w:lang w:val="en-US"/>
        </w:rPr>
        <w:t>context.Result</w:t>
      </w:r>
      <w:proofErr w:type="spellEnd"/>
      <w:proofErr w:type="gramEnd"/>
      <w:r w:rsidRPr="007C2729">
        <w:rPr>
          <w:lang w:val="en-US"/>
        </w:rPr>
        <w:t xml:space="preserve"> = new </w:t>
      </w:r>
      <w:proofErr w:type="spellStart"/>
      <w:proofErr w:type="gramStart"/>
      <w:r w:rsidRPr="007C2729">
        <w:rPr>
          <w:lang w:val="en-US"/>
        </w:rPr>
        <w:t>UnauthorizedObjectResult</w:t>
      </w:r>
      <w:proofErr w:type="spellEnd"/>
      <w:r w:rsidRPr="007C2729">
        <w:rPr>
          <w:lang w:val="en-US"/>
        </w:rPr>
        <w:t>(</w:t>
      </w:r>
      <w:proofErr w:type="gramEnd"/>
      <w:r w:rsidRPr="007C2729">
        <w:rPr>
          <w:lang w:val="en-US"/>
        </w:rPr>
        <w:t xml:space="preserve">"Error authentication, invalid </w:t>
      </w:r>
      <w:proofErr w:type="spellStart"/>
      <w:r w:rsidRPr="007C2729">
        <w:rPr>
          <w:lang w:val="en-US"/>
        </w:rPr>
        <w:t>coockie</w:t>
      </w:r>
      <w:proofErr w:type="spellEnd"/>
      <w:r w:rsidRPr="007C2729">
        <w:rPr>
          <w:lang w:val="en-US"/>
        </w:rPr>
        <w:t>"</w:t>
      </w:r>
      <w:proofErr w:type="gramStart"/>
      <w:r w:rsidRPr="007C2729">
        <w:rPr>
          <w:lang w:val="en-US"/>
        </w:rPr>
        <w:t>);</w:t>
      </w:r>
      <w:proofErr w:type="gramEnd"/>
    </w:p>
    <w:p w14:paraId="68BFE31F" w14:textId="77777777" w:rsidR="007C2729" w:rsidRPr="007C2729" w:rsidRDefault="007C2729" w:rsidP="007C2729">
      <w:pPr>
        <w:pStyle w:val="6112"/>
        <w:rPr>
          <w:lang w:val="en-US"/>
        </w:rPr>
      </w:pPr>
      <w:r w:rsidRPr="007C2729">
        <w:rPr>
          <w:lang w:val="en-US"/>
        </w:rPr>
        <w:t xml:space="preserve">    </w:t>
      </w:r>
      <w:proofErr w:type="gramStart"/>
      <w:r w:rsidRPr="007C2729">
        <w:rPr>
          <w:lang w:val="en-US"/>
        </w:rPr>
        <w:t>return;</w:t>
      </w:r>
      <w:proofErr w:type="gramEnd"/>
    </w:p>
    <w:p w14:paraId="247910B4" w14:textId="77777777" w:rsidR="007C2729" w:rsidRPr="007C2729" w:rsidRDefault="007C2729" w:rsidP="007C2729">
      <w:pPr>
        <w:pStyle w:val="6112"/>
        <w:rPr>
          <w:lang w:val="en-US"/>
        </w:rPr>
      </w:pPr>
      <w:r w:rsidRPr="007C2729">
        <w:rPr>
          <w:lang w:val="en-US"/>
        </w:rPr>
        <w:t xml:space="preserve">  }</w:t>
      </w:r>
    </w:p>
    <w:p w14:paraId="53828735" w14:textId="77777777" w:rsidR="007C2729" w:rsidRPr="007C2729" w:rsidRDefault="007C2729" w:rsidP="007C2729">
      <w:pPr>
        <w:pStyle w:val="6112"/>
        <w:rPr>
          <w:lang w:val="en-US"/>
        </w:rPr>
      </w:pPr>
    </w:p>
    <w:p w14:paraId="5189D079" w14:textId="77777777" w:rsidR="007C2729" w:rsidRPr="007C2729" w:rsidRDefault="007C2729" w:rsidP="007C2729">
      <w:pPr>
        <w:pStyle w:val="6112"/>
        <w:rPr>
          <w:lang w:val="en-US"/>
        </w:rPr>
      </w:pPr>
      <w:r w:rsidRPr="007C2729">
        <w:rPr>
          <w:lang w:val="en-US"/>
        </w:rPr>
        <w:t xml:space="preserve">  var user = await </w:t>
      </w:r>
      <w:proofErr w:type="spellStart"/>
      <w:proofErr w:type="gramStart"/>
      <w:r w:rsidRPr="007C2729">
        <w:rPr>
          <w:lang w:val="en-US"/>
        </w:rPr>
        <w:t>context.HttpContext.RequestServices</w:t>
      </w:r>
      <w:proofErr w:type="spellEnd"/>
      <w:proofErr w:type="gramEnd"/>
    </w:p>
    <w:p w14:paraId="2F0F9217" w14:textId="77777777" w:rsidR="007C2729" w:rsidRPr="007C2729" w:rsidRDefault="007C2729" w:rsidP="007C2729">
      <w:pPr>
        <w:pStyle w:val="6112"/>
        <w:rPr>
          <w:lang w:val="en-US"/>
        </w:rPr>
      </w:pPr>
      <w:r w:rsidRPr="007C2729">
        <w:rPr>
          <w:lang w:val="en-US"/>
        </w:rPr>
        <w:t xml:space="preserve">    </w:t>
      </w:r>
      <w:proofErr w:type="gramStart"/>
      <w:r w:rsidRPr="007C2729">
        <w:rPr>
          <w:lang w:val="en-US"/>
        </w:rPr>
        <w:t>.</w:t>
      </w:r>
      <w:proofErr w:type="spellStart"/>
      <w:r w:rsidRPr="007C2729">
        <w:rPr>
          <w:lang w:val="en-US"/>
        </w:rPr>
        <w:t>GetRequiredService</w:t>
      </w:r>
      <w:proofErr w:type="spellEnd"/>
      <w:proofErr w:type="gramEnd"/>
      <w:r w:rsidRPr="007C2729">
        <w:rPr>
          <w:lang w:val="en-US"/>
        </w:rPr>
        <w:t>&lt;</w:t>
      </w:r>
      <w:proofErr w:type="spellStart"/>
      <w:r w:rsidRPr="007C2729">
        <w:rPr>
          <w:lang w:val="en-US"/>
        </w:rPr>
        <w:t>AppDbContext</w:t>
      </w:r>
      <w:proofErr w:type="spellEnd"/>
      <w:proofErr w:type="gramStart"/>
      <w:r w:rsidRPr="007C2729">
        <w:rPr>
          <w:lang w:val="en-US"/>
        </w:rPr>
        <w:t>&gt;(</w:t>
      </w:r>
      <w:proofErr w:type="gramEnd"/>
      <w:r w:rsidRPr="007C2729">
        <w:rPr>
          <w:lang w:val="en-US"/>
        </w:rPr>
        <w:t>)</w:t>
      </w:r>
    </w:p>
    <w:p w14:paraId="036457EC" w14:textId="77777777" w:rsidR="007C2729" w:rsidRPr="007C2729" w:rsidRDefault="007C2729" w:rsidP="007C2729">
      <w:pPr>
        <w:pStyle w:val="6112"/>
        <w:rPr>
          <w:lang w:val="en-US"/>
        </w:rPr>
      </w:pPr>
      <w:r w:rsidRPr="007C2729">
        <w:rPr>
          <w:lang w:val="en-US"/>
        </w:rPr>
        <w:t xml:space="preserve">    </w:t>
      </w:r>
      <w:proofErr w:type="gramStart"/>
      <w:r w:rsidRPr="007C2729">
        <w:rPr>
          <w:lang w:val="en-US"/>
        </w:rPr>
        <w:t>.Curators</w:t>
      </w:r>
      <w:proofErr w:type="gramEnd"/>
    </w:p>
    <w:p w14:paraId="3B8DAADD" w14:textId="77777777" w:rsidR="007C2729" w:rsidRPr="007C2729" w:rsidRDefault="007C2729" w:rsidP="007C2729">
      <w:pPr>
        <w:pStyle w:val="6112"/>
        <w:rPr>
          <w:lang w:val="en-US"/>
        </w:rPr>
      </w:pPr>
      <w:r w:rsidRPr="007C2729">
        <w:rPr>
          <w:lang w:val="en-US"/>
        </w:rPr>
        <w:t xml:space="preserve">    </w:t>
      </w:r>
      <w:proofErr w:type="gramStart"/>
      <w:r w:rsidRPr="007C2729">
        <w:rPr>
          <w:lang w:val="en-US"/>
        </w:rPr>
        <w:t>.</w:t>
      </w:r>
      <w:proofErr w:type="spellStart"/>
      <w:r w:rsidRPr="007C2729">
        <w:rPr>
          <w:lang w:val="en-US"/>
        </w:rPr>
        <w:t>FindAsync</w:t>
      </w:r>
      <w:proofErr w:type="spellEnd"/>
      <w:proofErr w:type="gramEnd"/>
      <w:r w:rsidRPr="007C2729">
        <w:rPr>
          <w:lang w:val="en-US"/>
        </w:rPr>
        <w:t xml:space="preserve">(new </w:t>
      </w:r>
      <w:proofErr w:type="spellStart"/>
      <w:r w:rsidRPr="007C2729">
        <w:rPr>
          <w:lang w:val="en-US"/>
        </w:rPr>
        <w:t>Guid</w:t>
      </w:r>
      <w:proofErr w:type="spellEnd"/>
      <w:r w:rsidRPr="007C2729">
        <w:rPr>
          <w:lang w:val="en-US"/>
        </w:rPr>
        <w:t>(</w:t>
      </w:r>
      <w:proofErr w:type="spellStart"/>
      <w:r w:rsidRPr="007C2729">
        <w:rPr>
          <w:lang w:val="en-US"/>
        </w:rPr>
        <w:t>curatorId</w:t>
      </w:r>
      <w:proofErr w:type="spellEnd"/>
      <w:r w:rsidRPr="007C2729">
        <w:rPr>
          <w:lang w:val="en-US"/>
        </w:rPr>
        <w:t>)</w:t>
      </w:r>
      <w:proofErr w:type="gramStart"/>
      <w:r w:rsidRPr="007C2729">
        <w:rPr>
          <w:lang w:val="en-US"/>
        </w:rPr>
        <w:t>);</w:t>
      </w:r>
      <w:proofErr w:type="gramEnd"/>
    </w:p>
    <w:p w14:paraId="44E0A79E" w14:textId="77777777" w:rsidR="007C2729" w:rsidRPr="007C2729" w:rsidRDefault="007C2729" w:rsidP="007C2729">
      <w:pPr>
        <w:pStyle w:val="6112"/>
        <w:rPr>
          <w:lang w:val="en-US"/>
        </w:rPr>
      </w:pPr>
    </w:p>
    <w:p w14:paraId="798B2F3D" w14:textId="77777777" w:rsidR="007C2729" w:rsidRPr="007C2729" w:rsidRDefault="007C2729" w:rsidP="007C2729">
      <w:pPr>
        <w:pStyle w:val="6112"/>
        <w:rPr>
          <w:lang w:val="en-US"/>
        </w:rPr>
      </w:pPr>
      <w:r w:rsidRPr="007C2729">
        <w:rPr>
          <w:lang w:val="en-US"/>
        </w:rPr>
        <w:t xml:space="preserve">  if (user == null)</w:t>
      </w:r>
    </w:p>
    <w:p w14:paraId="6BA02501" w14:textId="77777777" w:rsidR="007C2729" w:rsidRPr="007C2729" w:rsidRDefault="007C2729" w:rsidP="007C2729">
      <w:pPr>
        <w:pStyle w:val="6112"/>
        <w:rPr>
          <w:lang w:val="en-US"/>
        </w:rPr>
      </w:pPr>
      <w:r w:rsidRPr="007C2729">
        <w:rPr>
          <w:lang w:val="en-US"/>
        </w:rPr>
        <w:t xml:space="preserve">  {</w:t>
      </w:r>
    </w:p>
    <w:p w14:paraId="79B87C4A" w14:textId="77777777" w:rsidR="007C2729" w:rsidRPr="007C2729" w:rsidRDefault="007C2729" w:rsidP="007C2729">
      <w:pPr>
        <w:pStyle w:val="6112"/>
        <w:rPr>
          <w:lang w:val="en-US"/>
        </w:rPr>
      </w:pPr>
      <w:r w:rsidRPr="007C2729">
        <w:rPr>
          <w:lang w:val="en-US"/>
        </w:rPr>
        <w:t xml:space="preserve">    </w:t>
      </w:r>
      <w:proofErr w:type="spellStart"/>
      <w:proofErr w:type="gramStart"/>
      <w:r w:rsidRPr="007C2729">
        <w:rPr>
          <w:lang w:val="en-US"/>
        </w:rPr>
        <w:t>context.Result</w:t>
      </w:r>
      <w:proofErr w:type="spellEnd"/>
      <w:proofErr w:type="gramEnd"/>
      <w:r w:rsidRPr="007C2729">
        <w:rPr>
          <w:lang w:val="en-US"/>
        </w:rPr>
        <w:t xml:space="preserve"> = new </w:t>
      </w:r>
      <w:proofErr w:type="spellStart"/>
      <w:proofErr w:type="gramStart"/>
      <w:r w:rsidRPr="007C2729">
        <w:rPr>
          <w:lang w:val="en-US"/>
        </w:rPr>
        <w:t>UnauthorizedObjectResult</w:t>
      </w:r>
      <w:proofErr w:type="spellEnd"/>
      <w:r w:rsidRPr="007C2729">
        <w:rPr>
          <w:lang w:val="en-US"/>
        </w:rPr>
        <w:t>(</w:t>
      </w:r>
      <w:proofErr w:type="gramEnd"/>
      <w:r w:rsidRPr="007C2729">
        <w:rPr>
          <w:lang w:val="en-US"/>
        </w:rPr>
        <w:t>"Error authentication, user not found"</w:t>
      </w:r>
      <w:proofErr w:type="gramStart"/>
      <w:r w:rsidRPr="007C2729">
        <w:rPr>
          <w:lang w:val="en-US"/>
        </w:rPr>
        <w:t>);</w:t>
      </w:r>
      <w:proofErr w:type="gramEnd"/>
    </w:p>
    <w:p w14:paraId="35851680" w14:textId="77777777" w:rsidR="007C2729" w:rsidRDefault="007C2729" w:rsidP="007C2729">
      <w:pPr>
        <w:pStyle w:val="6112"/>
      </w:pPr>
      <w:r w:rsidRPr="007C2729">
        <w:rPr>
          <w:lang w:val="en-US"/>
        </w:rPr>
        <w:t xml:space="preserve">    </w:t>
      </w:r>
      <w:proofErr w:type="spellStart"/>
      <w:r>
        <w:t>return</w:t>
      </w:r>
      <w:proofErr w:type="spellEnd"/>
      <w:r>
        <w:t>;</w:t>
      </w:r>
    </w:p>
    <w:p w14:paraId="4DBCEA77" w14:textId="77777777" w:rsidR="007C2729" w:rsidRDefault="007C2729" w:rsidP="007C2729">
      <w:pPr>
        <w:pStyle w:val="6112"/>
      </w:pPr>
      <w:r>
        <w:t xml:space="preserve">  }</w:t>
      </w:r>
    </w:p>
    <w:p w14:paraId="7147FE09" w14:textId="637BB962" w:rsidR="00576E1C" w:rsidRDefault="007C2729" w:rsidP="007C2729">
      <w:pPr>
        <w:pStyle w:val="6112"/>
      </w:pPr>
      <w:r>
        <w:t>}</w:t>
      </w:r>
      <w:r w:rsidR="00576E1C">
        <w:t xml:space="preserve"> </w:t>
      </w:r>
    </w:p>
    <w:p w14:paraId="71E984F2" w14:textId="77777777" w:rsidR="00576E1C" w:rsidRDefault="00576E1C" w:rsidP="00576E1C">
      <w:pPr>
        <w:pStyle w:val="22"/>
        <w:rPr>
          <w:lang w:eastAsia="en-US"/>
        </w:rPr>
      </w:pPr>
    </w:p>
    <w:p w14:paraId="1BEA8A88" w14:textId="77777777" w:rsidR="00576E1C" w:rsidRDefault="00576E1C" w:rsidP="00576E1C">
      <w:pPr>
        <w:pStyle w:val="22"/>
        <w:rPr>
          <w:lang w:eastAsia="en-US"/>
        </w:rPr>
      </w:pPr>
    </w:p>
    <w:p w14:paraId="73D21CC3" w14:textId="77777777" w:rsidR="007C2729" w:rsidRDefault="00576E1C" w:rsidP="007C2729">
      <w:pPr>
        <w:pStyle w:val="22"/>
        <w:rPr>
          <w:lang w:eastAsia="en-US"/>
        </w:rPr>
      </w:pPr>
      <w:r>
        <w:rPr>
          <w:lang w:eastAsia="en-US"/>
        </w:rPr>
        <w:t xml:space="preserve">Далее </w:t>
      </w:r>
      <w:r w:rsidR="007C2729">
        <w:rPr>
          <w:lang w:eastAsia="en-US"/>
        </w:rPr>
        <w:t xml:space="preserve">реализовывалась </w:t>
      </w:r>
      <w:r>
        <w:rPr>
          <w:lang w:eastAsia="en-US"/>
        </w:rPr>
        <w:t>логик</w:t>
      </w:r>
      <w:r w:rsidR="007C2729">
        <w:rPr>
          <w:lang w:eastAsia="en-US"/>
        </w:rPr>
        <w:t>а</w:t>
      </w:r>
      <w:r>
        <w:rPr>
          <w:lang w:eastAsia="en-US"/>
        </w:rPr>
        <w:t xml:space="preserve"> создания тестов. В тесте можно ставить дедлайны, когда тест должен открыться и когда закрыться. В тесте создаются и записываются в базу данных, вопросы разных типов: текстовый ввод, выбор одного, выбор многих, </w:t>
      </w:r>
      <w:r w:rsidR="007C2729">
        <w:rPr>
          <w:lang w:eastAsia="en-US"/>
        </w:rPr>
        <w:t>соответствие</w:t>
      </w:r>
      <w:r>
        <w:rPr>
          <w:lang w:eastAsia="en-US"/>
        </w:rPr>
        <w:t xml:space="preserve">, развернутый ответ, который предполагает ручную проверку. </w:t>
      </w:r>
    </w:p>
    <w:p w14:paraId="4D0FF1CC" w14:textId="77777777" w:rsidR="007C2729" w:rsidRDefault="007C2729" w:rsidP="007C2729">
      <w:pPr>
        <w:pStyle w:val="22"/>
        <w:rPr>
          <w:lang w:eastAsia="en-US"/>
        </w:rPr>
      </w:pPr>
      <w:r>
        <w:rPr>
          <w:lang w:eastAsia="en-US"/>
        </w:rPr>
        <w:t xml:space="preserve">Следующим этапом разработки стала </w:t>
      </w:r>
      <w:r w:rsidR="00576E1C">
        <w:rPr>
          <w:lang w:eastAsia="en-US"/>
        </w:rPr>
        <w:t>авто</w:t>
      </w:r>
      <w:r>
        <w:rPr>
          <w:lang w:eastAsia="en-US"/>
        </w:rPr>
        <w:t>матической</w:t>
      </w:r>
      <w:r w:rsidR="00576E1C">
        <w:rPr>
          <w:lang w:eastAsia="en-US"/>
        </w:rPr>
        <w:t xml:space="preserve"> </w:t>
      </w:r>
      <w:r>
        <w:rPr>
          <w:lang w:eastAsia="en-US"/>
        </w:rPr>
        <w:t>проверки</w:t>
      </w:r>
      <w:r w:rsidR="00576E1C">
        <w:rPr>
          <w:lang w:eastAsia="en-US"/>
        </w:rPr>
        <w:t xml:space="preserve"> ввода ответов проходящего. </w:t>
      </w:r>
      <w:r>
        <w:rPr>
          <w:lang w:eastAsia="en-US"/>
        </w:rPr>
        <w:t>При создании теста</w:t>
      </w:r>
      <w:r w:rsidR="00576E1C">
        <w:rPr>
          <w:lang w:eastAsia="en-US"/>
        </w:rPr>
        <w:t xml:space="preserve"> создатель указывает правильные ответы, на основе их будет определяться правильность ответов.</w:t>
      </w:r>
    </w:p>
    <w:p w14:paraId="5E48B01D" w14:textId="7AACAA58" w:rsidR="00576E1C" w:rsidRDefault="00576E1C" w:rsidP="007C2729">
      <w:pPr>
        <w:pStyle w:val="22"/>
        <w:rPr>
          <w:lang w:eastAsia="en-US"/>
        </w:rPr>
      </w:pPr>
      <w:r>
        <w:rPr>
          <w:lang w:eastAsia="en-US"/>
        </w:rPr>
        <w:lastRenderedPageBreak/>
        <w:t xml:space="preserve">Также </w:t>
      </w:r>
      <w:r w:rsidR="007C2729">
        <w:rPr>
          <w:lang w:eastAsia="en-US"/>
        </w:rPr>
        <w:t xml:space="preserve">была </w:t>
      </w:r>
      <w:r>
        <w:rPr>
          <w:lang w:eastAsia="en-US"/>
        </w:rPr>
        <w:t>сдела</w:t>
      </w:r>
      <w:r w:rsidR="007C2729">
        <w:rPr>
          <w:lang w:eastAsia="en-US"/>
        </w:rPr>
        <w:t>на</w:t>
      </w:r>
      <w:r>
        <w:rPr>
          <w:lang w:eastAsia="en-US"/>
        </w:rPr>
        <w:t xml:space="preserve"> отправк</w:t>
      </w:r>
      <w:r w:rsidR="007C2729">
        <w:rPr>
          <w:lang w:eastAsia="en-US"/>
        </w:rPr>
        <w:t>а</w:t>
      </w:r>
      <w:r>
        <w:rPr>
          <w:lang w:eastAsia="en-US"/>
        </w:rPr>
        <w:t xml:space="preserve"> ответов на почту, которую нужно указать в начале теста. Сообщение приходит сразу после прохождения, где пишется, балл и </w:t>
      </w:r>
      <w:r w:rsidR="007C2729">
        <w:rPr>
          <w:lang w:eastAsia="en-US"/>
        </w:rPr>
        <w:t>результат</w:t>
      </w:r>
      <w:r>
        <w:rPr>
          <w:lang w:eastAsia="en-US"/>
        </w:rPr>
        <w:t xml:space="preserve"> прохождения </w:t>
      </w:r>
      <w:proofErr w:type="gramStart"/>
      <w:r>
        <w:rPr>
          <w:lang w:eastAsia="en-US"/>
        </w:rPr>
        <w:t>теста(</w:t>
      </w:r>
      <w:proofErr w:type="gramEnd"/>
      <w:r>
        <w:rPr>
          <w:lang w:eastAsia="en-US"/>
        </w:rPr>
        <w:t xml:space="preserve">прошел, не прошел). Если тест </w:t>
      </w:r>
      <w:r w:rsidR="007C2729">
        <w:rPr>
          <w:lang w:eastAsia="en-US"/>
        </w:rPr>
        <w:t>предполагает</w:t>
      </w:r>
      <w:r>
        <w:rPr>
          <w:lang w:eastAsia="en-US"/>
        </w:rPr>
        <w:t xml:space="preserve"> ручную проверку, то сообщение на почту не приходит.</w:t>
      </w:r>
    </w:p>
    <w:p w14:paraId="57632849" w14:textId="43363B51" w:rsidR="00576E1C" w:rsidRPr="00576E1C" w:rsidRDefault="00576E1C" w:rsidP="00576E1C">
      <w:pPr>
        <w:pStyle w:val="22"/>
        <w:rPr>
          <w:lang w:eastAsia="en-US"/>
        </w:rPr>
      </w:pPr>
      <w:r>
        <w:rPr>
          <w:lang w:eastAsia="en-US"/>
        </w:rPr>
        <w:t xml:space="preserve">Когда большая часть логики сделана, </w:t>
      </w:r>
      <w:r w:rsidR="007C2729">
        <w:rPr>
          <w:lang w:eastAsia="en-US"/>
        </w:rPr>
        <w:t>была</w:t>
      </w:r>
      <w:r>
        <w:rPr>
          <w:lang w:eastAsia="en-US"/>
        </w:rPr>
        <w:t xml:space="preserve"> подключ</w:t>
      </w:r>
      <w:r w:rsidR="007C2729">
        <w:rPr>
          <w:lang w:eastAsia="en-US"/>
        </w:rPr>
        <w:t>ена</w:t>
      </w:r>
      <w:r>
        <w:rPr>
          <w:lang w:eastAsia="en-US"/>
        </w:rPr>
        <w:t xml:space="preserve"> баз</w:t>
      </w:r>
      <w:r w:rsidR="007C2729">
        <w:rPr>
          <w:lang w:eastAsia="en-US"/>
        </w:rPr>
        <w:t>а</w:t>
      </w:r>
      <w:r>
        <w:rPr>
          <w:lang w:eastAsia="en-US"/>
        </w:rPr>
        <w:t xml:space="preserve"> данных, для хранения тестов, их результатов и развернул продукт на сервере. </w:t>
      </w:r>
      <w:r w:rsidR="007C2729">
        <w:rPr>
          <w:lang w:eastAsia="en-US"/>
        </w:rPr>
        <w:t>Также была написана</w:t>
      </w:r>
      <w:r>
        <w:rPr>
          <w:lang w:eastAsia="en-US"/>
        </w:rPr>
        <w:t xml:space="preserve"> документаци</w:t>
      </w:r>
      <w:r w:rsidR="007C2729">
        <w:rPr>
          <w:lang w:eastAsia="en-US"/>
        </w:rPr>
        <w:t>я</w:t>
      </w:r>
      <w:r>
        <w:rPr>
          <w:lang w:eastAsia="en-US"/>
        </w:rPr>
        <w:t xml:space="preserve"> для API, чтобы фронтенд смог им воспользоваться</w:t>
      </w:r>
      <w:r w:rsidR="007C2729">
        <w:rPr>
          <w:lang w:eastAsia="en-US"/>
        </w:rPr>
        <w:t>.</w:t>
      </w:r>
    </w:p>
    <w:p w14:paraId="4BA7B3E3" w14:textId="77777777" w:rsidR="00576E1C" w:rsidRPr="00576E1C" w:rsidRDefault="00576E1C" w:rsidP="00576E1C">
      <w:pPr>
        <w:pStyle w:val="22"/>
        <w:rPr>
          <w:lang w:eastAsia="en-US"/>
        </w:rPr>
      </w:pPr>
    </w:p>
    <w:p w14:paraId="4A820CE2" w14:textId="77777777" w:rsidR="00576E1C" w:rsidRPr="007C2729" w:rsidRDefault="00576E1C" w:rsidP="00576E1C">
      <w:pPr>
        <w:pStyle w:val="22"/>
      </w:pPr>
    </w:p>
    <w:p w14:paraId="365909FB" w14:textId="77777777" w:rsidR="00576E1C" w:rsidRDefault="00576E1C" w:rsidP="00576E1C">
      <w:pPr>
        <w:pStyle w:val="53"/>
        <w:numPr>
          <w:ilvl w:val="0"/>
          <w:numId w:val="0"/>
        </w:numPr>
      </w:pPr>
    </w:p>
    <w:p w14:paraId="605DD56F" w14:textId="77777777" w:rsidR="007C2729" w:rsidRDefault="007C2729" w:rsidP="00576E1C">
      <w:pPr>
        <w:pStyle w:val="53"/>
        <w:numPr>
          <w:ilvl w:val="0"/>
          <w:numId w:val="0"/>
        </w:numPr>
      </w:pPr>
    </w:p>
    <w:p w14:paraId="355429EC" w14:textId="77777777" w:rsidR="007C2729" w:rsidRDefault="007C2729" w:rsidP="00576E1C">
      <w:pPr>
        <w:pStyle w:val="53"/>
        <w:numPr>
          <w:ilvl w:val="0"/>
          <w:numId w:val="0"/>
        </w:numPr>
      </w:pPr>
    </w:p>
    <w:p w14:paraId="3CFEBB81" w14:textId="77777777" w:rsidR="007C2729" w:rsidRDefault="007C2729" w:rsidP="00576E1C">
      <w:pPr>
        <w:pStyle w:val="53"/>
        <w:numPr>
          <w:ilvl w:val="0"/>
          <w:numId w:val="0"/>
        </w:numPr>
      </w:pPr>
    </w:p>
    <w:p w14:paraId="35F5D17A" w14:textId="77777777" w:rsidR="007C2729" w:rsidRDefault="007C2729" w:rsidP="00576E1C">
      <w:pPr>
        <w:pStyle w:val="53"/>
        <w:numPr>
          <w:ilvl w:val="0"/>
          <w:numId w:val="0"/>
        </w:numPr>
      </w:pPr>
    </w:p>
    <w:p w14:paraId="5BD0B42B" w14:textId="77777777" w:rsidR="007C2729" w:rsidRDefault="007C2729" w:rsidP="00576E1C">
      <w:pPr>
        <w:pStyle w:val="53"/>
        <w:numPr>
          <w:ilvl w:val="0"/>
          <w:numId w:val="0"/>
        </w:numPr>
      </w:pPr>
    </w:p>
    <w:p w14:paraId="4A98DEC6" w14:textId="77777777" w:rsidR="007C2729" w:rsidRDefault="007C2729" w:rsidP="00576E1C">
      <w:pPr>
        <w:pStyle w:val="53"/>
        <w:numPr>
          <w:ilvl w:val="0"/>
          <w:numId w:val="0"/>
        </w:numPr>
      </w:pPr>
    </w:p>
    <w:p w14:paraId="5A386B60" w14:textId="77777777" w:rsidR="007C2729" w:rsidRDefault="007C2729" w:rsidP="00576E1C">
      <w:pPr>
        <w:pStyle w:val="53"/>
        <w:numPr>
          <w:ilvl w:val="0"/>
          <w:numId w:val="0"/>
        </w:numPr>
      </w:pPr>
    </w:p>
    <w:p w14:paraId="510C4F7B" w14:textId="77777777" w:rsidR="007C2729" w:rsidRDefault="007C2729" w:rsidP="00576E1C">
      <w:pPr>
        <w:pStyle w:val="53"/>
        <w:numPr>
          <w:ilvl w:val="0"/>
          <w:numId w:val="0"/>
        </w:numPr>
      </w:pPr>
    </w:p>
    <w:p w14:paraId="43B81A86" w14:textId="77777777" w:rsidR="007C2729" w:rsidRDefault="007C2729" w:rsidP="00576E1C">
      <w:pPr>
        <w:pStyle w:val="53"/>
        <w:numPr>
          <w:ilvl w:val="0"/>
          <w:numId w:val="0"/>
        </w:numPr>
      </w:pPr>
    </w:p>
    <w:p w14:paraId="57CD4D1B" w14:textId="77777777" w:rsidR="007C2729" w:rsidRDefault="007C2729" w:rsidP="00576E1C">
      <w:pPr>
        <w:pStyle w:val="53"/>
        <w:numPr>
          <w:ilvl w:val="0"/>
          <w:numId w:val="0"/>
        </w:numPr>
      </w:pPr>
    </w:p>
    <w:p w14:paraId="6911C3CD" w14:textId="77777777" w:rsidR="007C2729" w:rsidRDefault="007C2729" w:rsidP="00576E1C">
      <w:pPr>
        <w:pStyle w:val="53"/>
        <w:numPr>
          <w:ilvl w:val="0"/>
          <w:numId w:val="0"/>
        </w:numPr>
      </w:pPr>
    </w:p>
    <w:p w14:paraId="0BDAE438" w14:textId="77777777" w:rsidR="007C2729" w:rsidRDefault="007C2729" w:rsidP="00576E1C">
      <w:pPr>
        <w:pStyle w:val="53"/>
        <w:numPr>
          <w:ilvl w:val="0"/>
          <w:numId w:val="0"/>
        </w:numPr>
      </w:pPr>
    </w:p>
    <w:p w14:paraId="1900627F" w14:textId="77777777" w:rsidR="007C2729" w:rsidRDefault="007C2729" w:rsidP="00576E1C">
      <w:pPr>
        <w:pStyle w:val="53"/>
        <w:numPr>
          <w:ilvl w:val="0"/>
          <w:numId w:val="0"/>
        </w:numPr>
      </w:pPr>
    </w:p>
    <w:p w14:paraId="36A090D7" w14:textId="77777777" w:rsidR="007C2729" w:rsidRDefault="007C2729" w:rsidP="00576E1C">
      <w:pPr>
        <w:pStyle w:val="53"/>
        <w:numPr>
          <w:ilvl w:val="0"/>
          <w:numId w:val="0"/>
        </w:numPr>
      </w:pPr>
    </w:p>
    <w:p w14:paraId="09B68FBF" w14:textId="77777777" w:rsidR="007C2729" w:rsidRDefault="007C2729" w:rsidP="00576E1C">
      <w:pPr>
        <w:pStyle w:val="53"/>
        <w:numPr>
          <w:ilvl w:val="0"/>
          <w:numId w:val="0"/>
        </w:numPr>
      </w:pPr>
    </w:p>
    <w:p w14:paraId="321E19CA" w14:textId="77777777" w:rsidR="007C2729" w:rsidRDefault="007C2729" w:rsidP="00576E1C">
      <w:pPr>
        <w:pStyle w:val="53"/>
        <w:numPr>
          <w:ilvl w:val="0"/>
          <w:numId w:val="0"/>
        </w:numPr>
      </w:pPr>
    </w:p>
    <w:p w14:paraId="173719FD" w14:textId="77777777" w:rsidR="007C2729" w:rsidRDefault="007C2729" w:rsidP="00576E1C">
      <w:pPr>
        <w:pStyle w:val="53"/>
        <w:numPr>
          <w:ilvl w:val="0"/>
          <w:numId w:val="0"/>
        </w:numPr>
      </w:pPr>
    </w:p>
    <w:p w14:paraId="0FFFC092" w14:textId="77777777" w:rsidR="007C2729" w:rsidRDefault="007C2729" w:rsidP="00576E1C">
      <w:pPr>
        <w:pStyle w:val="53"/>
        <w:numPr>
          <w:ilvl w:val="0"/>
          <w:numId w:val="0"/>
        </w:numPr>
      </w:pPr>
    </w:p>
    <w:p w14:paraId="381C6A4D" w14:textId="77777777" w:rsidR="007C2729" w:rsidRDefault="007C2729" w:rsidP="00576E1C">
      <w:pPr>
        <w:pStyle w:val="53"/>
        <w:numPr>
          <w:ilvl w:val="0"/>
          <w:numId w:val="0"/>
        </w:numPr>
      </w:pPr>
    </w:p>
    <w:p w14:paraId="2D824E4F" w14:textId="77777777" w:rsidR="007C2729" w:rsidRDefault="007C2729" w:rsidP="00576E1C">
      <w:pPr>
        <w:pStyle w:val="53"/>
        <w:numPr>
          <w:ilvl w:val="0"/>
          <w:numId w:val="0"/>
        </w:numPr>
      </w:pPr>
    </w:p>
    <w:p w14:paraId="3BFC8661" w14:textId="6B808903" w:rsidR="007C2729" w:rsidRDefault="007C2729" w:rsidP="007C2729">
      <w:pPr>
        <w:pStyle w:val="12"/>
      </w:pPr>
      <w:bookmarkStart w:id="28" w:name="_Toc199195924"/>
      <w:r>
        <w:lastRenderedPageBreak/>
        <w:t>Заключение</w:t>
      </w:r>
      <w:bookmarkEnd w:id="28"/>
    </w:p>
    <w:p w14:paraId="24978B28" w14:textId="77777777" w:rsidR="007C2729" w:rsidRDefault="007C2729" w:rsidP="007C2729">
      <w:pPr>
        <w:pStyle w:val="22"/>
        <w:rPr>
          <w:lang w:eastAsia="en-US"/>
        </w:rPr>
      </w:pPr>
    </w:p>
    <w:p w14:paraId="46EAC3B1" w14:textId="77777777" w:rsidR="007C2729" w:rsidRPr="0012167F" w:rsidRDefault="007C2729" w:rsidP="007C2729">
      <w:pPr>
        <w:pStyle w:val="22"/>
      </w:pPr>
      <w:r w:rsidRPr="0012167F">
        <w:t>Разработанн</w:t>
      </w:r>
      <w:r>
        <w:t>ый</w:t>
      </w:r>
      <w:r w:rsidRPr="0012167F">
        <w:t xml:space="preserve"> </w:t>
      </w:r>
      <w:r>
        <w:t>конструктор тестов</w:t>
      </w:r>
      <w:r w:rsidRPr="0012167F">
        <w:t xml:space="preserve"> в значительной степени соответствует требованиям, предъявленным как заказчиком, так и конечными пользователями. Основные цели — </w:t>
      </w:r>
      <w:r>
        <w:t xml:space="preserve">создание тестов с помощью интуитивно понятного конструктора с различными типами заданий, автоматическая проверка ответов, статистика тестов </w:t>
      </w:r>
      <w:r w:rsidRPr="0012167F">
        <w:t xml:space="preserve">— были достигнуты. В частности, </w:t>
      </w:r>
      <w:r>
        <w:t>были внедрены ручная проверка тестов, а также возможность ставить таймер, назначать порог прохождения в баллах и писать сообщения пользователям, принимавших участие в тестах</w:t>
      </w:r>
      <w:r w:rsidRPr="0012167F">
        <w:t xml:space="preserve">. </w:t>
      </w:r>
    </w:p>
    <w:p w14:paraId="376232F2" w14:textId="77777777" w:rsidR="007C2729" w:rsidRPr="0012167F" w:rsidRDefault="007C2729" w:rsidP="007C2729">
      <w:pPr>
        <w:pStyle w:val="22"/>
      </w:pPr>
      <w:r w:rsidRPr="0012167F">
        <w:t xml:space="preserve">Результаты тестирования показали, что система работает стабильно и эффективно. Нагрузочное тестирование подтвердило способность системы обрабатывать до 100 одновременных пользователей без значительных задержек. Тестирование системы выявило несколько дефектов и ошибок, которые могли бы негативно сказаться на работоспособности продукта. </w:t>
      </w:r>
    </w:p>
    <w:p w14:paraId="4D4938FE" w14:textId="777DBEE0" w:rsidR="007C2729" w:rsidRPr="0012167F" w:rsidRDefault="007C2729" w:rsidP="007C2729">
      <w:pPr>
        <w:pStyle w:val="22"/>
      </w:pPr>
      <w:r w:rsidRPr="0012167F">
        <w:t>Таким образом, проект «</w:t>
      </w:r>
      <w:r>
        <w:t>Конструктор тестов с автоматической проверкой</w:t>
      </w:r>
      <w:r w:rsidRPr="0012167F">
        <w:t xml:space="preserve">» стал полезным инструментом для </w:t>
      </w:r>
      <w:r>
        <w:t xml:space="preserve">организаторов тестов. Наш продукт </w:t>
      </w:r>
      <w:r w:rsidRPr="0012167F">
        <w:t>предоставил как пользователям, так и о</w:t>
      </w:r>
      <w:r>
        <w:t>рганизаторам</w:t>
      </w:r>
      <w:r w:rsidRPr="0012167F">
        <w:t xml:space="preserve"> </w:t>
      </w:r>
      <w:r>
        <w:t>тестов</w:t>
      </w:r>
      <w:r w:rsidRPr="0012167F">
        <w:t xml:space="preserve"> </w:t>
      </w:r>
      <w:r>
        <w:t>удобный продукт для создания тестов и их прохождения</w:t>
      </w:r>
      <w:r w:rsidRPr="0012167F">
        <w:t>, а наша команда выполнила все цели и задачи, поставленные вначале написания данной проектной работы.</w:t>
      </w:r>
    </w:p>
    <w:p w14:paraId="0C8AE11D" w14:textId="77777777" w:rsidR="007C2729" w:rsidRDefault="007C2729" w:rsidP="007C2729">
      <w:pPr>
        <w:pStyle w:val="22"/>
        <w:rPr>
          <w:lang w:eastAsia="en-US"/>
        </w:rPr>
      </w:pPr>
    </w:p>
    <w:p w14:paraId="6928F2F2" w14:textId="77777777" w:rsidR="007C2729" w:rsidRDefault="007C2729" w:rsidP="007C2729">
      <w:pPr>
        <w:pStyle w:val="22"/>
        <w:rPr>
          <w:lang w:eastAsia="en-US"/>
        </w:rPr>
      </w:pPr>
    </w:p>
    <w:p w14:paraId="222A7140" w14:textId="77777777" w:rsidR="007C2729" w:rsidRDefault="007C2729" w:rsidP="007C2729">
      <w:pPr>
        <w:pStyle w:val="22"/>
        <w:rPr>
          <w:lang w:eastAsia="en-US"/>
        </w:rPr>
      </w:pPr>
    </w:p>
    <w:p w14:paraId="3B812F46" w14:textId="77777777" w:rsidR="007C2729" w:rsidRDefault="007C2729" w:rsidP="007C2729">
      <w:pPr>
        <w:pStyle w:val="22"/>
        <w:rPr>
          <w:lang w:eastAsia="en-US"/>
        </w:rPr>
      </w:pPr>
    </w:p>
    <w:p w14:paraId="122F6FA8" w14:textId="77777777" w:rsidR="007C2729" w:rsidRDefault="007C2729" w:rsidP="007C2729">
      <w:pPr>
        <w:pStyle w:val="22"/>
        <w:rPr>
          <w:lang w:eastAsia="en-US"/>
        </w:rPr>
      </w:pPr>
    </w:p>
    <w:p w14:paraId="34BB4F3E" w14:textId="77777777" w:rsidR="007C2729" w:rsidRDefault="007C2729" w:rsidP="007C2729">
      <w:pPr>
        <w:pStyle w:val="22"/>
        <w:rPr>
          <w:lang w:eastAsia="en-US"/>
        </w:rPr>
      </w:pPr>
    </w:p>
    <w:p w14:paraId="5D941470" w14:textId="77777777" w:rsidR="007C2729" w:rsidRDefault="007C2729" w:rsidP="007C2729">
      <w:pPr>
        <w:pStyle w:val="22"/>
        <w:rPr>
          <w:lang w:eastAsia="en-US"/>
        </w:rPr>
      </w:pPr>
    </w:p>
    <w:p w14:paraId="14DB84FE" w14:textId="77777777" w:rsidR="007C2729" w:rsidRDefault="007C2729" w:rsidP="007C2729">
      <w:pPr>
        <w:pStyle w:val="22"/>
        <w:rPr>
          <w:lang w:eastAsia="en-US"/>
        </w:rPr>
      </w:pPr>
    </w:p>
    <w:p w14:paraId="7204D64D" w14:textId="77777777" w:rsidR="007C2729" w:rsidRDefault="007C2729" w:rsidP="007C2729">
      <w:pPr>
        <w:pStyle w:val="22"/>
        <w:rPr>
          <w:lang w:eastAsia="en-US"/>
        </w:rPr>
      </w:pPr>
    </w:p>
    <w:p w14:paraId="0A96A475" w14:textId="77777777" w:rsidR="007C2729" w:rsidRDefault="007C2729" w:rsidP="007C2729">
      <w:pPr>
        <w:pStyle w:val="22"/>
        <w:rPr>
          <w:lang w:eastAsia="en-US"/>
        </w:rPr>
      </w:pPr>
    </w:p>
    <w:p w14:paraId="53BB13D5" w14:textId="62B62A76" w:rsidR="007C2729" w:rsidRDefault="007C2729" w:rsidP="007C2729">
      <w:pPr>
        <w:pStyle w:val="12"/>
      </w:pPr>
      <w:bookmarkStart w:id="29" w:name="_Toc199195925"/>
      <w:r>
        <w:lastRenderedPageBreak/>
        <w:t>Список использованных источников</w:t>
      </w:r>
      <w:bookmarkEnd w:id="29"/>
    </w:p>
    <w:p w14:paraId="629828BF" w14:textId="77777777" w:rsidR="007C2729" w:rsidRPr="007C2729" w:rsidRDefault="007C2729" w:rsidP="007C2729">
      <w:pPr>
        <w:pStyle w:val="82"/>
      </w:pPr>
    </w:p>
    <w:p w14:paraId="2BCCADCD" w14:textId="77777777" w:rsidR="007C2729" w:rsidRPr="007C2729" w:rsidRDefault="007C2729" w:rsidP="001246C3">
      <w:pPr>
        <w:pStyle w:val="7"/>
      </w:pPr>
      <w:r w:rsidRPr="007C2729">
        <w:t>Разработка серверной части веб-ресурса / В. В. Никулин, А. А. Олейников, А. А. Сорокин, А. В. Олейникова. — Санкт-</w:t>
      </w:r>
      <w:proofErr w:type="gramStart"/>
      <w:r w:rsidRPr="007C2729">
        <w:t>Петербург :</w:t>
      </w:r>
      <w:proofErr w:type="gramEnd"/>
      <w:r w:rsidRPr="007C2729">
        <w:t xml:space="preserve"> Лань, 2023. — 132 с. — ISBN 978-5-507-47868-2. — </w:t>
      </w:r>
      <w:proofErr w:type="gramStart"/>
      <w:r w:rsidRPr="007C2729">
        <w:t>Текст :</w:t>
      </w:r>
      <w:proofErr w:type="gramEnd"/>
      <w:r w:rsidRPr="007C2729">
        <w:t xml:space="preserve"> электронный // </w:t>
      </w:r>
      <w:proofErr w:type="gramStart"/>
      <w:r w:rsidRPr="007C2729">
        <w:t>Лань :</w:t>
      </w:r>
      <w:proofErr w:type="gramEnd"/>
      <w:r w:rsidRPr="007C2729">
        <w:t xml:space="preserve"> электронно-библиотечная система. — URL:</w:t>
      </w:r>
      <w:hyperlink r:id="rId26">
        <w:r w:rsidRPr="007C2729">
          <w:t xml:space="preserve"> </w:t>
        </w:r>
      </w:hyperlink>
      <w:hyperlink r:id="rId27">
        <w:r w:rsidRPr="007C2729">
          <w:t>https://e.lanbook.com/book/356102</w:t>
        </w:r>
      </w:hyperlink>
      <w:r w:rsidRPr="007C2729">
        <w:t xml:space="preserve"> (дата обращения 09.03.2024). </w:t>
      </w:r>
    </w:p>
    <w:p w14:paraId="66345488" w14:textId="77777777" w:rsidR="007C2729" w:rsidRPr="007C2729" w:rsidRDefault="007C2729" w:rsidP="001246C3">
      <w:pPr>
        <w:pStyle w:val="7"/>
      </w:pPr>
      <w:r w:rsidRPr="007C2729">
        <w:t xml:space="preserve">Бенжамен, Д. Р. C# для </w:t>
      </w:r>
      <w:proofErr w:type="gramStart"/>
      <w:r w:rsidRPr="007C2729">
        <w:t>профессионалов :</w:t>
      </w:r>
      <w:proofErr w:type="gramEnd"/>
      <w:r w:rsidRPr="007C2729">
        <w:t xml:space="preserve"> учебник / Д. Р. Бенжамен. – </w:t>
      </w:r>
      <w:proofErr w:type="gramStart"/>
      <w:r w:rsidRPr="007C2729">
        <w:t>Москва :</w:t>
      </w:r>
      <w:proofErr w:type="gramEnd"/>
      <w:r w:rsidRPr="007C2729">
        <w:t xml:space="preserve"> Бином. Лаборатория знаний, 2019. – 540 с.</w:t>
      </w:r>
    </w:p>
    <w:p w14:paraId="009BD50E" w14:textId="77777777" w:rsidR="007C2729" w:rsidRPr="007C2729" w:rsidRDefault="007C2729" w:rsidP="001246C3">
      <w:pPr>
        <w:pStyle w:val="7"/>
      </w:pPr>
      <w:proofErr w:type="spellStart"/>
      <w:r w:rsidRPr="007C2729">
        <w:t>Хараджун</w:t>
      </w:r>
      <w:proofErr w:type="spellEnd"/>
      <w:r w:rsidRPr="007C2729">
        <w:t xml:space="preserve">, А. О. JavaScript: полное руководство / А. О. </w:t>
      </w:r>
      <w:proofErr w:type="spellStart"/>
      <w:r w:rsidRPr="007C2729">
        <w:t>Хараджун</w:t>
      </w:r>
      <w:proofErr w:type="spellEnd"/>
      <w:r w:rsidRPr="007C2729">
        <w:t>. – Санкт-</w:t>
      </w:r>
      <w:proofErr w:type="gramStart"/>
      <w:r w:rsidRPr="007C2729">
        <w:t>Петербург :</w:t>
      </w:r>
      <w:proofErr w:type="gramEnd"/>
      <w:r w:rsidRPr="007C2729">
        <w:t xml:space="preserve"> Питер, 2020. – 576 с.</w:t>
      </w:r>
    </w:p>
    <w:p w14:paraId="75491FEC" w14:textId="77777777" w:rsidR="007C2729" w:rsidRPr="007C2729" w:rsidRDefault="007C2729" w:rsidP="001246C3">
      <w:pPr>
        <w:pStyle w:val="7"/>
      </w:pPr>
      <w:r w:rsidRPr="007C2729">
        <w:t xml:space="preserve">Дурбин, Д. А. </w:t>
      </w:r>
      <w:proofErr w:type="spellStart"/>
      <w:r w:rsidRPr="007C2729">
        <w:t>TypeScript</w:t>
      </w:r>
      <w:proofErr w:type="spellEnd"/>
      <w:r w:rsidRPr="007C2729">
        <w:t xml:space="preserve"> для программирования на JavaScript / Д. А. Дурбин. – </w:t>
      </w:r>
      <w:proofErr w:type="gramStart"/>
      <w:r w:rsidRPr="007C2729">
        <w:t>Москва :</w:t>
      </w:r>
      <w:proofErr w:type="gramEnd"/>
      <w:r w:rsidRPr="007C2729">
        <w:t xml:space="preserve"> Вильямс, 2021. – 300 с.</w:t>
      </w:r>
    </w:p>
    <w:p w14:paraId="115A9687" w14:textId="77777777" w:rsidR="007C2729" w:rsidRPr="007C2729" w:rsidRDefault="007C2729" w:rsidP="001246C3">
      <w:pPr>
        <w:pStyle w:val="7"/>
      </w:pPr>
      <w:r w:rsidRPr="007C2729">
        <w:t xml:space="preserve">Эванс, А. М. Программирование на C# 8.0 / А. М. Эванс. – </w:t>
      </w:r>
      <w:proofErr w:type="gramStart"/>
      <w:r w:rsidRPr="007C2729">
        <w:t>Киев :</w:t>
      </w:r>
      <w:proofErr w:type="gramEnd"/>
      <w:r w:rsidRPr="007C2729">
        <w:t xml:space="preserve"> Кондор, 2020. – 512 с.</w:t>
      </w:r>
    </w:p>
    <w:p w14:paraId="5B4D6660" w14:textId="77777777" w:rsidR="007C2729" w:rsidRPr="007C2729" w:rsidRDefault="007C2729" w:rsidP="001246C3">
      <w:pPr>
        <w:pStyle w:val="7"/>
      </w:pPr>
      <w:r w:rsidRPr="007C2729">
        <w:t xml:space="preserve">Марков, В. С. Современный JavaScript. Подходы и фреймворки / В. С. Марков. – </w:t>
      </w:r>
      <w:proofErr w:type="gramStart"/>
      <w:r w:rsidRPr="007C2729">
        <w:t>Москва :</w:t>
      </w:r>
      <w:proofErr w:type="gramEnd"/>
      <w:r w:rsidRPr="007C2729">
        <w:t xml:space="preserve"> Альпина Паблишер, 2019. – 450 с.</w:t>
      </w:r>
    </w:p>
    <w:p w14:paraId="435D4698" w14:textId="77777777" w:rsidR="007C2729" w:rsidRPr="007C2729" w:rsidRDefault="007C2729" w:rsidP="001246C3">
      <w:pPr>
        <w:pStyle w:val="7"/>
      </w:pPr>
      <w:r w:rsidRPr="007C2729">
        <w:t xml:space="preserve">Латкин, И. Я. </w:t>
      </w:r>
      <w:proofErr w:type="spellStart"/>
      <w:r w:rsidRPr="007C2729">
        <w:t>TypeScript</w:t>
      </w:r>
      <w:proofErr w:type="spellEnd"/>
      <w:r w:rsidRPr="007C2729">
        <w:t xml:space="preserve"> в </w:t>
      </w:r>
      <w:proofErr w:type="gramStart"/>
      <w:r w:rsidRPr="007C2729">
        <w:t>действии :</w:t>
      </w:r>
      <w:proofErr w:type="gramEnd"/>
      <w:r w:rsidRPr="007C2729">
        <w:t xml:space="preserve"> учебное пособие / И. Я. Латкин. – </w:t>
      </w:r>
      <w:proofErr w:type="gramStart"/>
      <w:r w:rsidRPr="007C2729">
        <w:t>Новосибирск :</w:t>
      </w:r>
      <w:proofErr w:type="gramEnd"/>
      <w:r w:rsidRPr="007C2729">
        <w:t xml:space="preserve"> НГТУ, 2022. – 280 с.</w:t>
      </w:r>
    </w:p>
    <w:p w14:paraId="6C6A0743" w14:textId="77777777" w:rsidR="007C2729" w:rsidRPr="007C2729" w:rsidRDefault="007C2729" w:rsidP="001246C3">
      <w:pPr>
        <w:pStyle w:val="7"/>
      </w:pPr>
      <w:r w:rsidRPr="007C2729">
        <w:t>Гликман, А. И. C# и .NET: быстрое введение / А. И. Гликман. – Санкт-</w:t>
      </w:r>
      <w:proofErr w:type="gramStart"/>
      <w:r w:rsidRPr="007C2729">
        <w:t>Петербург :</w:t>
      </w:r>
      <w:proofErr w:type="gramEnd"/>
      <w:r w:rsidRPr="007C2729">
        <w:t xml:space="preserve"> БХВ-Петербург, 2018. – 350 с.</w:t>
      </w:r>
    </w:p>
    <w:p w14:paraId="3AA59192" w14:textId="77777777" w:rsidR="007C2729" w:rsidRPr="007C2729" w:rsidRDefault="007C2729" w:rsidP="001246C3">
      <w:pPr>
        <w:pStyle w:val="7"/>
      </w:pPr>
      <w:r w:rsidRPr="007C2729">
        <w:t xml:space="preserve">Петров, К. В. JavaScript. Следующий шаг / К. В. Петров. – </w:t>
      </w:r>
      <w:proofErr w:type="gramStart"/>
      <w:r w:rsidRPr="007C2729">
        <w:t>Москва :</w:t>
      </w:r>
      <w:proofErr w:type="gramEnd"/>
      <w:r w:rsidRPr="007C2729">
        <w:t xml:space="preserve"> Книга по требованию, 2021. – 320 с.</w:t>
      </w:r>
    </w:p>
    <w:p w14:paraId="7CCE6E2B" w14:textId="77777777" w:rsidR="007C2729" w:rsidRPr="007C2729" w:rsidRDefault="007C2729" w:rsidP="001246C3">
      <w:pPr>
        <w:pStyle w:val="7"/>
      </w:pPr>
      <w:r w:rsidRPr="007C2729">
        <w:t xml:space="preserve">Овсянников, А. И. </w:t>
      </w:r>
      <w:proofErr w:type="spellStart"/>
      <w:r w:rsidRPr="007C2729">
        <w:t>TypeScript</w:t>
      </w:r>
      <w:proofErr w:type="spellEnd"/>
      <w:r w:rsidRPr="007C2729">
        <w:t xml:space="preserve">: Углубленное руководство / А. И. Овсянников. – </w:t>
      </w:r>
      <w:proofErr w:type="gramStart"/>
      <w:r w:rsidRPr="007C2729">
        <w:t>Екатеринбург :</w:t>
      </w:r>
      <w:proofErr w:type="gramEnd"/>
      <w:r w:rsidRPr="007C2729">
        <w:t xml:space="preserve"> Урал. гос. ун-т, 2021. – 400 с.</w:t>
      </w:r>
    </w:p>
    <w:p w14:paraId="3A88C3CF" w14:textId="77777777" w:rsidR="007C2729" w:rsidRPr="007C2729" w:rsidRDefault="007C2729" w:rsidP="007C2729">
      <w:pPr>
        <w:pStyle w:val="22"/>
        <w:rPr>
          <w:lang w:eastAsia="en-US"/>
        </w:rPr>
      </w:pPr>
    </w:p>
    <w:p w14:paraId="3D07F7D6" w14:textId="77777777" w:rsidR="00576E1C" w:rsidRPr="007C2729" w:rsidRDefault="00576E1C" w:rsidP="00576E1C">
      <w:pPr>
        <w:pStyle w:val="22"/>
      </w:pPr>
    </w:p>
    <w:p w14:paraId="19DFA4E6" w14:textId="77777777" w:rsidR="00576E1C" w:rsidRPr="007C2729" w:rsidRDefault="00576E1C" w:rsidP="00576E1C">
      <w:pPr>
        <w:pStyle w:val="22"/>
      </w:pPr>
    </w:p>
    <w:p w14:paraId="459636F8" w14:textId="77777777" w:rsidR="00576E1C" w:rsidRPr="007C2729" w:rsidRDefault="00576E1C" w:rsidP="00576E1C">
      <w:pPr>
        <w:pStyle w:val="22"/>
      </w:pPr>
    </w:p>
    <w:p w14:paraId="4EEEDCBB" w14:textId="190716F3" w:rsidR="000E19AB" w:rsidRDefault="000E19AB" w:rsidP="00606B51">
      <w:pPr>
        <w:pStyle w:val="22"/>
        <w:ind w:firstLine="0"/>
        <w:rPr>
          <w:lang w:eastAsia="en-US"/>
        </w:rPr>
      </w:pPr>
    </w:p>
    <w:p w14:paraId="2D3F2159" w14:textId="4A9CB604" w:rsidR="000E19AB" w:rsidRDefault="00F0543B" w:rsidP="00F0543B">
      <w:pPr>
        <w:pStyle w:val="8"/>
      </w:pPr>
      <w:bookmarkStart w:id="30" w:name="_Toc199195926"/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F4BA609" wp14:editId="6D2D2B4C">
            <wp:simplePos x="0" y="0"/>
            <wp:positionH relativeFrom="column">
              <wp:posOffset>1905</wp:posOffset>
            </wp:positionH>
            <wp:positionV relativeFrom="paragraph">
              <wp:posOffset>1498600</wp:posOffset>
            </wp:positionV>
            <wp:extent cx="5939790" cy="2029460"/>
            <wp:effectExtent l="0" t="0" r="3810" b="8890"/>
            <wp:wrapSquare wrapText="bothSides"/>
            <wp:docPr id="1359097447" name="Рисунок 1" descr="Изображение выглядит как текст, снимок экрана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97447" name="Рисунок 1" descr="Изображение выглядит как текст, снимок экрана, дизайн&#10;&#10;Контент, сгенерированный ИИ, может содержать ошибки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  <w:t>(обязательное)</w:t>
      </w:r>
      <w:r>
        <w:br/>
      </w:r>
      <w:r>
        <w:br/>
      </w:r>
      <w:r w:rsidRPr="00F0543B">
        <w:t>ER-диаграмма</w:t>
      </w:r>
      <w:bookmarkEnd w:id="30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75F8992E" w14:textId="74A1C413" w:rsidR="00465A16" w:rsidRPr="007C2729" w:rsidRDefault="00F0543B" w:rsidP="00F0543B">
      <w:pPr>
        <w:pStyle w:val="8"/>
      </w:pPr>
      <w:bookmarkStart w:id="31" w:name="_Toc199195927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352743D" wp14:editId="2167486E">
            <wp:simplePos x="0" y="0"/>
            <wp:positionH relativeFrom="column">
              <wp:posOffset>1905</wp:posOffset>
            </wp:positionH>
            <wp:positionV relativeFrom="paragraph">
              <wp:posOffset>1437640</wp:posOffset>
            </wp:positionV>
            <wp:extent cx="5939790" cy="3589655"/>
            <wp:effectExtent l="0" t="0" r="3810" b="0"/>
            <wp:wrapSquare wrapText="bothSides"/>
            <wp:docPr id="761459109" name="Рисунок 1" descr="Изображение выглядит как текст, меню, число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59109" name="Рисунок 1" descr="Изображение выглядит как текст, меню, число, снимок экрана&#10;&#10;Контент, сгенерированный ИИ, может содержать ошибки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  <w:t>(обязательное)</w:t>
      </w:r>
      <w:r>
        <w:br/>
      </w:r>
      <w:r>
        <w:br/>
      </w:r>
      <w:proofErr w:type="spellStart"/>
      <w:r w:rsidRPr="00F0543B">
        <w:t>Бэклог</w:t>
      </w:r>
      <w:bookmarkEnd w:id="31"/>
      <w:proofErr w:type="spellEnd"/>
      <w:r>
        <w:br/>
      </w:r>
    </w:p>
    <w:sectPr w:rsidR="00465A16" w:rsidRPr="007C2729" w:rsidSect="00B41F0C">
      <w:headerReference w:type="default" r:id="rId30"/>
      <w:footerReference w:type="default" r:id="rId3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E7B8D" w14:textId="77777777" w:rsidR="00D24573" w:rsidRDefault="00D24573" w:rsidP="00E070CB">
      <w:pPr>
        <w:spacing w:line="240" w:lineRule="auto"/>
      </w:pPr>
      <w:r>
        <w:separator/>
      </w:r>
    </w:p>
    <w:p w14:paraId="40468619" w14:textId="77777777" w:rsidR="00D24573" w:rsidRDefault="00D24573"/>
    <w:p w14:paraId="6C93378F" w14:textId="77777777" w:rsidR="00D24573" w:rsidRDefault="00D24573"/>
  </w:endnote>
  <w:endnote w:type="continuationSeparator" w:id="0">
    <w:p w14:paraId="0884ACAA" w14:textId="77777777" w:rsidR="00D24573" w:rsidRDefault="00D24573" w:rsidP="00E070CB">
      <w:pPr>
        <w:spacing w:line="240" w:lineRule="auto"/>
      </w:pPr>
      <w:r>
        <w:continuationSeparator/>
      </w:r>
    </w:p>
    <w:p w14:paraId="64E0A483" w14:textId="77777777" w:rsidR="00D24573" w:rsidRDefault="00D24573"/>
    <w:p w14:paraId="19141C9E" w14:textId="77777777" w:rsidR="00D24573" w:rsidRDefault="00D2457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767CB822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90E60" w14:textId="77777777" w:rsidR="00D24573" w:rsidRDefault="00D24573" w:rsidP="00E070CB">
      <w:pPr>
        <w:spacing w:line="240" w:lineRule="auto"/>
      </w:pPr>
      <w:r>
        <w:separator/>
      </w:r>
    </w:p>
    <w:p w14:paraId="71C93D0F" w14:textId="77777777" w:rsidR="00D24573" w:rsidRDefault="00D24573"/>
    <w:p w14:paraId="50384D87" w14:textId="77777777" w:rsidR="00D24573" w:rsidRDefault="00D24573"/>
  </w:footnote>
  <w:footnote w:type="continuationSeparator" w:id="0">
    <w:p w14:paraId="5F6C2672" w14:textId="77777777" w:rsidR="00D24573" w:rsidRDefault="00D24573" w:rsidP="00E070CB">
      <w:pPr>
        <w:spacing w:line="240" w:lineRule="auto"/>
      </w:pPr>
      <w:r>
        <w:continuationSeparator/>
      </w:r>
    </w:p>
    <w:p w14:paraId="530BBF5A" w14:textId="77777777" w:rsidR="00D24573" w:rsidRDefault="00D24573"/>
    <w:p w14:paraId="04B8B4AB" w14:textId="77777777" w:rsidR="00D24573" w:rsidRDefault="00D2457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568F2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4BB2955"/>
    <w:multiLevelType w:val="hybridMultilevel"/>
    <w:tmpl w:val="D21291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FC05EFB"/>
    <w:multiLevelType w:val="hybridMultilevel"/>
    <w:tmpl w:val="17A0CB6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23936E3"/>
    <w:multiLevelType w:val="hybridMultilevel"/>
    <w:tmpl w:val="D5D6183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F26344F"/>
    <w:multiLevelType w:val="hybridMultilevel"/>
    <w:tmpl w:val="1054ED8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328716B"/>
    <w:multiLevelType w:val="hybridMultilevel"/>
    <w:tmpl w:val="CD4C504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15E74D4"/>
    <w:multiLevelType w:val="hybridMultilevel"/>
    <w:tmpl w:val="5FDC050A"/>
    <w:lvl w:ilvl="0" w:tplc="DA9AC1F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44019FE"/>
    <w:multiLevelType w:val="hybridMultilevel"/>
    <w:tmpl w:val="9194641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C616C29"/>
    <w:multiLevelType w:val="multilevel"/>
    <w:tmpl w:val="B172EEE8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01704360">
    <w:abstractNumId w:val="0"/>
  </w:num>
  <w:num w:numId="2" w16cid:durableId="1772893771">
    <w:abstractNumId w:val="4"/>
  </w:num>
  <w:num w:numId="3" w16cid:durableId="1432355047">
    <w:abstractNumId w:val="12"/>
  </w:num>
  <w:num w:numId="4" w16cid:durableId="1197616985">
    <w:abstractNumId w:val="11"/>
  </w:num>
  <w:num w:numId="5" w16cid:durableId="975647021">
    <w:abstractNumId w:val="13"/>
  </w:num>
  <w:num w:numId="6" w16cid:durableId="1348560288">
    <w:abstractNumId w:val="6"/>
  </w:num>
  <w:num w:numId="7" w16cid:durableId="515510308">
    <w:abstractNumId w:val="1"/>
  </w:num>
  <w:num w:numId="8" w16cid:durableId="261761073">
    <w:abstractNumId w:val="2"/>
  </w:num>
  <w:num w:numId="9" w16cid:durableId="716777911">
    <w:abstractNumId w:val="3"/>
  </w:num>
  <w:num w:numId="10" w16cid:durableId="6963453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95343700">
    <w:abstractNumId w:val="16"/>
  </w:num>
  <w:num w:numId="12" w16cid:durableId="1629312592">
    <w:abstractNumId w:val="11"/>
    <w:lvlOverride w:ilvl="0">
      <w:startOverride w:val="1"/>
    </w:lvlOverride>
  </w:num>
  <w:num w:numId="13" w16cid:durableId="1550848251">
    <w:abstractNumId w:val="13"/>
    <w:lvlOverride w:ilvl="0">
      <w:startOverride w:val="1"/>
    </w:lvlOverride>
  </w:num>
  <w:num w:numId="14" w16cid:durableId="299000092">
    <w:abstractNumId w:val="13"/>
    <w:lvlOverride w:ilvl="0">
      <w:startOverride w:val="1"/>
    </w:lvlOverride>
  </w:num>
  <w:num w:numId="15" w16cid:durableId="1280184153">
    <w:abstractNumId w:val="13"/>
    <w:lvlOverride w:ilvl="0">
      <w:startOverride w:val="1"/>
    </w:lvlOverride>
  </w:num>
  <w:num w:numId="16" w16cid:durableId="321010067">
    <w:abstractNumId w:val="13"/>
    <w:lvlOverride w:ilvl="0">
      <w:startOverride w:val="1"/>
    </w:lvlOverride>
  </w:num>
  <w:num w:numId="17" w16cid:durableId="249780788">
    <w:abstractNumId w:val="13"/>
    <w:lvlOverride w:ilvl="0">
      <w:startOverride w:val="1"/>
    </w:lvlOverride>
  </w:num>
  <w:num w:numId="18" w16cid:durableId="1210069432">
    <w:abstractNumId w:val="13"/>
    <w:lvlOverride w:ilvl="0">
      <w:startOverride w:val="1"/>
    </w:lvlOverride>
  </w:num>
  <w:num w:numId="19" w16cid:durableId="2035810526">
    <w:abstractNumId w:val="13"/>
    <w:lvlOverride w:ilvl="0">
      <w:startOverride w:val="1"/>
    </w:lvlOverride>
  </w:num>
  <w:num w:numId="20" w16cid:durableId="1771387591">
    <w:abstractNumId w:val="13"/>
    <w:lvlOverride w:ilvl="0">
      <w:startOverride w:val="1"/>
    </w:lvlOverride>
  </w:num>
  <w:num w:numId="21" w16cid:durableId="342363154">
    <w:abstractNumId w:val="13"/>
    <w:lvlOverride w:ilvl="0">
      <w:startOverride w:val="1"/>
    </w:lvlOverride>
  </w:num>
  <w:num w:numId="22" w16cid:durableId="26125800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274784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643491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981709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97637160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8154921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61784095">
    <w:abstractNumId w:val="1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19E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B5FA1"/>
    <w:rsid w:val="000C51AA"/>
    <w:rsid w:val="000D2767"/>
    <w:rsid w:val="000D30B2"/>
    <w:rsid w:val="000D3771"/>
    <w:rsid w:val="000D37EF"/>
    <w:rsid w:val="000D5733"/>
    <w:rsid w:val="000E15FD"/>
    <w:rsid w:val="000E19AB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46C3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47BD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5A16"/>
    <w:rsid w:val="00466301"/>
    <w:rsid w:val="0047523D"/>
    <w:rsid w:val="004849A5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2F9C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76E1C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06B51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2729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31AEF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243E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140D"/>
    <w:rsid w:val="00934A85"/>
    <w:rsid w:val="00937EB5"/>
    <w:rsid w:val="00940086"/>
    <w:rsid w:val="0094525B"/>
    <w:rsid w:val="00951037"/>
    <w:rsid w:val="00951847"/>
    <w:rsid w:val="009519C2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01C8"/>
    <w:rsid w:val="009E5964"/>
    <w:rsid w:val="009F5902"/>
    <w:rsid w:val="00A01F53"/>
    <w:rsid w:val="00A01F85"/>
    <w:rsid w:val="00A04132"/>
    <w:rsid w:val="00A173E6"/>
    <w:rsid w:val="00A17F93"/>
    <w:rsid w:val="00A31998"/>
    <w:rsid w:val="00A37BC4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40AC8"/>
    <w:rsid w:val="00B41A81"/>
    <w:rsid w:val="00B41F0C"/>
    <w:rsid w:val="00B4352C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3F6A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573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619E"/>
    <w:rsid w:val="00E17F1A"/>
    <w:rsid w:val="00E27C2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0ED0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0543B"/>
    <w:rsid w:val="00F106A9"/>
    <w:rsid w:val="00F15DC5"/>
    <w:rsid w:val="00F168F3"/>
    <w:rsid w:val="00F21FEC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  <w:rsid w:val="00FF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2D4802"/>
  <w15:docId w15:val="{1D58F7B5-3CD7-425E-AFEF-9E289B17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F0543B"/>
    <w:pPr>
      <w:pageBreakBefore w:val="0"/>
      <w:numPr>
        <w:numId w:val="11"/>
      </w:numPr>
    </w:pPr>
    <w:rPr>
      <w:caps w:val="0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character" w:styleId="af5">
    <w:name w:val="Unresolved Mention"/>
    <w:basedOn w:val="a0"/>
    <w:uiPriority w:val="99"/>
    <w:semiHidden/>
    <w:unhideWhenUsed/>
    <w:rsid w:val="0093140D"/>
    <w:rPr>
      <w:color w:val="605E5C"/>
      <w:shd w:val="clear" w:color="auto" w:fill="E1DFDD"/>
    </w:rPr>
  </w:style>
  <w:style w:type="paragraph" w:customStyle="1" w:styleId="82">
    <w:name w:val="8. Библиографический список"/>
    <w:basedOn w:val="af6"/>
    <w:link w:val="83"/>
    <w:qFormat/>
    <w:rsid w:val="007C2729"/>
    <w:pPr>
      <w:autoSpaceDE w:val="0"/>
      <w:autoSpaceDN w:val="0"/>
      <w:adjustRightInd w:val="0"/>
      <w:spacing w:line="360" w:lineRule="auto"/>
      <w:ind w:left="0" w:firstLine="709"/>
      <w:jc w:val="both"/>
    </w:pPr>
    <w:rPr>
      <w:rFonts w:ascii="Times New Roman" w:eastAsia="Arial" w:hAnsi="Times New Roman" w:cs="Times New Roman"/>
      <w:sz w:val="28"/>
      <w:szCs w:val="28"/>
      <w:lang w:eastAsia="ru-RU"/>
    </w:rPr>
  </w:style>
  <w:style w:type="character" w:customStyle="1" w:styleId="83">
    <w:name w:val="8. Библиографический список Знак"/>
    <w:basedOn w:val="a0"/>
    <w:link w:val="82"/>
    <w:rsid w:val="007C2729"/>
    <w:rPr>
      <w:rFonts w:ascii="Times New Roman" w:eastAsia="Arial" w:hAnsi="Times New Roman" w:cs="Times New Roman"/>
      <w:sz w:val="28"/>
      <w:szCs w:val="28"/>
      <w:lang w:eastAsia="ru-RU"/>
    </w:rPr>
  </w:style>
  <w:style w:type="paragraph" w:styleId="af6">
    <w:name w:val="List Paragraph"/>
    <w:basedOn w:val="a"/>
    <w:uiPriority w:val="34"/>
    <w:rsid w:val="007C27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e.lanbook.com/book/356102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e.lanbook.com/book/356102" TargetMode="External"/><Relationship Id="rId30" Type="http://schemas.openxmlformats.org/officeDocument/2006/relationships/header" Target="header1.xml"/><Relationship Id="rId8" Type="http://schemas.openxmlformats.org/officeDocument/2006/relationships/hyperlink" Target="https://forms.google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79964\Downloads\&#1064;&#1072;&#1073;&#1083;&#1086;&#1085;_&#1086;&#1090;&#1095;&#1077;&#1090;&#1072;_&#1086;&#1090;_&#1082;&#1086;&#1084;&#1072;&#1085;&#1076;&#1099;_&#1055;&#1088;&#1086;&#1077;&#1082;&#1090;&#1085;&#1086;&#1075;&#1086;_&#1087;&#1088;&#1072;&#1082;&#1090;&#1080;&#1082;&#1091;&#1084;&#1072;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1</TotalTime>
  <Pages>36</Pages>
  <Words>4047</Words>
  <Characters>23072</Characters>
  <Application>Microsoft Office Word</Application>
  <DocSecurity>0</DocSecurity>
  <Lines>192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Назаров</dc:creator>
  <cp:keywords/>
  <dc:description/>
  <cp:lastModifiedBy>Назаров Евгений Вадимович</cp:lastModifiedBy>
  <cp:revision>4</cp:revision>
  <dcterms:created xsi:type="dcterms:W3CDTF">2025-05-26T17:10:00Z</dcterms:created>
  <dcterms:modified xsi:type="dcterms:W3CDTF">2025-05-26T18:51:00Z</dcterms:modified>
</cp:coreProperties>
</file>