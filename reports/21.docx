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B2BD4" w14:textId="77777777" w:rsidR="006F4478" w:rsidRPr="00534870" w:rsidRDefault="006F4478" w:rsidP="006F44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высшего </w:t>
      </w: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образования Российской Федерации</w:t>
      </w:r>
    </w:p>
    <w:p w14:paraId="274D0B34" w14:textId="77777777" w:rsidR="006F4478" w:rsidRPr="00534870" w:rsidRDefault="006F4478" w:rsidP="006F44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51B3A3A7" w14:textId="77777777" w:rsidR="006F4478" w:rsidRPr="00534870" w:rsidRDefault="006F4478" w:rsidP="006F44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739A2EBB" w14:textId="77777777" w:rsidR="006F4478" w:rsidRPr="00534870" w:rsidRDefault="006F4478" w:rsidP="006F447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7CFFBFCE" w14:textId="46E34642" w:rsidR="006F4478" w:rsidRDefault="006F4478" w:rsidP="006F447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имени первого Президента России </w:t>
      </w:r>
      <w:proofErr w:type="gramStart"/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Б.Н.</w:t>
      </w:r>
      <w:proofErr w:type="gramEnd"/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Ельцина»</w:t>
      </w:r>
    </w:p>
    <w:p w14:paraId="7A6E360C" w14:textId="77777777" w:rsidR="006F4478" w:rsidRPr="00534870" w:rsidRDefault="006F4478" w:rsidP="006F447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11C6012" w14:textId="77777777" w:rsidR="006F4478" w:rsidRDefault="006F4478" w:rsidP="006F4478">
      <w:pPr>
        <w:pStyle w:val="21"/>
        <w:jc w:val="center"/>
      </w:pPr>
      <w:r>
        <w:t>Институт радиоэлектроники и информационных технологий – РТФ</w:t>
      </w:r>
    </w:p>
    <w:p w14:paraId="689E7A2A" w14:textId="77777777" w:rsidR="006F4478" w:rsidRDefault="006F4478" w:rsidP="006F4478">
      <w:pPr>
        <w:pStyle w:val="21"/>
        <w:jc w:val="center"/>
      </w:pPr>
      <w:r>
        <w:t>Школа бакалавриата</w:t>
      </w:r>
    </w:p>
    <w:p w14:paraId="22C17F31" w14:textId="77777777" w:rsidR="006F4478" w:rsidRPr="00306C45" w:rsidRDefault="006F4478" w:rsidP="006F4478">
      <w:pPr>
        <w:spacing w:line="276" w:lineRule="auto"/>
        <w:jc w:val="center"/>
      </w:pPr>
    </w:p>
    <w:p w14:paraId="74393DC9" w14:textId="77777777" w:rsidR="006F4478" w:rsidRDefault="006F4478" w:rsidP="006F447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0430B2" w14:textId="77777777" w:rsidR="006F4478" w:rsidRDefault="006F4478" w:rsidP="006F44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CCED0F" w14:textId="77777777" w:rsidR="006F4478" w:rsidRDefault="006F4478" w:rsidP="006F44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AF54D4" w14:textId="77777777" w:rsidR="006F4478" w:rsidRPr="00DB132F" w:rsidRDefault="006F4478" w:rsidP="006F44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5636EF" w14:textId="77777777" w:rsidR="006F4478" w:rsidRDefault="006F4478" w:rsidP="006F44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D865A91" w14:textId="77777777" w:rsidR="006F4478" w:rsidRDefault="006F4478" w:rsidP="006F447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264D7486" w14:textId="77777777" w:rsidR="006F4478" w:rsidRDefault="006F4478" w:rsidP="006F447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BF84C" w14:textId="77777777" w:rsidR="006F4478" w:rsidRDefault="006F4478" w:rsidP="006F447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22F13741" w14:textId="63E06B71" w:rsidR="006F4478" w:rsidRDefault="006F4478" w:rsidP="006F447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BF631B">
        <w:rPr>
          <w:rFonts w:ascii="Times New Roman" w:hAnsi="Times New Roman" w:cs="Times New Roman"/>
          <w:sz w:val="28"/>
          <w:szCs w:val="28"/>
        </w:rPr>
        <w:t>Создание сервиса для бронирования мест в офисе</w:t>
      </w:r>
      <w:r w:rsidR="00937613">
        <w:rPr>
          <w:rFonts w:ascii="Times New Roman" w:hAnsi="Times New Roman" w:cs="Times New Roman"/>
          <w:sz w:val="28"/>
          <w:szCs w:val="28"/>
        </w:rPr>
        <w:t xml:space="preserve"> (продолжен</w:t>
      </w:r>
      <w:r w:rsidR="00AD64A9">
        <w:rPr>
          <w:rFonts w:ascii="Times New Roman" w:hAnsi="Times New Roman" w:cs="Times New Roman"/>
          <w:sz w:val="28"/>
          <w:szCs w:val="28"/>
        </w:rPr>
        <w:t>и</w:t>
      </w:r>
      <w:r w:rsidR="00937613">
        <w:rPr>
          <w:rFonts w:ascii="Times New Roman" w:hAnsi="Times New Roman" w:cs="Times New Roman"/>
          <w:sz w:val="28"/>
          <w:szCs w:val="28"/>
        </w:rPr>
        <w:t>е)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AE18292" w14:textId="77777777" w:rsidR="006F4478" w:rsidRPr="00DB132F" w:rsidRDefault="006F4478" w:rsidP="006F447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5AD93A" w14:textId="77777777" w:rsidR="006F4478" w:rsidRDefault="006F4478" w:rsidP="006F447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304C7D22" w14:textId="77777777" w:rsidR="006F4478" w:rsidRDefault="006F4478" w:rsidP="006F447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694CE2" w14:textId="77777777" w:rsidR="006F4478" w:rsidRDefault="006F4478" w:rsidP="006F44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B7312D" w14:textId="77777777" w:rsidR="006F4478" w:rsidRDefault="006F4478" w:rsidP="006F44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E6523A" w14:textId="77777777" w:rsidR="006F4478" w:rsidRDefault="006F4478" w:rsidP="006F44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ED804B" w14:textId="77777777" w:rsidR="006F4478" w:rsidRDefault="006F4478" w:rsidP="006F44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5F9570" w14:textId="77777777" w:rsidR="006F4478" w:rsidRDefault="006F4478" w:rsidP="006F44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6F4478" w:rsidRPr="00BF631B" w14:paraId="61A77A91" w14:textId="77777777" w:rsidTr="005B2780">
        <w:trPr>
          <w:trHeight w:val="195"/>
        </w:trPr>
        <w:tc>
          <w:tcPr>
            <w:tcW w:w="6480" w:type="dxa"/>
          </w:tcPr>
          <w:p w14:paraId="5AF4BB82" w14:textId="77777777" w:rsidR="006F4478" w:rsidRPr="00C21D7C" w:rsidRDefault="006F4478" w:rsidP="005B2780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Заказчик</w:t>
            </w:r>
            <w:r w:rsidRPr="005348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79CA518D" w14:textId="77777777" w:rsidR="006F4478" w:rsidRPr="00BF631B" w:rsidRDefault="006F4478" w:rsidP="005B2780">
            <w:pPr>
              <w:spacing w:after="0"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63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Путинцева Т. А.</w:t>
            </w:r>
          </w:p>
        </w:tc>
      </w:tr>
      <w:tr w:rsidR="006F4478" w:rsidRPr="00534870" w14:paraId="3B9025FF" w14:textId="77777777" w:rsidTr="005B2780">
        <w:trPr>
          <w:trHeight w:val="195"/>
        </w:trPr>
        <w:tc>
          <w:tcPr>
            <w:tcW w:w="6480" w:type="dxa"/>
          </w:tcPr>
          <w:p w14:paraId="7115FF8A" w14:textId="77777777" w:rsidR="006F4478" w:rsidRPr="00534870" w:rsidRDefault="006F4478" w:rsidP="005B2780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8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уратор</w:t>
            </w:r>
            <w:r w:rsidRPr="005348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: 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F93C6D" w14:textId="77777777" w:rsidR="006F4478" w:rsidRPr="00BF631B" w:rsidRDefault="006F4478" w:rsidP="005B2780">
            <w:pPr>
              <w:spacing w:after="0"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F63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Путинцева Т. А</w:t>
            </w:r>
          </w:p>
        </w:tc>
      </w:tr>
      <w:tr w:rsidR="006F4478" w:rsidRPr="00534870" w14:paraId="395501DA" w14:textId="77777777" w:rsidTr="005B2780">
        <w:trPr>
          <w:trHeight w:val="549"/>
        </w:trPr>
        <w:tc>
          <w:tcPr>
            <w:tcW w:w="6480" w:type="dxa"/>
          </w:tcPr>
          <w:p w14:paraId="240E7FFB" w14:textId="77777777" w:rsidR="006F4478" w:rsidRPr="00BE1625" w:rsidRDefault="006F4478" w:rsidP="005B2780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348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ы</w:t>
            </w:r>
            <w:r w:rsidRPr="005348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команды</w:t>
            </w:r>
            <w:r w:rsidRPr="005348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F631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en-US" w:eastAsia="ru-RU"/>
              </w:rPr>
              <w:t>NA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507994" w14:textId="77777777" w:rsidR="006F4478" w:rsidRPr="00BF631B" w:rsidRDefault="006F4478" w:rsidP="005B2780">
            <w:pPr>
              <w:spacing w:after="0"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Бадьяров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Е. В.</w:t>
            </w:r>
          </w:p>
        </w:tc>
      </w:tr>
      <w:tr w:rsidR="006F4478" w:rsidRPr="00534870" w14:paraId="38CE30D2" w14:textId="77777777" w:rsidTr="005B2780">
        <w:trPr>
          <w:trHeight w:val="311"/>
        </w:trPr>
        <w:tc>
          <w:tcPr>
            <w:tcW w:w="6480" w:type="dxa"/>
          </w:tcPr>
          <w:p w14:paraId="0D34CEEE" w14:textId="77777777" w:rsidR="006F4478" w:rsidRPr="00534870" w:rsidRDefault="006F4478" w:rsidP="005B2780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F345EB" w14:textId="77777777" w:rsidR="006F4478" w:rsidRPr="00534870" w:rsidRDefault="006F4478" w:rsidP="005B2780">
            <w:pPr>
              <w:spacing w:after="0"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Гусев И. М.</w:t>
            </w:r>
          </w:p>
        </w:tc>
      </w:tr>
      <w:tr w:rsidR="006F4478" w:rsidRPr="00534870" w14:paraId="3A912E32" w14:textId="77777777" w:rsidTr="005B2780">
        <w:trPr>
          <w:trHeight w:val="311"/>
        </w:trPr>
        <w:tc>
          <w:tcPr>
            <w:tcW w:w="6480" w:type="dxa"/>
            <w:vAlign w:val="center"/>
          </w:tcPr>
          <w:p w14:paraId="5933CA12" w14:textId="77777777" w:rsidR="006F4478" w:rsidRPr="00534870" w:rsidRDefault="006F4478" w:rsidP="005B2780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DBEFF4" w14:textId="77777777" w:rsidR="006F4478" w:rsidRPr="00534870" w:rsidRDefault="006F4478" w:rsidP="005B2780">
            <w:pPr>
              <w:spacing w:after="0"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Сыромятникова С. Н.</w:t>
            </w:r>
          </w:p>
        </w:tc>
      </w:tr>
      <w:tr w:rsidR="006F4478" w:rsidRPr="00534870" w14:paraId="429C9DB7" w14:textId="77777777" w:rsidTr="005B2780">
        <w:trPr>
          <w:trHeight w:val="445"/>
        </w:trPr>
        <w:tc>
          <w:tcPr>
            <w:tcW w:w="6480" w:type="dxa"/>
          </w:tcPr>
          <w:p w14:paraId="6EA603BC" w14:textId="77777777" w:rsidR="006F4478" w:rsidRPr="00534870" w:rsidRDefault="006F4478" w:rsidP="005B2780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EA3FC0" w14:textId="77777777" w:rsidR="006F4478" w:rsidRPr="00534870" w:rsidRDefault="006F4478" w:rsidP="005B2780">
            <w:pPr>
              <w:spacing w:after="0"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Юдин Е. А.</w:t>
            </w:r>
          </w:p>
        </w:tc>
      </w:tr>
      <w:tr w:rsidR="006F4478" w:rsidRPr="00534870" w14:paraId="37E693D8" w14:textId="77777777" w:rsidTr="005B2780">
        <w:trPr>
          <w:trHeight w:val="445"/>
        </w:trPr>
        <w:tc>
          <w:tcPr>
            <w:tcW w:w="6480" w:type="dxa"/>
          </w:tcPr>
          <w:p w14:paraId="0D5B3DCA" w14:textId="77777777" w:rsidR="006F4478" w:rsidRPr="00534870" w:rsidRDefault="006F4478" w:rsidP="005B2780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5E2CBA" w14:textId="77777777" w:rsidR="006F4478" w:rsidRPr="00534870" w:rsidRDefault="006F4478" w:rsidP="005B2780">
            <w:pPr>
              <w:spacing w:after="0"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Юдин П. Е</w:t>
            </w:r>
          </w:p>
        </w:tc>
      </w:tr>
    </w:tbl>
    <w:p w14:paraId="70A812F2" w14:textId="77777777" w:rsidR="009F5902" w:rsidRDefault="009F5902" w:rsidP="009F59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EBB04B" w14:textId="77777777" w:rsidR="009F5902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725A8" w14:textId="77777777" w:rsidR="009F5902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CC73F9" w14:textId="77777777" w:rsidR="009F5902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89FE68" w14:textId="77777777" w:rsidR="009F5902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F1CBA7" w14:textId="77777777" w:rsidR="009F5902" w:rsidRDefault="009F5902" w:rsidP="009F59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7129C1" w14:textId="19AAE2E6" w:rsidR="00534F7B" w:rsidRDefault="009F5902" w:rsidP="009F5902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3E1170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60063EE8" w14:textId="77777777" w:rsidR="00240D83" w:rsidRPr="00240D83" w:rsidRDefault="00240D83" w:rsidP="00240D83">
      <w:pPr>
        <w:spacing w:before="480" w:after="72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240D83">
        <w:rPr>
          <w:rFonts w:ascii="Times New Roman" w:hAnsi="Times New Roman" w:cs="Times New Roman"/>
          <w:b/>
          <w:caps/>
          <w:sz w:val="28"/>
          <w:szCs w:val="28"/>
        </w:rPr>
        <w:lastRenderedPageBreak/>
        <w:t>РЕФЕРАТ</w:t>
      </w:r>
    </w:p>
    <w:p w14:paraId="272DC17F" w14:textId="7C0609F1" w:rsidR="009A032E" w:rsidRDefault="009A032E" w:rsidP="009A032E">
      <w:pPr>
        <w:pStyle w:val="21"/>
      </w:pPr>
      <w:r>
        <w:t>В рамках учебного проекта была разработана информационная система для бронирования рабочих мест в офисе. Основной целью стало создание удобного и функционального веб-приложения, которое позволяет сотрудникам выбирать рабочие места, а администраторам — управлять офисным пространством.</w:t>
      </w:r>
    </w:p>
    <w:p w14:paraId="36917CCB" w14:textId="0EB8575E" w:rsidR="009A032E" w:rsidRDefault="009A032E" w:rsidP="009A032E">
      <w:pPr>
        <w:pStyle w:val="21"/>
      </w:pPr>
      <w:r>
        <w:t>Проект включает административную панель для создания и редактирования офисов, рабочих зон и рабочих мест. Также была реализована адаптивная пользовательская часть, позволяющая сотрудникам просматривать доступные места и бронировать их с различных устройств, включая мобильные. Интерфейс приложения разработан с акцентом на простоту использования и интуитивную навигацию.</w:t>
      </w:r>
    </w:p>
    <w:p w14:paraId="27AF5DE5" w14:textId="50FC6B84" w:rsidR="009A032E" w:rsidRDefault="009A032E" w:rsidP="009A032E">
      <w:pPr>
        <w:pStyle w:val="21"/>
      </w:pPr>
      <w:r>
        <w:t>В процессе реализации проекта возникли сложности, связанные с проектированием логики управления офисами и взаимодействия компонентов интерфейса. Это потребовало пересмотра части архитектурных решений и внесения корректировок в план разработки. Несмотря на это, ключевые задачи были успешно решены: реализована адаптивная верстка, разработана административная система, обеспечено корректное хранение и обработка данных.</w:t>
      </w:r>
    </w:p>
    <w:p w14:paraId="349A2C4F" w14:textId="0DB1E0B4" w:rsidR="00240D83" w:rsidRPr="00240D83" w:rsidRDefault="009A032E" w:rsidP="009A032E">
      <w:pPr>
        <w:pStyle w:val="21"/>
      </w:pPr>
      <w:r>
        <w:t>Проект выполнен в установленные сроки и представляет собой устойчивую основу для дальнейшего расширения функциональности. Его можно рассматривать как первый этап в создании полнофункциональной системы бронирования офисных рабочих мест.</w:t>
      </w:r>
      <w:r w:rsidR="00240D83">
        <w:br w:type="page"/>
      </w:r>
    </w:p>
    <w:p w14:paraId="47C4AF36" w14:textId="74345C6A" w:rsidR="001B31DF" w:rsidRDefault="00B41A81" w:rsidP="001E59AE">
      <w:pPr>
        <w:spacing w:before="480" w:after="72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CD3A44">
        <w:rPr>
          <w:rFonts w:ascii="Times New Roman" w:hAnsi="Times New Roman" w:cs="Times New Roman"/>
          <w:b/>
          <w:caps/>
          <w:sz w:val="28"/>
          <w:szCs w:val="28"/>
        </w:rPr>
        <w:lastRenderedPageBreak/>
        <w:t>Содержание</w:t>
      </w:r>
    </w:p>
    <w:p w14:paraId="74324357" w14:textId="60B837DA" w:rsidR="00B90A82" w:rsidRDefault="00CF6D7E">
      <w:pPr>
        <w:pStyle w:val="12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r>
        <w:rPr>
          <w:bCs w:val="0"/>
          <w:caps/>
          <w:lang w:eastAsia="ru-RU"/>
        </w:rPr>
        <w:fldChar w:fldCharType="begin"/>
      </w:r>
      <w:r>
        <w:rPr>
          <w:bCs w:val="0"/>
          <w:caps/>
          <w:lang w:eastAsia="ru-RU"/>
        </w:rPr>
        <w:instrText xml:space="preserve"> TOC \o "1-3" \h \z \u </w:instrText>
      </w:r>
      <w:r>
        <w:rPr>
          <w:bCs w:val="0"/>
          <w:caps/>
          <w:lang w:eastAsia="ru-RU"/>
        </w:rPr>
        <w:fldChar w:fldCharType="separate"/>
      </w:r>
      <w:hyperlink w:anchor="_Toc199095149" w:history="1">
        <w:r w:rsidR="00B90A82" w:rsidRPr="00CD26E9">
          <w:rPr>
            <w:rStyle w:val="ad"/>
            <w:noProof/>
          </w:rPr>
          <w:t>ВВЕДЕНИЕ</w:t>
        </w:r>
        <w:r w:rsidR="00B90A82">
          <w:rPr>
            <w:noProof/>
            <w:webHidden/>
          </w:rPr>
          <w:tab/>
        </w:r>
        <w:r w:rsidR="00B90A82">
          <w:rPr>
            <w:noProof/>
            <w:webHidden/>
          </w:rPr>
          <w:fldChar w:fldCharType="begin"/>
        </w:r>
        <w:r w:rsidR="00B90A82">
          <w:rPr>
            <w:noProof/>
            <w:webHidden/>
          </w:rPr>
          <w:instrText xml:space="preserve"> PAGEREF _Toc199095149 \h </w:instrText>
        </w:r>
        <w:r w:rsidR="00B90A82">
          <w:rPr>
            <w:noProof/>
            <w:webHidden/>
          </w:rPr>
        </w:r>
        <w:r w:rsidR="00B90A82">
          <w:rPr>
            <w:noProof/>
            <w:webHidden/>
          </w:rPr>
          <w:fldChar w:fldCharType="separate"/>
        </w:r>
        <w:r w:rsidR="00B90A82">
          <w:rPr>
            <w:noProof/>
            <w:webHidden/>
          </w:rPr>
          <w:t>4</w:t>
        </w:r>
        <w:r w:rsidR="00B90A82">
          <w:rPr>
            <w:noProof/>
            <w:webHidden/>
          </w:rPr>
          <w:fldChar w:fldCharType="end"/>
        </w:r>
      </w:hyperlink>
    </w:p>
    <w:p w14:paraId="474E51E6" w14:textId="364BCE2D" w:rsidR="00B90A82" w:rsidRDefault="00B90A82">
      <w:pPr>
        <w:pStyle w:val="12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199095150" w:history="1">
        <w:r w:rsidRPr="00CD26E9">
          <w:rPr>
            <w:rStyle w:val="ad"/>
            <w:noProof/>
          </w:rPr>
          <w:t>1 Командная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_Toc199095150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A8B09C" w14:textId="227CEEB5" w:rsidR="00B90A82" w:rsidRDefault="00B90A82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095151" w:history="1">
        <w:r w:rsidRPr="00CD26E9">
          <w:rPr>
            <w:rStyle w:val="ad"/>
            <w:noProof/>
          </w:rPr>
          <w:t>1.1 Составление требований заказчика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_Toc199095151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8C1229" w14:textId="490190AD" w:rsidR="00B90A82" w:rsidRDefault="00B90A82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095152" w:history="1">
        <w:r w:rsidRPr="00CD26E9">
          <w:rPr>
            <w:rStyle w:val="ad"/>
            <w:noProof/>
          </w:rPr>
          <w:t>1.2 Анализ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_Toc199095152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A17F4A" w14:textId="22F49212" w:rsidR="00B90A82" w:rsidRDefault="00B90A82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095153" w:history="1">
        <w:r w:rsidRPr="00CD26E9">
          <w:rPr>
            <w:rStyle w:val="ad"/>
            <w:noProof/>
          </w:rPr>
          <w:t>1.3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_Toc199095153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9D3644" w14:textId="28C53930" w:rsidR="00B90A82" w:rsidRDefault="00B90A82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095154" w:history="1">
        <w:r w:rsidRPr="00CD26E9">
          <w:rPr>
            <w:rStyle w:val="ad"/>
            <w:noProof/>
          </w:rPr>
          <w:t>1.4 Реализация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_Toc199095154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379643" w14:textId="0C5B3EB9" w:rsidR="00B90A82" w:rsidRDefault="00B90A82">
      <w:pPr>
        <w:pStyle w:val="12"/>
        <w:tabs>
          <w:tab w:val="left" w:pos="440"/>
        </w:tabs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199095155" w:history="1">
        <w:r w:rsidRPr="00CD26E9">
          <w:rPr>
            <w:rStyle w:val="ad"/>
            <w:noProof/>
          </w:rPr>
          <w:t>2</w:t>
        </w:r>
        <w:r>
          <w:rPr>
            <w:rFonts w:asciiTheme="minorHAnsi" w:eastAsiaTheme="minorEastAsia" w:hAnsiTheme="minorHAnsi"/>
            <w:bCs w:val="0"/>
            <w:noProof/>
            <w:kern w:val="2"/>
            <w:sz w:val="24"/>
            <w:lang w:eastAsia="ru-RU"/>
            <w14:ligatures w14:val="standardContextual"/>
          </w:rPr>
          <w:tab/>
        </w:r>
        <w:r w:rsidRPr="00CD26E9">
          <w:rPr>
            <w:rStyle w:val="ad"/>
            <w:rFonts w:eastAsia="Times New Roman"/>
            <w:noProof/>
          </w:rPr>
          <w:t xml:space="preserve">Индивидуальные </w:t>
        </w:r>
        <w:r w:rsidRPr="00CD26E9">
          <w:rPr>
            <w:rStyle w:val="ad"/>
            <w:noProof/>
          </w:rPr>
          <w:t>отчеты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_Toc199095155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8C4DB9" w14:textId="4CC0844E" w:rsidR="00B90A82" w:rsidRDefault="00B90A82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095156" w:history="1">
        <w:r w:rsidRPr="00CD26E9">
          <w:rPr>
            <w:rStyle w:val="ad"/>
            <w:noProof/>
          </w:rPr>
          <w:t>2.1 Бадьяров Егор Владимирович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_Toc199095156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8E93B1" w14:textId="7799BB94" w:rsidR="00B90A82" w:rsidRDefault="00B90A82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095157" w:history="1">
        <w:r w:rsidRPr="00CD26E9">
          <w:rPr>
            <w:rStyle w:val="ad"/>
            <w:noProof/>
          </w:rPr>
          <w:t>2.2 Гусев Игорь Максимович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_Toc199095157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C4ACD7" w14:textId="192861C3" w:rsidR="00B90A82" w:rsidRDefault="00B90A82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095158" w:history="1">
        <w:r w:rsidRPr="00CD26E9">
          <w:rPr>
            <w:rStyle w:val="ad"/>
            <w:noProof/>
          </w:rPr>
          <w:t>2.3 Сыромятникова Снежана Никитична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_Toc199095158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278F26" w14:textId="250293B1" w:rsidR="00B90A82" w:rsidRDefault="00B90A82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095159" w:history="1">
        <w:r w:rsidRPr="00CD26E9">
          <w:rPr>
            <w:rStyle w:val="ad"/>
            <w:noProof/>
          </w:rPr>
          <w:t>2.4 Юдин Егор Александрович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_Toc199095159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CAB4C83" w14:textId="6DE85E67" w:rsidR="00B90A82" w:rsidRDefault="00B90A82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095160" w:history="1">
        <w:r w:rsidRPr="00CD26E9">
          <w:rPr>
            <w:rStyle w:val="ad"/>
            <w:noProof/>
          </w:rPr>
          <w:t>2.5 Юдин Павел Евгеньевич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_Toc199095160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2A34822" w14:textId="242D3027" w:rsidR="00B90A82" w:rsidRDefault="00B90A82">
      <w:pPr>
        <w:pStyle w:val="12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199095161" w:history="1">
        <w:r w:rsidRPr="00CD26E9">
          <w:rPr>
            <w:rStyle w:val="ad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_Toc199095161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D1314A5" w14:textId="49CCE84E" w:rsidR="00B90A82" w:rsidRDefault="00B90A82">
      <w:pPr>
        <w:pStyle w:val="12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199095162" w:history="1">
        <w:r w:rsidRPr="00CD26E9">
          <w:rPr>
            <w:rStyle w:val="ad"/>
            <w:noProof/>
          </w:rPr>
          <w:t>СПИСОК ИСПОЛЬЗ</w:t>
        </w:r>
        <w:r w:rsidRPr="00CD26E9">
          <w:rPr>
            <w:rStyle w:val="ad"/>
            <w:noProof/>
          </w:rPr>
          <w:t>О</w:t>
        </w:r>
        <w:r w:rsidRPr="00CD26E9">
          <w:rPr>
            <w:rStyle w:val="ad"/>
            <w:noProof/>
          </w:rPr>
          <w:t>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_Toc199095162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00BE50B" w14:textId="69CECC91" w:rsidR="00B90A82" w:rsidRDefault="00B90A82">
      <w:pPr>
        <w:pStyle w:val="12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199095163" w:history="1">
        <w:r w:rsidRPr="00CD26E9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_Toc199095163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35EAE71" w14:textId="11541392" w:rsidR="00B90A82" w:rsidRDefault="00B90A82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095164" w:history="1">
        <w:r w:rsidRPr="00CD26E9">
          <w:rPr>
            <w:rStyle w:val="ad"/>
            <w:noProof/>
          </w:rPr>
          <w:t>А.1 Описание текущего состояния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_Toc199095164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256D78E" w14:textId="7330C2EF" w:rsidR="00B90A82" w:rsidRDefault="00B90A82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095165" w:history="1">
        <w:r w:rsidRPr="00CD26E9">
          <w:rPr>
            <w:rStyle w:val="ad"/>
            <w:noProof/>
          </w:rPr>
          <w:t>А.2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_Toc199095165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8982665" w14:textId="65138E2C" w:rsidR="00B90A82" w:rsidRDefault="00B90A82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095166" w:history="1">
        <w:r w:rsidRPr="00CD26E9">
          <w:rPr>
            <w:rStyle w:val="ad"/>
            <w:noProof/>
          </w:rPr>
          <w:t>А.3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_Toc199095166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005D94B" w14:textId="16A827FC" w:rsidR="00B90A82" w:rsidRDefault="00B90A82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095167" w:history="1">
        <w:r w:rsidRPr="00CD26E9">
          <w:rPr>
            <w:rStyle w:val="ad"/>
            <w:noProof/>
          </w:rPr>
          <w:t>А.4 Технические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_Toc199095167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B6DF29A" w14:textId="03D59B39" w:rsidR="00B90A82" w:rsidRDefault="00B90A82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095168" w:history="1">
        <w:r w:rsidRPr="00CD26E9">
          <w:rPr>
            <w:rStyle w:val="ad"/>
            <w:noProof/>
          </w:rPr>
          <w:t>А.5 Этапы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_Toc199095168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400EE6A" w14:textId="753BE933" w:rsidR="00B90A82" w:rsidRDefault="00B90A82">
      <w:pPr>
        <w:pStyle w:val="12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199095169" w:history="1">
        <w:r w:rsidRPr="00CD26E9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_Toc199095169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2C724A2" w14:textId="1D941930" w:rsidR="00B90A82" w:rsidRDefault="00B90A82">
      <w:pPr>
        <w:pStyle w:val="12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199095170" w:history="1">
        <w:r w:rsidRPr="00CD26E9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_Toc199095170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6CC5426" w14:textId="3CD549AC" w:rsidR="00C56445" w:rsidRPr="00B90A82" w:rsidRDefault="00CF6D7E" w:rsidP="00B90A82">
      <w:pPr>
        <w:rPr>
          <w:lang w:eastAsia="ru-RU"/>
        </w:rPr>
      </w:pPr>
      <w:r>
        <w:rPr>
          <w:rFonts w:ascii="Times New Roman" w:hAnsi="Times New Roman"/>
          <w:bCs/>
          <w:caps/>
          <w:sz w:val="28"/>
          <w:szCs w:val="24"/>
          <w:lang w:eastAsia="ru-RU"/>
        </w:rPr>
        <w:fldChar w:fldCharType="end"/>
      </w:r>
      <w:r w:rsidR="00746E3B">
        <w:rPr>
          <w:szCs w:val="28"/>
        </w:rPr>
        <w:br w:type="page"/>
      </w:r>
    </w:p>
    <w:p w14:paraId="549CD125" w14:textId="77777777" w:rsidR="0090634C" w:rsidRDefault="002040D4" w:rsidP="00127886">
      <w:pPr>
        <w:pStyle w:val="110"/>
      </w:pPr>
      <w:bookmarkStart w:id="0" w:name="_Toc477525054"/>
      <w:bookmarkStart w:id="1" w:name="_Toc477526584"/>
      <w:bookmarkStart w:id="2" w:name="_Toc477526799"/>
      <w:bookmarkStart w:id="3" w:name="_Toc477529024"/>
      <w:bookmarkStart w:id="4" w:name="_Toc477530295"/>
      <w:bookmarkStart w:id="5" w:name="_Toc477532636"/>
      <w:bookmarkStart w:id="6" w:name="_Toc8214329"/>
      <w:bookmarkStart w:id="7" w:name="_Toc199095149"/>
      <w:r w:rsidRPr="003D504D">
        <w:lastRenderedPageBreak/>
        <w:t>В</w:t>
      </w:r>
      <w:r w:rsidR="00B26509">
        <w:t>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6A23B275" w14:textId="580B43E9" w:rsidR="009A032E" w:rsidRDefault="009A032E" w:rsidP="009A032E">
      <w:pPr>
        <w:pStyle w:val="21"/>
      </w:pPr>
      <w:bookmarkStart w:id="8" w:name="_Toc187447704"/>
      <w:bookmarkStart w:id="9" w:name="_Toc187447799"/>
      <w:bookmarkStart w:id="10" w:name="_Toc187447922"/>
      <w:bookmarkStart w:id="11" w:name="_Toc187448750"/>
      <w:bookmarkStart w:id="12" w:name="_Toc8214335"/>
      <w:r>
        <w:t>Современные гибридные форматы работы требуют эффективного управления офисным пространством и удобства взаимодействия с ним через цифровые инструменты. Одним из ключевых факторов является обеспечение корректной работы сервисов на всех типах устройств, а также наличие функциональности для администрирования рабочих процессов.</w:t>
      </w:r>
    </w:p>
    <w:p w14:paraId="7BD49BF1" w14:textId="09BAA2FC" w:rsidR="009A032E" w:rsidRDefault="009A032E" w:rsidP="009A032E">
      <w:pPr>
        <w:pStyle w:val="21"/>
      </w:pPr>
      <w:r>
        <w:t>Цель проекта — разработка веб-сервиса с адаптивным интерфейсом и административной частью, позволяющего эффективно управлять офисным пространством и взаимодействовать с системой вне зависимости от типа устройства.</w:t>
      </w:r>
    </w:p>
    <w:p w14:paraId="266F566D" w14:textId="77777777" w:rsidR="009A032E" w:rsidRDefault="009A032E" w:rsidP="009A032E">
      <w:pPr>
        <w:pStyle w:val="21"/>
      </w:pPr>
      <w:r>
        <w:t>Основные задачи включают:</w:t>
      </w:r>
    </w:p>
    <w:p w14:paraId="18536067" w14:textId="77777777" w:rsidR="009A032E" w:rsidRDefault="009A032E" w:rsidP="009A032E">
      <w:pPr>
        <w:pStyle w:val="21"/>
      </w:pPr>
      <w:r>
        <w:t>– реализация административного интерфейса с возможностью редактирования данных сотрудников, офисов и рабочих мест;</w:t>
      </w:r>
    </w:p>
    <w:p w14:paraId="51A609DC" w14:textId="77777777" w:rsidR="009A032E" w:rsidRDefault="009A032E" w:rsidP="009A032E">
      <w:pPr>
        <w:pStyle w:val="21"/>
      </w:pPr>
      <w:r>
        <w:t>– внедрение конструктора офисных схем для визуального представления и настройки рабочих зон;</w:t>
      </w:r>
    </w:p>
    <w:p w14:paraId="32BF5B82" w14:textId="56C975D7" w:rsidR="009A032E" w:rsidRDefault="009A032E" w:rsidP="009A032E">
      <w:pPr>
        <w:pStyle w:val="21"/>
      </w:pPr>
      <w:r>
        <w:t>– обеспечение полной адаптивности пользовательского интерфейса для корректного отображения на мобильных и десктопных устройствах.</w:t>
      </w:r>
    </w:p>
    <w:p w14:paraId="43950BF9" w14:textId="78184985" w:rsidR="009A032E" w:rsidRDefault="009A032E" w:rsidP="009A032E">
      <w:pPr>
        <w:pStyle w:val="21"/>
      </w:pPr>
      <w:r>
        <w:t>Актуальность решения обусловлена необходимостью в универсальных и гибких инструментах для управления офисным пространством, особенно в условиях изменяющихся форматов работы.</w:t>
      </w:r>
    </w:p>
    <w:p w14:paraId="47F91D4F" w14:textId="77777777" w:rsidR="009A032E" w:rsidRDefault="009A032E" w:rsidP="009A032E">
      <w:pPr>
        <w:pStyle w:val="21"/>
      </w:pPr>
      <w:r>
        <w:t>Ожидаемый результат — веб-сервис, предоставляющий:</w:t>
      </w:r>
    </w:p>
    <w:p w14:paraId="3AE62EF9" w14:textId="77777777" w:rsidR="009A032E" w:rsidRDefault="009A032E" w:rsidP="009A032E">
      <w:pPr>
        <w:pStyle w:val="21"/>
      </w:pPr>
      <w:r>
        <w:t>– административную панель для управления офисной структурой и пользователями;</w:t>
      </w:r>
    </w:p>
    <w:p w14:paraId="2BA4E70B" w14:textId="77777777" w:rsidR="009A032E" w:rsidRDefault="009A032E" w:rsidP="009A032E">
      <w:pPr>
        <w:pStyle w:val="21"/>
      </w:pPr>
      <w:r>
        <w:t>– адаптивный интерфейс для работы на различных устройствах;</w:t>
      </w:r>
    </w:p>
    <w:p w14:paraId="6D55FEB4" w14:textId="0C1AB82D" w:rsidR="009A032E" w:rsidRDefault="009A032E" w:rsidP="009A032E">
      <w:pPr>
        <w:pStyle w:val="21"/>
      </w:pPr>
      <w:r>
        <w:t>– визуальный редактор схем офисов.</w:t>
      </w:r>
    </w:p>
    <w:p w14:paraId="656A2911" w14:textId="0F1DFA5F" w:rsidR="006F4478" w:rsidRDefault="009A032E" w:rsidP="009A032E">
      <w:pPr>
        <w:pStyle w:val="21"/>
      </w:pPr>
      <w:r>
        <w:t>Реализация проекта позволит повысить управляемость офисной инфраструктуры, упростить административные процессы и обеспечить удобство работы с сервисом в любой среде</w:t>
      </w:r>
      <w:r w:rsidR="006F4478">
        <w:t>.</w:t>
      </w:r>
    </w:p>
    <w:p w14:paraId="55C64242" w14:textId="77777777" w:rsidR="006F4478" w:rsidRPr="00363FE3" w:rsidRDefault="006F4478" w:rsidP="00363FE3">
      <w:pPr>
        <w:pStyle w:val="120"/>
      </w:pPr>
      <w:bookmarkStart w:id="13" w:name="_Toc199095150"/>
      <w:r w:rsidRPr="00363FE3">
        <w:lastRenderedPageBreak/>
        <w:t>Командная часть</w:t>
      </w:r>
      <w:bookmarkEnd w:id="8"/>
      <w:bookmarkEnd w:id="9"/>
      <w:bookmarkEnd w:id="10"/>
      <w:bookmarkEnd w:id="11"/>
      <w:bookmarkEnd w:id="13"/>
    </w:p>
    <w:p w14:paraId="31E8B498" w14:textId="77777777" w:rsidR="006F4478" w:rsidRPr="006F4478" w:rsidRDefault="006F4478" w:rsidP="006F4478">
      <w:pPr>
        <w:pStyle w:val="14"/>
        <w:numPr>
          <w:ilvl w:val="1"/>
          <w:numId w:val="33"/>
        </w:numPr>
      </w:pPr>
      <w:bookmarkStart w:id="14" w:name="_Toc187447705"/>
      <w:bookmarkStart w:id="15" w:name="_Toc187447800"/>
      <w:bookmarkStart w:id="16" w:name="_Toc187447923"/>
      <w:bookmarkStart w:id="17" w:name="_Toc187448751"/>
      <w:bookmarkStart w:id="18" w:name="_Toc199095151"/>
      <w:r w:rsidRPr="006F4478">
        <w:t>Составление требований заказчика</w:t>
      </w:r>
      <w:bookmarkEnd w:id="14"/>
      <w:bookmarkEnd w:id="15"/>
      <w:bookmarkEnd w:id="16"/>
      <w:bookmarkEnd w:id="17"/>
      <w:bookmarkEnd w:id="18"/>
    </w:p>
    <w:p w14:paraId="5CC45017" w14:textId="51E20BAB" w:rsidR="00AA4EAC" w:rsidRDefault="00AA4EAC" w:rsidP="00AA4EAC">
      <w:pPr>
        <w:pStyle w:val="21"/>
      </w:pPr>
      <w:r>
        <w:t>На начальном этапе проекта заказчик предоставил устное описание целей и ключевого функционала будущего сервиса. В результате серии встреч и обсуждений были детализированы основные требования, в том числе особенности интерфейса, структура административной панели и логика работы системы бронирования.</w:t>
      </w:r>
    </w:p>
    <w:p w14:paraId="5EC5A1F6" w14:textId="7241658F" w:rsidR="006F4478" w:rsidRDefault="00AA4EAC" w:rsidP="00AA4EAC">
      <w:pPr>
        <w:pStyle w:val="21"/>
      </w:pPr>
      <w:r>
        <w:t>На основе этих обсуждений была проведена внутренняя командная аналитика с распределением задач по направлениям:</w:t>
      </w:r>
    </w:p>
    <w:p w14:paraId="6397CF4A" w14:textId="73BA6B62" w:rsidR="00AA4EAC" w:rsidRDefault="00AA4EAC" w:rsidP="00AA4EAC">
      <w:pPr>
        <w:pStyle w:val="72"/>
      </w:pPr>
      <w:r>
        <w:t>Проектирование интерфейсов – на основании полученных требований был составлен список экранов и пользовательских сценариев;</w:t>
      </w:r>
    </w:p>
    <w:p w14:paraId="3B5095E9" w14:textId="6FEC9D9A" w:rsidR="00AA4EAC" w:rsidRDefault="00AA4EAC" w:rsidP="00AA4EAC">
      <w:pPr>
        <w:pStyle w:val="72"/>
      </w:pPr>
      <w:r>
        <w:t>Анализ адаптивности и медиапланирование – выполнен анализ целевых устройств и экранов, на которых будет использоваться сервис. На его основе составлены технические параметры для будущей адаптивной вёрстки. Подготовлены шаблоны адаптации для мобильных, планшетных и широкоформатных экранов;</w:t>
      </w:r>
    </w:p>
    <w:p w14:paraId="60614764" w14:textId="77777777" w:rsidR="00AA4EAC" w:rsidRDefault="00AA4EAC" w:rsidP="00AA4EAC">
      <w:pPr>
        <w:pStyle w:val="72"/>
      </w:pPr>
      <w:r>
        <w:t xml:space="preserve">фронтенд-планирование – на основе технического задания выделены основные модули: интерфейс сотрудников, административная панель, визуальный редактор офиса и аналитика. Разработан набор компонентов и определены точки взаимодействия с </w:t>
      </w:r>
      <w:proofErr w:type="spellStart"/>
      <w:r>
        <w:t>backend</w:t>
      </w:r>
      <w:proofErr w:type="spellEnd"/>
      <w:r>
        <w:t xml:space="preserve"> через API.</w:t>
      </w:r>
    </w:p>
    <w:p w14:paraId="4B8D1DA2" w14:textId="3C3535E4" w:rsidR="006F4478" w:rsidRDefault="006F4478" w:rsidP="00AA4EAC">
      <w:pPr>
        <w:pStyle w:val="ab"/>
      </w:pPr>
      <w:r>
        <w:t>Таким образом, мы составили документ, в котором прописаны все требования (приложение А).</w:t>
      </w:r>
    </w:p>
    <w:p w14:paraId="7FB6B527" w14:textId="77777777" w:rsidR="006F4478" w:rsidRDefault="006F4478" w:rsidP="006F4478">
      <w:pPr>
        <w:pStyle w:val="ab"/>
      </w:pPr>
      <w:r>
        <w:t xml:space="preserve">Кроме того, был составлен </w:t>
      </w:r>
      <w:r>
        <w:rPr>
          <w:lang w:val="en-US"/>
        </w:rPr>
        <w:t>user</w:t>
      </w:r>
      <w:r w:rsidRPr="005F55CC">
        <w:t>-</w:t>
      </w:r>
      <w:r>
        <w:rPr>
          <w:lang w:val="en-US"/>
        </w:rPr>
        <w:t>flow</w:t>
      </w:r>
      <w:r>
        <w:t>, содержащий полный путь пользователя по нашему сервису (приложение В).</w:t>
      </w:r>
    </w:p>
    <w:p w14:paraId="1F508930" w14:textId="77777777" w:rsidR="006F4478" w:rsidRPr="00EA6B24" w:rsidRDefault="006F4478" w:rsidP="006F4478">
      <w:pPr>
        <w:pStyle w:val="ab"/>
      </w:pPr>
      <w:r>
        <w:t>Также был составлен список задач, которые надо было выполнить (таблица Б.1), где примерно подсчитали время на реализацию дизайна, бэкенда и фронтенда и сложили их.</w:t>
      </w:r>
    </w:p>
    <w:p w14:paraId="573BEBF6" w14:textId="7E86599D" w:rsidR="006F4478" w:rsidRPr="006F4478" w:rsidRDefault="006F4478" w:rsidP="00AA4EAC">
      <w:pPr>
        <w:pStyle w:val="14"/>
        <w:numPr>
          <w:ilvl w:val="1"/>
          <w:numId w:val="33"/>
        </w:numPr>
      </w:pPr>
      <w:bookmarkStart w:id="19" w:name="_Toc187447707"/>
      <w:bookmarkStart w:id="20" w:name="_Toc187447802"/>
      <w:bookmarkStart w:id="21" w:name="_Toc187447925"/>
      <w:bookmarkStart w:id="22" w:name="_Toc187448753"/>
      <w:bookmarkStart w:id="23" w:name="_Toc199095152"/>
      <w:r w:rsidRPr="006F4478">
        <w:lastRenderedPageBreak/>
        <w:t>Анализ аналогов</w:t>
      </w:r>
      <w:bookmarkEnd w:id="19"/>
      <w:bookmarkEnd w:id="20"/>
      <w:bookmarkEnd w:id="21"/>
      <w:bookmarkEnd w:id="22"/>
      <w:bookmarkEnd w:id="23"/>
    </w:p>
    <w:p w14:paraId="4D2B1FD3" w14:textId="68CBF08F" w:rsidR="00AA4EAC" w:rsidRDefault="00AA4EAC" w:rsidP="00A63EDA">
      <w:pPr>
        <w:pStyle w:val="21"/>
      </w:pPr>
      <w:r>
        <w:t xml:space="preserve">В рамках подготовки к разработке была проведена оценка существующих решений в сфере бронирования рабочих мест. Основное внимание уделялось функциональности, удобству использования, стоимости и возможности адаптации под конкретного заказчика. Были рассмотрены следующие сервисы: </w:t>
      </w:r>
      <w:proofErr w:type="spellStart"/>
      <w:r>
        <w:t>Indaspace</w:t>
      </w:r>
      <w:proofErr w:type="spellEnd"/>
      <w:r w:rsidR="00757430">
        <w:rPr>
          <w:lang w:val="en-US"/>
        </w:rPr>
        <w:t xml:space="preserve"> </w:t>
      </w:r>
      <w:r w:rsidR="00A63EDA">
        <w:rPr>
          <w:lang w:val="en-US"/>
        </w:rPr>
        <w:t>[1]</w:t>
      </w:r>
      <w:r>
        <w:t xml:space="preserve">, Office </w:t>
      </w:r>
      <w:proofErr w:type="spellStart"/>
      <w:r>
        <w:t>Flexispace</w:t>
      </w:r>
      <w:proofErr w:type="spellEnd"/>
      <w:r w:rsidR="00757430">
        <w:rPr>
          <w:lang w:val="en-US"/>
        </w:rPr>
        <w:t xml:space="preserve"> </w:t>
      </w:r>
      <w:r w:rsidR="00A63EDA">
        <w:rPr>
          <w:lang w:val="en-US"/>
        </w:rPr>
        <w:t>[2]</w:t>
      </w:r>
      <w:r>
        <w:t xml:space="preserve">, </w:t>
      </w:r>
      <w:proofErr w:type="spellStart"/>
      <w:r>
        <w:t>UnSpot</w:t>
      </w:r>
      <w:proofErr w:type="spellEnd"/>
      <w:r w:rsidR="00757430">
        <w:rPr>
          <w:lang w:val="en-US"/>
        </w:rPr>
        <w:t xml:space="preserve"> </w:t>
      </w:r>
      <w:r w:rsidR="00A63EDA">
        <w:rPr>
          <w:lang w:val="en-US"/>
        </w:rPr>
        <w:t>[3]</w:t>
      </w:r>
      <w:r>
        <w:t>.</w:t>
      </w:r>
    </w:p>
    <w:p w14:paraId="22513CE3" w14:textId="7815865F" w:rsidR="00AA4EAC" w:rsidRDefault="00AA4EAC" w:rsidP="00A63EDA">
      <w:pPr>
        <w:pStyle w:val="21"/>
      </w:pPr>
      <w:proofErr w:type="spellStart"/>
      <w:r>
        <w:t>Indaspace</w:t>
      </w:r>
      <w:proofErr w:type="spellEnd"/>
      <w:r>
        <w:t xml:space="preserve"> предлагает широкие возможности аналитики и управления сотрудниками, а также адаптацию под разные компании. Однако отсутствует полноценный интерактивный редактор карты — используется изображение (PNG), что ограничивает гибкость настройки. Стоимость начинается от 15 000 рублей в месяц, что делает его менее доступным.</w:t>
      </w:r>
    </w:p>
    <w:p w14:paraId="1B86CDC8" w14:textId="6CD0EAB6" w:rsidR="00AA4EAC" w:rsidRDefault="00AA4EAC" w:rsidP="00A63EDA">
      <w:pPr>
        <w:pStyle w:val="21"/>
      </w:pPr>
      <w:r>
        <w:t xml:space="preserve">Office </w:t>
      </w:r>
      <w:proofErr w:type="spellStart"/>
      <w:r>
        <w:t>Flexispace</w:t>
      </w:r>
      <w:proofErr w:type="spellEnd"/>
      <w:r>
        <w:t xml:space="preserve"> привлекает наличием интерактивного редактора и хорошим пользовательским интерфейсом. Однако система не предоставляет инструментов для аналитики и адаптации под заказчиков, что снижает её универсальность. В базовой версии сервис бесплатен.</w:t>
      </w:r>
    </w:p>
    <w:p w14:paraId="683B4DA1" w14:textId="25C9403B" w:rsidR="00AA4EAC" w:rsidRDefault="00AA4EAC" w:rsidP="00A63EDA">
      <w:pPr>
        <w:pStyle w:val="21"/>
      </w:pPr>
      <w:proofErr w:type="spellStart"/>
      <w:r>
        <w:t>UnSpot</w:t>
      </w:r>
      <w:proofErr w:type="spellEnd"/>
      <w:r>
        <w:t xml:space="preserve"> обладает всем необходимым функционалом, включая аналитику, управление персоналом и редактор офиса. Однако у него высокие эксплуатационные издержки (от 200 рублей в месяц за пользователя), а также имеются замечания к UX и отсутствует конфиденциальность при бронировании.</w:t>
      </w:r>
    </w:p>
    <w:p w14:paraId="44A92BBC" w14:textId="461DFE31" w:rsidR="006F4478" w:rsidRPr="00A37BD1" w:rsidRDefault="00AA4EAC" w:rsidP="00AA4EAC">
      <w:pPr>
        <w:pStyle w:val="21"/>
        <w:rPr>
          <w:lang w:eastAsia="en-US"/>
        </w:rPr>
      </w:pPr>
      <w:r>
        <w:t xml:space="preserve">Наш сервис включает все ключевые функции: расширенную аналитику, редактор офисов, управление сотрудниками и масштабируемость с возможностью настройки </w:t>
      </w:r>
      <w:proofErr w:type="gramStart"/>
      <w:r>
        <w:t>через .</w:t>
      </w:r>
      <w:proofErr w:type="spellStart"/>
      <w:r>
        <w:t>env</w:t>
      </w:r>
      <w:proofErr w:type="spellEnd"/>
      <w:proofErr w:type="gramEnd"/>
      <w:r>
        <w:t xml:space="preserve">. Он адаптирован для 66bit без абонентской платы, имеет интеграцию с </w:t>
      </w:r>
      <w:proofErr w:type="spellStart"/>
      <w:r>
        <w:t>Telegram</w:t>
      </w:r>
      <w:proofErr w:type="spellEnd"/>
      <w:r>
        <w:t>-ботом, не требует установки приложений и обеспечивает простоту взаимодействия. Такой набор характеристик делает его конкурентоспособным, объединяя сильные стороны решений на рынке и устраняя их недостатки.</w:t>
      </w:r>
    </w:p>
    <w:p w14:paraId="28FFA7AF" w14:textId="01BC93C1" w:rsidR="006F4478" w:rsidRPr="006F4478" w:rsidRDefault="00843BB4" w:rsidP="00AA4EAC">
      <w:pPr>
        <w:pStyle w:val="14"/>
        <w:numPr>
          <w:ilvl w:val="1"/>
          <w:numId w:val="33"/>
        </w:numPr>
      </w:pPr>
      <w:bookmarkStart w:id="24" w:name="_Toc187447708"/>
      <w:bookmarkStart w:id="25" w:name="_Toc187447803"/>
      <w:bookmarkStart w:id="26" w:name="_Toc187447926"/>
      <w:bookmarkStart w:id="27" w:name="_Toc187448754"/>
      <w:bookmarkStart w:id="28" w:name="_Toc199095153"/>
      <w:r>
        <w:lastRenderedPageBreak/>
        <w:t>А</w:t>
      </w:r>
      <w:r w:rsidR="006F4478" w:rsidRPr="006F4478">
        <w:t>рхитектур</w:t>
      </w:r>
      <w:bookmarkEnd w:id="24"/>
      <w:bookmarkEnd w:id="25"/>
      <w:bookmarkEnd w:id="26"/>
      <w:bookmarkEnd w:id="27"/>
      <w:r>
        <w:t>а</w:t>
      </w:r>
      <w:bookmarkEnd w:id="28"/>
    </w:p>
    <w:p w14:paraId="183B1576" w14:textId="52B5A720" w:rsidR="00843BB4" w:rsidRDefault="00843BB4" w:rsidP="00843BB4">
      <w:pPr>
        <w:pStyle w:val="21"/>
      </w:pPr>
      <w:r>
        <w:t xml:space="preserve">Программный продукт построен на основе клиент-серверной архитектуры, обеспечивающей четкое разделение логики между клиентской и серверной частями. Клиентская часть включает веб-приложение и </w:t>
      </w:r>
      <w:proofErr w:type="spellStart"/>
      <w:r>
        <w:t>Telegram</w:t>
      </w:r>
      <w:proofErr w:type="spellEnd"/>
      <w:r>
        <w:t xml:space="preserve">-бот, которые предоставляют пользователям удобный интерфейс для взаимодействия с системой. Веб-приложение позволяет бронировать места, просматривать занятость и управлять бронированиями через интуитивно понятный интерфейс. </w:t>
      </w:r>
      <w:proofErr w:type="spellStart"/>
      <w:r>
        <w:t>Telegram</w:t>
      </w:r>
      <w:proofErr w:type="spellEnd"/>
      <w:r>
        <w:t>-бот обеспечивает удобство использования на мобильных устройствах, позволяя выполнять основные действия без необходимости входа в браузер.</w:t>
      </w:r>
    </w:p>
    <w:p w14:paraId="49C1BF8D" w14:textId="76A5D3A7" w:rsidR="00843BB4" w:rsidRDefault="00843BB4" w:rsidP="00843BB4">
      <w:pPr>
        <w:pStyle w:val="21"/>
      </w:pPr>
      <w:r>
        <w:t>Административная панель встроена в тот же сайт и доступна только пользователям с соответствующими правами. Через неё администраторы могут управлять офисами, сотрудниками и бронированиями, а также редактировать интерактивную карту офиса и просматривать аналитику по загрузке рабочих мест. Это позволяет централизованно контролировать все аспекты работы сервиса без использования сторонних инструментов.</w:t>
      </w:r>
    </w:p>
    <w:p w14:paraId="0C2A7442" w14:textId="34E235BB" w:rsidR="006F4478" w:rsidRDefault="00843BB4" w:rsidP="00843BB4">
      <w:pPr>
        <w:pStyle w:val="21"/>
      </w:pPr>
      <w:r>
        <w:t>Серверная часть отвечает за обработку запросов, управление данными и выполнение бизнес-логики. Она взаимодействует с реляционной базой данных, где хранится информация о пользователях, офисах, местах и бронированиях. Связь между клиентской и серверной частями осуществляется через REST API</w:t>
      </w:r>
      <w:r w:rsidR="00757430" w:rsidRPr="00757430">
        <w:t xml:space="preserve"> [9]</w:t>
      </w:r>
      <w:r>
        <w:t>, обеспечивая безопасность и надежность передачи данных. Клиент-серверная архитектура была выбрана благодаря своей простоте и эффективности, позволяя легко масштабировать и поддерживать систему.</w:t>
      </w:r>
    </w:p>
    <w:p w14:paraId="53BAAFB0" w14:textId="6D083E4A" w:rsidR="006F4478" w:rsidRPr="006F4478" w:rsidRDefault="006F4478" w:rsidP="00AA4EAC">
      <w:pPr>
        <w:pStyle w:val="14"/>
        <w:numPr>
          <w:ilvl w:val="1"/>
          <w:numId w:val="33"/>
        </w:numPr>
      </w:pPr>
      <w:bookmarkStart w:id="29" w:name="_Toc187447709"/>
      <w:bookmarkStart w:id="30" w:name="_Toc187447804"/>
      <w:bookmarkStart w:id="31" w:name="_Toc187447927"/>
      <w:bookmarkStart w:id="32" w:name="_Toc187448755"/>
      <w:bookmarkStart w:id="33" w:name="_Toc199095154"/>
      <w:r w:rsidRPr="006F4478">
        <w:lastRenderedPageBreak/>
        <w:t>Реализация проекта</w:t>
      </w:r>
      <w:bookmarkEnd w:id="29"/>
      <w:bookmarkEnd w:id="30"/>
      <w:bookmarkEnd w:id="31"/>
      <w:bookmarkEnd w:id="32"/>
      <w:bookmarkEnd w:id="33"/>
    </w:p>
    <w:p w14:paraId="204DBB50" w14:textId="2BEE8831" w:rsidR="00843BB4" w:rsidRDefault="00843BB4" w:rsidP="00843BB4">
      <w:pPr>
        <w:pStyle w:val="21"/>
        <w:rPr>
          <w:lang w:eastAsia="en-US"/>
        </w:rPr>
      </w:pPr>
      <w:r>
        <w:rPr>
          <w:lang w:eastAsia="en-US"/>
        </w:rPr>
        <w:t>Разработка проекта велась по каскадной модели, с последовательным выполнением этапов: от анализа требований и проектирования — до финального тестирования и развёртывания. На основе согласованного технического задания были детально определены ключевые функции: бронирование рабочих мест, генерация кодов подтверждения, визуальный редактор офисов, администрирование сотрудников, система аналитики и масштабируемость под разные компании.</w:t>
      </w:r>
    </w:p>
    <w:p w14:paraId="6746C9A4" w14:textId="2A5B6528" w:rsidR="00843BB4" w:rsidRDefault="00843BB4" w:rsidP="00843BB4">
      <w:pPr>
        <w:pStyle w:val="21"/>
        <w:rPr>
          <w:lang w:eastAsia="en-US"/>
        </w:rPr>
      </w:pPr>
      <w:r>
        <w:rPr>
          <w:lang w:eastAsia="en-US"/>
        </w:rPr>
        <w:t>После проектирования архитектуры началась реализация. Интерфейс системы создавался с учётом адаптивности: веб-приложение одинаково удобно работает на экранах разных устройств. Параллельно велась разработка административной панели — на том же сайте, но с разграничением доступа. Администраторы могут управлять офисами, строить их планировку, добавлять сотрудников и анализировать загруженность офисного пространства.</w:t>
      </w:r>
    </w:p>
    <w:p w14:paraId="58C7A2EB" w14:textId="7A370603" w:rsidR="00843BB4" w:rsidRDefault="00843BB4" w:rsidP="00843BB4">
      <w:pPr>
        <w:pStyle w:val="21"/>
        <w:rPr>
          <w:lang w:eastAsia="en-US"/>
        </w:rPr>
      </w:pPr>
      <w:r>
        <w:rPr>
          <w:lang w:eastAsia="en-US"/>
        </w:rPr>
        <w:t>Была реализована интерактивная карта офиса: рабочие места, стены и удобства размещаются вручную, с возможностью редактирования. Также добавлена функция назначения сотрудникам постоянных мест. Разработана система аналитики: диаграммы, статистика по бронированиям, пиковые часы, загрузка по профессиям и т. д.</w:t>
      </w:r>
    </w:p>
    <w:p w14:paraId="13BF846A" w14:textId="07FD5CE2" w:rsidR="00843BB4" w:rsidRDefault="00843BB4" w:rsidP="00843BB4">
      <w:pPr>
        <w:pStyle w:val="21"/>
        <w:rPr>
          <w:lang w:eastAsia="en-US"/>
        </w:rPr>
      </w:pPr>
      <w:r>
        <w:rPr>
          <w:lang w:eastAsia="en-US"/>
        </w:rPr>
        <w:t xml:space="preserve">Весь проект развёрнут в </w:t>
      </w:r>
      <w:proofErr w:type="spellStart"/>
      <w:r>
        <w:rPr>
          <w:lang w:eastAsia="en-US"/>
        </w:rPr>
        <w:t>Docker</w:t>
      </w:r>
      <w:proofErr w:type="spellEnd"/>
      <w:r>
        <w:rPr>
          <w:lang w:eastAsia="en-US"/>
        </w:rPr>
        <w:t>-контейнерах с возможностью масштабирования. Также был редактирован CD, автоматически собирающий и разворачивающий приложение после обновлений.</w:t>
      </w:r>
    </w:p>
    <w:p w14:paraId="150EEF8C" w14:textId="132C69BE" w:rsidR="006F4478" w:rsidRPr="00650789" w:rsidRDefault="00843BB4" w:rsidP="00843BB4">
      <w:pPr>
        <w:pStyle w:val="21"/>
        <w:rPr>
          <w:lang w:eastAsia="en-US"/>
        </w:rPr>
      </w:pPr>
      <w:r>
        <w:rPr>
          <w:lang w:eastAsia="en-US"/>
        </w:rPr>
        <w:t>Каждый функциональный блок проходил ручное тестирование. Проверялись как пользовательские сценарии (бронирование, отмена, напоминания), так и административные действия. На выходе получен масштабируемый, удобный в управлении сервис с интуитивным интерфейсом.</w:t>
      </w:r>
    </w:p>
    <w:p w14:paraId="790886F4" w14:textId="77777777" w:rsidR="006F4478" w:rsidRDefault="006F4478" w:rsidP="006F4478">
      <w:r>
        <w:br w:type="page"/>
      </w:r>
    </w:p>
    <w:p w14:paraId="572E2837" w14:textId="77777777" w:rsidR="006F4478" w:rsidRDefault="006F4478" w:rsidP="00AA4EAC">
      <w:pPr>
        <w:pStyle w:val="13"/>
        <w:numPr>
          <w:ilvl w:val="0"/>
          <w:numId w:val="33"/>
        </w:numPr>
      </w:pPr>
      <w:bookmarkStart w:id="34" w:name="_Toc187447710"/>
      <w:bookmarkStart w:id="35" w:name="_Toc187447805"/>
      <w:bookmarkStart w:id="36" w:name="_Toc187447928"/>
      <w:bookmarkStart w:id="37" w:name="_Toc187448756"/>
      <w:bookmarkStart w:id="38" w:name="_Toc199095155"/>
      <w:r>
        <w:rPr>
          <w:rFonts w:eastAsia="Times New Roman"/>
        </w:rPr>
        <w:lastRenderedPageBreak/>
        <w:t xml:space="preserve">Индивидуальные </w:t>
      </w:r>
      <w:r w:rsidRPr="000E1B2C">
        <w:t>отчеты</w:t>
      </w:r>
      <w:bookmarkEnd w:id="34"/>
      <w:bookmarkEnd w:id="35"/>
      <w:bookmarkEnd w:id="36"/>
      <w:bookmarkEnd w:id="37"/>
      <w:bookmarkEnd w:id="38"/>
    </w:p>
    <w:p w14:paraId="20C99D46" w14:textId="44FB8505" w:rsidR="006F4478" w:rsidRPr="006F4478" w:rsidRDefault="006F4478" w:rsidP="00AA4EAC">
      <w:pPr>
        <w:pStyle w:val="14"/>
        <w:numPr>
          <w:ilvl w:val="1"/>
          <w:numId w:val="33"/>
        </w:numPr>
      </w:pPr>
      <w:bookmarkStart w:id="39" w:name="_Toc187447711"/>
      <w:bookmarkStart w:id="40" w:name="_Toc187447806"/>
      <w:bookmarkStart w:id="41" w:name="_Toc187447929"/>
      <w:bookmarkStart w:id="42" w:name="_Toc187448757"/>
      <w:bookmarkStart w:id="43" w:name="_Toc199095156"/>
      <w:proofErr w:type="spellStart"/>
      <w:r w:rsidRPr="006F4478">
        <w:t>Бадьяров</w:t>
      </w:r>
      <w:proofErr w:type="spellEnd"/>
      <w:r w:rsidRPr="006F4478">
        <w:t xml:space="preserve"> </w:t>
      </w:r>
      <w:r w:rsidRPr="00F469FD">
        <w:t>Егор</w:t>
      </w:r>
      <w:r w:rsidRPr="006F4478">
        <w:t xml:space="preserve"> Владимирович</w:t>
      </w:r>
      <w:bookmarkEnd w:id="39"/>
      <w:bookmarkEnd w:id="40"/>
      <w:bookmarkEnd w:id="41"/>
      <w:bookmarkEnd w:id="42"/>
      <w:bookmarkEnd w:id="43"/>
    </w:p>
    <w:p w14:paraId="1132F6BE" w14:textId="4C058EDB" w:rsidR="00843BB4" w:rsidRDefault="00843BB4" w:rsidP="00843BB4">
      <w:pPr>
        <w:pStyle w:val="21"/>
      </w:pPr>
      <w:r>
        <w:t>В начале семестра мне предстояло работать с полностью неадаптированными веб-страницами, среди которых были страницы бронирования, авторизации и интерфейса выбора рабочего места в офисе. Основной задачей стало создание адаптивной верстки, способной корректно отображаться на различных устройствах. Я разработал адаптацию этих страниц для больших экранов с разрешением Full HD и 2K</w:t>
      </w:r>
      <w:r w:rsidR="001450C2">
        <w:t xml:space="preserve"> (Рисунок 1)</w:t>
      </w:r>
      <w:r>
        <w:t xml:space="preserve">, а также для </w:t>
      </w:r>
      <w:r w:rsidR="001450C2">
        <w:t xml:space="preserve">мобильных </w:t>
      </w:r>
      <w:proofErr w:type="spellStart"/>
      <w:r w:rsidR="001450C2">
        <w:t>устойств</w:t>
      </w:r>
      <w:proofErr w:type="spellEnd"/>
      <w:r w:rsidR="001450C2">
        <w:t xml:space="preserve"> (Рисунок 2)</w:t>
      </w:r>
      <w:r>
        <w:t>. Это обеспечило удобное и стабильное взаимодействие пользователей с сайтом на большинстве рабочих устройств.</w:t>
      </w:r>
    </w:p>
    <w:p w14:paraId="57B1FB17" w14:textId="77777777" w:rsidR="001450C2" w:rsidRDefault="001450C2" w:rsidP="001450C2">
      <w:pPr>
        <w:pStyle w:val="510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INCLUDEPICTURE "https://sun9-24.userapi.com/impg/ThRw8HQgB_WycYpj0ZtIaqTQYKnN9d0iwi52ew/JB-Mfnw6dc0.jpg?size=2539x1201&amp;quality=95&amp;sign=fcb31e8d706535e6bd8dcaf56695e75f&amp;type=album" \* MERGEFORMATINET </w:instrText>
      </w:r>
      <w:r>
        <w:rPr>
          <w:noProof/>
        </w:rPr>
        <w:fldChar w:fldCharType="separate"/>
      </w:r>
      <w:r>
        <w:rPr>
          <w:noProof/>
        </w:rPr>
        <w:drawing>
          <wp:inline distT="0" distB="0" distL="0" distR="0" wp14:anchorId="45F5AAAC" wp14:editId="31407DF7">
            <wp:extent cx="5743743" cy="2715905"/>
            <wp:effectExtent l="0" t="0" r="0" b="1905"/>
            <wp:docPr id="634658418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58418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83" cy="27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fldChar w:fldCharType="end"/>
      </w:r>
    </w:p>
    <w:p w14:paraId="61FA7DD1" w14:textId="77777777" w:rsidR="001450C2" w:rsidRDefault="001450C2" w:rsidP="001450C2">
      <w:pPr>
        <w:pStyle w:val="52"/>
      </w:pPr>
      <w:r>
        <w:t>Рисунок 1 – Адаптив под ПК</w:t>
      </w:r>
    </w:p>
    <w:p w14:paraId="61B99A4F" w14:textId="77777777" w:rsidR="001450C2" w:rsidRDefault="001450C2" w:rsidP="001450C2">
      <w:pPr>
        <w:pStyle w:val="510"/>
        <w:rPr>
          <w:noProof/>
        </w:rPr>
      </w:pPr>
      <w:r>
        <w:rPr>
          <w:noProof/>
        </w:rPr>
        <w:lastRenderedPageBreak/>
        <w:fldChar w:fldCharType="begin"/>
      </w:r>
      <w:r>
        <w:rPr>
          <w:noProof/>
        </w:rPr>
        <w:instrText xml:space="preserve"> INCLUDEPICTURE "https://sun9-25.userapi.com/impg/Iv7cQJH6A1fbeql_791WAFJwc7rRSTn2Q9EpCg/Gip5fPVHWh8.jpg?size=2554x1202&amp;quality=95&amp;sign=3db00fc801eebf9872d77f9386ba7d01&amp;type=album" \* MERGEFORMATINET </w:instrText>
      </w:r>
      <w:r>
        <w:rPr>
          <w:noProof/>
        </w:rPr>
        <w:fldChar w:fldCharType="separate"/>
      </w:r>
      <w:r>
        <w:rPr>
          <w:noProof/>
        </w:rPr>
        <w:drawing>
          <wp:inline distT="0" distB="0" distL="0" distR="0" wp14:anchorId="58AFE005" wp14:editId="122D4885">
            <wp:extent cx="5740839" cy="2702257"/>
            <wp:effectExtent l="0" t="0" r="0" b="3175"/>
            <wp:docPr id="9134936" name="Рисунок 2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936" name="Рисунок 2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869" cy="2720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fldChar w:fldCharType="end"/>
      </w:r>
    </w:p>
    <w:p w14:paraId="589498AD" w14:textId="0DA83AB1" w:rsidR="001450C2" w:rsidRDefault="001450C2" w:rsidP="001450C2">
      <w:pPr>
        <w:pStyle w:val="52"/>
      </w:pPr>
      <w:r>
        <w:t>Рисунок 2 – Адаптив под телефон</w:t>
      </w:r>
    </w:p>
    <w:p w14:paraId="33B1844F" w14:textId="730AB3A4" w:rsidR="006F4478" w:rsidRDefault="00843BB4" w:rsidP="00843BB4">
      <w:pPr>
        <w:pStyle w:val="21"/>
      </w:pPr>
      <w:r>
        <w:t xml:space="preserve">После того как мой напарник завершил разработку страниц сотрудников, я приступил к адаптации уже этих новых страниц. Был реализован полноценный </w:t>
      </w:r>
      <w:proofErr w:type="spellStart"/>
      <w:r>
        <w:t>адаптив</w:t>
      </w:r>
      <w:proofErr w:type="spellEnd"/>
      <w:r>
        <w:t xml:space="preserve"> для экранов планшетов и крупных мониторов. Особое внимание я уделил мобильной версии</w:t>
      </w:r>
      <w:r w:rsidR="001450C2">
        <w:t xml:space="preserve"> (Рисунок 3)</w:t>
      </w:r>
      <w:r>
        <w:t>, обеспечив корректное отображение интерфейса и удобную навигацию на смартфонах. Таким образом, все основные элементы сайта были переработаны под адаптивную верстку. В результате выполненной работы пользовательский интерфейс стал универсальным и удобным для использования на любой платформе.</w:t>
      </w:r>
    </w:p>
    <w:p w14:paraId="7D1FA50B" w14:textId="277AA65D" w:rsidR="001450C2" w:rsidRDefault="001450C2" w:rsidP="001450C2">
      <w:pPr>
        <w:pStyle w:val="510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INCLUDEPICTURE "https://sun9-3.userapi.com/impg/r90_gqWlhzhQBygTbZvPq4BhqK08pjRqa1ApHw/5SCTwb5pjYc.jpg?size=2528x1202&amp;quality=95&amp;sign=631dd831d3e977ddc33f34451633b8cf&amp;type=album" \* MERGEFORMATINET </w:instrText>
      </w:r>
      <w:r>
        <w:rPr>
          <w:noProof/>
        </w:rPr>
        <w:fldChar w:fldCharType="separate"/>
      </w:r>
      <w:r>
        <w:rPr>
          <w:noProof/>
        </w:rPr>
        <w:drawing>
          <wp:inline distT="0" distB="0" distL="0" distR="0" wp14:anchorId="293BFDD4" wp14:editId="6E43DD59">
            <wp:extent cx="5336274" cy="2536927"/>
            <wp:effectExtent l="0" t="0" r="0" b="3175"/>
            <wp:docPr id="425668264" name="Рисунок 4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68264" name="Рисунок 4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099" cy="2548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fldChar w:fldCharType="end"/>
      </w:r>
    </w:p>
    <w:p w14:paraId="4F011B4D" w14:textId="3C5AC75B" w:rsidR="001450C2" w:rsidRPr="001450C2" w:rsidRDefault="001450C2" w:rsidP="001450C2">
      <w:pPr>
        <w:pStyle w:val="52"/>
      </w:pPr>
      <w:r>
        <w:t>Рисунок 3 – Адаптив нового экрана</w:t>
      </w:r>
    </w:p>
    <w:p w14:paraId="3C2DA91C" w14:textId="77777777" w:rsidR="006F4478" w:rsidRPr="006F4478" w:rsidRDefault="006F4478" w:rsidP="00AA4EAC">
      <w:pPr>
        <w:pStyle w:val="14"/>
        <w:numPr>
          <w:ilvl w:val="1"/>
          <w:numId w:val="33"/>
        </w:numPr>
      </w:pPr>
      <w:bookmarkStart w:id="44" w:name="_Toc187447712"/>
      <w:bookmarkStart w:id="45" w:name="_Toc187447807"/>
      <w:bookmarkStart w:id="46" w:name="_Toc187447930"/>
      <w:bookmarkStart w:id="47" w:name="_Toc187448758"/>
      <w:bookmarkStart w:id="48" w:name="_Toc199095157"/>
      <w:r w:rsidRPr="006F4478">
        <w:lastRenderedPageBreak/>
        <w:t>Гусев Игорь Максимович</w:t>
      </w:r>
      <w:bookmarkEnd w:id="44"/>
      <w:bookmarkEnd w:id="45"/>
      <w:bookmarkEnd w:id="46"/>
      <w:bookmarkEnd w:id="47"/>
      <w:bookmarkEnd w:id="48"/>
    </w:p>
    <w:p w14:paraId="5857939D" w14:textId="250B651D" w:rsidR="00F42406" w:rsidRDefault="00F42406" w:rsidP="00F42406">
      <w:pPr>
        <w:pStyle w:val="21"/>
        <w:rPr>
          <w:lang w:eastAsia="en-US"/>
        </w:rPr>
      </w:pPr>
      <w:r>
        <w:rPr>
          <w:lang w:eastAsia="en-US"/>
        </w:rPr>
        <w:t xml:space="preserve">В ходе работы был полностью переработан внешний вид сайта согласно новому дизайн-гайду, включая обновлённую визуальную структуру, стили и сетку, что позволило улучшить восприятие интерфейса и сделать его адаптивным для различных устройств (Рисунок </w:t>
      </w:r>
      <w:r w:rsidR="00437830">
        <w:rPr>
          <w:lang w:eastAsia="en-US"/>
        </w:rPr>
        <w:t>4</w:t>
      </w:r>
      <w:r>
        <w:rPr>
          <w:lang w:eastAsia="en-US"/>
        </w:rPr>
        <w:t xml:space="preserve">). Также был реализован новый административный функционал — возможность управления сотрудниками: добавления, удаления и редактирования записей через отдельную страницу (Рисунок </w:t>
      </w:r>
      <w:r w:rsidR="00437830">
        <w:rPr>
          <w:lang w:eastAsia="en-US"/>
        </w:rPr>
        <w:t>5</w:t>
      </w:r>
      <w:r>
        <w:rPr>
          <w:lang w:eastAsia="en-US"/>
        </w:rPr>
        <w:t xml:space="preserve">) с соответствующим модальным окном ввода данных (Рисунок </w:t>
      </w:r>
      <w:r w:rsidR="00437830">
        <w:rPr>
          <w:lang w:eastAsia="en-US"/>
        </w:rPr>
        <w:t>6</w:t>
      </w:r>
      <w:r>
        <w:rPr>
          <w:lang w:eastAsia="en-US"/>
        </w:rPr>
        <w:t>).</w:t>
      </w:r>
    </w:p>
    <w:p w14:paraId="5860F6B8" w14:textId="6AD1B95E" w:rsidR="00F42406" w:rsidRDefault="00F42406" w:rsidP="00437830">
      <w:pPr>
        <w:pStyle w:val="510"/>
        <w:rPr>
          <w:noProof/>
        </w:rPr>
      </w:pPr>
      <w:r w:rsidRPr="00437830">
        <w:rPr>
          <w:noProof/>
        </w:rPr>
        <w:drawing>
          <wp:inline distT="0" distB="0" distL="0" distR="0" wp14:anchorId="3412E7F1" wp14:editId="36F7CCB6">
            <wp:extent cx="5939790" cy="3347085"/>
            <wp:effectExtent l="0" t="0" r="3810" b="5715"/>
            <wp:docPr id="207870087" name="Рисунок 14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0087" name="Рисунок 14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CAB6B" w14:textId="31AF5AC0" w:rsidR="00F42406" w:rsidRDefault="00F42406" w:rsidP="00437830">
      <w:pPr>
        <w:pStyle w:val="52"/>
      </w:pPr>
      <w:r>
        <w:t>Рисунок 4 – Новый дизайн</w:t>
      </w:r>
    </w:p>
    <w:p w14:paraId="74BEF5A2" w14:textId="2F08911B" w:rsidR="00F42406" w:rsidRDefault="00F42406" w:rsidP="00437830">
      <w:pPr>
        <w:pStyle w:val="510"/>
        <w:rPr>
          <w:noProof/>
        </w:rPr>
      </w:pPr>
      <w:r w:rsidRPr="00437830">
        <w:rPr>
          <w:noProof/>
        </w:rPr>
        <w:lastRenderedPageBreak/>
        <w:drawing>
          <wp:inline distT="0" distB="0" distL="0" distR="0" wp14:anchorId="46B04E77" wp14:editId="06DEDA92">
            <wp:extent cx="5939790" cy="3347085"/>
            <wp:effectExtent l="0" t="0" r="3810" b="5715"/>
            <wp:docPr id="1043352588" name="Рисунок 15" descr="Изображение выглядит как текст, программное обеспечение, снимок экран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52588" name="Рисунок 15" descr="Изображение выглядит как текст, программное обеспечение, снимок экрана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769B9" w14:textId="7D0FDA72" w:rsidR="00F42406" w:rsidRDefault="00F42406" w:rsidP="00437830">
      <w:pPr>
        <w:pStyle w:val="52"/>
      </w:pPr>
      <w:r>
        <w:t>Рисунок 5 – Страница сотрудников</w:t>
      </w:r>
    </w:p>
    <w:p w14:paraId="7632B9F9" w14:textId="7AA76A2D" w:rsidR="00F42406" w:rsidRDefault="00F42406" w:rsidP="00437830">
      <w:pPr>
        <w:pStyle w:val="510"/>
        <w:rPr>
          <w:lang w:eastAsia="en-US"/>
        </w:rPr>
      </w:pPr>
      <w:r w:rsidRPr="00437830">
        <w:rPr>
          <w:noProof/>
        </w:rPr>
        <w:drawing>
          <wp:inline distT="0" distB="0" distL="0" distR="0" wp14:anchorId="27ACB5A9" wp14:editId="286DF6FB">
            <wp:extent cx="4892040" cy="3936016"/>
            <wp:effectExtent l="0" t="0" r="0" b="1270"/>
            <wp:docPr id="806823257" name="Рисунок 16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23257" name="Рисунок 16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19" cy="3952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E202" w14:textId="1BDDF205" w:rsidR="00F42406" w:rsidRDefault="00F42406" w:rsidP="00437830">
      <w:pPr>
        <w:pStyle w:val="52"/>
      </w:pPr>
      <w:r>
        <w:t>Рисунок 6 – Добавление сотрудников</w:t>
      </w:r>
    </w:p>
    <w:p w14:paraId="121F0952" w14:textId="5832AC95" w:rsidR="00F42406" w:rsidRDefault="00F42406" w:rsidP="00F42406">
      <w:pPr>
        <w:pStyle w:val="21"/>
        <w:rPr>
          <w:lang w:eastAsia="en-US"/>
        </w:rPr>
      </w:pPr>
      <w:r>
        <w:rPr>
          <w:lang w:eastAsia="en-US"/>
        </w:rPr>
        <w:t xml:space="preserve">Дополнительно внедрено окно для ввода кода подтверждения бронирования, выполненное в виде модального компонента, интегрированного в пользовательский сценарий (Рисунок </w:t>
      </w:r>
      <w:r w:rsidR="00437830">
        <w:rPr>
          <w:lang w:eastAsia="en-US"/>
        </w:rPr>
        <w:t>7</w:t>
      </w:r>
      <w:r>
        <w:rPr>
          <w:lang w:eastAsia="en-US"/>
        </w:rPr>
        <w:t>).</w:t>
      </w:r>
    </w:p>
    <w:p w14:paraId="3F2A1B09" w14:textId="430FCBDD" w:rsidR="00F42406" w:rsidRDefault="00F42406" w:rsidP="00A63EDA">
      <w:pPr>
        <w:pStyle w:val="docdata"/>
        <w:keepNext/>
        <w:spacing w:before="0" w:beforeAutospacing="0" w:after="160" w:afterAutospacing="0" w:line="360" w:lineRule="auto"/>
        <w:jc w:val="center"/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41C8607B" wp14:editId="6077127A">
            <wp:extent cx="4846320" cy="1884335"/>
            <wp:effectExtent l="0" t="0" r="5080" b="0"/>
            <wp:docPr id="1508930976" name="Рисунок 17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30976" name="Рисунок 17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571" cy="18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E6EB5" w14:textId="4B5A8DB9" w:rsidR="00F42406" w:rsidRDefault="00F42406" w:rsidP="00437830">
      <w:pPr>
        <w:pStyle w:val="52"/>
      </w:pPr>
      <w:r>
        <w:t>Рисунок 7 – Код подтверждения</w:t>
      </w:r>
    </w:p>
    <w:p w14:paraId="067F1C91" w14:textId="456A3F15" w:rsidR="00F42406" w:rsidRDefault="00F42406" w:rsidP="00F42406">
      <w:pPr>
        <w:pStyle w:val="21"/>
        <w:rPr>
          <w:lang w:eastAsia="en-US"/>
        </w:rPr>
      </w:pPr>
      <w:r>
        <w:rPr>
          <w:lang w:eastAsia="en-US"/>
        </w:rPr>
        <w:t xml:space="preserve">Наиболее ресурсоёмкой задачей стала разработка интерактивного конструктора офисов (Рисунок </w:t>
      </w:r>
      <w:r w:rsidR="00437830">
        <w:rPr>
          <w:lang w:eastAsia="en-US"/>
        </w:rPr>
        <w:t>8</w:t>
      </w:r>
      <w:r>
        <w:rPr>
          <w:lang w:eastAsia="en-US"/>
        </w:rPr>
        <w:t>). Для реализации была выбрана библиотека Konva.js</w:t>
      </w:r>
      <w:r w:rsidR="00757430" w:rsidRPr="00757430">
        <w:rPr>
          <w:lang w:eastAsia="en-US"/>
        </w:rPr>
        <w:t xml:space="preserve"> [4]</w:t>
      </w:r>
      <w:r>
        <w:rPr>
          <w:lang w:eastAsia="en-US"/>
        </w:rPr>
        <w:t>, благодаря которой стало возможно динамически размещать элементы, создавать уникальные схемы и гибко настраивать зоны рабочих мест. Конструктор также поддерживает категоризацию объектов. Параллельно создан визуальный инструмент настройки графика работы офиса с выбором активных дней и временных интервалов.</w:t>
      </w:r>
    </w:p>
    <w:p w14:paraId="7F0C13EC" w14:textId="69444AAD" w:rsidR="00437830" w:rsidRDefault="00437830" w:rsidP="00A63EDA">
      <w:pPr>
        <w:pStyle w:val="docdata"/>
        <w:keepNext/>
        <w:spacing w:before="0" w:beforeAutospacing="0" w:after="160" w:afterAutospacing="0" w:line="360" w:lineRule="auto"/>
        <w:jc w:val="center"/>
      </w:pPr>
      <w:r>
        <w:rPr>
          <w:noProof/>
          <w:color w:val="000000"/>
          <w:sz w:val="28"/>
          <w:szCs w:val="28"/>
        </w:rPr>
        <w:drawing>
          <wp:inline distT="0" distB="0" distL="0" distR="0" wp14:anchorId="280265E7" wp14:editId="1F8D972A">
            <wp:extent cx="5548184" cy="3126414"/>
            <wp:effectExtent l="0" t="0" r="1905" b="0"/>
            <wp:docPr id="229525717" name="Рисунок 18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25717" name="Рисунок 18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405" cy="3129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F3124" w14:textId="4F8526CD" w:rsidR="00437830" w:rsidRDefault="00437830" w:rsidP="00437830">
      <w:pPr>
        <w:pStyle w:val="52"/>
      </w:pPr>
      <w:r>
        <w:t>Рисунок 8 – Страница конструктора</w:t>
      </w:r>
    </w:p>
    <w:p w14:paraId="5F82383C" w14:textId="5577895E" w:rsidR="006F4478" w:rsidRDefault="00F42406" w:rsidP="00F42406">
      <w:pPr>
        <w:pStyle w:val="21"/>
        <w:rPr>
          <w:lang w:eastAsia="en-US"/>
        </w:rPr>
      </w:pPr>
      <w:r>
        <w:rPr>
          <w:lang w:eastAsia="en-US"/>
        </w:rPr>
        <w:t xml:space="preserve">Процесс разработки сопровождался рядом технических и организационных трудностей. Наибольшую сложность вызвало внедрение интерактивного редактора — для его реализации потребовалось глубокое погружение в новую </w:t>
      </w:r>
      <w:r>
        <w:rPr>
          <w:lang w:eastAsia="en-US"/>
        </w:rPr>
        <w:lastRenderedPageBreak/>
        <w:t xml:space="preserve">библиотеку и изучение особенностей её интеграции с </w:t>
      </w:r>
      <w:proofErr w:type="spellStart"/>
      <w:r>
        <w:rPr>
          <w:lang w:eastAsia="en-US"/>
        </w:rPr>
        <w:t>React</w:t>
      </w:r>
      <w:proofErr w:type="spellEnd"/>
      <w:r>
        <w:rPr>
          <w:lang w:eastAsia="en-US"/>
        </w:rPr>
        <w:t>. Также на этапе проектирования возникала неопределённость в ожиданиях заказчика, которую удалось устранить с помощью дополнительных встреч и обсуждений.</w:t>
      </w:r>
    </w:p>
    <w:p w14:paraId="21B43748" w14:textId="77777777" w:rsidR="006F4478" w:rsidRPr="006F4478" w:rsidRDefault="006F4478" w:rsidP="00AA4EAC">
      <w:pPr>
        <w:pStyle w:val="14"/>
        <w:numPr>
          <w:ilvl w:val="1"/>
          <w:numId w:val="33"/>
        </w:numPr>
      </w:pPr>
      <w:bookmarkStart w:id="49" w:name="_Toc187447713"/>
      <w:bookmarkStart w:id="50" w:name="_Toc187447808"/>
      <w:bookmarkStart w:id="51" w:name="_Toc187447931"/>
      <w:bookmarkStart w:id="52" w:name="_Toc187448759"/>
      <w:bookmarkStart w:id="53" w:name="_Toc199095158"/>
      <w:r w:rsidRPr="006F4478">
        <w:t>Сыромятникова Снежана Никитична</w:t>
      </w:r>
      <w:bookmarkEnd w:id="49"/>
      <w:bookmarkEnd w:id="50"/>
      <w:bookmarkEnd w:id="51"/>
      <w:bookmarkEnd w:id="52"/>
      <w:bookmarkEnd w:id="53"/>
      <w:r w:rsidRPr="006F4478">
        <w:t xml:space="preserve"> </w:t>
      </w:r>
    </w:p>
    <w:p w14:paraId="625B43EF" w14:textId="1036174D" w:rsidR="00892ACC" w:rsidRDefault="00892ACC" w:rsidP="00892ACC">
      <w:pPr>
        <w:pStyle w:val="21"/>
        <w:rPr>
          <w:lang w:eastAsia="en-US"/>
        </w:rPr>
      </w:pPr>
      <w:r>
        <w:rPr>
          <w:lang w:eastAsia="en-US"/>
        </w:rPr>
        <w:t>В рамках работы над проектом был проведён аудит существующего пользовательского интерфейса</w:t>
      </w:r>
      <w:r w:rsidR="00437830">
        <w:rPr>
          <w:lang w:eastAsia="en-US"/>
        </w:rPr>
        <w:t xml:space="preserve"> (Рисунок 9)</w:t>
      </w:r>
      <w:r>
        <w:rPr>
          <w:lang w:eastAsia="en-US"/>
        </w:rPr>
        <w:t>, в результате которого были выявлены устаревшие элементы и несоответствия в визуальном стиле. Это позволило определить ключевые страницы, требующие обновления для улучшения восприятия и удобства использования.</w:t>
      </w:r>
    </w:p>
    <w:p w14:paraId="46EDC8A6" w14:textId="7393BC48" w:rsidR="00892ACC" w:rsidRDefault="00892ACC" w:rsidP="00892ACC">
      <w:pPr>
        <w:pStyle w:val="510"/>
        <w:rPr>
          <w:noProof/>
        </w:rPr>
      </w:pPr>
      <w:r w:rsidRPr="00892ACC">
        <w:rPr>
          <w:noProof/>
        </w:rPr>
        <w:fldChar w:fldCharType="begin"/>
      </w:r>
      <w:r w:rsidRPr="00892ACC">
        <w:rPr>
          <w:noProof/>
        </w:rPr>
        <w:instrText xml:space="preserve"> INCLUDEPICTURE "https://lh7-rt.googleusercontent.com/docsz/AD_4nXeQLICCjPWpZQNRHHqJXZGsejA5aLq2LX-zcnBcYr9TZnYtuik_bvcBOqvQLfHgMCS3FaXpyi54bJI2emjL_VUPtso1D1332mi8jhwJQf4R-pNzT_aj60upFKwphzS9l7jKtZbapg?key=taGcFU0bds76iAqY4DYtvQ" \* MERGEFORMATINET </w:instrText>
      </w:r>
      <w:r w:rsidRPr="00892ACC">
        <w:rPr>
          <w:noProof/>
        </w:rPr>
        <w:fldChar w:fldCharType="separate"/>
      </w:r>
      <w:r w:rsidRPr="00892ACC">
        <w:rPr>
          <w:noProof/>
        </w:rPr>
        <w:drawing>
          <wp:inline distT="0" distB="0" distL="0" distR="0" wp14:anchorId="78664E52" wp14:editId="3545CDC1">
            <wp:extent cx="5157216" cy="2625251"/>
            <wp:effectExtent l="0" t="0" r="0" b="3810"/>
            <wp:docPr id="11532322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695" cy="263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92ACC">
        <w:rPr>
          <w:noProof/>
        </w:rPr>
        <w:fldChar w:fldCharType="end"/>
      </w:r>
    </w:p>
    <w:p w14:paraId="5019DB4B" w14:textId="067EEC8B" w:rsidR="00892ACC" w:rsidRDefault="00892ACC" w:rsidP="00892ACC">
      <w:pPr>
        <w:pStyle w:val="52"/>
        <w:rPr>
          <w:lang w:eastAsia="en-US"/>
        </w:rPr>
      </w:pPr>
      <w:r>
        <w:t>Рисунок</w:t>
      </w:r>
      <w:r w:rsidR="00437830">
        <w:t xml:space="preserve"> 9</w:t>
      </w:r>
      <w:r>
        <w:t xml:space="preserve"> – Внешний вид рабочего пространства до редизайна</w:t>
      </w:r>
    </w:p>
    <w:p w14:paraId="0AFEB932" w14:textId="7455C040" w:rsidR="00892ACC" w:rsidRDefault="00892ACC" w:rsidP="00892ACC">
      <w:pPr>
        <w:pStyle w:val="21"/>
        <w:rPr>
          <w:lang w:eastAsia="en-US"/>
        </w:rPr>
      </w:pPr>
      <w:r>
        <w:rPr>
          <w:lang w:eastAsia="en-US"/>
        </w:rPr>
        <w:t>На основе анализа были разработаны обновлённые макеты основных страниц</w:t>
      </w:r>
      <w:r w:rsidR="00437830">
        <w:rPr>
          <w:lang w:eastAsia="en-US"/>
        </w:rPr>
        <w:t xml:space="preserve"> (Рисунки </w:t>
      </w:r>
      <w:proofErr w:type="gramStart"/>
      <w:r w:rsidR="00437830">
        <w:rPr>
          <w:lang w:eastAsia="en-US"/>
        </w:rPr>
        <w:t>10-11</w:t>
      </w:r>
      <w:proofErr w:type="gramEnd"/>
      <w:r w:rsidR="00437830">
        <w:rPr>
          <w:lang w:eastAsia="en-US"/>
        </w:rPr>
        <w:t>)</w:t>
      </w:r>
      <w:r>
        <w:rPr>
          <w:lang w:eastAsia="en-US"/>
        </w:rPr>
        <w:t>, с акцентом на повышение визуальной привлекательности и интуитивность взаимодействия. Особое внимание было уделено адаптивности дизайна для корректного отображения на мобильных устройствах и планшетах</w:t>
      </w:r>
      <w:r w:rsidR="00437830">
        <w:rPr>
          <w:lang w:eastAsia="en-US"/>
        </w:rPr>
        <w:t xml:space="preserve"> (Рисунок 12)</w:t>
      </w:r>
      <w:r>
        <w:rPr>
          <w:lang w:eastAsia="en-US"/>
        </w:rPr>
        <w:t>.</w:t>
      </w:r>
    </w:p>
    <w:p w14:paraId="28F0AC45" w14:textId="31AA4520" w:rsidR="00892ACC" w:rsidRPr="00892ACC" w:rsidRDefault="00892ACC" w:rsidP="00892ACC">
      <w:pPr>
        <w:pStyle w:val="510"/>
        <w:rPr>
          <w:noProof/>
        </w:rPr>
      </w:pPr>
      <w:r w:rsidRPr="00892ACC">
        <w:rPr>
          <w:noProof/>
        </w:rPr>
        <w:lastRenderedPageBreak/>
        <w:fldChar w:fldCharType="begin"/>
      </w:r>
      <w:r w:rsidRPr="00892ACC">
        <w:rPr>
          <w:noProof/>
        </w:rPr>
        <w:instrText xml:space="preserve"> INCLUDEPICTURE "https://lh7-rt.googleusercontent.com/docsz/AD_4nXdG_h_C9PE41bRz3nAlgUebbT4mXXV2N4vAy2TCP2IGorX1bhIsFS9WBsg6FIa-cJUEv6hPZHPCXehktjyCnA2fMRvyyhu3jSfK9qlYWrwiWEqnhewch7xe0gGV-eMvqjSA1zuBLQ?key=taGcFU0bds76iAqY4DYtvQ" \* MERGEFORMATINET </w:instrText>
      </w:r>
      <w:r w:rsidRPr="00892ACC">
        <w:rPr>
          <w:noProof/>
        </w:rPr>
        <w:fldChar w:fldCharType="separate"/>
      </w:r>
      <w:r w:rsidRPr="00892ACC">
        <w:rPr>
          <w:noProof/>
        </w:rPr>
        <w:drawing>
          <wp:inline distT="0" distB="0" distL="0" distR="0" wp14:anchorId="7E8D997A" wp14:editId="6847D1CC">
            <wp:extent cx="5939790" cy="3860800"/>
            <wp:effectExtent l="0" t="0" r="3810" b="0"/>
            <wp:docPr id="122206959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2ACC">
        <w:rPr>
          <w:noProof/>
        </w:rPr>
        <w:fldChar w:fldCharType="end"/>
      </w:r>
    </w:p>
    <w:p w14:paraId="3987D45E" w14:textId="661FD8B4" w:rsidR="00892ACC" w:rsidRDefault="00892ACC" w:rsidP="00892ACC">
      <w:pPr>
        <w:pStyle w:val="52"/>
      </w:pPr>
      <w:r>
        <w:t>Рисунок</w:t>
      </w:r>
      <w:r w:rsidR="00437830">
        <w:t xml:space="preserve"> 10</w:t>
      </w:r>
      <w:r>
        <w:t xml:space="preserve"> </w:t>
      </w:r>
      <w:r w:rsidR="00437830">
        <w:t>–</w:t>
      </w:r>
      <w:r>
        <w:t xml:space="preserve"> А</w:t>
      </w:r>
      <w:r w:rsidRPr="00892ACC">
        <w:t>вторизация и главные страницы после обновления</w:t>
      </w:r>
    </w:p>
    <w:p w14:paraId="3C9B1655" w14:textId="0F5A07EF" w:rsidR="00892ACC" w:rsidRPr="00892ACC" w:rsidRDefault="00892ACC" w:rsidP="00892ACC">
      <w:pPr>
        <w:pStyle w:val="510"/>
        <w:rPr>
          <w:noProof/>
        </w:rPr>
      </w:pPr>
      <w:r w:rsidRPr="00892ACC">
        <w:rPr>
          <w:noProof/>
        </w:rPr>
        <w:fldChar w:fldCharType="begin"/>
      </w:r>
      <w:r w:rsidRPr="00892ACC">
        <w:rPr>
          <w:noProof/>
        </w:rPr>
        <w:instrText xml:space="preserve"> INCLUDEPICTURE "https://lh7-rt.googleusercontent.com/docsz/AD_4nXfhHI0Ksp1K1qgQJI7tUHAJE0N2uEbZFCoTNlwYQZq1vC-Cynr6pXDMZHYDmEniG90mtv_xEyeVJ-e60-gynapxDAfAP1J78CgDlnXGvXdenhznYyDIP3roeh08kqaOj83-_ygd3Q?key=taGcFU0bds76iAqY4DYtvQ" \* MERGEFORMATINET </w:instrText>
      </w:r>
      <w:r w:rsidRPr="00892ACC">
        <w:rPr>
          <w:noProof/>
        </w:rPr>
        <w:fldChar w:fldCharType="separate"/>
      </w:r>
      <w:r w:rsidRPr="00892ACC">
        <w:rPr>
          <w:noProof/>
        </w:rPr>
        <w:drawing>
          <wp:inline distT="0" distB="0" distL="0" distR="0" wp14:anchorId="57A7B1B2" wp14:editId="2648695C">
            <wp:extent cx="5939790" cy="3702050"/>
            <wp:effectExtent l="0" t="0" r="3810" b="6350"/>
            <wp:docPr id="72503976" name="Рисунок 8" descr="Изображение выглядит как снимок экрана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3976" name="Рисунок 8" descr="Изображение выглядит как снимок экрана, диаграмм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2ACC">
        <w:rPr>
          <w:noProof/>
        </w:rPr>
        <w:fldChar w:fldCharType="end"/>
      </w:r>
    </w:p>
    <w:p w14:paraId="00147BCE" w14:textId="0C8E9E93" w:rsidR="00892ACC" w:rsidRPr="00892ACC" w:rsidRDefault="00892ACC" w:rsidP="00892ACC">
      <w:pPr>
        <w:pStyle w:val="52"/>
      </w:pPr>
      <w:r w:rsidRPr="00892ACC">
        <w:t>Рисунок</w:t>
      </w:r>
      <w:r w:rsidR="00437830">
        <w:t xml:space="preserve"> 11</w:t>
      </w:r>
      <w:r w:rsidRPr="00892ACC">
        <w:t xml:space="preserve"> </w:t>
      </w:r>
      <w:r w:rsidR="00437830">
        <w:t>–</w:t>
      </w:r>
      <w:r w:rsidRPr="00892ACC">
        <w:t xml:space="preserve"> Бронирование и история бронирований после обновления</w:t>
      </w:r>
    </w:p>
    <w:p w14:paraId="20A05071" w14:textId="61DD9678" w:rsidR="00892ACC" w:rsidRPr="00892ACC" w:rsidRDefault="00892ACC" w:rsidP="00892ACC">
      <w:pPr>
        <w:pStyle w:val="510"/>
        <w:rPr>
          <w:noProof/>
        </w:rPr>
      </w:pPr>
      <w:r w:rsidRPr="00892ACC">
        <w:rPr>
          <w:noProof/>
        </w:rPr>
        <w:lastRenderedPageBreak/>
        <w:fldChar w:fldCharType="begin"/>
      </w:r>
      <w:r w:rsidRPr="00892ACC">
        <w:rPr>
          <w:noProof/>
        </w:rPr>
        <w:instrText xml:space="preserve"> INCLUDEPICTURE "https://lh7-rt.googleusercontent.com/docsz/AD_4nXe32p3q99NAHCFf6CEOG3aJEeuV73Bshx0XA95lB9v2t9G-IEk4UwfnPdI95OhF8AXaGs2Pw6sTpt2ZMo7B-CXj1VeKl4Bp3OL6ZLTmLpT_mtHiXAVeIn2bI5-MpClvxtFIy-h-?key=taGcFU0bds76iAqY4DYtvQ" \* MERGEFORMATINET </w:instrText>
      </w:r>
      <w:r w:rsidRPr="00892ACC">
        <w:rPr>
          <w:noProof/>
        </w:rPr>
        <w:fldChar w:fldCharType="separate"/>
      </w:r>
      <w:r w:rsidRPr="00892ACC">
        <w:rPr>
          <w:noProof/>
        </w:rPr>
        <w:drawing>
          <wp:inline distT="0" distB="0" distL="0" distR="0" wp14:anchorId="3362D196" wp14:editId="42FEB7A1">
            <wp:extent cx="4991716" cy="4299045"/>
            <wp:effectExtent l="0" t="0" r="0" b="0"/>
            <wp:docPr id="851860443" name="Рисунок 9" descr="Изображение выглядит как текст, снимок экрана, дизайн, инвесто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60443" name="Рисунок 9" descr="Изображение выглядит как текст, снимок экрана, дизайн, инвесто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202" cy="4303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2ACC">
        <w:rPr>
          <w:noProof/>
        </w:rPr>
        <w:fldChar w:fldCharType="end"/>
      </w:r>
    </w:p>
    <w:p w14:paraId="6360C787" w14:textId="368C2DD0" w:rsidR="00892ACC" w:rsidRPr="00892ACC" w:rsidRDefault="00892ACC" w:rsidP="00892ACC">
      <w:pPr>
        <w:pStyle w:val="52"/>
      </w:pPr>
      <w:r w:rsidRPr="00892ACC">
        <w:t xml:space="preserve">Рисунок </w:t>
      </w:r>
      <w:r w:rsidR="00437830">
        <w:t>12 –</w:t>
      </w:r>
      <w:r w:rsidRPr="00892ACC">
        <w:t xml:space="preserve"> Добавленные мобильные версии</w:t>
      </w:r>
    </w:p>
    <w:p w14:paraId="340D8DBC" w14:textId="67A414EE" w:rsidR="00892ACC" w:rsidRDefault="00892ACC" w:rsidP="00892ACC">
      <w:pPr>
        <w:pStyle w:val="21"/>
        <w:rPr>
          <w:lang w:eastAsia="en-US"/>
        </w:rPr>
      </w:pPr>
      <w:r>
        <w:rPr>
          <w:lang w:eastAsia="en-US"/>
        </w:rPr>
        <w:t>В процессе редизайна был проведён анализ макетов с целью выявления универсальных UI-элементов: кнопок, форм, карточек, меню и других повторяющихся блоков. На основе этих элементов был обновлён UI-кит</w:t>
      </w:r>
      <w:r w:rsidR="00437830">
        <w:rPr>
          <w:lang w:eastAsia="en-US"/>
        </w:rPr>
        <w:t xml:space="preserve"> (Рисунок 13)</w:t>
      </w:r>
      <w:r>
        <w:rPr>
          <w:lang w:eastAsia="en-US"/>
        </w:rPr>
        <w:t>. Все компоненты были структурированы и отделены от бизнес-логики, что упростило повторное использование и ускорило процесс внесения изменений.</w:t>
      </w:r>
    </w:p>
    <w:p w14:paraId="785F3384" w14:textId="26B02E49" w:rsidR="00892ACC" w:rsidRDefault="00892ACC" w:rsidP="00892ACC">
      <w:pPr>
        <w:pStyle w:val="21"/>
        <w:ind w:firstLine="0"/>
        <w:rPr>
          <w:rFonts w:ascii="Roboto" w:hAnsi="Roboto"/>
          <w:color w:val="000000"/>
          <w:bdr w:val="none" w:sz="0" w:space="0" w:color="auto" w:frame="1"/>
        </w:rPr>
      </w:pPr>
      <w:r>
        <w:rPr>
          <w:rFonts w:ascii="Roboto" w:hAnsi="Roboto"/>
          <w:color w:val="000000"/>
          <w:bdr w:val="none" w:sz="0" w:space="0" w:color="auto" w:frame="1"/>
        </w:rPr>
        <w:lastRenderedPageBreak/>
        <w:fldChar w:fldCharType="begin"/>
      </w:r>
      <w:r>
        <w:rPr>
          <w:rFonts w:ascii="Roboto" w:hAnsi="Roboto"/>
          <w:color w:val="000000"/>
          <w:bdr w:val="none" w:sz="0" w:space="0" w:color="auto" w:frame="1"/>
        </w:rPr>
        <w:instrText xml:space="preserve"> INCLUDEPICTURE "https://lh7-rt.googleusercontent.com/docsz/AD_4nXdSCYuNYQifVdcQPbcRTrRjruNSL5OgwK4NGcBwmWvyk9yevGHWbPhjgHTxndwURZijENnnsnFzSDhxx2yePeigVRlmTaPshM_kEepANZV-d-awfgbPQhzXdpDYIi_yv78gmysW?key=taGcFU0bds76iAqY4DYtvQ" \* MERGEFORMATINET </w:instrText>
      </w:r>
      <w:r>
        <w:rPr>
          <w:rFonts w:ascii="Roboto" w:hAnsi="Roboto"/>
          <w:color w:val="000000"/>
          <w:bdr w:val="none" w:sz="0" w:space="0" w:color="auto" w:frame="1"/>
        </w:rPr>
        <w:fldChar w:fldCharType="separate"/>
      </w:r>
      <w:r>
        <w:rPr>
          <w:rFonts w:ascii="Roboto" w:hAnsi="Roboto"/>
          <w:noProof/>
          <w:color w:val="000000"/>
          <w:bdr w:val="none" w:sz="0" w:space="0" w:color="auto" w:frame="1"/>
        </w:rPr>
        <w:drawing>
          <wp:inline distT="0" distB="0" distL="0" distR="0" wp14:anchorId="6DAE52F6" wp14:editId="40D760B9">
            <wp:extent cx="5939790" cy="2853055"/>
            <wp:effectExtent l="0" t="0" r="3810" b="4445"/>
            <wp:docPr id="650371281" name="Рисунок 10" descr="Изображение выглядит как снимок экрана, текст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71281" name="Рисунок 10" descr="Изображение выглядит как снимок экрана, текст, программное обеспечение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oboto" w:hAnsi="Roboto"/>
          <w:color w:val="000000"/>
          <w:bdr w:val="none" w:sz="0" w:space="0" w:color="auto" w:frame="1"/>
        </w:rPr>
        <w:fldChar w:fldCharType="end"/>
      </w:r>
    </w:p>
    <w:p w14:paraId="122B131C" w14:textId="7A70A8C0" w:rsidR="00892ACC" w:rsidRDefault="00892ACC" w:rsidP="00892ACC">
      <w:pPr>
        <w:pStyle w:val="52"/>
      </w:pPr>
      <w:r w:rsidRPr="00892ACC">
        <w:t xml:space="preserve">Рисунок </w:t>
      </w:r>
      <w:r w:rsidR="00437830">
        <w:t>13 –</w:t>
      </w:r>
      <w:r w:rsidRPr="00892ACC">
        <w:t xml:space="preserve"> О</w:t>
      </w:r>
      <w:r>
        <w:t>бновлённый набор компонентов</w:t>
      </w:r>
    </w:p>
    <w:p w14:paraId="10BC87C9" w14:textId="2DBB44ED" w:rsidR="00892ACC" w:rsidRDefault="00892ACC" w:rsidP="00892ACC">
      <w:pPr>
        <w:pStyle w:val="21"/>
        <w:rPr>
          <w:lang w:eastAsia="en-US"/>
        </w:rPr>
      </w:pPr>
      <w:r>
        <w:rPr>
          <w:lang w:eastAsia="en-US"/>
        </w:rPr>
        <w:t>Дополнительно была выполнена разработка дизайн-макетов новых страниц, расширяющих функциональность продукта. Совместно с командой определены требования, проработана структура и созданы прототипы, после чего подготовлены финальные макеты с учётом общего визуального стиля. Для обеспечения порядка и единства интерфейса использовалась модульная сетка, чётко определяющая размещение хедера, основного контента и вспомогательных блоков</w:t>
      </w:r>
      <w:r w:rsidR="00437830">
        <w:rPr>
          <w:lang w:eastAsia="en-US"/>
        </w:rPr>
        <w:t xml:space="preserve"> (Рисунок 14)</w:t>
      </w:r>
      <w:r>
        <w:rPr>
          <w:lang w:eastAsia="en-US"/>
        </w:rPr>
        <w:t>.</w:t>
      </w:r>
    </w:p>
    <w:p w14:paraId="3A674D50" w14:textId="2B2FD75C" w:rsidR="00892ACC" w:rsidRPr="00892ACC" w:rsidRDefault="00892ACC" w:rsidP="00892ACC">
      <w:pPr>
        <w:pStyle w:val="510"/>
        <w:rPr>
          <w:noProof/>
        </w:rPr>
      </w:pPr>
      <w:r w:rsidRPr="00892ACC">
        <w:rPr>
          <w:noProof/>
        </w:rPr>
        <w:lastRenderedPageBreak/>
        <w:fldChar w:fldCharType="begin"/>
      </w:r>
      <w:r w:rsidRPr="00892ACC">
        <w:rPr>
          <w:noProof/>
        </w:rPr>
        <w:instrText xml:space="preserve"> INCLUDEPICTURE "https://lh7-rt.googleusercontent.com/docsz/AD_4nXfGzkdho59sN35d0ajYp7Yhe4is4AS-POY2gxnFUJUzkH0qSmi86utrFD7ZLwzXPpgTFCRVDJmsx_JzW4eK1YpURvHtBdFeF4SR1Nl3UdRfzFNFeD7O4_nMawcNpBs9wnYk5SaO?key=taGcFU0bds76iAqY4DYtvQ" \* MERGEFORMATINET </w:instrText>
      </w:r>
      <w:r w:rsidRPr="00892ACC">
        <w:rPr>
          <w:noProof/>
        </w:rPr>
        <w:fldChar w:fldCharType="separate"/>
      </w:r>
      <w:r w:rsidRPr="00892ACC">
        <w:rPr>
          <w:noProof/>
        </w:rPr>
        <w:drawing>
          <wp:inline distT="0" distB="0" distL="0" distR="0" wp14:anchorId="17DF8300" wp14:editId="21A66CC1">
            <wp:extent cx="3220720" cy="4967605"/>
            <wp:effectExtent l="0" t="0" r="5080" b="0"/>
            <wp:docPr id="1034385944" name="Рисунок 12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85944" name="Рисунок 12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720" cy="496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2ACC">
        <w:rPr>
          <w:noProof/>
        </w:rPr>
        <w:fldChar w:fldCharType="end"/>
      </w:r>
      <w:r w:rsidRPr="00892ACC">
        <w:rPr>
          <w:noProof/>
        </w:rPr>
        <w:fldChar w:fldCharType="begin"/>
      </w:r>
      <w:r w:rsidRPr="00892ACC">
        <w:rPr>
          <w:noProof/>
        </w:rPr>
        <w:instrText xml:space="preserve"> INCLUDEPICTURE "https://lh7-rt.googleusercontent.com/docsz/AD_4nXe5YlzJFOiUBFg_jUI2a9x0lxL53ZEByeBAwEePu3gWv9fDhsH-B0L-X9DE2eSMuEHiTNsnqCIxTYrTdmnFbHF222lJikjRyVaWYi1Q7tvBIOQpW-vVet1WncUu5H-nHjpBbX5Mng?key=taGcFU0bds76iAqY4DYtvQ" \* MERGEFORMATINET </w:instrText>
      </w:r>
      <w:r w:rsidRPr="00892ACC">
        <w:rPr>
          <w:noProof/>
        </w:rPr>
        <w:fldChar w:fldCharType="separate"/>
      </w:r>
      <w:r w:rsidRPr="00892ACC">
        <w:rPr>
          <w:noProof/>
        </w:rPr>
        <w:drawing>
          <wp:inline distT="0" distB="0" distL="0" distR="0" wp14:anchorId="74B1575C" wp14:editId="08A6EFE6">
            <wp:extent cx="1118870" cy="4954270"/>
            <wp:effectExtent l="0" t="0" r="0" b="0"/>
            <wp:docPr id="1155637323" name="Рисунок 1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37323" name="Рисунок 1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870" cy="495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2ACC">
        <w:rPr>
          <w:noProof/>
        </w:rPr>
        <w:fldChar w:fldCharType="end"/>
      </w:r>
    </w:p>
    <w:p w14:paraId="22773604" w14:textId="7D32E9D1" w:rsidR="00892ACC" w:rsidRDefault="00892ACC" w:rsidP="00892ACC">
      <w:pPr>
        <w:pStyle w:val="52"/>
      </w:pPr>
      <w:r w:rsidRPr="00892ACC">
        <w:t xml:space="preserve">Рисунок </w:t>
      </w:r>
      <w:r w:rsidR="00437830">
        <w:t xml:space="preserve">14 </w:t>
      </w:r>
      <w:r w:rsidRPr="00892ACC">
        <w:t>– Новые страницы</w:t>
      </w:r>
    </w:p>
    <w:p w14:paraId="79F1F46C" w14:textId="0C363349" w:rsidR="00892ACC" w:rsidRDefault="00892ACC" w:rsidP="00892ACC">
      <w:pPr>
        <w:pStyle w:val="21"/>
        <w:rPr>
          <w:lang w:eastAsia="en-US"/>
        </w:rPr>
      </w:pPr>
      <w:r>
        <w:rPr>
          <w:lang w:eastAsia="en-US"/>
        </w:rPr>
        <w:t xml:space="preserve">Все макеты были организованы по экранам и сценариям, разбиты на состояния и снабжены комментариями. Были подготовлены интерактивные прототипы в </w:t>
      </w:r>
      <w:proofErr w:type="spellStart"/>
      <w:r>
        <w:rPr>
          <w:lang w:eastAsia="en-US"/>
        </w:rPr>
        <w:t>Figma</w:t>
      </w:r>
      <w:proofErr w:type="spellEnd"/>
      <w:r>
        <w:rPr>
          <w:lang w:eastAsia="en-US"/>
        </w:rPr>
        <w:t xml:space="preserve"> для точной передачи логики поведения и анимаций интерфейса</w:t>
      </w:r>
      <w:r w:rsidR="00757430" w:rsidRPr="00757430">
        <w:rPr>
          <w:lang w:eastAsia="en-US"/>
        </w:rPr>
        <w:t xml:space="preserve"> [5]</w:t>
      </w:r>
      <w:r>
        <w:rPr>
          <w:lang w:eastAsia="en-US"/>
        </w:rPr>
        <w:t>. Это позволило сократить количество правок на стадии разработки и улучшить понимание взаимодействия между элементами.</w:t>
      </w:r>
    </w:p>
    <w:p w14:paraId="36413C43" w14:textId="1FDAF42D" w:rsidR="00892ACC" w:rsidRDefault="00892ACC" w:rsidP="00892ACC">
      <w:pPr>
        <w:pStyle w:val="21"/>
        <w:rPr>
          <w:lang w:eastAsia="en-US"/>
        </w:rPr>
      </w:pPr>
      <w:r>
        <w:rPr>
          <w:lang w:eastAsia="en-US"/>
        </w:rPr>
        <w:t xml:space="preserve">В процессе работы возникали типичные трудности. Передача макетов разработчикам осложнялась техническими ограничениями и недостаточной детализацией — проблему удалось решить за счёт регулярных синхронизаций и подготовки </w:t>
      </w:r>
      <w:proofErr w:type="spellStart"/>
      <w:r>
        <w:rPr>
          <w:lang w:eastAsia="en-US"/>
        </w:rPr>
        <w:t>кликабельных</w:t>
      </w:r>
      <w:proofErr w:type="spellEnd"/>
      <w:r>
        <w:rPr>
          <w:lang w:eastAsia="en-US"/>
        </w:rPr>
        <w:t xml:space="preserve"> прототипов. Обеспечение адаптивности также потребовало внимания: интерфейс тестировался на разных устройствах, внедрялись адаптивные сетки и общие правила масштабирования компонентов. </w:t>
      </w:r>
      <w:r>
        <w:rPr>
          <w:lang w:eastAsia="en-US"/>
        </w:rPr>
        <w:lastRenderedPageBreak/>
        <w:t>Отсутствие чётких требований к новым экранам решалось путём уточняющих встреч с заказчиком.</w:t>
      </w:r>
    </w:p>
    <w:p w14:paraId="7FB1AB4E" w14:textId="124B0CF5" w:rsidR="00892ACC" w:rsidRDefault="00892ACC" w:rsidP="00892ACC">
      <w:pPr>
        <w:pStyle w:val="21"/>
        <w:rPr>
          <w:lang w:eastAsia="en-US"/>
        </w:rPr>
      </w:pPr>
      <w:r>
        <w:rPr>
          <w:lang w:eastAsia="en-US"/>
        </w:rPr>
        <w:t>Результатом стала система, в которой был проведён успешный редизайн устаревших страниц, создана новая визуальная база для расширения функциональности, обеспечена адаптивность интерфейса и реализована удобная передача макетов в разработку</w:t>
      </w:r>
      <w:r w:rsidR="00437830">
        <w:rPr>
          <w:lang w:eastAsia="en-US"/>
        </w:rPr>
        <w:t xml:space="preserve"> (Рисунок 15)</w:t>
      </w:r>
      <w:r>
        <w:rPr>
          <w:lang w:eastAsia="en-US"/>
        </w:rPr>
        <w:t>. Такой подход позволил ускорить разработку, повысить качество реализации и заложить основу для масштабирования проекта.</w:t>
      </w:r>
    </w:p>
    <w:p w14:paraId="38384355" w14:textId="0C7D7AF5" w:rsidR="00892ACC" w:rsidRPr="00892ACC" w:rsidRDefault="00892ACC" w:rsidP="00892ACC">
      <w:pPr>
        <w:pStyle w:val="510"/>
        <w:rPr>
          <w:noProof/>
        </w:rPr>
      </w:pPr>
      <w:r w:rsidRPr="00892ACC">
        <w:rPr>
          <w:noProof/>
        </w:rPr>
        <w:fldChar w:fldCharType="begin"/>
      </w:r>
      <w:r w:rsidRPr="00892ACC">
        <w:rPr>
          <w:noProof/>
        </w:rPr>
        <w:instrText xml:space="preserve"> INCLUDEPICTURE "https://lh7-rt.googleusercontent.com/docsz/AD_4nXczD3N4XlUt1pd1pYrSpIkcPzhKqeI4-rGNJlm0jScjvTuZWU0ch9h4mtKg0yKn1nS5g4Lb1OxJOFdeRIwPXTgvugkPTHRWd-qhF4mo_T0Q-hFBRTHu2OPcYNPOxvUpCeMb1pXWIg?key=taGcFU0bds76iAqY4DYtvQ" \* MERGEFORMATINET </w:instrText>
      </w:r>
      <w:r w:rsidRPr="00892ACC">
        <w:rPr>
          <w:noProof/>
        </w:rPr>
        <w:fldChar w:fldCharType="separate"/>
      </w:r>
      <w:r w:rsidRPr="00892ACC">
        <w:rPr>
          <w:noProof/>
        </w:rPr>
        <w:drawing>
          <wp:inline distT="0" distB="0" distL="0" distR="0" wp14:anchorId="125B9C43" wp14:editId="230B62ED">
            <wp:extent cx="5939790" cy="2599055"/>
            <wp:effectExtent l="0" t="0" r="3810" b="4445"/>
            <wp:docPr id="16254323" name="Рисунок 13" descr="Изображение выглядит как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323" name="Рисунок 13" descr="Изображение выглядит как снимок экрана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2ACC">
        <w:rPr>
          <w:noProof/>
        </w:rPr>
        <w:fldChar w:fldCharType="end"/>
      </w:r>
    </w:p>
    <w:p w14:paraId="19B984B3" w14:textId="2A3AF7DA" w:rsidR="006F4478" w:rsidRDefault="00892ACC" w:rsidP="00892ACC">
      <w:pPr>
        <w:pStyle w:val="52"/>
      </w:pPr>
      <w:r w:rsidRPr="00892ACC">
        <w:t xml:space="preserve">Рисунок </w:t>
      </w:r>
      <w:r w:rsidR="00437830">
        <w:t xml:space="preserve">15 </w:t>
      </w:r>
      <w:r w:rsidRPr="00892ACC">
        <w:t>– Обновленное рабочее п</w:t>
      </w:r>
      <w:r w:rsidR="00310980">
        <w:t>р</w:t>
      </w:r>
      <w:r w:rsidRPr="00892ACC">
        <w:t>остранство</w:t>
      </w:r>
    </w:p>
    <w:p w14:paraId="5A822C31" w14:textId="5EED0B66" w:rsidR="006F4478" w:rsidRPr="006F4478" w:rsidRDefault="006F4478" w:rsidP="00AA4EAC">
      <w:pPr>
        <w:pStyle w:val="14"/>
        <w:numPr>
          <w:ilvl w:val="1"/>
          <w:numId w:val="33"/>
        </w:numPr>
      </w:pPr>
      <w:bookmarkStart w:id="54" w:name="_Toc187447714"/>
      <w:bookmarkStart w:id="55" w:name="_Toc187447809"/>
      <w:bookmarkStart w:id="56" w:name="_Toc187447932"/>
      <w:bookmarkStart w:id="57" w:name="_Toc187448760"/>
      <w:bookmarkStart w:id="58" w:name="_Toc199095159"/>
      <w:r w:rsidRPr="006F4478">
        <w:t>Юдин Егор Александрович</w:t>
      </w:r>
      <w:bookmarkEnd w:id="54"/>
      <w:bookmarkEnd w:id="55"/>
      <w:bookmarkEnd w:id="56"/>
      <w:bookmarkEnd w:id="57"/>
      <w:bookmarkEnd w:id="58"/>
    </w:p>
    <w:p w14:paraId="1EFB211A" w14:textId="7A4413B5" w:rsidR="00310980" w:rsidRDefault="00310980" w:rsidP="00310980">
      <w:pPr>
        <w:pStyle w:val="21"/>
        <w:rPr>
          <w:lang w:eastAsia="en-US"/>
        </w:rPr>
      </w:pPr>
      <w:r>
        <w:rPr>
          <w:lang w:eastAsia="en-US"/>
        </w:rPr>
        <w:t xml:space="preserve">В течение семестра выполнял роли тимлида и </w:t>
      </w:r>
      <w:proofErr w:type="spellStart"/>
      <w:r>
        <w:rPr>
          <w:lang w:eastAsia="en-US"/>
        </w:rPr>
        <w:t>DevOps</w:t>
      </w:r>
      <w:proofErr w:type="spellEnd"/>
      <w:r>
        <w:rPr>
          <w:lang w:eastAsia="en-US"/>
        </w:rPr>
        <w:t>-инженера, что позволило охватить как управленческую, так и техническую стороны проекта. Основное внимание было уделено организации командной работы, контролю выполнения задач и обеспечению стабильного развертывания продукта.</w:t>
      </w:r>
    </w:p>
    <w:p w14:paraId="40EC896C" w14:textId="68E37D20" w:rsidR="00310980" w:rsidRDefault="00310980" w:rsidP="00310980">
      <w:pPr>
        <w:pStyle w:val="21"/>
        <w:rPr>
          <w:lang w:eastAsia="en-US"/>
        </w:rPr>
      </w:pPr>
      <w:r>
        <w:rPr>
          <w:lang w:eastAsia="en-US"/>
        </w:rPr>
        <w:t xml:space="preserve">На этапе старта проекта курировал процесс сбора и уточнения требований: взаимодействовал с заказчиком, фиксировал ключевые пожелания, согласовывал структуру и готовил итоговую документацию. При формировании технического задания координировал совместную работу с дизайнером и </w:t>
      </w:r>
      <w:r>
        <w:rPr>
          <w:lang w:eastAsia="en-US"/>
        </w:rPr>
        <w:lastRenderedPageBreak/>
        <w:t>разработчиками для уточнения функционала и требований к архитектуре. Обеспечивал согласованность между бизнес-целями и реализацией, поддерживая прозрачность всех этапов.</w:t>
      </w:r>
    </w:p>
    <w:p w14:paraId="16E27429" w14:textId="0DDCC0F7" w:rsidR="00310980" w:rsidRDefault="00310980" w:rsidP="00310980">
      <w:pPr>
        <w:pStyle w:val="21"/>
        <w:rPr>
          <w:lang w:eastAsia="en-US"/>
        </w:rPr>
      </w:pPr>
      <w:r>
        <w:rPr>
          <w:lang w:eastAsia="en-US"/>
        </w:rPr>
        <w:t xml:space="preserve">Как тимлид, распределял задачи между участниками, устанавливал приоритеты, следил за соблюдением сроков и регулярно проводил синхронизации. Обратная связь по промежуточным результатам передавалась через встречи и в комментариях к задачам. При возникновении технических или организационных затруднений принимал меры для стабилизации процесса и поддержания темпа разработки. Курировал оформление и поддержку внутренней документации, а также </w:t>
      </w:r>
      <w:proofErr w:type="spellStart"/>
      <w:r>
        <w:rPr>
          <w:lang w:eastAsia="en-US"/>
        </w:rPr>
        <w:t>user-flow</w:t>
      </w:r>
      <w:proofErr w:type="spellEnd"/>
      <w:r>
        <w:rPr>
          <w:lang w:eastAsia="en-US"/>
        </w:rPr>
        <w:t xml:space="preserve"> и карту задач.</w:t>
      </w:r>
    </w:p>
    <w:p w14:paraId="5FD2BFEE" w14:textId="276818E9" w:rsidR="006F4478" w:rsidRPr="00B74CF1" w:rsidRDefault="00310980" w:rsidP="00310980">
      <w:pPr>
        <w:pStyle w:val="21"/>
        <w:rPr>
          <w:lang w:eastAsia="en-US"/>
        </w:rPr>
      </w:pPr>
      <w:r>
        <w:rPr>
          <w:lang w:eastAsia="en-US"/>
        </w:rPr>
        <w:t xml:space="preserve">В технической части отвечал за инфраструктурную поддержку проекта. Выполнил </w:t>
      </w:r>
      <w:proofErr w:type="spellStart"/>
      <w:r>
        <w:rPr>
          <w:lang w:eastAsia="en-US"/>
        </w:rPr>
        <w:t>донастройку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GitLab</w:t>
      </w:r>
      <w:proofErr w:type="spellEnd"/>
      <w:r>
        <w:rPr>
          <w:lang w:eastAsia="en-US"/>
        </w:rPr>
        <w:t xml:space="preserve"> CD</w:t>
      </w:r>
      <w:r w:rsidR="00757430">
        <w:rPr>
          <w:lang w:val="en-US" w:eastAsia="en-US"/>
        </w:rPr>
        <w:t xml:space="preserve"> [6; 7; 8]</w:t>
      </w:r>
      <w:r>
        <w:rPr>
          <w:lang w:eastAsia="en-US"/>
        </w:rPr>
        <w:t xml:space="preserve">. В решении отдельных инфраструктурных задач консультировался с </w:t>
      </w:r>
      <w:proofErr w:type="spellStart"/>
      <w:r>
        <w:rPr>
          <w:lang w:eastAsia="en-US"/>
        </w:rPr>
        <w:t>DevOps</w:t>
      </w:r>
      <w:proofErr w:type="spellEnd"/>
      <w:r>
        <w:rPr>
          <w:lang w:eastAsia="en-US"/>
        </w:rPr>
        <w:t>-специалистом со стороны заказчика, что позволило оперативно устранить критические проблемы.</w:t>
      </w:r>
    </w:p>
    <w:p w14:paraId="331A020D" w14:textId="77777777" w:rsidR="006F4478" w:rsidRDefault="006F4478" w:rsidP="00AA4EAC">
      <w:pPr>
        <w:pStyle w:val="14"/>
        <w:numPr>
          <w:ilvl w:val="1"/>
          <w:numId w:val="33"/>
        </w:numPr>
      </w:pPr>
      <w:bookmarkStart w:id="59" w:name="_Toc187447715"/>
      <w:bookmarkStart w:id="60" w:name="_Toc187447810"/>
      <w:bookmarkStart w:id="61" w:name="_Toc187447933"/>
      <w:bookmarkStart w:id="62" w:name="_Toc187448761"/>
      <w:bookmarkStart w:id="63" w:name="_Toc199095160"/>
      <w:r w:rsidRPr="006F4478">
        <w:t>Юдин Павел Евгеньевич</w:t>
      </w:r>
      <w:bookmarkEnd w:id="59"/>
      <w:bookmarkEnd w:id="60"/>
      <w:bookmarkEnd w:id="61"/>
      <w:bookmarkEnd w:id="62"/>
      <w:bookmarkEnd w:id="63"/>
    </w:p>
    <w:p w14:paraId="1244E45E" w14:textId="2F4133E7" w:rsidR="0007023B" w:rsidRDefault="00D32EAA" w:rsidP="001450C2">
      <w:pPr>
        <w:pStyle w:val="21"/>
        <w:rPr>
          <w:lang w:eastAsia="en-US"/>
        </w:rPr>
      </w:pPr>
      <w:r w:rsidRPr="00D32EAA">
        <w:rPr>
          <w:lang w:eastAsia="en-US"/>
        </w:rPr>
        <w:t>В текущем семестре я продолжил работу над нашим проектом. Моей целью было улучшение API: добавление возможностей для создания и редактирования офисов, управления сотрудниками, а также улучшение системы аутентификации.</w:t>
      </w:r>
    </w:p>
    <w:p w14:paraId="4E71C699" w14:textId="237DEC02" w:rsidR="00D32EAA" w:rsidRDefault="00D32EAA" w:rsidP="001450C2">
      <w:pPr>
        <w:pStyle w:val="21"/>
      </w:pPr>
      <w:r w:rsidRPr="00D32EAA">
        <w:t>Был добавлен контроллер для управления пользователями администратором, реализующий все CRUD-операции над сотрудниками (</w:t>
      </w:r>
      <w:r>
        <w:t>Р</w:t>
      </w:r>
      <w:r w:rsidRPr="00D32EAA">
        <w:t xml:space="preserve">исунки </w:t>
      </w:r>
      <w:r w:rsidRPr="00D32EAA">
        <w:t>1</w:t>
      </w:r>
      <w:r>
        <w:t>6–19</w:t>
      </w:r>
      <w:r w:rsidRPr="00D32EAA">
        <w:t xml:space="preserve">). Также была модернизирована система входа: после авторизации через </w:t>
      </w:r>
      <w:proofErr w:type="spellStart"/>
      <w:r w:rsidRPr="00D32EAA">
        <w:t>Telegram</w:t>
      </w:r>
      <w:proofErr w:type="spellEnd"/>
      <w:r w:rsidRPr="00D32EAA">
        <w:t xml:space="preserve"> пользователь проверяется по таблице </w:t>
      </w:r>
      <w:proofErr w:type="spellStart"/>
      <w:r w:rsidRPr="00D32EAA">
        <w:t>Users</w:t>
      </w:r>
      <w:proofErr w:type="spellEnd"/>
      <w:r w:rsidRPr="00D32EAA">
        <w:t xml:space="preserve"> и если пользователя не было в базе, то выдавалась соответствующая ошибка </w:t>
      </w:r>
      <w:proofErr w:type="spellStart"/>
      <w:r w:rsidRPr="00D32EAA">
        <w:t>ошибка</w:t>
      </w:r>
      <w:proofErr w:type="spellEnd"/>
      <w:r w:rsidRPr="00D32EAA">
        <w:t xml:space="preserve"> об отсутствии пользователя в системе (Рисунок </w:t>
      </w:r>
      <w:r>
        <w:t>20</w:t>
      </w:r>
      <w:r w:rsidRPr="00D32EAA">
        <w:t>)</w:t>
      </w:r>
    </w:p>
    <w:p w14:paraId="7D89EB21" w14:textId="69687DB3" w:rsidR="00D32EAA" w:rsidRDefault="00D32EAA" w:rsidP="00D32EAA">
      <w:pPr>
        <w:pStyle w:val="510"/>
      </w:pPr>
      <w:r w:rsidRPr="00D32EAA">
        <w:rPr>
          <w:noProof/>
        </w:rPr>
        <w:lastRenderedPageBreak/>
        <w:drawing>
          <wp:inline distT="0" distB="0" distL="0" distR="0" wp14:anchorId="584C2DE7" wp14:editId="21E9D7E0">
            <wp:extent cx="5147945" cy="2217420"/>
            <wp:effectExtent l="0" t="0" r="0" b="5080"/>
            <wp:docPr id="960733309" name="Рисунок 1" descr="Изображение выглядит как текст, программное обеспечение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33309" name="Рисунок 1" descr="Изображение выглядит как текст, программное обеспечение, число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45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ED422" w14:textId="75F9A834" w:rsidR="00D32EAA" w:rsidRDefault="00D32EAA" w:rsidP="00B90A82">
      <w:pPr>
        <w:pStyle w:val="52"/>
      </w:pPr>
      <w:r>
        <w:t>Рисунок 16 –</w:t>
      </w:r>
      <w:r w:rsidR="00F530BC">
        <w:t xml:space="preserve"> У</w:t>
      </w:r>
      <w:r w:rsidR="00F530BC" w:rsidRPr="00F530BC">
        <w:t>даление пользователя</w:t>
      </w:r>
    </w:p>
    <w:p w14:paraId="14601A06" w14:textId="1F8947CD" w:rsidR="00D32EAA" w:rsidRDefault="00D32EAA" w:rsidP="00D32EAA">
      <w:pPr>
        <w:pStyle w:val="510"/>
      </w:pPr>
      <w:r w:rsidRPr="00D32EAA">
        <w:rPr>
          <w:noProof/>
        </w:rPr>
        <w:drawing>
          <wp:inline distT="0" distB="0" distL="0" distR="0" wp14:anchorId="248EC674" wp14:editId="506731AF">
            <wp:extent cx="4359275" cy="1903730"/>
            <wp:effectExtent l="0" t="0" r="0" b="1270"/>
            <wp:docPr id="347096310" name="Рисунок 2" descr="Изображение выглядит как текст, программное обеспечение, Мультимедийное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96310" name="Рисунок 2" descr="Изображение выглядит как текст, программное обеспечение, Мультимедийное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275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8990E" w14:textId="04610D76" w:rsidR="00D32EAA" w:rsidRDefault="00D32EAA" w:rsidP="00B90A82">
      <w:pPr>
        <w:pStyle w:val="52"/>
      </w:pPr>
      <w:r>
        <w:t>Рисунок 17</w:t>
      </w:r>
      <w:r w:rsidR="00F530BC">
        <w:t xml:space="preserve"> – О</w:t>
      </w:r>
      <w:r w:rsidR="00F530BC" w:rsidRPr="00F530BC">
        <w:t>бновление пользователя</w:t>
      </w:r>
    </w:p>
    <w:p w14:paraId="76385003" w14:textId="41603CCF" w:rsidR="00D32EAA" w:rsidRDefault="00D32EAA" w:rsidP="00D32EAA">
      <w:pPr>
        <w:pStyle w:val="510"/>
      </w:pPr>
      <w:r w:rsidRPr="00D32EAA">
        <w:rPr>
          <w:noProof/>
        </w:rPr>
        <w:drawing>
          <wp:inline distT="0" distB="0" distL="0" distR="0" wp14:anchorId="15764B6D" wp14:editId="3420A1A2">
            <wp:extent cx="3194050" cy="3519805"/>
            <wp:effectExtent l="0" t="0" r="6350" b="0"/>
            <wp:docPr id="810081581" name="Рисунок 3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81581" name="Рисунок 3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3D5DB" w14:textId="74D35789" w:rsidR="00D32EAA" w:rsidRDefault="00D32EAA" w:rsidP="00B90A82">
      <w:pPr>
        <w:pStyle w:val="52"/>
      </w:pPr>
      <w:r>
        <w:t>Рисунок 18</w:t>
      </w:r>
      <w:r w:rsidR="00F530BC">
        <w:t xml:space="preserve"> – П</w:t>
      </w:r>
      <w:r w:rsidR="00F530BC" w:rsidRPr="00F530BC">
        <w:t>олучение пользователей</w:t>
      </w:r>
    </w:p>
    <w:p w14:paraId="12826B20" w14:textId="449B152C" w:rsidR="00D32EAA" w:rsidRDefault="00D32EAA" w:rsidP="00D32EAA">
      <w:pPr>
        <w:pStyle w:val="510"/>
      </w:pPr>
      <w:r w:rsidRPr="00D32EAA">
        <w:rPr>
          <w:noProof/>
        </w:rPr>
        <w:lastRenderedPageBreak/>
        <w:drawing>
          <wp:inline distT="0" distB="0" distL="0" distR="0" wp14:anchorId="27696CDF" wp14:editId="66F21A9F">
            <wp:extent cx="4874205" cy="3335628"/>
            <wp:effectExtent l="0" t="0" r="3175" b="5080"/>
            <wp:docPr id="847908520" name="Рисунок 4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08520" name="Рисунок 4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230" cy="3342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DCE34" w14:textId="52261C9F" w:rsidR="00D32EAA" w:rsidRDefault="00D32EAA" w:rsidP="00B90A82">
      <w:pPr>
        <w:pStyle w:val="52"/>
      </w:pPr>
      <w:r>
        <w:t>Рисунок 19</w:t>
      </w:r>
      <w:r w:rsidR="00F530BC">
        <w:t xml:space="preserve"> – С</w:t>
      </w:r>
      <w:r w:rsidR="00F530BC" w:rsidRPr="00F530BC">
        <w:t>оздание пользователя</w:t>
      </w:r>
    </w:p>
    <w:p w14:paraId="2ADB8AEC" w14:textId="12B1AE2D" w:rsidR="00D32EAA" w:rsidRDefault="00D32EAA" w:rsidP="00F530BC">
      <w:pPr>
        <w:pStyle w:val="510"/>
      </w:pPr>
      <w:r w:rsidRPr="00F530BC">
        <w:rPr>
          <w:noProof/>
        </w:rPr>
        <w:drawing>
          <wp:inline distT="0" distB="0" distL="0" distR="0" wp14:anchorId="74DE67C1" wp14:editId="6966D5D0">
            <wp:extent cx="5594279" cy="1751526"/>
            <wp:effectExtent l="0" t="0" r="0" b="1270"/>
            <wp:docPr id="823372600" name="Рисунок 5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72600" name="Рисунок 5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278" cy="176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A3719" w14:textId="0EEF89D1" w:rsidR="00D32EAA" w:rsidRDefault="00D32EAA" w:rsidP="00B90A82">
      <w:pPr>
        <w:pStyle w:val="52"/>
      </w:pPr>
      <w:r>
        <w:t>Рисунок 20</w:t>
      </w:r>
      <w:r w:rsidR="00F530BC">
        <w:t xml:space="preserve"> – О</w:t>
      </w:r>
      <w:r w:rsidR="00F530BC" w:rsidRPr="00F530BC">
        <w:t>шибка аутентификации</w:t>
      </w:r>
    </w:p>
    <w:p w14:paraId="0388C951" w14:textId="30D1E6A9" w:rsidR="00D32EAA" w:rsidRDefault="00D32EAA" w:rsidP="001450C2">
      <w:pPr>
        <w:pStyle w:val="21"/>
      </w:pPr>
      <w:r w:rsidRPr="00D32EAA">
        <w:t xml:space="preserve">Для корректной работы офиса были модернизированы методы </w:t>
      </w:r>
      <w:proofErr w:type="spellStart"/>
      <w:r w:rsidRPr="00D32EAA">
        <w:t>Put</w:t>
      </w:r>
      <w:proofErr w:type="spellEnd"/>
      <w:r w:rsidRPr="00D32EAA">
        <w:t xml:space="preserve"> и Post в контроллере офисов — добавлена возможность обновление и добавление карты офиса и его расписания. Также был доработан </w:t>
      </w:r>
      <w:proofErr w:type="spellStart"/>
      <w:r w:rsidRPr="00D32EAA">
        <w:t>Patch</w:t>
      </w:r>
      <w:proofErr w:type="spellEnd"/>
      <w:r w:rsidRPr="00D32EAA">
        <w:t>-запрос для автоматической генерации кода подтверждения. Помимо этого, был создан новый контроллер для работы с шаблонами, в который добавлены все необходимые операции (</w:t>
      </w:r>
      <w:r>
        <w:t>Р</w:t>
      </w:r>
      <w:r w:rsidRPr="00D32EAA">
        <w:t xml:space="preserve">исунки </w:t>
      </w:r>
      <w:r w:rsidR="00B90A82">
        <w:t>21–24</w:t>
      </w:r>
      <w:r w:rsidRPr="00D32EAA">
        <w:t>) создания шаблона и загрузка макета шаблона, получение шаблонов по категориям.</w:t>
      </w:r>
    </w:p>
    <w:p w14:paraId="6FD0E82E" w14:textId="15C58FAF" w:rsidR="00D32EAA" w:rsidRDefault="00D32EAA" w:rsidP="00F530BC">
      <w:pPr>
        <w:pStyle w:val="510"/>
      </w:pPr>
      <w:r w:rsidRPr="00F530BC">
        <w:lastRenderedPageBreak/>
        <w:drawing>
          <wp:inline distT="0" distB="0" distL="0" distR="0" wp14:anchorId="577C8013" wp14:editId="16879684">
            <wp:extent cx="5939790" cy="3930650"/>
            <wp:effectExtent l="0" t="0" r="3810" b="6350"/>
            <wp:docPr id="329595260" name="Рисунок 6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95260" name="Рисунок 6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36AFF" w14:textId="51F7437E" w:rsidR="00D32EAA" w:rsidRDefault="00D32EAA" w:rsidP="00B90A82">
      <w:pPr>
        <w:pStyle w:val="52"/>
      </w:pPr>
      <w:r>
        <w:t xml:space="preserve">Рисунок 21 – </w:t>
      </w:r>
      <w:r w:rsidR="00F530BC">
        <w:t>Создание</w:t>
      </w:r>
      <w:r>
        <w:t xml:space="preserve"> офис</w:t>
      </w:r>
      <w:r w:rsidR="00F530BC">
        <w:t>а</w:t>
      </w:r>
    </w:p>
    <w:p w14:paraId="1D10A675" w14:textId="361D2B03" w:rsidR="00D32EAA" w:rsidRDefault="00D32EAA" w:rsidP="00F530BC">
      <w:pPr>
        <w:pStyle w:val="510"/>
        <w:rPr>
          <w:noProof/>
        </w:rPr>
      </w:pPr>
      <w:r w:rsidRPr="00F530BC">
        <w:rPr>
          <w:noProof/>
        </w:rPr>
        <w:drawing>
          <wp:inline distT="0" distB="0" distL="0" distR="0" wp14:anchorId="3428D218" wp14:editId="0306509F">
            <wp:extent cx="5774690" cy="2718435"/>
            <wp:effectExtent l="0" t="0" r="3810" b="0"/>
            <wp:docPr id="1390345841" name="Рисунок 7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45841" name="Рисунок 7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69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32B8F" w14:textId="1E30A877" w:rsidR="00D32EAA" w:rsidRDefault="00D32EAA" w:rsidP="00B90A82">
      <w:pPr>
        <w:pStyle w:val="52"/>
      </w:pPr>
      <w:r>
        <w:t>Рисунок 22</w:t>
      </w:r>
      <w:r w:rsidR="00F530BC">
        <w:t xml:space="preserve"> – П</w:t>
      </w:r>
      <w:r w:rsidR="00F530BC" w:rsidRPr="00F530BC">
        <w:t>олучение шаблонов</w:t>
      </w:r>
    </w:p>
    <w:p w14:paraId="0208556E" w14:textId="0EBE9E83" w:rsidR="00D32EAA" w:rsidRDefault="00D32EAA" w:rsidP="00F530BC">
      <w:pPr>
        <w:pStyle w:val="510"/>
      </w:pPr>
      <w:r w:rsidRPr="00F530BC">
        <w:rPr>
          <w:noProof/>
        </w:rPr>
        <w:lastRenderedPageBreak/>
        <w:drawing>
          <wp:inline distT="0" distB="0" distL="0" distR="0" wp14:anchorId="17931E91" wp14:editId="316094C1">
            <wp:extent cx="5939790" cy="4292600"/>
            <wp:effectExtent l="0" t="0" r="3810" b="0"/>
            <wp:docPr id="1251230123" name="Рисунок 8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30123" name="Рисунок 8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8DD9B" w14:textId="479FD19F" w:rsidR="00D32EAA" w:rsidRDefault="00D32EAA" w:rsidP="00B90A82">
      <w:pPr>
        <w:pStyle w:val="52"/>
      </w:pPr>
      <w:r>
        <w:t>Рисунок 23</w:t>
      </w:r>
      <w:r w:rsidR="00F530BC">
        <w:t xml:space="preserve"> – О</w:t>
      </w:r>
      <w:r w:rsidR="00F530BC" w:rsidRPr="00F530BC">
        <w:t>бновление офиса</w:t>
      </w:r>
    </w:p>
    <w:p w14:paraId="5AEC0F04" w14:textId="0DE3A75A" w:rsidR="00D32EAA" w:rsidRDefault="00D32EAA" w:rsidP="00F530BC">
      <w:pPr>
        <w:pStyle w:val="510"/>
      </w:pPr>
      <w:r w:rsidRPr="00F530BC">
        <w:rPr>
          <w:noProof/>
        </w:rPr>
        <w:drawing>
          <wp:inline distT="0" distB="0" distL="0" distR="0" wp14:anchorId="5D1DCA70" wp14:editId="0E70AA44">
            <wp:extent cx="5939790" cy="2395220"/>
            <wp:effectExtent l="0" t="0" r="3810" b="5080"/>
            <wp:docPr id="628202810" name="Рисунок 9" descr="Изображение выглядит как текст, линия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02810" name="Рисунок 9" descr="Изображение выглядит как текст, линия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69A61" w14:textId="3050766A" w:rsidR="00D32EAA" w:rsidRPr="00437830" w:rsidRDefault="00D32EAA" w:rsidP="00B90A82">
      <w:pPr>
        <w:pStyle w:val="52"/>
      </w:pPr>
      <w:r>
        <w:t>Рисунок 24</w:t>
      </w:r>
      <w:r w:rsidR="00F530BC">
        <w:t xml:space="preserve"> – С</w:t>
      </w:r>
      <w:r w:rsidR="00F530BC" w:rsidRPr="00F530BC">
        <w:t>оздание шаблона</w:t>
      </w:r>
    </w:p>
    <w:p w14:paraId="1204ED1B" w14:textId="77777777" w:rsidR="006559AE" w:rsidRDefault="006559AE" w:rsidP="00127886">
      <w:pPr>
        <w:pStyle w:val="110"/>
      </w:pPr>
      <w:bookmarkStart w:id="64" w:name="_Toc199095161"/>
      <w:r>
        <w:lastRenderedPageBreak/>
        <w:t>З</w:t>
      </w:r>
      <w:r w:rsidR="00B26509">
        <w:t>АКЛЮЧЕНИЕ</w:t>
      </w:r>
      <w:bookmarkEnd w:id="12"/>
      <w:bookmarkEnd w:id="64"/>
    </w:p>
    <w:p w14:paraId="301A128E" w14:textId="599E7759" w:rsidR="009A032E" w:rsidRDefault="009A032E" w:rsidP="009A032E">
      <w:pPr>
        <w:pStyle w:val="21"/>
      </w:pPr>
      <w:r>
        <w:t>В ходе реализации проекта была достигнута основная цель — разработан адаптивный веб-сервис с административной частью для управления офисным пространством. Все ключевые задачи, включая создание административного интерфейса, внедрение конструктора офисов и реализацию адаптивной вёрстки, были успешно выполнены.</w:t>
      </w:r>
    </w:p>
    <w:p w14:paraId="77201DCE" w14:textId="1EA92288" w:rsidR="009A032E" w:rsidRDefault="009A032E" w:rsidP="009A032E">
      <w:pPr>
        <w:pStyle w:val="21"/>
      </w:pPr>
      <w:r>
        <w:t>Сервис обеспечивает удобную работу как для конечных пользователей, так и для администраторов. Интерфейс корректно отображается на различных устройствах, что особенно важно в условиях гибридных форматов работы. Интерактивный редактор офисов позволяет гибко настраивать планировку рабочих зон, а реализованная административная панель предоставляет все необходимые инструменты для управления сотрудниками и бронированиями.</w:t>
      </w:r>
    </w:p>
    <w:p w14:paraId="5B11B7E6" w14:textId="7DA021E1" w:rsidR="009A032E" w:rsidRDefault="009A032E" w:rsidP="009A032E">
      <w:pPr>
        <w:pStyle w:val="21"/>
      </w:pPr>
      <w:r>
        <w:t>Работа над проектом сопровождалась рядом сложностей: от изучения новых библиотек до уточнения требований заказчика. Тем не менее, за счёт чёткого распределения ролей в команде и постоянной синхронизации удалось преодолеть возникшие трудности и обеспечить стабильную реализацию всех функциональных блоков.</w:t>
      </w:r>
    </w:p>
    <w:p w14:paraId="22558DD6" w14:textId="729EC7B5" w:rsidR="009A032E" w:rsidRDefault="009A032E" w:rsidP="009A032E">
      <w:pPr>
        <w:pStyle w:val="21"/>
      </w:pPr>
      <w:r>
        <w:t>Результат — современный, масштабируемый веб-сервис, ориентированный на корпоративное использование, обладающий необходимой функциональностью и удобством взаимодействия. В дальнейшем возможно развитие проекта путём расширения аналитических модулей и интеграции новых инструментов визуализации.</w:t>
      </w:r>
    </w:p>
    <w:p w14:paraId="656C141A" w14:textId="472F09FB" w:rsidR="00FB2AE9" w:rsidRPr="001A2235" w:rsidRDefault="009A032E" w:rsidP="009A032E">
      <w:pPr>
        <w:pStyle w:val="21"/>
      </w:pPr>
      <w:r>
        <w:t>Проект доказал свою практическую ценность и может использоваться как готовое решение для компаний, стремящихся оптимизировать управление офисной инфраструктурой в условиях цифровой трансформации.</w:t>
      </w:r>
      <w:r w:rsidR="00FB2AE9" w:rsidRPr="001A2235">
        <w:br w:type="page"/>
      </w:r>
    </w:p>
    <w:p w14:paraId="7E4C1616" w14:textId="77777777" w:rsidR="001A09FB" w:rsidRPr="00FB2AE9" w:rsidRDefault="001A09FB" w:rsidP="00C13DB5">
      <w:pPr>
        <w:pStyle w:val="110"/>
      </w:pPr>
      <w:bookmarkStart w:id="65" w:name="_Toc477525073"/>
      <w:bookmarkStart w:id="66" w:name="_Toc477526600"/>
      <w:bookmarkStart w:id="67" w:name="_Toc477526815"/>
      <w:bookmarkStart w:id="68" w:name="_Toc477529038"/>
      <w:bookmarkStart w:id="69" w:name="_Toc477530301"/>
      <w:bookmarkStart w:id="70" w:name="_Toc477532641"/>
      <w:bookmarkStart w:id="71" w:name="_Toc8214336"/>
      <w:bookmarkStart w:id="72" w:name="_Toc199095162"/>
      <w:r w:rsidRPr="00FB2AE9">
        <w:lastRenderedPageBreak/>
        <w:t>С</w:t>
      </w:r>
      <w:r w:rsidR="00B26509">
        <w:t>ПИСОК ИСПОЛЬЗОВАННЫХ ИСТОЧНИКОВ</w:t>
      </w:r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14:paraId="7EC710D9" w14:textId="587EE7DE" w:rsidR="00A63EDA" w:rsidRPr="00A63EDA" w:rsidRDefault="00A63EDA" w:rsidP="006F4478">
      <w:pPr>
        <w:pStyle w:val="8"/>
      </w:pPr>
      <w:proofErr w:type="spellStart"/>
      <w:r>
        <w:rPr>
          <w:lang w:val="en-US"/>
        </w:rPr>
        <w:t>Indaspace</w:t>
      </w:r>
      <w:proofErr w:type="spellEnd"/>
      <w:r w:rsidRPr="00A63EDA">
        <w:t xml:space="preserve">. – </w:t>
      </w:r>
      <w:r>
        <w:rPr>
          <w:lang w:val="en-US"/>
        </w:rPr>
        <w:t>URL</w:t>
      </w:r>
      <w:r w:rsidRPr="00A63EDA">
        <w:t xml:space="preserve">: </w:t>
      </w:r>
      <w:hyperlink r:id="rId33" w:history="1">
        <w:r w:rsidRPr="001355E1">
          <w:rPr>
            <w:rStyle w:val="ad"/>
            <w:lang w:val="en-US"/>
          </w:rPr>
          <w:t>https</w:t>
        </w:r>
        <w:r w:rsidRPr="00A63EDA">
          <w:rPr>
            <w:rStyle w:val="ad"/>
          </w:rPr>
          <w:t>://</w:t>
        </w:r>
        <w:proofErr w:type="spellStart"/>
        <w:r w:rsidRPr="001355E1">
          <w:rPr>
            <w:rStyle w:val="ad"/>
            <w:lang w:val="en-US"/>
          </w:rPr>
          <w:t>indaspace</w:t>
        </w:r>
        <w:proofErr w:type="spellEnd"/>
        <w:r w:rsidRPr="00A63EDA">
          <w:rPr>
            <w:rStyle w:val="ad"/>
          </w:rPr>
          <w:t>.</w:t>
        </w:r>
        <w:r w:rsidRPr="001355E1">
          <w:rPr>
            <w:rStyle w:val="ad"/>
            <w:lang w:val="en-US"/>
          </w:rPr>
          <w:t>com</w:t>
        </w:r>
        <w:r w:rsidRPr="00A63EDA">
          <w:rPr>
            <w:rStyle w:val="ad"/>
          </w:rPr>
          <w:t>/</w:t>
        </w:r>
      </w:hyperlink>
      <w:r w:rsidRPr="00A63EDA">
        <w:t xml:space="preserve"> (</w:t>
      </w:r>
      <w:r>
        <w:t>дата</w:t>
      </w:r>
      <w:r w:rsidRPr="00A63EDA">
        <w:t xml:space="preserve"> </w:t>
      </w:r>
      <w:r>
        <w:t>обращения: 9.03.2025</w:t>
      </w:r>
      <w:r w:rsidRPr="00A63EDA">
        <w:t>)</w:t>
      </w:r>
      <w:r>
        <w:t>.</w:t>
      </w:r>
    </w:p>
    <w:p w14:paraId="192BC989" w14:textId="086D0A04" w:rsidR="00A63EDA" w:rsidRPr="00A63EDA" w:rsidRDefault="00A63EDA" w:rsidP="006F4478">
      <w:pPr>
        <w:pStyle w:val="8"/>
        <w:rPr>
          <w:lang w:val="en-US"/>
        </w:rPr>
      </w:pPr>
      <w:proofErr w:type="spellStart"/>
      <w:r>
        <w:rPr>
          <w:lang w:val="en-US"/>
        </w:rPr>
        <w:t>OfficeFlexispace</w:t>
      </w:r>
      <w:proofErr w:type="spellEnd"/>
      <w:r>
        <w:rPr>
          <w:lang w:val="en-US"/>
        </w:rPr>
        <w:t xml:space="preserve">. – URL: </w:t>
      </w:r>
      <w:hyperlink r:id="rId34" w:history="1">
        <w:r w:rsidRPr="00A63EDA">
          <w:rPr>
            <w:rStyle w:val="ad"/>
            <w:lang w:val="en-US"/>
          </w:rPr>
          <w:t>https://officeflexispace.ru/</w:t>
        </w:r>
      </w:hyperlink>
      <w:r>
        <w:rPr>
          <w:lang w:val="en-US"/>
        </w:rPr>
        <w:t xml:space="preserve"> (</w:t>
      </w:r>
      <w:r>
        <w:t>дата</w:t>
      </w:r>
      <w:r w:rsidRPr="00A63EDA">
        <w:rPr>
          <w:lang w:val="en-US"/>
        </w:rPr>
        <w:t xml:space="preserve"> </w:t>
      </w:r>
      <w:r>
        <w:t>обращения</w:t>
      </w:r>
      <w:r w:rsidRPr="00A63EDA">
        <w:rPr>
          <w:lang w:val="en-US"/>
        </w:rPr>
        <w:t>: 9.03.2025</w:t>
      </w:r>
      <w:r>
        <w:rPr>
          <w:lang w:val="en-US"/>
        </w:rPr>
        <w:t>)</w:t>
      </w:r>
      <w:r w:rsidRPr="00A63EDA">
        <w:rPr>
          <w:lang w:val="en-US"/>
        </w:rPr>
        <w:t>.</w:t>
      </w:r>
    </w:p>
    <w:p w14:paraId="086ECE8B" w14:textId="64C881CD" w:rsidR="00A63EDA" w:rsidRDefault="00A63EDA" w:rsidP="00A63EDA">
      <w:pPr>
        <w:pStyle w:val="8"/>
      </w:pPr>
      <w:proofErr w:type="spellStart"/>
      <w:r>
        <w:rPr>
          <w:lang w:val="en-US"/>
        </w:rPr>
        <w:t>UnSpot</w:t>
      </w:r>
      <w:proofErr w:type="spellEnd"/>
      <w:r w:rsidRPr="00A63EDA">
        <w:t xml:space="preserve">. – </w:t>
      </w:r>
      <w:r>
        <w:rPr>
          <w:lang w:val="en-US"/>
        </w:rPr>
        <w:t>URL</w:t>
      </w:r>
      <w:r w:rsidRPr="00A63EDA">
        <w:t xml:space="preserve">: </w:t>
      </w:r>
      <w:hyperlink r:id="rId35" w:history="1">
        <w:r w:rsidRPr="001355E1">
          <w:rPr>
            <w:rStyle w:val="ad"/>
            <w:lang w:val="en-US"/>
          </w:rPr>
          <w:t>https</w:t>
        </w:r>
        <w:r w:rsidRPr="00A63EDA">
          <w:rPr>
            <w:rStyle w:val="ad"/>
          </w:rPr>
          <w:t>://</w:t>
        </w:r>
        <w:proofErr w:type="spellStart"/>
        <w:r w:rsidRPr="001355E1">
          <w:rPr>
            <w:rStyle w:val="ad"/>
            <w:lang w:val="en-US"/>
          </w:rPr>
          <w:t>unspot</w:t>
        </w:r>
        <w:proofErr w:type="spellEnd"/>
        <w:r w:rsidRPr="00A63EDA">
          <w:rPr>
            <w:rStyle w:val="ad"/>
          </w:rPr>
          <w:t>.</w:t>
        </w:r>
        <w:r w:rsidRPr="001355E1">
          <w:rPr>
            <w:rStyle w:val="ad"/>
            <w:lang w:val="en-US"/>
          </w:rPr>
          <w:t>com</w:t>
        </w:r>
        <w:r w:rsidRPr="00A63EDA">
          <w:rPr>
            <w:rStyle w:val="ad"/>
          </w:rPr>
          <w:t>/</w:t>
        </w:r>
      </w:hyperlink>
      <w:r w:rsidRPr="00A63EDA">
        <w:t xml:space="preserve"> (</w:t>
      </w:r>
      <w:r>
        <w:t>дата обращения: 9.03.2025</w:t>
      </w:r>
      <w:r w:rsidRPr="00A63EDA">
        <w:t>)</w:t>
      </w:r>
      <w:r>
        <w:t>.</w:t>
      </w:r>
    </w:p>
    <w:p w14:paraId="74832D57" w14:textId="56EA216D" w:rsidR="00A63EDA" w:rsidRDefault="00A63EDA" w:rsidP="006F4478">
      <w:pPr>
        <w:pStyle w:val="8"/>
      </w:pPr>
      <w:proofErr w:type="spellStart"/>
      <w:r w:rsidRPr="00A63EDA">
        <w:rPr>
          <w:lang w:val="en-US"/>
        </w:rPr>
        <w:t>Konva</w:t>
      </w:r>
      <w:proofErr w:type="spellEnd"/>
      <w:r w:rsidRPr="00A63EDA">
        <w:t>.</w:t>
      </w:r>
      <w:proofErr w:type="spellStart"/>
      <w:r w:rsidRPr="00A63EDA">
        <w:rPr>
          <w:lang w:val="en-US"/>
        </w:rPr>
        <w:t>js</w:t>
      </w:r>
      <w:proofErr w:type="spellEnd"/>
      <w:r w:rsidRPr="00A63EDA">
        <w:t xml:space="preserve">. </w:t>
      </w:r>
      <w:r>
        <w:t xml:space="preserve">Документация. – </w:t>
      </w:r>
      <w:r>
        <w:rPr>
          <w:lang w:val="en-US"/>
        </w:rPr>
        <w:t>URL</w:t>
      </w:r>
      <w:r w:rsidRPr="00A63EDA">
        <w:t xml:space="preserve">: </w:t>
      </w:r>
      <w:hyperlink r:id="rId36" w:history="1">
        <w:r w:rsidRPr="001355E1">
          <w:rPr>
            <w:rStyle w:val="ad"/>
            <w:lang w:val="en-US"/>
          </w:rPr>
          <w:t>https</w:t>
        </w:r>
        <w:r w:rsidRPr="001355E1">
          <w:rPr>
            <w:rStyle w:val="ad"/>
          </w:rPr>
          <w:t>://</w:t>
        </w:r>
        <w:r w:rsidRPr="001355E1">
          <w:rPr>
            <w:rStyle w:val="ad"/>
            <w:lang w:val="en-US"/>
          </w:rPr>
          <w:t>konvajs</w:t>
        </w:r>
        <w:r w:rsidRPr="001355E1">
          <w:rPr>
            <w:rStyle w:val="ad"/>
          </w:rPr>
          <w:t>.</w:t>
        </w:r>
        <w:r w:rsidRPr="001355E1">
          <w:rPr>
            <w:rStyle w:val="ad"/>
            <w:lang w:val="en-US"/>
          </w:rPr>
          <w:t>org</w:t>
        </w:r>
        <w:r w:rsidRPr="001355E1">
          <w:rPr>
            <w:rStyle w:val="ad"/>
          </w:rPr>
          <w:t>/</w:t>
        </w:r>
        <w:r w:rsidRPr="001355E1">
          <w:rPr>
            <w:rStyle w:val="ad"/>
            <w:lang w:val="en-US"/>
          </w:rPr>
          <w:t>docs</w:t>
        </w:r>
        <w:r w:rsidRPr="001355E1">
          <w:rPr>
            <w:rStyle w:val="ad"/>
          </w:rPr>
          <w:t>/</w:t>
        </w:r>
      </w:hyperlink>
      <w:r w:rsidRPr="00A63EDA">
        <w:t xml:space="preserve"> (</w:t>
      </w:r>
      <w:r>
        <w:t>дата обращения: 7.05.2025</w:t>
      </w:r>
      <w:r w:rsidRPr="00A63EDA">
        <w:t>)</w:t>
      </w:r>
      <w:r>
        <w:t>.</w:t>
      </w:r>
    </w:p>
    <w:p w14:paraId="1304E6C3" w14:textId="53C5F2CF" w:rsidR="00A63EDA" w:rsidRPr="00A63EDA" w:rsidRDefault="00A63EDA" w:rsidP="00757430">
      <w:pPr>
        <w:pStyle w:val="8"/>
      </w:pPr>
      <w:proofErr w:type="spellStart"/>
      <w:r w:rsidRPr="00A63EDA">
        <w:t>Figma</w:t>
      </w:r>
      <w:proofErr w:type="spellEnd"/>
      <w:r w:rsidRPr="00A63EDA">
        <w:t xml:space="preserve"> Inc. </w:t>
      </w:r>
      <w:proofErr w:type="spellStart"/>
      <w:r w:rsidRPr="00A63EDA">
        <w:t>Figma</w:t>
      </w:r>
      <w:proofErr w:type="spellEnd"/>
      <w:r w:rsidRPr="00A63EDA">
        <w:t xml:space="preserve">: </w:t>
      </w:r>
      <w:proofErr w:type="spellStart"/>
      <w:r w:rsidRPr="00A63EDA">
        <w:t>Collaborative</w:t>
      </w:r>
      <w:proofErr w:type="spellEnd"/>
      <w:r w:rsidRPr="00A63EDA">
        <w:t xml:space="preserve"> Interface Design Tool [Электронный ресурс]. – Режим доступа: https://www.figma.com/ (дата обращения: 25.0</w:t>
      </w:r>
      <w:r w:rsidR="00757430">
        <w:t>3</w:t>
      </w:r>
      <w:r w:rsidRPr="00A63EDA">
        <w:t>.2025).</w:t>
      </w:r>
    </w:p>
    <w:p w14:paraId="757ED95E" w14:textId="1413EA16" w:rsidR="006F4478" w:rsidRDefault="006F4478" w:rsidP="002C29F0">
      <w:pPr>
        <w:pStyle w:val="8"/>
      </w:pPr>
      <w:proofErr w:type="spellStart"/>
      <w:r>
        <w:t>Kubernetes</w:t>
      </w:r>
      <w:proofErr w:type="spellEnd"/>
      <w:r>
        <w:t xml:space="preserve">. Документация. – URL: https://kubernetes.io/docs/home/ (дата обращения: </w:t>
      </w:r>
      <w:r w:rsidR="002C29F0">
        <w:t>29</w:t>
      </w:r>
      <w:r>
        <w:t>.0</w:t>
      </w:r>
      <w:r w:rsidR="002C29F0">
        <w:t>4</w:t>
      </w:r>
      <w:r>
        <w:t>.2025).</w:t>
      </w:r>
    </w:p>
    <w:p w14:paraId="0E28C6C4" w14:textId="59B3845F" w:rsidR="00A63EDA" w:rsidRDefault="00A63EDA" w:rsidP="002C29F0">
      <w:pPr>
        <w:pStyle w:val="8"/>
      </w:pPr>
      <w:r>
        <w:rPr>
          <w:lang w:val="en-US"/>
        </w:rPr>
        <w:t>Docker</w:t>
      </w:r>
      <w:r w:rsidRPr="00A63EDA">
        <w:t xml:space="preserve">. </w:t>
      </w:r>
      <w:r>
        <w:t xml:space="preserve">Документация. – </w:t>
      </w:r>
      <w:r>
        <w:rPr>
          <w:lang w:val="en-US"/>
        </w:rPr>
        <w:t>URL</w:t>
      </w:r>
      <w:r w:rsidRPr="00A63EDA">
        <w:t xml:space="preserve">: </w:t>
      </w:r>
      <w:hyperlink r:id="rId37" w:history="1">
        <w:r w:rsidRPr="001355E1">
          <w:rPr>
            <w:rStyle w:val="ad"/>
            <w:lang w:val="en-US"/>
          </w:rPr>
          <w:t>https</w:t>
        </w:r>
        <w:r w:rsidRPr="001355E1">
          <w:rPr>
            <w:rStyle w:val="ad"/>
          </w:rPr>
          <w:t>://</w:t>
        </w:r>
        <w:r w:rsidRPr="001355E1">
          <w:rPr>
            <w:rStyle w:val="ad"/>
            <w:lang w:val="en-US"/>
          </w:rPr>
          <w:t>docs</w:t>
        </w:r>
        <w:r w:rsidRPr="001355E1">
          <w:rPr>
            <w:rStyle w:val="ad"/>
          </w:rPr>
          <w:t>.</w:t>
        </w:r>
        <w:r w:rsidRPr="001355E1">
          <w:rPr>
            <w:rStyle w:val="ad"/>
            <w:lang w:val="en-US"/>
          </w:rPr>
          <w:t>docker</w:t>
        </w:r>
        <w:r w:rsidRPr="001355E1">
          <w:rPr>
            <w:rStyle w:val="ad"/>
          </w:rPr>
          <w:t>.</w:t>
        </w:r>
        <w:r w:rsidRPr="001355E1">
          <w:rPr>
            <w:rStyle w:val="ad"/>
            <w:lang w:val="en-US"/>
          </w:rPr>
          <w:t>com</w:t>
        </w:r>
        <w:r w:rsidRPr="001355E1">
          <w:rPr>
            <w:rStyle w:val="ad"/>
          </w:rPr>
          <w:t>/</w:t>
        </w:r>
        <w:r w:rsidRPr="001355E1">
          <w:rPr>
            <w:rStyle w:val="ad"/>
            <w:lang w:val="en-US"/>
          </w:rPr>
          <w:t>get</w:t>
        </w:r>
        <w:r w:rsidRPr="001355E1">
          <w:rPr>
            <w:rStyle w:val="ad"/>
          </w:rPr>
          <w:t>-</w:t>
        </w:r>
        <w:r w:rsidRPr="001355E1">
          <w:rPr>
            <w:rStyle w:val="ad"/>
            <w:lang w:val="en-US"/>
          </w:rPr>
          <w:t>started</w:t>
        </w:r>
        <w:r w:rsidRPr="001355E1">
          <w:rPr>
            <w:rStyle w:val="ad"/>
          </w:rPr>
          <w:t>/</w:t>
        </w:r>
        <w:r w:rsidRPr="001355E1">
          <w:rPr>
            <w:rStyle w:val="ad"/>
            <w:lang w:val="en-US"/>
          </w:rPr>
          <w:t>overview</w:t>
        </w:r>
        <w:r w:rsidRPr="001355E1">
          <w:rPr>
            <w:rStyle w:val="ad"/>
          </w:rPr>
          <w:t>/</w:t>
        </w:r>
      </w:hyperlink>
      <w:r>
        <w:t xml:space="preserve"> (дата обращения: 29.04.2025).</w:t>
      </w:r>
    </w:p>
    <w:p w14:paraId="590F8647" w14:textId="1792116F" w:rsidR="00A63EDA" w:rsidRDefault="00A63EDA" w:rsidP="002C29F0">
      <w:pPr>
        <w:pStyle w:val="8"/>
      </w:pPr>
      <w:r>
        <w:rPr>
          <w:lang w:val="en-US"/>
        </w:rPr>
        <w:t>GitLab</w:t>
      </w:r>
      <w:r w:rsidRPr="00A63EDA">
        <w:t xml:space="preserve">. </w:t>
      </w:r>
      <w:r>
        <w:t xml:space="preserve">Документация. – </w:t>
      </w:r>
      <w:r>
        <w:rPr>
          <w:lang w:val="en-US"/>
        </w:rPr>
        <w:t>URL</w:t>
      </w:r>
      <w:r w:rsidRPr="00A63EDA">
        <w:t>:</w:t>
      </w:r>
      <w:r>
        <w:t xml:space="preserve"> </w:t>
      </w:r>
      <w:hyperlink r:id="rId38" w:history="1">
        <w:r w:rsidRPr="001355E1">
          <w:rPr>
            <w:rStyle w:val="ad"/>
          </w:rPr>
          <w:t>https://docs.gitlab.com/ee/ci/</w:t>
        </w:r>
      </w:hyperlink>
      <w:r>
        <w:t xml:space="preserve"> (дата обращения: 30.04.2025).</w:t>
      </w:r>
    </w:p>
    <w:p w14:paraId="71D2A6FA" w14:textId="71127E37" w:rsidR="00757430" w:rsidRPr="00A63EDA" w:rsidRDefault="00757430" w:rsidP="002C29F0">
      <w:pPr>
        <w:pStyle w:val="8"/>
      </w:pPr>
      <w:r w:rsidRPr="00757430">
        <w:rPr>
          <w:lang w:val="en-US"/>
        </w:rPr>
        <w:t xml:space="preserve">REST API Tutorial. What is REST? </w:t>
      </w:r>
      <w:r w:rsidRPr="00757430">
        <w:t xml:space="preserve">[Электронный ресурс]. – Режим доступа: https://restfulapi.net/ (дата обращения: </w:t>
      </w:r>
      <w:r>
        <w:t>18</w:t>
      </w:r>
      <w:r w:rsidRPr="00757430">
        <w:t>.0</w:t>
      </w:r>
      <w:r>
        <w:t>3</w:t>
      </w:r>
      <w:r w:rsidRPr="00757430">
        <w:t>.2025).</w:t>
      </w:r>
      <w:r>
        <w:tab/>
      </w:r>
    </w:p>
    <w:p w14:paraId="6BF442C4" w14:textId="5D22118F" w:rsidR="00156717" w:rsidRPr="00A63EDA" w:rsidRDefault="00156717" w:rsidP="00C05700">
      <w:pPr>
        <w:pStyle w:val="8"/>
      </w:pPr>
      <w:r w:rsidRPr="00A63EDA">
        <w:br w:type="page"/>
      </w:r>
    </w:p>
    <w:p w14:paraId="14177989" w14:textId="77777777" w:rsidR="006F4478" w:rsidRDefault="006F4478" w:rsidP="006F4478">
      <w:pPr>
        <w:pStyle w:val="92"/>
      </w:pPr>
      <w:bookmarkStart w:id="73" w:name="_Toc187447718"/>
      <w:bookmarkStart w:id="74" w:name="_Toc187447813"/>
      <w:bookmarkStart w:id="75" w:name="_Toc187447936"/>
      <w:bookmarkStart w:id="76" w:name="_Toc187448764"/>
      <w:bookmarkStart w:id="77" w:name="_Toc477525074"/>
      <w:bookmarkStart w:id="78" w:name="_Toc477526601"/>
      <w:bookmarkStart w:id="79" w:name="_Toc477526816"/>
      <w:bookmarkStart w:id="80" w:name="_Toc477529039"/>
      <w:bookmarkStart w:id="81" w:name="_Toc477530302"/>
      <w:bookmarkStart w:id="82" w:name="_Toc477532642"/>
      <w:bookmarkStart w:id="83" w:name="_Toc8214337"/>
      <w:bookmarkStart w:id="84" w:name="_Toc199095163"/>
      <w:r w:rsidRPr="00324BE1">
        <w:lastRenderedPageBreak/>
        <w:t>ПРИЛОЖЕНИЕ</w:t>
      </w:r>
      <w:r>
        <w:t xml:space="preserve"> </w:t>
      </w:r>
      <w:r w:rsidRPr="00FC1752">
        <w:t>А</w:t>
      </w:r>
      <w:bookmarkEnd w:id="73"/>
      <w:bookmarkEnd w:id="74"/>
      <w:bookmarkEnd w:id="75"/>
      <w:bookmarkEnd w:id="76"/>
      <w:bookmarkEnd w:id="84"/>
      <w:r>
        <w:t xml:space="preserve"> </w:t>
      </w:r>
      <w:bookmarkEnd w:id="77"/>
      <w:bookmarkEnd w:id="78"/>
      <w:bookmarkEnd w:id="79"/>
      <w:bookmarkEnd w:id="80"/>
    </w:p>
    <w:bookmarkEnd w:id="81"/>
    <w:bookmarkEnd w:id="82"/>
    <w:bookmarkEnd w:id="83"/>
    <w:p w14:paraId="639E4573" w14:textId="77777777" w:rsidR="006F4478" w:rsidRDefault="006F4478" w:rsidP="006F4478">
      <w:pPr>
        <w:pStyle w:val="910"/>
      </w:pPr>
      <w:r>
        <w:t>Техническое задание</w:t>
      </w:r>
    </w:p>
    <w:p w14:paraId="2B7E5DEF" w14:textId="77777777" w:rsidR="00310980" w:rsidRPr="004B3E3A" w:rsidRDefault="00310980" w:rsidP="004B3E3A">
      <w:pPr>
        <w:pStyle w:val="21"/>
      </w:pPr>
      <w:r w:rsidRPr="004B3E3A">
        <w:t>Цель: Доработка инструмента для бронирования рабочих места в офисе, оптимизирующего использованное пространство и улучшающего организацию работы.</w:t>
      </w:r>
    </w:p>
    <w:p w14:paraId="29E6752A" w14:textId="77777777" w:rsidR="00310980" w:rsidRPr="004B3E3A" w:rsidRDefault="00310980" w:rsidP="004B3E3A">
      <w:pPr>
        <w:pStyle w:val="21"/>
      </w:pPr>
      <w:r w:rsidRPr="004B3E3A">
        <w:t>Описание: Сервис для бронирования мест в офисе позволит сотрудникам легко выбирать и резервировать свободные рабочие места на определенные даты и время. Он оптимизирует использование офисного пространства, благодаря чему сотрудники смогут избежать ситуаций нехватки рабочих мест в офисе в дни его высокой загруженности. Особенностью сервиса должен быть удобный интерфейс для просмотра карты офиса и доступных мест.</w:t>
      </w:r>
    </w:p>
    <w:p w14:paraId="09298FD9" w14:textId="77777777" w:rsidR="00310980" w:rsidRPr="004B3E3A" w:rsidRDefault="00310980" w:rsidP="004B3E3A">
      <w:pPr>
        <w:pStyle w:val="21"/>
      </w:pPr>
      <w:r w:rsidRPr="004B3E3A">
        <w:t>Требуемый результат: Веб-сервис, позволяющий сотрудникам выбирать и бронировать свободные рабочие места в офисе на определенные даты и время, а администраторам просматривать аналитику, самостоятельно создавать и редактировать офисы</w:t>
      </w:r>
    </w:p>
    <w:p w14:paraId="1A80252B" w14:textId="77777777" w:rsidR="00310980" w:rsidRPr="004B3E3A" w:rsidRDefault="00310980" w:rsidP="004B3E3A">
      <w:pPr>
        <w:pStyle w:val="21"/>
      </w:pPr>
      <w:r w:rsidRPr="004B3E3A">
        <w:t>Критерии оценки: В сервисе для администратора должны быть реализованы следующие функции:</w:t>
      </w:r>
    </w:p>
    <w:p w14:paraId="411E91FA" w14:textId="1BEC3EB6" w:rsidR="00310980" w:rsidRPr="004B3E3A" w:rsidRDefault="00310980" w:rsidP="004B3E3A">
      <w:pPr>
        <w:pStyle w:val="21"/>
        <w:numPr>
          <w:ilvl w:val="0"/>
          <w:numId w:val="56"/>
        </w:numPr>
      </w:pPr>
      <w:r w:rsidRPr="004B3E3A">
        <w:t>Аналитика по бронированиям для оптимизации использования рабочих мест;</w:t>
      </w:r>
    </w:p>
    <w:p w14:paraId="4CD2F5DE" w14:textId="03965138" w:rsidR="00310980" w:rsidRPr="004B3E3A" w:rsidRDefault="00310980" w:rsidP="004B3E3A">
      <w:pPr>
        <w:pStyle w:val="21"/>
        <w:numPr>
          <w:ilvl w:val="0"/>
          <w:numId w:val="56"/>
        </w:numPr>
      </w:pPr>
      <w:r w:rsidRPr="004B3E3A">
        <w:t>генерация кодов подтверждения;</w:t>
      </w:r>
    </w:p>
    <w:p w14:paraId="542F1B84" w14:textId="4A6BDC7B" w:rsidR="00310980" w:rsidRPr="004B3E3A" w:rsidRDefault="00310980" w:rsidP="004B3E3A">
      <w:pPr>
        <w:pStyle w:val="21"/>
        <w:numPr>
          <w:ilvl w:val="0"/>
          <w:numId w:val="56"/>
        </w:numPr>
      </w:pPr>
      <w:r w:rsidRPr="004B3E3A">
        <w:t>расширенное управление офисами, включая редактирование названий, настройку рабочего времени и интерактивную карту, обеспечивающую наглядную визуализацию офисного пространства и удобную навигацию;</w:t>
      </w:r>
    </w:p>
    <w:p w14:paraId="2E3F76F0" w14:textId="503DF3D9" w:rsidR="00310980" w:rsidRPr="004B3E3A" w:rsidRDefault="00310980" w:rsidP="004B3E3A">
      <w:pPr>
        <w:pStyle w:val="21"/>
        <w:numPr>
          <w:ilvl w:val="0"/>
          <w:numId w:val="56"/>
        </w:numPr>
      </w:pPr>
      <w:r w:rsidRPr="004B3E3A">
        <w:t>просмотр и управление бронированиями;</w:t>
      </w:r>
    </w:p>
    <w:p w14:paraId="53C2A2D0" w14:textId="42557580" w:rsidR="00310980" w:rsidRPr="004B3E3A" w:rsidRDefault="00310980" w:rsidP="004B3E3A">
      <w:pPr>
        <w:pStyle w:val="21"/>
        <w:numPr>
          <w:ilvl w:val="0"/>
          <w:numId w:val="56"/>
        </w:numPr>
      </w:pPr>
      <w:r w:rsidRPr="004B3E3A">
        <w:t>управление списком офисов с возможностью редактирования;</w:t>
      </w:r>
    </w:p>
    <w:p w14:paraId="6CECE64B" w14:textId="7CBA130A" w:rsidR="00310980" w:rsidRPr="004B3E3A" w:rsidRDefault="00310980" w:rsidP="004B3E3A">
      <w:pPr>
        <w:pStyle w:val="21"/>
        <w:numPr>
          <w:ilvl w:val="0"/>
          <w:numId w:val="56"/>
        </w:numPr>
      </w:pPr>
      <w:r w:rsidRPr="004B3E3A">
        <w:t>просмотр и редактирование списка сотрудников для актуализации данных.</w:t>
      </w:r>
    </w:p>
    <w:p w14:paraId="574BB831" w14:textId="77777777" w:rsidR="00310980" w:rsidRPr="004B3E3A" w:rsidRDefault="00310980" w:rsidP="004B3E3A">
      <w:pPr>
        <w:pStyle w:val="21"/>
      </w:pPr>
      <w:r w:rsidRPr="004B3E3A">
        <w:lastRenderedPageBreak/>
        <w:t>Сервис должен быть масштабируемым и легко адаптируемым, позволяя быстро развертываться для любой компании и офиса без сложных технических доработок.</w:t>
      </w:r>
    </w:p>
    <w:p w14:paraId="0EE60DB0" w14:textId="77777777" w:rsidR="00310980" w:rsidRPr="00310980" w:rsidRDefault="00310980" w:rsidP="00310980">
      <w:pPr>
        <w:pStyle w:val="14"/>
        <w:numPr>
          <w:ilvl w:val="1"/>
          <w:numId w:val="46"/>
        </w:numPr>
      </w:pPr>
      <w:bookmarkStart w:id="85" w:name="_Toc199095164"/>
      <w:r w:rsidRPr="00310980">
        <w:t>Описание текущего состояния</w:t>
      </w:r>
      <w:bookmarkEnd w:id="85"/>
    </w:p>
    <w:p w14:paraId="2AA7E345" w14:textId="77777777" w:rsidR="00310980" w:rsidRPr="004B3E3A" w:rsidRDefault="00310980" w:rsidP="004B3E3A">
      <w:pPr>
        <w:pStyle w:val="21"/>
      </w:pPr>
      <w:r w:rsidRPr="004B3E3A">
        <w:t xml:space="preserve">Реализована пользовательская часть сайта: пользователи могут бронировать места, подтверждать и отменять брони, просмотр истории. </w:t>
      </w:r>
    </w:p>
    <w:p w14:paraId="05C688BD" w14:textId="77777777" w:rsidR="00310980" w:rsidRPr="004B3E3A" w:rsidRDefault="00310980" w:rsidP="004B3E3A">
      <w:pPr>
        <w:pStyle w:val="21"/>
      </w:pPr>
      <w:r w:rsidRPr="004B3E3A">
        <w:t>Реализован телеграмм бот для админа: генерация и просмотр кода, просмотр бронирований офиса.</w:t>
      </w:r>
    </w:p>
    <w:p w14:paraId="2C7876C1" w14:textId="77777777" w:rsidR="00310980" w:rsidRPr="004B3E3A" w:rsidRDefault="00310980" w:rsidP="004B3E3A">
      <w:pPr>
        <w:pStyle w:val="21"/>
      </w:pPr>
      <w:r w:rsidRPr="004B3E3A">
        <w:t>Реализована пользовательская часть телеграмм бот: возможность подтверждать и отменять брони, просмотр истории, получать напоминания.</w:t>
      </w:r>
    </w:p>
    <w:p w14:paraId="24709784" w14:textId="77777777" w:rsidR="00310980" w:rsidRPr="004B3E3A" w:rsidRDefault="00310980" w:rsidP="004B3E3A">
      <w:pPr>
        <w:pStyle w:val="21"/>
      </w:pPr>
      <w:r w:rsidRPr="004B3E3A">
        <w:t>Необходимо реализовать административная часть для сайта, а также возможность адаптации сервиса для других компаний.</w:t>
      </w:r>
    </w:p>
    <w:p w14:paraId="0E716EC9" w14:textId="77777777" w:rsidR="00310980" w:rsidRDefault="00310980" w:rsidP="00310980">
      <w:pPr>
        <w:pStyle w:val="14"/>
        <w:numPr>
          <w:ilvl w:val="1"/>
          <w:numId w:val="46"/>
        </w:numPr>
      </w:pPr>
      <w:bookmarkStart w:id="86" w:name="_Toc199095165"/>
      <w:r w:rsidRPr="00310980">
        <w:t>Функциональные требования</w:t>
      </w:r>
      <w:bookmarkEnd w:id="86"/>
    </w:p>
    <w:p w14:paraId="431E5888" w14:textId="77777777" w:rsidR="004B3E3A" w:rsidRPr="00310980" w:rsidRDefault="004B3E3A" w:rsidP="004B3E3A">
      <w:pPr>
        <w:pStyle w:val="21"/>
      </w:pPr>
      <w:r w:rsidRPr="00310980">
        <w:t>Генерация кодов подтверждения:</w:t>
      </w:r>
    </w:p>
    <w:p w14:paraId="7E373F4E" w14:textId="77777777" w:rsidR="004B3E3A" w:rsidRPr="004B3E3A" w:rsidRDefault="004B3E3A" w:rsidP="004B3E3A">
      <w:pPr>
        <w:pStyle w:val="21"/>
        <w:numPr>
          <w:ilvl w:val="0"/>
          <w:numId w:val="57"/>
        </w:numPr>
      </w:pPr>
      <w:r w:rsidRPr="004B3E3A">
        <w:t>Доступна только админу;</w:t>
      </w:r>
    </w:p>
    <w:p w14:paraId="288494BD" w14:textId="77777777" w:rsidR="004B3E3A" w:rsidRPr="004B3E3A" w:rsidRDefault="004B3E3A" w:rsidP="004B3E3A">
      <w:pPr>
        <w:pStyle w:val="21"/>
        <w:numPr>
          <w:ilvl w:val="0"/>
          <w:numId w:val="57"/>
        </w:numPr>
      </w:pPr>
      <w:r w:rsidRPr="004B3E3A">
        <w:t>код действует неограниченное время;</w:t>
      </w:r>
    </w:p>
    <w:p w14:paraId="014AE4D1" w14:textId="77777777" w:rsidR="004B3E3A" w:rsidRPr="004B3E3A" w:rsidRDefault="004B3E3A" w:rsidP="004B3E3A">
      <w:pPr>
        <w:pStyle w:val="21"/>
        <w:numPr>
          <w:ilvl w:val="0"/>
          <w:numId w:val="57"/>
        </w:numPr>
      </w:pPr>
      <w:r w:rsidRPr="004B3E3A">
        <w:t>у каждого офиса свой код;</w:t>
      </w:r>
    </w:p>
    <w:p w14:paraId="3138C459" w14:textId="77777777" w:rsidR="004B3E3A" w:rsidRPr="004B3E3A" w:rsidRDefault="004B3E3A" w:rsidP="004B3E3A">
      <w:pPr>
        <w:pStyle w:val="21"/>
        <w:numPr>
          <w:ilvl w:val="0"/>
          <w:numId w:val="57"/>
        </w:numPr>
      </w:pPr>
      <w:r w:rsidRPr="004B3E3A">
        <w:t>код показан на странице "код подтверждения";</w:t>
      </w:r>
    </w:p>
    <w:p w14:paraId="69D15A6E" w14:textId="77777777" w:rsidR="004B3E3A" w:rsidRPr="004B3E3A" w:rsidRDefault="004B3E3A" w:rsidP="004B3E3A">
      <w:pPr>
        <w:pStyle w:val="21"/>
        <w:numPr>
          <w:ilvl w:val="0"/>
          <w:numId w:val="57"/>
        </w:numPr>
      </w:pPr>
      <w:r w:rsidRPr="004B3E3A">
        <w:t xml:space="preserve">код может </w:t>
      </w:r>
      <w:proofErr w:type="spellStart"/>
      <w:r w:rsidRPr="004B3E3A">
        <w:t>перегенерировать</w:t>
      </w:r>
      <w:proofErr w:type="spellEnd"/>
      <w:r w:rsidRPr="004B3E3A">
        <w:t xml:space="preserve"> администратор нажатием на кнопку на той же странице;</w:t>
      </w:r>
    </w:p>
    <w:p w14:paraId="1CFC25D3" w14:textId="6DDE1FA6" w:rsidR="004B3E3A" w:rsidRPr="004B3E3A" w:rsidRDefault="004B3E3A" w:rsidP="004B3E3A">
      <w:pPr>
        <w:pStyle w:val="21"/>
        <w:numPr>
          <w:ilvl w:val="0"/>
          <w:numId w:val="57"/>
        </w:numPr>
      </w:pPr>
      <w:r w:rsidRPr="004B3E3A">
        <w:t>код в виде 6 цифр.</w:t>
      </w:r>
    </w:p>
    <w:p w14:paraId="1043C441" w14:textId="77777777" w:rsidR="004B3E3A" w:rsidRPr="00310980" w:rsidRDefault="004B3E3A" w:rsidP="004B3E3A">
      <w:pPr>
        <w:pStyle w:val="21"/>
      </w:pPr>
      <w:r w:rsidRPr="00310980">
        <w:t xml:space="preserve">Управление </w:t>
      </w:r>
      <w:proofErr w:type="spellStart"/>
      <w:r w:rsidRPr="00310980">
        <w:t>сторудниками</w:t>
      </w:r>
      <w:proofErr w:type="spellEnd"/>
      <w:r w:rsidRPr="00310980">
        <w:t>:</w:t>
      </w:r>
    </w:p>
    <w:p w14:paraId="12CCB8B9" w14:textId="77777777" w:rsidR="004B3E3A" w:rsidRPr="004B3E3A" w:rsidRDefault="004B3E3A" w:rsidP="004B3E3A">
      <w:pPr>
        <w:pStyle w:val="21"/>
        <w:numPr>
          <w:ilvl w:val="0"/>
          <w:numId w:val="58"/>
        </w:numPr>
      </w:pPr>
      <w:r w:rsidRPr="004B3E3A">
        <w:t>Админ функция;</w:t>
      </w:r>
    </w:p>
    <w:p w14:paraId="52D75325" w14:textId="77777777" w:rsidR="004B3E3A" w:rsidRPr="004B3E3A" w:rsidRDefault="004B3E3A" w:rsidP="004B3E3A">
      <w:pPr>
        <w:pStyle w:val="21"/>
        <w:numPr>
          <w:ilvl w:val="0"/>
          <w:numId w:val="58"/>
        </w:numPr>
      </w:pPr>
      <w:r w:rsidRPr="004B3E3A">
        <w:lastRenderedPageBreak/>
        <w:t xml:space="preserve">на странице расположен список всех сотрудников компании с данными: </w:t>
      </w:r>
      <w:proofErr w:type="spellStart"/>
      <w:r w:rsidRPr="004B3E3A">
        <w:t>тг</w:t>
      </w:r>
      <w:proofErr w:type="spellEnd"/>
      <w:r w:rsidRPr="004B3E3A">
        <w:t xml:space="preserve"> адрес, роль (на сайте), профессия (фронт, </w:t>
      </w:r>
      <w:proofErr w:type="gramStart"/>
      <w:r w:rsidRPr="004B3E3A">
        <w:t>бэк..</w:t>
      </w:r>
      <w:proofErr w:type="gramEnd"/>
      <w:r w:rsidRPr="004B3E3A">
        <w:t>);</w:t>
      </w:r>
    </w:p>
    <w:p w14:paraId="299D864A" w14:textId="77777777" w:rsidR="004B3E3A" w:rsidRPr="004B3E3A" w:rsidRDefault="004B3E3A" w:rsidP="004B3E3A">
      <w:pPr>
        <w:pStyle w:val="21"/>
        <w:numPr>
          <w:ilvl w:val="0"/>
          <w:numId w:val="58"/>
        </w:numPr>
      </w:pPr>
      <w:r w:rsidRPr="004B3E3A">
        <w:t>сотрудники добавляются через кнопку "добавить сотрудника";</w:t>
      </w:r>
    </w:p>
    <w:p w14:paraId="1B35822D" w14:textId="77777777" w:rsidR="004B3E3A" w:rsidRPr="004B3E3A" w:rsidRDefault="004B3E3A" w:rsidP="004B3E3A">
      <w:pPr>
        <w:pStyle w:val="21"/>
        <w:numPr>
          <w:ilvl w:val="0"/>
          <w:numId w:val="58"/>
        </w:numPr>
      </w:pPr>
      <w:r w:rsidRPr="004B3E3A">
        <w:t xml:space="preserve">у каждой записи сотрудника, кроме администраторов, есть кнопки: выдать администратора, удалить, изменить. При первых трех из этих действий необходимо подтвердить намерение через диалоговые окно. При последнем открывается окно для редактирования, похожее на окно создания (нельзя менять </w:t>
      </w:r>
      <w:proofErr w:type="spellStart"/>
      <w:r w:rsidRPr="004B3E3A">
        <w:t>тг</w:t>
      </w:r>
      <w:proofErr w:type="spellEnd"/>
      <w:r w:rsidRPr="004B3E3A">
        <w:t xml:space="preserve"> аккаунт, остальные поля заполняют </w:t>
      </w:r>
      <w:proofErr w:type="spellStart"/>
      <w:r w:rsidRPr="004B3E3A">
        <w:t>ся</w:t>
      </w:r>
      <w:proofErr w:type="spellEnd"/>
      <w:r w:rsidRPr="004B3E3A">
        <w:t xml:space="preserve"> из прошлых данных);</w:t>
      </w:r>
    </w:p>
    <w:p w14:paraId="6ECFC226" w14:textId="77777777" w:rsidR="004B3E3A" w:rsidRPr="004B3E3A" w:rsidRDefault="004B3E3A" w:rsidP="004B3E3A">
      <w:pPr>
        <w:pStyle w:val="21"/>
        <w:numPr>
          <w:ilvl w:val="0"/>
          <w:numId w:val="58"/>
        </w:numPr>
      </w:pPr>
      <w:r w:rsidRPr="004B3E3A">
        <w:t xml:space="preserve">при создании требуем профессию (бэк, </w:t>
      </w:r>
      <w:proofErr w:type="gramStart"/>
      <w:r w:rsidRPr="004B3E3A">
        <w:t>фронт..</w:t>
      </w:r>
      <w:proofErr w:type="gramEnd"/>
      <w:r w:rsidRPr="004B3E3A">
        <w:t xml:space="preserve">), </w:t>
      </w:r>
      <w:proofErr w:type="spellStart"/>
      <w:r w:rsidRPr="004B3E3A">
        <w:t>тг</w:t>
      </w:r>
      <w:proofErr w:type="spellEnd"/>
      <w:r w:rsidRPr="004B3E3A">
        <w:t xml:space="preserve"> аккаунт, оптимально: указывается постоянное место;</w:t>
      </w:r>
    </w:p>
    <w:p w14:paraId="335828C9" w14:textId="77777777" w:rsidR="004B3E3A" w:rsidRPr="004B3E3A" w:rsidRDefault="004B3E3A" w:rsidP="004B3E3A">
      <w:pPr>
        <w:pStyle w:val="21"/>
        <w:numPr>
          <w:ilvl w:val="0"/>
          <w:numId w:val="58"/>
        </w:numPr>
      </w:pPr>
      <w:r w:rsidRPr="004B3E3A">
        <w:t>админы не могут изменять админов;</w:t>
      </w:r>
    </w:p>
    <w:p w14:paraId="58217FF5" w14:textId="77777777" w:rsidR="004B3E3A" w:rsidRPr="004B3E3A" w:rsidRDefault="004B3E3A" w:rsidP="004B3E3A">
      <w:pPr>
        <w:pStyle w:val="21"/>
        <w:numPr>
          <w:ilvl w:val="0"/>
          <w:numId w:val="58"/>
        </w:numPr>
      </w:pPr>
      <w:r w:rsidRPr="004B3E3A">
        <w:t>админы могут самостоятельно удалить себя из сервиса, если есть другие админы;</w:t>
      </w:r>
    </w:p>
    <w:p w14:paraId="1836CB26" w14:textId="77777777" w:rsidR="004B3E3A" w:rsidRPr="004B3E3A" w:rsidRDefault="004B3E3A" w:rsidP="004B3E3A">
      <w:pPr>
        <w:pStyle w:val="21"/>
        <w:numPr>
          <w:ilvl w:val="0"/>
          <w:numId w:val="58"/>
        </w:numPr>
      </w:pPr>
      <w:r w:rsidRPr="004B3E3A">
        <w:t>при только созданном сервисе в списке находится один человек - админ, указанный при первичном создании;</w:t>
      </w:r>
    </w:p>
    <w:p w14:paraId="091C2EED" w14:textId="77777777" w:rsidR="004B3E3A" w:rsidRPr="004B3E3A" w:rsidRDefault="004B3E3A" w:rsidP="004B3E3A">
      <w:pPr>
        <w:pStyle w:val="21"/>
        <w:numPr>
          <w:ilvl w:val="0"/>
          <w:numId w:val="58"/>
        </w:numPr>
      </w:pPr>
      <w:r w:rsidRPr="004B3E3A">
        <w:t>при указании у него постоянного места, на карте место становится занятым им.</w:t>
      </w:r>
    </w:p>
    <w:p w14:paraId="1940DD77" w14:textId="77777777" w:rsidR="004B3E3A" w:rsidRPr="00310980" w:rsidRDefault="004B3E3A" w:rsidP="004B3E3A">
      <w:pPr>
        <w:pStyle w:val="21"/>
      </w:pPr>
      <w:r w:rsidRPr="00310980">
        <w:t>Управление офисами:</w:t>
      </w:r>
    </w:p>
    <w:p w14:paraId="687CEDE1" w14:textId="77777777" w:rsidR="004B3E3A" w:rsidRPr="004B3E3A" w:rsidRDefault="004B3E3A" w:rsidP="004B3E3A">
      <w:pPr>
        <w:pStyle w:val="21"/>
        <w:numPr>
          <w:ilvl w:val="0"/>
          <w:numId w:val="59"/>
        </w:numPr>
      </w:pPr>
      <w:r w:rsidRPr="004B3E3A">
        <w:t>Доступна админам;</w:t>
      </w:r>
    </w:p>
    <w:p w14:paraId="1BBEADCD" w14:textId="77777777" w:rsidR="004B3E3A" w:rsidRPr="004B3E3A" w:rsidRDefault="004B3E3A" w:rsidP="004B3E3A">
      <w:pPr>
        <w:pStyle w:val="21"/>
        <w:numPr>
          <w:ilvl w:val="0"/>
          <w:numId w:val="59"/>
        </w:numPr>
      </w:pPr>
      <w:r w:rsidRPr="004B3E3A">
        <w:t>в создании надо указать режим работы, имя;</w:t>
      </w:r>
    </w:p>
    <w:p w14:paraId="7D1E5BE0" w14:textId="77777777" w:rsidR="004B3E3A" w:rsidRPr="004B3E3A" w:rsidRDefault="004B3E3A" w:rsidP="004B3E3A">
      <w:pPr>
        <w:pStyle w:val="21"/>
        <w:numPr>
          <w:ilvl w:val="0"/>
          <w:numId w:val="59"/>
        </w:numPr>
      </w:pPr>
      <w:r w:rsidRPr="004B3E3A">
        <w:t>при постройке карты надо размещать места, стены, удобства;</w:t>
      </w:r>
    </w:p>
    <w:p w14:paraId="10B78861" w14:textId="77777777" w:rsidR="004B3E3A" w:rsidRPr="004B3E3A" w:rsidRDefault="004B3E3A" w:rsidP="004B3E3A">
      <w:pPr>
        <w:pStyle w:val="21"/>
        <w:numPr>
          <w:ilvl w:val="0"/>
          <w:numId w:val="59"/>
        </w:numPr>
      </w:pPr>
      <w:r w:rsidRPr="004B3E3A">
        <w:t>при добавлении места предлагаем назначить ему сотрудника - место становится постоянным (уже занятым сотрудником и недоступны для бронирования), если админ отказывается, то оно является временным (доступным для бронирования);</w:t>
      </w:r>
    </w:p>
    <w:p w14:paraId="6BF7A935" w14:textId="77777777" w:rsidR="004B3E3A" w:rsidRPr="004B3E3A" w:rsidRDefault="004B3E3A" w:rsidP="004B3E3A">
      <w:pPr>
        <w:pStyle w:val="21"/>
        <w:numPr>
          <w:ilvl w:val="0"/>
          <w:numId w:val="59"/>
        </w:numPr>
      </w:pPr>
      <w:r w:rsidRPr="004B3E3A">
        <w:t>редактировать можно прямо со страницы офиса, нажав нужную кнопку (перекидывает на экран редактирования).</w:t>
      </w:r>
    </w:p>
    <w:p w14:paraId="17234A65" w14:textId="77777777" w:rsidR="004B3E3A" w:rsidRPr="00310980" w:rsidRDefault="004B3E3A" w:rsidP="004B3E3A">
      <w:pPr>
        <w:pStyle w:val="21"/>
      </w:pPr>
      <w:r w:rsidRPr="00310980">
        <w:t>Аналитика:</w:t>
      </w:r>
    </w:p>
    <w:p w14:paraId="3FE9CCFF" w14:textId="77777777" w:rsidR="004B3E3A" w:rsidRPr="004B3E3A" w:rsidRDefault="004B3E3A" w:rsidP="004B3E3A">
      <w:pPr>
        <w:pStyle w:val="21"/>
        <w:numPr>
          <w:ilvl w:val="0"/>
          <w:numId w:val="60"/>
        </w:numPr>
      </w:pPr>
      <w:r w:rsidRPr="004B3E3A">
        <w:lastRenderedPageBreak/>
        <w:t>Доступна админам;</w:t>
      </w:r>
    </w:p>
    <w:p w14:paraId="076A3758" w14:textId="77777777" w:rsidR="004B3E3A" w:rsidRPr="004B3E3A" w:rsidRDefault="004B3E3A" w:rsidP="004B3E3A">
      <w:pPr>
        <w:pStyle w:val="21"/>
        <w:numPr>
          <w:ilvl w:val="0"/>
          <w:numId w:val="60"/>
        </w:numPr>
      </w:pPr>
      <w:r w:rsidRPr="004B3E3A">
        <w:t>указывается диапазон дат (без времени; минимум 3 дня) и выбирается офис или все офисы для аналитики;</w:t>
      </w:r>
    </w:p>
    <w:p w14:paraId="10D9E33E" w14:textId="77777777" w:rsidR="004B3E3A" w:rsidRPr="004B3E3A" w:rsidRDefault="004B3E3A" w:rsidP="004B3E3A">
      <w:pPr>
        <w:pStyle w:val="21"/>
        <w:numPr>
          <w:ilvl w:val="0"/>
          <w:numId w:val="60"/>
        </w:numPr>
      </w:pPr>
      <w:r w:rsidRPr="004B3E3A">
        <w:t>если выбраны «все» при указании места используется формат: название офиса: название (номер) места, если выбран конкретный офис, то указывается лишь место;</w:t>
      </w:r>
    </w:p>
    <w:p w14:paraId="11EF84D0" w14:textId="77777777" w:rsidR="004B3E3A" w:rsidRPr="004B3E3A" w:rsidRDefault="004B3E3A" w:rsidP="004B3E3A">
      <w:pPr>
        <w:pStyle w:val="21"/>
        <w:numPr>
          <w:ilvl w:val="0"/>
          <w:numId w:val="60"/>
        </w:numPr>
      </w:pPr>
      <w:r w:rsidRPr="004B3E3A">
        <w:t>при указании среднего времени высчитывается от рабочего;</w:t>
      </w:r>
    </w:p>
    <w:p w14:paraId="2CC6D763" w14:textId="77777777" w:rsidR="004B3E3A" w:rsidRPr="004B3E3A" w:rsidRDefault="004B3E3A" w:rsidP="004B3E3A">
      <w:pPr>
        <w:pStyle w:val="21"/>
        <w:numPr>
          <w:ilvl w:val="0"/>
          <w:numId w:val="60"/>
        </w:numPr>
      </w:pPr>
      <w:r w:rsidRPr="004B3E3A">
        <w:t>в аналитике используются данные о местах, доступные для бронирования, если не указано обратного;</w:t>
      </w:r>
    </w:p>
    <w:p w14:paraId="6341B0CD" w14:textId="77777777" w:rsidR="004B3E3A" w:rsidRPr="004B3E3A" w:rsidRDefault="004B3E3A" w:rsidP="004B3E3A">
      <w:pPr>
        <w:pStyle w:val="21"/>
        <w:numPr>
          <w:ilvl w:val="0"/>
          <w:numId w:val="60"/>
        </w:numPr>
      </w:pPr>
      <w:r w:rsidRPr="004B3E3A">
        <w:t>метрики:</w:t>
      </w:r>
    </w:p>
    <w:p w14:paraId="6A289F62" w14:textId="77777777" w:rsidR="004B3E3A" w:rsidRPr="004B3E3A" w:rsidRDefault="004B3E3A" w:rsidP="004B3E3A">
      <w:pPr>
        <w:pStyle w:val="21"/>
        <w:numPr>
          <w:ilvl w:val="0"/>
          <w:numId w:val="60"/>
        </w:numPr>
      </w:pPr>
      <w:r w:rsidRPr="004B3E3A">
        <w:t>круговая диаграмма с процентами мест: сколько мест занято той-то профессией, сколько никогда не занимались, сколько занимались хотя бы один раз;</w:t>
      </w:r>
    </w:p>
    <w:p w14:paraId="3377568F" w14:textId="77777777" w:rsidR="004B3E3A" w:rsidRPr="004B3E3A" w:rsidRDefault="004B3E3A" w:rsidP="004B3E3A">
      <w:pPr>
        <w:pStyle w:val="21"/>
        <w:numPr>
          <w:ilvl w:val="0"/>
          <w:numId w:val="60"/>
        </w:numPr>
      </w:pPr>
      <w:r w:rsidRPr="004B3E3A">
        <w:t>среднее количество занятых мест в рабочее время;</w:t>
      </w:r>
    </w:p>
    <w:p w14:paraId="04406B45" w14:textId="77777777" w:rsidR="004B3E3A" w:rsidRPr="004B3E3A" w:rsidRDefault="004B3E3A" w:rsidP="004B3E3A">
      <w:pPr>
        <w:pStyle w:val="21"/>
        <w:numPr>
          <w:ilvl w:val="0"/>
          <w:numId w:val="60"/>
        </w:numPr>
      </w:pPr>
      <w:r w:rsidRPr="004B3E3A">
        <w:t>сколько мест вообще не занимались с перечислением;</w:t>
      </w:r>
    </w:p>
    <w:p w14:paraId="365FD5D6" w14:textId="77777777" w:rsidR="004B3E3A" w:rsidRPr="004B3E3A" w:rsidRDefault="004B3E3A" w:rsidP="004B3E3A">
      <w:pPr>
        <w:pStyle w:val="21"/>
        <w:numPr>
          <w:ilvl w:val="0"/>
          <w:numId w:val="60"/>
        </w:numPr>
      </w:pPr>
      <w:r w:rsidRPr="004B3E3A">
        <w:t>самые популярные места (топ 5) с указанием среднего времени занятости;</w:t>
      </w:r>
    </w:p>
    <w:p w14:paraId="159B4D2F" w14:textId="77777777" w:rsidR="004B3E3A" w:rsidRPr="004B3E3A" w:rsidRDefault="004B3E3A" w:rsidP="004B3E3A">
      <w:pPr>
        <w:pStyle w:val="21"/>
        <w:numPr>
          <w:ilvl w:val="0"/>
          <w:numId w:val="60"/>
        </w:numPr>
      </w:pPr>
      <w:r w:rsidRPr="004B3E3A">
        <w:t>линейная диаграмма с количеством занятых мест по дням;</w:t>
      </w:r>
    </w:p>
    <w:p w14:paraId="761CA6EE" w14:textId="7FBD22CA" w:rsidR="004B3E3A" w:rsidRPr="004B3E3A" w:rsidRDefault="004B3E3A" w:rsidP="004B3E3A">
      <w:pPr>
        <w:pStyle w:val="21"/>
        <w:numPr>
          <w:ilvl w:val="0"/>
          <w:numId w:val="60"/>
        </w:numPr>
      </w:pPr>
      <w:r w:rsidRPr="004B3E3A">
        <w:t>линейная диаграмма с процентом занятых мест (от всех доступных для бронирования) по дням.</w:t>
      </w:r>
    </w:p>
    <w:p w14:paraId="65A83E31" w14:textId="77777777" w:rsidR="00310980" w:rsidRPr="00310980" w:rsidRDefault="00310980" w:rsidP="00310980">
      <w:pPr>
        <w:pStyle w:val="14"/>
        <w:numPr>
          <w:ilvl w:val="1"/>
          <w:numId w:val="46"/>
        </w:numPr>
      </w:pPr>
      <w:bookmarkStart w:id="87" w:name="_Toc199095166"/>
      <w:r w:rsidRPr="00310980">
        <w:t>Нефункциональные требования</w:t>
      </w:r>
      <w:bookmarkEnd w:id="87"/>
    </w:p>
    <w:p w14:paraId="0266D311" w14:textId="77777777" w:rsidR="00310980" w:rsidRPr="004B3E3A" w:rsidRDefault="00310980" w:rsidP="004B3E3A">
      <w:pPr>
        <w:pStyle w:val="21"/>
      </w:pPr>
      <w:r w:rsidRPr="004B3E3A">
        <w:t>Масштабируемость: возможность быстрого развертывания для любой компании без сложных технических настроек.</w:t>
      </w:r>
    </w:p>
    <w:p w14:paraId="3DBBF0EB" w14:textId="77777777" w:rsidR="00310980" w:rsidRPr="004B3E3A" w:rsidRDefault="00310980" w:rsidP="004B3E3A">
      <w:pPr>
        <w:pStyle w:val="21"/>
      </w:pPr>
      <w:r w:rsidRPr="004B3E3A">
        <w:t>Легкость в развертывании: установка с изменением минимальным количеством файлов без изменений в коде.</w:t>
      </w:r>
    </w:p>
    <w:p w14:paraId="6E16349F" w14:textId="77777777" w:rsidR="00310980" w:rsidRPr="004B3E3A" w:rsidRDefault="00310980" w:rsidP="004B3E3A">
      <w:pPr>
        <w:pStyle w:val="21"/>
      </w:pPr>
      <w:r w:rsidRPr="004B3E3A">
        <w:t>Интуитивно понятный UI/UX: удобный интерфейс.</w:t>
      </w:r>
    </w:p>
    <w:p w14:paraId="0DF99904" w14:textId="49A7FFDF" w:rsidR="00310980" w:rsidRPr="004B3E3A" w:rsidRDefault="00310980" w:rsidP="004B3E3A">
      <w:pPr>
        <w:pStyle w:val="21"/>
      </w:pPr>
      <w:r w:rsidRPr="004B3E3A">
        <w:lastRenderedPageBreak/>
        <w:t>Безопасность: сотрудник не видит административных разделов</w:t>
      </w:r>
    </w:p>
    <w:p w14:paraId="3B6FEBE5" w14:textId="77777777" w:rsidR="00310980" w:rsidRPr="00310980" w:rsidRDefault="00310980" w:rsidP="00310980">
      <w:pPr>
        <w:pStyle w:val="14"/>
        <w:numPr>
          <w:ilvl w:val="1"/>
          <w:numId w:val="46"/>
        </w:numPr>
      </w:pPr>
      <w:bookmarkStart w:id="88" w:name="_Toc199095167"/>
      <w:r w:rsidRPr="00310980">
        <w:t>Технические требования</w:t>
      </w:r>
      <w:bookmarkEnd w:id="88"/>
    </w:p>
    <w:p w14:paraId="4FB987EF" w14:textId="77777777" w:rsidR="00310980" w:rsidRPr="004B3E3A" w:rsidRDefault="00310980" w:rsidP="004B3E3A">
      <w:pPr>
        <w:pStyle w:val="21"/>
      </w:pPr>
      <w:r w:rsidRPr="004B3E3A">
        <w:t>Backend: .NET</w:t>
      </w:r>
    </w:p>
    <w:p w14:paraId="1BA0AA34" w14:textId="77777777" w:rsidR="00310980" w:rsidRPr="004B3E3A" w:rsidRDefault="00310980" w:rsidP="004B3E3A">
      <w:pPr>
        <w:pStyle w:val="21"/>
      </w:pPr>
      <w:r w:rsidRPr="004B3E3A">
        <w:t>Телеграмм-бот: Python</w:t>
      </w:r>
    </w:p>
    <w:p w14:paraId="7DAE4037" w14:textId="77777777" w:rsidR="00310980" w:rsidRPr="004B3E3A" w:rsidRDefault="00310980" w:rsidP="004B3E3A">
      <w:pPr>
        <w:pStyle w:val="21"/>
      </w:pPr>
      <w:r w:rsidRPr="004B3E3A">
        <w:t>Frontend: Vue, React</w:t>
      </w:r>
    </w:p>
    <w:p w14:paraId="20E26815" w14:textId="77777777" w:rsidR="00310980" w:rsidRPr="004B3E3A" w:rsidRDefault="00310980" w:rsidP="004B3E3A">
      <w:pPr>
        <w:pStyle w:val="21"/>
      </w:pPr>
      <w:r w:rsidRPr="004B3E3A">
        <w:t>Развертывание: Docker, Kubernetes</w:t>
      </w:r>
    </w:p>
    <w:p w14:paraId="13173C57" w14:textId="77777777" w:rsidR="00310980" w:rsidRPr="00310980" w:rsidRDefault="00310980" w:rsidP="00310980">
      <w:pPr>
        <w:pStyle w:val="14"/>
        <w:numPr>
          <w:ilvl w:val="1"/>
          <w:numId w:val="46"/>
        </w:numPr>
      </w:pPr>
      <w:bookmarkStart w:id="89" w:name="_Toc199095168"/>
      <w:r w:rsidRPr="00310980">
        <w:t>Этапы разработки</w:t>
      </w:r>
      <w:bookmarkEnd w:id="89"/>
    </w:p>
    <w:p w14:paraId="7D72839C" w14:textId="5A72501A" w:rsidR="00310980" w:rsidRPr="004B3E3A" w:rsidRDefault="00310980" w:rsidP="004B3E3A">
      <w:pPr>
        <w:pStyle w:val="21"/>
        <w:numPr>
          <w:ilvl w:val="0"/>
          <w:numId w:val="61"/>
        </w:numPr>
      </w:pPr>
      <w:r w:rsidRPr="004B3E3A">
        <w:t>Проектирование архитектуры, базы данных, интерфейсов</w:t>
      </w:r>
      <w:r w:rsidR="004B3E3A">
        <w:t>;</w:t>
      </w:r>
    </w:p>
    <w:p w14:paraId="2D2FE5BE" w14:textId="4421A98D" w:rsidR="00310980" w:rsidRPr="004B3E3A" w:rsidRDefault="004B3E3A" w:rsidP="004B3E3A">
      <w:pPr>
        <w:pStyle w:val="21"/>
        <w:numPr>
          <w:ilvl w:val="0"/>
          <w:numId w:val="61"/>
        </w:numPr>
      </w:pPr>
      <w:r>
        <w:t>р</w:t>
      </w:r>
      <w:r w:rsidR="00310980" w:rsidRPr="004B3E3A">
        <w:t>азработка API, адаптирование реализованных страниц, создание дизайна</w:t>
      </w:r>
      <w:r>
        <w:t>;</w:t>
      </w:r>
    </w:p>
    <w:p w14:paraId="218D7D6C" w14:textId="10270619" w:rsidR="00310980" w:rsidRPr="004B3E3A" w:rsidRDefault="004B3E3A" w:rsidP="004B3E3A">
      <w:pPr>
        <w:pStyle w:val="21"/>
        <w:numPr>
          <w:ilvl w:val="0"/>
          <w:numId w:val="61"/>
        </w:numPr>
      </w:pPr>
      <w:r>
        <w:t>р</w:t>
      </w:r>
      <w:r w:rsidR="00310980" w:rsidRPr="004B3E3A">
        <w:t xml:space="preserve">азработки системы управления </w:t>
      </w:r>
      <w:proofErr w:type="spellStart"/>
      <w:r w:rsidR="00310980" w:rsidRPr="004B3E3A">
        <w:t>управления</w:t>
      </w:r>
      <w:proofErr w:type="spellEnd"/>
      <w:r w:rsidR="00310980" w:rsidRPr="004B3E3A">
        <w:t xml:space="preserve"> офисами и картой мест</w:t>
      </w:r>
      <w:r>
        <w:t>;</w:t>
      </w:r>
    </w:p>
    <w:p w14:paraId="4C115214" w14:textId="16E5FCFC" w:rsidR="00310980" w:rsidRPr="004B3E3A" w:rsidRDefault="004B3E3A" w:rsidP="004B3E3A">
      <w:pPr>
        <w:pStyle w:val="21"/>
        <w:numPr>
          <w:ilvl w:val="0"/>
          <w:numId w:val="61"/>
        </w:numPr>
      </w:pPr>
      <w:r>
        <w:t>р</w:t>
      </w:r>
      <w:r w:rsidR="00310980" w:rsidRPr="004B3E3A">
        <w:t>азработка системы управления сотрудниками</w:t>
      </w:r>
      <w:r>
        <w:t>;</w:t>
      </w:r>
    </w:p>
    <w:p w14:paraId="4F86ABCC" w14:textId="235BE17B" w:rsidR="00310980" w:rsidRPr="004B3E3A" w:rsidRDefault="004B3E3A" w:rsidP="004B3E3A">
      <w:pPr>
        <w:pStyle w:val="21"/>
        <w:numPr>
          <w:ilvl w:val="0"/>
          <w:numId w:val="61"/>
        </w:numPr>
      </w:pPr>
      <w:r>
        <w:t>д</w:t>
      </w:r>
      <w:r w:rsidR="00310980" w:rsidRPr="004B3E3A">
        <w:t>обавление аналитики и отчетов</w:t>
      </w:r>
      <w:r>
        <w:t>;</w:t>
      </w:r>
    </w:p>
    <w:p w14:paraId="7C79857A" w14:textId="608D2F49" w:rsidR="00310980" w:rsidRPr="004B3E3A" w:rsidRDefault="004B3E3A" w:rsidP="004B3E3A">
      <w:pPr>
        <w:pStyle w:val="21"/>
        <w:numPr>
          <w:ilvl w:val="0"/>
          <w:numId w:val="61"/>
        </w:numPr>
      </w:pPr>
      <w:r>
        <w:t>т</w:t>
      </w:r>
      <w:r w:rsidR="00310980" w:rsidRPr="004B3E3A">
        <w:t>естирование и отладка. Корректирование файлов развертывания</w:t>
      </w:r>
      <w:r>
        <w:t>.</w:t>
      </w:r>
    </w:p>
    <w:p w14:paraId="67C37294" w14:textId="54E68B64" w:rsidR="006F4478" w:rsidRDefault="006F4478" w:rsidP="006F4478">
      <w:pPr>
        <w:pStyle w:val="21"/>
      </w:pPr>
    </w:p>
    <w:p w14:paraId="500F81B7" w14:textId="77777777" w:rsidR="006F4478" w:rsidRPr="00EA6B24" w:rsidRDefault="006F4478" w:rsidP="006F4478"/>
    <w:p w14:paraId="7DF01D2C" w14:textId="77777777" w:rsidR="006F4478" w:rsidRDefault="006F4478" w:rsidP="006F4478">
      <w:pPr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br w:type="page"/>
      </w:r>
    </w:p>
    <w:p w14:paraId="7F9C1D10" w14:textId="77777777" w:rsidR="006F4478" w:rsidRDefault="006F4478" w:rsidP="006F4478">
      <w:pPr>
        <w:pStyle w:val="92"/>
      </w:pPr>
      <w:bookmarkStart w:id="90" w:name="_Toc187447722"/>
      <w:bookmarkStart w:id="91" w:name="_Toc187447814"/>
      <w:bookmarkStart w:id="92" w:name="_Toc187447937"/>
      <w:bookmarkStart w:id="93" w:name="_Toc187448765"/>
      <w:bookmarkStart w:id="94" w:name="_Toc199095169"/>
      <w:r>
        <w:lastRenderedPageBreak/>
        <w:t>ПРИЛОЖЕНИЕ Б</w:t>
      </w:r>
      <w:bookmarkEnd w:id="90"/>
      <w:bookmarkEnd w:id="91"/>
      <w:bookmarkEnd w:id="92"/>
      <w:bookmarkEnd w:id="93"/>
      <w:bookmarkEnd w:id="94"/>
    </w:p>
    <w:p w14:paraId="2313E739" w14:textId="77777777" w:rsidR="006F4478" w:rsidRDefault="006F4478" w:rsidP="006F4478">
      <w:pPr>
        <w:pStyle w:val="910"/>
      </w:pPr>
      <w:r>
        <w:t>Задачи</w:t>
      </w:r>
    </w:p>
    <w:p w14:paraId="4D9A4BA6" w14:textId="77777777" w:rsidR="006F4478" w:rsidRPr="00EA6B24" w:rsidRDefault="006F4478" w:rsidP="006F4478">
      <w:pPr>
        <w:pStyle w:val="64"/>
        <w:numPr>
          <w:ilvl w:val="0"/>
          <w:numId w:val="0"/>
        </w:numPr>
      </w:pPr>
      <w:r>
        <w:t>Таблица Б.1 – Разделение задач по фичам</w:t>
      </w:r>
    </w:p>
    <w:tbl>
      <w:tblPr>
        <w:tblW w:w="9488" w:type="dxa"/>
        <w:tblLook w:val="04A0" w:firstRow="1" w:lastRow="0" w:firstColumn="1" w:lastColumn="0" w:noHBand="0" w:noVBand="1"/>
      </w:tblPr>
      <w:tblGrid>
        <w:gridCol w:w="1550"/>
        <w:gridCol w:w="1559"/>
        <w:gridCol w:w="5533"/>
        <w:gridCol w:w="846"/>
      </w:tblGrid>
      <w:tr w:rsidR="006F4478" w:rsidRPr="002B15AC" w14:paraId="7004D27A" w14:textId="77777777" w:rsidTr="00E046F4">
        <w:trPr>
          <w:trHeight w:val="340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50642" w14:textId="77777777" w:rsidR="006F4478" w:rsidRPr="002B15AC" w:rsidRDefault="006F4478" w:rsidP="005B2780">
            <w:pPr>
              <w:pStyle w:val="610"/>
              <w:jc w:val="center"/>
            </w:pPr>
            <w:r w:rsidRPr="002B15AC">
              <w:t>Блок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DDB7B" w14:textId="77777777" w:rsidR="006F4478" w:rsidRPr="002B15AC" w:rsidRDefault="006F4478" w:rsidP="005B2780">
            <w:pPr>
              <w:pStyle w:val="610"/>
              <w:jc w:val="center"/>
            </w:pPr>
            <w:r w:rsidRPr="002B15AC">
              <w:t>Задача</w:t>
            </w:r>
          </w:p>
        </w:tc>
        <w:tc>
          <w:tcPr>
            <w:tcW w:w="55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9DECA" w14:textId="77777777" w:rsidR="006F4478" w:rsidRPr="002B15AC" w:rsidRDefault="006F4478" w:rsidP="005B2780">
            <w:pPr>
              <w:pStyle w:val="610"/>
              <w:jc w:val="center"/>
            </w:pPr>
            <w:r w:rsidRPr="002B15AC">
              <w:t>Описание</w:t>
            </w:r>
          </w:p>
        </w:tc>
        <w:tc>
          <w:tcPr>
            <w:tcW w:w="84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24D4CF" w14:textId="77777777" w:rsidR="006F4478" w:rsidRPr="002B15AC" w:rsidRDefault="006F4478" w:rsidP="005B27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ru-RU"/>
              </w:rPr>
            </w:pPr>
            <w:r w:rsidRPr="002B15AC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ru-RU"/>
              </w:rPr>
              <w:t>Время</w:t>
            </w:r>
          </w:p>
        </w:tc>
      </w:tr>
      <w:tr w:rsidR="006F4478" w:rsidRPr="002B15AC" w14:paraId="066E0B25" w14:textId="77777777" w:rsidTr="00E046F4">
        <w:trPr>
          <w:trHeight w:val="1380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B84E4" w14:textId="56BEF1DB" w:rsidR="006F4478" w:rsidRPr="002B15AC" w:rsidRDefault="002C29F0" w:rsidP="005B2780">
            <w:pPr>
              <w:pStyle w:val="610"/>
            </w:pPr>
            <w:r w:rsidRPr="002C29F0">
              <w:t>Генерация кода подтверждения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5C7F7" w14:textId="7D4D9F4B" w:rsidR="006F4478" w:rsidRPr="002B15AC" w:rsidRDefault="002C29F0" w:rsidP="005B2780">
            <w:pPr>
              <w:pStyle w:val="610"/>
            </w:pPr>
            <w:r w:rsidRPr="002C29F0">
              <w:t>Перегенерация кода подтверждения</w:t>
            </w:r>
          </w:p>
        </w:tc>
        <w:tc>
          <w:tcPr>
            <w:tcW w:w="5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51DDC" w14:textId="70F4EAEC" w:rsidR="006F4478" w:rsidRPr="002B15AC" w:rsidRDefault="002C29F0" w:rsidP="00E046F4">
            <w:pPr>
              <w:pStyle w:val="610"/>
              <w:jc w:val="left"/>
            </w:pPr>
            <w:r w:rsidRPr="002C29F0">
              <w:t xml:space="preserve">Администратор должен иметь возможность </w:t>
            </w:r>
            <w:proofErr w:type="spellStart"/>
            <w:r w:rsidRPr="002C29F0">
              <w:t>перегенерировать</w:t>
            </w:r>
            <w:proofErr w:type="spellEnd"/>
            <w:r w:rsidRPr="002C29F0">
              <w:t xml:space="preserve"> код подтверждения бронирования</w:t>
            </w:r>
            <w:r>
              <w:t>.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572D35" w14:textId="34120603" w:rsidR="006F4478" w:rsidRPr="002B15AC" w:rsidRDefault="002C29F0" w:rsidP="005B2780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ru-RU"/>
              </w:rPr>
              <w:t>5</w:t>
            </w:r>
            <w:r w:rsidR="006F4478" w:rsidRPr="002B15AC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ru-RU"/>
              </w:rPr>
              <w:t xml:space="preserve"> ч</w:t>
            </w:r>
          </w:p>
        </w:tc>
      </w:tr>
      <w:tr w:rsidR="006F4478" w:rsidRPr="002B15AC" w14:paraId="271FF761" w14:textId="77777777" w:rsidTr="00E046F4">
        <w:trPr>
          <w:trHeight w:val="1316"/>
        </w:trPr>
        <w:tc>
          <w:tcPr>
            <w:tcW w:w="155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E4975" w14:textId="2456D954" w:rsidR="006F4478" w:rsidRPr="002B15AC" w:rsidRDefault="002C29F0" w:rsidP="005B2780">
            <w:pPr>
              <w:pStyle w:val="610"/>
            </w:pPr>
            <w:r w:rsidRPr="002C29F0">
              <w:t>Аналитика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4DE21" w14:textId="22C2281E" w:rsidR="006F4478" w:rsidRPr="002B15AC" w:rsidRDefault="002C29F0" w:rsidP="005B2780">
            <w:pPr>
              <w:pStyle w:val="610"/>
            </w:pPr>
            <w:r w:rsidRPr="002C29F0">
              <w:t>Отображение диаграмм</w:t>
            </w:r>
          </w:p>
        </w:tc>
        <w:tc>
          <w:tcPr>
            <w:tcW w:w="5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A5C8D" w14:textId="237018FB" w:rsidR="006F4478" w:rsidRPr="002B15AC" w:rsidRDefault="002C29F0" w:rsidP="00E046F4">
            <w:pPr>
              <w:pStyle w:val="610"/>
              <w:jc w:val="left"/>
            </w:pPr>
            <w:r w:rsidRPr="002C29F0">
              <w:t>Администратор должен просматривать аналитику в визуальном представлении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8D486A" w14:textId="64ADA1BA" w:rsidR="006F4478" w:rsidRPr="002B15AC" w:rsidRDefault="002C29F0" w:rsidP="005B2780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ru-RU"/>
              </w:rPr>
              <w:t>15</w:t>
            </w:r>
            <w:r w:rsidR="006F4478" w:rsidRPr="002B15AC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ru-RU"/>
              </w:rPr>
              <w:t xml:space="preserve"> ч</w:t>
            </w:r>
          </w:p>
        </w:tc>
      </w:tr>
      <w:tr w:rsidR="006F4478" w:rsidRPr="002B15AC" w14:paraId="248819A3" w14:textId="77777777" w:rsidTr="00E046F4">
        <w:trPr>
          <w:trHeight w:val="2140"/>
        </w:trPr>
        <w:tc>
          <w:tcPr>
            <w:tcW w:w="155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21B29" w14:textId="77777777" w:rsidR="006F4478" w:rsidRPr="002B15AC" w:rsidRDefault="006F4478" w:rsidP="005B2780">
            <w:pPr>
              <w:pStyle w:val="610"/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89BFC" w14:textId="3874D1C8" w:rsidR="006F4478" w:rsidRPr="002B15AC" w:rsidRDefault="002C29F0" w:rsidP="005B2780">
            <w:pPr>
              <w:pStyle w:val="610"/>
            </w:pPr>
            <w:proofErr w:type="spellStart"/>
            <w:r w:rsidRPr="002C29F0">
              <w:t>Рассчет</w:t>
            </w:r>
            <w:proofErr w:type="spellEnd"/>
            <w:r w:rsidRPr="002C29F0">
              <w:t xml:space="preserve"> аналитики</w:t>
            </w:r>
          </w:p>
        </w:tc>
        <w:tc>
          <w:tcPr>
            <w:tcW w:w="5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4CCD8" w14:textId="3FC975B9" w:rsidR="006F4478" w:rsidRPr="002B15AC" w:rsidRDefault="002C29F0" w:rsidP="00E046F4">
            <w:pPr>
              <w:pStyle w:val="610"/>
              <w:jc w:val="left"/>
            </w:pPr>
            <w:r w:rsidRPr="002C29F0">
              <w:t>Администратор должен просматривать точные значения аналитики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733A16" w14:textId="42AE9AA9" w:rsidR="006F4478" w:rsidRPr="002B15AC" w:rsidRDefault="002C29F0" w:rsidP="005B2780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ru-RU"/>
              </w:rPr>
              <w:t>18</w:t>
            </w:r>
            <w:r w:rsidR="006F4478" w:rsidRPr="002B15AC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ru-RU"/>
              </w:rPr>
              <w:t xml:space="preserve"> ч</w:t>
            </w:r>
          </w:p>
        </w:tc>
      </w:tr>
      <w:tr w:rsidR="006F4478" w:rsidRPr="002B15AC" w14:paraId="4742BDE6" w14:textId="77777777" w:rsidTr="00E046F4">
        <w:trPr>
          <w:trHeight w:val="2873"/>
        </w:trPr>
        <w:tc>
          <w:tcPr>
            <w:tcW w:w="155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C4C2C" w14:textId="77777777" w:rsidR="006F4478" w:rsidRPr="002B15AC" w:rsidRDefault="006F4478" w:rsidP="005B2780">
            <w:pPr>
              <w:pStyle w:val="610"/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2F22D" w14:textId="47F69F09" w:rsidR="006F4478" w:rsidRPr="002B15AC" w:rsidRDefault="002C29F0" w:rsidP="005B2780">
            <w:pPr>
              <w:pStyle w:val="610"/>
            </w:pPr>
            <w:r w:rsidRPr="002C29F0">
              <w:t>Фильтрация по датам и офисам</w:t>
            </w:r>
          </w:p>
        </w:tc>
        <w:tc>
          <w:tcPr>
            <w:tcW w:w="5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1790C" w14:textId="79FDE1C9" w:rsidR="006F4478" w:rsidRPr="002B15AC" w:rsidRDefault="002C29F0" w:rsidP="00E046F4">
            <w:pPr>
              <w:pStyle w:val="610"/>
              <w:jc w:val="left"/>
            </w:pPr>
            <w:r w:rsidRPr="002C29F0">
              <w:t>Администратор должен просматривать аналитику за определенные периоды у конкретных офисов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ED8CE3" w14:textId="49F84327" w:rsidR="006F4478" w:rsidRPr="002B15AC" w:rsidRDefault="002C29F0" w:rsidP="005B2780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ru-RU"/>
              </w:rPr>
              <w:t>9</w:t>
            </w:r>
            <w:r w:rsidR="006F4478" w:rsidRPr="002B15AC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ru-RU"/>
              </w:rPr>
              <w:t xml:space="preserve"> ч</w:t>
            </w:r>
          </w:p>
        </w:tc>
      </w:tr>
      <w:tr w:rsidR="006F4478" w:rsidRPr="002B15AC" w14:paraId="592442B9" w14:textId="77777777" w:rsidTr="00E046F4">
        <w:trPr>
          <w:trHeight w:val="1020"/>
        </w:trPr>
        <w:tc>
          <w:tcPr>
            <w:tcW w:w="15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C0DCC" w14:textId="6AE391AC" w:rsidR="006F4478" w:rsidRPr="002B15AC" w:rsidRDefault="00E046F4" w:rsidP="005B2780">
            <w:pPr>
              <w:pStyle w:val="610"/>
            </w:pPr>
            <w:r w:rsidRPr="00E046F4">
              <w:t>Создание и редактирование офиса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A44DE" w14:textId="65715A75" w:rsidR="006F4478" w:rsidRPr="002B15AC" w:rsidRDefault="00E046F4" w:rsidP="005B2780">
            <w:pPr>
              <w:pStyle w:val="610"/>
            </w:pPr>
            <w:r w:rsidRPr="00E046F4">
              <w:t>Создание офиса</w:t>
            </w:r>
          </w:p>
        </w:tc>
        <w:tc>
          <w:tcPr>
            <w:tcW w:w="55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0D8DC" w14:textId="17FB40DB" w:rsidR="006F4478" w:rsidRPr="002B15AC" w:rsidRDefault="00E046F4" w:rsidP="00E046F4">
            <w:pPr>
              <w:pStyle w:val="610"/>
              <w:jc w:val="left"/>
            </w:pPr>
            <w:r w:rsidRPr="00E046F4">
              <w:t>Администратор может создать офис: задать места, время работы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AC2C17" w14:textId="5391499F" w:rsidR="006F4478" w:rsidRPr="002B15AC" w:rsidRDefault="00E046F4" w:rsidP="005B2780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ru-RU"/>
              </w:rPr>
              <w:t>15</w:t>
            </w:r>
            <w:r w:rsidR="006F4478" w:rsidRPr="002B15AC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ru-RU"/>
              </w:rPr>
              <w:t xml:space="preserve"> ч</w:t>
            </w:r>
          </w:p>
        </w:tc>
      </w:tr>
      <w:tr w:rsidR="00E046F4" w:rsidRPr="002B15AC" w14:paraId="0FDF1D60" w14:textId="77777777" w:rsidTr="00E046F4">
        <w:trPr>
          <w:trHeight w:val="98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8820F" w14:textId="77777777" w:rsidR="00E046F4" w:rsidRPr="00E046F4" w:rsidRDefault="00E046F4" w:rsidP="005B2780">
            <w:pPr>
              <w:pStyle w:val="610"/>
              <w:rPr>
                <w:lang w:val="en-US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23637" w14:textId="77777777" w:rsidR="00E046F4" w:rsidRPr="00E046F4" w:rsidRDefault="00E046F4" w:rsidP="005B2780">
            <w:pPr>
              <w:pStyle w:val="610"/>
              <w:rPr>
                <w:lang w:val="en-US"/>
              </w:rPr>
            </w:pPr>
          </w:p>
        </w:tc>
        <w:tc>
          <w:tcPr>
            <w:tcW w:w="5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26C1BD" w14:textId="77777777" w:rsidR="00E046F4" w:rsidRPr="00E046F4" w:rsidRDefault="00E046F4" w:rsidP="005B2780">
            <w:pPr>
              <w:pStyle w:val="610"/>
              <w:rPr>
                <w:lang w:val="en-US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E31666" w14:textId="77777777" w:rsidR="00E046F4" w:rsidRPr="00E046F4" w:rsidRDefault="00E046F4" w:rsidP="005B2780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</w:tbl>
    <w:p w14:paraId="01D7F41E" w14:textId="56905455" w:rsidR="006F4478" w:rsidRDefault="006F4478" w:rsidP="006F4478"/>
    <w:p w14:paraId="54BCD5C6" w14:textId="77777777" w:rsidR="006F4478" w:rsidRDefault="006F4478" w:rsidP="006F4478">
      <w:pPr>
        <w:pStyle w:val="21"/>
        <w:ind w:firstLine="0"/>
      </w:pPr>
      <w:r>
        <w:lastRenderedPageBreak/>
        <w:t>Продолжение таблицы Б.1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5386"/>
        <w:gridCol w:w="702"/>
      </w:tblGrid>
      <w:tr w:rsidR="006F4478" w14:paraId="442F02E1" w14:textId="77777777" w:rsidTr="00E046F4">
        <w:tc>
          <w:tcPr>
            <w:tcW w:w="1413" w:type="dxa"/>
            <w:vMerge w:val="restart"/>
          </w:tcPr>
          <w:p w14:paraId="6B61F395" w14:textId="77777777" w:rsidR="006F4478" w:rsidRPr="002B15AC" w:rsidRDefault="006F4478" w:rsidP="005B2780">
            <w:pPr>
              <w:pStyle w:val="610"/>
            </w:pPr>
          </w:p>
        </w:tc>
        <w:tc>
          <w:tcPr>
            <w:tcW w:w="1843" w:type="dxa"/>
            <w:vAlign w:val="center"/>
          </w:tcPr>
          <w:p w14:paraId="27CA8621" w14:textId="15417131" w:rsidR="006F4478" w:rsidRPr="002B15AC" w:rsidRDefault="00E046F4" w:rsidP="005B2780">
            <w:pPr>
              <w:pStyle w:val="610"/>
            </w:pPr>
            <w:r w:rsidRPr="00E046F4">
              <w:t>Редактирование офиса</w:t>
            </w:r>
          </w:p>
        </w:tc>
        <w:tc>
          <w:tcPr>
            <w:tcW w:w="5386" w:type="dxa"/>
            <w:vAlign w:val="center"/>
          </w:tcPr>
          <w:p w14:paraId="1F886227" w14:textId="73B70F90" w:rsidR="006F4478" w:rsidRDefault="00E046F4" w:rsidP="00E046F4">
            <w:pPr>
              <w:pStyle w:val="610"/>
              <w:jc w:val="left"/>
            </w:pPr>
            <w:r w:rsidRPr="00E046F4">
              <w:t>Администратор может отредактировать офис</w:t>
            </w:r>
          </w:p>
        </w:tc>
        <w:tc>
          <w:tcPr>
            <w:tcW w:w="702" w:type="dxa"/>
            <w:vAlign w:val="center"/>
          </w:tcPr>
          <w:p w14:paraId="4E2A348E" w14:textId="77777777" w:rsidR="006F4478" w:rsidRDefault="006F4478" w:rsidP="005B2780">
            <w:pPr>
              <w:pStyle w:val="610"/>
            </w:pPr>
            <w:r w:rsidRPr="002B15AC">
              <w:rPr>
                <w:rFonts w:ascii="Aptos Narrow" w:hAnsi="Aptos Narrow"/>
                <w:color w:val="000000"/>
                <w:sz w:val="24"/>
              </w:rPr>
              <w:t>10 ч</w:t>
            </w:r>
          </w:p>
        </w:tc>
      </w:tr>
      <w:tr w:rsidR="006F4478" w14:paraId="44612419" w14:textId="77777777" w:rsidTr="00E046F4">
        <w:tc>
          <w:tcPr>
            <w:tcW w:w="1413" w:type="dxa"/>
            <w:vMerge/>
          </w:tcPr>
          <w:p w14:paraId="5A8E3CAA" w14:textId="77777777" w:rsidR="006F4478" w:rsidRPr="002B15AC" w:rsidRDefault="006F4478" w:rsidP="005B2780">
            <w:pPr>
              <w:pStyle w:val="610"/>
            </w:pPr>
          </w:p>
        </w:tc>
        <w:tc>
          <w:tcPr>
            <w:tcW w:w="1843" w:type="dxa"/>
            <w:vAlign w:val="center"/>
          </w:tcPr>
          <w:p w14:paraId="1DBA382D" w14:textId="4C40444A" w:rsidR="006F4478" w:rsidRPr="002B15AC" w:rsidRDefault="00E046F4" w:rsidP="005B2780">
            <w:pPr>
              <w:pStyle w:val="610"/>
            </w:pPr>
            <w:r w:rsidRPr="00E046F4">
              <w:t>Назначение постоянных сотрудников</w:t>
            </w:r>
          </w:p>
        </w:tc>
        <w:tc>
          <w:tcPr>
            <w:tcW w:w="5386" w:type="dxa"/>
            <w:vAlign w:val="center"/>
          </w:tcPr>
          <w:p w14:paraId="0C09D7D7" w14:textId="31E556AF" w:rsidR="006F4478" w:rsidRDefault="00E046F4" w:rsidP="00E046F4">
            <w:pPr>
              <w:pStyle w:val="610"/>
              <w:jc w:val="left"/>
            </w:pPr>
            <w:r w:rsidRPr="00E046F4">
              <w:t>Администратор может занять место постоянным сотрудником</w:t>
            </w:r>
          </w:p>
        </w:tc>
        <w:tc>
          <w:tcPr>
            <w:tcW w:w="702" w:type="dxa"/>
            <w:vAlign w:val="center"/>
          </w:tcPr>
          <w:p w14:paraId="70A9FD23" w14:textId="2518B6DE" w:rsidR="006F4478" w:rsidRDefault="006F4478" w:rsidP="005B2780">
            <w:pPr>
              <w:pStyle w:val="610"/>
            </w:pPr>
            <w:r w:rsidRPr="002B15AC">
              <w:rPr>
                <w:rFonts w:ascii="Aptos Narrow" w:hAnsi="Aptos Narrow"/>
                <w:color w:val="000000"/>
                <w:sz w:val="24"/>
              </w:rPr>
              <w:t>1</w:t>
            </w:r>
            <w:r w:rsidR="00F42406">
              <w:rPr>
                <w:rFonts w:ascii="Aptos Narrow" w:hAnsi="Aptos Narrow"/>
                <w:color w:val="000000"/>
                <w:sz w:val="24"/>
                <w:lang w:val="en-US"/>
              </w:rPr>
              <w:t>2</w:t>
            </w:r>
            <w:r w:rsidRPr="002B15AC">
              <w:rPr>
                <w:rFonts w:ascii="Aptos Narrow" w:hAnsi="Aptos Narrow"/>
                <w:color w:val="000000"/>
                <w:sz w:val="24"/>
              </w:rPr>
              <w:t xml:space="preserve"> ч</w:t>
            </w:r>
          </w:p>
        </w:tc>
      </w:tr>
      <w:tr w:rsidR="006F4478" w14:paraId="64F92955" w14:textId="77777777" w:rsidTr="00E046F4">
        <w:tc>
          <w:tcPr>
            <w:tcW w:w="1413" w:type="dxa"/>
            <w:vMerge/>
          </w:tcPr>
          <w:p w14:paraId="5DB29AA3" w14:textId="77777777" w:rsidR="006F4478" w:rsidRPr="002B15AC" w:rsidRDefault="006F4478" w:rsidP="005B2780">
            <w:pPr>
              <w:pStyle w:val="610"/>
            </w:pPr>
          </w:p>
        </w:tc>
        <w:tc>
          <w:tcPr>
            <w:tcW w:w="1843" w:type="dxa"/>
            <w:vAlign w:val="center"/>
          </w:tcPr>
          <w:p w14:paraId="27E34AF7" w14:textId="6AC1927A" w:rsidR="006F4478" w:rsidRPr="002B15AC" w:rsidRDefault="00E046F4" w:rsidP="005B2780">
            <w:pPr>
              <w:pStyle w:val="610"/>
            </w:pPr>
            <w:r w:rsidRPr="00E046F4">
              <w:t>Назначение название и фона в списке</w:t>
            </w:r>
          </w:p>
        </w:tc>
        <w:tc>
          <w:tcPr>
            <w:tcW w:w="5386" w:type="dxa"/>
            <w:vAlign w:val="center"/>
          </w:tcPr>
          <w:p w14:paraId="55BFA0D9" w14:textId="0DDB6A66" w:rsidR="006F4478" w:rsidRDefault="00E046F4" w:rsidP="00E046F4">
            <w:pPr>
              <w:pStyle w:val="610"/>
              <w:jc w:val="left"/>
            </w:pPr>
            <w:r w:rsidRPr="00E046F4">
              <w:t>Администратор определяет название офиса и может поставить свой фон в списке всех офисов</w:t>
            </w:r>
          </w:p>
        </w:tc>
        <w:tc>
          <w:tcPr>
            <w:tcW w:w="702" w:type="dxa"/>
            <w:vAlign w:val="center"/>
          </w:tcPr>
          <w:p w14:paraId="338A8ABC" w14:textId="402C2915" w:rsidR="006F4478" w:rsidRDefault="006F4478" w:rsidP="005B2780">
            <w:pPr>
              <w:pStyle w:val="610"/>
            </w:pPr>
            <w:r w:rsidRPr="002B15AC">
              <w:rPr>
                <w:rFonts w:ascii="Aptos Narrow" w:hAnsi="Aptos Narrow"/>
                <w:color w:val="000000"/>
                <w:sz w:val="24"/>
              </w:rPr>
              <w:t>2 ч</w:t>
            </w:r>
          </w:p>
        </w:tc>
      </w:tr>
      <w:tr w:rsidR="006F4478" w14:paraId="02ADFFEA" w14:textId="77777777" w:rsidTr="00E046F4">
        <w:tc>
          <w:tcPr>
            <w:tcW w:w="1413" w:type="dxa"/>
            <w:vMerge/>
          </w:tcPr>
          <w:p w14:paraId="45B39651" w14:textId="77777777" w:rsidR="006F4478" w:rsidRDefault="006F4478" w:rsidP="005B2780">
            <w:pPr>
              <w:pStyle w:val="610"/>
            </w:pPr>
          </w:p>
        </w:tc>
        <w:tc>
          <w:tcPr>
            <w:tcW w:w="1843" w:type="dxa"/>
            <w:vAlign w:val="center"/>
          </w:tcPr>
          <w:p w14:paraId="159A859C" w14:textId="00928DE6" w:rsidR="006F4478" w:rsidRPr="002B15AC" w:rsidRDefault="00E046F4" w:rsidP="005B2780">
            <w:pPr>
              <w:pStyle w:val="610"/>
            </w:pPr>
            <w:r w:rsidRPr="00E046F4">
              <w:t>Интерактивная карта</w:t>
            </w:r>
          </w:p>
        </w:tc>
        <w:tc>
          <w:tcPr>
            <w:tcW w:w="5386" w:type="dxa"/>
            <w:vAlign w:val="center"/>
          </w:tcPr>
          <w:p w14:paraId="64045F87" w14:textId="4B8BAADE" w:rsidR="006F4478" w:rsidRPr="002B15AC" w:rsidRDefault="00E046F4" w:rsidP="00E046F4">
            <w:pPr>
              <w:pStyle w:val="610"/>
              <w:jc w:val="left"/>
            </w:pPr>
            <w:r w:rsidRPr="00E046F4">
              <w:t>Администратор создает интерактивную карту офиса, расставляя места, стены, удобства</w:t>
            </w:r>
          </w:p>
        </w:tc>
        <w:tc>
          <w:tcPr>
            <w:tcW w:w="702" w:type="dxa"/>
            <w:vAlign w:val="center"/>
          </w:tcPr>
          <w:p w14:paraId="16D19E2E" w14:textId="77777777" w:rsidR="006F4478" w:rsidRPr="002B15AC" w:rsidRDefault="006F4478" w:rsidP="005B2780">
            <w:pPr>
              <w:pStyle w:val="610"/>
              <w:rPr>
                <w:rFonts w:ascii="Aptos Narrow" w:hAnsi="Aptos Narrow"/>
                <w:color w:val="000000"/>
                <w:sz w:val="24"/>
              </w:rPr>
            </w:pPr>
            <w:r w:rsidRPr="002B15AC">
              <w:rPr>
                <w:rFonts w:ascii="Aptos Narrow" w:hAnsi="Aptos Narrow"/>
                <w:color w:val="000000"/>
                <w:sz w:val="24"/>
              </w:rPr>
              <w:t>25 ч</w:t>
            </w:r>
          </w:p>
        </w:tc>
      </w:tr>
      <w:tr w:rsidR="006F4478" w14:paraId="535C86B9" w14:textId="77777777" w:rsidTr="00E046F4">
        <w:tc>
          <w:tcPr>
            <w:tcW w:w="1413" w:type="dxa"/>
            <w:vAlign w:val="center"/>
          </w:tcPr>
          <w:p w14:paraId="683F6622" w14:textId="202D8509" w:rsidR="006F4478" w:rsidRDefault="00E046F4" w:rsidP="005B2780">
            <w:pPr>
              <w:pStyle w:val="610"/>
            </w:pPr>
            <w:r w:rsidRPr="00E046F4">
              <w:t>Легкое развертывание на серверах заказчика</w:t>
            </w:r>
          </w:p>
        </w:tc>
        <w:tc>
          <w:tcPr>
            <w:tcW w:w="1843" w:type="dxa"/>
            <w:vAlign w:val="center"/>
          </w:tcPr>
          <w:p w14:paraId="633E140C" w14:textId="28CF2CF2" w:rsidR="006F4478" w:rsidRPr="002B15AC" w:rsidRDefault="00E046F4" w:rsidP="005B2780">
            <w:pPr>
              <w:pStyle w:val="610"/>
            </w:pPr>
            <w:r w:rsidRPr="00E046F4">
              <w:t>Вынос переменных в отдельные файлы</w:t>
            </w:r>
          </w:p>
        </w:tc>
        <w:tc>
          <w:tcPr>
            <w:tcW w:w="5386" w:type="dxa"/>
            <w:vAlign w:val="center"/>
          </w:tcPr>
          <w:p w14:paraId="5F93FE34" w14:textId="474472E1" w:rsidR="006F4478" w:rsidRPr="002B15AC" w:rsidRDefault="00E046F4" w:rsidP="00E046F4">
            <w:pPr>
              <w:pStyle w:val="610"/>
              <w:jc w:val="left"/>
            </w:pPr>
            <w:r w:rsidRPr="00E046F4">
              <w:t>Разработчик должен с минимальными действиями развернуть сервис с новыми данными на новом сервере</w:t>
            </w:r>
          </w:p>
        </w:tc>
        <w:tc>
          <w:tcPr>
            <w:tcW w:w="702" w:type="dxa"/>
            <w:vAlign w:val="center"/>
          </w:tcPr>
          <w:p w14:paraId="4B8BF5AB" w14:textId="623E3256" w:rsidR="006F4478" w:rsidRPr="002B15AC" w:rsidRDefault="00F42406" w:rsidP="005B2780">
            <w:pPr>
              <w:pStyle w:val="610"/>
              <w:rPr>
                <w:rFonts w:ascii="Aptos Narrow" w:hAnsi="Aptos Narrow"/>
                <w:color w:val="000000"/>
                <w:sz w:val="24"/>
              </w:rPr>
            </w:pPr>
            <w:r>
              <w:rPr>
                <w:rFonts w:ascii="Aptos Narrow" w:hAnsi="Aptos Narrow"/>
                <w:color w:val="000000"/>
                <w:sz w:val="24"/>
                <w:lang w:val="en-US"/>
              </w:rPr>
              <w:t>1</w:t>
            </w:r>
            <w:r w:rsidR="006F4478" w:rsidRPr="002B15AC">
              <w:rPr>
                <w:rFonts w:ascii="Aptos Narrow" w:hAnsi="Aptos Narrow"/>
                <w:color w:val="000000"/>
                <w:sz w:val="24"/>
              </w:rPr>
              <w:t>0 ч</w:t>
            </w:r>
          </w:p>
        </w:tc>
      </w:tr>
      <w:tr w:rsidR="00E046F4" w14:paraId="64317B0E" w14:textId="77777777" w:rsidTr="00E046F4">
        <w:tc>
          <w:tcPr>
            <w:tcW w:w="1413" w:type="dxa"/>
            <w:vMerge w:val="restart"/>
            <w:vAlign w:val="center"/>
          </w:tcPr>
          <w:p w14:paraId="1626CA09" w14:textId="77777777" w:rsidR="00E046F4" w:rsidRPr="00E046F4" w:rsidRDefault="00E046F4" w:rsidP="00E046F4">
            <w:pPr>
              <w:pStyle w:val="610"/>
            </w:pPr>
            <w:r w:rsidRPr="00E046F4">
              <w:t>Управление сотрудниками</w:t>
            </w:r>
          </w:p>
          <w:p w14:paraId="1FA94CBD" w14:textId="2DFE76F8" w:rsidR="00E046F4" w:rsidRPr="002B15AC" w:rsidRDefault="00E046F4" w:rsidP="00E046F4">
            <w:pPr>
              <w:pStyle w:val="610"/>
            </w:pPr>
          </w:p>
        </w:tc>
        <w:tc>
          <w:tcPr>
            <w:tcW w:w="1843" w:type="dxa"/>
            <w:vAlign w:val="center"/>
          </w:tcPr>
          <w:p w14:paraId="3CF1A6DB" w14:textId="5AAC7C5F" w:rsidR="00E046F4" w:rsidRPr="002B15AC" w:rsidRDefault="00F42406" w:rsidP="00E046F4">
            <w:pPr>
              <w:pStyle w:val="610"/>
            </w:pPr>
            <w:r w:rsidRPr="00F42406">
              <w:t>Изменение списка сотрудников</w:t>
            </w:r>
          </w:p>
        </w:tc>
        <w:tc>
          <w:tcPr>
            <w:tcW w:w="5386" w:type="dxa"/>
            <w:vAlign w:val="center"/>
          </w:tcPr>
          <w:p w14:paraId="1D9B023E" w14:textId="5D6B1A7C" w:rsidR="00E046F4" w:rsidRPr="004B3E3A" w:rsidRDefault="00F42406" w:rsidP="00F42406">
            <w:pPr>
              <w:pStyle w:val="610"/>
            </w:pPr>
            <w:r w:rsidRPr="00F42406">
              <w:t>Администраторы могут просматривать и анализировать историю бронирований всех сотрудников для оценки использования офисных ресурсов</w:t>
            </w:r>
          </w:p>
        </w:tc>
        <w:tc>
          <w:tcPr>
            <w:tcW w:w="702" w:type="dxa"/>
            <w:vAlign w:val="center"/>
          </w:tcPr>
          <w:p w14:paraId="5EB1C077" w14:textId="643D1872" w:rsidR="00E046F4" w:rsidRPr="002B15AC" w:rsidRDefault="00F42406" w:rsidP="00E046F4">
            <w:pPr>
              <w:pStyle w:val="610"/>
              <w:rPr>
                <w:rFonts w:ascii="Aptos Narrow" w:hAnsi="Aptos Narrow"/>
                <w:color w:val="000000"/>
                <w:sz w:val="24"/>
              </w:rPr>
            </w:pPr>
            <w:r>
              <w:rPr>
                <w:rFonts w:ascii="Aptos Narrow" w:hAnsi="Aptos Narrow"/>
                <w:color w:val="000000"/>
                <w:sz w:val="24"/>
                <w:lang w:val="en-US"/>
              </w:rPr>
              <w:t>19</w:t>
            </w:r>
            <w:r w:rsidR="00E046F4" w:rsidRPr="002B15AC">
              <w:rPr>
                <w:rFonts w:ascii="Aptos Narrow" w:hAnsi="Aptos Narrow"/>
                <w:color w:val="000000"/>
                <w:sz w:val="24"/>
              </w:rPr>
              <w:t xml:space="preserve"> ч</w:t>
            </w:r>
          </w:p>
        </w:tc>
      </w:tr>
      <w:tr w:rsidR="00E046F4" w14:paraId="4D3C8F9B" w14:textId="77777777" w:rsidTr="00E046F4">
        <w:tc>
          <w:tcPr>
            <w:tcW w:w="1413" w:type="dxa"/>
            <w:vMerge/>
            <w:vAlign w:val="center"/>
          </w:tcPr>
          <w:p w14:paraId="434AC63A" w14:textId="474571DF" w:rsidR="00E046F4" w:rsidRPr="00E046F4" w:rsidRDefault="00E046F4" w:rsidP="00E046F4">
            <w:pPr>
              <w:pStyle w:val="610"/>
            </w:pPr>
          </w:p>
        </w:tc>
        <w:tc>
          <w:tcPr>
            <w:tcW w:w="1843" w:type="dxa"/>
            <w:vAlign w:val="center"/>
          </w:tcPr>
          <w:p w14:paraId="26A3741E" w14:textId="70CB06EA" w:rsidR="00E046F4" w:rsidRPr="00E046F4" w:rsidRDefault="00F42406" w:rsidP="00E046F4">
            <w:pPr>
              <w:pStyle w:val="610"/>
            </w:pPr>
            <w:r w:rsidRPr="00F42406">
              <w:t>Доступ к сервису при наличии в списке</w:t>
            </w:r>
          </w:p>
        </w:tc>
        <w:tc>
          <w:tcPr>
            <w:tcW w:w="5386" w:type="dxa"/>
            <w:vAlign w:val="center"/>
          </w:tcPr>
          <w:p w14:paraId="67AA7398" w14:textId="5F52421C" w:rsidR="00E046F4" w:rsidRPr="00E046F4" w:rsidRDefault="00F42406" w:rsidP="00E046F4">
            <w:pPr>
              <w:pStyle w:val="610"/>
              <w:jc w:val="left"/>
            </w:pPr>
            <w:r w:rsidRPr="00F42406">
              <w:t>Пользователи при авторизации получают доступ только при наличии в списке сотрудников</w:t>
            </w:r>
          </w:p>
        </w:tc>
        <w:tc>
          <w:tcPr>
            <w:tcW w:w="702" w:type="dxa"/>
            <w:vAlign w:val="center"/>
          </w:tcPr>
          <w:p w14:paraId="1121801D" w14:textId="1B488906" w:rsidR="00E046F4" w:rsidRPr="002B15AC" w:rsidRDefault="00F42406" w:rsidP="00E046F4">
            <w:pPr>
              <w:pStyle w:val="610"/>
              <w:rPr>
                <w:rFonts w:ascii="Aptos Narrow" w:hAnsi="Aptos Narrow"/>
                <w:color w:val="000000"/>
                <w:sz w:val="24"/>
              </w:rPr>
            </w:pPr>
            <w:r>
              <w:rPr>
                <w:rFonts w:ascii="Aptos Narrow" w:hAnsi="Aptos Narrow"/>
                <w:color w:val="000000"/>
                <w:sz w:val="24"/>
                <w:lang w:val="en-US"/>
              </w:rPr>
              <w:t>4</w:t>
            </w:r>
            <w:r w:rsidR="00E046F4" w:rsidRPr="002B15AC">
              <w:rPr>
                <w:rFonts w:ascii="Aptos Narrow" w:hAnsi="Aptos Narrow"/>
                <w:color w:val="000000"/>
                <w:sz w:val="24"/>
              </w:rPr>
              <w:t xml:space="preserve"> ч</w:t>
            </w:r>
          </w:p>
        </w:tc>
      </w:tr>
    </w:tbl>
    <w:p w14:paraId="594AC284" w14:textId="77777777" w:rsidR="006F4478" w:rsidRDefault="006F4478" w:rsidP="006F4478">
      <w:pPr>
        <w:pStyle w:val="21"/>
        <w:ind w:firstLine="0"/>
      </w:pPr>
    </w:p>
    <w:p w14:paraId="24153A84" w14:textId="77777777" w:rsidR="006F4478" w:rsidRPr="002B15AC" w:rsidRDefault="006F4478" w:rsidP="006F4478">
      <w:r>
        <w:br w:type="page"/>
      </w:r>
    </w:p>
    <w:p w14:paraId="5D729765" w14:textId="632106E9" w:rsidR="006F4478" w:rsidRDefault="00363FE3" w:rsidP="006F4478">
      <w:pPr>
        <w:pStyle w:val="92"/>
      </w:pPr>
      <w:bookmarkStart w:id="95" w:name="_Toc187447723"/>
      <w:bookmarkStart w:id="96" w:name="_Toc187447815"/>
      <w:bookmarkStart w:id="97" w:name="_Toc187447938"/>
      <w:bookmarkStart w:id="98" w:name="_Toc187448766"/>
      <w:bookmarkStart w:id="99" w:name="_Toc199095170"/>
      <w:r>
        <w:lastRenderedPageBreak/>
        <w:t>ПРИЛОЖЕНИЕ</w:t>
      </w:r>
      <w:r w:rsidR="006F4478">
        <w:t xml:space="preserve"> В</w:t>
      </w:r>
      <w:bookmarkEnd w:id="95"/>
      <w:bookmarkEnd w:id="96"/>
      <w:bookmarkEnd w:id="97"/>
      <w:bookmarkEnd w:id="98"/>
      <w:bookmarkEnd w:id="99"/>
    </w:p>
    <w:p w14:paraId="1026D570" w14:textId="77777777" w:rsidR="006F4478" w:rsidRPr="00093257" w:rsidRDefault="006F4478" w:rsidP="006F4478">
      <w:pPr>
        <w:pStyle w:val="910"/>
        <w:rPr>
          <w:rStyle w:val="ad"/>
          <w:color w:val="auto"/>
          <w:u w:val="none"/>
        </w:rPr>
      </w:pPr>
      <w:r>
        <w:t>Ссылки проекта</w:t>
      </w:r>
    </w:p>
    <w:p w14:paraId="3CD6D1B3" w14:textId="77777777" w:rsidR="006F4478" w:rsidRPr="00497694" w:rsidRDefault="006F4478" w:rsidP="006F4478">
      <w:pPr>
        <w:pStyle w:val="21"/>
        <w:rPr>
          <w:rStyle w:val="ad"/>
          <w:lang w:val="en-US"/>
        </w:rPr>
      </w:pPr>
      <w:r>
        <w:rPr>
          <w:lang w:val="en-US"/>
        </w:rPr>
        <w:t>Telegram-</w:t>
      </w:r>
      <w:r>
        <w:t>бот</w:t>
      </w:r>
      <w:r w:rsidRPr="00497694">
        <w:rPr>
          <w:lang w:val="en-US"/>
        </w:rPr>
        <w:t xml:space="preserve">: </w:t>
      </w:r>
      <w:hyperlink r:id="rId39" w:history="1">
        <w:r w:rsidRPr="00767315">
          <w:rPr>
            <w:rStyle w:val="ad"/>
            <w:lang w:val="en-US"/>
          </w:rPr>
          <w:t>https://t.me/SixtySixbit_bot</w:t>
        </w:r>
      </w:hyperlink>
    </w:p>
    <w:p w14:paraId="183799B8" w14:textId="77777777" w:rsidR="006F4478" w:rsidRDefault="006F4478" w:rsidP="006F4478">
      <w:pPr>
        <w:pStyle w:val="21"/>
      </w:pPr>
      <w:r>
        <w:t xml:space="preserve">Сайт: </w:t>
      </w:r>
      <w:hyperlink r:id="rId40" w:history="1">
        <w:r w:rsidRPr="00767315">
          <w:rPr>
            <w:rStyle w:val="ad"/>
          </w:rPr>
          <w:t>https://officeseats.stk8s.66bit.ru</w:t>
        </w:r>
      </w:hyperlink>
    </w:p>
    <w:p w14:paraId="2810EB95" w14:textId="77777777" w:rsidR="006F4478" w:rsidRPr="00497694" w:rsidRDefault="006F4478" w:rsidP="006F4478">
      <w:pPr>
        <w:pStyle w:val="21"/>
      </w:pPr>
      <w:r>
        <w:rPr>
          <w:lang w:val="en-US"/>
        </w:rPr>
        <w:t>User</w:t>
      </w:r>
      <w:r w:rsidRPr="00497694">
        <w:t>-</w:t>
      </w:r>
      <w:r>
        <w:rPr>
          <w:lang w:val="en-US"/>
        </w:rPr>
        <w:t>flow</w:t>
      </w:r>
      <w:r w:rsidRPr="00497694">
        <w:t>:</w:t>
      </w:r>
      <w:r w:rsidRPr="00497694">
        <w:rPr>
          <w:lang w:val="en-US"/>
        </w:rPr>
        <w:t> </w:t>
      </w:r>
      <w:hyperlink r:id="rId41" w:history="1">
        <w:r w:rsidRPr="00767315">
          <w:rPr>
            <w:rStyle w:val="ad"/>
            <w:lang w:val="en-US"/>
          </w:rPr>
          <w:t>https</w:t>
        </w:r>
        <w:r w:rsidRPr="00497694">
          <w:rPr>
            <w:rStyle w:val="ad"/>
          </w:rPr>
          <w:t>://</w:t>
        </w:r>
        <w:r w:rsidRPr="00767315">
          <w:rPr>
            <w:rStyle w:val="ad"/>
            <w:lang w:val="en-US"/>
          </w:rPr>
          <w:t>www</w:t>
        </w:r>
        <w:r w:rsidRPr="00497694">
          <w:rPr>
            <w:rStyle w:val="ad"/>
          </w:rPr>
          <w:t>.</w:t>
        </w:r>
        <w:proofErr w:type="spellStart"/>
        <w:r w:rsidRPr="00767315">
          <w:rPr>
            <w:rStyle w:val="ad"/>
            <w:lang w:val="en-US"/>
          </w:rPr>
          <w:t>figma</w:t>
        </w:r>
        <w:proofErr w:type="spellEnd"/>
        <w:r w:rsidRPr="00497694">
          <w:rPr>
            <w:rStyle w:val="ad"/>
          </w:rPr>
          <w:t>.</w:t>
        </w:r>
        <w:r w:rsidRPr="00767315">
          <w:rPr>
            <w:rStyle w:val="ad"/>
            <w:lang w:val="en-US"/>
          </w:rPr>
          <w:t>com</w:t>
        </w:r>
        <w:r w:rsidRPr="00497694">
          <w:rPr>
            <w:rStyle w:val="ad"/>
          </w:rPr>
          <w:t>/</w:t>
        </w:r>
        <w:r w:rsidRPr="00767315">
          <w:rPr>
            <w:rStyle w:val="ad"/>
            <w:lang w:val="en-US"/>
          </w:rPr>
          <w:t>board</w:t>
        </w:r>
        <w:r w:rsidRPr="00497694">
          <w:rPr>
            <w:rStyle w:val="ad"/>
          </w:rPr>
          <w:t>/</w:t>
        </w:r>
        <w:proofErr w:type="spellStart"/>
        <w:r w:rsidRPr="00767315">
          <w:rPr>
            <w:rStyle w:val="ad"/>
            <w:lang w:val="en-US"/>
          </w:rPr>
          <w:t>mXEWGEXOuz</w:t>
        </w:r>
        <w:proofErr w:type="spellEnd"/>
        <w:r w:rsidRPr="00497694">
          <w:rPr>
            <w:rStyle w:val="ad"/>
          </w:rPr>
          <w:t>3</w:t>
        </w:r>
        <w:proofErr w:type="spellStart"/>
        <w:r w:rsidRPr="00767315">
          <w:rPr>
            <w:rStyle w:val="ad"/>
            <w:lang w:val="en-US"/>
          </w:rPr>
          <w:t>eR</w:t>
        </w:r>
        <w:proofErr w:type="spellEnd"/>
        <w:r w:rsidRPr="00497694">
          <w:rPr>
            <w:rStyle w:val="ad"/>
          </w:rPr>
          <w:t>8</w:t>
        </w:r>
        <w:proofErr w:type="spellStart"/>
        <w:r w:rsidRPr="00767315">
          <w:rPr>
            <w:rStyle w:val="ad"/>
            <w:lang w:val="en-US"/>
          </w:rPr>
          <w:t>uqTlsNqC</w:t>
        </w:r>
        <w:proofErr w:type="spellEnd"/>
        <w:r w:rsidRPr="00497694">
          <w:rPr>
            <w:rStyle w:val="ad"/>
          </w:rPr>
          <w:t>/</w:t>
        </w:r>
        <w:r w:rsidRPr="00767315">
          <w:rPr>
            <w:rStyle w:val="ad"/>
          </w:rPr>
          <w:t>Аналитика</w:t>
        </w:r>
        <w:r w:rsidRPr="00497694">
          <w:rPr>
            <w:rStyle w:val="ad"/>
          </w:rPr>
          <w:t>---</w:t>
        </w:r>
        <w:r w:rsidRPr="00767315">
          <w:rPr>
            <w:rStyle w:val="ad"/>
          </w:rPr>
          <w:t>бронирование</w:t>
        </w:r>
        <w:r w:rsidRPr="00497694">
          <w:rPr>
            <w:rStyle w:val="ad"/>
          </w:rPr>
          <w:t>-</w:t>
        </w:r>
        <w:r w:rsidRPr="00767315">
          <w:rPr>
            <w:rStyle w:val="ad"/>
          </w:rPr>
          <w:t>мест</w:t>
        </w:r>
        <w:r w:rsidRPr="00497694">
          <w:rPr>
            <w:rStyle w:val="ad"/>
          </w:rPr>
          <w:t>-</w:t>
        </w:r>
        <w:r w:rsidRPr="00767315">
          <w:rPr>
            <w:rStyle w:val="ad"/>
          </w:rPr>
          <w:t>в</w:t>
        </w:r>
        <w:r w:rsidRPr="00497694">
          <w:rPr>
            <w:rStyle w:val="ad"/>
          </w:rPr>
          <w:t>-</w:t>
        </w:r>
        <w:r w:rsidRPr="00767315">
          <w:rPr>
            <w:rStyle w:val="ad"/>
          </w:rPr>
          <w:t>офисе</w:t>
        </w:r>
        <w:r w:rsidRPr="00497694">
          <w:rPr>
            <w:rStyle w:val="ad"/>
          </w:rPr>
          <w:t>?</w:t>
        </w:r>
        <w:r w:rsidRPr="00767315">
          <w:rPr>
            <w:rStyle w:val="ad"/>
            <w:lang w:val="en-US"/>
          </w:rPr>
          <w:t>node</w:t>
        </w:r>
        <w:r w:rsidRPr="00497694">
          <w:rPr>
            <w:rStyle w:val="ad"/>
          </w:rPr>
          <w:t>-</w:t>
        </w:r>
        <w:r w:rsidRPr="00767315">
          <w:rPr>
            <w:rStyle w:val="ad"/>
            <w:lang w:val="en-US"/>
          </w:rPr>
          <w:t>id</w:t>
        </w:r>
        <w:r w:rsidRPr="00497694">
          <w:rPr>
            <w:rStyle w:val="ad"/>
          </w:rPr>
          <w:t>=0-1&amp;</w:t>
        </w:r>
        <w:r w:rsidRPr="00767315">
          <w:rPr>
            <w:rStyle w:val="ad"/>
            <w:lang w:val="en-US"/>
          </w:rPr>
          <w:t>p</w:t>
        </w:r>
        <w:r w:rsidRPr="00497694">
          <w:rPr>
            <w:rStyle w:val="ad"/>
          </w:rPr>
          <w:t>=</w:t>
        </w:r>
        <w:r w:rsidRPr="00767315">
          <w:rPr>
            <w:rStyle w:val="ad"/>
            <w:lang w:val="en-US"/>
          </w:rPr>
          <w:t>f</w:t>
        </w:r>
        <w:r w:rsidRPr="00497694">
          <w:rPr>
            <w:rStyle w:val="ad"/>
          </w:rPr>
          <w:t>&amp;</w:t>
        </w:r>
        <w:r w:rsidRPr="00767315">
          <w:rPr>
            <w:rStyle w:val="ad"/>
            <w:lang w:val="en-US"/>
          </w:rPr>
          <w:t>t</w:t>
        </w:r>
        <w:r w:rsidRPr="00497694">
          <w:rPr>
            <w:rStyle w:val="ad"/>
          </w:rPr>
          <w:t>=</w:t>
        </w:r>
        <w:proofErr w:type="spellStart"/>
        <w:r w:rsidRPr="00767315">
          <w:rPr>
            <w:rStyle w:val="ad"/>
            <w:lang w:val="en-US"/>
          </w:rPr>
          <w:t>Evb</w:t>
        </w:r>
        <w:proofErr w:type="spellEnd"/>
        <w:r w:rsidRPr="00497694">
          <w:rPr>
            <w:rStyle w:val="ad"/>
          </w:rPr>
          <w:t>89</w:t>
        </w:r>
        <w:proofErr w:type="spellStart"/>
        <w:r w:rsidRPr="00767315">
          <w:rPr>
            <w:rStyle w:val="ad"/>
            <w:lang w:val="en-US"/>
          </w:rPr>
          <w:t>npHuayNzhHr</w:t>
        </w:r>
        <w:proofErr w:type="spellEnd"/>
        <w:r w:rsidRPr="00497694">
          <w:rPr>
            <w:rStyle w:val="ad"/>
          </w:rPr>
          <w:t>-0</w:t>
        </w:r>
      </w:hyperlink>
    </w:p>
    <w:p w14:paraId="2C2A6E66" w14:textId="2FECEF07" w:rsidR="006F4478" w:rsidRPr="00093257" w:rsidRDefault="006F4478" w:rsidP="006F4478">
      <w:pPr>
        <w:pStyle w:val="21"/>
      </w:pPr>
      <w:r>
        <w:t xml:space="preserve">Дизайн: </w:t>
      </w:r>
      <w:hyperlink r:id="rId42" w:history="1">
        <w:r w:rsidR="002C29F0" w:rsidRPr="002C29F0">
          <w:rPr>
            <w:rStyle w:val="ad"/>
          </w:rPr>
          <w:t>https://www.figma.com/design/JXAfY6wVudO896XkTr1ScC/Office-seats?node-id=41-3413&amp;p=f&amp;t=Bv8kpo8Dr1kAacJH-0</w:t>
        </w:r>
      </w:hyperlink>
    </w:p>
    <w:p w14:paraId="2AA53181" w14:textId="77777777" w:rsidR="00113317" w:rsidRDefault="00113317" w:rsidP="0013257D">
      <w:pPr>
        <w:pStyle w:val="92"/>
      </w:pPr>
    </w:p>
    <w:sectPr w:rsidR="00113317" w:rsidSect="00B41F0C">
      <w:footerReference w:type="default" r:id="rId43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F98E3" w14:textId="77777777" w:rsidR="009613F1" w:rsidRDefault="009613F1" w:rsidP="00E070CB">
      <w:pPr>
        <w:spacing w:after="0" w:line="240" w:lineRule="auto"/>
      </w:pPr>
      <w:r>
        <w:separator/>
      </w:r>
    </w:p>
    <w:p w14:paraId="48192A4F" w14:textId="77777777" w:rsidR="009613F1" w:rsidRDefault="009613F1"/>
  </w:endnote>
  <w:endnote w:type="continuationSeparator" w:id="0">
    <w:p w14:paraId="24A116ED" w14:textId="77777777" w:rsidR="009613F1" w:rsidRDefault="009613F1" w:rsidP="00E070CB">
      <w:pPr>
        <w:spacing w:after="0" w:line="240" w:lineRule="auto"/>
      </w:pPr>
      <w:r>
        <w:continuationSeparator/>
      </w:r>
    </w:p>
    <w:p w14:paraId="52F94143" w14:textId="77777777" w:rsidR="009613F1" w:rsidRDefault="009613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ГОСТ тип А">
    <w:altName w:val="Arial"/>
    <w:panose1 w:val="020B0604020202020204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0C77AE31" w14:textId="77777777" w:rsidR="003117EB" w:rsidRPr="00BE15C1" w:rsidRDefault="003117EB" w:rsidP="00BE15C1">
        <w:pPr>
          <w:pStyle w:val="a8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358FABBC" w14:textId="77777777" w:rsidR="00D61CCF" w:rsidRDefault="00D61C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ABD9C" w14:textId="77777777" w:rsidR="009613F1" w:rsidRDefault="009613F1" w:rsidP="00E070CB">
      <w:pPr>
        <w:spacing w:after="0" w:line="240" w:lineRule="auto"/>
      </w:pPr>
      <w:r>
        <w:separator/>
      </w:r>
    </w:p>
    <w:p w14:paraId="4FB8E276" w14:textId="77777777" w:rsidR="009613F1" w:rsidRDefault="009613F1"/>
  </w:footnote>
  <w:footnote w:type="continuationSeparator" w:id="0">
    <w:p w14:paraId="33DA1B43" w14:textId="77777777" w:rsidR="009613F1" w:rsidRDefault="009613F1" w:rsidP="00E070CB">
      <w:pPr>
        <w:spacing w:after="0" w:line="240" w:lineRule="auto"/>
      </w:pPr>
      <w:r>
        <w:continuationSeparator/>
      </w:r>
    </w:p>
    <w:p w14:paraId="5154A252" w14:textId="77777777" w:rsidR="009613F1" w:rsidRDefault="009613F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pStyle w:val="a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C3AFD"/>
    <w:multiLevelType w:val="hybridMultilevel"/>
    <w:tmpl w:val="739E186C"/>
    <w:lvl w:ilvl="0" w:tplc="F6EC58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452CB"/>
    <w:multiLevelType w:val="multilevel"/>
    <w:tmpl w:val="ECC63078"/>
    <w:lvl w:ilvl="0">
      <w:start w:val="1"/>
      <w:numFmt w:val="russianLower"/>
      <w:lvlText w:val="%1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1418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56117C8"/>
    <w:multiLevelType w:val="hybridMultilevel"/>
    <w:tmpl w:val="21A056A2"/>
    <w:lvl w:ilvl="0" w:tplc="F6EC58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744028"/>
    <w:multiLevelType w:val="multilevel"/>
    <w:tmpl w:val="ACC8F6A6"/>
    <w:lvl w:ilvl="0">
      <w:start w:val="1"/>
      <w:numFmt w:val="decimal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pStyle w:val="a0"/>
      <w:suff w:val="space"/>
      <w:lvlText w:val="А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3" w:hanging="1584"/>
      </w:pPr>
      <w:rPr>
        <w:rFonts w:hint="default"/>
      </w:rPr>
    </w:lvl>
  </w:abstractNum>
  <w:abstractNum w:abstractNumId="5" w15:restartNumberingAfterBreak="0">
    <w:nsid w:val="077B2130"/>
    <w:multiLevelType w:val="hybridMultilevel"/>
    <w:tmpl w:val="E8BAA760"/>
    <w:lvl w:ilvl="0" w:tplc="F6EC58F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8154D2F"/>
    <w:multiLevelType w:val="hybridMultilevel"/>
    <w:tmpl w:val="F46A06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8C34064"/>
    <w:multiLevelType w:val="hybridMultilevel"/>
    <w:tmpl w:val="05B07E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3B83F02"/>
    <w:multiLevelType w:val="hybridMultilevel"/>
    <w:tmpl w:val="1E6EDF1A"/>
    <w:lvl w:ilvl="0" w:tplc="F6EC58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5B70C0"/>
    <w:multiLevelType w:val="hybridMultilevel"/>
    <w:tmpl w:val="9E8CFC92"/>
    <w:lvl w:ilvl="0" w:tplc="F6EC58F2">
      <w:start w:val="1"/>
      <w:numFmt w:val="bullet"/>
      <w:lvlText w:val=""/>
      <w:lvlJc w:val="left"/>
      <w:pPr>
        <w:ind w:left="16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1FB525BD"/>
    <w:multiLevelType w:val="hybridMultilevel"/>
    <w:tmpl w:val="FDDEE53C"/>
    <w:lvl w:ilvl="0" w:tplc="088A14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823BA2"/>
    <w:multiLevelType w:val="hybridMultilevel"/>
    <w:tmpl w:val="F330237C"/>
    <w:lvl w:ilvl="0" w:tplc="088A14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B37F4D"/>
    <w:multiLevelType w:val="multilevel"/>
    <w:tmpl w:val="EC925D8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22E6FAF"/>
    <w:multiLevelType w:val="hybridMultilevel"/>
    <w:tmpl w:val="9BE65142"/>
    <w:lvl w:ilvl="0" w:tplc="F6EC58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98112A"/>
    <w:multiLevelType w:val="hybridMultilevel"/>
    <w:tmpl w:val="4A589B06"/>
    <w:lvl w:ilvl="0" w:tplc="088A14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767503C"/>
    <w:multiLevelType w:val="hybridMultilevel"/>
    <w:tmpl w:val="C7AED2BC"/>
    <w:lvl w:ilvl="0" w:tplc="F6EC58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8E936BF"/>
    <w:multiLevelType w:val="hybridMultilevel"/>
    <w:tmpl w:val="71D67E0A"/>
    <w:lvl w:ilvl="0" w:tplc="A5D671CC">
      <w:start w:val="1"/>
      <w:numFmt w:val="decimal"/>
      <w:pStyle w:val="8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B076E78"/>
    <w:multiLevelType w:val="multilevel"/>
    <w:tmpl w:val="77848C0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2D555B5E"/>
    <w:multiLevelType w:val="hybridMultilevel"/>
    <w:tmpl w:val="D618FDBC"/>
    <w:lvl w:ilvl="0" w:tplc="F6EC58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31577F4"/>
    <w:multiLevelType w:val="multilevel"/>
    <w:tmpl w:val="A620AB94"/>
    <w:styleLink w:val="1"/>
    <w:lvl w:ilvl="0">
      <w:start w:val="1"/>
      <w:numFmt w:val="decimal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3" w:hanging="1584"/>
      </w:pPr>
      <w:rPr>
        <w:rFonts w:hint="default"/>
      </w:rPr>
    </w:lvl>
  </w:abstractNum>
  <w:abstractNum w:abstractNumId="20" w15:restartNumberingAfterBreak="0">
    <w:nsid w:val="33515A21"/>
    <w:multiLevelType w:val="multilevel"/>
    <w:tmpl w:val="D4B2695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33EC1166"/>
    <w:multiLevelType w:val="hybridMultilevel"/>
    <w:tmpl w:val="7646EE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E85688"/>
    <w:multiLevelType w:val="hybridMultilevel"/>
    <w:tmpl w:val="E72E944C"/>
    <w:lvl w:ilvl="0" w:tplc="F6EC58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637F73"/>
    <w:multiLevelType w:val="hybridMultilevel"/>
    <w:tmpl w:val="5E24E2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3C7AF8"/>
    <w:multiLevelType w:val="hybridMultilevel"/>
    <w:tmpl w:val="80B2B50C"/>
    <w:lvl w:ilvl="0" w:tplc="F6EC58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B2419C"/>
    <w:multiLevelType w:val="hybridMultilevel"/>
    <w:tmpl w:val="84EE41FA"/>
    <w:lvl w:ilvl="0" w:tplc="088A14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7AC575E"/>
    <w:multiLevelType w:val="hybridMultilevel"/>
    <w:tmpl w:val="12E43352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476B39"/>
    <w:multiLevelType w:val="hybridMultilevel"/>
    <w:tmpl w:val="55BC6368"/>
    <w:lvl w:ilvl="0" w:tplc="088A14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6C4592"/>
    <w:multiLevelType w:val="hybridMultilevel"/>
    <w:tmpl w:val="6F26A0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95A2403"/>
    <w:multiLevelType w:val="multilevel"/>
    <w:tmpl w:val="A05A46BA"/>
    <w:lvl w:ilvl="0">
      <w:start w:val="1"/>
      <w:numFmt w:val="decimal"/>
      <w:pStyle w:val="1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5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16"/>
      <w:suff w:val="space"/>
      <w:lvlText w:val="%1.%2.%3.%4"/>
      <w:lvlJc w:val="left"/>
      <w:pPr>
        <w:ind w:left="-142" w:firstLine="709"/>
      </w:pPr>
      <w:rPr>
        <w:rFonts w:hint="default"/>
      </w:rPr>
    </w:lvl>
    <w:lvl w:ilvl="4">
      <w:start w:val="1"/>
      <w:numFmt w:val="decimal"/>
      <w:lvlRestart w:val="0"/>
      <w:pStyle w:val="54"/>
      <w:suff w:val="space"/>
      <w:lvlText w:val="Рисунок 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0"/>
      <w:pStyle w:val="53"/>
      <w:suff w:val="space"/>
      <w:lvlText w:val="Рисунок %1.%6"/>
      <w:lvlJc w:val="center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64"/>
      <w:suff w:val="space"/>
      <w:lvlText w:val="Таблица 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0"/>
      <w:pStyle w:val="63"/>
      <w:suff w:val="space"/>
      <w:lvlText w:val="Таблица %1.%8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abstractNum w:abstractNumId="30" w15:restartNumberingAfterBreak="0">
    <w:nsid w:val="5D2D419F"/>
    <w:multiLevelType w:val="hybridMultilevel"/>
    <w:tmpl w:val="5160595C"/>
    <w:lvl w:ilvl="0" w:tplc="A39C39FE">
      <w:start w:val="1"/>
      <w:numFmt w:val="russianLower"/>
      <w:pStyle w:val="7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EF35115"/>
    <w:multiLevelType w:val="hybridMultilevel"/>
    <w:tmpl w:val="89F61A2C"/>
    <w:lvl w:ilvl="0" w:tplc="89608B82">
      <w:start w:val="1"/>
      <w:numFmt w:val="bullet"/>
      <w:pStyle w:val="7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020791E"/>
    <w:multiLevelType w:val="hybridMultilevel"/>
    <w:tmpl w:val="6DE44964"/>
    <w:lvl w:ilvl="0" w:tplc="F6EC58F2">
      <w:start w:val="1"/>
      <w:numFmt w:val="bullet"/>
      <w:lvlText w:val=""/>
      <w:lvlJc w:val="left"/>
      <w:pPr>
        <w:ind w:left="16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3" w15:restartNumberingAfterBreak="0">
    <w:nsid w:val="60380D13"/>
    <w:multiLevelType w:val="hybridMultilevel"/>
    <w:tmpl w:val="7AD85664"/>
    <w:lvl w:ilvl="0" w:tplc="F6EC58F2">
      <w:start w:val="1"/>
      <w:numFmt w:val="bullet"/>
      <w:lvlText w:val=""/>
      <w:lvlJc w:val="left"/>
      <w:pPr>
        <w:ind w:left="16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0C66557"/>
    <w:multiLevelType w:val="multilevel"/>
    <w:tmpl w:val="31EEEA9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61763260"/>
    <w:multiLevelType w:val="multilevel"/>
    <w:tmpl w:val="B190533C"/>
    <w:lvl w:ilvl="0">
      <w:start w:val="1"/>
      <w:numFmt w:val="russianLower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0" w:firstLine="1418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8E910C4"/>
    <w:multiLevelType w:val="hybridMultilevel"/>
    <w:tmpl w:val="D1EA7886"/>
    <w:lvl w:ilvl="0" w:tplc="0419000F">
      <w:start w:val="1"/>
      <w:numFmt w:val="decimal"/>
      <w:lvlText w:val="%1."/>
      <w:lvlJc w:val="left"/>
      <w:pPr>
        <w:ind w:left="1434" w:hanging="360"/>
      </w:pPr>
    </w:lvl>
    <w:lvl w:ilvl="1" w:tplc="04190019" w:tentative="1">
      <w:start w:val="1"/>
      <w:numFmt w:val="lowerLetter"/>
      <w:lvlText w:val="%2."/>
      <w:lvlJc w:val="left"/>
      <w:pPr>
        <w:ind w:left="2154" w:hanging="360"/>
      </w:pPr>
    </w:lvl>
    <w:lvl w:ilvl="2" w:tplc="0419001B" w:tentative="1">
      <w:start w:val="1"/>
      <w:numFmt w:val="lowerRoman"/>
      <w:lvlText w:val="%3."/>
      <w:lvlJc w:val="right"/>
      <w:pPr>
        <w:ind w:left="2874" w:hanging="180"/>
      </w:pPr>
    </w:lvl>
    <w:lvl w:ilvl="3" w:tplc="0419000F" w:tentative="1">
      <w:start w:val="1"/>
      <w:numFmt w:val="decimal"/>
      <w:lvlText w:val="%4."/>
      <w:lvlJc w:val="left"/>
      <w:pPr>
        <w:ind w:left="3594" w:hanging="360"/>
      </w:pPr>
    </w:lvl>
    <w:lvl w:ilvl="4" w:tplc="04190019" w:tentative="1">
      <w:start w:val="1"/>
      <w:numFmt w:val="lowerLetter"/>
      <w:lvlText w:val="%5."/>
      <w:lvlJc w:val="left"/>
      <w:pPr>
        <w:ind w:left="4314" w:hanging="360"/>
      </w:pPr>
    </w:lvl>
    <w:lvl w:ilvl="5" w:tplc="0419001B" w:tentative="1">
      <w:start w:val="1"/>
      <w:numFmt w:val="lowerRoman"/>
      <w:lvlText w:val="%6."/>
      <w:lvlJc w:val="right"/>
      <w:pPr>
        <w:ind w:left="5034" w:hanging="180"/>
      </w:pPr>
    </w:lvl>
    <w:lvl w:ilvl="6" w:tplc="0419000F" w:tentative="1">
      <w:start w:val="1"/>
      <w:numFmt w:val="decimal"/>
      <w:lvlText w:val="%7."/>
      <w:lvlJc w:val="left"/>
      <w:pPr>
        <w:ind w:left="5754" w:hanging="360"/>
      </w:pPr>
    </w:lvl>
    <w:lvl w:ilvl="7" w:tplc="04190019" w:tentative="1">
      <w:start w:val="1"/>
      <w:numFmt w:val="lowerLetter"/>
      <w:lvlText w:val="%8."/>
      <w:lvlJc w:val="left"/>
      <w:pPr>
        <w:ind w:left="6474" w:hanging="360"/>
      </w:pPr>
    </w:lvl>
    <w:lvl w:ilvl="8" w:tplc="041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37" w15:restartNumberingAfterBreak="0">
    <w:nsid w:val="6A7C62A0"/>
    <w:multiLevelType w:val="hybridMultilevel"/>
    <w:tmpl w:val="5630F0E0"/>
    <w:lvl w:ilvl="0" w:tplc="7DB4FDCA">
      <w:start w:val="1"/>
      <w:numFmt w:val="decimal"/>
      <w:pStyle w:val="7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B765BB5"/>
    <w:multiLevelType w:val="hybridMultilevel"/>
    <w:tmpl w:val="E050E92C"/>
    <w:lvl w:ilvl="0" w:tplc="F6EC58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C165FF2"/>
    <w:multiLevelType w:val="hybridMultilevel"/>
    <w:tmpl w:val="2FD209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11613C"/>
    <w:multiLevelType w:val="multilevel"/>
    <w:tmpl w:val="7DAA768C"/>
    <w:lvl w:ilvl="0">
      <w:start w:val="1"/>
      <w:numFmt w:val="decimal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3" w:hanging="1584"/>
      </w:pPr>
      <w:rPr>
        <w:rFonts w:hint="default"/>
      </w:rPr>
    </w:lvl>
  </w:abstractNum>
  <w:abstractNum w:abstractNumId="41" w15:restartNumberingAfterBreak="0">
    <w:nsid w:val="6F1D6AD7"/>
    <w:multiLevelType w:val="multilevel"/>
    <w:tmpl w:val="ECC63078"/>
    <w:lvl w:ilvl="0">
      <w:start w:val="1"/>
      <w:numFmt w:val="russianLower"/>
      <w:lvlText w:val="%1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1418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7C256853"/>
    <w:multiLevelType w:val="hybridMultilevel"/>
    <w:tmpl w:val="74C641FC"/>
    <w:lvl w:ilvl="0" w:tplc="F6EC58F2">
      <w:start w:val="1"/>
      <w:numFmt w:val="bullet"/>
      <w:lvlText w:val=""/>
      <w:lvlJc w:val="left"/>
      <w:pPr>
        <w:ind w:left="16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900676944">
    <w:abstractNumId w:val="6"/>
  </w:num>
  <w:num w:numId="2" w16cid:durableId="107433848">
    <w:abstractNumId w:val="23"/>
  </w:num>
  <w:num w:numId="3" w16cid:durableId="242228164">
    <w:abstractNumId w:val="26"/>
  </w:num>
  <w:num w:numId="4" w16cid:durableId="755637944">
    <w:abstractNumId w:val="0"/>
  </w:num>
  <w:num w:numId="5" w16cid:durableId="311645796">
    <w:abstractNumId w:val="16"/>
  </w:num>
  <w:num w:numId="6" w16cid:durableId="1639606061">
    <w:abstractNumId w:val="7"/>
  </w:num>
  <w:num w:numId="7" w16cid:durableId="68037367">
    <w:abstractNumId w:val="20"/>
  </w:num>
  <w:num w:numId="8" w16cid:durableId="1270770806">
    <w:abstractNumId w:val="12"/>
  </w:num>
  <w:num w:numId="9" w16cid:durableId="811409226">
    <w:abstractNumId w:val="34"/>
  </w:num>
  <w:num w:numId="10" w16cid:durableId="2084838661">
    <w:abstractNumId w:val="17"/>
  </w:num>
  <w:num w:numId="11" w16cid:durableId="321743348">
    <w:abstractNumId w:val="41"/>
  </w:num>
  <w:num w:numId="12" w16cid:durableId="696547941">
    <w:abstractNumId w:val="2"/>
  </w:num>
  <w:num w:numId="13" w16cid:durableId="1060439193">
    <w:abstractNumId w:val="35"/>
  </w:num>
  <w:num w:numId="14" w16cid:durableId="1096710197">
    <w:abstractNumId w:val="31"/>
  </w:num>
  <w:num w:numId="15" w16cid:durableId="751050913">
    <w:abstractNumId w:val="31"/>
    <w:lvlOverride w:ilvl="0">
      <w:startOverride w:val="1"/>
    </w:lvlOverride>
  </w:num>
  <w:num w:numId="16" w16cid:durableId="258609251">
    <w:abstractNumId w:val="30"/>
  </w:num>
  <w:num w:numId="17" w16cid:durableId="604852242">
    <w:abstractNumId w:val="37"/>
  </w:num>
  <w:num w:numId="18" w16cid:durableId="1367561710">
    <w:abstractNumId w:val="29"/>
  </w:num>
  <w:num w:numId="19" w16cid:durableId="174872212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4395320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61055000">
    <w:abstractNumId w:val="29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7868830">
    <w:abstractNumId w:val="10"/>
  </w:num>
  <w:num w:numId="23" w16cid:durableId="896353106">
    <w:abstractNumId w:val="25"/>
  </w:num>
  <w:num w:numId="24" w16cid:durableId="256138926">
    <w:abstractNumId w:val="27"/>
  </w:num>
  <w:num w:numId="25" w16cid:durableId="792866690">
    <w:abstractNumId w:val="14"/>
  </w:num>
  <w:num w:numId="26" w16cid:durableId="1531457812">
    <w:abstractNumId w:val="11"/>
  </w:num>
  <w:num w:numId="27" w16cid:durableId="1996637814">
    <w:abstractNumId w:val="39"/>
  </w:num>
  <w:num w:numId="28" w16cid:durableId="1468431152">
    <w:abstractNumId w:val="21"/>
  </w:num>
  <w:num w:numId="29" w16cid:durableId="222101914">
    <w:abstractNumId w:val="37"/>
    <w:lvlOverride w:ilvl="0">
      <w:startOverride w:val="1"/>
    </w:lvlOverride>
  </w:num>
  <w:num w:numId="30" w16cid:durableId="1562524295">
    <w:abstractNumId w:val="37"/>
    <w:lvlOverride w:ilvl="0">
      <w:startOverride w:val="1"/>
    </w:lvlOverride>
  </w:num>
  <w:num w:numId="31" w16cid:durableId="818109321">
    <w:abstractNumId w:val="30"/>
    <w:lvlOverride w:ilvl="0">
      <w:startOverride w:val="1"/>
    </w:lvlOverride>
  </w:num>
  <w:num w:numId="32" w16cid:durableId="221720684">
    <w:abstractNumId w:val="40"/>
  </w:num>
  <w:num w:numId="33" w16cid:durableId="148466607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57315715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624773482">
    <w:abstractNumId w:val="1"/>
  </w:num>
  <w:num w:numId="36" w16cid:durableId="314261206">
    <w:abstractNumId w:val="32"/>
  </w:num>
  <w:num w:numId="37" w16cid:durableId="759184807">
    <w:abstractNumId w:val="33"/>
  </w:num>
  <w:num w:numId="38" w16cid:durableId="1813983922">
    <w:abstractNumId w:val="9"/>
  </w:num>
  <w:num w:numId="39" w16cid:durableId="521286208">
    <w:abstractNumId w:val="42"/>
  </w:num>
  <w:num w:numId="40" w16cid:durableId="1063941787">
    <w:abstractNumId w:val="36"/>
  </w:num>
  <w:num w:numId="41" w16cid:durableId="1031765548">
    <w:abstractNumId w:val="22"/>
  </w:num>
  <w:num w:numId="42" w16cid:durableId="709649639">
    <w:abstractNumId w:val="24"/>
  </w:num>
  <w:num w:numId="43" w16cid:durableId="1684628646">
    <w:abstractNumId w:val="8"/>
  </w:num>
  <w:num w:numId="44" w16cid:durableId="896359737">
    <w:abstractNumId w:val="13"/>
  </w:num>
  <w:num w:numId="45" w16cid:durableId="1094322911">
    <w:abstractNumId w:val="29"/>
  </w:num>
  <w:num w:numId="46" w16cid:durableId="2146660118">
    <w:abstractNumId w:val="4"/>
  </w:num>
  <w:num w:numId="47" w16cid:durableId="1675644674">
    <w:abstractNumId w:val="29"/>
  </w:num>
  <w:num w:numId="48" w16cid:durableId="240680738">
    <w:abstractNumId w:val="29"/>
  </w:num>
  <w:num w:numId="49" w16cid:durableId="958024987">
    <w:abstractNumId w:val="29"/>
  </w:num>
  <w:num w:numId="50" w16cid:durableId="1496338078">
    <w:abstractNumId w:val="29"/>
  </w:num>
  <w:num w:numId="51" w16cid:durableId="1835875550">
    <w:abstractNumId w:val="29"/>
  </w:num>
  <w:num w:numId="52" w16cid:durableId="1874611729">
    <w:abstractNumId w:val="29"/>
  </w:num>
  <w:num w:numId="53" w16cid:durableId="1979067934">
    <w:abstractNumId w:val="29"/>
  </w:num>
  <w:num w:numId="54" w16cid:durableId="188299165">
    <w:abstractNumId w:val="29"/>
  </w:num>
  <w:num w:numId="55" w16cid:durableId="319582368">
    <w:abstractNumId w:val="19"/>
  </w:num>
  <w:num w:numId="56" w16cid:durableId="893196806">
    <w:abstractNumId w:val="5"/>
  </w:num>
  <w:num w:numId="57" w16cid:durableId="1955869946">
    <w:abstractNumId w:val="15"/>
  </w:num>
  <w:num w:numId="58" w16cid:durableId="1137140826">
    <w:abstractNumId w:val="18"/>
  </w:num>
  <w:num w:numId="59" w16cid:durableId="1849518322">
    <w:abstractNumId w:val="38"/>
  </w:num>
  <w:num w:numId="60" w16cid:durableId="1347362727">
    <w:abstractNumId w:val="3"/>
  </w:num>
  <w:num w:numId="61" w16cid:durableId="164314719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attachedTemplate r:id="rId1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301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227F4"/>
    <w:rsid w:val="0003219A"/>
    <w:rsid w:val="000330D7"/>
    <w:rsid w:val="00040E33"/>
    <w:rsid w:val="00051BDB"/>
    <w:rsid w:val="00053D82"/>
    <w:rsid w:val="00061632"/>
    <w:rsid w:val="00063046"/>
    <w:rsid w:val="0007023B"/>
    <w:rsid w:val="0007229F"/>
    <w:rsid w:val="000770E9"/>
    <w:rsid w:val="00083A0A"/>
    <w:rsid w:val="000852F9"/>
    <w:rsid w:val="0008757C"/>
    <w:rsid w:val="00093F32"/>
    <w:rsid w:val="00095F17"/>
    <w:rsid w:val="000969A9"/>
    <w:rsid w:val="000A69ED"/>
    <w:rsid w:val="000B1713"/>
    <w:rsid w:val="000C51AA"/>
    <w:rsid w:val="000D30B2"/>
    <w:rsid w:val="000D3771"/>
    <w:rsid w:val="000D37EF"/>
    <w:rsid w:val="000D5733"/>
    <w:rsid w:val="000E15FD"/>
    <w:rsid w:val="000E48EE"/>
    <w:rsid w:val="000E61FC"/>
    <w:rsid w:val="000E66BC"/>
    <w:rsid w:val="000F73F0"/>
    <w:rsid w:val="001012C6"/>
    <w:rsid w:val="00111682"/>
    <w:rsid w:val="00113317"/>
    <w:rsid w:val="00127886"/>
    <w:rsid w:val="0013257D"/>
    <w:rsid w:val="00133E70"/>
    <w:rsid w:val="0013532C"/>
    <w:rsid w:val="001361E9"/>
    <w:rsid w:val="00143E80"/>
    <w:rsid w:val="001450C2"/>
    <w:rsid w:val="00153B8A"/>
    <w:rsid w:val="00156717"/>
    <w:rsid w:val="00157E07"/>
    <w:rsid w:val="001742F4"/>
    <w:rsid w:val="00187AB0"/>
    <w:rsid w:val="0019483E"/>
    <w:rsid w:val="001A09FB"/>
    <w:rsid w:val="001A2235"/>
    <w:rsid w:val="001A5751"/>
    <w:rsid w:val="001B31DF"/>
    <w:rsid w:val="001B37D2"/>
    <w:rsid w:val="001C0DA6"/>
    <w:rsid w:val="001C4551"/>
    <w:rsid w:val="001E0E5D"/>
    <w:rsid w:val="001E3C14"/>
    <w:rsid w:val="001E59AE"/>
    <w:rsid w:val="001E7A34"/>
    <w:rsid w:val="002040D4"/>
    <w:rsid w:val="00204BCA"/>
    <w:rsid w:val="00207D1B"/>
    <w:rsid w:val="00211BEB"/>
    <w:rsid w:val="002131BD"/>
    <w:rsid w:val="0021566C"/>
    <w:rsid w:val="002231F3"/>
    <w:rsid w:val="0022472B"/>
    <w:rsid w:val="00227348"/>
    <w:rsid w:val="00231628"/>
    <w:rsid w:val="00240D83"/>
    <w:rsid w:val="00245176"/>
    <w:rsid w:val="002452D7"/>
    <w:rsid w:val="00257461"/>
    <w:rsid w:val="00257A1F"/>
    <w:rsid w:val="0026498A"/>
    <w:rsid w:val="002703DC"/>
    <w:rsid w:val="00271F6C"/>
    <w:rsid w:val="00272C5A"/>
    <w:rsid w:val="00274D64"/>
    <w:rsid w:val="002A0669"/>
    <w:rsid w:val="002A22A3"/>
    <w:rsid w:val="002A33C9"/>
    <w:rsid w:val="002A5057"/>
    <w:rsid w:val="002B0CAD"/>
    <w:rsid w:val="002B38C7"/>
    <w:rsid w:val="002B50B1"/>
    <w:rsid w:val="002C1BBB"/>
    <w:rsid w:val="002C29F0"/>
    <w:rsid w:val="002C4D9A"/>
    <w:rsid w:val="002C786C"/>
    <w:rsid w:val="002D4C64"/>
    <w:rsid w:val="002D5538"/>
    <w:rsid w:val="002E1D10"/>
    <w:rsid w:val="002E300E"/>
    <w:rsid w:val="002E389B"/>
    <w:rsid w:val="002E7F8E"/>
    <w:rsid w:val="0030015D"/>
    <w:rsid w:val="003012A9"/>
    <w:rsid w:val="00310980"/>
    <w:rsid w:val="003117EB"/>
    <w:rsid w:val="003122F5"/>
    <w:rsid w:val="00312890"/>
    <w:rsid w:val="003234BB"/>
    <w:rsid w:val="00324BE1"/>
    <w:rsid w:val="00345AE9"/>
    <w:rsid w:val="0034765F"/>
    <w:rsid w:val="00347D9F"/>
    <w:rsid w:val="00350538"/>
    <w:rsid w:val="00352A99"/>
    <w:rsid w:val="00355A1A"/>
    <w:rsid w:val="00363FE3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1170"/>
    <w:rsid w:val="003E30D0"/>
    <w:rsid w:val="003E6FD8"/>
    <w:rsid w:val="003F62D1"/>
    <w:rsid w:val="003F7678"/>
    <w:rsid w:val="00400224"/>
    <w:rsid w:val="0040407F"/>
    <w:rsid w:val="00405BBE"/>
    <w:rsid w:val="00412FE4"/>
    <w:rsid w:val="004165BB"/>
    <w:rsid w:val="004308CE"/>
    <w:rsid w:val="00437830"/>
    <w:rsid w:val="00445917"/>
    <w:rsid w:val="004545EE"/>
    <w:rsid w:val="00455514"/>
    <w:rsid w:val="00456182"/>
    <w:rsid w:val="00456BAB"/>
    <w:rsid w:val="00457343"/>
    <w:rsid w:val="00463C28"/>
    <w:rsid w:val="00465201"/>
    <w:rsid w:val="00466301"/>
    <w:rsid w:val="0047523D"/>
    <w:rsid w:val="004856E9"/>
    <w:rsid w:val="004875D4"/>
    <w:rsid w:val="0049239F"/>
    <w:rsid w:val="00492AC9"/>
    <w:rsid w:val="00497BB3"/>
    <w:rsid w:val="004B3E3A"/>
    <w:rsid w:val="004B7063"/>
    <w:rsid w:val="004C2C87"/>
    <w:rsid w:val="004C66A5"/>
    <w:rsid w:val="004D3184"/>
    <w:rsid w:val="004D5E56"/>
    <w:rsid w:val="004D775A"/>
    <w:rsid w:val="004E04F5"/>
    <w:rsid w:val="004E1383"/>
    <w:rsid w:val="004E1F15"/>
    <w:rsid w:val="004E2531"/>
    <w:rsid w:val="004E5AE3"/>
    <w:rsid w:val="004F02BD"/>
    <w:rsid w:val="004F1D9F"/>
    <w:rsid w:val="004F235C"/>
    <w:rsid w:val="005079F5"/>
    <w:rsid w:val="005159D6"/>
    <w:rsid w:val="00527550"/>
    <w:rsid w:val="00530AAE"/>
    <w:rsid w:val="0053402C"/>
    <w:rsid w:val="00534870"/>
    <w:rsid w:val="00534F7B"/>
    <w:rsid w:val="00536721"/>
    <w:rsid w:val="0054468F"/>
    <w:rsid w:val="00546823"/>
    <w:rsid w:val="005470E2"/>
    <w:rsid w:val="00554FB7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9429D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E6573"/>
    <w:rsid w:val="005F575E"/>
    <w:rsid w:val="00605550"/>
    <w:rsid w:val="006223A0"/>
    <w:rsid w:val="00632EAD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E18"/>
    <w:rsid w:val="00697537"/>
    <w:rsid w:val="006A56ED"/>
    <w:rsid w:val="006B0561"/>
    <w:rsid w:val="006B2C03"/>
    <w:rsid w:val="006C183F"/>
    <w:rsid w:val="006C3122"/>
    <w:rsid w:val="006C6C72"/>
    <w:rsid w:val="006D5F74"/>
    <w:rsid w:val="006D623D"/>
    <w:rsid w:val="006D7346"/>
    <w:rsid w:val="006E2B61"/>
    <w:rsid w:val="006F3B62"/>
    <w:rsid w:val="006F4478"/>
    <w:rsid w:val="0070042B"/>
    <w:rsid w:val="007155A2"/>
    <w:rsid w:val="0072600D"/>
    <w:rsid w:val="00727F32"/>
    <w:rsid w:val="00730C44"/>
    <w:rsid w:val="00734429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57430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4802"/>
    <w:rsid w:val="007858E1"/>
    <w:rsid w:val="00786228"/>
    <w:rsid w:val="00792B63"/>
    <w:rsid w:val="0079647F"/>
    <w:rsid w:val="007A583E"/>
    <w:rsid w:val="007A693D"/>
    <w:rsid w:val="007B14A6"/>
    <w:rsid w:val="007B4468"/>
    <w:rsid w:val="007C44B0"/>
    <w:rsid w:val="007D452C"/>
    <w:rsid w:val="007E2531"/>
    <w:rsid w:val="007E2CE3"/>
    <w:rsid w:val="007E5DC4"/>
    <w:rsid w:val="007F1DFC"/>
    <w:rsid w:val="00806FC5"/>
    <w:rsid w:val="00807AF1"/>
    <w:rsid w:val="008118D4"/>
    <w:rsid w:val="00812DE0"/>
    <w:rsid w:val="00830A7B"/>
    <w:rsid w:val="00843BB4"/>
    <w:rsid w:val="008451FA"/>
    <w:rsid w:val="00855A60"/>
    <w:rsid w:val="008575A6"/>
    <w:rsid w:val="008641FA"/>
    <w:rsid w:val="008671AC"/>
    <w:rsid w:val="00885D84"/>
    <w:rsid w:val="00887174"/>
    <w:rsid w:val="008873D5"/>
    <w:rsid w:val="00892ACC"/>
    <w:rsid w:val="008943DD"/>
    <w:rsid w:val="008A434B"/>
    <w:rsid w:val="008B2C77"/>
    <w:rsid w:val="008B5BB0"/>
    <w:rsid w:val="008B7951"/>
    <w:rsid w:val="008C2B26"/>
    <w:rsid w:val="008C2BD0"/>
    <w:rsid w:val="008C7B17"/>
    <w:rsid w:val="008D4B88"/>
    <w:rsid w:val="008D6B27"/>
    <w:rsid w:val="008E0753"/>
    <w:rsid w:val="008E7615"/>
    <w:rsid w:val="008F10E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613"/>
    <w:rsid w:val="00937EB5"/>
    <w:rsid w:val="00940086"/>
    <w:rsid w:val="0094525B"/>
    <w:rsid w:val="0094572F"/>
    <w:rsid w:val="00951037"/>
    <w:rsid w:val="009565A7"/>
    <w:rsid w:val="00960C39"/>
    <w:rsid w:val="009613F1"/>
    <w:rsid w:val="009818DD"/>
    <w:rsid w:val="00985936"/>
    <w:rsid w:val="00997480"/>
    <w:rsid w:val="00997B3E"/>
    <w:rsid w:val="009A032E"/>
    <w:rsid w:val="009A1402"/>
    <w:rsid w:val="009A28A4"/>
    <w:rsid w:val="009A3A95"/>
    <w:rsid w:val="009B6E56"/>
    <w:rsid w:val="009C66A2"/>
    <w:rsid w:val="009D6841"/>
    <w:rsid w:val="009E5964"/>
    <w:rsid w:val="009F5902"/>
    <w:rsid w:val="00A01F53"/>
    <w:rsid w:val="00A01F85"/>
    <w:rsid w:val="00A04132"/>
    <w:rsid w:val="00A17F93"/>
    <w:rsid w:val="00A31998"/>
    <w:rsid w:val="00A37BF3"/>
    <w:rsid w:val="00A45D4F"/>
    <w:rsid w:val="00A4610A"/>
    <w:rsid w:val="00A4709C"/>
    <w:rsid w:val="00A470DF"/>
    <w:rsid w:val="00A5096E"/>
    <w:rsid w:val="00A52E34"/>
    <w:rsid w:val="00A55A8F"/>
    <w:rsid w:val="00A60DF1"/>
    <w:rsid w:val="00A63EDA"/>
    <w:rsid w:val="00A6539B"/>
    <w:rsid w:val="00A7702E"/>
    <w:rsid w:val="00A8680F"/>
    <w:rsid w:val="00A86AB8"/>
    <w:rsid w:val="00A905C8"/>
    <w:rsid w:val="00A97AE3"/>
    <w:rsid w:val="00AA4EAC"/>
    <w:rsid w:val="00AA5334"/>
    <w:rsid w:val="00AA7FEE"/>
    <w:rsid w:val="00AB262F"/>
    <w:rsid w:val="00AB5107"/>
    <w:rsid w:val="00AC12CF"/>
    <w:rsid w:val="00AC5AC7"/>
    <w:rsid w:val="00AD20A8"/>
    <w:rsid w:val="00AD64A9"/>
    <w:rsid w:val="00AE4298"/>
    <w:rsid w:val="00AF3201"/>
    <w:rsid w:val="00AF36D2"/>
    <w:rsid w:val="00AF64E7"/>
    <w:rsid w:val="00AF76BF"/>
    <w:rsid w:val="00B057C2"/>
    <w:rsid w:val="00B07A93"/>
    <w:rsid w:val="00B1055B"/>
    <w:rsid w:val="00B13711"/>
    <w:rsid w:val="00B13AB2"/>
    <w:rsid w:val="00B20A3C"/>
    <w:rsid w:val="00B26509"/>
    <w:rsid w:val="00B40AC8"/>
    <w:rsid w:val="00B41A81"/>
    <w:rsid w:val="00B41F0C"/>
    <w:rsid w:val="00B52102"/>
    <w:rsid w:val="00B53E4A"/>
    <w:rsid w:val="00B5497C"/>
    <w:rsid w:val="00B56F98"/>
    <w:rsid w:val="00B7218F"/>
    <w:rsid w:val="00B74D57"/>
    <w:rsid w:val="00B817D5"/>
    <w:rsid w:val="00B82998"/>
    <w:rsid w:val="00B82AB1"/>
    <w:rsid w:val="00B86E41"/>
    <w:rsid w:val="00B90A82"/>
    <w:rsid w:val="00B97531"/>
    <w:rsid w:val="00BA0061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5272"/>
    <w:rsid w:val="00BF72DC"/>
    <w:rsid w:val="00C05700"/>
    <w:rsid w:val="00C12677"/>
    <w:rsid w:val="00C13DB5"/>
    <w:rsid w:val="00C162D4"/>
    <w:rsid w:val="00C21358"/>
    <w:rsid w:val="00C232D8"/>
    <w:rsid w:val="00C24A8E"/>
    <w:rsid w:val="00C30B2A"/>
    <w:rsid w:val="00C42945"/>
    <w:rsid w:val="00C54129"/>
    <w:rsid w:val="00C56445"/>
    <w:rsid w:val="00C578A1"/>
    <w:rsid w:val="00C71ED7"/>
    <w:rsid w:val="00C75646"/>
    <w:rsid w:val="00C956BD"/>
    <w:rsid w:val="00CA28A8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16E0C"/>
    <w:rsid w:val="00D179ED"/>
    <w:rsid w:val="00D224CE"/>
    <w:rsid w:val="00D228DC"/>
    <w:rsid w:val="00D24927"/>
    <w:rsid w:val="00D260D8"/>
    <w:rsid w:val="00D30C62"/>
    <w:rsid w:val="00D32E47"/>
    <w:rsid w:val="00D32EAA"/>
    <w:rsid w:val="00D35B7A"/>
    <w:rsid w:val="00D512D7"/>
    <w:rsid w:val="00D5789B"/>
    <w:rsid w:val="00D61CCF"/>
    <w:rsid w:val="00D708EF"/>
    <w:rsid w:val="00D71B3A"/>
    <w:rsid w:val="00DA5EAD"/>
    <w:rsid w:val="00DB115A"/>
    <w:rsid w:val="00DB5C61"/>
    <w:rsid w:val="00DC21BB"/>
    <w:rsid w:val="00DC6F69"/>
    <w:rsid w:val="00DD1235"/>
    <w:rsid w:val="00DD2485"/>
    <w:rsid w:val="00DD3EBC"/>
    <w:rsid w:val="00DD44F4"/>
    <w:rsid w:val="00DD4C7F"/>
    <w:rsid w:val="00DF3217"/>
    <w:rsid w:val="00E046F4"/>
    <w:rsid w:val="00E070CB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574E"/>
    <w:rsid w:val="00E47CC3"/>
    <w:rsid w:val="00E56F29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D0607"/>
    <w:rsid w:val="00ED400B"/>
    <w:rsid w:val="00EE0D0F"/>
    <w:rsid w:val="00EE3EEC"/>
    <w:rsid w:val="00EE5B19"/>
    <w:rsid w:val="00EF1F08"/>
    <w:rsid w:val="00EF29DF"/>
    <w:rsid w:val="00EF5012"/>
    <w:rsid w:val="00F106A9"/>
    <w:rsid w:val="00F15DC5"/>
    <w:rsid w:val="00F168F3"/>
    <w:rsid w:val="00F21FEC"/>
    <w:rsid w:val="00F32BF2"/>
    <w:rsid w:val="00F3749C"/>
    <w:rsid w:val="00F418E9"/>
    <w:rsid w:val="00F42406"/>
    <w:rsid w:val="00F469FD"/>
    <w:rsid w:val="00F530BC"/>
    <w:rsid w:val="00F53389"/>
    <w:rsid w:val="00F56A67"/>
    <w:rsid w:val="00F628DD"/>
    <w:rsid w:val="00F63520"/>
    <w:rsid w:val="00F70DE5"/>
    <w:rsid w:val="00F74E8E"/>
    <w:rsid w:val="00F74EB1"/>
    <w:rsid w:val="00F74F05"/>
    <w:rsid w:val="00F756C8"/>
    <w:rsid w:val="00F7636D"/>
    <w:rsid w:val="00F91E66"/>
    <w:rsid w:val="00F9229A"/>
    <w:rsid w:val="00F936D7"/>
    <w:rsid w:val="00F937FD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640D"/>
    <w:rsid w:val="00FD096E"/>
    <w:rsid w:val="00FD1A56"/>
    <w:rsid w:val="00FD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40C5CD"/>
  <w15:docId w15:val="{B29C2337-C010-462A-9F36-4826C6B2E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3D504D"/>
  </w:style>
  <w:style w:type="paragraph" w:styleId="10">
    <w:name w:val="heading 1"/>
    <w:basedOn w:val="a2"/>
    <w:next w:val="a1"/>
    <w:link w:val="11"/>
    <w:uiPriority w:val="9"/>
    <w:rsid w:val="003D504D"/>
    <w:pPr>
      <w:keepNext/>
      <w:keepLines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1"/>
    <w:next w:val="a1"/>
    <w:link w:val="20"/>
    <w:uiPriority w:val="9"/>
    <w:semiHidden/>
    <w:unhideWhenUsed/>
    <w:rsid w:val="001B31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1B31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CF6D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CF6D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CF6D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CF6D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1"/>
    <w:next w:val="a1"/>
    <w:link w:val="81"/>
    <w:uiPriority w:val="9"/>
    <w:semiHidden/>
    <w:unhideWhenUsed/>
    <w:qFormat/>
    <w:rsid w:val="00CF6D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CF6D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link w:val="a7"/>
    <w:uiPriority w:val="99"/>
    <w:unhideWhenUsed/>
    <w:rsid w:val="00E07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3"/>
    <w:link w:val="a6"/>
    <w:uiPriority w:val="99"/>
    <w:rsid w:val="00E070CB"/>
  </w:style>
  <w:style w:type="paragraph" w:styleId="a8">
    <w:name w:val="footer"/>
    <w:basedOn w:val="a1"/>
    <w:link w:val="a9"/>
    <w:uiPriority w:val="99"/>
    <w:unhideWhenUsed/>
    <w:rsid w:val="00E07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rsid w:val="00E070CB"/>
  </w:style>
  <w:style w:type="table" w:styleId="aa">
    <w:name w:val="Table Grid"/>
    <w:basedOn w:val="a4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1"/>
    <w:link w:val="ac"/>
    <w:qFormat/>
    <w:rsid w:val="00CF35B9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c">
    <w:name w:val="Основной текст Знак"/>
    <w:basedOn w:val="a3"/>
    <w:link w:val="ab"/>
    <w:rsid w:val="00CF35B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1">
    <w:name w:val="2. Основной текст"/>
    <w:basedOn w:val="ab"/>
    <w:link w:val="22"/>
    <w:rsid w:val="00111682"/>
    <w:pPr>
      <w:contextualSpacing w:val="0"/>
    </w:pPr>
    <w:rPr>
      <w:szCs w:val="20"/>
    </w:rPr>
  </w:style>
  <w:style w:type="character" w:styleId="ad">
    <w:name w:val="Hyperlink"/>
    <w:basedOn w:val="a3"/>
    <w:uiPriority w:val="99"/>
    <w:unhideWhenUsed/>
    <w:rsid w:val="00156717"/>
    <w:rPr>
      <w:color w:val="0563C1" w:themeColor="hyperlink"/>
      <w:u w:val="single"/>
    </w:rPr>
  </w:style>
  <w:style w:type="paragraph" w:customStyle="1" w:styleId="ae">
    <w:name w:val="Штамп"/>
    <w:basedOn w:val="a1"/>
    <w:rsid w:val="00DF3217"/>
    <w:pPr>
      <w:spacing w:after="0" w:line="240" w:lineRule="auto"/>
      <w:jc w:val="center"/>
    </w:pPr>
    <w:rPr>
      <w:rFonts w:ascii="ГОСТ тип А" w:eastAsia="Times New Roman" w:hAnsi="ГОСТ тип А" w:cs="Times New Roman"/>
      <w:i/>
      <w:noProof/>
      <w:sz w:val="18"/>
      <w:szCs w:val="20"/>
      <w:lang w:eastAsia="ru-RU"/>
    </w:rPr>
  </w:style>
  <w:style w:type="paragraph" w:styleId="12">
    <w:name w:val="toc 1"/>
    <w:basedOn w:val="a1"/>
    <w:next w:val="a1"/>
    <w:autoRedefine/>
    <w:uiPriority w:val="39"/>
    <w:unhideWhenUsed/>
    <w:qFormat/>
    <w:rsid w:val="00CF6D7E"/>
    <w:pPr>
      <w:tabs>
        <w:tab w:val="right" w:leader="dot" w:pos="9344"/>
      </w:tabs>
      <w:spacing w:after="0" w:line="360" w:lineRule="auto"/>
      <w:jc w:val="both"/>
    </w:pPr>
    <w:rPr>
      <w:rFonts w:ascii="Times New Roman" w:hAnsi="Times New Roman"/>
      <w:bCs/>
      <w:sz w:val="28"/>
      <w:szCs w:val="24"/>
    </w:rPr>
  </w:style>
  <w:style w:type="paragraph" w:styleId="23">
    <w:name w:val="toc 2"/>
    <w:basedOn w:val="14"/>
    <w:next w:val="a1"/>
    <w:autoRedefine/>
    <w:uiPriority w:val="39"/>
    <w:unhideWhenUsed/>
    <w:qFormat/>
    <w:rsid w:val="00CF6D7E"/>
    <w:pPr>
      <w:numPr>
        <w:ilvl w:val="0"/>
        <w:numId w:val="0"/>
      </w:numPr>
      <w:tabs>
        <w:tab w:val="right" w:leader="dot" w:pos="9344"/>
      </w:tabs>
      <w:spacing w:before="0" w:after="0"/>
      <w:ind w:firstLine="284"/>
    </w:pPr>
    <w:rPr>
      <w:b w:val="0"/>
      <w:bCs w:val="0"/>
      <w:szCs w:val="20"/>
    </w:rPr>
  </w:style>
  <w:style w:type="paragraph" w:styleId="31">
    <w:name w:val="toc 3"/>
    <w:basedOn w:val="a1"/>
    <w:next w:val="a1"/>
    <w:autoRedefine/>
    <w:uiPriority w:val="39"/>
    <w:unhideWhenUsed/>
    <w:rsid w:val="00F74EB1"/>
    <w:pPr>
      <w:tabs>
        <w:tab w:val="right" w:leader="dot" w:pos="9344"/>
      </w:tabs>
      <w:spacing w:after="0" w:line="360" w:lineRule="auto"/>
      <w:ind w:firstLine="567"/>
    </w:pPr>
    <w:rPr>
      <w:rFonts w:ascii="Times New Roman" w:hAnsi="Times New Roman"/>
      <w:sz w:val="28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BF09CD"/>
    <w:pPr>
      <w:spacing w:after="0"/>
      <w:ind w:left="440"/>
    </w:pPr>
    <w:rPr>
      <w:sz w:val="20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BF09CD"/>
    <w:pPr>
      <w:spacing w:after="0"/>
      <w:ind w:left="660"/>
    </w:pPr>
    <w:rPr>
      <w:sz w:val="20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BF09CD"/>
    <w:pPr>
      <w:spacing w:after="0"/>
      <w:ind w:left="880"/>
    </w:pPr>
    <w:rPr>
      <w:sz w:val="20"/>
      <w:szCs w:val="20"/>
    </w:rPr>
  </w:style>
  <w:style w:type="paragraph" w:styleId="74">
    <w:name w:val="toc 7"/>
    <w:basedOn w:val="a1"/>
    <w:next w:val="a1"/>
    <w:autoRedefine/>
    <w:uiPriority w:val="39"/>
    <w:unhideWhenUsed/>
    <w:rsid w:val="00BF09CD"/>
    <w:pPr>
      <w:spacing w:after="0"/>
      <w:ind w:left="1100"/>
    </w:pPr>
    <w:rPr>
      <w:sz w:val="20"/>
      <w:szCs w:val="20"/>
    </w:rPr>
  </w:style>
  <w:style w:type="paragraph" w:styleId="82">
    <w:name w:val="toc 8"/>
    <w:basedOn w:val="a1"/>
    <w:next w:val="a1"/>
    <w:autoRedefine/>
    <w:uiPriority w:val="39"/>
    <w:unhideWhenUsed/>
    <w:rsid w:val="00BF09CD"/>
    <w:pPr>
      <w:spacing w:after="0"/>
      <w:ind w:left="1320"/>
    </w:pPr>
    <w:rPr>
      <w:sz w:val="20"/>
      <w:szCs w:val="20"/>
    </w:rPr>
  </w:style>
  <w:style w:type="paragraph" w:styleId="91">
    <w:name w:val="toc 9"/>
    <w:basedOn w:val="a1"/>
    <w:next w:val="a1"/>
    <w:autoRedefine/>
    <w:uiPriority w:val="39"/>
    <w:unhideWhenUsed/>
    <w:rsid w:val="00BF09CD"/>
    <w:pPr>
      <w:spacing w:after="0"/>
      <w:ind w:left="1540"/>
    </w:pPr>
    <w:rPr>
      <w:sz w:val="20"/>
      <w:szCs w:val="20"/>
    </w:rPr>
  </w:style>
  <w:style w:type="paragraph" w:styleId="af">
    <w:name w:val="List Paragraph"/>
    <w:basedOn w:val="a1"/>
    <w:link w:val="af0"/>
    <w:uiPriority w:val="34"/>
    <w:qFormat/>
    <w:rsid w:val="00FB2AE9"/>
    <w:pPr>
      <w:ind w:left="720"/>
      <w:contextualSpacing/>
    </w:pPr>
  </w:style>
  <w:style w:type="character" w:styleId="af1">
    <w:name w:val="annotation reference"/>
    <w:basedOn w:val="a3"/>
    <w:uiPriority w:val="99"/>
    <w:semiHidden/>
    <w:unhideWhenUsed/>
    <w:rsid w:val="00672EE4"/>
    <w:rPr>
      <w:sz w:val="16"/>
      <w:szCs w:val="16"/>
    </w:rPr>
  </w:style>
  <w:style w:type="paragraph" w:styleId="af2">
    <w:name w:val="annotation text"/>
    <w:basedOn w:val="a1"/>
    <w:link w:val="af3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3"/>
    <w:link w:val="af2"/>
    <w:uiPriority w:val="99"/>
    <w:semiHidden/>
    <w:rsid w:val="00672EE4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672EE4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672EE4"/>
    <w:rPr>
      <w:b/>
      <w:bCs/>
      <w:sz w:val="20"/>
      <w:szCs w:val="20"/>
    </w:rPr>
  </w:style>
  <w:style w:type="paragraph" w:styleId="af6">
    <w:name w:val="Balloon Text"/>
    <w:basedOn w:val="a1"/>
    <w:link w:val="af7"/>
    <w:uiPriority w:val="99"/>
    <w:semiHidden/>
    <w:unhideWhenUsed/>
    <w:rsid w:val="00672E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3"/>
    <w:link w:val="af6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1">
    <w:name w:val="Заголовок 1 Знак"/>
    <w:basedOn w:val="a3"/>
    <w:link w:val="10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styleId="a2">
    <w:name w:val="TOC Heading"/>
    <w:basedOn w:val="ab"/>
    <w:next w:val="a1"/>
    <w:autoRedefine/>
    <w:uiPriority w:val="39"/>
    <w:qFormat/>
    <w:rsid w:val="001B31DF"/>
    <w:pPr>
      <w:spacing w:after="720" w:line="240" w:lineRule="auto"/>
      <w:ind w:firstLine="0"/>
      <w:jc w:val="center"/>
    </w:pPr>
    <w:rPr>
      <w:b/>
      <w:caps/>
    </w:rPr>
  </w:style>
  <w:style w:type="paragraph" w:customStyle="1" w:styleId="120">
    <w:name w:val="1.2. Заголовок раздела с последующим подразделом"/>
    <w:basedOn w:val="13"/>
    <w:next w:val="14"/>
    <w:link w:val="121"/>
    <w:qFormat/>
    <w:rsid w:val="00E66E52"/>
    <w:pPr>
      <w:spacing w:before="480" w:after="480"/>
    </w:pPr>
  </w:style>
  <w:style w:type="paragraph" w:styleId="a">
    <w:name w:val="List"/>
    <w:basedOn w:val="ab"/>
    <w:link w:val="af8"/>
    <w:uiPriority w:val="99"/>
    <w:rsid w:val="00656406"/>
    <w:pPr>
      <w:numPr>
        <w:numId w:val="4"/>
      </w:numPr>
      <w:ind w:left="0" w:firstLine="709"/>
    </w:pPr>
  </w:style>
  <w:style w:type="character" w:customStyle="1" w:styleId="121">
    <w:name w:val="1.2. Заголовок раздела с последующим подразделом Знак"/>
    <w:basedOn w:val="11"/>
    <w:link w:val="120"/>
    <w:rsid w:val="00E66E52"/>
    <w:rPr>
      <w:rFonts w:ascii="Times New Roman" w:eastAsiaTheme="majorEastAsia" w:hAnsi="Times New Roman" w:cstheme="majorBidi"/>
      <w:b/>
      <w:bCs/>
      <w:caps w:val="0"/>
      <w:sz w:val="28"/>
      <w:szCs w:val="28"/>
      <w:lang w:eastAsia="ru-RU"/>
    </w:rPr>
  </w:style>
  <w:style w:type="paragraph" w:customStyle="1" w:styleId="af9">
    <w:name w:val="Списки"/>
    <w:basedOn w:val="a"/>
    <w:link w:val="afa"/>
    <w:autoRedefine/>
    <w:qFormat/>
    <w:rsid w:val="00656406"/>
    <w:pPr>
      <w:ind w:firstLine="851"/>
    </w:pPr>
  </w:style>
  <w:style w:type="paragraph" w:customStyle="1" w:styleId="14">
    <w:name w:val="1.4. Заголовок подраздела"/>
    <w:basedOn w:val="2"/>
    <w:next w:val="21"/>
    <w:link w:val="140"/>
    <w:qFormat/>
    <w:rsid w:val="006D623D"/>
    <w:pPr>
      <w:numPr>
        <w:ilvl w:val="1"/>
        <w:numId w:val="18"/>
      </w:numPr>
      <w:suppressAutoHyphens/>
      <w:spacing w:before="480" w:after="720" w:line="360" w:lineRule="auto"/>
      <w:jc w:val="both"/>
    </w:pPr>
    <w:rPr>
      <w:rFonts w:ascii="Times New Roman" w:hAnsi="Times New Roman" w:cs="Times New Roman"/>
      <w:color w:val="auto"/>
      <w:sz w:val="28"/>
    </w:rPr>
  </w:style>
  <w:style w:type="character" w:customStyle="1" w:styleId="af8">
    <w:name w:val="Список Знак"/>
    <w:basedOn w:val="ac"/>
    <w:link w:val="a"/>
    <w:uiPriority w:val="99"/>
    <w:rsid w:val="0065640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a">
    <w:name w:val="Списки Знак"/>
    <w:basedOn w:val="af8"/>
    <w:link w:val="af9"/>
    <w:rsid w:val="0065640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610">
    <w:name w:val="6.1. Текст таблицы"/>
    <w:basedOn w:val="ab"/>
    <w:link w:val="611"/>
    <w:qFormat/>
    <w:rsid w:val="00887174"/>
    <w:pPr>
      <w:ind w:firstLine="0"/>
    </w:pPr>
  </w:style>
  <w:style w:type="character" w:customStyle="1" w:styleId="140">
    <w:name w:val="1.4. Заголовок подраздела Знак"/>
    <w:basedOn w:val="a3"/>
    <w:link w:val="14"/>
    <w:rsid w:val="006D623D"/>
    <w:rPr>
      <w:rFonts w:ascii="Times New Roman" w:eastAsiaTheme="majorEastAsia" w:hAnsi="Times New Roman" w:cs="Times New Roman"/>
      <w:b/>
      <w:bCs/>
      <w:sz w:val="28"/>
      <w:szCs w:val="26"/>
    </w:rPr>
  </w:style>
  <w:style w:type="paragraph" w:customStyle="1" w:styleId="52">
    <w:name w:val="5.2. Подрисуночная подпись"/>
    <w:basedOn w:val="ab"/>
    <w:next w:val="21"/>
    <w:link w:val="520"/>
    <w:qFormat/>
    <w:rsid w:val="00527550"/>
    <w:pPr>
      <w:suppressAutoHyphens/>
      <w:spacing w:before="120" w:after="120" w:line="240" w:lineRule="auto"/>
      <w:ind w:firstLine="0"/>
      <w:contextualSpacing w:val="0"/>
      <w:jc w:val="center"/>
    </w:pPr>
    <w:rPr>
      <w:noProof/>
    </w:rPr>
  </w:style>
  <w:style w:type="character" w:customStyle="1" w:styleId="611">
    <w:name w:val="6.1. Текст таблицы Знак"/>
    <w:basedOn w:val="ac"/>
    <w:link w:val="610"/>
    <w:rsid w:val="0088717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8">
    <w:name w:val="8. Библиографический список"/>
    <w:basedOn w:val="af"/>
    <w:link w:val="83"/>
    <w:qFormat/>
    <w:rsid w:val="00B82998"/>
    <w:pPr>
      <w:numPr>
        <w:numId w:val="5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520">
    <w:name w:val="5.2. Подрисуночная подпись Знак"/>
    <w:basedOn w:val="ac"/>
    <w:link w:val="52"/>
    <w:rsid w:val="00527550"/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paragraph" w:customStyle="1" w:styleId="110">
    <w:name w:val="1.1. Заголовок структурного элемента с последующим текстом"/>
    <w:basedOn w:val="10"/>
    <w:next w:val="21"/>
    <w:link w:val="111"/>
    <w:qFormat/>
    <w:rsid w:val="00E34A88"/>
    <w:pPr>
      <w:keepNext w:val="0"/>
      <w:keepLines w:val="0"/>
      <w:pageBreakBefore/>
      <w:widowControl w:val="0"/>
      <w:suppressAutoHyphens/>
      <w:spacing w:line="360" w:lineRule="auto"/>
      <w:contextualSpacing w:val="0"/>
    </w:pPr>
  </w:style>
  <w:style w:type="character" w:customStyle="1" w:styleId="af0">
    <w:name w:val="Абзац списка Знак"/>
    <w:basedOn w:val="a3"/>
    <w:link w:val="af"/>
    <w:uiPriority w:val="34"/>
    <w:rsid w:val="00FC1752"/>
  </w:style>
  <w:style w:type="character" w:customStyle="1" w:styleId="83">
    <w:name w:val="8. Библиографический список Знак"/>
    <w:basedOn w:val="af0"/>
    <w:link w:val="8"/>
    <w:rsid w:val="00B82998"/>
    <w:rPr>
      <w:rFonts w:ascii="Times New Roman" w:hAnsi="Times New Roman" w:cs="Times New Roman"/>
      <w:sz w:val="28"/>
      <w:szCs w:val="28"/>
    </w:rPr>
  </w:style>
  <w:style w:type="paragraph" w:customStyle="1" w:styleId="15">
    <w:name w:val="1.5. Пункт"/>
    <w:basedOn w:val="3"/>
    <w:next w:val="21"/>
    <w:link w:val="150"/>
    <w:qFormat/>
    <w:rsid w:val="00E66E52"/>
    <w:pPr>
      <w:numPr>
        <w:ilvl w:val="2"/>
        <w:numId w:val="18"/>
      </w:numPr>
      <w:suppressAutoHyphens/>
      <w:spacing w:before="0" w:line="360" w:lineRule="auto"/>
      <w:jc w:val="both"/>
    </w:pPr>
    <w:rPr>
      <w:rFonts w:ascii="Times New Roman" w:hAnsi="Times New Roman"/>
      <w:color w:val="auto"/>
      <w:sz w:val="28"/>
    </w:rPr>
  </w:style>
  <w:style w:type="character" w:customStyle="1" w:styleId="111">
    <w:name w:val="1.1. Заголовок структурного элемента с последующим текстом Знак"/>
    <w:basedOn w:val="121"/>
    <w:link w:val="110"/>
    <w:rsid w:val="00E34A88"/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character" w:customStyle="1" w:styleId="30">
    <w:name w:val="Заголовок 3 Знак"/>
    <w:basedOn w:val="a3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50">
    <w:name w:val="1.5. Пункт Знак"/>
    <w:basedOn w:val="ac"/>
    <w:link w:val="15"/>
    <w:rsid w:val="00E66E52"/>
    <w:rPr>
      <w:rFonts w:ascii="Times New Roman" w:eastAsiaTheme="majorEastAsia" w:hAnsi="Times New Roman" w:cstheme="majorBidi"/>
      <w:b/>
      <w:bCs/>
      <w:sz w:val="28"/>
      <w:szCs w:val="24"/>
      <w:lang w:eastAsia="ru-RU"/>
    </w:rPr>
  </w:style>
  <w:style w:type="character" w:customStyle="1" w:styleId="20">
    <w:name w:val="Заголовок 2 Знак"/>
    <w:basedOn w:val="a3"/>
    <w:link w:val="2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16">
    <w:name w:val="1.6. Подпункт"/>
    <w:basedOn w:val="ab"/>
    <w:next w:val="21"/>
    <w:link w:val="160"/>
    <w:qFormat/>
    <w:rsid w:val="00E66E52"/>
    <w:pPr>
      <w:numPr>
        <w:ilvl w:val="3"/>
        <w:numId w:val="18"/>
      </w:numPr>
      <w:suppressAutoHyphens/>
    </w:pPr>
    <w:rPr>
      <w:lang w:eastAsia="en-US"/>
    </w:rPr>
  </w:style>
  <w:style w:type="character" w:styleId="afb">
    <w:name w:val="Placeholder Text"/>
    <w:basedOn w:val="a3"/>
    <w:uiPriority w:val="99"/>
    <w:semiHidden/>
    <w:rsid w:val="00083A0A"/>
    <w:rPr>
      <w:color w:val="808080"/>
    </w:rPr>
  </w:style>
  <w:style w:type="character" w:customStyle="1" w:styleId="160">
    <w:name w:val="1.6. Подпункт Знак"/>
    <w:basedOn w:val="ac"/>
    <w:link w:val="16"/>
    <w:rsid w:val="00E66E5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510">
    <w:name w:val="5.1. Рисунок"/>
    <w:basedOn w:val="ab"/>
    <w:next w:val="52"/>
    <w:rsid w:val="00E34A88"/>
    <w:pPr>
      <w:keepNext/>
      <w:spacing w:before="120" w:after="120"/>
      <w:ind w:firstLine="0"/>
      <w:contextualSpacing w:val="0"/>
      <w:jc w:val="center"/>
    </w:pPr>
  </w:style>
  <w:style w:type="paragraph" w:customStyle="1" w:styleId="13">
    <w:name w:val="1.3. Заголовок раздела с последующим текстом"/>
    <w:basedOn w:val="10"/>
    <w:next w:val="21"/>
    <w:qFormat/>
    <w:rsid w:val="006D623D"/>
    <w:pPr>
      <w:keepNext w:val="0"/>
      <w:keepLines w:val="0"/>
      <w:pageBreakBefore/>
      <w:widowControl w:val="0"/>
      <w:numPr>
        <w:numId w:val="18"/>
      </w:numPr>
      <w:suppressAutoHyphens/>
      <w:spacing w:line="360" w:lineRule="auto"/>
      <w:jc w:val="both"/>
    </w:pPr>
    <w:rPr>
      <w:caps w:val="0"/>
    </w:rPr>
  </w:style>
  <w:style w:type="paragraph" w:customStyle="1" w:styleId="62">
    <w:name w:val="6.2. Название таблицы"/>
    <w:basedOn w:val="ab"/>
    <w:next w:val="21"/>
    <w:rsid w:val="00BC3AA4"/>
    <w:pPr>
      <w:suppressAutoHyphens/>
      <w:spacing w:after="160" w:line="240" w:lineRule="auto"/>
      <w:ind w:firstLine="0"/>
      <w:contextualSpacing w:val="0"/>
    </w:pPr>
  </w:style>
  <w:style w:type="paragraph" w:customStyle="1" w:styleId="42">
    <w:name w:val="4. Формула"/>
    <w:basedOn w:val="21"/>
    <w:next w:val="21"/>
    <w:link w:val="43"/>
    <w:qFormat/>
    <w:rsid w:val="00457343"/>
    <w:pPr>
      <w:tabs>
        <w:tab w:val="center" w:pos="4536"/>
        <w:tab w:val="right" w:pos="9356"/>
      </w:tabs>
      <w:spacing w:before="420" w:after="420"/>
      <w:ind w:firstLine="0"/>
    </w:pPr>
    <w:rPr>
      <w:szCs w:val="28"/>
    </w:rPr>
  </w:style>
  <w:style w:type="paragraph" w:customStyle="1" w:styleId="910">
    <w:name w:val="9.1. Заголовок Приложения"/>
    <w:basedOn w:val="21"/>
    <w:next w:val="21"/>
    <w:rsid w:val="00381D61"/>
    <w:pPr>
      <w:suppressAutoHyphens/>
      <w:spacing w:after="720"/>
      <w:ind w:firstLine="0"/>
      <w:jc w:val="center"/>
    </w:pPr>
    <w:rPr>
      <w:b/>
    </w:rPr>
  </w:style>
  <w:style w:type="character" w:customStyle="1" w:styleId="22">
    <w:name w:val="2. Основной текст Знак"/>
    <w:basedOn w:val="ac"/>
    <w:link w:val="21"/>
    <w:rsid w:val="00457343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43">
    <w:name w:val="4. Формула Знак"/>
    <w:basedOn w:val="22"/>
    <w:link w:val="42"/>
    <w:rsid w:val="0045734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92">
    <w:name w:val="9.2. Название Приложения"/>
    <w:basedOn w:val="10"/>
    <w:next w:val="910"/>
    <w:rsid w:val="00324BE1"/>
    <w:pPr>
      <w:spacing w:after="0" w:line="360" w:lineRule="auto"/>
      <w:contextualSpacing w:val="0"/>
    </w:pPr>
  </w:style>
  <w:style w:type="paragraph" w:customStyle="1" w:styleId="afc">
    <w:name w:val="Перечень для терминов и сокращений"/>
    <w:basedOn w:val="21"/>
    <w:rsid w:val="00B057C2"/>
    <w:pPr>
      <w:ind w:firstLine="0"/>
    </w:pPr>
    <w:rPr>
      <w:szCs w:val="28"/>
    </w:rPr>
  </w:style>
  <w:style w:type="character" w:customStyle="1" w:styleId="17">
    <w:name w:val="Неразрешенное упоминание1"/>
    <w:basedOn w:val="a3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73">
    <w:name w:val="7.3. Списки штриховой"/>
    <w:basedOn w:val="21"/>
    <w:rsid w:val="00901ABC"/>
    <w:pPr>
      <w:numPr>
        <w:numId w:val="14"/>
      </w:numPr>
      <w:ind w:left="0" w:firstLine="709"/>
    </w:pPr>
  </w:style>
  <w:style w:type="paragraph" w:customStyle="1" w:styleId="71">
    <w:name w:val="7.1. Списки буквенный"/>
    <w:basedOn w:val="73"/>
    <w:rsid w:val="0047523D"/>
    <w:pPr>
      <w:numPr>
        <w:numId w:val="16"/>
      </w:numPr>
      <w:ind w:left="0" w:firstLine="709"/>
    </w:pPr>
  </w:style>
  <w:style w:type="paragraph" w:customStyle="1" w:styleId="72">
    <w:name w:val="7.2. Списки цифровой"/>
    <w:basedOn w:val="73"/>
    <w:rsid w:val="0047523D"/>
    <w:pPr>
      <w:numPr>
        <w:numId w:val="17"/>
      </w:numPr>
      <w:ind w:left="0" w:firstLine="709"/>
    </w:pPr>
  </w:style>
  <w:style w:type="paragraph" w:customStyle="1" w:styleId="53">
    <w:name w:val="5.3. Подрисуночная подпись нумерация по разделам"/>
    <w:basedOn w:val="52"/>
    <w:next w:val="21"/>
    <w:rsid w:val="00F70DE5"/>
    <w:pPr>
      <w:numPr>
        <w:ilvl w:val="5"/>
        <w:numId w:val="18"/>
      </w:numPr>
    </w:pPr>
  </w:style>
  <w:style w:type="paragraph" w:customStyle="1" w:styleId="54">
    <w:name w:val="5.4. Подрисуночная подпись нумерация сквозная"/>
    <w:basedOn w:val="52"/>
    <w:next w:val="21"/>
    <w:rsid w:val="00DC21BB"/>
    <w:pPr>
      <w:numPr>
        <w:ilvl w:val="4"/>
        <w:numId w:val="18"/>
      </w:numPr>
    </w:pPr>
  </w:style>
  <w:style w:type="paragraph" w:customStyle="1" w:styleId="63">
    <w:name w:val="6.3. Название таблицы нумерация по разделам"/>
    <w:basedOn w:val="62"/>
    <w:next w:val="21"/>
    <w:rsid w:val="006D623D"/>
    <w:pPr>
      <w:numPr>
        <w:ilvl w:val="7"/>
        <w:numId w:val="18"/>
      </w:numPr>
    </w:pPr>
  </w:style>
  <w:style w:type="paragraph" w:customStyle="1" w:styleId="64">
    <w:name w:val="6.4. Название таблицы нумерация сквозная"/>
    <w:basedOn w:val="62"/>
    <w:next w:val="21"/>
    <w:rsid w:val="00B52102"/>
    <w:pPr>
      <w:numPr>
        <w:ilvl w:val="6"/>
        <w:numId w:val="18"/>
      </w:numPr>
    </w:pPr>
  </w:style>
  <w:style w:type="character" w:customStyle="1" w:styleId="81">
    <w:name w:val="Заголовок 8 Знак"/>
    <w:basedOn w:val="a3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0">
    <w:name w:val="Заголовок 7 Знак"/>
    <w:basedOn w:val="a3"/>
    <w:link w:val="7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3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3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3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3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310">
    <w:name w:val="3.1 Название Листинга"/>
    <w:basedOn w:val="62"/>
    <w:rsid w:val="008D6B27"/>
  </w:style>
  <w:style w:type="paragraph" w:styleId="afd">
    <w:name w:val="Normal (Web)"/>
    <w:basedOn w:val="a1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61">
    <w:name w:val="1.6. Пункт"/>
    <w:basedOn w:val="3"/>
    <w:next w:val="21"/>
    <w:qFormat/>
    <w:rsid w:val="00A17F93"/>
    <w:pPr>
      <w:tabs>
        <w:tab w:val="num" w:pos="360"/>
      </w:tabs>
      <w:suppressAutoHyphens/>
      <w:spacing w:before="0" w:line="360" w:lineRule="auto"/>
      <w:jc w:val="both"/>
    </w:pPr>
    <w:rPr>
      <w:rFonts w:ascii="Times New Roman" w:hAnsi="Times New Roman"/>
      <w:color w:val="auto"/>
      <w:sz w:val="28"/>
    </w:rPr>
  </w:style>
  <w:style w:type="paragraph" w:customStyle="1" w:styleId="151">
    <w:name w:val="1.5. Подпункт"/>
    <w:basedOn w:val="a1"/>
    <w:next w:val="21"/>
    <w:qFormat/>
    <w:rsid w:val="00A17F93"/>
    <w:pPr>
      <w:suppressAutoHyphens/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32">
    <w:name w:val="3.2 Текст Листинга"/>
    <w:basedOn w:val="a1"/>
    <w:link w:val="320"/>
    <w:qFormat/>
    <w:rsid w:val="003F62D1"/>
    <w:pPr>
      <w:spacing w:line="360" w:lineRule="auto"/>
      <w:jc w:val="both"/>
    </w:pPr>
    <w:rPr>
      <w:rFonts w:ascii="Courier New" w:hAnsi="Courier New"/>
      <w:sz w:val="24"/>
    </w:rPr>
  </w:style>
  <w:style w:type="paragraph" w:customStyle="1" w:styleId="420">
    <w:name w:val="4.2. Название таблицы нумерация по разделам"/>
    <w:basedOn w:val="a1"/>
    <w:next w:val="21"/>
    <w:rsid w:val="00A17F93"/>
    <w:pPr>
      <w:suppressAutoHyphens/>
      <w:spacing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320">
    <w:name w:val="3.2 Текст Листинга Знак"/>
    <w:basedOn w:val="a3"/>
    <w:link w:val="32"/>
    <w:rsid w:val="003F62D1"/>
    <w:rPr>
      <w:rFonts w:ascii="Courier New" w:hAnsi="Courier New"/>
      <w:sz w:val="24"/>
    </w:rPr>
  </w:style>
  <w:style w:type="paragraph" w:customStyle="1" w:styleId="430">
    <w:name w:val="4.3. Название таблицы нумерация сквозная"/>
    <w:basedOn w:val="a1"/>
    <w:next w:val="21"/>
    <w:rsid w:val="00A17F93"/>
    <w:pPr>
      <w:suppressAutoHyphens/>
      <w:spacing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e">
    <w:name w:val="FollowedHyperlink"/>
    <w:basedOn w:val="a3"/>
    <w:uiPriority w:val="99"/>
    <w:semiHidden/>
    <w:unhideWhenUsed/>
    <w:rsid w:val="006F4478"/>
    <w:rPr>
      <w:color w:val="954F72" w:themeColor="followedHyperlink"/>
      <w:u w:val="single"/>
    </w:rPr>
  </w:style>
  <w:style w:type="character" w:styleId="aff">
    <w:name w:val="Strong"/>
    <w:basedOn w:val="a3"/>
    <w:uiPriority w:val="22"/>
    <w:qFormat/>
    <w:rsid w:val="006F4478"/>
    <w:rPr>
      <w:b/>
      <w:bCs/>
    </w:rPr>
  </w:style>
  <w:style w:type="character" w:styleId="aff0">
    <w:name w:val="Unresolved Mention"/>
    <w:basedOn w:val="a3"/>
    <w:uiPriority w:val="99"/>
    <w:semiHidden/>
    <w:unhideWhenUsed/>
    <w:rsid w:val="002C29F0"/>
    <w:rPr>
      <w:color w:val="605E5C"/>
      <w:shd w:val="clear" w:color="auto" w:fill="E1DFDD"/>
    </w:rPr>
  </w:style>
  <w:style w:type="paragraph" w:customStyle="1" w:styleId="a0">
    <w:name w:val="прилож_раздел"/>
    <w:basedOn w:val="14"/>
    <w:rsid w:val="002C29F0"/>
    <w:pPr>
      <w:numPr>
        <w:numId w:val="46"/>
      </w:numPr>
    </w:pPr>
  </w:style>
  <w:style w:type="numbering" w:customStyle="1" w:styleId="1">
    <w:name w:val="Текущий список1"/>
    <w:uiPriority w:val="99"/>
    <w:rsid w:val="002C29F0"/>
    <w:pPr>
      <w:numPr>
        <w:numId w:val="55"/>
      </w:numPr>
    </w:pPr>
  </w:style>
  <w:style w:type="paragraph" w:customStyle="1" w:styleId="docdata">
    <w:name w:val="docdata"/>
    <w:aliases w:val="docy,v5,1639,bqiaagaaeyqcaaagiaiaaaplbqaabdkfaaaaaaaaaaaaaaaaaaaaaaaaaaaaaaaaaaaaaaaaaaaaaaaaaaaaaaaaaaaaaaaaaaaaaaaaaaaaaaaaaaaaaaaaaaaaaaaaaaaaaaaaaaaaaaaaaaaaaaaaaaaaaaaaaaaaaaaaaaaaaaaaaaaaaaaaaaaaaaaaaaaaaaaaaaaaaaaaaaaaaaaaaaaaaaaaaaaaaaaa"/>
    <w:basedOn w:val="a1"/>
    <w:rsid w:val="00F42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495">
    <w:name w:val="1495"/>
    <w:aliases w:val="bqiaagaaeyqcaaagiaiaaam7bqaabukfaaaaaaaaaaaaaaaaaaaaaaaaaaaaaaaaaaaaaaaaaaaaaaaaaaaaaaaaaaaaaaaaaaaaaaaaaaaaaaaaaaaaaaaaaaaaaaaaaaaaaaaaaaaaaaaaaaaaaaaaaaaaaaaaaaaaaaaaaaaaaaaaaaaaaaaaaaaaaaaaaaaaaaaaaaaaaaaaaaaaaaaaaaaaaaaaaaaaaaaa"/>
    <w:basedOn w:val="a3"/>
    <w:rsid w:val="00F42406"/>
  </w:style>
  <w:style w:type="character" w:customStyle="1" w:styleId="1928">
    <w:name w:val="1928"/>
    <w:aliases w:val="bqiaagaaeyqcaaagiaiaaapsbgaabfogaaaaaaaaaaaaaaaaaaaaaaaaaaaaaaaaaaaaaaaaaaaaaaaaaaaaaaaaaaaaaaaaaaaaaaaaaaaaaaaaaaaaaaaaaaaaaaaaaaaaaaaaaaaaaaaaaaaaaaaaaaaaaaaaaaaaaaaaaaaaaaaaaaaaaaaaaaaaaaaaaaaaaaaaaaaaaaaaaaaaaaaaaaaaaaaaaaaaaaaa"/>
    <w:basedOn w:val="a3"/>
    <w:rsid w:val="00D32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t.me/SixtySixbit_bot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officeflexispace.ru/" TargetMode="External"/><Relationship Id="rId42" Type="http://schemas.openxmlformats.org/officeDocument/2006/relationships/hyperlink" Target="https://www.figma.com/design/JXAfY6wVudO896XkTr1ScC/Office-seats?node-id=41-3413&amp;p=f&amp;t=Bv8kpo8Dr1kAacJH-0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docs.docker.com/get-started/overview/" TargetMode="External"/><Relationship Id="rId40" Type="http://schemas.openxmlformats.org/officeDocument/2006/relationships/hyperlink" Target="https://officeseats.stk8s.66bit.ru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konvajs.org/docs/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unspot.com/" TargetMode="External"/><Relationship Id="rId43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indaspace.com/" TargetMode="External"/><Relationship Id="rId38" Type="http://schemas.openxmlformats.org/officeDocument/2006/relationships/hyperlink" Target="https://docs.gitlab.com/ee/ci/" TargetMode="External"/><Relationship Id="rId20" Type="http://schemas.openxmlformats.org/officeDocument/2006/relationships/image" Target="media/image13.png"/><Relationship Id="rId41" Type="http://schemas.openxmlformats.org/officeDocument/2006/relationships/hyperlink" Target="https://www.figma.com/board/mXEWGEXOuz3eR8uqTlsNqC/&#1040;&#1085;&#1072;&#1083;&#1080;&#1090;&#1080;&#1082;&#1072;---&#1073;&#1088;&#1086;&#1085;&#1080;&#1088;&#1086;&#1074;&#1072;&#1085;&#1080;&#1077;-&#1084;&#1077;&#1089;&#1090;-&#1074;-&#1086;&#1092;&#1080;&#1089;&#1077;?node-id=0-1&amp;p=f&amp;t=Evb89npHuayNzhHr-0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0;&#1083;&#1077;&#1085;&#1072;\Desktop\Shablon_VKR_Bakalavry_1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C:\Users\Алена\Desktop\Shablon_VKR_Bakalavry_1.dotx</Template>
  <TotalTime>27</TotalTime>
  <Pages>34</Pages>
  <Words>5016</Words>
  <Characters>28597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</dc:creator>
  <cp:keywords/>
  <dc:description/>
  <cp:lastModifiedBy>Юдин Егор Александрович</cp:lastModifiedBy>
  <cp:revision>8</cp:revision>
  <dcterms:created xsi:type="dcterms:W3CDTF">2025-05-24T15:28:00Z</dcterms:created>
  <dcterms:modified xsi:type="dcterms:W3CDTF">2025-05-26T08:23:00Z</dcterms:modified>
</cp:coreProperties>
</file>