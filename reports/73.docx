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694B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626335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28B98C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07192F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01EF04F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1DF5DF7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C8BA19D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3C3F0C2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5EF80B88" w14:textId="77777777" w:rsidR="009F5902" w:rsidRPr="00306C45" w:rsidRDefault="009F5902" w:rsidP="009F5902">
      <w:pPr>
        <w:spacing w:line="276" w:lineRule="auto"/>
        <w:jc w:val="center"/>
      </w:pPr>
    </w:p>
    <w:p w14:paraId="6CDF3E1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5CEDF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21E3D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2E710A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B386D7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48C9D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F73E78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5857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95D6617" w14:textId="4150B572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91F79" w:rsidRPr="00E91F79">
        <w:rPr>
          <w:rFonts w:ascii="Times New Roman" w:hAnsi="Times New Roman" w:cs="Times New Roman"/>
          <w:sz w:val="28"/>
          <w:szCs w:val="28"/>
        </w:rPr>
        <w:t>Разработка игрового ПО для персонального компьютера в жанре RTS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F226DFB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E1DFC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2525B2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7F2DF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14792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7803F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3CE2C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D6155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781DBF54" w14:textId="77777777" w:rsidTr="00C5110B">
        <w:trPr>
          <w:trHeight w:val="195"/>
        </w:trPr>
        <w:tc>
          <w:tcPr>
            <w:tcW w:w="6480" w:type="dxa"/>
          </w:tcPr>
          <w:p w14:paraId="42FE557F" w14:textId="4266F0F9" w:rsidR="009F5902" w:rsidRPr="00F44F2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F44F2B"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Исаков Дмитрий Николаевич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3222B245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A1E9A19" w14:textId="77777777" w:rsidTr="00C5110B">
        <w:trPr>
          <w:trHeight w:val="195"/>
        </w:trPr>
        <w:tc>
          <w:tcPr>
            <w:tcW w:w="6480" w:type="dxa"/>
          </w:tcPr>
          <w:p w14:paraId="2841F78C" w14:textId="558DB0F6" w:rsidR="009F5902" w:rsidRPr="00F44F2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F44F2B"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Исаков Дмитрий Николаевич</w:t>
            </w:r>
          </w:p>
          <w:p w14:paraId="05C27D6B" w14:textId="77777777" w:rsidR="009F5902" w:rsidRPr="00F44F2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4F2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23742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CCC5B0A" w14:textId="77777777" w:rsidTr="00C5110B">
        <w:trPr>
          <w:trHeight w:val="549"/>
        </w:trPr>
        <w:tc>
          <w:tcPr>
            <w:tcW w:w="6480" w:type="dxa"/>
          </w:tcPr>
          <w:p w14:paraId="230A70A0" w14:textId="77777777" w:rsidR="009F5902" w:rsidRPr="00F44F2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______________</w:t>
            </w:r>
          </w:p>
          <w:p w14:paraId="628F5ECC" w14:textId="5149D079" w:rsidR="009F5902" w:rsidRPr="00F44F2B" w:rsidRDefault="00DE618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Медников М. О.</w:t>
            </w:r>
            <w:r w:rsidRPr="00F44F2B">
              <w:t xml:space="preserve"> 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4AC8D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3E2E314" w14:textId="77777777" w:rsidTr="00C5110B">
        <w:trPr>
          <w:trHeight w:val="311"/>
        </w:trPr>
        <w:tc>
          <w:tcPr>
            <w:tcW w:w="6480" w:type="dxa"/>
          </w:tcPr>
          <w:p w14:paraId="56CD62DA" w14:textId="3B729068" w:rsidR="009F5902" w:rsidRPr="00234CED" w:rsidRDefault="00DE618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4C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Сидоров К. А. 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62555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786EF0B" w14:textId="77777777" w:rsidTr="00C5110B">
        <w:trPr>
          <w:trHeight w:val="445"/>
        </w:trPr>
        <w:tc>
          <w:tcPr>
            <w:tcW w:w="6480" w:type="dxa"/>
          </w:tcPr>
          <w:p w14:paraId="55E15144" w14:textId="77777777" w:rsidR="009F5902" w:rsidRDefault="00DE618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4C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Стерхов М. К.</w:t>
            </w:r>
          </w:p>
          <w:p w14:paraId="522E4EC1" w14:textId="130637A4" w:rsidR="00F44F2B" w:rsidRPr="00234CED" w:rsidRDefault="00F44F2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4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Холстинин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02FCF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E8D407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EF6D1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393DB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00481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40196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1A64AC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4694EA6F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59F276E5" w14:textId="77777777" w:rsidR="00C70832" w:rsidRPr="00C70832" w:rsidRDefault="00C70832" w:rsidP="00C70832">
      <w:pPr>
        <w:pStyle w:val="22"/>
        <w:ind w:firstLine="0"/>
        <w:jc w:val="center"/>
      </w:pPr>
    </w:p>
    <w:p w14:paraId="6D74E8BD" w14:textId="5C1E87EA" w:rsidR="004F4383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4F4383">
        <w:rPr>
          <w:noProof/>
        </w:rPr>
        <w:t>ВВЕДЕНИЕ</w:t>
      </w:r>
      <w:r w:rsidR="004F4383">
        <w:rPr>
          <w:noProof/>
        </w:rPr>
        <w:tab/>
      </w:r>
      <w:r w:rsidR="004F4383">
        <w:rPr>
          <w:noProof/>
        </w:rPr>
        <w:fldChar w:fldCharType="begin"/>
      </w:r>
      <w:r w:rsidR="004F4383">
        <w:rPr>
          <w:noProof/>
        </w:rPr>
        <w:instrText xml:space="preserve"> PAGEREF _Toc199193971 \h </w:instrText>
      </w:r>
      <w:r w:rsidR="004F4383">
        <w:rPr>
          <w:noProof/>
        </w:rPr>
      </w:r>
      <w:r w:rsidR="004F4383">
        <w:rPr>
          <w:noProof/>
        </w:rPr>
        <w:fldChar w:fldCharType="separate"/>
      </w:r>
      <w:r w:rsidR="004F4383">
        <w:rPr>
          <w:noProof/>
        </w:rPr>
        <w:t>3</w:t>
      </w:r>
      <w:r w:rsidR="004F4383">
        <w:rPr>
          <w:noProof/>
        </w:rPr>
        <w:fldChar w:fldCharType="end"/>
      </w:r>
    </w:p>
    <w:p w14:paraId="39119312" w14:textId="39057564" w:rsidR="004F4383" w:rsidRDefault="004F438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43EF7B" w14:textId="245EA437" w:rsidR="004F4383" w:rsidRDefault="004F438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Информация о работе каждого участника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4728A3" w14:textId="40DBE796" w:rsidR="004F4383" w:rsidRDefault="004F438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Требования заказчика и пользователей, план действий (backlog)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BEEBEDE" w14:textId="22D416C8" w:rsidR="004F4383" w:rsidRDefault="004F438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и сопоставление аналогов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1D39B2" w14:textId="7337FA62" w:rsidR="004F4383" w:rsidRDefault="004F438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Обзор архитектуры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93B1C7B" w14:textId="6386629F" w:rsidR="004F4383" w:rsidRDefault="004F438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разработки, процесс разработки, результаты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C08B13" w14:textId="5A09DAD3" w:rsidR="004F4383" w:rsidRDefault="004F438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4A4436C" w14:textId="228B7EEB" w:rsidR="004F4383" w:rsidRDefault="004F438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CBB7940" w14:textId="70E8CAC2" w:rsidR="004F4383" w:rsidRDefault="004F438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0E5EDC">
        <w:rPr>
          <w:caps/>
          <w:noProof/>
        </w:rPr>
        <w:t>Приложение A</w:t>
      </w:r>
      <w:r>
        <w:rPr>
          <w:noProof/>
        </w:rPr>
        <w:t xml:space="preserve"> (обязательное)  Название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6919781" w14:textId="7F275F1E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3A6DF4A6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93971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17DD69CF" w14:textId="77777777" w:rsidR="00234CED" w:rsidRPr="00234CED" w:rsidRDefault="00234CED" w:rsidP="00234CED">
      <w:pPr>
        <w:pStyle w:val="22"/>
      </w:pPr>
    </w:p>
    <w:p w14:paraId="362981FE" w14:textId="76889397" w:rsidR="00D35259" w:rsidRPr="00D35259" w:rsidRDefault="00D35259" w:rsidP="00D35259">
      <w:pPr>
        <w:pStyle w:val="22"/>
      </w:pPr>
      <w:r w:rsidRPr="00D35259">
        <w:t xml:space="preserve">Разработка игрового программного обеспечения в жанре RTS (Real-Time Strategy) является актуальной и востребованной задачей в современной IT-индустрии. Жанр RTS остается популярным среди игроков благодаря своей динамичности, стратегической глубине и соревновательной составляющей. Такие игры, как </w:t>
      </w:r>
      <w:proofErr w:type="spellStart"/>
      <w:r w:rsidRPr="00D35259">
        <w:t>StarCraft</w:t>
      </w:r>
      <w:proofErr w:type="spellEnd"/>
      <w:r w:rsidRPr="00D35259">
        <w:t xml:space="preserve">, </w:t>
      </w:r>
      <w:proofErr w:type="spellStart"/>
      <w:r w:rsidRPr="00D35259">
        <w:t>Age</w:t>
      </w:r>
      <w:proofErr w:type="spellEnd"/>
      <w:r w:rsidRPr="00D35259">
        <w:t xml:space="preserve"> </w:t>
      </w:r>
      <w:proofErr w:type="spellStart"/>
      <w:r w:rsidRPr="00D35259">
        <w:t>of</w:t>
      </w:r>
      <w:proofErr w:type="spellEnd"/>
      <w:r w:rsidRPr="00D35259">
        <w:t xml:space="preserve"> </w:t>
      </w:r>
      <w:proofErr w:type="spellStart"/>
      <w:r w:rsidRPr="00D35259">
        <w:t>Empires</w:t>
      </w:r>
      <w:proofErr w:type="spellEnd"/>
      <w:r w:rsidRPr="00D35259">
        <w:t xml:space="preserve"> и Warcraft, доказали долгосрочную жизнеспособность жанра, а современные проекты, такие как Company </w:t>
      </w:r>
      <w:proofErr w:type="spellStart"/>
      <w:r w:rsidRPr="00D35259">
        <w:t>of</w:t>
      </w:r>
      <w:proofErr w:type="spellEnd"/>
      <w:r w:rsidRPr="00D35259">
        <w:t xml:space="preserve"> </w:t>
      </w:r>
      <w:proofErr w:type="spellStart"/>
      <w:r w:rsidRPr="00D35259">
        <w:t>Heroes</w:t>
      </w:r>
      <w:proofErr w:type="spellEnd"/>
      <w:r w:rsidRPr="00D35259">
        <w:t xml:space="preserve"> 3 и </w:t>
      </w:r>
      <w:proofErr w:type="spellStart"/>
      <w:r w:rsidRPr="00D35259">
        <w:t>Age</w:t>
      </w:r>
      <w:proofErr w:type="spellEnd"/>
      <w:r w:rsidRPr="00D35259">
        <w:t xml:space="preserve"> </w:t>
      </w:r>
      <w:proofErr w:type="spellStart"/>
      <w:r w:rsidRPr="00D35259">
        <w:t>of</w:t>
      </w:r>
      <w:proofErr w:type="spellEnd"/>
      <w:r w:rsidRPr="00D35259">
        <w:t xml:space="preserve"> </w:t>
      </w:r>
      <w:proofErr w:type="spellStart"/>
      <w:r w:rsidRPr="00D35259">
        <w:t>Empires</w:t>
      </w:r>
      <w:proofErr w:type="spellEnd"/>
      <w:r w:rsidRPr="00D35259">
        <w:t xml:space="preserve"> IV, подтверждают устойчивый интерес аудитории. В связи с этим создание новой RTS-игры открывает возможности для изучения передовых технологий в области игрового развития, включая работу с искусственным интеллектом, сетевым взаимодействием и оптимизацией производительности.</w:t>
      </w:r>
    </w:p>
    <w:p w14:paraId="716CC443" w14:textId="4A8A7A23" w:rsidR="00D35259" w:rsidRPr="00D35259" w:rsidRDefault="00D35259" w:rsidP="00D35259">
      <w:pPr>
        <w:pStyle w:val="22"/>
      </w:pPr>
      <w:r w:rsidRPr="00D35259">
        <w:t>С технической точки зрения, разработка RTS-игры требует решения множества сложных задач, таких как управление юнитами, реализация физики и коллизий, проектирование баланса игровых механик и создание интуитивно понятного интерфейса. Это делает проект отличной практикой</w:t>
      </w:r>
      <w:r>
        <w:t xml:space="preserve">, </w:t>
      </w:r>
      <w:r w:rsidRPr="00D35259">
        <w:t>так как позволяет применить знания в области алгоритмов, объектно-ориентированного программирования, компьютерной графики и работы с базами данных. Кроме того</w:t>
      </w:r>
      <w:r w:rsidRPr="00FC63E3">
        <w:t>, подобный проект способствует развитию навыков командной работы, использования систем контроля версий (</w:t>
      </w:r>
      <w:proofErr w:type="spellStart"/>
      <w:r w:rsidRPr="00FC63E3">
        <w:t>Git</w:t>
      </w:r>
      <w:proofErr w:type="spellEnd"/>
      <w:r w:rsidRPr="00FC63E3">
        <w:t xml:space="preserve">) и знакомства с игровыми движками, такими как </w:t>
      </w:r>
      <w:proofErr w:type="spellStart"/>
      <w:r w:rsidRPr="00FC63E3">
        <w:t>Unity</w:t>
      </w:r>
      <w:proofErr w:type="spellEnd"/>
      <w:r w:rsidR="00FC63E3">
        <w:t>.</w:t>
      </w:r>
    </w:p>
    <w:p w14:paraId="74B23A1E" w14:textId="3E8A219C" w:rsidR="00D35259" w:rsidRPr="00D35259" w:rsidRDefault="00D35259" w:rsidP="00D35259">
      <w:pPr>
        <w:pStyle w:val="22"/>
      </w:pPr>
      <w:r w:rsidRPr="00D35259">
        <w:t>С коммерческой и культурной точек зрения игровая индустрия продолжает расти, а RTS-игры занимают в ней устойчивую нишу. Успешная реализация проекта может стать первым шагом в карьере гейм-девелопера или послужить основой для более масштабных инициатив. Таким образом, разработка игрового ПО в жанре RTS не только соответствует современным трендам в IT, но и представляет собой ценный опыт для профессионального роста будущего специалиста в области информационных технологий.</w:t>
      </w:r>
    </w:p>
    <w:p w14:paraId="274F5468" w14:textId="621B5755" w:rsidR="00B07C0B" w:rsidRPr="00DE6183" w:rsidRDefault="00D35259" w:rsidP="00DE6183">
      <w:pPr>
        <w:spacing w:line="360" w:lineRule="auto"/>
        <w:ind w:firstLine="709"/>
        <w:jc w:val="both"/>
        <w:rPr>
          <w:sz w:val="28"/>
          <w:szCs w:val="28"/>
        </w:rPr>
      </w:pPr>
      <w:r w:rsidRPr="00DE6183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 xml:space="preserve">Так, наша команда определила целью проекта разработку игрового ПО </w:t>
      </w:r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>«</w:t>
      </w:r>
      <w:proofErr w:type="spellStart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>Aegis</w:t>
      </w:r>
      <w:proofErr w:type="spellEnd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Core: </w:t>
      </w:r>
      <w:proofErr w:type="spellStart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>Last</w:t>
      </w:r>
      <w:proofErr w:type="spellEnd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proofErr w:type="spellStart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>Stand</w:t>
      </w:r>
      <w:proofErr w:type="spellEnd"/>
      <w:r w:rsidR="00D204A3" w:rsidRP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</w:t>
      </w:r>
      <w:r w:rsidRPr="00DE6183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персонального компьютера в жанре RTS</w:t>
      </w:r>
      <w:r w:rsidR="00DE6183" w:rsidRPr="00DE618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на игровом движке Unity, котор</w:t>
      </w:r>
      <w:r w:rsidR="00D204A3">
        <w:rPr>
          <w:rFonts w:ascii="Times New Roman" w:eastAsia="Times New Roman" w:hAnsi="Times New Roman" w:cs="Times New Roman"/>
          <w:sz w:val="28"/>
          <w:szCs w:val="20"/>
          <w:lang w:eastAsia="ru-RU"/>
        </w:rPr>
        <w:t>ое</w:t>
      </w:r>
      <w:r w:rsidR="00DE6183" w:rsidRPr="00DE618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сможет подарить ощущение приключения в волшебном мире, а также потребует от игрока задействование умственных способностей</w:t>
      </w:r>
      <w:r w:rsidR="00DE6183">
        <w:rPr>
          <w:sz w:val="28"/>
          <w:szCs w:val="28"/>
        </w:rPr>
        <w:t>.</w:t>
      </w:r>
    </w:p>
    <w:p w14:paraId="4751E330" w14:textId="104AE0F7" w:rsidR="00D35259" w:rsidRDefault="00D35259" w:rsidP="00B07C0B">
      <w:pPr>
        <w:pStyle w:val="22"/>
        <w:rPr>
          <w:szCs w:val="28"/>
        </w:rPr>
      </w:pPr>
      <w:r>
        <w:rPr>
          <w:szCs w:val="28"/>
        </w:rPr>
        <w:t>Задачами проекта являются:</w:t>
      </w:r>
    </w:p>
    <w:p w14:paraId="395D5411" w14:textId="66FDF195" w:rsidR="00D35259" w:rsidRDefault="00296DE4" w:rsidP="00D35259">
      <w:pPr>
        <w:pStyle w:val="52"/>
      </w:pPr>
      <w:r w:rsidRPr="00296DE4">
        <w:t>Анализ существующих RTS-игр и определение ключевых механик</w:t>
      </w:r>
      <w:r>
        <w:t>;</w:t>
      </w:r>
    </w:p>
    <w:p w14:paraId="4C6EF481" w14:textId="427B14D7" w:rsidR="00D35259" w:rsidRDefault="00296DE4" w:rsidP="00D35259">
      <w:pPr>
        <w:pStyle w:val="52"/>
      </w:pPr>
      <w:r w:rsidRPr="00296DE4">
        <w:t>Проектирование архитектуры игрового ПО</w:t>
      </w:r>
      <w:r>
        <w:t>;</w:t>
      </w:r>
    </w:p>
    <w:p w14:paraId="372D26B5" w14:textId="42F33E45" w:rsidR="00D35259" w:rsidRDefault="00296DE4" w:rsidP="00D35259">
      <w:pPr>
        <w:pStyle w:val="52"/>
      </w:pPr>
      <w:r w:rsidRPr="00296DE4">
        <w:t>Разработка базовых игровых механик</w:t>
      </w:r>
      <w:r>
        <w:t>;</w:t>
      </w:r>
    </w:p>
    <w:p w14:paraId="065DAC65" w14:textId="08A8B70F" w:rsidR="00D35259" w:rsidRPr="00296DE4" w:rsidRDefault="00296DE4" w:rsidP="00D35259">
      <w:pPr>
        <w:pStyle w:val="52"/>
      </w:pPr>
      <w:r w:rsidRPr="00296DE4">
        <w:t>Создание пользовательского интерфейса (UI/UX)</w:t>
      </w:r>
      <w:r>
        <w:t>;</w:t>
      </w:r>
    </w:p>
    <w:p w14:paraId="50C5F75D" w14:textId="4B8373B2" w:rsidR="00296DE4" w:rsidRPr="00296DE4" w:rsidRDefault="00296DE4" w:rsidP="00D35259">
      <w:pPr>
        <w:pStyle w:val="52"/>
      </w:pPr>
      <w:r w:rsidRPr="00296DE4">
        <w:t>Оптимизация производительности</w:t>
      </w:r>
      <w:r>
        <w:t>;</w:t>
      </w:r>
    </w:p>
    <w:p w14:paraId="28266F17" w14:textId="1D27A835" w:rsidR="00296DE4" w:rsidRPr="00296DE4" w:rsidRDefault="00296DE4" w:rsidP="00D35259">
      <w:pPr>
        <w:pStyle w:val="52"/>
      </w:pPr>
      <w:r w:rsidRPr="00296DE4">
        <w:t>Тестирование и отладка</w:t>
      </w:r>
      <w:r>
        <w:t>;</w:t>
      </w:r>
    </w:p>
    <w:p w14:paraId="5058D20A" w14:textId="156CB427" w:rsidR="00296DE4" w:rsidRPr="00296DE4" w:rsidRDefault="00296DE4" w:rsidP="00D35259">
      <w:pPr>
        <w:pStyle w:val="52"/>
      </w:pPr>
      <w:r w:rsidRPr="00296DE4">
        <w:t>Создание контента (графика, звук, анимации)</w:t>
      </w:r>
      <w:r>
        <w:t>;</w:t>
      </w:r>
    </w:p>
    <w:p w14:paraId="2B4C3CFC" w14:textId="10E2B754" w:rsidR="00296DE4" w:rsidRDefault="00296DE4" w:rsidP="00D35259">
      <w:pPr>
        <w:pStyle w:val="52"/>
      </w:pPr>
      <w:r w:rsidRPr="00296DE4">
        <w:t>Документирование и подготовка релиза</w:t>
      </w:r>
      <w:r>
        <w:t>.</w:t>
      </w:r>
    </w:p>
    <w:p w14:paraId="378B8FEB" w14:textId="77777777" w:rsid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 xml:space="preserve">Разрабатываемое игровое программное обеспечение в жанре RTS обладает широким спектром потенциальных областей применения, выходящих за рамки развлекательного геймплея. Прежде всего, данный продукт может использоваться в качестве коммерческой игровой платформы для распространения через цифровые магазины, такие как </w:t>
      </w:r>
      <w:proofErr w:type="spellStart"/>
      <w:r w:rsidRPr="00296DE4">
        <w:t>Steam</w:t>
      </w:r>
      <w:proofErr w:type="spellEnd"/>
      <w:r w:rsidRPr="00296DE4">
        <w:t xml:space="preserve"> или </w:t>
      </w:r>
      <w:proofErr w:type="spellStart"/>
      <w:r w:rsidRPr="00296DE4">
        <w:t>Epic</w:t>
      </w:r>
      <w:proofErr w:type="spellEnd"/>
      <w:r w:rsidRPr="00296DE4">
        <w:t xml:space="preserve"> Games Store, ориентируясь на аудиторию любителей стратегий в реальном времени. </w:t>
      </w:r>
    </w:p>
    <w:p w14:paraId="73A1F266" w14:textId="77777777" w:rsid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 xml:space="preserve">Помимо этого, проект имеет образовательную ценность, так как может применяться в учебных заведениях для демонстрации принципов алгоритмизации, искусственного интеллекта и параллельных вычислений на примере игровых механик. </w:t>
      </w:r>
    </w:p>
    <w:p w14:paraId="0BD9AF95" w14:textId="77777777" w:rsid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 xml:space="preserve">В профессиональной сфере подобное ПО может служить тестовым полигоном для отработки технологий управления ресурсами, принятия решений в условиях неопределенности и анализа больших потоков данных, что актуально для таких областей, как логистика, управление проектами и даже военное моделирование. </w:t>
      </w:r>
    </w:p>
    <w:p w14:paraId="21418BB5" w14:textId="1B472151" w:rsid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lastRenderedPageBreak/>
        <w:t xml:space="preserve">Для киберспортивной индустрии игра может стать платформой для проведения турниров, если будет обладать сбалансированным геймплеем и развитой сетевой составляющей. Гибкость архитектуры позволяет рассматривать данный продукт как основу для модификаций и пользовательских сценариев, что повышает его привлекательность для сообщества моддеров. </w:t>
      </w:r>
    </w:p>
    <w:p w14:paraId="637711DD" w14:textId="4325EEA8" w:rsid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>Таким образом, разрабатываемая RTS-игра представляет собой не просто развлекательный продукт, а многофункциональную платформу с потенциалом применения в образовании, науке, бизнесе и киберспорте.</w:t>
      </w:r>
    </w:p>
    <w:p w14:paraId="666740AF" w14:textId="7347FF46" w:rsidR="00296DE4" w:rsidRP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>По завершении проекта ожидается создание полностью функционирующего игрового продукта в жанре RTS, обладающего стабильным геймплеем, продуманным балансом и привлекательным визуальным оформлением. В результате реализации проекта будет разработано программное обеспечение, включающее базовые механики жанра – управление юнитами, систему ресурсов, строительство базы, технологическое развитие и тактические сражения в реальном времени. Важным достижением станет интуитивно понятный интерфейс, обеспечивающий комфортное взаимодействие с игрой.</w:t>
      </w:r>
    </w:p>
    <w:p w14:paraId="22296493" w14:textId="77777777" w:rsidR="00296DE4" w:rsidRPr="00296DE4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>Планируется, что проект продемонстрирует эффективное применение современных технологий разработки игр, включая работу с игровыми движками, алгоритмами поиска пути и сетевыми решениями в случае реализации мультиплеера. В качестве достижений можно отметить не только готовый программный продукт, но и приобретенные в процессе разработки компетенции – углубленное понимание принципов ООП, оптимизации кода, работы с графикой и звуком, а также навыки командной работы и проектного управления.</w:t>
      </w:r>
    </w:p>
    <w:p w14:paraId="63C0B5C7" w14:textId="2C19250E" w:rsidR="002E5600" w:rsidRPr="00207D1B" w:rsidRDefault="00296DE4" w:rsidP="00296DE4">
      <w:pPr>
        <w:pStyle w:val="52"/>
        <w:numPr>
          <w:ilvl w:val="0"/>
          <w:numId w:val="0"/>
        </w:numPr>
        <w:ind w:firstLine="709"/>
      </w:pPr>
      <w:r w:rsidRPr="00296DE4">
        <w:t xml:space="preserve">Если проект будет доведен до стадии релиза, возможным достижением станет его публикация на игровых платформах, что позволит получить обратную связь от игроков и протестировать продукт в реальных условиях. В перспективе игра может стать основой для дальнейшего расширения – </w:t>
      </w:r>
      <w:r w:rsidRPr="00296DE4">
        <w:lastRenderedPageBreak/>
        <w:t>добавления новых фракций, кампаний, модификаций или даже превращения в обучающий симулятор. Таким образом, завершенный проект не только подтвердит профессиональные навыки разработчика, но и может стать отправной точкой для более масштабных инициатив в игровой индустрии.</w:t>
      </w:r>
    </w:p>
    <w:p w14:paraId="730A816F" w14:textId="77777777" w:rsidR="00887174" w:rsidRDefault="005F7E15" w:rsidP="00881391">
      <w:pPr>
        <w:pStyle w:val="12"/>
      </w:pPr>
      <w:bookmarkStart w:id="15" w:name="_Toc196862092"/>
      <w:bookmarkStart w:id="16" w:name="_Toc196862843"/>
      <w:bookmarkStart w:id="17" w:name="_Toc199193972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034D3529" w14:textId="77777777" w:rsidR="00234CED" w:rsidRPr="00234CED" w:rsidRDefault="00234CED" w:rsidP="00234CED">
      <w:pPr>
        <w:pStyle w:val="22"/>
        <w:rPr>
          <w:lang w:eastAsia="en-US"/>
        </w:rPr>
      </w:pPr>
    </w:p>
    <w:p w14:paraId="75147FF9" w14:textId="1AFEAF78" w:rsidR="005F7E15" w:rsidRDefault="00234CED" w:rsidP="00234CED">
      <w:pPr>
        <w:pStyle w:val="13"/>
      </w:pPr>
      <w:bookmarkStart w:id="18" w:name="_Toc199193973"/>
      <w:r>
        <w:t>Информация о работе каждого участника</w:t>
      </w:r>
      <w:bookmarkEnd w:id="18"/>
    </w:p>
    <w:p w14:paraId="5AEE27F2" w14:textId="77777777" w:rsidR="00D204A3" w:rsidRPr="00D204A3" w:rsidRDefault="00D204A3" w:rsidP="00D204A3">
      <w:pPr>
        <w:pStyle w:val="22"/>
        <w:rPr>
          <w:lang w:eastAsia="en-US"/>
        </w:rPr>
      </w:pPr>
    </w:p>
    <w:p w14:paraId="5E3C34C6" w14:textId="266FF9F1" w:rsidR="00234CED" w:rsidRPr="00234CED" w:rsidRDefault="00D204A3" w:rsidP="00D204A3">
      <w:pPr>
        <w:pStyle w:val="31"/>
      </w:pPr>
      <w:r>
        <w:t>Информация о работе каждого участника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5"/>
        <w:gridCol w:w="2525"/>
        <w:gridCol w:w="1491"/>
        <w:gridCol w:w="4883"/>
      </w:tblGrid>
      <w:tr w:rsidR="009F7672" w14:paraId="4A41900C" w14:textId="77777777" w:rsidTr="009F7672">
        <w:tc>
          <w:tcPr>
            <w:tcW w:w="445" w:type="dxa"/>
          </w:tcPr>
          <w:p w14:paraId="4D474963" w14:textId="223319A7" w:rsidR="009F7672" w:rsidRPr="00D204A3" w:rsidRDefault="009F7672" w:rsidP="00D204A3">
            <w:pPr>
              <w:pStyle w:val="33112"/>
            </w:pPr>
            <w:r w:rsidRPr="009F7672">
              <w:t>№</w:t>
            </w:r>
          </w:p>
        </w:tc>
        <w:tc>
          <w:tcPr>
            <w:tcW w:w="2527" w:type="dxa"/>
          </w:tcPr>
          <w:p w14:paraId="42D74B22" w14:textId="2584535E" w:rsidR="009F7672" w:rsidRPr="009F7672" w:rsidRDefault="009F7672" w:rsidP="009F7672">
            <w:pPr>
              <w:pStyle w:val="22"/>
              <w:ind w:firstLine="0"/>
              <w:jc w:val="center"/>
              <w:rPr>
                <w:sz w:val="24"/>
                <w:szCs w:val="18"/>
                <w:lang w:eastAsia="en-US"/>
              </w:rPr>
            </w:pPr>
            <w:r w:rsidRPr="009F7672">
              <w:rPr>
                <w:sz w:val="24"/>
                <w:szCs w:val="18"/>
                <w:lang w:eastAsia="en-US"/>
              </w:rPr>
              <w:t>ФИО</w:t>
            </w:r>
          </w:p>
        </w:tc>
        <w:tc>
          <w:tcPr>
            <w:tcW w:w="1484" w:type="dxa"/>
          </w:tcPr>
          <w:p w14:paraId="586A2DF8" w14:textId="16BE5C22" w:rsidR="009F7672" w:rsidRPr="009F7672" w:rsidRDefault="009F7672" w:rsidP="009F7672">
            <w:pPr>
              <w:pStyle w:val="22"/>
              <w:ind w:firstLine="0"/>
              <w:jc w:val="center"/>
              <w:rPr>
                <w:sz w:val="24"/>
                <w:szCs w:val="18"/>
                <w:lang w:eastAsia="en-US"/>
              </w:rPr>
            </w:pPr>
            <w:r w:rsidRPr="009F7672">
              <w:rPr>
                <w:sz w:val="24"/>
                <w:szCs w:val="18"/>
                <w:lang w:eastAsia="en-US"/>
              </w:rPr>
              <w:t>Роль</w:t>
            </w:r>
          </w:p>
        </w:tc>
        <w:tc>
          <w:tcPr>
            <w:tcW w:w="4888" w:type="dxa"/>
          </w:tcPr>
          <w:p w14:paraId="7C725C08" w14:textId="3D158C04" w:rsidR="009F7672" w:rsidRPr="009F7672" w:rsidRDefault="009F7672" w:rsidP="009F7672">
            <w:pPr>
              <w:pStyle w:val="22"/>
              <w:ind w:firstLine="0"/>
              <w:jc w:val="center"/>
              <w:rPr>
                <w:sz w:val="24"/>
                <w:szCs w:val="18"/>
                <w:lang w:eastAsia="en-US"/>
              </w:rPr>
            </w:pPr>
            <w:r w:rsidRPr="009F7672">
              <w:rPr>
                <w:sz w:val="24"/>
                <w:szCs w:val="18"/>
                <w:lang w:eastAsia="en-US"/>
              </w:rPr>
              <w:t>Задачи</w:t>
            </w:r>
          </w:p>
        </w:tc>
      </w:tr>
      <w:tr w:rsidR="009F7672" w14:paraId="42F3F878" w14:textId="77777777" w:rsidTr="009F7672">
        <w:tc>
          <w:tcPr>
            <w:tcW w:w="445" w:type="dxa"/>
          </w:tcPr>
          <w:p w14:paraId="504000FD" w14:textId="118B448B" w:rsidR="009F7672" w:rsidRPr="009F7672" w:rsidRDefault="009F7672" w:rsidP="00D204A3">
            <w:pPr>
              <w:pStyle w:val="341112"/>
            </w:pPr>
            <w:r w:rsidRPr="009F7672">
              <w:t>1</w:t>
            </w:r>
          </w:p>
        </w:tc>
        <w:tc>
          <w:tcPr>
            <w:tcW w:w="2527" w:type="dxa"/>
          </w:tcPr>
          <w:p w14:paraId="4272C194" w14:textId="5EF21E14" w:rsidR="009F7672" w:rsidRPr="009F7672" w:rsidRDefault="009F7672" w:rsidP="00D204A3">
            <w:pPr>
              <w:pStyle w:val="35112"/>
            </w:pPr>
            <w:r w:rsidRPr="009F7672">
              <w:t>Медников Матвей Олегович</w:t>
            </w:r>
          </w:p>
        </w:tc>
        <w:tc>
          <w:tcPr>
            <w:tcW w:w="1484" w:type="dxa"/>
          </w:tcPr>
          <w:p w14:paraId="4779122C" w14:textId="51C081DE" w:rsidR="009F7672" w:rsidRPr="009F7672" w:rsidRDefault="009F7672" w:rsidP="00D204A3">
            <w:pPr>
              <w:pStyle w:val="35112"/>
            </w:pPr>
            <w:r w:rsidRPr="009F7672">
              <w:t>Тимлид</w:t>
            </w:r>
          </w:p>
        </w:tc>
        <w:tc>
          <w:tcPr>
            <w:tcW w:w="4888" w:type="dxa"/>
          </w:tcPr>
          <w:p w14:paraId="1BD3695B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 w:rsidRPr="009F7672">
              <w:t>Координирует действия команды</w:t>
            </w:r>
            <w:r>
              <w:t>;</w:t>
            </w:r>
          </w:p>
          <w:p w14:paraId="23436B93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Х</w:t>
            </w:r>
            <w:r w:rsidRPr="009F7672">
              <w:t>одит на встречи с заказчиком</w:t>
            </w:r>
            <w:r>
              <w:t>;</w:t>
            </w:r>
          </w:p>
          <w:p w14:paraId="17A08B24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С</w:t>
            </w:r>
            <w:r w:rsidRPr="009F7672">
              <w:t>тавит задачи</w:t>
            </w:r>
            <w:r>
              <w:t>;</w:t>
            </w:r>
          </w:p>
          <w:p w14:paraId="2874C92A" w14:textId="1A29C082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Г</w:t>
            </w:r>
            <w:r w:rsidRPr="009F7672">
              <w:t>отовит отчеты</w:t>
            </w:r>
            <w:r>
              <w:t>;</w:t>
            </w:r>
            <w:r w:rsidRPr="009F7672">
              <w:t xml:space="preserve"> </w:t>
            </w:r>
          </w:p>
          <w:p w14:paraId="0ABAFFCC" w14:textId="3E643E32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Создает п</w:t>
            </w:r>
            <w:r w:rsidRPr="009F7672">
              <w:t>резентаци</w:t>
            </w:r>
            <w:r>
              <w:t>и</w:t>
            </w:r>
            <w:r w:rsidRPr="009F7672">
              <w:t xml:space="preserve"> для защит</w:t>
            </w:r>
            <w:r>
              <w:t>.</w:t>
            </w:r>
          </w:p>
        </w:tc>
      </w:tr>
      <w:tr w:rsidR="009F7672" w14:paraId="189BD80A" w14:textId="77777777" w:rsidTr="009F7672">
        <w:tc>
          <w:tcPr>
            <w:tcW w:w="445" w:type="dxa"/>
          </w:tcPr>
          <w:p w14:paraId="248FF8C0" w14:textId="26D13E12" w:rsidR="009F7672" w:rsidRPr="009F7672" w:rsidRDefault="009F7672" w:rsidP="00D204A3">
            <w:pPr>
              <w:pStyle w:val="341112"/>
            </w:pPr>
            <w:r w:rsidRPr="009F7672">
              <w:t>2</w:t>
            </w:r>
          </w:p>
        </w:tc>
        <w:tc>
          <w:tcPr>
            <w:tcW w:w="2527" w:type="dxa"/>
          </w:tcPr>
          <w:p w14:paraId="42469978" w14:textId="284BB31F" w:rsidR="009F7672" w:rsidRPr="009F7672" w:rsidRDefault="009F7672" w:rsidP="00D204A3">
            <w:pPr>
              <w:pStyle w:val="35112"/>
            </w:pPr>
            <w:r w:rsidRPr="009F7672">
              <w:t>Стерхов Максим</w:t>
            </w:r>
          </w:p>
        </w:tc>
        <w:tc>
          <w:tcPr>
            <w:tcW w:w="1484" w:type="dxa"/>
          </w:tcPr>
          <w:p w14:paraId="297A6185" w14:textId="62913773" w:rsidR="009F7672" w:rsidRPr="009F7672" w:rsidRDefault="009F7672" w:rsidP="00D204A3">
            <w:pPr>
              <w:pStyle w:val="35112"/>
            </w:pPr>
            <w:r w:rsidRPr="009F7672">
              <w:t>Разработчик</w:t>
            </w:r>
          </w:p>
        </w:tc>
        <w:tc>
          <w:tcPr>
            <w:tcW w:w="4888" w:type="dxa"/>
          </w:tcPr>
          <w:p w14:paraId="26CEC07B" w14:textId="3F74896A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 w:rsidRPr="009F7672">
              <w:t>Созда</w:t>
            </w:r>
            <w:r>
              <w:t>е</w:t>
            </w:r>
            <w:r w:rsidRPr="009F7672">
              <w:t xml:space="preserve">т игру на движке </w:t>
            </w:r>
            <w:proofErr w:type="spellStart"/>
            <w:r w:rsidRPr="009F7672">
              <w:t>Unity</w:t>
            </w:r>
            <w:proofErr w:type="spellEnd"/>
            <w:r>
              <w:t>;</w:t>
            </w:r>
          </w:p>
          <w:p w14:paraId="745184B9" w14:textId="4B9E1EED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В</w:t>
            </w:r>
            <w:r w:rsidRPr="009F7672">
              <w:t>ыполня</w:t>
            </w:r>
            <w:r>
              <w:t>е</w:t>
            </w:r>
            <w:r w:rsidRPr="009F7672">
              <w:t>т поставленные тимлидом задачи</w:t>
            </w:r>
            <w:r>
              <w:t>;</w:t>
            </w:r>
          </w:p>
          <w:p w14:paraId="0682A357" w14:textId="3B2D18B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Д</w:t>
            </w:r>
            <w:r w:rsidRPr="009F7672">
              <w:t>ают обратную связь по дизайну</w:t>
            </w:r>
            <w:r>
              <w:t>;</w:t>
            </w:r>
          </w:p>
          <w:p w14:paraId="56FBE562" w14:textId="6131906A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И</w:t>
            </w:r>
            <w:r w:rsidRPr="009F7672">
              <w:t>справля</w:t>
            </w:r>
            <w:r>
              <w:t>е</w:t>
            </w:r>
            <w:r w:rsidRPr="009F7672">
              <w:t>т возникающие ошибки</w:t>
            </w:r>
            <w:r>
              <w:t>.</w:t>
            </w:r>
          </w:p>
        </w:tc>
      </w:tr>
      <w:tr w:rsidR="009F7672" w14:paraId="2209C7AA" w14:textId="77777777" w:rsidTr="009F7672">
        <w:tc>
          <w:tcPr>
            <w:tcW w:w="445" w:type="dxa"/>
          </w:tcPr>
          <w:p w14:paraId="2DBBBFA4" w14:textId="44470D82" w:rsidR="009F7672" w:rsidRPr="009F7672" w:rsidRDefault="009F7672" w:rsidP="00D204A3">
            <w:pPr>
              <w:pStyle w:val="341112"/>
            </w:pPr>
            <w:r w:rsidRPr="009F7672">
              <w:t>3</w:t>
            </w:r>
          </w:p>
        </w:tc>
        <w:tc>
          <w:tcPr>
            <w:tcW w:w="2527" w:type="dxa"/>
          </w:tcPr>
          <w:p w14:paraId="16B3BF69" w14:textId="309FC3A0" w:rsidR="009F7672" w:rsidRPr="009F7672" w:rsidRDefault="009F7672" w:rsidP="00D204A3">
            <w:pPr>
              <w:pStyle w:val="35112"/>
            </w:pPr>
            <w:proofErr w:type="spellStart"/>
            <w:r w:rsidRPr="009F7672">
              <w:t>Холстинин</w:t>
            </w:r>
            <w:proofErr w:type="spellEnd"/>
            <w:r w:rsidRPr="009F7672">
              <w:t xml:space="preserve"> Егор</w:t>
            </w:r>
          </w:p>
        </w:tc>
        <w:tc>
          <w:tcPr>
            <w:tcW w:w="1484" w:type="dxa"/>
          </w:tcPr>
          <w:p w14:paraId="08C2E7E7" w14:textId="7B1EE915" w:rsidR="009F7672" w:rsidRPr="009F7672" w:rsidRDefault="009F7672" w:rsidP="00D204A3">
            <w:pPr>
              <w:pStyle w:val="35112"/>
            </w:pPr>
            <w:r w:rsidRPr="009F7672">
              <w:t>Разработчик</w:t>
            </w:r>
          </w:p>
        </w:tc>
        <w:tc>
          <w:tcPr>
            <w:tcW w:w="4888" w:type="dxa"/>
          </w:tcPr>
          <w:p w14:paraId="354C08EC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 w:rsidRPr="009F7672">
              <w:t>Созда</w:t>
            </w:r>
            <w:r>
              <w:t>е</w:t>
            </w:r>
            <w:r w:rsidRPr="009F7672">
              <w:t xml:space="preserve">т игру на движке </w:t>
            </w:r>
            <w:proofErr w:type="spellStart"/>
            <w:r w:rsidRPr="009F7672">
              <w:t>Unity</w:t>
            </w:r>
            <w:proofErr w:type="spellEnd"/>
            <w:r>
              <w:t>;</w:t>
            </w:r>
          </w:p>
          <w:p w14:paraId="40FF17B5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В</w:t>
            </w:r>
            <w:r w:rsidRPr="009F7672">
              <w:t>ыполня</w:t>
            </w:r>
            <w:r>
              <w:t>е</w:t>
            </w:r>
            <w:r w:rsidRPr="009F7672">
              <w:t>т поставленные тимлидом задачи</w:t>
            </w:r>
            <w:r>
              <w:t>;</w:t>
            </w:r>
          </w:p>
          <w:p w14:paraId="59B03BC3" w14:textId="77777777" w:rsid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Д</w:t>
            </w:r>
            <w:r w:rsidRPr="009F7672">
              <w:t>ают обратную связь по дизайну</w:t>
            </w:r>
            <w:r>
              <w:t>;</w:t>
            </w:r>
          </w:p>
          <w:p w14:paraId="38474AB5" w14:textId="5C704266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 w:rsidRPr="009F7672">
              <w:t>Исправляет возникающие ошибки.</w:t>
            </w:r>
          </w:p>
        </w:tc>
      </w:tr>
      <w:tr w:rsidR="009F7672" w14:paraId="4A913749" w14:textId="77777777" w:rsidTr="009F7672">
        <w:tc>
          <w:tcPr>
            <w:tcW w:w="445" w:type="dxa"/>
          </w:tcPr>
          <w:p w14:paraId="019E37E4" w14:textId="4002CC7A" w:rsidR="009F7672" w:rsidRPr="009F7672" w:rsidRDefault="009F7672" w:rsidP="00D204A3">
            <w:pPr>
              <w:pStyle w:val="341112"/>
            </w:pPr>
            <w:r w:rsidRPr="009F7672">
              <w:t>4</w:t>
            </w:r>
          </w:p>
        </w:tc>
        <w:tc>
          <w:tcPr>
            <w:tcW w:w="2527" w:type="dxa"/>
          </w:tcPr>
          <w:p w14:paraId="2DD2D9AE" w14:textId="1201996E" w:rsidR="009F7672" w:rsidRPr="009F7672" w:rsidRDefault="009F7672" w:rsidP="00D204A3">
            <w:pPr>
              <w:pStyle w:val="35112"/>
            </w:pPr>
            <w:r w:rsidRPr="009F7672">
              <w:t>Сидоров Кирилл</w:t>
            </w:r>
          </w:p>
        </w:tc>
        <w:tc>
          <w:tcPr>
            <w:tcW w:w="1484" w:type="dxa"/>
          </w:tcPr>
          <w:p w14:paraId="0CF5B65E" w14:textId="4BAE1D7E" w:rsidR="009F7672" w:rsidRPr="009F7672" w:rsidRDefault="009F7672" w:rsidP="00D204A3">
            <w:pPr>
              <w:pStyle w:val="35112"/>
            </w:pPr>
            <w:r w:rsidRPr="009F7672">
              <w:t>Дизайнер</w:t>
            </w:r>
          </w:p>
        </w:tc>
        <w:tc>
          <w:tcPr>
            <w:tcW w:w="4888" w:type="dxa"/>
          </w:tcPr>
          <w:p w14:paraId="7D547D30" w14:textId="482B4518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 w:rsidRPr="009F7672">
              <w:t>Рисует спрайты для игры</w:t>
            </w:r>
            <w:r>
              <w:t>;</w:t>
            </w:r>
          </w:p>
          <w:p w14:paraId="4961DE12" w14:textId="2CCBF2CE" w:rsidR="009F7672" w:rsidRPr="009F7672" w:rsidRDefault="009F7672" w:rsidP="00D204A3">
            <w:pPr>
              <w:pStyle w:val="35112"/>
              <w:numPr>
                <w:ilvl w:val="0"/>
                <w:numId w:val="23"/>
              </w:numPr>
              <w:jc w:val="left"/>
            </w:pPr>
            <w:r>
              <w:t>В</w:t>
            </w:r>
            <w:r w:rsidRPr="009F7672">
              <w:t>носит правки в соответствии</w:t>
            </w:r>
            <w:r>
              <w:t xml:space="preserve"> </w:t>
            </w:r>
            <w:r w:rsidRPr="009F7672">
              <w:t>с обратной связью</w:t>
            </w:r>
            <w:r>
              <w:t>.</w:t>
            </w:r>
          </w:p>
        </w:tc>
      </w:tr>
    </w:tbl>
    <w:p w14:paraId="695C5443" w14:textId="77777777" w:rsidR="00234CED" w:rsidRPr="00234CED" w:rsidRDefault="00234CED" w:rsidP="00234CED">
      <w:pPr>
        <w:pStyle w:val="22"/>
        <w:rPr>
          <w:lang w:eastAsia="en-US"/>
        </w:rPr>
      </w:pPr>
    </w:p>
    <w:p w14:paraId="4F702628" w14:textId="13BEC394" w:rsidR="00234CED" w:rsidRDefault="00234CED" w:rsidP="00234CED">
      <w:pPr>
        <w:pStyle w:val="13"/>
      </w:pPr>
      <w:bookmarkStart w:id="19" w:name="_Toc199193974"/>
      <w:r>
        <w:t xml:space="preserve">Требования заказчика и </w:t>
      </w:r>
      <w:r w:rsidR="00C8630F">
        <w:t xml:space="preserve">пользователей, </w:t>
      </w:r>
      <w:r>
        <w:t>план действий</w:t>
      </w:r>
      <w:r w:rsidR="00C8630F">
        <w:t xml:space="preserve"> </w:t>
      </w:r>
      <w:r w:rsidR="00C8630F" w:rsidRPr="00C8630F">
        <w:t>(</w:t>
      </w:r>
      <w:proofErr w:type="spellStart"/>
      <w:r w:rsidR="00C8630F" w:rsidRPr="00C8630F">
        <w:t>backlog</w:t>
      </w:r>
      <w:proofErr w:type="spellEnd"/>
      <w:r w:rsidR="00C8630F" w:rsidRPr="00C8630F">
        <w:t>)</w:t>
      </w:r>
      <w:bookmarkEnd w:id="19"/>
    </w:p>
    <w:p w14:paraId="6B08B87D" w14:textId="77777777" w:rsidR="00234CED" w:rsidRDefault="00234CED" w:rsidP="00234CED">
      <w:pPr>
        <w:pStyle w:val="22"/>
        <w:rPr>
          <w:lang w:eastAsia="en-US"/>
        </w:rPr>
      </w:pPr>
    </w:p>
    <w:p w14:paraId="065362D0" w14:textId="1432C3A9" w:rsidR="00C8630F" w:rsidRDefault="00C8630F" w:rsidP="00C8630F">
      <w:pPr>
        <w:pStyle w:val="22"/>
        <w:rPr>
          <w:lang w:eastAsia="en-US"/>
        </w:rPr>
      </w:pPr>
      <w:r>
        <w:rPr>
          <w:lang w:eastAsia="en-US"/>
        </w:rPr>
        <w:t xml:space="preserve">Целевой аудиторий проекта являются геймеры – любители жанра </w:t>
      </w:r>
      <w:r w:rsidRPr="00296DE4">
        <w:t>RTS</w:t>
      </w:r>
      <w:r>
        <w:rPr>
          <w:lang w:eastAsia="en-US"/>
        </w:rPr>
        <w:t xml:space="preserve"> и ищущие в нём что-то новое.</w:t>
      </w:r>
    </w:p>
    <w:p w14:paraId="45A29408" w14:textId="37E6E8F9" w:rsidR="00C8630F" w:rsidRDefault="00C8630F" w:rsidP="00C8630F">
      <w:pPr>
        <w:pStyle w:val="22"/>
        <w:rPr>
          <w:lang w:eastAsia="en-US"/>
        </w:rPr>
      </w:pPr>
      <w:r>
        <w:rPr>
          <w:lang w:eastAsia="en-US"/>
        </w:rPr>
        <w:t>Также мы выделили второстепенную целевую аудиторию, а именно людей, которые интересуются медиа в жанре научной фантастики, в частности играми.</w:t>
      </w:r>
    </w:p>
    <w:p w14:paraId="7138A441" w14:textId="77777777" w:rsidR="00C8630F" w:rsidRPr="00C8630F" w:rsidRDefault="00C8630F" w:rsidP="00C8630F">
      <w:pPr>
        <w:pStyle w:val="22"/>
        <w:rPr>
          <w:lang w:eastAsia="en-US"/>
        </w:rPr>
      </w:pPr>
      <w:r w:rsidRPr="00C8630F">
        <w:rPr>
          <w:lang w:eastAsia="en-US"/>
        </w:rPr>
        <w:t>Пользователи (игроки) ожидают от RTS глубокий и сбалансированный геймплей, интуитивное управление и разнообразие стратегических возможностей. Ключевые требования включают:</w:t>
      </w:r>
    </w:p>
    <w:p w14:paraId="250237BE" w14:textId="77777777" w:rsidR="00C8630F" w:rsidRPr="00C8630F" w:rsidRDefault="00C8630F" w:rsidP="00C8630F">
      <w:pPr>
        <w:pStyle w:val="22"/>
        <w:numPr>
          <w:ilvl w:val="0"/>
          <w:numId w:val="21"/>
        </w:numPr>
        <w:rPr>
          <w:lang w:eastAsia="en-US"/>
        </w:rPr>
      </w:pPr>
      <w:r w:rsidRPr="00C8630F">
        <w:rPr>
          <w:lang w:eastAsia="en-US"/>
        </w:rPr>
        <w:t>Четкую и отзывчивую систему управления (точный контроль юнитов, удобные горячие клавиши, минимизацию "механики кликов");</w:t>
      </w:r>
    </w:p>
    <w:p w14:paraId="61213DAD" w14:textId="77777777" w:rsidR="00C8630F" w:rsidRPr="00C8630F" w:rsidRDefault="00C8630F" w:rsidP="00C8630F">
      <w:pPr>
        <w:pStyle w:val="22"/>
        <w:numPr>
          <w:ilvl w:val="0"/>
          <w:numId w:val="21"/>
        </w:numPr>
        <w:rPr>
          <w:lang w:eastAsia="en-US"/>
        </w:rPr>
      </w:pPr>
      <w:r w:rsidRPr="00C8630F">
        <w:rPr>
          <w:lang w:eastAsia="en-US"/>
        </w:rPr>
        <w:lastRenderedPageBreak/>
        <w:t>Баланс между фракциями/расами – отсутствие "</w:t>
      </w:r>
      <w:proofErr w:type="spellStart"/>
      <w:r w:rsidRPr="00C8630F">
        <w:rPr>
          <w:lang w:eastAsia="en-US"/>
        </w:rPr>
        <w:t>имбовых</w:t>
      </w:r>
      <w:proofErr w:type="spellEnd"/>
      <w:r w:rsidRPr="00C8630F">
        <w:rPr>
          <w:lang w:eastAsia="en-US"/>
        </w:rPr>
        <w:t>" тактик, обеспечивающее честную конкурентную среду;</w:t>
      </w:r>
    </w:p>
    <w:p w14:paraId="534804E4" w14:textId="77777777" w:rsidR="00C8630F" w:rsidRPr="00C8630F" w:rsidRDefault="00C8630F" w:rsidP="00C8630F">
      <w:pPr>
        <w:pStyle w:val="22"/>
        <w:numPr>
          <w:ilvl w:val="0"/>
          <w:numId w:val="21"/>
        </w:numPr>
        <w:rPr>
          <w:lang w:eastAsia="en-US"/>
        </w:rPr>
      </w:pPr>
      <w:r w:rsidRPr="00C8630F">
        <w:rPr>
          <w:lang w:eastAsia="en-US"/>
        </w:rPr>
        <w:t>Интересную экономическую систему – продуманные механизмы добычи ресурсов, строительства и развития базы;</w:t>
      </w:r>
    </w:p>
    <w:p w14:paraId="0CF08003" w14:textId="77777777" w:rsidR="00C8630F" w:rsidRPr="00C8630F" w:rsidRDefault="00C8630F" w:rsidP="00C8630F">
      <w:pPr>
        <w:pStyle w:val="22"/>
        <w:numPr>
          <w:ilvl w:val="0"/>
          <w:numId w:val="21"/>
        </w:numPr>
        <w:rPr>
          <w:lang w:eastAsia="en-US"/>
        </w:rPr>
      </w:pPr>
      <w:r w:rsidRPr="00C8630F">
        <w:rPr>
          <w:lang w:eastAsia="en-US"/>
        </w:rPr>
        <w:t>Глубину тактических решений – разнообразие юнитов, ландшафта и возможностей для нестандартных стратегий;</w:t>
      </w:r>
    </w:p>
    <w:p w14:paraId="1D43136C" w14:textId="77777777" w:rsidR="00C8630F" w:rsidRPr="00C8630F" w:rsidRDefault="00C8630F" w:rsidP="00C8630F">
      <w:pPr>
        <w:pStyle w:val="22"/>
        <w:numPr>
          <w:ilvl w:val="0"/>
          <w:numId w:val="21"/>
        </w:numPr>
        <w:rPr>
          <w:lang w:eastAsia="en-US"/>
        </w:rPr>
      </w:pPr>
      <w:r w:rsidRPr="00C8630F">
        <w:rPr>
          <w:lang w:eastAsia="en-US"/>
        </w:rPr>
        <w:t xml:space="preserve">Визуальную ясность – удобный интерфейс, читаемую </w:t>
      </w:r>
      <w:proofErr w:type="spellStart"/>
      <w:r w:rsidRPr="00C8630F">
        <w:rPr>
          <w:lang w:eastAsia="en-US"/>
        </w:rPr>
        <w:t>миникарту</w:t>
      </w:r>
      <w:proofErr w:type="spellEnd"/>
      <w:r w:rsidRPr="00C8630F">
        <w:rPr>
          <w:lang w:eastAsia="en-US"/>
        </w:rPr>
        <w:t>, эффекты, не мешающие восприятию боя;</w:t>
      </w:r>
    </w:p>
    <w:p w14:paraId="718B1080" w14:textId="63DF99EA" w:rsidR="00C8630F" w:rsidRDefault="00C8630F" w:rsidP="00C8630F">
      <w:pPr>
        <w:pStyle w:val="22"/>
        <w:rPr>
          <w:lang w:eastAsia="en-US"/>
        </w:rPr>
      </w:pPr>
      <w:r>
        <w:rPr>
          <w:lang w:eastAsia="en-US"/>
        </w:rPr>
        <w:t>Так как</w:t>
      </w:r>
      <w:r w:rsidRPr="00C8630F">
        <w:rPr>
          <w:lang w:eastAsia="en-US"/>
        </w:rPr>
        <w:t xml:space="preserve"> игра включает сюжетную кампанию, </w:t>
      </w:r>
      <w:r>
        <w:rPr>
          <w:lang w:eastAsia="en-US"/>
        </w:rPr>
        <w:t xml:space="preserve">то </w:t>
      </w:r>
      <w:r w:rsidRPr="00C8630F">
        <w:rPr>
          <w:lang w:eastAsia="en-US"/>
        </w:rPr>
        <w:t xml:space="preserve">пользователи ожидают увлекательный нарратив, миссии с уникальными условиями и качественную озвучку. Для мультиплеера критически важны стабильная работа сети, система рейтингов и защита от </w:t>
      </w:r>
      <w:proofErr w:type="spellStart"/>
      <w:r w:rsidRPr="00C8630F">
        <w:rPr>
          <w:lang w:eastAsia="en-US"/>
        </w:rPr>
        <w:t>читеров</w:t>
      </w:r>
      <w:proofErr w:type="spellEnd"/>
      <w:r w:rsidRPr="00C8630F">
        <w:rPr>
          <w:lang w:eastAsia="en-US"/>
        </w:rPr>
        <w:t>.</w:t>
      </w:r>
    </w:p>
    <w:p w14:paraId="10CE3362" w14:textId="10D5C515" w:rsidR="00C8630F" w:rsidRPr="00FC63E3" w:rsidRDefault="00C8630F" w:rsidP="00C863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Таким образом, и</w:t>
      </w:r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гра разрабатывалась на игровом движке </w:t>
      </w:r>
      <w:proofErr w:type="spellStart"/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>Unity</w:t>
      </w:r>
      <w:proofErr w:type="spellEnd"/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потому что </w:t>
      </w:r>
      <w:proofErr w:type="spellStart"/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>Unity</w:t>
      </w:r>
      <w:proofErr w:type="spellEnd"/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предоставляет гибкие инструменты для работы, а также в свободном доступе можно найти </w:t>
      </w:r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>множество гайдов по его использованию.</w:t>
      </w:r>
    </w:p>
    <w:p w14:paraId="031326F9" w14:textId="3E473AF0" w:rsidR="00C8630F" w:rsidRPr="00FC63E3" w:rsidRDefault="00C8630F" w:rsidP="00C863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Вся графика выполнена в программе </w:t>
      </w:r>
      <w:proofErr w:type="spellStart"/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>Aseprite</w:t>
      </w:r>
      <w:proofErr w:type="spellEnd"/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>. Данный графический редактор позволил нашему дизайнеру создать отличную графическую составляющую игры в стиле пиксель-арт.</w:t>
      </w:r>
    </w:p>
    <w:p w14:paraId="4CD0F2EF" w14:textId="4DACD46A" w:rsidR="00C8630F" w:rsidRPr="00C8630F" w:rsidRDefault="00C8630F" w:rsidP="00C863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Для общения команды и донесения целей до участников использовался </w:t>
      </w:r>
      <w:proofErr w:type="spellStart"/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>Discord</w:t>
      </w:r>
      <w:proofErr w:type="spellEnd"/>
      <w:r w:rsidRPr="00FC63E3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3327CC19" w14:textId="7A5DCE6E" w:rsidR="009F7672" w:rsidRDefault="00C8630F" w:rsidP="00C863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C8630F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хранения файлов был выбран репозиторий GitHub, а также Google Drive.</w:t>
      </w:r>
    </w:p>
    <w:p w14:paraId="5B8F0B59" w14:textId="77777777" w:rsidR="00C8630F" w:rsidRPr="00C8630F" w:rsidRDefault="00C8630F" w:rsidP="00C863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3BDB45" w14:textId="16930531" w:rsidR="00234CED" w:rsidRDefault="00234CED" w:rsidP="00234CED">
      <w:pPr>
        <w:pStyle w:val="13"/>
      </w:pPr>
      <w:bookmarkStart w:id="20" w:name="_Toc199193975"/>
      <w:r>
        <w:t>Анализ и сопоставление аналогов продукта</w:t>
      </w:r>
      <w:bookmarkEnd w:id="20"/>
    </w:p>
    <w:p w14:paraId="6A52000F" w14:textId="77777777" w:rsidR="00234CED" w:rsidRDefault="00234CED" w:rsidP="00234CED">
      <w:pPr>
        <w:pStyle w:val="22"/>
        <w:rPr>
          <w:lang w:eastAsia="en-US"/>
        </w:rPr>
      </w:pPr>
    </w:p>
    <w:p w14:paraId="3C19BF1A" w14:textId="63EC6A1A" w:rsidR="00D204A3" w:rsidRDefault="00D204A3" w:rsidP="00234CED">
      <w:pPr>
        <w:pStyle w:val="22"/>
        <w:rPr>
          <w:lang w:eastAsia="en-US"/>
        </w:rPr>
      </w:pPr>
      <w:r w:rsidRPr="00D204A3">
        <w:rPr>
          <w:lang w:eastAsia="en-US"/>
        </w:rPr>
        <w:t>Проект </w:t>
      </w:r>
      <w:r>
        <w:rPr>
          <w:lang w:eastAsia="en-US"/>
        </w:rPr>
        <w:t>«</w:t>
      </w:r>
      <w:proofErr w:type="spellStart"/>
      <w:r w:rsidRPr="00D204A3">
        <w:rPr>
          <w:lang w:eastAsia="en-US"/>
        </w:rPr>
        <w:t>Aegis</w:t>
      </w:r>
      <w:proofErr w:type="spellEnd"/>
      <w:r w:rsidRPr="00D204A3">
        <w:rPr>
          <w:lang w:eastAsia="en-US"/>
        </w:rPr>
        <w:t xml:space="preserve"> Core: </w:t>
      </w:r>
      <w:proofErr w:type="spellStart"/>
      <w:r w:rsidRPr="00D204A3">
        <w:rPr>
          <w:lang w:eastAsia="en-US"/>
        </w:rPr>
        <w:t>Last</w:t>
      </w:r>
      <w:proofErr w:type="spellEnd"/>
      <w:r w:rsidRPr="00D204A3">
        <w:rPr>
          <w:lang w:eastAsia="en-US"/>
        </w:rPr>
        <w:t xml:space="preserve"> </w:t>
      </w:r>
      <w:proofErr w:type="spellStart"/>
      <w:r w:rsidRPr="00D204A3">
        <w:rPr>
          <w:lang w:eastAsia="en-US"/>
        </w:rPr>
        <w:t>Stand</w:t>
      </w:r>
      <w:proofErr w:type="spellEnd"/>
      <w:r>
        <w:rPr>
          <w:lang w:eastAsia="en-US"/>
        </w:rPr>
        <w:t xml:space="preserve">» </w:t>
      </w:r>
      <w:r w:rsidRPr="00D204A3">
        <w:rPr>
          <w:lang w:eastAsia="en-US"/>
        </w:rPr>
        <w:t>представляет собой гибрид RTS и Wave Defense с элементами контроля точек, вдохновленный рядом успешных игр жанра. Ниже приведен анализ ключевых аналогов и их влияния на дизайн проекта.</w:t>
      </w:r>
    </w:p>
    <w:p w14:paraId="52F1D5B5" w14:textId="385617FC" w:rsidR="00C8630F" w:rsidRDefault="00D204A3" w:rsidP="00D204A3">
      <w:pPr>
        <w:pStyle w:val="31"/>
      </w:pPr>
      <w:r>
        <w:lastRenderedPageBreak/>
        <w:t>Сопоставление аналогов «</w:t>
      </w:r>
      <w:proofErr w:type="spellStart"/>
      <w:r w:rsidRPr="00D204A3">
        <w:t>Aegis</w:t>
      </w:r>
      <w:proofErr w:type="spellEnd"/>
      <w:r w:rsidRPr="00D204A3">
        <w:t xml:space="preserve"> Core: </w:t>
      </w:r>
      <w:proofErr w:type="spellStart"/>
      <w:r w:rsidRPr="00D204A3">
        <w:t>Last</w:t>
      </w:r>
      <w:proofErr w:type="spellEnd"/>
      <w:r w:rsidRPr="00D204A3">
        <w:t xml:space="preserve"> </w:t>
      </w:r>
      <w:proofErr w:type="spellStart"/>
      <w:r w:rsidRPr="00D204A3">
        <w:t>Stand</w:t>
      </w:r>
      <w:proofErr w:type="spellEnd"/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5"/>
        <w:gridCol w:w="2293"/>
        <w:gridCol w:w="3119"/>
        <w:gridCol w:w="3487"/>
      </w:tblGrid>
      <w:tr w:rsidR="00D204A3" w14:paraId="20D84AB6" w14:textId="77777777" w:rsidTr="007637F4">
        <w:tc>
          <w:tcPr>
            <w:tcW w:w="445" w:type="dxa"/>
          </w:tcPr>
          <w:p w14:paraId="6C62A6A1" w14:textId="5E05A628" w:rsidR="00D204A3" w:rsidRDefault="00D204A3" w:rsidP="00D204A3">
            <w:pPr>
              <w:pStyle w:val="33112"/>
            </w:pPr>
            <w:r>
              <w:t>№</w:t>
            </w:r>
          </w:p>
        </w:tc>
        <w:tc>
          <w:tcPr>
            <w:tcW w:w="2332" w:type="dxa"/>
          </w:tcPr>
          <w:p w14:paraId="1F9F5285" w14:textId="0D4319C5" w:rsidR="00D204A3" w:rsidRDefault="00D204A3" w:rsidP="00D204A3">
            <w:pPr>
              <w:pStyle w:val="33112"/>
            </w:pPr>
            <w:r>
              <w:t>Название аналога</w:t>
            </w:r>
          </w:p>
        </w:tc>
        <w:tc>
          <w:tcPr>
            <w:tcW w:w="3314" w:type="dxa"/>
          </w:tcPr>
          <w:p w14:paraId="3E2D7EAD" w14:textId="58FF8824" w:rsidR="00D204A3" w:rsidRDefault="00D204A3" w:rsidP="00D204A3">
            <w:pPr>
              <w:pStyle w:val="33112"/>
            </w:pPr>
            <w:r>
              <w:t>Различия</w:t>
            </w:r>
          </w:p>
        </w:tc>
        <w:tc>
          <w:tcPr>
            <w:tcW w:w="3253" w:type="dxa"/>
          </w:tcPr>
          <w:p w14:paraId="72617BD3" w14:textId="41985175" w:rsidR="00D204A3" w:rsidRDefault="00D204A3" w:rsidP="00D204A3">
            <w:pPr>
              <w:pStyle w:val="33112"/>
            </w:pPr>
            <w:r>
              <w:t>Сходства</w:t>
            </w:r>
          </w:p>
        </w:tc>
      </w:tr>
      <w:tr w:rsidR="00D204A3" w14:paraId="4A7CBA0D" w14:textId="77777777" w:rsidTr="007637F4">
        <w:tc>
          <w:tcPr>
            <w:tcW w:w="445" w:type="dxa"/>
          </w:tcPr>
          <w:p w14:paraId="24B6E1BD" w14:textId="06551CD0" w:rsidR="00D204A3" w:rsidRDefault="00D204A3" w:rsidP="00D204A3">
            <w:pPr>
              <w:pStyle w:val="341112"/>
            </w:pPr>
            <w:r>
              <w:t>1</w:t>
            </w:r>
          </w:p>
        </w:tc>
        <w:tc>
          <w:tcPr>
            <w:tcW w:w="2332" w:type="dxa"/>
          </w:tcPr>
          <w:p w14:paraId="16FEDD4A" w14:textId="2D434005" w:rsidR="00D204A3" w:rsidRDefault="00D204A3" w:rsidP="007637F4">
            <w:pPr>
              <w:pStyle w:val="35112"/>
              <w:jc w:val="left"/>
            </w:pPr>
            <w:proofErr w:type="spellStart"/>
            <w:r w:rsidRPr="00D204A3">
              <w:rPr>
                <w:rFonts w:eastAsiaTheme="minorHAnsi"/>
              </w:rPr>
              <w:t>StarCraft</w:t>
            </w:r>
            <w:proofErr w:type="spellEnd"/>
            <w:r w:rsidRPr="00D204A3">
              <w:rPr>
                <w:rFonts w:eastAsiaTheme="minorHAnsi"/>
              </w:rPr>
              <w:t xml:space="preserve"> 2 (Кооперативные миссии)</w:t>
            </w:r>
          </w:p>
        </w:tc>
        <w:tc>
          <w:tcPr>
            <w:tcW w:w="3314" w:type="dxa"/>
          </w:tcPr>
          <w:p w14:paraId="3D1A19ED" w14:textId="77777777" w:rsidR="007637F4" w:rsidRPr="007637F4" w:rsidRDefault="007637F4" w:rsidP="007637F4">
            <w:pPr>
              <w:pStyle w:val="35112"/>
              <w:numPr>
                <w:ilvl w:val="0"/>
                <w:numId w:val="26"/>
              </w:numPr>
              <w:jc w:val="left"/>
            </w:pPr>
            <w:r w:rsidRPr="007637F4">
              <w:t>В SC2 упор сделан на масштабные сражения и базу, тогда как в "</w:t>
            </w:r>
            <w:proofErr w:type="spellStart"/>
            <w:r w:rsidRPr="007637F4">
              <w:t>Aegis</w:t>
            </w:r>
            <w:proofErr w:type="spellEnd"/>
            <w:r w:rsidRPr="007637F4">
              <w:t xml:space="preserve"> Core" фокус на компактной арене и управлении небольшим отрядом.</w:t>
            </w:r>
          </w:p>
          <w:p w14:paraId="4A7C1A40" w14:textId="79A28AA5" w:rsidR="00D204A3" w:rsidRPr="007637F4" w:rsidRDefault="007637F4" w:rsidP="007637F4">
            <w:pPr>
              <w:pStyle w:val="35112"/>
              <w:numPr>
                <w:ilvl w:val="0"/>
                <w:numId w:val="26"/>
              </w:numPr>
              <w:jc w:val="left"/>
            </w:pPr>
            <w:r w:rsidRPr="007637F4">
              <w:t>Нет системы захвата точек для ресурсов (в SC2 ресурсы добываются традиционно).</w:t>
            </w:r>
          </w:p>
        </w:tc>
        <w:tc>
          <w:tcPr>
            <w:tcW w:w="3253" w:type="dxa"/>
          </w:tcPr>
          <w:p w14:paraId="0834424E" w14:textId="2D8588FB" w:rsidR="00D204A3" w:rsidRPr="00D204A3" w:rsidRDefault="00D204A3" w:rsidP="00D204A3">
            <w:pPr>
              <w:pStyle w:val="35112"/>
              <w:numPr>
                <w:ilvl w:val="0"/>
                <w:numId w:val="24"/>
              </w:numPr>
              <w:jc w:val="left"/>
            </w:pPr>
            <w:r w:rsidRPr="00D204A3">
              <w:t xml:space="preserve">Защита ключевого объекта (аналог </w:t>
            </w:r>
            <w:proofErr w:type="spellStart"/>
            <w:r w:rsidRPr="00D204A3">
              <w:t>Aegis</w:t>
            </w:r>
            <w:proofErr w:type="spellEnd"/>
            <w:r w:rsidRPr="00D204A3">
              <w:t xml:space="preserve"> Core) от волн врагов</w:t>
            </w:r>
            <w:r w:rsidR="007637F4">
              <w:t>.</w:t>
            </w:r>
          </w:p>
          <w:p w14:paraId="57E0642E" w14:textId="43CB8C2E" w:rsidR="00D204A3" w:rsidRPr="00D204A3" w:rsidRDefault="00D204A3" w:rsidP="00D204A3">
            <w:pPr>
              <w:pStyle w:val="35112"/>
              <w:numPr>
                <w:ilvl w:val="0"/>
                <w:numId w:val="24"/>
              </w:numPr>
              <w:jc w:val="left"/>
            </w:pPr>
            <w:r w:rsidRPr="00D204A3">
              <w:t>Разнообразие типов противников и их комбинаций в волнах</w:t>
            </w:r>
            <w:r w:rsidR="007637F4">
              <w:t>.</w:t>
            </w:r>
          </w:p>
          <w:p w14:paraId="56701B3E" w14:textId="32F8A776" w:rsidR="00D204A3" w:rsidRPr="00D204A3" w:rsidRDefault="00D204A3" w:rsidP="00D204A3">
            <w:pPr>
              <w:pStyle w:val="35112"/>
              <w:numPr>
                <w:ilvl w:val="0"/>
                <w:numId w:val="24"/>
              </w:numPr>
              <w:jc w:val="left"/>
            </w:pPr>
            <w:r w:rsidRPr="00D204A3">
              <w:t xml:space="preserve">Акцент на способностях юнитов и тактическом </w:t>
            </w:r>
            <w:proofErr w:type="spellStart"/>
            <w:r w:rsidRPr="00D204A3">
              <w:t>микроконтроле</w:t>
            </w:r>
            <w:proofErr w:type="spellEnd"/>
            <w:r w:rsidR="007637F4">
              <w:t>.</w:t>
            </w:r>
          </w:p>
          <w:p w14:paraId="1607F633" w14:textId="7FCF6B6C" w:rsidR="00D204A3" w:rsidRDefault="00D204A3" w:rsidP="00D204A3">
            <w:pPr>
              <w:pStyle w:val="35112"/>
              <w:numPr>
                <w:ilvl w:val="0"/>
                <w:numId w:val="24"/>
              </w:numPr>
              <w:jc w:val="left"/>
            </w:pPr>
            <w:proofErr w:type="spellStart"/>
            <w:r w:rsidRPr="00D204A3">
              <w:t>Sci</w:t>
            </w:r>
            <w:proofErr w:type="spellEnd"/>
            <w:r w:rsidRPr="00D204A3">
              <w:t>-Fi сеттинг с технологичными элементами.</w:t>
            </w:r>
          </w:p>
        </w:tc>
      </w:tr>
      <w:tr w:rsidR="00D204A3" w14:paraId="23BF0CB2" w14:textId="77777777" w:rsidTr="007637F4">
        <w:tc>
          <w:tcPr>
            <w:tcW w:w="445" w:type="dxa"/>
          </w:tcPr>
          <w:p w14:paraId="2DFA4F0E" w14:textId="0A3F0340" w:rsidR="00D204A3" w:rsidRDefault="00D204A3" w:rsidP="00D204A3">
            <w:pPr>
              <w:pStyle w:val="341112"/>
            </w:pPr>
            <w:r>
              <w:t>2</w:t>
            </w:r>
          </w:p>
        </w:tc>
        <w:tc>
          <w:tcPr>
            <w:tcW w:w="2332" w:type="dxa"/>
          </w:tcPr>
          <w:p w14:paraId="76B786C0" w14:textId="1BD7A684" w:rsidR="00D204A3" w:rsidRPr="00D32D55" w:rsidRDefault="007637F4" w:rsidP="007637F4">
            <w:pPr>
              <w:pStyle w:val="35112"/>
              <w:jc w:val="left"/>
              <w:rPr>
                <w:lang w:val="en-US"/>
              </w:rPr>
            </w:pPr>
            <w:r w:rsidRPr="007637F4">
              <w:t xml:space="preserve">Warcraft 3 (Пользовательские карты </w:t>
            </w:r>
            <w:proofErr w:type="spellStart"/>
            <w:r w:rsidRPr="007637F4">
              <w:t>Hero</w:t>
            </w:r>
            <w:proofErr w:type="spellEnd"/>
            <w:r w:rsidRPr="007637F4">
              <w:t xml:space="preserve"> Defense/</w:t>
            </w:r>
            <w:proofErr w:type="spellStart"/>
            <w:r w:rsidRPr="007637F4">
              <w:t>Survival</w:t>
            </w:r>
            <w:proofErr w:type="spellEnd"/>
            <w:r w:rsidRPr="007637F4">
              <w:t>)</w:t>
            </w:r>
          </w:p>
        </w:tc>
        <w:tc>
          <w:tcPr>
            <w:tcW w:w="3314" w:type="dxa"/>
          </w:tcPr>
          <w:p w14:paraId="1BDB1A84" w14:textId="77777777" w:rsidR="007637F4" w:rsidRPr="007637F4" w:rsidRDefault="007637F4" w:rsidP="007637F4">
            <w:pPr>
              <w:pStyle w:val="35112"/>
              <w:numPr>
                <w:ilvl w:val="0"/>
                <w:numId w:val="30"/>
              </w:numPr>
              <w:jc w:val="left"/>
            </w:pPr>
            <w:r w:rsidRPr="007637F4">
              <w:t>В Warcraft 3 чаще встречаются фэнтези-сеттинги и герои-одиночки, тогда как "</w:t>
            </w:r>
            <w:proofErr w:type="spellStart"/>
            <w:r w:rsidRPr="007637F4">
              <w:t>Aegis</w:t>
            </w:r>
            <w:proofErr w:type="spellEnd"/>
            <w:r w:rsidRPr="007637F4">
              <w:t xml:space="preserve"> Core" использует </w:t>
            </w:r>
            <w:proofErr w:type="spellStart"/>
            <w:r w:rsidRPr="007637F4">
              <w:t>Sci</w:t>
            </w:r>
            <w:proofErr w:type="spellEnd"/>
            <w:r w:rsidRPr="007637F4">
              <w:t>-Fi и отрядную систему.</w:t>
            </w:r>
          </w:p>
          <w:p w14:paraId="79B97C91" w14:textId="604C6C37" w:rsidR="00D204A3" w:rsidRDefault="007637F4" w:rsidP="007637F4">
            <w:pPr>
              <w:pStyle w:val="35112"/>
              <w:numPr>
                <w:ilvl w:val="0"/>
                <w:numId w:val="30"/>
              </w:numPr>
              <w:jc w:val="left"/>
            </w:pPr>
            <w:r w:rsidRPr="007637F4">
              <w:t xml:space="preserve">Отсутствие механики контроля точек в классических </w:t>
            </w:r>
            <w:proofErr w:type="spellStart"/>
            <w:r w:rsidRPr="007637F4">
              <w:t>Hero</w:t>
            </w:r>
            <w:proofErr w:type="spellEnd"/>
            <w:r w:rsidRPr="007637F4">
              <w:t xml:space="preserve"> Defense.</w:t>
            </w:r>
          </w:p>
        </w:tc>
        <w:tc>
          <w:tcPr>
            <w:tcW w:w="3253" w:type="dxa"/>
          </w:tcPr>
          <w:p w14:paraId="2DA25ABC" w14:textId="77777777" w:rsidR="007637F4" w:rsidRPr="007637F4" w:rsidRDefault="007637F4" w:rsidP="007637F4">
            <w:pPr>
              <w:pStyle w:val="35112"/>
              <w:numPr>
                <w:ilvl w:val="0"/>
                <w:numId w:val="29"/>
              </w:numPr>
              <w:jc w:val="left"/>
            </w:pPr>
            <w:r w:rsidRPr="007637F4">
              <w:t>Волновая структура атак с нарастающей сложностью.</w:t>
            </w:r>
          </w:p>
          <w:p w14:paraId="487FB85C" w14:textId="77777777" w:rsidR="007637F4" w:rsidRPr="007637F4" w:rsidRDefault="007637F4" w:rsidP="007637F4">
            <w:pPr>
              <w:pStyle w:val="35112"/>
              <w:numPr>
                <w:ilvl w:val="0"/>
                <w:numId w:val="29"/>
              </w:numPr>
              <w:jc w:val="left"/>
            </w:pPr>
            <w:r w:rsidRPr="007637F4">
              <w:t>Получение ресурсов за убийства (вместо добычи).</w:t>
            </w:r>
          </w:p>
          <w:p w14:paraId="5BECBA97" w14:textId="52157625" w:rsidR="00D204A3" w:rsidRDefault="007637F4" w:rsidP="007637F4">
            <w:pPr>
              <w:pStyle w:val="35112"/>
              <w:numPr>
                <w:ilvl w:val="0"/>
                <w:numId w:val="29"/>
              </w:numPr>
              <w:jc w:val="left"/>
            </w:pPr>
            <w:r w:rsidRPr="007637F4">
              <w:t>Управление ограниченным числом юнитов с уникальными способностями.</w:t>
            </w:r>
          </w:p>
        </w:tc>
      </w:tr>
      <w:tr w:rsidR="00D204A3" w:rsidRPr="007637F4" w14:paraId="03CFD7B0" w14:textId="77777777" w:rsidTr="007637F4">
        <w:tc>
          <w:tcPr>
            <w:tcW w:w="445" w:type="dxa"/>
          </w:tcPr>
          <w:p w14:paraId="7356DA55" w14:textId="2E6C74C0" w:rsidR="00D204A3" w:rsidRDefault="00D204A3" w:rsidP="00D204A3">
            <w:pPr>
              <w:pStyle w:val="341112"/>
            </w:pPr>
            <w:r>
              <w:t>3</w:t>
            </w:r>
          </w:p>
        </w:tc>
        <w:tc>
          <w:tcPr>
            <w:tcW w:w="2332" w:type="dxa"/>
          </w:tcPr>
          <w:p w14:paraId="6602EEA1" w14:textId="32C0462E" w:rsidR="00D204A3" w:rsidRPr="007637F4" w:rsidRDefault="007637F4" w:rsidP="007637F4">
            <w:pPr>
              <w:pStyle w:val="35112"/>
              <w:jc w:val="left"/>
              <w:rPr>
                <w:lang w:val="en-US"/>
              </w:rPr>
            </w:pPr>
            <w:r w:rsidRPr="007637F4">
              <w:rPr>
                <w:lang w:val="en-US"/>
              </w:rPr>
              <w:t>Dawn of War II: The Last Stand</w:t>
            </w:r>
          </w:p>
        </w:tc>
        <w:tc>
          <w:tcPr>
            <w:tcW w:w="3314" w:type="dxa"/>
          </w:tcPr>
          <w:p w14:paraId="10437AD2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 xml:space="preserve">В </w:t>
            </w:r>
            <w:proofErr w:type="spellStart"/>
            <w:r w:rsidRPr="007637F4">
              <w:t>DoW</w:t>
            </w:r>
            <w:proofErr w:type="spellEnd"/>
            <w:r w:rsidRPr="007637F4">
              <w:t xml:space="preserve"> II акцент на героях, а не на отрядах.</w:t>
            </w:r>
          </w:p>
          <w:p w14:paraId="19898B28" w14:textId="643063E1" w:rsidR="00D204A3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Нет механики захвата ресурсных точек.</w:t>
            </w:r>
          </w:p>
        </w:tc>
        <w:tc>
          <w:tcPr>
            <w:tcW w:w="3253" w:type="dxa"/>
          </w:tcPr>
          <w:p w14:paraId="4530AF9E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Кооперативный режим выживания на арене.</w:t>
            </w:r>
          </w:p>
          <w:p w14:paraId="77CE0AB9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Отсутствие базы и строительства — только управление юнитами.</w:t>
            </w:r>
          </w:p>
          <w:p w14:paraId="4CAC29E3" w14:textId="641B6B00" w:rsidR="00D204A3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Прогрессия между волнами (апгрейды/способности).</w:t>
            </w:r>
          </w:p>
        </w:tc>
      </w:tr>
      <w:tr w:rsidR="00D204A3" w14:paraId="71CC22C4" w14:textId="77777777" w:rsidTr="007637F4">
        <w:tc>
          <w:tcPr>
            <w:tcW w:w="445" w:type="dxa"/>
          </w:tcPr>
          <w:p w14:paraId="579235D4" w14:textId="11C7B16A" w:rsidR="00D204A3" w:rsidRDefault="00D204A3" w:rsidP="00D204A3">
            <w:pPr>
              <w:pStyle w:val="341112"/>
            </w:pPr>
            <w:r>
              <w:t>4</w:t>
            </w:r>
          </w:p>
        </w:tc>
        <w:tc>
          <w:tcPr>
            <w:tcW w:w="2332" w:type="dxa"/>
          </w:tcPr>
          <w:p w14:paraId="1F27FD61" w14:textId="153637C1" w:rsidR="00D204A3" w:rsidRDefault="007637F4" w:rsidP="007637F4">
            <w:pPr>
              <w:pStyle w:val="35112"/>
              <w:jc w:val="left"/>
            </w:pPr>
            <w:r w:rsidRPr="007637F4">
              <w:t xml:space="preserve">Company </w:t>
            </w:r>
            <w:proofErr w:type="spellStart"/>
            <w:r w:rsidRPr="007637F4">
              <w:t>of</w:t>
            </w:r>
            <w:proofErr w:type="spellEnd"/>
            <w:r w:rsidRPr="007637F4">
              <w:t xml:space="preserve"> </w:t>
            </w:r>
            <w:proofErr w:type="spellStart"/>
            <w:r w:rsidRPr="007637F4">
              <w:t>Heroes</w:t>
            </w:r>
            <w:proofErr w:type="spellEnd"/>
            <w:r w:rsidRPr="007637F4">
              <w:t xml:space="preserve"> (механика контроля точек)</w:t>
            </w:r>
          </w:p>
        </w:tc>
        <w:tc>
          <w:tcPr>
            <w:tcW w:w="3314" w:type="dxa"/>
          </w:tcPr>
          <w:p w14:paraId="5C303346" w14:textId="70CE3E2C" w:rsidR="00D204A3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proofErr w:type="spellStart"/>
            <w:r w:rsidRPr="007637F4">
              <w:t>CoH</w:t>
            </w:r>
            <w:proofErr w:type="spellEnd"/>
            <w:r w:rsidRPr="007637F4">
              <w:t xml:space="preserve"> — классическая RTS с упором на реализм и масштабные сражения, тогда как "</w:t>
            </w:r>
            <w:proofErr w:type="spellStart"/>
            <w:r w:rsidRPr="007637F4">
              <w:t>Aegis</w:t>
            </w:r>
            <w:proofErr w:type="spellEnd"/>
            <w:r w:rsidRPr="007637F4">
              <w:t xml:space="preserve"> Core" ближе к аркадному Wave Defense.</w:t>
            </w:r>
          </w:p>
        </w:tc>
        <w:tc>
          <w:tcPr>
            <w:tcW w:w="3253" w:type="dxa"/>
          </w:tcPr>
          <w:p w14:paraId="2FE6009E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Захват стратегических точек для получения ресурсов.</w:t>
            </w:r>
          </w:p>
          <w:p w14:paraId="402BF7BF" w14:textId="7E2ED2EA" w:rsidR="00D204A3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Тактическое позиционирование юнитов.</w:t>
            </w:r>
          </w:p>
        </w:tc>
      </w:tr>
      <w:tr w:rsidR="00D204A3" w14:paraId="056851B5" w14:textId="77777777" w:rsidTr="007637F4">
        <w:tc>
          <w:tcPr>
            <w:tcW w:w="445" w:type="dxa"/>
          </w:tcPr>
          <w:p w14:paraId="3F5EA4E0" w14:textId="34EDDCEA" w:rsidR="00D204A3" w:rsidRDefault="00D204A3" w:rsidP="00D204A3">
            <w:pPr>
              <w:pStyle w:val="341112"/>
            </w:pPr>
            <w:r>
              <w:t>5</w:t>
            </w:r>
          </w:p>
        </w:tc>
        <w:tc>
          <w:tcPr>
            <w:tcW w:w="2332" w:type="dxa"/>
          </w:tcPr>
          <w:p w14:paraId="2CE7FFF7" w14:textId="0CC8D8EE" w:rsidR="00D204A3" w:rsidRDefault="007637F4" w:rsidP="007637F4">
            <w:pPr>
              <w:pStyle w:val="35112"/>
              <w:jc w:val="left"/>
            </w:pPr>
            <w:proofErr w:type="spellStart"/>
            <w:r w:rsidRPr="007637F4">
              <w:t>They</w:t>
            </w:r>
            <w:proofErr w:type="spellEnd"/>
            <w:r w:rsidRPr="007637F4">
              <w:t xml:space="preserve"> </w:t>
            </w:r>
            <w:proofErr w:type="spellStart"/>
            <w:r w:rsidRPr="007637F4">
              <w:t>Are</w:t>
            </w:r>
            <w:proofErr w:type="spellEnd"/>
            <w:r w:rsidRPr="007637F4">
              <w:t xml:space="preserve"> </w:t>
            </w:r>
            <w:proofErr w:type="spellStart"/>
            <w:r w:rsidRPr="007637F4">
              <w:t>Billions</w:t>
            </w:r>
            <w:proofErr w:type="spellEnd"/>
          </w:p>
        </w:tc>
        <w:tc>
          <w:tcPr>
            <w:tcW w:w="3314" w:type="dxa"/>
          </w:tcPr>
          <w:p w14:paraId="5B53715C" w14:textId="24ABD720" w:rsidR="00D204A3" w:rsidRDefault="00A85C82" w:rsidP="007637F4">
            <w:pPr>
              <w:pStyle w:val="35112"/>
              <w:numPr>
                <w:ilvl w:val="0"/>
                <w:numId w:val="40"/>
              </w:numPr>
              <w:jc w:val="left"/>
            </w:pPr>
            <w:proofErr w:type="spellStart"/>
            <w:r w:rsidRPr="007637F4">
              <w:t>They</w:t>
            </w:r>
            <w:proofErr w:type="spellEnd"/>
            <w:r w:rsidR="007637F4" w:rsidRPr="007637F4">
              <w:t xml:space="preserve"> </w:t>
            </w:r>
            <w:proofErr w:type="spellStart"/>
            <w:r w:rsidR="007637F4" w:rsidRPr="007637F4">
              <w:t>Are</w:t>
            </w:r>
            <w:proofErr w:type="spellEnd"/>
            <w:r w:rsidR="007637F4" w:rsidRPr="007637F4">
              <w:t xml:space="preserve"> </w:t>
            </w:r>
            <w:proofErr w:type="spellStart"/>
            <w:r w:rsidR="007637F4" w:rsidRPr="007637F4">
              <w:t>Billions</w:t>
            </w:r>
            <w:proofErr w:type="spellEnd"/>
            <w:r w:rsidR="007637F4" w:rsidRPr="007637F4">
              <w:t xml:space="preserve"> включает строительство базы и глобальную стратегию, а "</w:t>
            </w:r>
            <w:proofErr w:type="spellStart"/>
            <w:r w:rsidR="007637F4" w:rsidRPr="007637F4">
              <w:t>Aegis</w:t>
            </w:r>
            <w:proofErr w:type="spellEnd"/>
            <w:r w:rsidR="007637F4" w:rsidRPr="007637F4">
              <w:t xml:space="preserve"> Core" фокусируется </w:t>
            </w:r>
            <w:r w:rsidR="007637F4" w:rsidRPr="007637F4">
              <w:lastRenderedPageBreak/>
              <w:t>на тактическом управлении отрядом.</w:t>
            </w:r>
          </w:p>
        </w:tc>
        <w:tc>
          <w:tcPr>
            <w:tcW w:w="3253" w:type="dxa"/>
          </w:tcPr>
          <w:p w14:paraId="397ACEF0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lastRenderedPageBreak/>
              <w:t>Напряженная защита ключевого объекта от орд врагов.</w:t>
            </w:r>
          </w:p>
          <w:p w14:paraId="2B30ACF7" w14:textId="419DB0FB" w:rsidR="00D204A3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 xml:space="preserve">Визуализация массовых атак (волны из </w:t>
            </w:r>
            <w:r w:rsidRPr="007637F4">
              <w:lastRenderedPageBreak/>
              <w:t>десятков/сотен противников).</w:t>
            </w:r>
          </w:p>
        </w:tc>
      </w:tr>
      <w:tr w:rsidR="007637F4" w14:paraId="5895A8C2" w14:textId="77777777" w:rsidTr="007637F4">
        <w:tc>
          <w:tcPr>
            <w:tcW w:w="445" w:type="dxa"/>
          </w:tcPr>
          <w:p w14:paraId="7C95E89B" w14:textId="0077FC0A" w:rsidR="007637F4" w:rsidRDefault="007637F4" w:rsidP="00D204A3">
            <w:pPr>
              <w:pStyle w:val="341112"/>
            </w:pPr>
            <w:r>
              <w:t>6</w:t>
            </w:r>
          </w:p>
        </w:tc>
        <w:tc>
          <w:tcPr>
            <w:tcW w:w="2332" w:type="dxa"/>
          </w:tcPr>
          <w:p w14:paraId="1E096A63" w14:textId="57410F59" w:rsidR="007637F4" w:rsidRPr="007637F4" w:rsidRDefault="007637F4" w:rsidP="007637F4">
            <w:pPr>
              <w:pStyle w:val="35112"/>
              <w:jc w:val="left"/>
            </w:pPr>
            <w:proofErr w:type="spellStart"/>
            <w:r w:rsidRPr="007637F4">
              <w:t>Halo</w:t>
            </w:r>
            <w:proofErr w:type="spellEnd"/>
            <w:r w:rsidRPr="007637F4">
              <w:t xml:space="preserve"> </w:t>
            </w:r>
            <w:proofErr w:type="spellStart"/>
            <w:r w:rsidRPr="007637F4">
              <w:t>Wars</w:t>
            </w:r>
            <w:proofErr w:type="spellEnd"/>
          </w:p>
        </w:tc>
        <w:tc>
          <w:tcPr>
            <w:tcW w:w="3314" w:type="dxa"/>
          </w:tcPr>
          <w:p w14:paraId="6A4316FA" w14:textId="550E1CDE" w:rsid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proofErr w:type="spellStart"/>
            <w:r w:rsidRPr="007637F4">
              <w:t>Halo</w:t>
            </w:r>
            <w:proofErr w:type="spellEnd"/>
            <w:r w:rsidRPr="007637F4">
              <w:t xml:space="preserve"> </w:t>
            </w:r>
            <w:proofErr w:type="spellStart"/>
            <w:r w:rsidRPr="007637F4">
              <w:t>Wars</w:t>
            </w:r>
            <w:proofErr w:type="spellEnd"/>
            <w:r w:rsidRPr="007637F4">
              <w:t xml:space="preserve"> — полноценная RTS с базой и масштабными битвами, тогда как "</w:t>
            </w:r>
            <w:proofErr w:type="spellStart"/>
            <w:r w:rsidRPr="007637F4">
              <w:t>Aegis</w:t>
            </w:r>
            <w:proofErr w:type="spellEnd"/>
            <w:r w:rsidRPr="007637F4">
              <w:t xml:space="preserve"> Core" компактнее и динамичнее.</w:t>
            </w:r>
          </w:p>
        </w:tc>
        <w:tc>
          <w:tcPr>
            <w:tcW w:w="3253" w:type="dxa"/>
          </w:tcPr>
          <w:p w14:paraId="12E11270" w14:textId="77777777" w:rsidR="007637F4" w:rsidRP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r w:rsidRPr="007637F4">
              <w:t>Упрощенное управление для быстрого геймплея.</w:t>
            </w:r>
          </w:p>
          <w:p w14:paraId="2AD56BCF" w14:textId="5F930568" w:rsidR="007637F4" w:rsidRDefault="007637F4" w:rsidP="007637F4">
            <w:pPr>
              <w:pStyle w:val="35112"/>
              <w:numPr>
                <w:ilvl w:val="0"/>
                <w:numId w:val="40"/>
              </w:numPr>
              <w:jc w:val="left"/>
            </w:pPr>
            <w:proofErr w:type="spellStart"/>
            <w:r w:rsidRPr="007637F4">
              <w:t>Sci</w:t>
            </w:r>
            <w:proofErr w:type="spellEnd"/>
            <w:r w:rsidRPr="007637F4">
              <w:t>-Fi-эстетика и глобальные способности.</w:t>
            </w:r>
          </w:p>
        </w:tc>
      </w:tr>
    </w:tbl>
    <w:p w14:paraId="469F8510" w14:textId="77777777" w:rsidR="007637F4" w:rsidRDefault="007637F4" w:rsidP="007637F4">
      <w:pPr>
        <w:pStyle w:val="22"/>
      </w:pPr>
    </w:p>
    <w:p w14:paraId="3BCF04BF" w14:textId="23C55377" w:rsidR="007637F4" w:rsidRPr="007637F4" w:rsidRDefault="007637F4" w:rsidP="007637F4">
      <w:pPr>
        <w:pStyle w:val="22"/>
      </w:pPr>
      <w:r>
        <w:t>Таким образом, «</w:t>
      </w:r>
      <w:proofErr w:type="spellStart"/>
      <w:r w:rsidRPr="007637F4">
        <w:t>Aegis</w:t>
      </w:r>
      <w:proofErr w:type="spellEnd"/>
      <w:r w:rsidRPr="007637F4">
        <w:t xml:space="preserve"> Core: </w:t>
      </w:r>
      <w:proofErr w:type="spellStart"/>
      <w:r w:rsidRPr="007637F4">
        <w:t>Last</w:t>
      </w:r>
      <w:proofErr w:type="spellEnd"/>
      <w:r w:rsidRPr="007637F4">
        <w:t xml:space="preserve"> </w:t>
      </w:r>
      <w:proofErr w:type="spellStart"/>
      <w:r w:rsidRPr="007637F4">
        <w:t>Stand</w:t>
      </w:r>
      <w:proofErr w:type="spellEnd"/>
      <w:r>
        <w:t>»</w:t>
      </w:r>
      <w:r w:rsidRPr="007637F4">
        <w:t xml:space="preserve"> комбинирует лучшие элементы Wave Defense и RTS, заимствуя</w:t>
      </w:r>
      <w:r>
        <w:t xml:space="preserve"> и</w:t>
      </w:r>
      <w:r w:rsidRPr="007637F4">
        <w:t xml:space="preserve">з </w:t>
      </w:r>
      <w:proofErr w:type="spellStart"/>
      <w:r w:rsidRPr="007637F4">
        <w:t>StarCraft</w:t>
      </w:r>
      <w:proofErr w:type="spellEnd"/>
      <w:r w:rsidRPr="007637F4">
        <w:t xml:space="preserve"> 2 — дизайн волн и </w:t>
      </w:r>
      <w:proofErr w:type="spellStart"/>
      <w:r w:rsidRPr="007637F4">
        <w:t>Sci</w:t>
      </w:r>
      <w:proofErr w:type="spellEnd"/>
      <w:r w:rsidRPr="007637F4">
        <w:t>-Fi-атмосферу</w:t>
      </w:r>
      <w:r>
        <w:t>, и</w:t>
      </w:r>
      <w:r w:rsidRPr="007637F4">
        <w:t>з Warcraft 3/</w:t>
      </w:r>
      <w:proofErr w:type="spellStart"/>
      <w:r w:rsidRPr="007637F4">
        <w:t>DoW</w:t>
      </w:r>
      <w:proofErr w:type="spellEnd"/>
      <w:r w:rsidRPr="007637F4">
        <w:t xml:space="preserve"> II — динамику выживания с малым числом юнитов</w:t>
      </w:r>
      <w:r>
        <w:t>, и</w:t>
      </w:r>
      <w:r w:rsidRPr="007637F4">
        <w:t xml:space="preserve">з Company </w:t>
      </w:r>
      <w:proofErr w:type="spellStart"/>
      <w:r w:rsidRPr="007637F4">
        <w:t>of</w:t>
      </w:r>
      <w:proofErr w:type="spellEnd"/>
      <w:r w:rsidRPr="007637F4">
        <w:t xml:space="preserve"> </w:t>
      </w:r>
      <w:proofErr w:type="spellStart"/>
      <w:r w:rsidRPr="007637F4">
        <w:t>Heroes</w:t>
      </w:r>
      <w:proofErr w:type="spellEnd"/>
      <w:r w:rsidRPr="007637F4">
        <w:t> — механику контроля точек</w:t>
      </w:r>
      <w:r>
        <w:t>, и</w:t>
      </w:r>
      <w:r w:rsidRPr="007637F4">
        <w:t xml:space="preserve">з </w:t>
      </w:r>
      <w:proofErr w:type="spellStart"/>
      <w:r w:rsidRPr="007637F4">
        <w:t>They</w:t>
      </w:r>
      <w:proofErr w:type="spellEnd"/>
      <w:r w:rsidRPr="007637F4">
        <w:t xml:space="preserve"> </w:t>
      </w:r>
      <w:proofErr w:type="spellStart"/>
      <w:r w:rsidRPr="007637F4">
        <w:t>Are</w:t>
      </w:r>
      <w:proofErr w:type="spellEnd"/>
      <w:r w:rsidRPr="007637F4">
        <w:t xml:space="preserve"> </w:t>
      </w:r>
      <w:proofErr w:type="spellStart"/>
      <w:r w:rsidRPr="007637F4">
        <w:t>Billions</w:t>
      </w:r>
      <w:proofErr w:type="spellEnd"/>
      <w:r w:rsidRPr="007637F4">
        <w:t> — ощущение масштабной угрозы.</w:t>
      </w:r>
    </w:p>
    <w:p w14:paraId="0FF5F446" w14:textId="74B70E9B" w:rsidR="007637F4" w:rsidRPr="007637F4" w:rsidRDefault="007637F4" w:rsidP="007637F4">
      <w:pPr>
        <w:pStyle w:val="22"/>
      </w:pPr>
      <w:r w:rsidRPr="007637F4">
        <w:t>При этом проект предлагает уникальный микс: тактический контроль отряда</w:t>
      </w:r>
      <w:r>
        <w:t>,</w:t>
      </w:r>
      <w:r w:rsidRPr="007637F4">
        <w:t xml:space="preserve"> защита ядра </w:t>
      </w:r>
      <w:r>
        <w:t>и</w:t>
      </w:r>
      <w:r w:rsidRPr="007637F4">
        <w:t xml:space="preserve"> захват ресурсных точек, что отличает его от прямых аналогов. Это делает игру перспективной как для фанатов RTS, так и для любителей напряженного Wave Defense.</w:t>
      </w:r>
    </w:p>
    <w:p w14:paraId="6FD6485F" w14:textId="77777777" w:rsidR="00D204A3" w:rsidRPr="00234CED" w:rsidRDefault="00D204A3" w:rsidP="007637F4">
      <w:pPr>
        <w:pStyle w:val="22"/>
      </w:pPr>
    </w:p>
    <w:p w14:paraId="6DFB551B" w14:textId="49D9935C" w:rsidR="00234CED" w:rsidRDefault="00234CED" w:rsidP="00234CED">
      <w:pPr>
        <w:pStyle w:val="13"/>
      </w:pPr>
      <w:bookmarkStart w:id="21" w:name="_Toc199193976"/>
      <w:r>
        <w:t>Обзор архитектуры программного продукта</w:t>
      </w:r>
      <w:bookmarkEnd w:id="21"/>
    </w:p>
    <w:p w14:paraId="323E96F6" w14:textId="77777777" w:rsidR="00234CED" w:rsidRDefault="00234CED" w:rsidP="00234CED">
      <w:pPr>
        <w:pStyle w:val="22"/>
        <w:rPr>
          <w:lang w:eastAsia="en-US"/>
        </w:rPr>
      </w:pPr>
    </w:p>
    <w:p w14:paraId="022F3D21" w14:textId="77777777" w:rsidR="00FC63E3" w:rsidRPr="00FC63E3" w:rsidRDefault="00FC63E3" w:rsidP="00FC63E3">
      <w:pPr>
        <w:pStyle w:val="22"/>
      </w:pPr>
      <w:r w:rsidRPr="00FC63E3">
        <w:t xml:space="preserve">Архитектурная модель проекта построена на принципе </w:t>
      </w:r>
      <w:proofErr w:type="spellStart"/>
      <w:r w:rsidRPr="00FC63E3">
        <w:t>Entity-Component</w:t>
      </w:r>
      <w:proofErr w:type="spellEnd"/>
      <w:r w:rsidRPr="00FC63E3">
        <w:t xml:space="preserve"> с использованием </w:t>
      </w:r>
      <w:proofErr w:type="spellStart"/>
      <w:r w:rsidRPr="00FC63E3">
        <w:t>Unity</w:t>
      </w:r>
      <w:proofErr w:type="spellEnd"/>
      <w:r w:rsidRPr="00FC63E3">
        <w:t xml:space="preserve">, дополненная слоем собственных фасадов для минимизации связности и упрощения тестирования. В основе доменной области лежит класс Unit, объединяющий функциональность здоровья через </w:t>
      </w:r>
      <w:proofErr w:type="spellStart"/>
      <w:r w:rsidRPr="00FC63E3">
        <w:t>HealthComponent</w:t>
      </w:r>
      <w:proofErr w:type="spellEnd"/>
      <w:r w:rsidRPr="00FC63E3">
        <w:t xml:space="preserve">, перемещения через </w:t>
      </w:r>
      <w:proofErr w:type="spellStart"/>
      <w:r w:rsidRPr="00FC63E3">
        <w:t>UnitMove</w:t>
      </w:r>
      <w:proofErr w:type="spellEnd"/>
      <w:r w:rsidRPr="00FC63E3">
        <w:t xml:space="preserve"> и боевых возможностей через </w:t>
      </w:r>
      <w:proofErr w:type="spellStart"/>
      <w:r w:rsidRPr="00FC63E3">
        <w:t>AttackComponent</w:t>
      </w:r>
      <w:proofErr w:type="spellEnd"/>
      <w:r w:rsidRPr="00FC63E3">
        <w:t>. Статичные объекты, такие как Building и его наследники (</w:t>
      </w:r>
      <w:proofErr w:type="spellStart"/>
      <w:r w:rsidRPr="00FC63E3">
        <w:t>Throne</w:t>
      </w:r>
      <w:proofErr w:type="spellEnd"/>
      <w:r w:rsidRPr="00FC63E3">
        <w:t xml:space="preserve">, </w:t>
      </w:r>
      <w:proofErr w:type="spellStart"/>
      <w:r w:rsidRPr="00FC63E3">
        <w:t>Barrack</w:t>
      </w:r>
      <w:proofErr w:type="spellEnd"/>
      <w:r w:rsidRPr="00FC63E3">
        <w:t xml:space="preserve">, </w:t>
      </w:r>
      <w:proofErr w:type="spellStart"/>
      <w:r w:rsidRPr="00FC63E3">
        <w:t>EnergySource</w:t>
      </w:r>
      <w:proofErr w:type="spellEnd"/>
      <w:r w:rsidRPr="00FC63E3">
        <w:t xml:space="preserve">), взаимодействуют с системой ресурсов: при уничтожении </w:t>
      </w:r>
      <w:proofErr w:type="spellStart"/>
      <w:r w:rsidRPr="00FC63E3">
        <w:t>EnergySource</w:t>
      </w:r>
      <w:proofErr w:type="spellEnd"/>
      <w:r w:rsidRPr="00FC63E3">
        <w:t xml:space="preserve"> уведомляет </w:t>
      </w:r>
      <w:proofErr w:type="spellStart"/>
      <w:r w:rsidRPr="00FC63E3">
        <w:t>EnergyManager</w:t>
      </w:r>
      <w:proofErr w:type="spellEnd"/>
      <w:r w:rsidRPr="00FC63E3">
        <w:t xml:space="preserve">, одновременно обновляя визуальное представление. Система ресурсов централизована в </w:t>
      </w:r>
      <w:proofErr w:type="spellStart"/>
      <w:r w:rsidRPr="00FC63E3">
        <w:t>EnergyManager</w:t>
      </w:r>
      <w:proofErr w:type="spellEnd"/>
      <w:r w:rsidRPr="00FC63E3">
        <w:t xml:space="preserve">, который управляет накоплением энергии, включая пассивный </w:t>
      </w:r>
      <w:r w:rsidRPr="00FC63E3">
        <w:lastRenderedPageBreak/>
        <w:t xml:space="preserve">прирост и бонусы за контроль точек, а </w:t>
      </w:r>
      <w:proofErr w:type="spellStart"/>
      <w:r w:rsidRPr="00FC63E3">
        <w:t>UnitStore</w:t>
      </w:r>
      <w:proofErr w:type="spellEnd"/>
      <w:r w:rsidRPr="00FC63E3">
        <w:t xml:space="preserve"> обеспечивает механизм найма юнитов через </w:t>
      </w:r>
      <w:proofErr w:type="spellStart"/>
      <w:r w:rsidRPr="00FC63E3">
        <w:t>Barrack</w:t>
      </w:r>
      <w:proofErr w:type="spellEnd"/>
      <w:r w:rsidRPr="00FC63E3">
        <w:t>.</w:t>
      </w:r>
    </w:p>
    <w:p w14:paraId="6948C253" w14:textId="77777777" w:rsidR="00FC63E3" w:rsidRPr="00FC63E3" w:rsidRDefault="00FC63E3" w:rsidP="00FC63E3">
      <w:pPr>
        <w:pStyle w:val="22"/>
      </w:pPr>
      <w:r w:rsidRPr="00FC63E3">
        <w:t xml:space="preserve">Командная модель реализована через интерфейс </w:t>
      </w:r>
      <w:proofErr w:type="spellStart"/>
      <w:r w:rsidRPr="00FC63E3">
        <w:t>IUnitCommand</w:t>
      </w:r>
      <w:proofErr w:type="spellEnd"/>
      <w:r w:rsidRPr="00FC63E3">
        <w:t xml:space="preserve"> и его реализации (</w:t>
      </w:r>
      <w:proofErr w:type="spellStart"/>
      <w:r w:rsidRPr="00FC63E3">
        <w:t>MoveCommand</w:t>
      </w:r>
      <w:proofErr w:type="spellEnd"/>
      <w:r w:rsidRPr="00FC63E3">
        <w:t xml:space="preserve">, </w:t>
      </w:r>
      <w:proofErr w:type="spellStart"/>
      <w:r w:rsidRPr="00FC63E3">
        <w:t>AttackCommand</w:t>
      </w:r>
      <w:proofErr w:type="spellEnd"/>
      <w:r w:rsidRPr="00FC63E3">
        <w:t xml:space="preserve">, </w:t>
      </w:r>
      <w:proofErr w:type="spellStart"/>
      <w:r w:rsidRPr="00FC63E3">
        <w:t>AttackMoveCommand</w:t>
      </w:r>
      <w:proofErr w:type="spellEnd"/>
      <w:r w:rsidRPr="00FC63E3">
        <w:t xml:space="preserve">), что позволяет гибко управлять действиями юнитов через метод </w:t>
      </w:r>
      <w:proofErr w:type="spellStart"/>
      <w:r w:rsidRPr="00FC63E3">
        <w:t>Unit.SetCommand</w:t>
      </w:r>
      <w:proofErr w:type="spellEnd"/>
      <w:r w:rsidRPr="00FC63E3">
        <w:t xml:space="preserve">, обеспечивая прозрачность выполнения и отмены операций. Боевая подсистема основана на </w:t>
      </w:r>
      <w:proofErr w:type="spellStart"/>
      <w:r w:rsidRPr="00FC63E3">
        <w:t>AttackComponent</w:t>
      </w:r>
      <w:proofErr w:type="spellEnd"/>
      <w:r w:rsidRPr="00FC63E3">
        <w:t xml:space="preserve">, который обрабатывает атаки, создает снаряды и инициирует события, такие как </w:t>
      </w:r>
      <w:proofErr w:type="spellStart"/>
      <w:r w:rsidRPr="00FC63E3">
        <w:t>OnAttackPerformed</w:t>
      </w:r>
      <w:proofErr w:type="spellEnd"/>
      <w:r w:rsidRPr="00FC63E3">
        <w:t xml:space="preserve">, в то время как </w:t>
      </w:r>
      <w:proofErr w:type="spellStart"/>
      <w:r w:rsidRPr="00FC63E3">
        <w:t>HealthComponent</w:t>
      </w:r>
      <w:proofErr w:type="spellEnd"/>
      <w:r w:rsidRPr="00FC63E3">
        <w:t xml:space="preserve">, реализующий </w:t>
      </w:r>
      <w:proofErr w:type="spellStart"/>
      <w:r w:rsidRPr="00FC63E3">
        <w:t>IDamageable</w:t>
      </w:r>
      <w:proofErr w:type="spellEnd"/>
      <w:r w:rsidRPr="00FC63E3">
        <w:t>, реагирует на урон и смерть, генерируя события для UI без жестких зависимостей.</w:t>
      </w:r>
    </w:p>
    <w:p w14:paraId="2753D1DB" w14:textId="77777777" w:rsidR="00FC63E3" w:rsidRPr="00FC63E3" w:rsidRDefault="00FC63E3" w:rsidP="00FC63E3">
      <w:pPr>
        <w:pStyle w:val="22"/>
      </w:pPr>
      <w:r w:rsidRPr="00FC63E3">
        <w:t xml:space="preserve">Для перемещения используется обертка </w:t>
      </w:r>
      <w:proofErr w:type="spellStart"/>
      <w:r w:rsidRPr="00FC63E3">
        <w:t>UnitMove</w:t>
      </w:r>
      <w:proofErr w:type="spellEnd"/>
      <w:r w:rsidRPr="00FC63E3">
        <w:t xml:space="preserve"> над </w:t>
      </w:r>
      <w:proofErr w:type="spellStart"/>
      <w:r w:rsidRPr="00FC63E3">
        <w:t>AIPath</w:t>
      </w:r>
      <w:proofErr w:type="spellEnd"/>
      <w:r w:rsidRPr="00FC63E3">
        <w:t xml:space="preserve"> из A* </w:t>
      </w:r>
      <w:proofErr w:type="spellStart"/>
      <w:r w:rsidRPr="00FC63E3">
        <w:t>Pathfinding</w:t>
      </w:r>
      <w:proofErr w:type="spellEnd"/>
      <w:r w:rsidRPr="00FC63E3">
        <w:t xml:space="preserve"> Project, оптимизирующая маршрутизацию и предоставляющая методы контроля движения, такие как </w:t>
      </w:r>
      <w:proofErr w:type="spellStart"/>
      <w:r w:rsidRPr="00FC63E3">
        <w:t>StopAndHoldPosition</w:t>
      </w:r>
      <w:proofErr w:type="spellEnd"/>
      <w:r w:rsidRPr="00FC63E3">
        <w:t xml:space="preserve">. Визуализация пути обеспечивается компонентом </w:t>
      </w:r>
      <w:proofErr w:type="spellStart"/>
      <w:r w:rsidRPr="00FC63E3">
        <w:t>PathDisplay</w:t>
      </w:r>
      <w:proofErr w:type="spellEnd"/>
      <w:r w:rsidRPr="00FC63E3">
        <w:t xml:space="preserve">, реагирующим на изменения команд. Игровой процесс управляется </w:t>
      </w:r>
      <w:proofErr w:type="spellStart"/>
      <w:r w:rsidRPr="00FC63E3">
        <w:t>WaveSpawner</w:t>
      </w:r>
      <w:proofErr w:type="spellEnd"/>
      <w:r w:rsidRPr="00FC63E3">
        <w:t>, который реализует конечный автомат состояний (</w:t>
      </w:r>
      <w:proofErr w:type="spellStart"/>
      <w:r w:rsidRPr="00FC63E3">
        <w:t>Pregame</w:t>
      </w:r>
      <w:proofErr w:type="spellEnd"/>
      <w:r w:rsidRPr="00FC63E3">
        <w:t xml:space="preserve">, </w:t>
      </w:r>
      <w:proofErr w:type="spellStart"/>
      <w:r w:rsidRPr="00FC63E3">
        <w:t>Spawning</w:t>
      </w:r>
      <w:proofErr w:type="spellEnd"/>
      <w:r w:rsidRPr="00FC63E3">
        <w:t xml:space="preserve">, </w:t>
      </w:r>
      <w:proofErr w:type="spellStart"/>
      <w:r w:rsidRPr="00FC63E3">
        <w:t>Victory</w:t>
      </w:r>
      <w:proofErr w:type="spellEnd"/>
      <w:r w:rsidRPr="00FC63E3">
        <w:t xml:space="preserve"> и др.) и координирует </w:t>
      </w:r>
      <w:proofErr w:type="spellStart"/>
      <w:r w:rsidRPr="00FC63E3">
        <w:t>спавн</w:t>
      </w:r>
      <w:proofErr w:type="spellEnd"/>
      <w:r w:rsidRPr="00FC63E3">
        <w:t xml:space="preserve"> врагов на основе </w:t>
      </w:r>
      <w:proofErr w:type="spellStart"/>
      <w:r w:rsidRPr="00FC63E3">
        <w:t>WaveDefinition</w:t>
      </w:r>
      <w:proofErr w:type="spellEnd"/>
      <w:r w:rsidRPr="00FC63E3">
        <w:t xml:space="preserve">. Поражение наступает при уничтожении </w:t>
      </w:r>
      <w:proofErr w:type="spellStart"/>
      <w:r w:rsidRPr="00FC63E3">
        <w:t>Throne</w:t>
      </w:r>
      <w:proofErr w:type="spellEnd"/>
      <w:r w:rsidRPr="00FC63E3">
        <w:t xml:space="preserve">, что активирует </w:t>
      </w:r>
      <w:proofErr w:type="spellStart"/>
      <w:r w:rsidRPr="00FC63E3">
        <w:t>TriggerPlayerDefeat_BaseDestroyed</w:t>
      </w:r>
      <w:proofErr w:type="spellEnd"/>
      <w:r w:rsidRPr="00FC63E3">
        <w:t xml:space="preserve"> и переводит игру в состояние </w:t>
      </w:r>
      <w:proofErr w:type="spellStart"/>
      <w:r w:rsidRPr="00FC63E3">
        <w:t>Defeat</w:t>
      </w:r>
      <w:proofErr w:type="spellEnd"/>
      <w:r w:rsidRPr="00FC63E3">
        <w:t>.</w:t>
      </w:r>
    </w:p>
    <w:p w14:paraId="55A69806" w14:textId="77777777" w:rsidR="00FC63E3" w:rsidRPr="00FC63E3" w:rsidRDefault="00FC63E3" w:rsidP="00FC63E3">
      <w:pPr>
        <w:pStyle w:val="22"/>
      </w:pPr>
      <w:r w:rsidRPr="00FC63E3">
        <w:t xml:space="preserve">Система ввода и UI включает </w:t>
      </w:r>
      <w:proofErr w:type="spellStart"/>
      <w:r w:rsidRPr="00FC63E3">
        <w:t>SelectionManager</w:t>
      </w:r>
      <w:proofErr w:type="spellEnd"/>
      <w:r w:rsidRPr="00FC63E3">
        <w:t xml:space="preserve"> для обработки выделения юнитов и команд, а также </w:t>
      </w:r>
      <w:proofErr w:type="spellStart"/>
      <w:r w:rsidRPr="00FC63E3">
        <w:t>HealthBarUI</w:t>
      </w:r>
      <w:proofErr w:type="spellEnd"/>
      <w:r w:rsidRPr="00FC63E3">
        <w:t xml:space="preserve">, </w:t>
      </w:r>
      <w:proofErr w:type="spellStart"/>
      <w:r w:rsidRPr="00FC63E3">
        <w:t>PauseMenuManager</w:t>
      </w:r>
      <w:proofErr w:type="spellEnd"/>
      <w:r w:rsidRPr="00FC63E3">
        <w:t xml:space="preserve"> и </w:t>
      </w:r>
      <w:proofErr w:type="spellStart"/>
      <w:r w:rsidRPr="00FC63E3">
        <w:t>ScreenFader</w:t>
      </w:r>
      <w:proofErr w:type="spellEnd"/>
      <w:r w:rsidRPr="00FC63E3">
        <w:t>, интегрированные через World-</w:t>
      </w:r>
      <w:proofErr w:type="spellStart"/>
      <w:r w:rsidRPr="00FC63E3">
        <w:t>space</w:t>
      </w:r>
      <w:proofErr w:type="spellEnd"/>
      <w:r w:rsidRPr="00FC63E3">
        <w:t xml:space="preserve"> </w:t>
      </w:r>
      <w:proofErr w:type="spellStart"/>
      <w:r w:rsidRPr="00FC63E3">
        <w:t>Canvas</w:t>
      </w:r>
      <w:proofErr w:type="spellEnd"/>
      <w:r w:rsidRPr="00FC63E3">
        <w:t xml:space="preserve"> для единообразия отображения. Такая архитектура позволяет независимо развивать подсистемы (бой, экономика, UI), а применение событий и интерфейсов (</w:t>
      </w:r>
      <w:proofErr w:type="spellStart"/>
      <w:r w:rsidRPr="00FC63E3">
        <w:t>IDamageable</w:t>
      </w:r>
      <w:proofErr w:type="spellEnd"/>
      <w:r w:rsidRPr="00FC63E3">
        <w:t xml:space="preserve">, </w:t>
      </w:r>
      <w:proofErr w:type="spellStart"/>
      <w:r w:rsidRPr="00FC63E3">
        <w:t>IUnitCommand</w:t>
      </w:r>
      <w:proofErr w:type="spellEnd"/>
      <w:r w:rsidRPr="00FC63E3">
        <w:t>) снижает связность компонентов, упрощая их тестирование и модификацию.</w:t>
      </w:r>
    </w:p>
    <w:p w14:paraId="4AE3FC90" w14:textId="77777777" w:rsidR="00857921" w:rsidRDefault="00857921" w:rsidP="00234CED">
      <w:pPr>
        <w:pStyle w:val="22"/>
        <w:rPr>
          <w:lang w:eastAsia="en-US"/>
        </w:rPr>
      </w:pPr>
    </w:p>
    <w:p w14:paraId="323D5EEB" w14:textId="7699D77E" w:rsidR="00234CED" w:rsidRDefault="00234CED" w:rsidP="00234CED">
      <w:pPr>
        <w:pStyle w:val="13"/>
      </w:pPr>
      <w:bookmarkStart w:id="22" w:name="_Toc199193977"/>
      <w:r>
        <w:t>Методология разработки, процесс разработки, результаты</w:t>
      </w:r>
      <w:bookmarkEnd w:id="22"/>
    </w:p>
    <w:p w14:paraId="6C5E8462" w14:textId="77777777" w:rsidR="00234CED" w:rsidRDefault="00234CED" w:rsidP="007B3EFB">
      <w:pPr>
        <w:pStyle w:val="22"/>
        <w:ind w:firstLine="0"/>
        <w:rPr>
          <w:lang w:eastAsia="en-US"/>
        </w:rPr>
      </w:pPr>
    </w:p>
    <w:p w14:paraId="528C73F9" w14:textId="77777777" w:rsidR="00F44F2B" w:rsidRPr="00F44F2B" w:rsidRDefault="00F44F2B" w:rsidP="00F44F2B">
      <w:pPr>
        <w:pStyle w:val="22"/>
      </w:pPr>
      <w:r w:rsidRPr="00F44F2B">
        <w:lastRenderedPageBreak/>
        <w:t>Для реализации проекта «</w:t>
      </w:r>
      <w:proofErr w:type="spellStart"/>
      <w:r w:rsidRPr="00F44F2B">
        <w:t>Aegis</w:t>
      </w:r>
      <w:proofErr w:type="spellEnd"/>
      <w:r w:rsidRPr="00F44F2B">
        <w:t xml:space="preserve"> Core: </w:t>
      </w:r>
      <w:proofErr w:type="spellStart"/>
      <w:r w:rsidRPr="00F44F2B">
        <w:t>Last</w:t>
      </w:r>
      <w:proofErr w:type="spellEnd"/>
      <w:r w:rsidRPr="00F44F2B">
        <w:t xml:space="preserve"> </w:t>
      </w:r>
      <w:proofErr w:type="spellStart"/>
      <w:r w:rsidRPr="00F44F2B">
        <w:t>Stand</w:t>
      </w:r>
      <w:proofErr w:type="spellEnd"/>
      <w:r w:rsidRPr="00F44F2B">
        <w:t>» была выбрана гибкая методология </w:t>
      </w:r>
      <w:r w:rsidRPr="00F44F2B">
        <w:rPr>
          <w:lang w:val="en-US"/>
        </w:rPr>
        <w:t>Agile</w:t>
      </w:r>
      <w:r w:rsidRPr="00F44F2B">
        <w:t>, которая идеально подходит для итеративной разработки игрового ПО. Основные принципы методологии включали:</w:t>
      </w:r>
    </w:p>
    <w:p w14:paraId="7149FD95" w14:textId="77777777" w:rsidR="00F44F2B" w:rsidRPr="00F44F2B" w:rsidRDefault="00F44F2B" w:rsidP="00F44F2B">
      <w:pPr>
        <w:pStyle w:val="22"/>
        <w:numPr>
          <w:ilvl w:val="0"/>
          <w:numId w:val="60"/>
        </w:numPr>
      </w:pPr>
      <w:r w:rsidRPr="00F44F2B">
        <w:t>Спринты: Работа была разбита на двухнедельные спринты, каждый из которых заканчивался демонстрацией рабочего прототипа.</w:t>
      </w:r>
    </w:p>
    <w:p w14:paraId="3E922D12" w14:textId="77777777" w:rsidR="00F44F2B" w:rsidRPr="00F44F2B" w:rsidRDefault="00F44F2B" w:rsidP="00F44F2B">
      <w:pPr>
        <w:pStyle w:val="22"/>
        <w:numPr>
          <w:ilvl w:val="0"/>
          <w:numId w:val="60"/>
        </w:numPr>
      </w:pPr>
      <w:proofErr w:type="spellStart"/>
      <w:r w:rsidRPr="00F44F2B">
        <w:t>Backlog</w:t>
      </w:r>
      <w:proofErr w:type="spellEnd"/>
      <w:r w:rsidRPr="00F44F2B">
        <w:t xml:space="preserve">: Все задачи фиксировались в </w:t>
      </w:r>
      <w:proofErr w:type="spellStart"/>
      <w:r w:rsidRPr="00F44F2B">
        <w:t>бэклоге</w:t>
      </w:r>
      <w:proofErr w:type="spellEnd"/>
      <w:r w:rsidRPr="00F44F2B">
        <w:t xml:space="preserve">, </w:t>
      </w:r>
      <w:proofErr w:type="spellStart"/>
      <w:r w:rsidRPr="00F44F2B">
        <w:t>приоритизировались</w:t>
      </w:r>
      <w:proofErr w:type="spellEnd"/>
      <w:r w:rsidRPr="00F44F2B">
        <w:t xml:space="preserve"> и распределялись между участниками команды.</w:t>
      </w:r>
    </w:p>
    <w:p w14:paraId="08D7F3C5" w14:textId="77777777" w:rsidR="00F44F2B" w:rsidRPr="00F44F2B" w:rsidRDefault="00F44F2B" w:rsidP="00F44F2B">
      <w:pPr>
        <w:pStyle w:val="22"/>
        <w:numPr>
          <w:ilvl w:val="0"/>
          <w:numId w:val="60"/>
        </w:numPr>
      </w:pPr>
      <w:r w:rsidRPr="00F44F2B">
        <w:t xml:space="preserve">Ежедневные стендапы: Краткие встречи в </w:t>
      </w:r>
      <w:proofErr w:type="spellStart"/>
      <w:r w:rsidRPr="00F44F2B">
        <w:t>Discord</w:t>
      </w:r>
      <w:proofErr w:type="spellEnd"/>
      <w:r w:rsidRPr="00F44F2B">
        <w:t xml:space="preserve"> для обсуждения прогресса, проблем и планов на день.</w:t>
      </w:r>
    </w:p>
    <w:p w14:paraId="5FAF7314" w14:textId="77777777" w:rsidR="00F44F2B" w:rsidRPr="00F44F2B" w:rsidRDefault="00F44F2B" w:rsidP="00F44F2B">
      <w:pPr>
        <w:pStyle w:val="22"/>
      </w:pPr>
      <w:r w:rsidRPr="00F44F2B">
        <w:t>Использование </w:t>
      </w:r>
      <w:proofErr w:type="spellStart"/>
      <w:r w:rsidRPr="00F44F2B">
        <w:t>Unity</w:t>
      </w:r>
      <w:proofErr w:type="spellEnd"/>
      <w:r w:rsidRPr="00F44F2B">
        <w:t xml:space="preserve"> как игрового движка позволило быстро </w:t>
      </w:r>
      <w:proofErr w:type="spellStart"/>
      <w:r w:rsidRPr="00F44F2B">
        <w:t>прототипировать</w:t>
      </w:r>
      <w:proofErr w:type="spellEnd"/>
      <w:r w:rsidRPr="00F44F2B">
        <w:t xml:space="preserve"> механики, а </w:t>
      </w:r>
      <w:proofErr w:type="spellStart"/>
      <w:r w:rsidRPr="00F44F2B">
        <w:t>GitHub</w:t>
      </w:r>
      <w:proofErr w:type="spellEnd"/>
      <w:r w:rsidRPr="00F44F2B">
        <w:t xml:space="preserve"> обеспечил эффективный контроль версий и совместную работу. Для управления задачами применялся </w:t>
      </w:r>
      <w:proofErr w:type="spellStart"/>
      <w:r w:rsidRPr="00F44F2B">
        <w:t>Trello</w:t>
      </w:r>
      <w:proofErr w:type="spellEnd"/>
      <w:r w:rsidRPr="00F44F2B">
        <w:t>.</w:t>
      </w:r>
    </w:p>
    <w:p w14:paraId="68DEAE0A" w14:textId="77777777" w:rsidR="00F44F2B" w:rsidRPr="00F44F2B" w:rsidRDefault="00F44F2B" w:rsidP="00F44F2B">
      <w:pPr>
        <w:pStyle w:val="22"/>
      </w:pPr>
      <w:r w:rsidRPr="00F44F2B">
        <w:t>Календарный план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3"/>
        <w:gridCol w:w="3202"/>
        <w:gridCol w:w="1528"/>
        <w:gridCol w:w="3421"/>
      </w:tblGrid>
      <w:tr w:rsidR="00F44F2B" w:rsidRPr="00F44F2B" w14:paraId="38B09EAD" w14:textId="77777777" w:rsidTr="00F44F2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A56D" w14:textId="77777777" w:rsidR="00F44F2B" w:rsidRPr="00F44F2B" w:rsidRDefault="00F44F2B" w:rsidP="00F44F2B">
            <w:pPr>
              <w:pStyle w:val="22"/>
            </w:pPr>
            <w:r w:rsidRPr="00F44F2B">
              <w:t>№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20BD" w14:textId="77777777" w:rsidR="00F44F2B" w:rsidRPr="00F44F2B" w:rsidRDefault="00F44F2B" w:rsidP="00F44F2B">
            <w:pPr>
              <w:pStyle w:val="22"/>
            </w:pPr>
            <w:r w:rsidRPr="00F44F2B">
              <w:t>Этап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B9D7" w14:textId="77777777" w:rsidR="00F44F2B" w:rsidRPr="00F44F2B" w:rsidRDefault="00F44F2B" w:rsidP="00F44F2B">
            <w:pPr>
              <w:pStyle w:val="22"/>
            </w:pPr>
            <w:r w:rsidRPr="00F44F2B">
              <w:t>Срок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5C60" w14:textId="77777777" w:rsidR="00F44F2B" w:rsidRPr="00F44F2B" w:rsidRDefault="00F44F2B" w:rsidP="00F44F2B">
            <w:pPr>
              <w:pStyle w:val="22"/>
            </w:pPr>
            <w:r w:rsidRPr="00F44F2B">
              <w:t>Мероприятия</w:t>
            </w:r>
          </w:p>
        </w:tc>
      </w:tr>
      <w:tr w:rsidR="00F44F2B" w:rsidRPr="00F44F2B" w14:paraId="28EB7134" w14:textId="77777777" w:rsidTr="00F44F2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177B" w14:textId="77777777" w:rsidR="00F44F2B" w:rsidRPr="00F44F2B" w:rsidRDefault="00F44F2B" w:rsidP="00F44F2B">
            <w:pPr>
              <w:pStyle w:val="22"/>
            </w:pPr>
            <w:r w:rsidRPr="00F44F2B"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B234" w14:textId="77777777" w:rsidR="00F44F2B" w:rsidRPr="00F44F2B" w:rsidRDefault="00F44F2B" w:rsidP="00F44F2B">
            <w:pPr>
              <w:pStyle w:val="22"/>
            </w:pPr>
            <w:r w:rsidRPr="00F44F2B">
              <w:t>Планирование и анализ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28401" w14:textId="77777777" w:rsidR="00F44F2B" w:rsidRPr="00F44F2B" w:rsidRDefault="00F44F2B" w:rsidP="00F44F2B">
            <w:pPr>
              <w:pStyle w:val="22"/>
            </w:pPr>
            <w:r w:rsidRPr="00F44F2B">
              <w:t>1-2 недели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F1CF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>Определение ключевых механик на основе анализа аналогов (</w:t>
            </w:r>
            <w:proofErr w:type="spellStart"/>
            <w:r w:rsidRPr="00F44F2B">
              <w:t>StarCraft</w:t>
            </w:r>
            <w:proofErr w:type="spellEnd"/>
            <w:r w:rsidRPr="00F44F2B">
              <w:t xml:space="preserve"> 2, Warcraft 3).</w:t>
            </w:r>
          </w:p>
          <w:p w14:paraId="52AF44B3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 xml:space="preserve">Создание дизайн-документа и </w:t>
            </w:r>
            <w:proofErr w:type="spellStart"/>
            <w:r w:rsidRPr="00F44F2B">
              <w:t>бэклога</w:t>
            </w:r>
            <w:proofErr w:type="spellEnd"/>
            <w:r w:rsidRPr="00F44F2B">
              <w:t xml:space="preserve"> задач.</w:t>
            </w:r>
          </w:p>
        </w:tc>
      </w:tr>
      <w:tr w:rsidR="00F44F2B" w:rsidRPr="00F44F2B" w14:paraId="77D1CFCC" w14:textId="77777777" w:rsidTr="00F44F2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9A20" w14:textId="77777777" w:rsidR="00F44F2B" w:rsidRPr="00F44F2B" w:rsidRDefault="00F44F2B" w:rsidP="00F44F2B">
            <w:pPr>
              <w:pStyle w:val="22"/>
            </w:pPr>
            <w:r w:rsidRPr="00F44F2B">
              <w:t>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AD58" w14:textId="77777777" w:rsidR="00F44F2B" w:rsidRPr="00F44F2B" w:rsidRDefault="00F44F2B" w:rsidP="00F44F2B">
            <w:pPr>
              <w:pStyle w:val="22"/>
            </w:pPr>
            <w:r w:rsidRPr="00F44F2B">
              <w:t>Прототипирование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9DC38" w14:textId="77777777" w:rsidR="00F44F2B" w:rsidRPr="00F44F2B" w:rsidRDefault="00F44F2B" w:rsidP="00F44F2B">
            <w:pPr>
              <w:pStyle w:val="22"/>
            </w:pPr>
            <w:r w:rsidRPr="00F44F2B">
              <w:t>3-4 недели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FC41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 xml:space="preserve">Реализация базовых систем: управление юнитами, </w:t>
            </w:r>
            <w:r w:rsidRPr="00F44F2B">
              <w:lastRenderedPageBreak/>
              <w:t>волновая механика, ресурсы.</w:t>
            </w:r>
          </w:p>
          <w:p w14:paraId="64A70E05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>Тестирование основных игровых циклов (защита ядра, захват точек).</w:t>
            </w:r>
          </w:p>
        </w:tc>
      </w:tr>
      <w:tr w:rsidR="00F44F2B" w:rsidRPr="00F44F2B" w14:paraId="3103791B" w14:textId="77777777" w:rsidTr="00F44F2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BA39" w14:textId="77777777" w:rsidR="00F44F2B" w:rsidRPr="00F44F2B" w:rsidRDefault="00F44F2B" w:rsidP="00F44F2B">
            <w:pPr>
              <w:pStyle w:val="22"/>
            </w:pPr>
            <w:r w:rsidRPr="00F44F2B">
              <w:lastRenderedPageBreak/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F2F3" w14:textId="77777777" w:rsidR="00F44F2B" w:rsidRPr="00F44F2B" w:rsidRDefault="00F44F2B" w:rsidP="00F44F2B">
            <w:pPr>
              <w:pStyle w:val="22"/>
            </w:pPr>
            <w:r w:rsidRPr="00F44F2B">
              <w:t>Разработка MVP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30BE" w14:textId="77777777" w:rsidR="00F44F2B" w:rsidRPr="00F44F2B" w:rsidRDefault="00F44F2B" w:rsidP="00F44F2B">
            <w:pPr>
              <w:pStyle w:val="22"/>
            </w:pPr>
            <w:r w:rsidRPr="00F44F2B">
              <w:t>5-8 недели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A20B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 xml:space="preserve">Интеграция графики (пиксель-арт из </w:t>
            </w:r>
            <w:proofErr w:type="spellStart"/>
            <w:r w:rsidRPr="00F44F2B">
              <w:t>Aseprite</w:t>
            </w:r>
            <w:proofErr w:type="spellEnd"/>
            <w:r w:rsidRPr="00F44F2B">
              <w:t>).</w:t>
            </w:r>
          </w:p>
          <w:p w14:paraId="2A55629A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>Настройка баланса волн врагов и экономики.</w:t>
            </w:r>
          </w:p>
          <w:p w14:paraId="28B48949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 xml:space="preserve">Создание UI, панель управления, </w:t>
            </w:r>
            <w:proofErr w:type="spellStart"/>
            <w:r w:rsidRPr="00F44F2B">
              <w:t>HealthBar</w:t>
            </w:r>
            <w:proofErr w:type="spellEnd"/>
            <w:r w:rsidRPr="00F44F2B">
              <w:t>.</w:t>
            </w:r>
          </w:p>
        </w:tc>
      </w:tr>
      <w:tr w:rsidR="00F44F2B" w:rsidRPr="00F44F2B" w14:paraId="28D39DF7" w14:textId="77777777" w:rsidTr="00F44F2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9D480" w14:textId="77777777" w:rsidR="00F44F2B" w:rsidRPr="00F44F2B" w:rsidRDefault="00F44F2B" w:rsidP="00F44F2B">
            <w:pPr>
              <w:pStyle w:val="22"/>
            </w:pPr>
            <w:r w:rsidRPr="00F44F2B">
              <w:t>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A2E95" w14:textId="77777777" w:rsidR="00F44F2B" w:rsidRPr="00F44F2B" w:rsidRDefault="00F44F2B" w:rsidP="00F44F2B">
            <w:pPr>
              <w:pStyle w:val="22"/>
            </w:pPr>
            <w:r w:rsidRPr="00F44F2B">
              <w:t>Тестирование и отладка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DC2D" w14:textId="77777777" w:rsidR="00F44F2B" w:rsidRPr="00F44F2B" w:rsidRDefault="00F44F2B" w:rsidP="00F44F2B">
            <w:pPr>
              <w:pStyle w:val="22"/>
            </w:pPr>
            <w:r w:rsidRPr="00F44F2B">
              <w:t>9-10 недели</w:t>
            </w:r>
          </w:p>
        </w:tc>
        <w:tc>
          <w:tcPr>
            <w:tcW w:w="5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8038" w14:textId="77777777" w:rsidR="00F44F2B" w:rsidRPr="00F44F2B" w:rsidRDefault="00F44F2B" w:rsidP="00F44F2B">
            <w:pPr>
              <w:pStyle w:val="22"/>
              <w:numPr>
                <w:ilvl w:val="0"/>
                <w:numId w:val="61"/>
              </w:numPr>
            </w:pPr>
            <w:r w:rsidRPr="00F44F2B">
              <w:t>Внутреннее тестирование на критические ошибки.</w:t>
            </w:r>
          </w:p>
        </w:tc>
      </w:tr>
    </w:tbl>
    <w:p w14:paraId="595FDA5B" w14:textId="77777777" w:rsidR="00F44F2B" w:rsidRPr="00F44F2B" w:rsidRDefault="00F44F2B" w:rsidP="00F44F2B">
      <w:pPr>
        <w:pStyle w:val="22"/>
      </w:pPr>
    </w:p>
    <w:p w14:paraId="4D48B5CA" w14:textId="77777777" w:rsidR="00F44F2B" w:rsidRPr="00F44F2B" w:rsidRDefault="00F44F2B" w:rsidP="00F44F2B">
      <w:pPr>
        <w:pStyle w:val="22"/>
      </w:pPr>
      <w:r w:rsidRPr="00F44F2B">
        <w:tab/>
        <w:t xml:space="preserve">В процессе разработки было проведено комплексное тестирование всех ключевых систем игры. На этапе прототипирования выявились проблемы с отзывчивостью управления - юниты иногда запаздывали с выполнением команд, особенно при массовом выделении. Анализ показал, что это связано с нагрузкой на систему </w:t>
      </w:r>
      <w:proofErr w:type="spellStart"/>
      <w:r w:rsidRPr="00F44F2B">
        <w:t>pathfinding</w:t>
      </w:r>
      <w:proofErr w:type="spellEnd"/>
      <w:r w:rsidRPr="00F44F2B">
        <w:t xml:space="preserve"> и недостаточной оптимизацией кода </w:t>
      </w:r>
      <w:proofErr w:type="spellStart"/>
      <w:r w:rsidRPr="00F44F2B">
        <w:lastRenderedPageBreak/>
        <w:t>UnitMove</w:t>
      </w:r>
      <w:proofErr w:type="spellEnd"/>
      <w:r w:rsidRPr="00F44F2B">
        <w:t xml:space="preserve">. После рефакторинга и настройки A* </w:t>
      </w:r>
      <w:proofErr w:type="spellStart"/>
      <w:r w:rsidRPr="00F44F2B">
        <w:t>Pathfinding</w:t>
      </w:r>
      <w:proofErr w:type="spellEnd"/>
      <w:r w:rsidRPr="00F44F2B">
        <w:t xml:space="preserve"> Project задержки значительно сократились.</w:t>
      </w:r>
    </w:p>
    <w:p w14:paraId="7972F353" w14:textId="77777777" w:rsidR="00F44F2B" w:rsidRPr="00F44F2B" w:rsidRDefault="00F44F2B" w:rsidP="00F44F2B">
      <w:pPr>
        <w:pStyle w:val="22"/>
      </w:pPr>
      <w:r w:rsidRPr="00F44F2B">
        <w:t xml:space="preserve">В системе ресурсов обнаружилась критическая ошибка: </w:t>
      </w:r>
      <w:proofErr w:type="spellStart"/>
      <w:r w:rsidRPr="00F44F2B">
        <w:t>EnergyManager</w:t>
      </w:r>
      <w:proofErr w:type="spellEnd"/>
      <w:r w:rsidRPr="00F44F2B">
        <w:t xml:space="preserve"> не получал уведомлений при уничтожении </w:t>
      </w:r>
      <w:proofErr w:type="spellStart"/>
      <w:r w:rsidRPr="00F44F2B">
        <w:t>EnergySource</w:t>
      </w:r>
      <w:proofErr w:type="spellEnd"/>
      <w:r w:rsidRPr="00F44F2B">
        <w:t xml:space="preserve">. Это нарушало экономический баланс игры. Проблема была решена внедрением событийной модели взаимодействия между Building и </w:t>
      </w:r>
      <w:proofErr w:type="spellStart"/>
      <w:r w:rsidRPr="00F44F2B">
        <w:t>EnergyManager</w:t>
      </w:r>
      <w:proofErr w:type="spellEnd"/>
      <w:r w:rsidRPr="00F44F2B">
        <w:t>.</w:t>
      </w:r>
    </w:p>
    <w:p w14:paraId="49EDBB67" w14:textId="77777777" w:rsidR="00F44F2B" w:rsidRPr="00F44F2B" w:rsidRDefault="00F44F2B" w:rsidP="00F44F2B">
      <w:pPr>
        <w:pStyle w:val="22"/>
      </w:pPr>
      <w:r w:rsidRPr="00F44F2B">
        <w:t>Среди других значимых проблем:</w:t>
      </w:r>
    </w:p>
    <w:p w14:paraId="403B28D2" w14:textId="77777777" w:rsidR="00F44F2B" w:rsidRPr="00F44F2B" w:rsidRDefault="00F44F2B" w:rsidP="00F44F2B">
      <w:pPr>
        <w:pStyle w:val="22"/>
      </w:pPr>
      <w:r w:rsidRPr="00F44F2B">
        <w:t xml:space="preserve">Десинхронизация анимаций, исправленная через систему Animation </w:t>
      </w:r>
      <w:proofErr w:type="spellStart"/>
      <w:r w:rsidRPr="00F44F2B">
        <w:t>Events</w:t>
      </w:r>
      <w:proofErr w:type="spellEnd"/>
      <w:r w:rsidRPr="00F44F2B">
        <w:t>.</w:t>
      </w:r>
    </w:p>
    <w:p w14:paraId="3899E84A" w14:textId="77777777" w:rsidR="00F44F2B" w:rsidRPr="00F44F2B" w:rsidRDefault="00F44F2B" w:rsidP="00F44F2B">
      <w:pPr>
        <w:pStyle w:val="22"/>
      </w:pPr>
      <w:r w:rsidRPr="00F44F2B">
        <w:t xml:space="preserve">Ошибки выделения юнитов, решенные переработкой </w:t>
      </w:r>
      <w:proofErr w:type="spellStart"/>
      <w:r w:rsidRPr="00F44F2B">
        <w:t>SelectionManager</w:t>
      </w:r>
      <w:proofErr w:type="spellEnd"/>
      <w:r w:rsidRPr="00F44F2B">
        <w:t>.</w:t>
      </w:r>
    </w:p>
    <w:p w14:paraId="03713D39" w14:textId="77777777" w:rsidR="00F44F2B" w:rsidRPr="00F44F2B" w:rsidRDefault="00F44F2B" w:rsidP="00F44F2B">
      <w:pPr>
        <w:pStyle w:val="22"/>
      </w:pPr>
      <w:r w:rsidRPr="00F44F2B">
        <w:t xml:space="preserve">Проблемы с коллизиями при атаке, которые удалось исправить тонкой настройкой </w:t>
      </w:r>
      <w:proofErr w:type="spellStart"/>
      <w:r w:rsidRPr="00F44F2B">
        <w:t>AttackComponent</w:t>
      </w:r>
      <w:proofErr w:type="spellEnd"/>
      <w:r w:rsidRPr="00F44F2B">
        <w:t>.</w:t>
      </w:r>
    </w:p>
    <w:p w14:paraId="2A465B1F" w14:textId="77777777" w:rsidR="00F44F2B" w:rsidRPr="00F44F2B" w:rsidRDefault="00F44F2B" w:rsidP="00F44F2B">
      <w:pPr>
        <w:pStyle w:val="22"/>
      </w:pPr>
      <w:r w:rsidRPr="00F44F2B">
        <w:t>Тестирование баланса выявило необходимость более глубокой проработки прогрессии - вместо линейного роста характеристик врагов было решено вводить новые типы противников с уникальными способностями и слабостями. Это значительно улучшило тактическое разнообразие геймплея.</w:t>
      </w:r>
    </w:p>
    <w:p w14:paraId="52FE1960" w14:textId="77777777" w:rsidR="007B3EFB" w:rsidRPr="007B3EFB" w:rsidRDefault="007B3EFB" w:rsidP="007B3EFB">
      <w:pPr>
        <w:pStyle w:val="22"/>
      </w:pPr>
    </w:p>
    <w:p w14:paraId="585EDB89" w14:textId="77777777" w:rsidR="006559AE" w:rsidRDefault="006559AE" w:rsidP="00127886">
      <w:pPr>
        <w:pStyle w:val="110"/>
      </w:pPr>
      <w:bookmarkStart w:id="23" w:name="_Toc8214335"/>
      <w:bookmarkStart w:id="24" w:name="_Toc164096968"/>
      <w:bookmarkStart w:id="25" w:name="_Toc196860986"/>
      <w:bookmarkStart w:id="26" w:name="_Toc196862099"/>
      <w:bookmarkStart w:id="27" w:name="_Toc196862361"/>
      <w:bookmarkStart w:id="28" w:name="_Toc196862599"/>
      <w:bookmarkStart w:id="29" w:name="_Toc196862850"/>
      <w:bookmarkStart w:id="30" w:name="_Toc196863068"/>
      <w:bookmarkStart w:id="31" w:name="_Toc199193978"/>
      <w:r>
        <w:lastRenderedPageBreak/>
        <w:t>З</w:t>
      </w:r>
      <w:r w:rsidR="00B26509">
        <w:t>АКЛЮЧЕНИЕ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4A18EF56" w14:textId="77777777" w:rsidR="00706D90" w:rsidRDefault="00706D90" w:rsidP="00706D90">
      <w:pPr>
        <w:pStyle w:val="22"/>
      </w:pPr>
    </w:p>
    <w:p w14:paraId="60630A68" w14:textId="18C6BADB" w:rsidR="00DF6656" w:rsidRPr="00DF6656" w:rsidRDefault="00DF6656" w:rsidP="00DF6656">
      <w:pPr>
        <w:pStyle w:val="22"/>
      </w:pPr>
      <w:r w:rsidRPr="00DF6656">
        <w:t>Разработанный прототип игры "</w:t>
      </w:r>
      <w:proofErr w:type="spellStart"/>
      <w:r w:rsidRPr="00DF6656">
        <w:t>Aegis</w:t>
      </w:r>
      <w:proofErr w:type="spellEnd"/>
      <w:r w:rsidRPr="00DF6656">
        <w:t xml:space="preserve"> Core: </w:t>
      </w:r>
      <w:proofErr w:type="spellStart"/>
      <w:r w:rsidRPr="00DF6656">
        <w:t>Last</w:t>
      </w:r>
      <w:proofErr w:type="spellEnd"/>
      <w:r w:rsidRPr="00DF6656">
        <w:t xml:space="preserve"> </w:t>
      </w:r>
      <w:proofErr w:type="spellStart"/>
      <w:r w:rsidRPr="00DF6656">
        <w:t>Stand</w:t>
      </w:r>
      <w:proofErr w:type="spellEnd"/>
      <w:r w:rsidRPr="00DF6656">
        <w:t xml:space="preserve">" в целом соответствует ключевым требованиям, заложенным в дизайн-документе. Основные ожидания — создание работоспособного MVP с механиками Wave Defense, контроля точек и управления юнитами — были выполнены. Игра предоставляет базовый </w:t>
      </w:r>
      <w:proofErr w:type="spellStart"/>
      <w:r w:rsidRPr="00DF6656">
        <w:t>геймплейный</w:t>
      </w:r>
      <w:proofErr w:type="spellEnd"/>
      <w:r w:rsidRPr="00DF6656">
        <w:t xml:space="preserve"> цикл: защиту ядра, захват реле, управление ресурсами и отражение волн врагов. Однако некоторые аспекты, такие как глубина тактических решений и баланс сложности, требуют дальнейшей доработки для полноценного соответствия ожиданиям пользователей</w:t>
      </w:r>
      <w:r>
        <w:t>.</w:t>
      </w:r>
    </w:p>
    <w:p w14:paraId="52931AB0" w14:textId="77777777" w:rsidR="00DF6656" w:rsidRPr="00DF6656" w:rsidRDefault="00DF6656" w:rsidP="00DF6656">
      <w:pPr>
        <w:pStyle w:val="22"/>
      </w:pPr>
      <w:r w:rsidRPr="00DF6656">
        <w:t>Со стороны пользователей критически важными были:</w:t>
      </w:r>
    </w:p>
    <w:p w14:paraId="6317B7DA" w14:textId="1EB4D01D" w:rsidR="00DF6656" w:rsidRDefault="00DF6656" w:rsidP="00670064">
      <w:pPr>
        <w:pStyle w:val="53"/>
      </w:pPr>
      <w:r>
        <w:t>и</w:t>
      </w:r>
      <w:r w:rsidRPr="00DF6656">
        <w:t>нтуитивное управление — достигнуто за счет стандартной RTS-механики (выделение, A-</w:t>
      </w:r>
      <w:proofErr w:type="spellStart"/>
      <w:r w:rsidRPr="00DF6656">
        <w:t>move</w:t>
      </w:r>
      <w:proofErr w:type="spellEnd"/>
      <w:r w:rsidRPr="00DF6656">
        <w:t>), но требует улучшения в части отзывчивости юнитов</w:t>
      </w:r>
      <w:r>
        <w:t>;</w:t>
      </w:r>
    </w:p>
    <w:p w14:paraId="7C5231AE" w14:textId="77777777" w:rsidR="00DF6656" w:rsidRDefault="00DF6656" w:rsidP="00670064">
      <w:pPr>
        <w:pStyle w:val="53"/>
      </w:pPr>
      <w:r>
        <w:t>с</w:t>
      </w:r>
      <w:r w:rsidRPr="00DF6656">
        <w:t>балансированность — волны врагов работают, но их сложность растет неравномерно, а поздние стадии могут казаться чрезмерно трудными из-за недостаточной продуманности комбинаций противников</w:t>
      </w:r>
      <w:r>
        <w:t>;</w:t>
      </w:r>
    </w:p>
    <w:p w14:paraId="61EFB463" w14:textId="7848E0A3" w:rsidR="00DF6656" w:rsidRPr="00DF6656" w:rsidRDefault="00DF6656" w:rsidP="00670064">
      <w:pPr>
        <w:pStyle w:val="53"/>
      </w:pPr>
      <w:r>
        <w:t>в</w:t>
      </w:r>
      <w:r w:rsidRPr="00DF6656">
        <w:t>изуальная ясность — интерфейс функционален, но некоторые элементы (например, мини-карта) нуждаются в оптимизации для лучшего восприятия в динамичном бою.</w:t>
      </w:r>
    </w:p>
    <w:p w14:paraId="43E835E5" w14:textId="77777777" w:rsidR="00DF6656" w:rsidRPr="00DF6656" w:rsidRDefault="00DF6656" w:rsidP="00DF6656">
      <w:pPr>
        <w:pStyle w:val="22"/>
      </w:pPr>
      <w:r w:rsidRPr="00DF6656">
        <w:t xml:space="preserve">Таким образом, проект успешно закрывает базовые требования MVP, но для коммерческого релиза потребуется доработка баланса, </w:t>
      </w:r>
      <w:proofErr w:type="spellStart"/>
      <w:r w:rsidRPr="00DF6656">
        <w:t>геймплейной</w:t>
      </w:r>
      <w:proofErr w:type="spellEnd"/>
      <w:r w:rsidRPr="00DF6656">
        <w:t xml:space="preserve"> глубины и пользовательского опыта.</w:t>
      </w:r>
    </w:p>
    <w:p w14:paraId="498363DE" w14:textId="77777777" w:rsidR="00DF6656" w:rsidRPr="00DF6656" w:rsidRDefault="00DF6656" w:rsidP="00DF6656">
      <w:pPr>
        <w:pStyle w:val="22"/>
      </w:pPr>
      <w:r w:rsidRPr="00DF6656">
        <w:t>Результаты тестирования показали, что ядро игры стабильно: механики защиты, захвата точек и система ресурсов работают без критических сбоев. Однако выявлены следующие дефекты и их влияние на продукт:</w:t>
      </w:r>
    </w:p>
    <w:p w14:paraId="4A00DD15" w14:textId="77777777" w:rsidR="00DF6656" w:rsidRDefault="00DF6656" w:rsidP="00670064">
      <w:pPr>
        <w:pStyle w:val="53"/>
      </w:pPr>
      <w:r>
        <w:t>о</w:t>
      </w:r>
      <w:r w:rsidRPr="00DF6656">
        <w:t xml:space="preserve">тсутствие оптимизации приводит к падению FPS при </w:t>
      </w:r>
      <w:proofErr w:type="spellStart"/>
      <w:r w:rsidRPr="00DF6656">
        <w:t>спавне</w:t>
      </w:r>
      <w:proofErr w:type="spellEnd"/>
      <w:r w:rsidRPr="00DF6656">
        <w:t xml:space="preserve"> крупных волн</w:t>
      </w:r>
      <w:r>
        <w:t>;</w:t>
      </w:r>
    </w:p>
    <w:p w14:paraId="6F4A617B" w14:textId="3FA08267" w:rsidR="00DF6656" w:rsidRPr="00DF6656" w:rsidRDefault="00DF6656" w:rsidP="00670064">
      <w:pPr>
        <w:pStyle w:val="53"/>
      </w:pPr>
      <w:r>
        <w:lastRenderedPageBreak/>
        <w:t>н</w:t>
      </w:r>
      <w:r w:rsidRPr="00DF6656">
        <w:t>е все звуковые и визуальные эффекты синхронизированы корректно (например, задержки в воспроизведении анимаций способностей)</w:t>
      </w:r>
      <w:r w:rsidR="00670064">
        <w:t>.</w:t>
      </w:r>
    </w:p>
    <w:p w14:paraId="138A8CF2" w14:textId="593A584F" w:rsidR="00DF6656" w:rsidRPr="00DF6656" w:rsidRDefault="00DF6656" w:rsidP="00DF6656">
      <w:pPr>
        <w:pStyle w:val="22"/>
      </w:pPr>
      <w:r w:rsidRPr="00DF6656">
        <w:t xml:space="preserve">Эти ошибки не блокируют прохождение, но снижают </w:t>
      </w:r>
      <w:r>
        <w:t>удовлетворенность игроков</w:t>
      </w:r>
      <w:r w:rsidRPr="00DF6656">
        <w:t xml:space="preserve"> и требуют исправления для повышения качества</w:t>
      </w:r>
      <w:r>
        <w:t xml:space="preserve"> игры</w:t>
      </w:r>
      <w:r w:rsidRPr="00DF6656">
        <w:t>.</w:t>
      </w:r>
    </w:p>
    <w:p w14:paraId="54660400" w14:textId="77777777" w:rsidR="00DF6656" w:rsidRPr="00DF6656" w:rsidRDefault="00DF6656" w:rsidP="00DF6656">
      <w:pPr>
        <w:pStyle w:val="22"/>
      </w:pPr>
      <w:r w:rsidRPr="00DF6656">
        <w:t>Для превращения MVP в полноценный продукт рекомендуется:</w:t>
      </w:r>
    </w:p>
    <w:p w14:paraId="34FB734D" w14:textId="112C575F" w:rsidR="00DF6656" w:rsidRPr="00670064" w:rsidRDefault="00DF6656" w:rsidP="00670064">
      <w:pPr>
        <w:pStyle w:val="52"/>
        <w:numPr>
          <w:ilvl w:val="0"/>
          <w:numId w:val="48"/>
        </w:numPr>
        <w:ind w:left="0" w:firstLine="709"/>
      </w:pPr>
      <w:r w:rsidRPr="00670064">
        <w:t>Добавление новых типов юнитов и врагов для увеличения</w:t>
      </w:r>
      <w:r w:rsidR="00670064">
        <w:t xml:space="preserve"> </w:t>
      </w:r>
      <w:r w:rsidRPr="00670064">
        <w:t>тактического разнообразия.</w:t>
      </w:r>
    </w:p>
    <w:p w14:paraId="52EFC07B" w14:textId="77777777" w:rsidR="00DF6656" w:rsidRDefault="00DF6656" w:rsidP="00670064">
      <w:pPr>
        <w:pStyle w:val="52"/>
      </w:pPr>
      <w:r w:rsidRPr="00DF6656">
        <w:t>Введение системы апгрейдов между волнами (улучшения для юнитов/ядра).</w:t>
      </w:r>
    </w:p>
    <w:p w14:paraId="521AA861" w14:textId="77777777" w:rsidR="00DF6656" w:rsidRDefault="00DF6656" w:rsidP="00670064">
      <w:pPr>
        <w:pStyle w:val="52"/>
      </w:pPr>
      <w:r w:rsidRPr="00DF6656">
        <w:t xml:space="preserve">Ребалансировка волн и экономики: пересчет стоимости юнитов, настройка </w:t>
      </w:r>
      <w:proofErr w:type="spellStart"/>
      <w:r w:rsidRPr="00DF6656">
        <w:t>спавна</w:t>
      </w:r>
      <w:proofErr w:type="spellEnd"/>
      <w:r w:rsidRPr="00DF6656">
        <w:t xml:space="preserve"> врагов.</w:t>
      </w:r>
    </w:p>
    <w:p w14:paraId="58406F75" w14:textId="77777777" w:rsidR="00DF6656" w:rsidRDefault="00DF6656" w:rsidP="00670064">
      <w:pPr>
        <w:pStyle w:val="52"/>
      </w:pPr>
      <w:r w:rsidRPr="00DF6656">
        <w:t>Оптимизация кода и рендеринга для стабильной работы на слабых ПК.</w:t>
      </w:r>
    </w:p>
    <w:p w14:paraId="53950434" w14:textId="77777777" w:rsidR="00DF6656" w:rsidRDefault="00DF6656" w:rsidP="00670064">
      <w:pPr>
        <w:pStyle w:val="52"/>
      </w:pPr>
      <w:r w:rsidRPr="00DF6656">
        <w:t>Добавление системы сохранений и настроек графики.</w:t>
      </w:r>
    </w:p>
    <w:p w14:paraId="53D5C225" w14:textId="77777777" w:rsidR="00DF6656" w:rsidRDefault="00DF6656" w:rsidP="00670064">
      <w:pPr>
        <w:pStyle w:val="52"/>
      </w:pPr>
      <w:r w:rsidRPr="00DF6656">
        <w:t>Режим кооператива (</w:t>
      </w:r>
      <w:proofErr w:type="spellStart"/>
      <w:r w:rsidRPr="00DF6656">
        <w:t>PvE</w:t>
      </w:r>
      <w:proofErr w:type="spellEnd"/>
      <w:r w:rsidRPr="00DF6656">
        <w:t>) для 2-4 игроков.</w:t>
      </w:r>
    </w:p>
    <w:p w14:paraId="03099D02" w14:textId="77777777" w:rsidR="00DF6656" w:rsidRDefault="00DF6656" w:rsidP="00670064">
      <w:pPr>
        <w:pStyle w:val="52"/>
      </w:pPr>
      <w:r w:rsidRPr="00DF6656">
        <w:t>Кампания с сюжетом и уникальными миссиями.</w:t>
      </w:r>
    </w:p>
    <w:p w14:paraId="2C7A9B74" w14:textId="786CDA8F" w:rsidR="00DF6656" w:rsidRPr="00DF6656" w:rsidRDefault="00DF6656" w:rsidP="00670064">
      <w:pPr>
        <w:pStyle w:val="52"/>
      </w:pPr>
      <w:r w:rsidRPr="00DF6656">
        <w:t>Поддержка моддеров через инструменты для создания карт/юнитов.</w:t>
      </w:r>
    </w:p>
    <w:p w14:paraId="082C8AA7" w14:textId="4F761134" w:rsidR="00DF6656" w:rsidRPr="00DF6656" w:rsidRDefault="00DF6656" w:rsidP="00DF6656">
      <w:pPr>
        <w:pStyle w:val="22"/>
      </w:pPr>
      <w:r>
        <w:t>Таким образом, п</w:t>
      </w:r>
      <w:r w:rsidRPr="00DF6656">
        <w:t>роект </w:t>
      </w:r>
      <w:r>
        <w:t>«</w:t>
      </w:r>
      <w:proofErr w:type="spellStart"/>
      <w:r w:rsidRPr="00DF6656">
        <w:t>Aegis</w:t>
      </w:r>
      <w:proofErr w:type="spellEnd"/>
      <w:r w:rsidRPr="00DF6656">
        <w:t xml:space="preserve"> Core: </w:t>
      </w:r>
      <w:proofErr w:type="spellStart"/>
      <w:r w:rsidRPr="00DF6656">
        <w:t>Last</w:t>
      </w:r>
      <w:proofErr w:type="spellEnd"/>
      <w:r w:rsidRPr="00DF6656">
        <w:t xml:space="preserve"> </w:t>
      </w:r>
      <w:proofErr w:type="spellStart"/>
      <w:r w:rsidRPr="00DF6656">
        <w:t>Stand</w:t>
      </w:r>
      <w:proofErr w:type="spellEnd"/>
      <w:r>
        <w:t>»</w:t>
      </w:r>
      <w:r w:rsidRPr="00DF6656">
        <w:t xml:space="preserve"> успешно реализует задуманный </w:t>
      </w:r>
      <w:proofErr w:type="spellStart"/>
      <w:r w:rsidRPr="00DF6656">
        <w:t>геймплейный</w:t>
      </w:r>
      <w:proofErr w:type="spellEnd"/>
      <w:r w:rsidRPr="00DF6656">
        <w:t xml:space="preserve"> цикл, но требует итеративной доработки для выхода на уровень коммерческих аналогов. Ключевые направления для будущих итераций — баланс, полировка и оптимизация. При должной доработке игра имеет потенциал занять нишу компактных, но насыщенных тактических RTS с уклоном в кооперативный режим. </w:t>
      </w:r>
      <w:r>
        <w:t>Опыт</w:t>
      </w:r>
      <w:r w:rsidRPr="00DF6656">
        <w:t>, полученны</w:t>
      </w:r>
      <w:r>
        <w:t>й</w:t>
      </w:r>
      <w:r w:rsidRPr="00DF6656">
        <w:t xml:space="preserve"> при разработке MVP стоит учесть в следующих проектах для минимизации аналогичных рисков.</w:t>
      </w:r>
    </w:p>
    <w:p w14:paraId="1E62D405" w14:textId="7B0555BD" w:rsidR="00FB2AE9" w:rsidRPr="001A2235" w:rsidRDefault="00FB2AE9" w:rsidP="001A2235">
      <w:pPr>
        <w:pStyle w:val="22"/>
      </w:pPr>
      <w:r w:rsidRPr="001A2235">
        <w:br w:type="page"/>
      </w:r>
    </w:p>
    <w:p w14:paraId="506C84DA" w14:textId="77777777" w:rsidR="001A09FB" w:rsidRDefault="001A09FB" w:rsidP="00C13DB5">
      <w:pPr>
        <w:pStyle w:val="110"/>
      </w:pPr>
      <w:bookmarkStart w:id="32" w:name="_Toc477525073"/>
      <w:bookmarkStart w:id="33" w:name="_Toc477526600"/>
      <w:bookmarkStart w:id="34" w:name="_Toc477526815"/>
      <w:bookmarkStart w:id="35" w:name="_Toc477529038"/>
      <w:bookmarkStart w:id="36" w:name="_Toc477530301"/>
      <w:bookmarkStart w:id="37" w:name="_Toc477532641"/>
      <w:bookmarkStart w:id="38" w:name="_Toc8214336"/>
      <w:bookmarkStart w:id="39" w:name="_Toc164096969"/>
      <w:bookmarkStart w:id="40" w:name="_Toc196860987"/>
      <w:bookmarkStart w:id="41" w:name="_Toc196862100"/>
      <w:bookmarkStart w:id="42" w:name="_Toc196862362"/>
      <w:bookmarkStart w:id="43" w:name="_Toc196862600"/>
      <w:bookmarkStart w:id="44" w:name="_Toc196862851"/>
      <w:bookmarkStart w:id="45" w:name="_Toc196863069"/>
      <w:bookmarkStart w:id="46" w:name="_Toc199193979"/>
      <w:r w:rsidRPr="00FB2AE9">
        <w:lastRenderedPageBreak/>
        <w:t>С</w:t>
      </w:r>
      <w:r w:rsidR="00B26509">
        <w:t>ПИСОК ИСПОЛЬЗОВАННЫХ ИСТОЧНИКОВ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6E319282" w14:textId="77777777" w:rsidR="00EE1991" w:rsidRPr="00EE1991" w:rsidRDefault="00EE1991" w:rsidP="00EE1991">
      <w:pPr>
        <w:pStyle w:val="22"/>
      </w:pPr>
    </w:p>
    <w:p w14:paraId="551DD7D0" w14:textId="5DD4D816" w:rsidR="00D32D55" w:rsidRPr="00CB7C92" w:rsidRDefault="00D32D55" w:rsidP="00CB7C92">
      <w:pPr>
        <w:pStyle w:val="7"/>
      </w:pPr>
      <w:bookmarkStart w:id="47" w:name="_Ref103703101"/>
      <w:r w:rsidRPr="00D32D55">
        <w:rPr>
          <w:lang w:val="en-US"/>
        </w:rPr>
        <w:t>C</w:t>
      </w:r>
      <w:proofErr w:type="spellStart"/>
      <w:r w:rsidRPr="00D32D55">
        <w:t>оздание</w:t>
      </w:r>
      <w:proofErr w:type="spellEnd"/>
      <w:r w:rsidRPr="00D32D55">
        <w:t xml:space="preserve"> базы RTS игры на </w:t>
      </w:r>
      <w:proofErr w:type="spellStart"/>
      <w:r w:rsidRPr="00D32D55">
        <w:t>юнити</w:t>
      </w:r>
      <w:proofErr w:type="spellEnd"/>
      <w:r w:rsidR="00CB7C92">
        <w:t>. Сайт.</w:t>
      </w:r>
      <w:r w:rsidRPr="00D32D55">
        <w:rPr>
          <w:lang w:val="en-US"/>
        </w:rPr>
        <w:t> </w:t>
      </w:r>
      <w:r w:rsidR="00CB7C92" w:rsidRPr="00CB7C92">
        <w:t>//</w:t>
      </w:r>
      <w:r w:rsidR="00CB7C92" w:rsidRPr="00CB7C92">
        <w:t xml:space="preserve"> </w:t>
      </w:r>
      <w:r w:rsidRPr="00D32D55">
        <w:rPr>
          <w:lang w:val="en-US"/>
        </w:rPr>
        <w:t>URL</w:t>
      </w:r>
      <w:r w:rsidRPr="00CB7C92">
        <w:t>:</w:t>
      </w:r>
      <w:r w:rsidRPr="00D32D55">
        <w:rPr>
          <w:lang w:val="en-US"/>
        </w:rPr>
        <w:t> </w:t>
      </w:r>
      <w:bookmarkEnd w:id="47"/>
      <w:r w:rsidRPr="00D32D55">
        <w:rPr>
          <w:lang w:val="en-US"/>
        </w:rPr>
        <w:t>https</w:t>
      </w:r>
      <w:r w:rsidRPr="00CB7C92">
        <w:t>://</w:t>
      </w:r>
      <w:proofErr w:type="spellStart"/>
      <w:r w:rsidRPr="00D32D55">
        <w:rPr>
          <w:lang w:val="en-US"/>
        </w:rPr>
        <w:t>youtu</w:t>
      </w:r>
      <w:proofErr w:type="spellEnd"/>
      <w:r w:rsidRPr="00CB7C92">
        <w:t>.</w:t>
      </w:r>
      <w:r w:rsidRPr="00D32D55">
        <w:rPr>
          <w:lang w:val="en-US"/>
        </w:rPr>
        <w:t>be</w:t>
      </w:r>
      <w:r w:rsidRPr="00CB7C92">
        <w:t>/-</w:t>
      </w:r>
      <w:proofErr w:type="spellStart"/>
      <w:r w:rsidRPr="00D32D55">
        <w:rPr>
          <w:lang w:val="en-US"/>
        </w:rPr>
        <w:t>GfdKB</w:t>
      </w:r>
      <w:proofErr w:type="spellEnd"/>
      <w:r w:rsidRPr="00CB7C92">
        <w:t>_7</w:t>
      </w:r>
      <w:proofErr w:type="spellStart"/>
      <w:r w:rsidRPr="00D32D55">
        <w:rPr>
          <w:lang w:val="en-US"/>
        </w:rPr>
        <w:t>mrY</w:t>
      </w:r>
      <w:proofErr w:type="spellEnd"/>
      <w:r w:rsidRPr="00CB7C92">
        <w:t>?</w:t>
      </w:r>
      <w:proofErr w:type="spellStart"/>
      <w:r w:rsidRPr="00D32D55">
        <w:rPr>
          <w:lang w:val="en-US"/>
        </w:rPr>
        <w:t>si</w:t>
      </w:r>
      <w:proofErr w:type="spellEnd"/>
      <w:r w:rsidRPr="00CB7C92">
        <w:t>=</w:t>
      </w:r>
      <w:proofErr w:type="spellStart"/>
      <w:r w:rsidRPr="00D32D55">
        <w:rPr>
          <w:lang w:val="en-US"/>
        </w:rPr>
        <w:t>htT</w:t>
      </w:r>
      <w:proofErr w:type="spellEnd"/>
      <w:r w:rsidRPr="00CB7C92">
        <w:t>0</w:t>
      </w:r>
      <w:proofErr w:type="spellStart"/>
      <w:r w:rsidRPr="00D32D55">
        <w:rPr>
          <w:lang w:val="en-US"/>
        </w:rPr>
        <w:t>nCsAtMweRgI</w:t>
      </w:r>
      <w:proofErr w:type="spellEnd"/>
      <w:r w:rsidRPr="00CB7C92">
        <w:t>4</w:t>
      </w:r>
    </w:p>
    <w:p w14:paraId="74ED3468" w14:textId="488A2ADA" w:rsidR="00D32D55" w:rsidRPr="00D32D55" w:rsidRDefault="00D32D55" w:rsidP="00CB7C92">
      <w:pPr>
        <w:pStyle w:val="7"/>
      </w:pPr>
      <w:r w:rsidRPr="00D32D55">
        <w:t xml:space="preserve">Официальная документация </w:t>
      </w:r>
      <w:r w:rsidRPr="00D32D55">
        <w:rPr>
          <w:lang w:val="en-US"/>
        </w:rPr>
        <w:t>Unity</w:t>
      </w:r>
      <w:r w:rsidR="00CB7C92">
        <w:t>.</w:t>
      </w:r>
      <w:r w:rsidR="00CB7C92" w:rsidRPr="00CB7C92">
        <w:t xml:space="preserve"> </w:t>
      </w:r>
      <w:r w:rsidR="00CB7C92">
        <w:t>Сайт.</w:t>
      </w:r>
      <w:r w:rsidRPr="00D32D55">
        <w:t xml:space="preserve"> </w:t>
      </w:r>
      <w:r w:rsidR="00CB7C92">
        <w:t>//</w:t>
      </w:r>
      <w:r w:rsidR="00CB7C92">
        <w:t xml:space="preserve"> </w:t>
      </w:r>
      <w:r w:rsidRPr="00D32D55">
        <w:rPr>
          <w:lang w:val="en-US"/>
        </w:rPr>
        <w:t>URL</w:t>
      </w:r>
      <w:r w:rsidRPr="00D32D55">
        <w:t>:</w:t>
      </w:r>
      <w:r w:rsidRPr="00D32D55">
        <w:rPr>
          <w:lang w:val="en-US"/>
        </w:rPr>
        <w:t> https</w:t>
      </w:r>
      <w:r w:rsidRPr="00D32D55">
        <w:t>://</w:t>
      </w:r>
      <w:r w:rsidRPr="00D32D55">
        <w:rPr>
          <w:lang w:val="en-US"/>
        </w:rPr>
        <w:t>docs</w:t>
      </w:r>
      <w:r w:rsidRPr="00D32D55">
        <w:t>.</w:t>
      </w:r>
      <w:r w:rsidRPr="00D32D55">
        <w:rPr>
          <w:lang w:val="en-US"/>
        </w:rPr>
        <w:t>unity</w:t>
      </w:r>
      <w:r w:rsidRPr="00D32D55">
        <w:t>3</w:t>
      </w:r>
      <w:r w:rsidRPr="00D32D55">
        <w:rPr>
          <w:lang w:val="en-US"/>
        </w:rPr>
        <w:t>d</w:t>
      </w:r>
      <w:r w:rsidRPr="00D32D55">
        <w:t>.</w:t>
      </w:r>
      <w:r w:rsidRPr="00D32D55">
        <w:rPr>
          <w:lang w:val="en-US"/>
        </w:rPr>
        <w:t>com</w:t>
      </w:r>
      <w:r w:rsidRPr="00D32D55">
        <w:t>/</w:t>
      </w:r>
      <w:proofErr w:type="spellStart"/>
      <w:r w:rsidRPr="00D32D55">
        <w:rPr>
          <w:lang w:val="en-US"/>
        </w:rPr>
        <w:t>ru</w:t>
      </w:r>
      <w:proofErr w:type="spellEnd"/>
      <w:r w:rsidRPr="00D32D55">
        <w:t>/530/</w:t>
      </w:r>
      <w:r w:rsidRPr="00D32D55">
        <w:rPr>
          <w:lang w:val="en-US"/>
        </w:rPr>
        <w:t>Manual</w:t>
      </w:r>
      <w:r w:rsidRPr="00D32D55">
        <w:t>/</w:t>
      </w:r>
      <w:r w:rsidRPr="00D32D55">
        <w:rPr>
          <w:lang w:val="en-US"/>
        </w:rPr>
        <w:t>index</w:t>
      </w:r>
      <w:r w:rsidRPr="00D32D55">
        <w:t>.</w:t>
      </w:r>
      <w:r w:rsidRPr="00D32D55">
        <w:rPr>
          <w:lang w:val="en-US"/>
        </w:rPr>
        <w:t>html</w:t>
      </w:r>
    </w:p>
    <w:p w14:paraId="4B005E8F" w14:textId="17FBF6BE" w:rsidR="00D32D55" w:rsidRPr="00D32D55" w:rsidRDefault="00D32D55" w:rsidP="00CB7C92">
      <w:pPr>
        <w:pStyle w:val="7"/>
      </w:pPr>
      <w:r w:rsidRPr="00D32D55">
        <w:t>3</w:t>
      </w:r>
      <w:r w:rsidRPr="00D32D55">
        <w:rPr>
          <w:lang w:val="en-US"/>
        </w:rPr>
        <w:t>d</w:t>
      </w:r>
      <w:r w:rsidRPr="00D32D55">
        <w:t xml:space="preserve"> анимация на </w:t>
      </w:r>
      <w:r w:rsidRPr="00D32D55">
        <w:rPr>
          <w:lang w:val="en-US"/>
        </w:rPr>
        <w:t>Unity</w:t>
      </w:r>
      <w:r w:rsidR="00CB7C92">
        <w:t xml:space="preserve">. </w:t>
      </w:r>
      <w:r w:rsidR="00CB7C92">
        <w:t>Сайт.</w:t>
      </w:r>
      <w:r w:rsidR="00CB7C92">
        <w:t xml:space="preserve"> </w:t>
      </w:r>
      <w:r w:rsidRPr="00D32D55">
        <w:rPr>
          <w:lang w:val="en-US"/>
        </w:rPr>
        <w:t> </w:t>
      </w:r>
      <w:r w:rsidR="00CB7C92">
        <w:t>//</w:t>
      </w:r>
      <w:r w:rsidR="00CB7C92">
        <w:t xml:space="preserve"> </w:t>
      </w:r>
      <w:r w:rsidRPr="00D32D55">
        <w:rPr>
          <w:lang w:val="en-US"/>
        </w:rPr>
        <w:t>URL</w:t>
      </w:r>
      <w:r w:rsidRPr="00D32D55">
        <w:t>:</w:t>
      </w:r>
      <w:r w:rsidRPr="00D32D55">
        <w:rPr>
          <w:lang w:val="en-US"/>
        </w:rPr>
        <w:t> https</w:t>
      </w:r>
      <w:r w:rsidRPr="00D32D55">
        <w:t>://</w:t>
      </w:r>
      <w:proofErr w:type="spellStart"/>
      <w:r w:rsidRPr="00D32D55">
        <w:rPr>
          <w:lang w:val="en-US"/>
        </w:rPr>
        <w:t>youtu</w:t>
      </w:r>
      <w:proofErr w:type="spellEnd"/>
      <w:r w:rsidRPr="00D32D55">
        <w:t>.</w:t>
      </w:r>
      <w:r w:rsidRPr="00D32D55">
        <w:rPr>
          <w:lang w:val="en-US"/>
        </w:rPr>
        <w:t>be</w:t>
      </w:r>
      <w:r w:rsidRPr="00D32D55">
        <w:t>/</w:t>
      </w:r>
      <w:proofErr w:type="spellStart"/>
      <w:r w:rsidRPr="00D32D55">
        <w:rPr>
          <w:lang w:val="en-US"/>
        </w:rPr>
        <w:t>vApG</w:t>
      </w:r>
      <w:proofErr w:type="spellEnd"/>
      <w:r w:rsidRPr="00D32D55">
        <w:t>8</w:t>
      </w:r>
      <w:proofErr w:type="spellStart"/>
      <w:r w:rsidRPr="00D32D55">
        <w:rPr>
          <w:lang w:val="en-US"/>
        </w:rPr>
        <w:t>aYD</w:t>
      </w:r>
      <w:proofErr w:type="spellEnd"/>
      <w:r w:rsidRPr="00D32D55">
        <w:t>5</w:t>
      </w:r>
      <w:proofErr w:type="spellStart"/>
      <w:r w:rsidRPr="00D32D55">
        <w:rPr>
          <w:lang w:val="en-US"/>
        </w:rPr>
        <w:t>aI</w:t>
      </w:r>
      <w:proofErr w:type="spellEnd"/>
      <w:r w:rsidRPr="00D32D55">
        <w:t>?</w:t>
      </w:r>
      <w:proofErr w:type="spellStart"/>
      <w:r w:rsidRPr="00D32D55">
        <w:rPr>
          <w:lang w:val="en-US"/>
        </w:rPr>
        <w:t>si</w:t>
      </w:r>
      <w:proofErr w:type="spellEnd"/>
      <w:r w:rsidRPr="00D32D55">
        <w:t>=5</w:t>
      </w:r>
      <w:proofErr w:type="spellStart"/>
      <w:r w:rsidRPr="00D32D55">
        <w:rPr>
          <w:lang w:val="en-US"/>
        </w:rPr>
        <w:t>mStaJD</w:t>
      </w:r>
      <w:proofErr w:type="spellEnd"/>
      <w:r w:rsidRPr="00D32D55">
        <w:t>4</w:t>
      </w:r>
      <w:proofErr w:type="spellStart"/>
      <w:r w:rsidRPr="00D32D55">
        <w:rPr>
          <w:lang w:val="en-US"/>
        </w:rPr>
        <w:t>gELMFcBJ</w:t>
      </w:r>
      <w:proofErr w:type="spellEnd"/>
    </w:p>
    <w:p w14:paraId="683879A0" w14:textId="6840D7E1" w:rsidR="00D32D55" w:rsidRPr="00D32D55" w:rsidRDefault="00D32D55" w:rsidP="00CB7C92">
      <w:pPr>
        <w:pStyle w:val="7"/>
      </w:pPr>
      <w:r w:rsidRPr="00D32D55">
        <w:t xml:space="preserve">Почему </w:t>
      </w:r>
      <w:r w:rsidRPr="00D32D55">
        <w:rPr>
          <w:lang w:val="en-US"/>
        </w:rPr>
        <w:t>Warcraft</w:t>
      </w:r>
      <w:r w:rsidRPr="00D32D55">
        <w:t xml:space="preserve"> 3 до сих пор популярен</w:t>
      </w:r>
      <w:r w:rsidR="00CB7C92">
        <w:t xml:space="preserve">. </w:t>
      </w:r>
      <w:r w:rsidR="00CB7C92">
        <w:t>Сайт.</w:t>
      </w:r>
      <w:r w:rsidR="00CB7C92">
        <w:t xml:space="preserve"> </w:t>
      </w:r>
      <w:r w:rsidRPr="00D32D55">
        <w:rPr>
          <w:lang w:val="en-US"/>
        </w:rPr>
        <w:t> </w:t>
      </w:r>
      <w:r w:rsidR="00CB7C92" w:rsidRPr="00CB7C92">
        <w:t>//</w:t>
      </w:r>
      <w:r w:rsidR="00CB7C92" w:rsidRPr="00CB7C92">
        <w:t xml:space="preserve"> </w:t>
      </w:r>
      <w:r w:rsidRPr="00D32D55">
        <w:rPr>
          <w:lang w:val="en-US"/>
        </w:rPr>
        <w:t>URL</w:t>
      </w:r>
      <w:r w:rsidRPr="00D32D55">
        <w:t>:</w:t>
      </w:r>
      <w:r w:rsidRPr="00D32D55">
        <w:rPr>
          <w:lang w:val="en-US"/>
        </w:rPr>
        <w:t> https</w:t>
      </w:r>
      <w:r w:rsidRPr="00D32D55">
        <w:t>://</w:t>
      </w:r>
      <w:proofErr w:type="spellStart"/>
      <w:r w:rsidRPr="00D32D55">
        <w:rPr>
          <w:lang w:val="en-US"/>
        </w:rPr>
        <w:t>dzen</w:t>
      </w:r>
      <w:proofErr w:type="spellEnd"/>
      <w:r w:rsidRPr="00D32D55">
        <w:t>.</w:t>
      </w:r>
      <w:proofErr w:type="spellStart"/>
      <w:r w:rsidRPr="00D32D55">
        <w:rPr>
          <w:lang w:val="en-US"/>
        </w:rPr>
        <w:t>ru</w:t>
      </w:r>
      <w:proofErr w:type="spellEnd"/>
      <w:r w:rsidRPr="00D32D55">
        <w:t>/</w:t>
      </w:r>
      <w:r w:rsidRPr="00D32D55">
        <w:rPr>
          <w:lang w:val="en-US"/>
        </w:rPr>
        <w:t>a</w:t>
      </w:r>
      <w:r w:rsidRPr="00D32D55">
        <w:t>/</w:t>
      </w:r>
      <w:proofErr w:type="spellStart"/>
      <w:r w:rsidRPr="00D32D55">
        <w:rPr>
          <w:lang w:val="en-US"/>
        </w:rPr>
        <w:t>XZjNMBGNfwCthfCR</w:t>
      </w:r>
      <w:proofErr w:type="spellEnd"/>
    </w:p>
    <w:p w14:paraId="599EDB9F" w14:textId="67068C5A" w:rsidR="00D32D55" w:rsidRPr="00D32D55" w:rsidRDefault="00D32D55" w:rsidP="00CB7C92">
      <w:pPr>
        <w:pStyle w:val="7"/>
        <w:rPr>
          <w:lang w:val="en-US"/>
        </w:rPr>
      </w:pPr>
      <w:r w:rsidRPr="00D32D55">
        <w:t xml:space="preserve">Как </w:t>
      </w:r>
      <w:r w:rsidRPr="00D32D55">
        <w:rPr>
          <w:lang w:val="en-US"/>
        </w:rPr>
        <w:t>StarCraft</w:t>
      </w:r>
      <w:r w:rsidRPr="00D32D55">
        <w:t xml:space="preserve"> покорил пространство, время и наши сердца</w:t>
      </w:r>
      <w:r w:rsidR="00CB7C92">
        <w:t xml:space="preserve">. </w:t>
      </w:r>
      <w:r w:rsidR="00CB7C92">
        <w:t>Сайт.</w:t>
      </w:r>
      <w:r w:rsidR="00CB7C92">
        <w:t xml:space="preserve"> </w:t>
      </w:r>
      <w:r w:rsidRPr="00D32D55">
        <w:rPr>
          <w:lang w:val="en-US"/>
        </w:rPr>
        <w:t> </w:t>
      </w:r>
      <w:r w:rsidR="00CB7C92" w:rsidRPr="00CB7C92">
        <w:rPr>
          <w:lang w:val="en-US"/>
        </w:rPr>
        <w:t>//</w:t>
      </w:r>
      <w:r w:rsidR="00CB7C92" w:rsidRPr="00CB7C92">
        <w:rPr>
          <w:lang w:val="en-US"/>
        </w:rPr>
        <w:t xml:space="preserve"> </w:t>
      </w:r>
      <w:r w:rsidRPr="00D32D55">
        <w:rPr>
          <w:lang w:val="en-US"/>
        </w:rPr>
        <w:t>URL: https://dtf.ru/retro/2056694-istoriya-kompyuternyh-strategii-kak-starcraft-pokoril-prostranstvo-vremya-i-nashi-serdca</w:t>
      </w:r>
    </w:p>
    <w:p w14:paraId="205EA415" w14:textId="6E17DB34" w:rsidR="00986E24" w:rsidRPr="00D32D55" w:rsidRDefault="00D32D55" w:rsidP="00CB7C92">
      <w:pPr>
        <w:pStyle w:val="7"/>
      </w:pPr>
      <w:r w:rsidRPr="00D32D55">
        <w:t xml:space="preserve">Десять заповедей создания </w:t>
      </w:r>
      <w:r w:rsidRPr="00D32D55">
        <w:rPr>
          <w:lang w:val="en-US"/>
        </w:rPr>
        <w:t>RTS</w:t>
      </w:r>
      <w:r w:rsidR="00CB7C92">
        <w:t xml:space="preserve">. </w:t>
      </w:r>
      <w:r w:rsidR="00CB7C92">
        <w:t>Сайт.</w:t>
      </w:r>
      <w:r w:rsidR="00CB7C92">
        <w:t xml:space="preserve"> </w:t>
      </w:r>
      <w:r w:rsidRPr="00D32D55">
        <w:rPr>
          <w:lang w:val="en-US"/>
        </w:rPr>
        <w:t> </w:t>
      </w:r>
      <w:r w:rsidR="00CB7C92">
        <w:t xml:space="preserve">// </w:t>
      </w:r>
      <w:r w:rsidRPr="00D32D55">
        <w:rPr>
          <w:lang w:val="en-US"/>
        </w:rPr>
        <w:t>URL</w:t>
      </w:r>
      <w:r w:rsidRPr="00D32D55">
        <w:t>:</w:t>
      </w:r>
      <w:r w:rsidRPr="00D32D55">
        <w:rPr>
          <w:lang w:val="en-US"/>
        </w:rPr>
        <w:t> https</w:t>
      </w:r>
      <w:r w:rsidRPr="00D32D55">
        <w:t>://</w:t>
      </w:r>
      <w:r w:rsidRPr="00D32D55">
        <w:rPr>
          <w:lang w:val="en-US"/>
        </w:rPr>
        <w:t>dtf</w:t>
      </w:r>
      <w:r w:rsidRPr="00D32D55">
        <w:t>.</w:t>
      </w:r>
      <w:proofErr w:type="spellStart"/>
      <w:r w:rsidRPr="00D32D55">
        <w:rPr>
          <w:lang w:val="en-US"/>
        </w:rPr>
        <w:t>ru</w:t>
      </w:r>
      <w:proofErr w:type="spellEnd"/>
      <w:r w:rsidRPr="00D32D55">
        <w:t>/</w:t>
      </w:r>
      <w:r w:rsidRPr="00D32D55">
        <w:rPr>
          <w:lang w:val="en-US"/>
        </w:rPr>
        <w:t>u</w:t>
      </w:r>
      <w:r w:rsidRPr="00D32D55">
        <w:t>/31295-</w:t>
      </w:r>
      <w:proofErr w:type="spellStart"/>
      <w:r w:rsidRPr="00D32D55">
        <w:rPr>
          <w:lang w:val="en-US"/>
        </w:rPr>
        <w:t>yaroslav</w:t>
      </w:r>
      <w:proofErr w:type="spellEnd"/>
      <w:r w:rsidRPr="00D32D55">
        <w:t>/2469313-</w:t>
      </w:r>
      <w:proofErr w:type="spellStart"/>
      <w:r w:rsidRPr="00D32D55">
        <w:rPr>
          <w:lang w:val="en-US"/>
        </w:rPr>
        <w:t>desyat</w:t>
      </w:r>
      <w:proofErr w:type="spellEnd"/>
      <w:r w:rsidRPr="00D32D55">
        <w:t>-</w:t>
      </w:r>
      <w:proofErr w:type="spellStart"/>
      <w:r w:rsidRPr="00D32D55">
        <w:rPr>
          <w:lang w:val="en-US"/>
        </w:rPr>
        <w:t>zapovedei</w:t>
      </w:r>
      <w:proofErr w:type="spellEnd"/>
      <w:r w:rsidRPr="00D32D55">
        <w:t>-</w:t>
      </w:r>
      <w:proofErr w:type="spellStart"/>
      <w:r w:rsidRPr="00D32D55">
        <w:rPr>
          <w:lang w:val="en-US"/>
        </w:rPr>
        <w:t>sozdaniya</w:t>
      </w:r>
      <w:proofErr w:type="spellEnd"/>
      <w:r w:rsidRPr="00D32D55">
        <w:t>-</w:t>
      </w:r>
      <w:proofErr w:type="spellStart"/>
      <w:r w:rsidRPr="00D32D55">
        <w:rPr>
          <w:lang w:val="en-US"/>
        </w:rPr>
        <w:t>rts</w:t>
      </w:r>
      <w:proofErr w:type="spellEnd"/>
      <w:r w:rsidRPr="00D32D55">
        <w:t>-</w:t>
      </w:r>
      <w:proofErr w:type="spellStart"/>
      <w:r w:rsidRPr="00D32D55">
        <w:rPr>
          <w:lang w:val="en-US"/>
        </w:rPr>
        <w:t>i</w:t>
      </w:r>
      <w:proofErr w:type="spellEnd"/>
      <w:r w:rsidRPr="00D32D55">
        <w:t>-</w:t>
      </w:r>
      <w:proofErr w:type="spellStart"/>
      <w:r w:rsidRPr="00D32D55">
        <w:rPr>
          <w:lang w:val="en-US"/>
        </w:rPr>
        <w:t>istoriya</w:t>
      </w:r>
      <w:proofErr w:type="spellEnd"/>
      <w:r w:rsidRPr="00D32D55">
        <w:t>-</w:t>
      </w:r>
      <w:proofErr w:type="spellStart"/>
      <w:r w:rsidRPr="00D32D55">
        <w:rPr>
          <w:lang w:val="en-US"/>
        </w:rPr>
        <w:t>razrabotki</w:t>
      </w:r>
      <w:proofErr w:type="spellEnd"/>
      <w:r w:rsidRPr="00D32D55">
        <w:t>-</w:t>
      </w:r>
      <w:r w:rsidRPr="00D32D55">
        <w:rPr>
          <w:lang w:val="en-US"/>
        </w:rPr>
        <w:t>age</w:t>
      </w:r>
      <w:r w:rsidRPr="00D32D55">
        <w:t>-</w:t>
      </w:r>
      <w:r w:rsidRPr="00D32D55">
        <w:rPr>
          <w:lang w:val="en-US"/>
        </w:rPr>
        <w:t>of</w:t>
      </w:r>
      <w:r w:rsidRPr="00D32D55">
        <w:t>-</w:t>
      </w:r>
      <w:r w:rsidRPr="00D32D55">
        <w:rPr>
          <w:lang w:val="en-US"/>
        </w:rPr>
        <w:t>empires</w:t>
      </w:r>
    </w:p>
    <w:p w14:paraId="58FB4279" w14:textId="77777777" w:rsidR="00696390" w:rsidRPr="00D32D55" w:rsidRDefault="00696390" w:rsidP="00A15395">
      <w:pPr>
        <w:pStyle w:val="7"/>
        <w:numPr>
          <w:ilvl w:val="0"/>
          <w:numId w:val="0"/>
        </w:numPr>
      </w:pPr>
    </w:p>
    <w:sectPr w:rsidR="00696390" w:rsidRPr="00D32D55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F3AE" w14:textId="77777777" w:rsidR="001B26AB" w:rsidRDefault="001B26AB" w:rsidP="00E070CB">
      <w:pPr>
        <w:spacing w:line="240" w:lineRule="auto"/>
      </w:pPr>
      <w:r>
        <w:separator/>
      </w:r>
    </w:p>
    <w:p w14:paraId="5C904BA7" w14:textId="77777777" w:rsidR="001B26AB" w:rsidRDefault="001B26AB"/>
    <w:p w14:paraId="26B31FA9" w14:textId="77777777" w:rsidR="001B26AB" w:rsidRDefault="001B26AB"/>
  </w:endnote>
  <w:endnote w:type="continuationSeparator" w:id="0">
    <w:p w14:paraId="5F4617B9" w14:textId="77777777" w:rsidR="001B26AB" w:rsidRDefault="001B26AB" w:rsidP="00E070CB">
      <w:pPr>
        <w:spacing w:line="240" w:lineRule="auto"/>
      </w:pPr>
      <w:r>
        <w:continuationSeparator/>
      </w:r>
    </w:p>
    <w:p w14:paraId="1F09098C" w14:textId="77777777" w:rsidR="001B26AB" w:rsidRDefault="001B26AB"/>
    <w:p w14:paraId="38C00492" w14:textId="77777777" w:rsidR="001B26AB" w:rsidRDefault="001B26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334F3B57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BE02" w14:textId="77777777" w:rsidR="001B26AB" w:rsidRDefault="001B26AB" w:rsidP="00E070CB">
      <w:pPr>
        <w:spacing w:line="240" w:lineRule="auto"/>
      </w:pPr>
      <w:r>
        <w:separator/>
      </w:r>
    </w:p>
    <w:p w14:paraId="32742466" w14:textId="77777777" w:rsidR="001B26AB" w:rsidRDefault="001B26AB"/>
    <w:p w14:paraId="2CA53672" w14:textId="77777777" w:rsidR="001B26AB" w:rsidRDefault="001B26AB"/>
  </w:footnote>
  <w:footnote w:type="continuationSeparator" w:id="0">
    <w:p w14:paraId="35483C55" w14:textId="77777777" w:rsidR="001B26AB" w:rsidRDefault="001B26AB" w:rsidP="00E070CB">
      <w:pPr>
        <w:spacing w:line="240" w:lineRule="auto"/>
      </w:pPr>
      <w:r>
        <w:continuationSeparator/>
      </w:r>
    </w:p>
    <w:p w14:paraId="2F3F54DC" w14:textId="77777777" w:rsidR="001B26AB" w:rsidRDefault="001B26AB"/>
    <w:p w14:paraId="2BA73671" w14:textId="77777777" w:rsidR="001B26AB" w:rsidRDefault="001B26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C398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1B0"/>
    <w:multiLevelType w:val="hybridMultilevel"/>
    <w:tmpl w:val="97F41A3C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54526"/>
    <w:multiLevelType w:val="hybridMultilevel"/>
    <w:tmpl w:val="4274CC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968FA"/>
    <w:multiLevelType w:val="multilevel"/>
    <w:tmpl w:val="2F24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E021D"/>
    <w:multiLevelType w:val="hybridMultilevel"/>
    <w:tmpl w:val="A8BA5A2A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E6865"/>
    <w:multiLevelType w:val="hybridMultilevel"/>
    <w:tmpl w:val="68004F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7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8" w15:restartNumberingAfterBreak="0">
    <w:nsid w:val="0D745F76"/>
    <w:multiLevelType w:val="multilevel"/>
    <w:tmpl w:val="07E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C6F16"/>
    <w:multiLevelType w:val="multilevel"/>
    <w:tmpl w:val="CA6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6831"/>
    <w:multiLevelType w:val="multilevel"/>
    <w:tmpl w:val="D37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D7F1B"/>
    <w:multiLevelType w:val="hybridMultilevel"/>
    <w:tmpl w:val="4274CC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1C0163A"/>
    <w:multiLevelType w:val="hybridMultilevel"/>
    <w:tmpl w:val="A62C5E42"/>
    <w:lvl w:ilvl="0" w:tplc="2376E6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C337620"/>
    <w:multiLevelType w:val="multilevel"/>
    <w:tmpl w:val="F10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20CE6"/>
    <w:multiLevelType w:val="hybridMultilevel"/>
    <w:tmpl w:val="FCCCB596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803C9"/>
    <w:multiLevelType w:val="multilevel"/>
    <w:tmpl w:val="D88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A91249D"/>
    <w:multiLevelType w:val="multilevel"/>
    <w:tmpl w:val="A0F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33BE5"/>
    <w:multiLevelType w:val="multilevel"/>
    <w:tmpl w:val="032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04312"/>
    <w:multiLevelType w:val="multilevel"/>
    <w:tmpl w:val="A0F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76D176D"/>
    <w:multiLevelType w:val="hybridMultilevel"/>
    <w:tmpl w:val="C6AAE62E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F3372D"/>
    <w:multiLevelType w:val="hybridMultilevel"/>
    <w:tmpl w:val="0F962B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CE26FF4"/>
    <w:multiLevelType w:val="multilevel"/>
    <w:tmpl w:val="484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02E09"/>
    <w:multiLevelType w:val="multilevel"/>
    <w:tmpl w:val="BA0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D4250"/>
    <w:multiLevelType w:val="hybridMultilevel"/>
    <w:tmpl w:val="8F10BE94"/>
    <w:lvl w:ilvl="0" w:tplc="2376E6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1B9197C"/>
    <w:multiLevelType w:val="hybridMultilevel"/>
    <w:tmpl w:val="B0DE9F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F5209A"/>
    <w:multiLevelType w:val="multilevel"/>
    <w:tmpl w:val="DDE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B511D"/>
    <w:multiLevelType w:val="hybridMultilevel"/>
    <w:tmpl w:val="07583482"/>
    <w:lvl w:ilvl="0" w:tplc="2376E6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5439FB"/>
    <w:multiLevelType w:val="multilevel"/>
    <w:tmpl w:val="086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46BD0"/>
    <w:multiLevelType w:val="multilevel"/>
    <w:tmpl w:val="8D30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A5E1A"/>
    <w:multiLevelType w:val="multilevel"/>
    <w:tmpl w:val="A9A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6694A"/>
    <w:multiLevelType w:val="multilevel"/>
    <w:tmpl w:val="18A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03AB3"/>
    <w:multiLevelType w:val="hybridMultilevel"/>
    <w:tmpl w:val="E5F0C1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7B6698"/>
    <w:multiLevelType w:val="multilevel"/>
    <w:tmpl w:val="364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EF35115"/>
    <w:multiLevelType w:val="hybridMultilevel"/>
    <w:tmpl w:val="E8801E52"/>
    <w:lvl w:ilvl="0" w:tplc="AB3A7698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797761"/>
    <w:multiLevelType w:val="hybridMultilevel"/>
    <w:tmpl w:val="07103066"/>
    <w:lvl w:ilvl="0" w:tplc="2376E63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24B2FCC"/>
    <w:multiLevelType w:val="multilevel"/>
    <w:tmpl w:val="624B2FCC"/>
    <w:lvl w:ilvl="0">
      <w:start w:val="1"/>
      <w:numFmt w:val="decimal"/>
      <w:lvlText w:val="%1."/>
      <w:lvlJc w:val="left"/>
      <w:pPr>
        <w:ind w:left="1440" w:hanging="363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3696F58"/>
    <w:multiLevelType w:val="hybridMultilevel"/>
    <w:tmpl w:val="C6184012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B174AF"/>
    <w:multiLevelType w:val="multilevel"/>
    <w:tmpl w:val="81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E66FE"/>
    <w:multiLevelType w:val="multilevel"/>
    <w:tmpl w:val="B0A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D3267"/>
    <w:multiLevelType w:val="multilevel"/>
    <w:tmpl w:val="8D7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AFE6E7E"/>
    <w:multiLevelType w:val="hybridMultilevel"/>
    <w:tmpl w:val="E36889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B25C5B"/>
    <w:multiLevelType w:val="multilevel"/>
    <w:tmpl w:val="B66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92E7E"/>
    <w:multiLevelType w:val="multilevel"/>
    <w:tmpl w:val="C6E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741121"/>
    <w:multiLevelType w:val="multilevel"/>
    <w:tmpl w:val="BCA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31BFF"/>
    <w:multiLevelType w:val="hybridMultilevel"/>
    <w:tmpl w:val="91829026"/>
    <w:lvl w:ilvl="0" w:tplc="2376E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772DB8"/>
    <w:multiLevelType w:val="multilevel"/>
    <w:tmpl w:val="0388DA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7CF236C1"/>
    <w:multiLevelType w:val="hybridMultilevel"/>
    <w:tmpl w:val="6B5AC0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DD6496F"/>
    <w:multiLevelType w:val="multilevel"/>
    <w:tmpl w:val="D3B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66DFA"/>
    <w:multiLevelType w:val="hybridMultilevel"/>
    <w:tmpl w:val="C226D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808028">
    <w:abstractNumId w:val="1"/>
  </w:num>
  <w:num w:numId="2" w16cid:durableId="1715083381">
    <w:abstractNumId w:val="17"/>
  </w:num>
  <w:num w:numId="3" w16cid:durableId="314919565">
    <w:abstractNumId w:val="37"/>
  </w:num>
  <w:num w:numId="4" w16cid:durableId="179316704">
    <w:abstractNumId w:val="36"/>
  </w:num>
  <w:num w:numId="5" w16cid:durableId="742794272">
    <w:abstractNumId w:val="44"/>
  </w:num>
  <w:num w:numId="6" w16cid:durableId="87897372">
    <w:abstractNumId w:val="21"/>
  </w:num>
  <w:num w:numId="7" w16cid:durableId="281885251">
    <w:abstractNumId w:val="6"/>
  </w:num>
  <w:num w:numId="8" w16cid:durableId="1906522483">
    <w:abstractNumId w:val="7"/>
  </w:num>
  <w:num w:numId="9" w16cid:durableId="1164201430">
    <w:abstractNumId w:val="12"/>
  </w:num>
  <w:num w:numId="10" w16cid:durableId="13385816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5731204">
    <w:abstractNumId w:val="51"/>
  </w:num>
  <w:num w:numId="12" w16cid:durableId="795106344">
    <w:abstractNumId w:val="27"/>
  </w:num>
  <w:num w:numId="13" w16cid:durableId="184486907">
    <w:abstractNumId w:val="44"/>
    <w:lvlOverride w:ilvl="0">
      <w:startOverride w:val="1"/>
    </w:lvlOverride>
  </w:num>
  <w:num w:numId="14" w16cid:durableId="545290140">
    <w:abstractNumId w:val="25"/>
  </w:num>
  <w:num w:numId="15" w16cid:durableId="1221139020">
    <w:abstractNumId w:val="5"/>
  </w:num>
  <w:num w:numId="16" w16cid:durableId="1886914195">
    <w:abstractNumId w:val="34"/>
  </w:num>
  <w:num w:numId="17" w16cid:durableId="1873347866">
    <w:abstractNumId w:val="45"/>
  </w:num>
  <w:num w:numId="18" w16cid:durableId="115638197">
    <w:abstractNumId w:val="11"/>
  </w:num>
  <w:num w:numId="19" w16cid:durableId="284848215">
    <w:abstractNumId w:val="2"/>
  </w:num>
  <w:num w:numId="20" w16cid:durableId="1484737663">
    <w:abstractNumId w:val="54"/>
  </w:num>
  <w:num w:numId="21" w16cid:durableId="521671804">
    <w:abstractNumId w:val="50"/>
  </w:num>
  <w:num w:numId="22" w16cid:durableId="733891113">
    <w:abstractNumId w:val="10"/>
  </w:num>
  <w:num w:numId="23" w16cid:durableId="936788235">
    <w:abstractNumId w:val="49"/>
  </w:num>
  <w:num w:numId="24" w16cid:durableId="1307082089">
    <w:abstractNumId w:val="4"/>
  </w:num>
  <w:num w:numId="25" w16cid:durableId="2104378382">
    <w:abstractNumId w:val="47"/>
  </w:num>
  <w:num w:numId="26" w16cid:durableId="927271900">
    <w:abstractNumId w:val="15"/>
  </w:num>
  <w:num w:numId="27" w16cid:durableId="1628469835">
    <w:abstractNumId w:val="19"/>
  </w:num>
  <w:num w:numId="28" w16cid:durableId="1505781405">
    <w:abstractNumId w:val="30"/>
  </w:num>
  <w:num w:numId="29" w16cid:durableId="1428500519">
    <w:abstractNumId w:val="0"/>
  </w:num>
  <w:num w:numId="30" w16cid:durableId="1145317659">
    <w:abstractNumId w:val="22"/>
  </w:num>
  <w:num w:numId="31" w16cid:durableId="1738363343">
    <w:abstractNumId w:val="28"/>
  </w:num>
  <w:num w:numId="32" w16cid:durableId="998845609">
    <w:abstractNumId w:val="9"/>
  </w:num>
  <w:num w:numId="33" w16cid:durableId="1372850692">
    <w:abstractNumId w:val="35"/>
  </w:num>
  <w:num w:numId="34" w16cid:durableId="1056978026">
    <w:abstractNumId w:val="20"/>
  </w:num>
  <w:num w:numId="35" w16cid:durableId="857500377">
    <w:abstractNumId w:val="18"/>
  </w:num>
  <w:num w:numId="36" w16cid:durableId="513032057">
    <w:abstractNumId w:val="32"/>
  </w:num>
  <w:num w:numId="37" w16cid:durableId="1121191994">
    <w:abstractNumId w:val="43"/>
  </w:num>
  <w:num w:numId="38" w16cid:durableId="2045475940">
    <w:abstractNumId w:val="33"/>
  </w:num>
  <w:num w:numId="39" w16cid:durableId="868033351">
    <w:abstractNumId w:val="48"/>
  </w:num>
  <w:num w:numId="40" w16cid:durableId="1075978427">
    <w:abstractNumId w:val="40"/>
  </w:num>
  <w:num w:numId="41" w16cid:durableId="258879681">
    <w:abstractNumId w:val="42"/>
  </w:num>
  <w:num w:numId="42" w16cid:durableId="1390349624">
    <w:abstractNumId w:val="14"/>
  </w:num>
  <w:num w:numId="43" w16cid:durableId="441343208">
    <w:abstractNumId w:val="31"/>
  </w:num>
  <w:num w:numId="44" w16cid:durableId="1427576798">
    <w:abstractNumId w:val="29"/>
  </w:num>
  <w:num w:numId="45" w16cid:durableId="1264387195">
    <w:abstractNumId w:val="13"/>
  </w:num>
  <w:num w:numId="46" w16cid:durableId="2074111273">
    <w:abstractNumId w:val="52"/>
  </w:num>
  <w:num w:numId="47" w16cid:durableId="948850801">
    <w:abstractNumId w:val="3"/>
  </w:num>
  <w:num w:numId="48" w16cid:durableId="1299798915">
    <w:abstractNumId w:val="44"/>
    <w:lvlOverride w:ilvl="0">
      <w:startOverride w:val="1"/>
    </w:lvlOverride>
  </w:num>
  <w:num w:numId="49" w16cid:durableId="2094616947">
    <w:abstractNumId w:val="53"/>
  </w:num>
  <w:num w:numId="50" w16cid:durableId="2074964086">
    <w:abstractNumId w:val="23"/>
  </w:num>
  <w:num w:numId="51" w16cid:durableId="1363508382">
    <w:abstractNumId w:val="44"/>
    <w:lvlOverride w:ilvl="0">
      <w:startOverride w:val="1"/>
    </w:lvlOverride>
  </w:num>
  <w:num w:numId="52" w16cid:durableId="473181512">
    <w:abstractNumId w:val="16"/>
  </w:num>
  <w:num w:numId="53" w16cid:durableId="1178738650">
    <w:abstractNumId w:val="46"/>
  </w:num>
  <w:num w:numId="54" w16cid:durableId="531580707">
    <w:abstractNumId w:val="24"/>
  </w:num>
  <w:num w:numId="55" w16cid:durableId="1122186682">
    <w:abstractNumId w:val="8"/>
  </w:num>
  <w:num w:numId="56" w16cid:durableId="1960142683">
    <w:abstractNumId w:val="38"/>
  </w:num>
  <w:num w:numId="57" w16cid:durableId="1887984186">
    <w:abstractNumId w:val="41"/>
  </w:num>
  <w:num w:numId="58" w16cid:durableId="894435999">
    <w:abstractNumId w:val="26"/>
  </w:num>
  <w:num w:numId="59" w16cid:durableId="204964671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31472711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03501943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7752934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79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26AB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34CED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6DE4"/>
    <w:rsid w:val="00297DFF"/>
    <w:rsid w:val="002A0669"/>
    <w:rsid w:val="002A22A3"/>
    <w:rsid w:val="002A33C9"/>
    <w:rsid w:val="002A5057"/>
    <w:rsid w:val="002B0CAD"/>
    <w:rsid w:val="002B2874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1CD"/>
    <w:rsid w:val="003E6AEF"/>
    <w:rsid w:val="003E6FD8"/>
    <w:rsid w:val="003F62D1"/>
    <w:rsid w:val="003F7678"/>
    <w:rsid w:val="00400224"/>
    <w:rsid w:val="0040407F"/>
    <w:rsid w:val="00405BBE"/>
    <w:rsid w:val="0041241D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4152"/>
    <w:rsid w:val="00465201"/>
    <w:rsid w:val="00466301"/>
    <w:rsid w:val="0047523D"/>
    <w:rsid w:val="004856E9"/>
    <w:rsid w:val="004875D4"/>
    <w:rsid w:val="00487CDA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4F4383"/>
    <w:rsid w:val="005079F5"/>
    <w:rsid w:val="005159D6"/>
    <w:rsid w:val="00522880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67E6F"/>
    <w:rsid w:val="00670064"/>
    <w:rsid w:val="0067028A"/>
    <w:rsid w:val="00672EE4"/>
    <w:rsid w:val="00673005"/>
    <w:rsid w:val="006772DD"/>
    <w:rsid w:val="00681E18"/>
    <w:rsid w:val="00696390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37F4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3EFB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57921"/>
    <w:rsid w:val="00862884"/>
    <w:rsid w:val="0086436A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0368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23370"/>
    <w:rsid w:val="00934A85"/>
    <w:rsid w:val="00937EB5"/>
    <w:rsid w:val="00940086"/>
    <w:rsid w:val="0094525B"/>
    <w:rsid w:val="00951037"/>
    <w:rsid w:val="00951847"/>
    <w:rsid w:val="009565A7"/>
    <w:rsid w:val="00960C39"/>
    <w:rsid w:val="00963091"/>
    <w:rsid w:val="009772C1"/>
    <w:rsid w:val="009818DD"/>
    <w:rsid w:val="00985936"/>
    <w:rsid w:val="00986A3A"/>
    <w:rsid w:val="00986E24"/>
    <w:rsid w:val="00991152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9F7672"/>
    <w:rsid w:val="00A015DE"/>
    <w:rsid w:val="00A01F53"/>
    <w:rsid w:val="00A01F85"/>
    <w:rsid w:val="00A04132"/>
    <w:rsid w:val="00A15395"/>
    <w:rsid w:val="00A173E6"/>
    <w:rsid w:val="00A17F93"/>
    <w:rsid w:val="00A24C28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5C82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87272"/>
    <w:rsid w:val="00B92B6A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4B5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8630F"/>
    <w:rsid w:val="00C956BD"/>
    <w:rsid w:val="00CA6BA9"/>
    <w:rsid w:val="00CB22D4"/>
    <w:rsid w:val="00CB450C"/>
    <w:rsid w:val="00CB45D7"/>
    <w:rsid w:val="00CB64CD"/>
    <w:rsid w:val="00CB7C92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04A3"/>
    <w:rsid w:val="00D224CE"/>
    <w:rsid w:val="00D228DC"/>
    <w:rsid w:val="00D2333E"/>
    <w:rsid w:val="00D24927"/>
    <w:rsid w:val="00D260D8"/>
    <w:rsid w:val="00D30C62"/>
    <w:rsid w:val="00D32D55"/>
    <w:rsid w:val="00D32E47"/>
    <w:rsid w:val="00D35259"/>
    <w:rsid w:val="00D35B7A"/>
    <w:rsid w:val="00D512D7"/>
    <w:rsid w:val="00D544F0"/>
    <w:rsid w:val="00D549F6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E6183"/>
    <w:rsid w:val="00DF3217"/>
    <w:rsid w:val="00DF3DB6"/>
    <w:rsid w:val="00DF665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1F79"/>
    <w:rsid w:val="00E930A0"/>
    <w:rsid w:val="00E97C7D"/>
    <w:rsid w:val="00EA55B8"/>
    <w:rsid w:val="00EA6873"/>
    <w:rsid w:val="00EA7188"/>
    <w:rsid w:val="00EB1402"/>
    <w:rsid w:val="00EB5610"/>
    <w:rsid w:val="00EB5A18"/>
    <w:rsid w:val="00EB5C06"/>
    <w:rsid w:val="00EB7EE9"/>
    <w:rsid w:val="00EC67F4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44F2B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2799"/>
    <w:rsid w:val="00FC57D8"/>
    <w:rsid w:val="00FC63E3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B2E09"/>
  <w15:docId w15:val="{B688B4A2-EF52-4325-9953-1493B0A0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a"/>
    <w:rsid w:val="00296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696390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rsid w:val="00696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65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02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kib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115</TotalTime>
  <Pages>17</Pages>
  <Words>3113</Words>
  <Characters>17748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Баженова</dc:creator>
  <cp:keywords/>
  <dc:description/>
  <cp:lastModifiedBy>Медников Матвей Олегович</cp:lastModifiedBy>
  <cp:revision>18</cp:revision>
  <dcterms:created xsi:type="dcterms:W3CDTF">2025-05-26T11:02:00Z</dcterms:created>
  <dcterms:modified xsi:type="dcterms:W3CDTF">2025-05-26T19:04:00Z</dcterms:modified>
</cp:coreProperties>
</file>