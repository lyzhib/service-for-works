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EE97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42C1FA5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6AE7DA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0F174E8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0C2C693D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1ECDF49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E2E38B9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2E42FD8E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5B05FD16" w14:textId="77777777" w:rsidR="009F5902" w:rsidRPr="00306C45" w:rsidRDefault="009F5902" w:rsidP="009F5902">
      <w:pPr>
        <w:spacing w:line="276" w:lineRule="auto"/>
        <w:jc w:val="center"/>
      </w:pPr>
    </w:p>
    <w:p w14:paraId="0FCB204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A294E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37D3A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BEED27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9CE24E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2D55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FDECF4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C1E55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56888762" w14:textId="0A5BCD1D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72A42" w:rsidRPr="00772A42">
        <w:rPr>
          <w:rStyle w:val="23"/>
          <w:rFonts w:eastAsiaTheme="minorHAnsi"/>
        </w:rPr>
        <w:t>Создание бота по автоматической покупке подарков в мессенджере Telegram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BEA4B3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C148A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4C0D48D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B165D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9B9C0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BD8C9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C8353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AEFC3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4E3651EF" w14:textId="77777777" w:rsidTr="00C5110B">
        <w:trPr>
          <w:trHeight w:val="195"/>
        </w:trPr>
        <w:tc>
          <w:tcPr>
            <w:tcW w:w="6480" w:type="dxa"/>
          </w:tcPr>
          <w:p w14:paraId="250F87E7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FDD774B" w14:textId="1622007A" w:rsidR="009F5902" w:rsidRPr="00534870" w:rsidRDefault="00772A4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 М.А.</w:t>
            </w:r>
          </w:p>
        </w:tc>
      </w:tr>
      <w:tr w:rsidR="009F5902" w:rsidRPr="00534870" w14:paraId="26327DEC" w14:textId="77777777" w:rsidTr="00C5110B">
        <w:trPr>
          <w:trHeight w:val="195"/>
        </w:trPr>
        <w:tc>
          <w:tcPr>
            <w:tcW w:w="6480" w:type="dxa"/>
          </w:tcPr>
          <w:p w14:paraId="14F227ED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28F26A5E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87E52" w14:textId="50D4FE06" w:rsidR="009F5902" w:rsidRDefault="00772A4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 М.А.</w:t>
            </w:r>
          </w:p>
          <w:p w14:paraId="76E7659F" w14:textId="7BD7509B" w:rsidR="00772A42" w:rsidRPr="00772A42" w:rsidRDefault="004F682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="00772A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ссистент кафедры ИНФО УрФУ</w:t>
            </w:r>
          </w:p>
        </w:tc>
      </w:tr>
      <w:tr w:rsidR="009F5902" w:rsidRPr="00534870" w14:paraId="79AF78DD" w14:textId="77777777" w:rsidTr="00C5110B">
        <w:trPr>
          <w:trHeight w:val="549"/>
        </w:trPr>
        <w:tc>
          <w:tcPr>
            <w:tcW w:w="6480" w:type="dxa"/>
          </w:tcPr>
          <w:p w14:paraId="7A1595A1" w14:textId="02A3234F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 ______________</w:t>
            </w:r>
          </w:p>
          <w:p w14:paraId="291A4BF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E0C341" w14:textId="58633E6E" w:rsidR="009F5902" w:rsidRPr="00534870" w:rsidRDefault="00772A4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Гордиенко А.С.</w:t>
            </w:r>
          </w:p>
        </w:tc>
      </w:tr>
      <w:tr w:rsidR="009F5902" w:rsidRPr="00534870" w14:paraId="658043B3" w14:textId="77777777" w:rsidTr="00C5110B">
        <w:trPr>
          <w:trHeight w:val="311"/>
        </w:trPr>
        <w:tc>
          <w:tcPr>
            <w:tcW w:w="6480" w:type="dxa"/>
          </w:tcPr>
          <w:p w14:paraId="5BBCB7FC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B2891" w14:textId="74597001" w:rsidR="009F5902" w:rsidRPr="00534870" w:rsidRDefault="004F682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Трифонов Д.В.</w:t>
            </w:r>
          </w:p>
        </w:tc>
      </w:tr>
      <w:tr w:rsidR="009F5902" w:rsidRPr="00534870" w14:paraId="32359802" w14:textId="77777777" w:rsidTr="00C5110B">
        <w:trPr>
          <w:trHeight w:val="445"/>
        </w:trPr>
        <w:tc>
          <w:tcPr>
            <w:tcW w:w="6480" w:type="dxa"/>
          </w:tcPr>
          <w:p w14:paraId="04B22224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D47913" w14:textId="473AD875" w:rsidR="009F5902" w:rsidRPr="00534870" w:rsidRDefault="004F682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Чистяков В.В.</w:t>
            </w:r>
          </w:p>
        </w:tc>
      </w:tr>
    </w:tbl>
    <w:p w14:paraId="4D1550D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CBAA0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4627B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6F075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3EB82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2B1160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7546509C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258F6E7A" w14:textId="77777777" w:rsidR="00C70832" w:rsidRPr="00C70832" w:rsidRDefault="00C70832" w:rsidP="00C70832">
      <w:pPr>
        <w:pStyle w:val="22"/>
        <w:ind w:firstLine="0"/>
        <w:jc w:val="center"/>
      </w:pPr>
    </w:p>
    <w:p w14:paraId="11D8E9B0" w14:textId="1E00869D" w:rsidR="00380906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380906">
        <w:rPr>
          <w:noProof/>
        </w:rPr>
        <w:t>ВВЕДЕНИЕ</w:t>
      </w:r>
      <w:r w:rsidR="00380906">
        <w:rPr>
          <w:noProof/>
        </w:rPr>
        <w:tab/>
      </w:r>
      <w:r w:rsidR="00380906">
        <w:rPr>
          <w:noProof/>
        </w:rPr>
        <w:fldChar w:fldCharType="begin"/>
      </w:r>
      <w:r w:rsidR="00380906">
        <w:rPr>
          <w:noProof/>
        </w:rPr>
        <w:instrText xml:space="preserve"> PAGEREF _Toc199204397 \h </w:instrText>
      </w:r>
      <w:r w:rsidR="00380906">
        <w:rPr>
          <w:noProof/>
        </w:rPr>
      </w:r>
      <w:r w:rsidR="00380906">
        <w:rPr>
          <w:noProof/>
        </w:rPr>
        <w:fldChar w:fldCharType="separate"/>
      </w:r>
      <w:r w:rsidR="00DA6D08">
        <w:rPr>
          <w:noProof/>
        </w:rPr>
        <w:t>3</w:t>
      </w:r>
      <w:r w:rsidR="00380906">
        <w:rPr>
          <w:noProof/>
        </w:rPr>
        <w:fldChar w:fldCharType="end"/>
      </w:r>
    </w:p>
    <w:p w14:paraId="4989B9B0" w14:textId="44704D6D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Информация о работе каждого участника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_Toc199204398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5</w:t>
      </w:r>
      <w:r>
        <w:rPr>
          <w:noProof/>
        </w:rPr>
        <w:fldChar w:fldCharType="end"/>
      </w:r>
    </w:p>
    <w:p w14:paraId="43A569FB" w14:textId="5ECEA3DA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Разбор требований заказчика и пользователей к программному продукту и составление плана действий для достижения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_Toc199204399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6</w:t>
      </w:r>
      <w:r>
        <w:rPr>
          <w:noProof/>
        </w:rPr>
        <w:fldChar w:fldCharType="end"/>
      </w:r>
    </w:p>
    <w:p w14:paraId="3BDFA23E" w14:textId="5C936145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EC10C5">
        <w:rPr>
          <w:rFonts w:eastAsia="Times New Roman"/>
          <w:noProof/>
          <w:lang w:eastAsia="ru-RU"/>
        </w:rPr>
        <w:t>3</w:t>
      </w:r>
      <w:r>
        <w:rPr>
          <w:noProof/>
        </w:rPr>
        <w:t xml:space="preserve">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_Toc199204400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7</w:t>
      </w:r>
      <w:r>
        <w:rPr>
          <w:noProof/>
        </w:rPr>
        <w:fldChar w:fldCharType="end"/>
      </w:r>
    </w:p>
    <w:p w14:paraId="0D5FF91F" w14:textId="4368F3ED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Обзор архитектуры программного продукта, описание основных компонентов и связей между ними, обоснование выбора архитектурного решения.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_Toc199204401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9</w:t>
      </w:r>
      <w:r>
        <w:rPr>
          <w:noProof/>
        </w:rPr>
        <w:fldChar w:fldCharType="end"/>
      </w:r>
    </w:p>
    <w:p w14:paraId="35E4D083" w14:textId="5CB51B82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Описание методологии разработки, информация о процессе разработки, отчет о результатах тестирования на промежуточных этапах, разбор выявленных ошибок.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_Toc199204402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11</w:t>
      </w:r>
      <w:r>
        <w:rPr>
          <w:noProof/>
        </w:rPr>
        <w:fldChar w:fldCharType="end"/>
      </w:r>
    </w:p>
    <w:p w14:paraId="261FF88D" w14:textId="691FB43B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 Информация о планировании деятельности в ходе разработки и распределении задач между участниками команды разработчиков.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_Toc199204403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14</w:t>
      </w:r>
      <w:r>
        <w:rPr>
          <w:noProof/>
        </w:rPr>
        <w:fldChar w:fldCharType="end"/>
      </w:r>
    </w:p>
    <w:p w14:paraId="338EED39" w14:textId="6A42F65D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_Toc199204404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15</w:t>
      </w:r>
      <w:r>
        <w:rPr>
          <w:noProof/>
        </w:rPr>
        <w:fldChar w:fldCharType="end"/>
      </w:r>
    </w:p>
    <w:p w14:paraId="0D2F7FCC" w14:textId="596ABCB4" w:rsidR="00380906" w:rsidRDefault="00380906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_Toc199204405 \h </w:instrText>
      </w:r>
      <w:r>
        <w:rPr>
          <w:noProof/>
        </w:rPr>
      </w:r>
      <w:r>
        <w:rPr>
          <w:noProof/>
        </w:rPr>
        <w:fldChar w:fldCharType="separate"/>
      </w:r>
      <w:r w:rsidR="00DA6D08">
        <w:rPr>
          <w:noProof/>
        </w:rPr>
        <w:t>17</w:t>
      </w:r>
      <w:r>
        <w:rPr>
          <w:noProof/>
        </w:rPr>
        <w:fldChar w:fldCharType="end"/>
      </w:r>
    </w:p>
    <w:p w14:paraId="0A26BFCA" w14:textId="724671A6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0B98574B" w14:textId="77777777" w:rsidR="0090634C" w:rsidRDefault="002040D4" w:rsidP="0088139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204397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6E59807B" w14:textId="77777777" w:rsidR="00B07C0B" w:rsidRPr="00B07C0B" w:rsidRDefault="00B07C0B" w:rsidP="00AF6FA6">
      <w:pPr>
        <w:pStyle w:val="22"/>
        <w:ind w:firstLine="0"/>
      </w:pPr>
    </w:p>
    <w:p w14:paraId="731AD8BC" w14:textId="35BE1169" w:rsidR="002A490D" w:rsidRPr="002A490D" w:rsidRDefault="00AF6FA6" w:rsidP="002A490D">
      <w:pPr>
        <w:pStyle w:val="22"/>
      </w:pPr>
      <w:r w:rsidRPr="00AF6FA6">
        <w:rPr>
          <w:b/>
          <w:bCs/>
        </w:rPr>
        <w:t>Цель проекта</w:t>
      </w:r>
      <w:r w:rsidRPr="00AF6FA6">
        <w:t xml:space="preserve"> </w:t>
      </w:r>
      <w:r>
        <w:t>–</w:t>
      </w:r>
      <w:r w:rsidRPr="00AF6FA6">
        <w:t xml:space="preserve"> разработка программного продукта, представляющего собой автоматизированный сервис для покупки виртуальных подарков в мессенджере Telegram. Сервис будет предоставлять пользователям простой и удобный способ выбора, оплаты и отправки подарков друзьям и контактам в Telegram без необходимости покидать приложение.</w:t>
      </w:r>
    </w:p>
    <w:p w14:paraId="4EF0E7C7" w14:textId="77777777" w:rsidR="00070D99" w:rsidRPr="00DA6D08" w:rsidRDefault="00070D99" w:rsidP="00070D99">
      <w:pPr>
        <w:pStyle w:val="22"/>
        <w:ind w:firstLine="0"/>
        <w:rPr>
          <w:b/>
          <w:bCs/>
        </w:rPr>
      </w:pPr>
    </w:p>
    <w:p w14:paraId="4FAE361F" w14:textId="59DB58F7" w:rsidR="00070D99" w:rsidRDefault="00AF6FA6" w:rsidP="00070D99">
      <w:pPr>
        <w:pStyle w:val="22"/>
        <w:rPr>
          <w:b/>
          <w:bCs/>
        </w:rPr>
      </w:pPr>
      <w:r w:rsidRPr="00AF6FA6">
        <w:rPr>
          <w:b/>
          <w:bCs/>
        </w:rPr>
        <w:t>Задачи проекта:</w:t>
      </w:r>
    </w:p>
    <w:p w14:paraId="22D6DDFF" w14:textId="67A5674B" w:rsidR="00AF6FA6" w:rsidRPr="00070D99" w:rsidRDefault="006056E5" w:rsidP="00070D99">
      <w:pPr>
        <w:pStyle w:val="52"/>
        <w:numPr>
          <w:ilvl w:val="0"/>
          <w:numId w:val="32"/>
        </w:numPr>
      </w:pPr>
      <w:r>
        <w:t>п</w:t>
      </w:r>
      <w:r w:rsidR="00AF6FA6" w:rsidRPr="00070D99">
        <w:t>роанализировать существующие решения на рынке и определить их сильные и слабые стороны;</w:t>
      </w:r>
    </w:p>
    <w:p w14:paraId="5C390C5A" w14:textId="5E066D72" w:rsidR="00AF6FA6" w:rsidRPr="00070D99" w:rsidRDefault="006056E5" w:rsidP="00070D99">
      <w:pPr>
        <w:pStyle w:val="52"/>
        <w:numPr>
          <w:ilvl w:val="0"/>
          <w:numId w:val="32"/>
        </w:numPr>
      </w:pPr>
      <w:r>
        <w:t>п</w:t>
      </w:r>
      <w:r w:rsidR="00AF6FA6" w:rsidRPr="00070D99">
        <w:t>остроить схему Telegram бота</w:t>
      </w:r>
      <w:r w:rsidR="002A490D" w:rsidRPr="00070D99">
        <w:t>;</w:t>
      </w:r>
    </w:p>
    <w:p w14:paraId="5FF7805F" w14:textId="4DD7B60C" w:rsidR="00AF6FA6" w:rsidRPr="00070D99" w:rsidRDefault="006056E5" w:rsidP="00070D99">
      <w:pPr>
        <w:pStyle w:val="52"/>
        <w:numPr>
          <w:ilvl w:val="0"/>
          <w:numId w:val="32"/>
        </w:numPr>
      </w:pPr>
      <w:r>
        <w:t>р</w:t>
      </w:r>
      <w:r w:rsidR="00AF6FA6" w:rsidRPr="00070D99">
        <w:t>еализовать систему каталогов с подарками;</w:t>
      </w:r>
    </w:p>
    <w:p w14:paraId="73B65C9F" w14:textId="47F730FB" w:rsidR="00AF6FA6" w:rsidRPr="00070D99" w:rsidRDefault="006056E5" w:rsidP="00070D99">
      <w:pPr>
        <w:pStyle w:val="52"/>
        <w:numPr>
          <w:ilvl w:val="0"/>
          <w:numId w:val="32"/>
        </w:numPr>
      </w:pPr>
      <w:r>
        <w:t>р</w:t>
      </w:r>
      <w:r w:rsidR="00AF6FA6" w:rsidRPr="00070D99">
        <w:t xml:space="preserve">азработать систему автопоиска и </w:t>
      </w:r>
      <w:proofErr w:type="spellStart"/>
      <w:r w:rsidR="00AF6FA6" w:rsidRPr="00070D99">
        <w:t>автопокупки</w:t>
      </w:r>
      <w:proofErr w:type="spellEnd"/>
      <w:r w:rsidR="00AF6FA6" w:rsidRPr="00070D99">
        <w:t>;</w:t>
      </w:r>
    </w:p>
    <w:p w14:paraId="280F3DD4" w14:textId="49CE0023" w:rsidR="00AF6FA6" w:rsidRPr="00070D99" w:rsidRDefault="006056E5" w:rsidP="00070D99">
      <w:pPr>
        <w:pStyle w:val="52"/>
        <w:numPr>
          <w:ilvl w:val="0"/>
          <w:numId w:val="32"/>
        </w:numPr>
      </w:pPr>
      <w:r>
        <w:t>р</w:t>
      </w:r>
      <w:r w:rsidR="00AF6FA6" w:rsidRPr="00070D99">
        <w:t>азработать пользовательский интерфейс;</w:t>
      </w:r>
    </w:p>
    <w:p w14:paraId="4F783E02" w14:textId="277BE2D9" w:rsidR="00AF6FA6" w:rsidRPr="00070D99" w:rsidRDefault="006056E5" w:rsidP="00070D99">
      <w:pPr>
        <w:pStyle w:val="52"/>
        <w:numPr>
          <w:ilvl w:val="0"/>
          <w:numId w:val="32"/>
        </w:numPr>
      </w:pPr>
      <w:r>
        <w:t>в</w:t>
      </w:r>
      <w:r w:rsidR="00AF6FA6" w:rsidRPr="00070D99">
        <w:t>строить платёжные системы;</w:t>
      </w:r>
    </w:p>
    <w:p w14:paraId="50460224" w14:textId="4869CA8A" w:rsidR="00AF6FA6" w:rsidRPr="00070D99" w:rsidRDefault="006056E5" w:rsidP="00070D99">
      <w:pPr>
        <w:pStyle w:val="52"/>
        <w:numPr>
          <w:ilvl w:val="0"/>
          <w:numId w:val="32"/>
        </w:numPr>
      </w:pPr>
      <w:r>
        <w:t>о</w:t>
      </w:r>
      <w:r w:rsidR="00AF6FA6" w:rsidRPr="00070D99">
        <w:t>беспечить безопасность транзакций и персональных данных;</w:t>
      </w:r>
    </w:p>
    <w:p w14:paraId="28CCF27A" w14:textId="1B0C0D99" w:rsidR="00AF6FA6" w:rsidRPr="00070D99" w:rsidRDefault="006056E5" w:rsidP="00070D99">
      <w:pPr>
        <w:pStyle w:val="52"/>
        <w:numPr>
          <w:ilvl w:val="0"/>
          <w:numId w:val="32"/>
        </w:numPr>
      </w:pPr>
      <w:r>
        <w:t>п</w:t>
      </w:r>
      <w:r w:rsidR="00AF6FA6" w:rsidRPr="00070D99">
        <w:t>ровести тестирование.</w:t>
      </w:r>
    </w:p>
    <w:p w14:paraId="6CCCEF67" w14:textId="77777777" w:rsidR="002A490D" w:rsidRPr="00070D99" w:rsidRDefault="002A490D" w:rsidP="00070D99">
      <w:pPr>
        <w:pStyle w:val="22"/>
        <w:ind w:firstLine="0"/>
        <w:rPr>
          <w:lang w:val="en-US"/>
        </w:rPr>
      </w:pPr>
    </w:p>
    <w:p w14:paraId="16673A94" w14:textId="0D093835" w:rsidR="002A490D" w:rsidRPr="002A490D" w:rsidRDefault="002A490D" w:rsidP="002A490D">
      <w:pPr>
        <w:pStyle w:val="22"/>
        <w:rPr>
          <w:b/>
          <w:bCs/>
        </w:rPr>
      </w:pPr>
      <w:r w:rsidRPr="002A490D">
        <w:rPr>
          <w:b/>
          <w:bCs/>
        </w:rPr>
        <w:t>Обоснование актуальности и важности проекта</w:t>
      </w:r>
      <w:r>
        <w:rPr>
          <w:b/>
          <w:bCs/>
        </w:rPr>
        <w:t>:</w:t>
      </w:r>
    </w:p>
    <w:p w14:paraId="113F07DA" w14:textId="77777777" w:rsidR="002A490D" w:rsidRPr="002A490D" w:rsidRDefault="002A490D" w:rsidP="002A490D">
      <w:pPr>
        <w:pStyle w:val="22"/>
      </w:pPr>
      <w:r w:rsidRPr="002A490D">
        <w:t>С развитием цифровых коммуникаций и популярности мессенджеров, пользователи всё чаще выражают эмоции и поздравления виртуальными средствами. Telegram активно развивает внутреннюю экономику через ботов, стикеры, подарки и подписки. Однако функционал по покупке и отправке подарков остается ограниченным.</w:t>
      </w:r>
    </w:p>
    <w:p w14:paraId="3A1CDFA2" w14:textId="77777777" w:rsidR="002A490D" w:rsidRPr="002A490D" w:rsidRDefault="002A490D" w:rsidP="002A490D">
      <w:pPr>
        <w:pStyle w:val="22"/>
      </w:pPr>
      <w:r w:rsidRPr="002A490D">
        <w:t>Создание автоматизированного, безопасного и простого в использовании сервиса по покупке подарков:</w:t>
      </w:r>
    </w:p>
    <w:p w14:paraId="00BC0E7D" w14:textId="77777777" w:rsidR="002A490D" w:rsidRPr="002A490D" w:rsidRDefault="002A490D" w:rsidP="002A490D">
      <w:pPr>
        <w:pStyle w:val="53"/>
      </w:pPr>
      <w:r w:rsidRPr="002A490D">
        <w:t>отвечает растущему спросу на персонализированные цифровые подарки;</w:t>
      </w:r>
    </w:p>
    <w:p w14:paraId="49849392" w14:textId="77777777" w:rsidR="002A490D" w:rsidRPr="002A490D" w:rsidRDefault="002A490D" w:rsidP="002A490D">
      <w:pPr>
        <w:pStyle w:val="53"/>
      </w:pPr>
      <w:r w:rsidRPr="002A490D">
        <w:t>стимулирует вовлечённость пользователей в экосистему Telegram;</w:t>
      </w:r>
    </w:p>
    <w:p w14:paraId="7E1E30C9" w14:textId="77777777" w:rsidR="002A490D" w:rsidRPr="002A490D" w:rsidRDefault="002A490D" w:rsidP="002A490D">
      <w:pPr>
        <w:pStyle w:val="53"/>
      </w:pPr>
      <w:r w:rsidRPr="002A490D">
        <w:lastRenderedPageBreak/>
        <w:t>открывает дополнительные каналы монетизации;</w:t>
      </w:r>
    </w:p>
    <w:p w14:paraId="1C58B659" w14:textId="20DB4BF4" w:rsidR="002E5600" w:rsidRDefault="002A490D" w:rsidP="00881391">
      <w:pPr>
        <w:pStyle w:val="53"/>
      </w:pPr>
      <w:r w:rsidRPr="002A490D">
        <w:t>облегчает пользователям повседневные задачи (например, поздравление с днем рождения в пару кликов).</w:t>
      </w:r>
    </w:p>
    <w:p w14:paraId="74CF79BB" w14:textId="77777777" w:rsidR="002A490D" w:rsidRPr="00DA6D08" w:rsidRDefault="002A490D" w:rsidP="00070D99">
      <w:pPr>
        <w:pStyle w:val="22"/>
        <w:ind w:firstLine="0"/>
      </w:pPr>
    </w:p>
    <w:p w14:paraId="0344FF3C" w14:textId="5C9D4564" w:rsidR="002A490D" w:rsidRPr="002A490D" w:rsidRDefault="002A490D" w:rsidP="002A490D">
      <w:pPr>
        <w:pStyle w:val="22"/>
        <w:rPr>
          <w:b/>
          <w:bCs/>
        </w:rPr>
      </w:pPr>
      <w:r w:rsidRPr="002A490D">
        <w:rPr>
          <w:b/>
          <w:bCs/>
        </w:rPr>
        <w:t>Описание области применения программного продукта:</w:t>
      </w:r>
    </w:p>
    <w:p w14:paraId="09003FE5" w14:textId="77777777" w:rsidR="002A490D" w:rsidRPr="002A490D" w:rsidRDefault="002A490D" w:rsidP="002A490D">
      <w:pPr>
        <w:pStyle w:val="22"/>
      </w:pPr>
      <w:r w:rsidRPr="002A490D">
        <w:t>Программный продукт будет применяться:</w:t>
      </w:r>
    </w:p>
    <w:p w14:paraId="699FF647" w14:textId="0413C8AE" w:rsidR="002A490D" w:rsidRPr="002A490D" w:rsidRDefault="002A490D" w:rsidP="002A490D">
      <w:pPr>
        <w:pStyle w:val="53"/>
      </w:pPr>
      <w:r>
        <w:t>как сервис для быстрой покупки подарков рядовыми пользователями, без долгого поиска</w:t>
      </w:r>
      <w:r w:rsidR="00C12431" w:rsidRPr="00C12431">
        <w:t>;</w:t>
      </w:r>
    </w:p>
    <w:p w14:paraId="765F86B3" w14:textId="49646FEB" w:rsidR="002A490D" w:rsidRPr="00C12431" w:rsidRDefault="002A490D" w:rsidP="00C12431">
      <w:pPr>
        <w:pStyle w:val="53"/>
      </w:pPr>
      <w:r w:rsidRPr="002A490D">
        <w:t>в цифровом маркетинге</w:t>
      </w:r>
      <w:r>
        <w:t>, как способ пассивного заработка</w:t>
      </w:r>
      <w:r w:rsidRPr="002A490D">
        <w:t>;</w:t>
      </w:r>
    </w:p>
    <w:p w14:paraId="4132B7B4" w14:textId="77777777" w:rsidR="00C12431" w:rsidRPr="00DA6D08" w:rsidRDefault="00C12431" w:rsidP="00070D99">
      <w:pPr>
        <w:pStyle w:val="22"/>
        <w:ind w:firstLine="0"/>
      </w:pPr>
    </w:p>
    <w:p w14:paraId="154E2851" w14:textId="5C9F2917" w:rsidR="00C12431" w:rsidRPr="004F6822" w:rsidRDefault="00C12431" w:rsidP="00C12431">
      <w:pPr>
        <w:pStyle w:val="22"/>
        <w:rPr>
          <w:b/>
          <w:bCs/>
        </w:rPr>
      </w:pPr>
      <w:r w:rsidRPr="004F6822">
        <w:rPr>
          <w:b/>
          <w:bCs/>
        </w:rPr>
        <w:t>Описание ожидаемых результатов и планируемых достижений по завершении проекта:</w:t>
      </w:r>
    </w:p>
    <w:p w14:paraId="726D64BE" w14:textId="77777777" w:rsidR="00C12431" w:rsidRPr="00C12431" w:rsidRDefault="00C12431" w:rsidP="00C12431">
      <w:pPr>
        <w:pStyle w:val="22"/>
      </w:pPr>
      <w:r w:rsidRPr="00C12431">
        <w:t>По завершении проекта планируется:</w:t>
      </w:r>
    </w:p>
    <w:p w14:paraId="69BECB80" w14:textId="7D5D89EF" w:rsidR="00C12431" w:rsidRPr="00C12431" w:rsidRDefault="00070D99" w:rsidP="00C12431">
      <w:pPr>
        <w:pStyle w:val="53"/>
      </w:pPr>
      <w:r>
        <w:t>г</w:t>
      </w:r>
      <w:r w:rsidR="00C12431" w:rsidRPr="00C12431">
        <w:t>отовый к использованию Telegram-бот с интуитивным интерфейсом;</w:t>
      </w:r>
    </w:p>
    <w:p w14:paraId="5791DEB7" w14:textId="6ECCD7A2" w:rsidR="00C12431" w:rsidRPr="00C12431" w:rsidRDefault="00070D99" w:rsidP="00C12431">
      <w:pPr>
        <w:pStyle w:val="53"/>
      </w:pPr>
      <w:r>
        <w:t>п</w:t>
      </w:r>
      <w:r w:rsidR="00C12431" w:rsidRPr="00C12431">
        <w:t>олноценная библиотека подарков;</w:t>
      </w:r>
    </w:p>
    <w:p w14:paraId="0A2F5913" w14:textId="1EB15314" w:rsidR="00C12431" w:rsidRPr="00C12431" w:rsidRDefault="00070D99" w:rsidP="00C12431">
      <w:pPr>
        <w:pStyle w:val="53"/>
      </w:pPr>
      <w:r>
        <w:t>и</w:t>
      </w:r>
      <w:r w:rsidR="00C12431" w:rsidRPr="00C12431">
        <w:t>нтеграция с платежными системами и безопасная обработка транзакций;</w:t>
      </w:r>
    </w:p>
    <w:p w14:paraId="5578D790" w14:textId="38D21145" w:rsidR="00C12431" w:rsidRPr="00C12431" w:rsidRDefault="00070D99" w:rsidP="00C12431">
      <w:pPr>
        <w:pStyle w:val="53"/>
      </w:pPr>
      <w:r>
        <w:t>п</w:t>
      </w:r>
      <w:r w:rsidR="00C12431" w:rsidRPr="00C12431">
        <w:t>роведённое бета-тестирование;</w:t>
      </w:r>
    </w:p>
    <w:p w14:paraId="17F288DB" w14:textId="42E8651B" w:rsidR="00C12431" w:rsidRPr="00C12431" w:rsidRDefault="00070D99" w:rsidP="00C12431">
      <w:pPr>
        <w:pStyle w:val="53"/>
      </w:pPr>
      <w:r>
        <w:t>в</w:t>
      </w:r>
      <w:r w:rsidR="00C12431" w:rsidRPr="00C12431">
        <w:t>озможность масштабирования сервиса (например, поддержка нескольких языков, региональных валют);</w:t>
      </w:r>
    </w:p>
    <w:p w14:paraId="4E78EF5B" w14:textId="6677C52F" w:rsidR="00C12431" w:rsidRPr="00C12431" w:rsidRDefault="00070D99" w:rsidP="00C12431">
      <w:pPr>
        <w:pStyle w:val="53"/>
      </w:pPr>
      <w:r>
        <w:t>п</w:t>
      </w:r>
      <w:r w:rsidR="00C12431" w:rsidRPr="00C12431">
        <w:t>одготовка к запуску рекламной кампании и продвижению среди целевой аудитории.</w:t>
      </w:r>
    </w:p>
    <w:p w14:paraId="022813C0" w14:textId="09F6CF00" w:rsidR="00571CE6" w:rsidRPr="00571CE6" w:rsidRDefault="00C12431" w:rsidP="00581579">
      <w:pPr>
        <w:pStyle w:val="22"/>
      </w:pPr>
      <w:r w:rsidRPr="00C12431">
        <w:t>Проект создаст конкурентоспособный продукт в растущем сегменте цифровых сервисов, встроенных в мессенджеры, и откроет перспективы дальнейшего расширения функционала.</w:t>
      </w:r>
    </w:p>
    <w:p w14:paraId="75F1119F" w14:textId="1E19C0AE" w:rsidR="00571CE6" w:rsidRDefault="00571CE6" w:rsidP="00581579">
      <w:pPr>
        <w:pStyle w:val="12"/>
      </w:pPr>
      <w:bookmarkStart w:id="16" w:name="_Toc199204398"/>
      <w:r>
        <w:lastRenderedPageBreak/>
        <w:t>Информация о работе каждого участника команды</w:t>
      </w:r>
      <w:bookmarkEnd w:id="16"/>
    </w:p>
    <w:p w14:paraId="21BDBB66" w14:textId="77777777" w:rsidR="00571CE6" w:rsidRDefault="00571CE6" w:rsidP="00571CE6">
      <w:pPr>
        <w:pStyle w:val="22"/>
        <w:ind w:firstLine="0"/>
        <w:rPr>
          <w:lang w:eastAsia="en-US"/>
        </w:rPr>
      </w:pPr>
    </w:p>
    <w:p w14:paraId="14C5AC51" w14:textId="0FCA76E3" w:rsidR="00571CE6" w:rsidRPr="00571CE6" w:rsidRDefault="00571CE6" w:rsidP="00571CE6">
      <w:pPr>
        <w:pStyle w:val="22"/>
        <w:ind w:left="709" w:firstLine="0"/>
        <w:rPr>
          <w:b/>
          <w:bCs/>
          <w:lang w:eastAsia="en-US"/>
        </w:rPr>
      </w:pPr>
      <w:r w:rsidRPr="00571CE6">
        <w:rPr>
          <w:b/>
          <w:bCs/>
          <w:lang w:eastAsia="en-US"/>
        </w:rPr>
        <w:t>Гордиенко Алексей Сергеевич:</w:t>
      </w:r>
    </w:p>
    <w:p w14:paraId="53B550C1" w14:textId="0CE33EB6" w:rsidR="00571CE6" w:rsidRDefault="00571CE6" w:rsidP="00571CE6">
      <w:pPr>
        <w:pStyle w:val="53"/>
      </w:pPr>
      <w:r>
        <w:t>ведение канбан доски и контроль за разработкой</w:t>
      </w:r>
      <w:r w:rsidR="00070D99" w:rsidRPr="00070D99">
        <w:t>;</w:t>
      </w:r>
    </w:p>
    <w:p w14:paraId="02CA2138" w14:textId="04E97961" w:rsidR="00571CE6" w:rsidRDefault="00571CE6" w:rsidP="00571CE6">
      <w:pPr>
        <w:pStyle w:val="53"/>
      </w:pPr>
      <w:r>
        <w:t>составление схемы приложения</w:t>
      </w:r>
      <w:r w:rsidR="00070D99">
        <w:rPr>
          <w:lang w:val="en-US"/>
        </w:rPr>
        <w:t>;</w:t>
      </w:r>
    </w:p>
    <w:p w14:paraId="608545A7" w14:textId="0BE226A1" w:rsidR="00571CE6" w:rsidRDefault="00571CE6" w:rsidP="00571CE6">
      <w:pPr>
        <w:pStyle w:val="53"/>
      </w:pPr>
      <w:r>
        <w:t>анализ аналогов</w:t>
      </w:r>
      <w:r w:rsidR="00070D99">
        <w:rPr>
          <w:lang w:val="en-US"/>
        </w:rPr>
        <w:t>;</w:t>
      </w:r>
    </w:p>
    <w:p w14:paraId="54B7B852" w14:textId="7DF09E4A" w:rsidR="00571CE6" w:rsidRDefault="00571CE6" w:rsidP="00571CE6">
      <w:pPr>
        <w:pStyle w:val="53"/>
      </w:pPr>
      <w:r>
        <w:t>составление презентаций</w:t>
      </w:r>
      <w:r w:rsidR="00070D99">
        <w:rPr>
          <w:lang w:val="en-US"/>
        </w:rPr>
        <w:t>;</w:t>
      </w:r>
    </w:p>
    <w:p w14:paraId="37BCFEFC" w14:textId="12F578BE" w:rsidR="00571CE6" w:rsidRDefault="00571CE6" w:rsidP="00571CE6">
      <w:pPr>
        <w:pStyle w:val="53"/>
      </w:pPr>
      <w:r>
        <w:t>составление отчета по проекту</w:t>
      </w:r>
      <w:r w:rsidR="00070D99">
        <w:rPr>
          <w:lang w:val="en-US"/>
        </w:rPr>
        <w:t>.</w:t>
      </w:r>
    </w:p>
    <w:p w14:paraId="6982C1B6" w14:textId="77777777" w:rsidR="001B03D4" w:rsidRPr="00070D99" w:rsidRDefault="001B03D4" w:rsidP="00070D99">
      <w:pPr>
        <w:pStyle w:val="22"/>
        <w:ind w:firstLine="0"/>
        <w:rPr>
          <w:lang w:val="en-US"/>
        </w:rPr>
      </w:pPr>
    </w:p>
    <w:p w14:paraId="5055CBBC" w14:textId="15048583" w:rsidR="00571CE6" w:rsidRPr="00070D99" w:rsidRDefault="00571CE6" w:rsidP="00070D99">
      <w:pPr>
        <w:pStyle w:val="22"/>
        <w:rPr>
          <w:b/>
          <w:bCs/>
        </w:rPr>
      </w:pPr>
      <w:r w:rsidRPr="00070D99">
        <w:rPr>
          <w:b/>
          <w:bCs/>
        </w:rPr>
        <w:t>Трифонов Данил Владимирович:</w:t>
      </w:r>
    </w:p>
    <w:p w14:paraId="51311EE0" w14:textId="7DE23A3A" w:rsidR="001B03D4" w:rsidRPr="00070D99" w:rsidRDefault="00070D99" w:rsidP="00070D99">
      <w:pPr>
        <w:pStyle w:val="53"/>
      </w:pPr>
      <w:r>
        <w:t>с</w:t>
      </w:r>
      <w:r w:rsidR="000E7DD7" w:rsidRPr="00070D99">
        <w:t>оздание репозитория проекта</w:t>
      </w:r>
      <w:r>
        <w:rPr>
          <w:lang w:val="en-US"/>
        </w:rPr>
        <w:t>;</w:t>
      </w:r>
    </w:p>
    <w:p w14:paraId="1E9FBEB1" w14:textId="6AE0AE84" w:rsidR="000E7DD7" w:rsidRPr="00070D99" w:rsidRDefault="00070D99" w:rsidP="00070D99">
      <w:pPr>
        <w:pStyle w:val="53"/>
      </w:pPr>
      <w:r>
        <w:t>с</w:t>
      </w:r>
      <w:r w:rsidR="000E7DD7" w:rsidRPr="00070D99">
        <w:t>оздание прототипов интерфейсов</w:t>
      </w:r>
      <w:r>
        <w:rPr>
          <w:lang w:val="en-US"/>
        </w:rPr>
        <w:t>;</w:t>
      </w:r>
    </w:p>
    <w:p w14:paraId="040FC3D4" w14:textId="34FAE615" w:rsidR="000E7DD7" w:rsidRPr="00070D99" w:rsidRDefault="00070D99" w:rsidP="00070D99">
      <w:pPr>
        <w:pStyle w:val="53"/>
      </w:pPr>
      <w:r>
        <w:t>и</w:t>
      </w:r>
      <w:r w:rsidR="000E7DD7" w:rsidRPr="00070D99">
        <w:t xml:space="preserve">нтеграция </w:t>
      </w:r>
      <w:proofErr w:type="spellStart"/>
      <w:r w:rsidR="000E7DD7" w:rsidRPr="00070D99">
        <w:t>MTKruto</w:t>
      </w:r>
      <w:proofErr w:type="spellEnd"/>
      <w:r w:rsidR="000E7DD7" w:rsidRPr="00070D99">
        <w:t xml:space="preserve"> и настройка клиента</w:t>
      </w:r>
      <w:r w:rsidRPr="00070D99">
        <w:t>;</w:t>
      </w:r>
    </w:p>
    <w:p w14:paraId="6BD83E2E" w14:textId="3C534043" w:rsidR="000E7DD7" w:rsidRPr="00070D99" w:rsidRDefault="00070D99" w:rsidP="00070D99">
      <w:pPr>
        <w:pStyle w:val="53"/>
      </w:pPr>
      <w:r>
        <w:t>р</w:t>
      </w:r>
      <w:r w:rsidR="000E7DD7" w:rsidRPr="00070D99">
        <w:t xml:space="preserve">еализация Event </w:t>
      </w:r>
      <w:proofErr w:type="spellStart"/>
      <w:r w:rsidR="000E7DD7" w:rsidRPr="00070D99">
        <w:t>Handler</w:t>
      </w:r>
      <w:proofErr w:type="spellEnd"/>
      <w:r w:rsidR="000E7DD7" w:rsidRPr="00070D99">
        <w:t xml:space="preserve"> и фильтрации событий</w:t>
      </w:r>
      <w:r w:rsidRPr="00070D99">
        <w:t>;</w:t>
      </w:r>
    </w:p>
    <w:p w14:paraId="3199236D" w14:textId="60D51411" w:rsidR="000E7DD7" w:rsidRPr="00070D99" w:rsidRDefault="00070D99" w:rsidP="00070D99">
      <w:pPr>
        <w:pStyle w:val="53"/>
        <w:rPr>
          <w:lang w:val="en-US"/>
        </w:rPr>
      </w:pPr>
      <w:r>
        <w:t>р</w:t>
      </w:r>
      <w:r w:rsidR="000E7DD7" w:rsidRPr="00070D99">
        <w:t>еализация</w:t>
      </w:r>
      <w:r w:rsidR="000E7DD7" w:rsidRPr="00070D99">
        <w:rPr>
          <w:lang w:val="en-US"/>
        </w:rPr>
        <w:t xml:space="preserve"> Validator </w:t>
      </w:r>
      <w:r w:rsidR="000E7DD7" w:rsidRPr="00070D99">
        <w:t>и</w:t>
      </w:r>
      <w:r w:rsidR="000E7DD7" w:rsidRPr="00070D99">
        <w:rPr>
          <w:lang w:val="en-US"/>
        </w:rPr>
        <w:t xml:space="preserve"> Retry Engine</w:t>
      </w:r>
      <w:r>
        <w:rPr>
          <w:lang w:val="en-US"/>
        </w:rPr>
        <w:t>.</w:t>
      </w:r>
    </w:p>
    <w:p w14:paraId="6A84C450" w14:textId="77777777" w:rsidR="000E7DD7" w:rsidRPr="00070D99" w:rsidRDefault="000E7DD7" w:rsidP="00070D99">
      <w:pPr>
        <w:pStyle w:val="22"/>
        <w:ind w:firstLine="0"/>
        <w:rPr>
          <w:lang w:val="en-US"/>
        </w:rPr>
      </w:pPr>
    </w:p>
    <w:p w14:paraId="042FEF83" w14:textId="10BE6543" w:rsidR="001B03D4" w:rsidRPr="00070D99" w:rsidRDefault="00571CE6" w:rsidP="00070D99">
      <w:pPr>
        <w:pStyle w:val="22"/>
        <w:rPr>
          <w:b/>
          <w:bCs/>
        </w:rPr>
      </w:pPr>
      <w:r w:rsidRPr="00070D99">
        <w:rPr>
          <w:b/>
          <w:bCs/>
        </w:rPr>
        <w:t>Чистяков Владислав Викторович:</w:t>
      </w:r>
    </w:p>
    <w:p w14:paraId="0BB45760" w14:textId="696FC630" w:rsidR="000E7DD7" w:rsidRPr="00070D99" w:rsidRDefault="00070D99" w:rsidP="00070D99">
      <w:pPr>
        <w:pStyle w:val="53"/>
      </w:pPr>
      <w:r>
        <w:t>в</w:t>
      </w:r>
      <w:r w:rsidR="000E7DD7" w:rsidRPr="00070D99">
        <w:t>ыбор стека для разработки</w:t>
      </w:r>
      <w:r>
        <w:rPr>
          <w:lang w:val="en-US"/>
        </w:rPr>
        <w:t>;</w:t>
      </w:r>
    </w:p>
    <w:p w14:paraId="35782643" w14:textId="736D84E7" w:rsidR="000E7DD7" w:rsidRPr="00070D99" w:rsidRDefault="00070D99" w:rsidP="00070D99">
      <w:pPr>
        <w:pStyle w:val="53"/>
      </w:pPr>
      <w:r>
        <w:t>р</w:t>
      </w:r>
      <w:r w:rsidR="000E7DD7" w:rsidRPr="00070D99">
        <w:t xml:space="preserve">азработка </w:t>
      </w:r>
      <w:proofErr w:type="spellStart"/>
      <w:r w:rsidR="000E7DD7" w:rsidRPr="00070D99">
        <w:t>Purchase</w:t>
      </w:r>
      <w:proofErr w:type="spellEnd"/>
      <w:r w:rsidR="000E7DD7" w:rsidRPr="00070D99">
        <w:t xml:space="preserve"> Logic (алгоритмы оплаты, проверка лимитов)</w:t>
      </w:r>
      <w:r w:rsidRPr="00070D99">
        <w:t>;</w:t>
      </w:r>
    </w:p>
    <w:p w14:paraId="5D60A630" w14:textId="00A2187F" w:rsidR="000E7DD7" w:rsidRPr="00070D99" w:rsidRDefault="00070D99" w:rsidP="00070D99">
      <w:pPr>
        <w:pStyle w:val="53"/>
      </w:pPr>
      <w:r>
        <w:t>н</w:t>
      </w:r>
      <w:r w:rsidR="000E7DD7" w:rsidRPr="00070D99">
        <w:t>астройка базы данных и конфигурации</w:t>
      </w:r>
      <w:r w:rsidRPr="00070D99">
        <w:t>;</w:t>
      </w:r>
    </w:p>
    <w:p w14:paraId="6281BA17" w14:textId="22549DB8" w:rsidR="000E7DD7" w:rsidRPr="00070D99" w:rsidRDefault="00070D99" w:rsidP="00070D99">
      <w:pPr>
        <w:pStyle w:val="53"/>
      </w:pPr>
      <w:r>
        <w:t>н</w:t>
      </w:r>
      <w:r w:rsidR="000E7DD7" w:rsidRPr="00070D99">
        <w:t>астройка интеграционных и стресс-тестов, оптимизация производительности.</w:t>
      </w:r>
    </w:p>
    <w:p w14:paraId="3D90C7BB" w14:textId="17D73868" w:rsidR="001B03D4" w:rsidRDefault="001B03D4" w:rsidP="00581579">
      <w:pPr>
        <w:pStyle w:val="12"/>
      </w:pPr>
      <w:bookmarkStart w:id="17" w:name="_Toc199204399"/>
      <w:r>
        <w:lastRenderedPageBreak/>
        <w:t>Разбор требований заказчика и пользователей к программному продукту и составление плана действий для достижения цели</w:t>
      </w:r>
      <w:bookmarkEnd w:id="17"/>
    </w:p>
    <w:p w14:paraId="0B46F57F" w14:textId="77777777" w:rsidR="001B03D4" w:rsidRPr="00DA6D08" w:rsidRDefault="001B03D4" w:rsidP="00070D99">
      <w:pPr>
        <w:pStyle w:val="22"/>
        <w:ind w:firstLine="0"/>
        <w:rPr>
          <w:lang w:eastAsia="en-US"/>
        </w:rPr>
      </w:pPr>
    </w:p>
    <w:p w14:paraId="055DE32D" w14:textId="41BBC52F" w:rsidR="001B03D4" w:rsidRPr="001B03D4" w:rsidRDefault="001B03D4" w:rsidP="001B03D4">
      <w:pPr>
        <w:pStyle w:val="22"/>
        <w:rPr>
          <w:b/>
          <w:bCs/>
          <w:lang w:eastAsia="en-US"/>
        </w:rPr>
      </w:pPr>
      <w:r w:rsidRPr="001B03D4">
        <w:rPr>
          <w:b/>
          <w:bCs/>
          <w:lang w:eastAsia="en-US"/>
        </w:rPr>
        <w:t>Требования заказчика и пользователей к сервису:</w:t>
      </w:r>
    </w:p>
    <w:p w14:paraId="3964ABE9" w14:textId="4ED01B29" w:rsidR="001B03D4" w:rsidRPr="00544412" w:rsidRDefault="00544412" w:rsidP="001B03D4">
      <w:pPr>
        <w:pStyle w:val="53"/>
      </w:pPr>
      <w:r>
        <w:t>с</w:t>
      </w:r>
      <w:r w:rsidRPr="00544412">
        <w:t xml:space="preserve">ервис должен функционировать в виде </w:t>
      </w:r>
      <w:r w:rsidRPr="00544412">
        <w:rPr>
          <w:lang w:val="en-US"/>
        </w:rPr>
        <w:t>Telegram</w:t>
      </w:r>
      <w:r w:rsidRPr="00544412">
        <w:t>-бота</w:t>
      </w:r>
      <w:r w:rsidR="00070D99" w:rsidRPr="00070D99">
        <w:t>;</w:t>
      </w:r>
    </w:p>
    <w:p w14:paraId="2A2483B3" w14:textId="20AECC76" w:rsidR="00544412" w:rsidRDefault="00544412" w:rsidP="00544412">
      <w:pPr>
        <w:pStyle w:val="53"/>
      </w:pPr>
      <w:r>
        <w:t>наличие динамически обновляемого каталога с виртуальными подарками</w:t>
      </w:r>
      <w:r w:rsidR="00070D99" w:rsidRPr="00070D99">
        <w:t>;</w:t>
      </w:r>
    </w:p>
    <w:p w14:paraId="1A75D60D" w14:textId="6CE6992A" w:rsidR="00544412" w:rsidRDefault="00544412" w:rsidP="00544412">
      <w:pPr>
        <w:pStyle w:val="53"/>
      </w:pPr>
      <w:r>
        <w:t>поддержка популярных валют и криптовалют для оплаты</w:t>
      </w:r>
      <w:r w:rsidR="00070D99" w:rsidRPr="00070D99">
        <w:t>;</w:t>
      </w:r>
    </w:p>
    <w:p w14:paraId="1FA87F59" w14:textId="658ED957" w:rsidR="00544412" w:rsidRDefault="00544412" w:rsidP="00544412">
      <w:pPr>
        <w:pStyle w:val="53"/>
      </w:pPr>
      <w:r>
        <w:t>возможность создания мульти-аккаунта</w:t>
      </w:r>
      <w:r w:rsidR="00070D99">
        <w:rPr>
          <w:lang w:val="en-US"/>
        </w:rPr>
        <w:t>;</w:t>
      </w:r>
    </w:p>
    <w:p w14:paraId="52E64E97" w14:textId="3434CCD3" w:rsidR="00544412" w:rsidRDefault="00544412" w:rsidP="00544412">
      <w:pPr>
        <w:pStyle w:val="53"/>
      </w:pPr>
      <w:r>
        <w:t>высокая скорость обнаружения лимитированных подарков, а также произведения транзакций</w:t>
      </w:r>
      <w:r w:rsidR="00070D99" w:rsidRPr="00070D99">
        <w:t>;</w:t>
      </w:r>
    </w:p>
    <w:p w14:paraId="7E6F29E7" w14:textId="68A29BE8" w:rsidR="00544412" w:rsidRDefault="00544412" w:rsidP="00544412">
      <w:pPr>
        <w:pStyle w:val="53"/>
      </w:pPr>
      <w:r>
        <w:t>выгодная для пользователей ценовая политика</w:t>
      </w:r>
      <w:r w:rsidR="00070D99" w:rsidRPr="00070D99">
        <w:t>;</w:t>
      </w:r>
    </w:p>
    <w:p w14:paraId="6C95CA40" w14:textId="41440AA4" w:rsidR="00544412" w:rsidRDefault="00544412" w:rsidP="00544412">
      <w:pPr>
        <w:pStyle w:val="53"/>
      </w:pPr>
      <w:r>
        <w:t xml:space="preserve">удобный и интуитивно понятный </w:t>
      </w:r>
      <w:r>
        <w:rPr>
          <w:lang w:val="en-US"/>
        </w:rPr>
        <w:t>GUI</w:t>
      </w:r>
      <w:r w:rsidRPr="00544412">
        <w:t xml:space="preserve"> </w:t>
      </w:r>
      <w:r>
        <w:t>интерфейс</w:t>
      </w:r>
      <w:r w:rsidR="00070D99" w:rsidRPr="00070D99">
        <w:t>;</w:t>
      </w:r>
    </w:p>
    <w:p w14:paraId="6B1CFABC" w14:textId="6A591CFA" w:rsidR="00544412" w:rsidRDefault="00544412" w:rsidP="00544412">
      <w:pPr>
        <w:pStyle w:val="53"/>
      </w:pPr>
      <w:r>
        <w:t>возможность быстрой загрузки конфигураций</w:t>
      </w:r>
      <w:r w:rsidR="00070D99">
        <w:rPr>
          <w:lang w:val="en-US"/>
        </w:rPr>
        <w:t>;</w:t>
      </w:r>
    </w:p>
    <w:p w14:paraId="70F72079" w14:textId="77B99622" w:rsidR="00544412" w:rsidRDefault="00544412" w:rsidP="00544412">
      <w:pPr>
        <w:pStyle w:val="53"/>
      </w:pPr>
      <w:r>
        <w:t>предоставление готовых пресетов конфигураций</w:t>
      </w:r>
      <w:r w:rsidR="00070D99">
        <w:rPr>
          <w:lang w:val="en-US"/>
        </w:rPr>
        <w:t>;</w:t>
      </w:r>
    </w:p>
    <w:p w14:paraId="7714657F" w14:textId="25C18519" w:rsidR="00544412" w:rsidRDefault="00544412" w:rsidP="00544412">
      <w:pPr>
        <w:pStyle w:val="53"/>
      </w:pPr>
      <w:r>
        <w:t xml:space="preserve">функция по оценке стоимости виртуальных подарков определенного </w:t>
      </w:r>
      <w:r>
        <w:rPr>
          <w:lang w:val="en-US"/>
        </w:rPr>
        <w:t>Telegram</w:t>
      </w:r>
      <w:r>
        <w:t>-профиля</w:t>
      </w:r>
      <w:r w:rsidR="00070D99" w:rsidRPr="00070D99">
        <w:t>;</w:t>
      </w:r>
    </w:p>
    <w:p w14:paraId="7E7929E4" w14:textId="0C1BD58B" w:rsidR="00544412" w:rsidRDefault="00544412" w:rsidP="00544412">
      <w:pPr>
        <w:pStyle w:val="53"/>
      </w:pPr>
      <w:r>
        <w:t>поддержка проекта на этапе запуска</w:t>
      </w:r>
      <w:r w:rsidR="00070D99" w:rsidRPr="00070D99">
        <w:t>;</w:t>
      </w:r>
    </w:p>
    <w:p w14:paraId="0C2B1B96" w14:textId="22DBF796" w:rsidR="00963B4A" w:rsidRPr="00581579" w:rsidRDefault="00544412" w:rsidP="00581579">
      <w:pPr>
        <w:pStyle w:val="53"/>
      </w:pPr>
      <w:r>
        <w:t>поддержание конфиденциальности и безопасности данных пользователей</w:t>
      </w:r>
      <w:r w:rsidR="00070D99" w:rsidRPr="00070D99">
        <w:t>.</w:t>
      </w:r>
    </w:p>
    <w:p w14:paraId="5C18F773" w14:textId="77777777" w:rsidR="00963B4A" w:rsidRPr="00963B4A" w:rsidRDefault="00963B4A" w:rsidP="00581579">
      <w:pPr>
        <w:pStyle w:val="12"/>
        <w:rPr>
          <w:rFonts w:eastAsia="Times New Roman"/>
          <w:szCs w:val="20"/>
          <w:lang w:eastAsia="ru-RU"/>
        </w:rPr>
      </w:pPr>
      <w:bookmarkStart w:id="18" w:name="_Toc199204400"/>
      <w:r w:rsidRPr="00963B4A">
        <w:lastRenderedPageBreak/>
        <w:t>Анализ и сопоставление аналогов разрабатываемого продукта</w:t>
      </w:r>
      <w:bookmarkEnd w:id="18"/>
    </w:p>
    <w:p w14:paraId="62635918" w14:textId="77777777" w:rsidR="00963B4A" w:rsidRPr="00DA6D08" w:rsidRDefault="00963B4A" w:rsidP="00070D99">
      <w:pPr>
        <w:pStyle w:val="22"/>
        <w:ind w:firstLine="0"/>
        <w:rPr>
          <w:rFonts w:eastAsiaTheme="minorEastAsia"/>
          <w:b/>
          <w:bCs/>
        </w:rPr>
      </w:pPr>
    </w:p>
    <w:p w14:paraId="2074F5FA" w14:textId="56CBC577" w:rsidR="00963B4A" w:rsidRPr="00963B4A" w:rsidRDefault="00963B4A" w:rsidP="00963B4A">
      <w:pPr>
        <w:pStyle w:val="22"/>
      </w:pPr>
      <w:proofErr w:type="spellStart"/>
      <w:r w:rsidRPr="00963B4A">
        <w:rPr>
          <w:rFonts w:eastAsiaTheme="minorEastAsia"/>
          <w:b/>
          <w:bCs/>
        </w:rPr>
        <w:t>AutoGifts</w:t>
      </w:r>
      <w:proofErr w:type="spellEnd"/>
      <w:r w:rsidRPr="00963B4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963B4A">
        <w:rPr>
          <w:rFonts w:eastAsiaTheme="minorEastAsia"/>
        </w:rPr>
        <w:t xml:space="preserve"> это Telegram-бот и скрипт на Python, предназначенный для автоматической покупки цифровых подарков в Telegram Gift Store.</w:t>
      </w:r>
    </w:p>
    <w:p w14:paraId="635B4C7C" w14:textId="77777777" w:rsidR="00963B4A" w:rsidRPr="00DA6D08" w:rsidRDefault="00963B4A" w:rsidP="00070D99">
      <w:pPr>
        <w:pStyle w:val="22"/>
        <w:ind w:firstLine="0"/>
        <w:rPr>
          <w:rFonts w:eastAsiaTheme="minorEastAsia"/>
          <w:b/>
          <w:bCs/>
        </w:rPr>
      </w:pPr>
    </w:p>
    <w:p w14:paraId="420D31E4" w14:textId="185DD905" w:rsidR="00963B4A" w:rsidRPr="00963B4A" w:rsidRDefault="00963B4A" w:rsidP="00963B4A">
      <w:pPr>
        <w:pStyle w:val="22"/>
        <w:rPr>
          <w:b/>
          <w:bCs/>
        </w:rPr>
      </w:pPr>
      <w:r w:rsidRPr="00963B4A">
        <w:rPr>
          <w:rFonts w:eastAsiaTheme="minorEastAsia"/>
          <w:b/>
          <w:bCs/>
        </w:rPr>
        <w:t>Плюсы:</w:t>
      </w:r>
    </w:p>
    <w:p w14:paraId="0F3FC8E7" w14:textId="3DE7F60F" w:rsidR="00963B4A" w:rsidRPr="00963B4A" w:rsidRDefault="00070D99" w:rsidP="00963B4A">
      <w:pPr>
        <w:pStyle w:val="53"/>
      </w:pPr>
      <w:r>
        <w:rPr>
          <w:rFonts w:eastAsiaTheme="minorEastAsia"/>
        </w:rPr>
        <w:t>а</w:t>
      </w:r>
      <w:r w:rsidR="00963B4A" w:rsidRPr="00963B4A">
        <w:rPr>
          <w:rFonts w:eastAsiaTheme="minorEastAsia"/>
        </w:rPr>
        <w:t>втоматический мониторинг и покупка (отслеживание, быстрая покупка);</w:t>
      </w:r>
    </w:p>
    <w:p w14:paraId="1D0B0DED" w14:textId="10BDBDF1" w:rsidR="00963B4A" w:rsidRPr="00963B4A" w:rsidRDefault="00070D99" w:rsidP="00963B4A">
      <w:pPr>
        <w:pStyle w:val="53"/>
      </w:pPr>
      <w:r>
        <w:rPr>
          <w:rFonts w:eastAsiaTheme="minorEastAsia"/>
        </w:rPr>
        <w:t>г</w:t>
      </w:r>
      <w:r w:rsidR="00963B4A" w:rsidRPr="00963B4A">
        <w:rPr>
          <w:rFonts w:eastAsiaTheme="minorEastAsia"/>
        </w:rPr>
        <w:t>ибкие настройки (диапазон цен, кол-во подарков, список получателей);</w:t>
      </w:r>
    </w:p>
    <w:p w14:paraId="4C2205ED" w14:textId="76C276AE" w:rsidR="00963B4A" w:rsidRPr="00963B4A" w:rsidRDefault="00070D99" w:rsidP="00963B4A">
      <w:pPr>
        <w:pStyle w:val="53"/>
      </w:pPr>
      <w:r>
        <w:rPr>
          <w:rFonts w:eastAsiaTheme="minorEastAsia"/>
        </w:rPr>
        <w:t>у</w:t>
      </w:r>
      <w:r w:rsidR="00963B4A" w:rsidRPr="00963B4A">
        <w:rPr>
          <w:rFonts w:eastAsiaTheme="minorEastAsia"/>
        </w:rPr>
        <w:t>ведомления о покупках</w:t>
      </w:r>
      <w:r w:rsidR="00963B4A">
        <w:rPr>
          <w:rFonts w:eastAsiaTheme="minorEastAsia"/>
          <w:lang w:val="en-US"/>
        </w:rPr>
        <w:t>;</w:t>
      </w:r>
    </w:p>
    <w:p w14:paraId="504A4437" w14:textId="1B3E6BAD" w:rsidR="00963B4A" w:rsidRPr="00963B4A" w:rsidRDefault="00070D99" w:rsidP="00963B4A">
      <w:pPr>
        <w:pStyle w:val="53"/>
      </w:pPr>
      <w:r>
        <w:rPr>
          <w:rFonts w:eastAsiaTheme="minorEastAsia"/>
        </w:rPr>
        <w:t>ш</w:t>
      </w:r>
      <w:r w:rsidR="00963B4A" w:rsidRPr="00963B4A">
        <w:rPr>
          <w:rFonts w:eastAsiaTheme="minorEastAsia"/>
        </w:rPr>
        <w:t>ирокое сообщество (более 23</w:t>
      </w:r>
      <w:r w:rsidR="00963B4A">
        <w:rPr>
          <w:rFonts w:eastAsiaTheme="minorEastAsia"/>
        </w:rPr>
        <w:t xml:space="preserve"> </w:t>
      </w:r>
      <w:r w:rsidR="00963B4A" w:rsidRPr="00963B4A">
        <w:rPr>
          <w:rFonts w:eastAsiaTheme="minorEastAsia"/>
        </w:rPr>
        <w:t>000 активных пользователей).</w:t>
      </w:r>
    </w:p>
    <w:p w14:paraId="433BD8A3" w14:textId="77777777" w:rsidR="00963B4A" w:rsidRPr="00DA6D08" w:rsidRDefault="00963B4A" w:rsidP="00070D99">
      <w:pPr>
        <w:pStyle w:val="22"/>
        <w:ind w:firstLine="0"/>
        <w:rPr>
          <w:rFonts w:eastAsiaTheme="minorEastAsia"/>
        </w:rPr>
      </w:pPr>
    </w:p>
    <w:p w14:paraId="4C27DA21" w14:textId="40922FAD" w:rsidR="00963B4A" w:rsidRPr="00963B4A" w:rsidRDefault="00963B4A" w:rsidP="00963B4A">
      <w:pPr>
        <w:pStyle w:val="22"/>
        <w:rPr>
          <w:b/>
          <w:bCs/>
        </w:rPr>
      </w:pPr>
      <w:r w:rsidRPr="00963B4A">
        <w:rPr>
          <w:rFonts w:eastAsiaTheme="minorEastAsia"/>
          <w:b/>
          <w:bCs/>
        </w:rPr>
        <w:t>Минусы:</w:t>
      </w:r>
    </w:p>
    <w:p w14:paraId="2FE81043" w14:textId="04356A0F" w:rsidR="00963B4A" w:rsidRPr="00963B4A" w:rsidRDefault="00070D99" w:rsidP="00963B4A">
      <w:pPr>
        <w:pStyle w:val="53"/>
      </w:pPr>
      <w:r>
        <w:rPr>
          <w:rFonts w:eastAsiaTheme="minorEastAsia"/>
        </w:rPr>
        <w:t>н</w:t>
      </w:r>
      <w:r w:rsidR="00963B4A" w:rsidRPr="00963B4A">
        <w:rPr>
          <w:rFonts w:eastAsiaTheme="minorEastAsia"/>
        </w:rPr>
        <w:t>еофициальный пользователь-бот (риск бана или утечки данных);</w:t>
      </w:r>
    </w:p>
    <w:p w14:paraId="74C49FDF" w14:textId="794F6A31" w:rsidR="00963B4A" w:rsidRPr="00963B4A" w:rsidRDefault="00070D99" w:rsidP="00963B4A">
      <w:pPr>
        <w:pStyle w:val="53"/>
      </w:pPr>
      <w:r>
        <w:rPr>
          <w:rFonts w:eastAsiaTheme="minorEastAsia"/>
        </w:rPr>
        <w:t>з</w:t>
      </w:r>
      <w:r w:rsidR="00963B4A" w:rsidRPr="00963B4A">
        <w:rPr>
          <w:rFonts w:eastAsiaTheme="minorEastAsia"/>
        </w:rPr>
        <w:t>ависимость от Python-сервера (нужен сервер или VPS 24/7);</w:t>
      </w:r>
    </w:p>
    <w:p w14:paraId="36361D6E" w14:textId="6AFDE2A0" w:rsidR="00963B4A" w:rsidRPr="00963B4A" w:rsidRDefault="00070D99" w:rsidP="00963B4A">
      <w:pPr>
        <w:pStyle w:val="53"/>
      </w:pPr>
      <w:r>
        <w:rPr>
          <w:rFonts w:eastAsiaTheme="minorEastAsia"/>
        </w:rPr>
        <w:t>о</w:t>
      </w:r>
      <w:r w:rsidR="00963B4A" w:rsidRPr="00963B4A">
        <w:rPr>
          <w:rFonts w:eastAsiaTheme="minorEastAsia"/>
        </w:rPr>
        <w:t>тсутствие GUI</w:t>
      </w:r>
      <w:r w:rsidR="00963B4A">
        <w:rPr>
          <w:rFonts w:eastAsiaTheme="minorEastAsia"/>
          <w:lang w:val="en-US"/>
        </w:rPr>
        <w:t>;</w:t>
      </w:r>
    </w:p>
    <w:p w14:paraId="5513E2B2" w14:textId="01DAC307" w:rsidR="00963B4A" w:rsidRPr="00963B4A" w:rsidRDefault="00070D99" w:rsidP="00963B4A">
      <w:pPr>
        <w:pStyle w:val="53"/>
      </w:pPr>
      <w:r>
        <w:rPr>
          <w:rFonts w:eastAsiaTheme="minorEastAsia"/>
        </w:rPr>
        <w:t>н</w:t>
      </w:r>
      <w:r w:rsidR="00963B4A" w:rsidRPr="00963B4A">
        <w:rPr>
          <w:rFonts w:eastAsiaTheme="minorEastAsia"/>
        </w:rPr>
        <w:t>ет поддержки «звёздных» подарков (обычные Gift-пакеты, а не Telegram Stars).</w:t>
      </w:r>
    </w:p>
    <w:p w14:paraId="4F807108" w14:textId="77777777" w:rsidR="00963B4A" w:rsidRDefault="00963B4A" w:rsidP="00070D99">
      <w:pPr>
        <w:pStyle w:val="22"/>
        <w:rPr>
          <w:rFonts w:eastAsiaTheme="minorEastAsia"/>
        </w:rPr>
      </w:pPr>
    </w:p>
    <w:p w14:paraId="15B1E3C9" w14:textId="77777777" w:rsidR="00963B4A" w:rsidRDefault="00963B4A" w:rsidP="00963B4A">
      <w:pPr>
        <w:pStyle w:val="22"/>
      </w:pPr>
      <w:r w:rsidRPr="00963B4A">
        <w:rPr>
          <w:b/>
          <w:bCs/>
        </w:rPr>
        <w:t>Giftify</w:t>
      </w:r>
      <w:r w:rsidRPr="00963B4A">
        <w:t xml:space="preserve"> </w:t>
      </w:r>
      <w:r>
        <w:t>–</w:t>
      </w:r>
      <w:r w:rsidRPr="00963B4A">
        <w:t xml:space="preserve"> это мини-приложение в Telegram, предназначенное для автоматической покупки лимитированных подарков и NFT. С его помощью пользователи могут:</w:t>
      </w:r>
      <w:r>
        <w:t xml:space="preserve"> </w:t>
      </w:r>
    </w:p>
    <w:p w14:paraId="123B7ADC" w14:textId="1FB76D45" w:rsidR="00963B4A" w:rsidRPr="00963B4A" w:rsidRDefault="00963B4A" w:rsidP="00963B4A">
      <w:pPr>
        <w:pStyle w:val="53"/>
        <w:rPr>
          <w:lang w:val="en-US"/>
        </w:rPr>
      </w:pPr>
      <w:r>
        <w:t>а</w:t>
      </w:r>
      <w:r w:rsidRPr="00963B4A">
        <w:t>втоматически приобретать редкие подарки</w:t>
      </w:r>
      <w:r>
        <w:rPr>
          <w:lang w:val="en-US"/>
        </w:rPr>
        <w:t>;</w:t>
      </w:r>
    </w:p>
    <w:p w14:paraId="0291FB74" w14:textId="7CC3EB91" w:rsidR="00963B4A" w:rsidRDefault="00963B4A" w:rsidP="00963B4A">
      <w:pPr>
        <w:pStyle w:val="53"/>
      </w:pPr>
      <w:r>
        <w:t>п</w:t>
      </w:r>
      <w:r w:rsidRPr="00963B4A">
        <w:t>олучать мгновенные уведомления;</w:t>
      </w:r>
      <w:r>
        <w:t xml:space="preserve"> </w:t>
      </w:r>
    </w:p>
    <w:p w14:paraId="08E491BA" w14:textId="0EE50232" w:rsidR="00963B4A" w:rsidRPr="00963B4A" w:rsidRDefault="00963B4A" w:rsidP="00963B4A">
      <w:pPr>
        <w:pStyle w:val="53"/>
      </w:pPr>
      <w:r>
        <w:t>у</w:t>
      </w:r>
      <w:r w:rsidRPr="00963B4A">
        <w:t>добно обновлять коллекцию NFT.​</w:t>
      </w:r>
    </w:p>
    <w:p w14:paraId="67F4BFF5" w14:textId="77777777" w:rsidR="00963B4A" w:rsidRDefault="00963B4A" w:rsidP="00070D99">
      <w:pPr>
        <w:pStyle w:val="22"/>
        <w:ind w:firstLine="0"/>
        <w:rPr>
          <w:lang w:val="en-US"/>
        </w:rPr>
      </w:pPr>
    </w:p>
    <w:p w14:paraId="2E3917E7" w14:textId="1A3882E5" w:rsidR="00963B4A" w:rsidRPr="00011FA6" w:rsidRDefault="00963B4A" w:rsidP="00011FA6">
      <w:pPr>
        <w:pStyle w:val="22"/>
        <w:rPr>
          <w:b/>
          <w:bCs/>
        </w:rPr>
      </w:pPr>
      <w:r w:rsidRPr="00011FA6">
        <w:rPr>
          <w:b/>
          <w:bCs/>
        </w:rPr>
        <w:t>Плюсы:</w:t>
      </w:r>
    </w:p>
    <w:p w14:paraId="43C8E52C" w14:textId="735791F7" w:rsidR="00963B4A" w:rsidRDefault="00963B4A" w:rsidP="00963B4A">
      <w:pPr>
        <w:pStyle w:val="53"/>
      </w:pPr>
      <w:r>
        <w:t xml:space="preserve">удобное и интуитивно понятное </w:t>
      </w:r>
      <w:r>
        <w:rPr>
          <w:lang w:val="en-US"/>
        </w:rPr>
        <w:t>GUI</w:t>
      </w:r>
      <w:r w:rsidRPr="00963B4A">
        <w:t xml:space="preserve"> </w:t>
      </w:r>
      <w:r>
        <w:t>приложение</w:t>
      </w:r>
      <w:r w:rsidRPr="00963B4A">
        <w:t>;</w:t>
      </w:r>
    </w:p>
    <w:p w14:paraId="4D36F706" w14:textId="00EEBCD4" w:rsidR="00963B4A" w:rsidRDefault="00011FA6" w:rsidP="00963B4A">
      <w:pPr>
        <w:pStyle w:val="53"/>
      </w:pPr>
      <w:r>
        <w:lastRenderedPageBreak/>
        <w:t>6 вариантов локализации</w:t>
      </w:r>
      <w:r>
        <w:rPr>
          <w:lang w:val="en-US"/>
        </w:rPr>
        <w:t>;</w:t>
      </w:r>
    </w:p>
    <w:p w14:paraId="567CCE9D" w14:textId="2B404B18" w:rsidR="00011FA6" w:rsidRPr="00011FA6" w:rsidRDefault="00011FA6" w:rsidP="00963B4A">
      <w:pPr>
        <w:pStyle w:val="53"/>
      </w:pPr>
      <w:r>
        <w:t xml:space="preserve">быстрое и удобное пополнение «звезд </w:t>
      </w:r>
      <w:r>
        <w:rPr>
          <w:lang w:val="en-US"/>
        </w:rPr>
        <w:t>Telegram</w:t>
      </w:r>
      <w:r>
        <w:t>»</w:t>
      </w:r>
      <w:r w:rsidRPr="00011FA6">
        <w:t>;</w:t>
      </w:r>
    </w:p>
    <w:p w14:paraId="42F88B96" w14:textId="6F71E7D6" w:rsidR="00011FA6" w:rsidRDefault="00011FA6" w:rsidP="00963B4A">
      <w:pPr>
        <w:pStyle w:val="53"/>
      </w:pPr>
      <w:r>
        <w:t>награда за ежедневный вход</w:t>
      </w:r>
      <w:r>
        <w:rPr>
          <w:lang w:val="en-US"/>
        </w:rPr>
        <w:t>;</w:t>
      </w:r>
    </w:p>
    <w:p w14:paraId="18F0859E" w14:textId="202A4899" w:rsidR="00011FA6" w:rsidRDefault="00011FA6" w:rsidP="00963B4A">
      <w:pPr>
        <w:pStyle w:val="53"/>
      </w:pPr>
      <w:r>
        <w:t xml:space="preserve">еженедельный розыгрыш </w:t>
      </w:r>
      <w:r>
        <w:rPr>
          <w:lang w:val="en-US"/>
        </w:rPr>
        <w:t>NFT;</w:t>
      </w:r>
    </w:p>
    <w:p w14:paraId="7465F1E8" w14:textId="1D49A80B" w:rsidR="00011FA6" w:rsidRDefault="00011FA6" w:rsidP="00963B4A">
      <w:pPr>
        <w:pStyle w:val="53"/>
      </w:pPr>
      <w:r>
        <w:t>список топ-коллекционеров</w:t>
      </w:r>
      <w:r>
        <w:rPr>
          <w:lang w:val="en-US"/>
        </w:rPr>
        <w:t>;</w:t>
      </w:r>
    </w:p>
    <w:p w14:paraId="4ABB35DC" w14:textId="2ED21C68" w:rsidR="00011FA6" w:rsidRPr="00011FA6" w:rsidRDefault="00011FA6" w:rsidP="00963B4A">
      <w:pPr>
        <w:pStyle w:val="53"/>
      </w:pPr>
      <w:r>
        <w:t>возможность составления собственных коллекций виртуальных подарков</w:t>
      </w:r>
      <w:r w:rsidRPr="00011FA6">
        <w:t>;</w:t>
      </w:r>
    </w:p>
    <w:p w14:paraId="70D6889B" w14:textId="07B5C6FB" w:rsidR="00011FA6" w:rsidRPr="00011FA6" w:rsidRDefault="00011FA6" w:rsidP="00963B4A">
      <w:pPr>
        <w:pStyle w:val="53"/>
      </w:pPr>
      <w:r>
        <w:t>функциональный подсказки в интерфейсе</w:t>
      </w:r>
      <w:r w:rsidR="00070D99">
        <w:rPr>
          <w:lang w:val="en-US"/>
        </w:rPr>
        <w:t>.</w:t>
      </w:r>
    </w:p>
    <w:p w14:paraId="13AEA3F0" w14:textId="77777777" w:rsidR="00011FA6" w:rsidRPr="00070D99" w:rsidRDefault="00011FA6" w:rsidP="00070D99">
      <w:pPr>
        <w:pStyle w:val="22"/>
        <w:rPr>
          <w:lang w:val="en-US"/>
        </w:rPr>
      </w:pPr>
    </w:p>
    <w:p w14:paraId="3542BFE5" w14:textId="58C05EFE" w:rsidR="00011FA6" w:rsidRDefault="00011FA6" w:rsidP="00011FA6">
      <w:pPr>
        <w:pStyle w:val="22"/>
        <w:rPr>
          <w:b/>
          <w:bCs/>
        </w:rPr>
      </w:pPr>
      <w:r w:rsidRPr="00011FA6">
        <w:rPr>
          <w:b/>
          <w:bCs/>
        </w:rPr>
        <w:t>Минусы:</w:t>
      </w:r>
    </w:p>
    <w:p w14:paraId="70195BE5" w14:textId="4E932B60" w:rsidR="00011FA6" w:rsidRDefault="00011FA6" w:rsidP="00011FA6">
      <w:pPr>
        <w:pStyle w:val="53"/>
      </w:pPr>
      <w:r>
        <w:t xml:space="preserve">неудобство в постоянном запуске </w:t>
      </w:r>
      <w:r>
        <w:rPr>
          <w:lang w:val="en-US"/>
        </w:rPr>
        <w:t>Telegram</w:t>
      </w:r>
      <w:r w:rsidRPr="00011FA6">
        <w:t xml:space="preserve"> </w:t>
      </w:r>
      <w:r>
        <w:t>приложения для обладателей устройств малой мощности</w:t>
      </w:r>
      <w:r w:rsidRPr="00011FA6">
        <w:t>;</w:t>
      </w:r>
    </w:p>
    <w:p w14:paraId="6D2C828C" w14:textId="71B9BACC" w:rsidR="00011FA6" w:rsidRDefault="00011FA6" w:rsidP="00011FA6">
      <w:pPr>
        <w:pStyle w:val="53"/>
      </w:pPr>
      <w:r>
        <w:t>нагроможденный интерфейс</w:t>
      </w:r>
      <w:r>
        <w:rPr>
          <w:lang w:val="en-US"/>
        </w:rPr>
        <w:t>;</w:t>
      </w:r>
    </w:p>
    <w:p w14:paraId="35A51DDC" w14:textId="59A6DEAF" w:rsidR="00011FA6" w:rsidRDefault="00011FA6" w:rsidP="00011FA6">
      <w:pPr>
        <w:pStyle w:val="53"/>
      </w:pPr>
      <w:r>
        <w:t>не весь интерфейс локализован</w:t>
      </w:r>
      <w:r>
        <w:rPr>
          <w:lang w:val="en-US"/>
        </w:rPr>
        <w:t>;</w:t>
      </w:r>
    </w:p>
    <w:p w14:paraId="6824AE9B" w14:textId="2CD099BE" w:rsidR="00011FA6" w:rsidRDefault="00011FA6" w:rsidP="00011FA6">
      <w:pPr>
        <w:pStyle w:val="53"/>
      </w:pPr>
      <w:r>
        <w:t>низкая популярность</w:t>
      </w:r>
      <w:r>
        <w:rPr>
          <w:lang w:val="en-US"/>
        </w:rPr>
        <w:t>;</w:t>
      </w:r>
    </w:p>
    <w:p w14:paraId="50EDF191" w14:textId="3151DE79" w:rsidR="00011FA6" w:rsidRPr="00011FA6" w:rsidRDefault="00011FA6" w:rsidP="00011FA6">
      <w:pPr>
        <w:pStyle w:val="53"/>
      </w:pPr>
      <w:r>
        <w:t>нет технической поддержки</w:t>
      </w:r>
      <w:r>
        <w:rPr>
          <w:lang w:val="en-US"/>
        </w:rPr>
        <w:t>.</w:t>
      </w:r>
    </w:p>
    <w:p w14:paraId="1EB59A4B" w14:textId="77777777" w:rsidR="00011FA6" w:rsidRDefault="00011FA6" w:rsidP="00011FA6">
      <w:pPr>
        <w:pStyle w:val="53"/>
        <w:numPr>
          <w:ilvl w:val="0"/>
          <w:numId w:val="0"/>
        </w:numPr>
        <w:rPr>
          <w:lang w:val="en-US"/>
        </w:rPr>
      </w:pPr>
    </w:p>
    <w:p w14:paraId="0FE2581B" w14:textId="25851CDF" w:rsidR="00011FA6" w:rsidRDefault="00011FA6" w:rsidP="00581579">
      <w:pPr>
        <w:pStyle w:val="12"/>
      </w:pPr>
      <w:bookmarkStart w:id="19" w:name="_Toc199204401"/>
      <w:r w:rsidRPr="00011FA6">
        <w:lastRenderedPageBreak/>
        <w:t>Обзор архитектуры программного продукта, описание основных компонентов и связей между ними, обоснование выбора архитектурного решения.</w:t>
      </w:r>
      <w:bookmarkEnd w:id="19"/>
    </w:p>
    <w:p w14:paraId="70AC3A1F" w14:textId="77777777" w:rsidR="00070D99" w:rsidRPr="00DA6D08" w:rsidRDefault="00070D99" w:rsidP="00070D99">
      <w:pPr>
        <w:pStyle w:val="22"/>
        <w:ind w:firstLine="0"/>
        <w:rPr>
          <w:b/>
          <w:bCs/>
          <w:lang w:eastAsia="en-US"/>
        </w:rPr>
      </w:pPr>
    </w:p>
    <w:p w14:paraId="7284F7E4" w14:textId="639F4879" w:rsidR="00C6786C" w:rsidRPr="00C6786C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Основные компоненты:</w:t>
      </w:r>
    </w:p>
    <w:p w14:paraId="5822E05C" w14:textId="75EABC63" w:rsidR="00C6786C" w:rsidRDefault="00C6786C" w:rsidP="006056E5">
      <w:pPr>
        <w:pStyle w:val="53"/>
      </w:pPr>
      <w:proofErr w:type="spellStart"/>
      <w:r>
        <w:t>MTKruto</w:t>
      </w:r>
      <w:proofErr w:type="spellEnd"/>
      <w:r>
        <w:t xml:space="preserve"> Client</w:t>
      </w:r>
      <w:r w:rsidR="006056E5" w:rsidRPr="006056E5">
        <w:t xml:space="preserve"> – </w:t>
      </w:r>
      <w:r w:rsidR="006056E5">
        <w:t>я</w:t>
      </w:r>
      <w:r>
        <w:t>дро для взаимодействия с Telegram API</w:t>
      </w:r>
      <w:r w:rsidR="006056E5">
        <w:t>, о</w:t>
      </w:r>
      <w:r>
        <w:t>твечает за авторизацию, получение обновлений (сообщения, уведомления о подарках) и отправку запросов</w:t>
      </w:r>
      <w:r w:rsidR="006056E5" w:rsidRPr="006056E5">
        <w:t>;</w:t>
      </w:r>
    </w:p>
    <w:p w14:paraId="7DEE0E05" w14:textId="15B831D7" w:rsidR="00C6786C" w:rsidRDefault="00380906" w:rsidP="006056E5">
      <w:pPr>
        <w:pStyle w:val="53"/>
      </w:pPr>
      <w:r>
        <w:rPr>
          <w:lang w:val="en-US"/>
        </w:rPr>
        <w:t>e</w:t>
      </w:r>
      <w:proofErr w:type="spellStart"/>
      <w:r w:rsidR="00C6786C">
        <w:t>vent</w:t>
      </w:r>
      <w:proofErr w:type="spellEnd"/>
      <w:r w:rsidR="00C6786C">
        <w:t xml:space="preserve"> </w:t>
      </w:r>
      <w:r>
        <w:rPr>
          <w:lang w:val="en-US"/>
        </w:rPr>
        <w:t>h</w:t>
      </w:r>
      <w:proofErr w:type="spellStart"/>
      <w:r w:rsidR="00C6786C">
        <w:t>andler</w:t>
      </w:r>
      <w:proofErr w:type="spellEnd"/>
      <w:r w:rsidR="006056E5">
        <w:t xml:space="preserve"> – м</w:t>
      </w:r>
      <w:r w:rsidR="00C6786C">
        <w:t>одуль обработки входящих событий (например, появление лимитированного подарка в чате или канале)</w:t>
      </w:r>
      <w:r w:rsidR="006056E5">
        <w:t xml:space="preserve"> ф</w:t>
      </w:r>
      <w:r w:rsidR="00C6786C">
        <w:t xml:space="preserve">ильтрует события и запускает логику </w:t>
      </w:r>
      <w:proofErr w:type="gramStart"/>
      <w:r w:rsidR="00C6786C">
        <w:t>покупки</w:t>
      </w:r>
      <w:r w:rsidR="006056E5" w:rsidRPr="006056E5">
        <w:t>;</w:t>
      </w:r>
      <w:proofErr w:type="gramEnd"/>
    </w:p>
    <w:p w14:paraId="0D523DFA" w14:textId="27333E96" w:rsidR="00C6786C" w:rsidRDefault="00380906" w:rsidP="006056E5">
      <w:pPr>
        <w:pStyle w:val="53"/>
      </w:pPr>
      <w:r>
        <w:rPr>
          <w:lang w:val="en-US"/>
        </w:rPr>
        <w:t>p</w:t>
      </w:r>
      <w:proofErr w:type="spellStart"/>
      <w:r w:rsidR="00C6786C">
        <w:t>urchase</w:t>
      </w:r>
      <w:proofErr w:type="spellEnd"/>
      <w:r w:rsidR="00C6786C">
        <w:t xml:space="preserve"> </w:t>
      </w:r>
      <w:r>
        <w:rPr>
          <w:lang w:val="en-US"/>
        </w:rPr>
        <w:t>l</w:t>
      </w:r>
      <w:proofErr w:type="spellStart"/>
      <w:r w:rsidR="00C6786C">
        <w:t>ogic</w:t>
      </w:r>
      <w:proofErr w:type="spellEnd"/>
      <w:r w:rsidR="006056E5">
        <w:t xml:space="preserve"> – к</w:t>
      </w:r>
      <w:r w:rsidR="00C6786C">
        <w:t>омпонент, реализующий алгоритм автоматической покупки</w:t>
      </w:r>
      <w:r w:rsidR="006056E5">
        <w:t>, п</w:t>
      </w:r>
      <w:r w:rsidR="00C6786C">
        <w:t xml:space="preserve">роверяет условия (наличие средств, лимиты), резервирует ресурсы и отправляет запрос на </w:t>
      </w:r>
      <w:proofErr w:type="gramStart"/>
      <w:r w:rsidR="00C6786C">
        <w:t>оплату</w:t>
      </w:r>
      <w:r w:rsidR="006056E5" w:rsidRPr="006056E5">
        <w:t>;</w:t>
      </w:r>
      <w:proofErr w:type="gramEnd"/>
    </w:p>
    <w:p w14:paraId="2161572B" w14:textId="1140D962" w:rsidR="00C6786C" w:rsidRPr="000E7DD7" w:rsidRDefault="00380906" w:rsidP="006056E5">
      <w:pPr>
        <w:pStyle w:val="53"/>
      </w:pPr>
      <w:r>
        <w:rPr>
          <w:lang w:val="en-US"/>
        </w:rPr>
        <w:t>d</w:t>
      </w:r>
      <w:proofErr w:type="spellStart"/>
      <w:r w:rsidR="00C6786C">
        <w:t>atabase</w:t>
      </w:r>
      <w:proofErr w:type="spellEnd"/>
      <w:r w:rsidR="006056E5">
        <w:t xml:space="preserve"> – х</w:t>
      </w:r>
      <w:r w:rsidR="00C6786C">
        <w:t>ранилище данных (</w:t>
      </w:r>
      <w:proofErr w:type="spellStart"/>
      <w:r w:rsidR="00C6786C">
        <w:t>PostgreSQL</w:t>
      </w:r>
      <w:proofErr w:type="spellEnd"/>
      <w:r w:rsidR="00C6786C">
        <w:t xml:space="preserve">) для записи информации о пользователях, истории транзакций, </w:t>
      </w:r>
      <w:proofErr w:type="gramStart"/>
      <w:r w:rsidR="00C6786C">
        <w:t>настройках</w:t>
      </w:r>
      <w:r w:rsidR="006056E5" w:rsidRPr="006056E5">
        <w:t>;</w:t>
      </w:r>
      <w:proofErr w:type="gramEnd"/>
    </w:p>
    <w:p w14:paraId="45142647" w14:textId="3C12B3CF" w:rsidR="00C6786C" w:rsidRPr="000E7DD7" w:rsidRDefault="00380906" w:rsidP="006056E5">
      <w:pPr>
        <w:pStyle w:val="53"/>
      </w:pPr>
      <w:r>
        <w:rPr>
          <w:lang w:val="en-US"/>
        </w:rPr>
        <w:t>c</w:t>
      </w:r>
      <w:proofErr w:type="spellStart"/>
      <w:r w:rsidR="00C6786C">
        <w:t>onfig</w:t>
      </w:r>
      <w:proofErr w:type="spellEnd"/>
      <w:r w:rsidR="00C6786C">
        <w:t xml:space="preserve"> </w:t>
      </w:r>
      <w:r>
        <w:rPr>
          <w:lang w:val="en-US"/>
        </w:rPr>
        <w:t>m</w:t>
      </w:r>
      <w:proofErr w:type="spellStart"/>
      <w:r w:rsidR="00C6786C">
        <w:t>anager</w:t>
      </w:r>
      <w:proofErr w:type="spellEnd"/>
      <w:r w:rsidR="006056E5">
        <w:t xml:space="preserve"> – у</w:t>
      </w:r>
      <w:r w:rsidR="00C6786C">
        <w:t>правление конфигурацией (API-ключи, лимиты покупок, таймауты) через файлы или переменные среды.</w:t>
      </w:r>
    </w:p>
    <w:p w14:paraId="3804CBEE" w14:textId="77777777" w:rsidR="00C6786C" w:rsidRPr="00380906" w:rsidRDefault="00C6786C" w:rsidP="006056E5">
      <w:pPr>
        <w:pStyle w:val="22"/>
        <w:ind w:firstLine="0"/>
        <w:rPr>
          <w:lang w:eastAsia="en-US"/>
        </w:rPr>
      </w:pPr>
    </w:p>
    <w:p w14:paraId="67C1E483" w14:textId="5CD29392" w:rsidR="00C6786C" w:rsidRPr="000E7DD7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Связи между компонентами:</w:t>
      </w:r>
    </w:p>
    <w:p w14:paraId="01DE5393" w14:textId="7CDCE0A2" w:rsidR="00C6786C" w:rsidRPr="006056E5" w:rsidRDefault="00C6786C" w:rsidP="006056E5">
      <w:pPr>
        <w:pStyle w:val="51"/>
        <w:rPr>
          <w:lang w:val="en-US"/>
        </w:rPr>
      </w:pPr>
      <w:proofErr w:type="spellStart"/>
      <w:r w:rsidRPr="00C6786C">
        <w:rPr>
          <w:lang w:val="en-US"/>
        </w:rPr>
        <w:t>MTKruto</w:t>
      </w:r>
      <w:proofErr w:type="spellEnd"/>
      <w:r w:rsidRPr="006056E5">
        <w:rPr>
          <w:lang w:val="en-US"/>
        </w:rPr>
        <w:t xml:space="preserve"> </w:t>
      </w:r>
      <w:r w:rsidRPr="00C6786C">
        <w:rPr>
          <w:lang w:val="en-US"/>
        </w:rPr>
        <w:t>Client</w:t>
      </w:r>
      <w:r w:rsidRPr="006056E5">
        <w:rPr>
          <w:lang w:val="en-US"/>
        </w:rPr>
        <w:t xml:space="preserve"> </w:t>
      </w:r>
      <w:r>
        <w:t>передает</w:t>
      </w:r>
      <w:r w:rsidRPr="006056E5">
        <w:rPr>
          <w:lang w:val="en-US"/>
        </w:rPr>
        <w:t xml:space="preserve"> </w:t>
      </w:r>
      <w:r>
        <w:t>события</w:t>
      </w:r>
      <w:r w:rsidRPr="006056E5">
        <w:rPr>
          <w:lang w:val="en-US"/>
        </w:rPr>
        <w:t xml:space="preserve"> </w:t>
      </w:r>
      <w:r>
        <w:t>в</w:t>
      </w:r>
      <w:r w:rsidRPr="006056E5">
        <w:rPr>
          <w:lang w:val="en-US"/>
        </w:rPr>
        <w:t xml:space="preserve"> </w:t>
      </w:r>
      <w:r w:rsidRPr="00C6786C">
        <w:rPr>
          <w:lang w:val="en-US"/>
        </w:rPr>
        <w:t>Event</w:t>
      </w:r>
      <w:r w:rsidRPr="006056E5">
        <w:rPr>
          <w:lang w:val="en-US"/>
        </w:rPr>
        <w:t xml:space="preserve"> </w:t>
      </w:r>
      <w:proofErr w:type="gramStart"/>
      <w:r w:rsidRPr="00C6786C">
        <w:rPr>
          <w:lang w:val="en-US"/>
        </w:rPr>
        <w:t>Handler</w:t>
      </w:r>
      <w:r w:rsidR="006056E5">
        <w:rPr>
          <w:lang w:val="en-US"/>
        </w:rPr>
        <w:t>;</w:t>
      </w:r>
      <w:proofErr w:type="gramEnd"/>
    </w:p>
    <w:p w14:paraId="270A5D3B" w14:textId="7EC8ECA2" w:rsidR="00C6786C" w:rsidRPr="000E7DD7" w:rsidRDefault="00380906" w:rsidP="006056E5">
      <w:pPr>
        <w:pStyle w:val="51"/>
      </w:pPr>
      <w:r>
        <w:rPr>
          <w:lang w:val="en-US"/>
        </w:rPr>
        <w:t>e</w:t>
      </w:r>
      <w:proofErr w:type="spellStart"/>
      <w:r w:rsidR="00C6786C">
        <w:t>vent</w:t>
      </w:r>
      <w:proofErr w:type="spellEnd"/>
      <w:r w:rsidR="00C6786C">
        <w:t xml:space="preserve"> </w:t>
      </w:r>
      <w:r>
        <w:rPr>
          <w:lang w:val="en-US"/>
        </w:rPr>
        <w:t>h</w:t>
      </w:r>
      <w:proofErr w:type="spellStart"/>
      <w:r w:rsidR="00C6786C">
        <w:t>andler</w:t>
      </w:r>
      <w:proofErr w:type="spellEnd"/>
      <w:r w:rsidR="00C6786C">
        <w:t xml:space="preserve"> при обнаружении подарка вызывает </w:t>
      </w:r>
      <w:proofErr w:type="spellStart"/>
      <w:r w:rsidR="00C6786C">
        <w:t>Purchase</w:t>
      </w:r>
      <w:proofErr w:type="spellEnd"/>
      <w:r w:rsidR="00C6786C">
        <w:t xml:space="preserve"> </w:t>
      </w:r>
      <w:proofErr w:type="gramStart"/>
      <w:r w:rsidR="00C6786C">
        <w:t>Logic</w:t>
      </w:r>
      <w:r w:rsidR="006056E5" w:rsidRPr="006056E5">
        <w:t>;</w:t>
      </w:r>
      <w:proofErr w:type="gramEnd"/>
    </w:p>
    <w:p w14:paraId="5AD123B0" w14:textId="6E1888F8" w:rsidR="00C6786C" w:rsidRPr="000E7DD7" w:rsidRDefault="00380906" w:rsidP="006056E5">
      <w:pPr>
        <w:pStyle w:val="51"/>
      </w:pPr>
      <w:r>
        <w:rPr>
          <w:lang w:val="en-US"/>
        </w:rPr>
        <w:t>p</w:t>
      </w:r>
      <w:proofErr w:type="spellStart"/>
      <w:r w:rsidR="00C6786C">
        <w:t>urchase</w:t>
      </w:r>
      <w:proofErr w:type="spellEnd"/>
      <w:r w:rsidR="00C6786C">
        <w:t xml:space="preserve"> </w:t>
      </w:r>
      <w:r>
        <w:rPr>
          <w:lang w:val="en-US"/>
        </w:rPr>
        <w:t>l</w:t>
      </w:r>
      <w:proofErr w:type="spellStart"/>
      <w:r w:rsidR="00C6786C">
        <w:t>ogic</w:t>
      </w:r>
      <w:proofErr w:type="spellEnd"/>
      <w:r w:rsidR="00C6786C">
        <w:t xml:space="preserve"> взаимодействует с базой данных для проверки баланса и записи </w:t>
      </w:r>
      <w:proofErr w:type="gramStart"/>
      <w:r w:rsidR="00C6786C">
        <w:t>результатов</w:t>
      </w:r>
      <w:r w:rsidR="006056E5" w:rsidRPr="006056E5">
        <w:t>;</w:t>
      </w:r>
      <w:proofErr w:type="gramEnd"/>
    </w:p>
    <w:p w14:paraId="1DB50AEA" w14:textId="7116435C" w:rsidR="00C6786C" w:rsidRPr="006056E5" w:rsidRDefault="00380906" w:rsidP="006056E5">
      <w:pPr>
        <w:pStyle w:val="51"/>
      </w:pPr>
      <w:r>
        <w:rPr>
          <w:lang w:val="en-US"/>
        </w:rPr>
        <w:t>c</w:t>
      </w:r>
      <w:proofErr w:type="spellStart"/>
      <w:r w:rsidR="00C6786C">
        <w:t>onfig</w:t>
      </w:r>
      <w:proofErr w:type="spellEnd"/>
      <w:r w:rsidR="00C6786C">
        <w:t xml:space="preserve"> </w:t>
      </w:r>
      <w:r>
        <w:rPr>
          <w:lang w:val="en-US"/>
        </w:rPr>
        <w:t>m</w:t>
      </w:r>
      <w:proofErr w:type="spellStart"/>
      <w:r w:rsidR="00C6786C">
        <w:t>anager</w:t>
      </w:r>
      <w:proofErr w:type="spellEnd"/>
      <w:r w:rsidR="00C6786C">
        <w:t xml:space="preserve"> предоставляет настройки всем компонентам.</w:t>
      </w:r>
    </w:p>
    <w:p w14:paraId="6C986F28" w14:textId="77777777" w:rsidR="006056E5" w:rsidRPr="00380906" w:rsidRDefault="006056E5" w:rsidP="006056E5">
      <w:pPr>
        <w:pStyle w:val="22"/>
        <w:ind w:firstLine="0"/>
      </w:pPr>
    </w:p>
    <w:p w14:paraId="06CA55AF" w14:textId="7091D2A6" w:rsidR="00C6786C" w:rsidRPr="00C32463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Обоснование выбора архитектуры</w:t>
      </w:r>
      <w:r w:rsidR="00C32463">
        <w:rPr>
          <w:b/>
          <w:bCs/>
          <w:lang w:eastAsia="en-US"/>
        </w:rPr>
        <w:t>:</w:t>
      </w:r>
    </w:p>
    <w:p w14:paraId="612F4CAF" w14:textId="5CAA7CE5" w:rsidR="00C6786C" w:rsidRPr="000E7DD7" w:rsidRDefault="00C32463" w:rsidP="00C32463">
      <w:pPr>
        <w:pStyle w:val="53"/>
      </w:pPr>
      <w:r>
        <w:rPr>
          <w:lang w:val="en-US"/>
        </w:rPr>
        <w:t>M</w:t>
      </w:r>
      <w:proofErr w:type="spellStart"/>
      <w:r w:rsidR="00C6786C">
        <w:t>TKruto</w:t>
      </w:r>
      <w:proofErr w:type="spellEnd"/>
      <w:r w:rsidR="00C6786C">
        <w:t xml:space="preserve"> выбран из-за поддержки Telegram API, асинхронности и простоты интеграции с </w:t>
      </w:r>
      <w:proofErr w:type="gramStart"/>
      <w:r w:rsidR="00C6786C">
        <w:t>Node.js</w:t>
      </w:r>
      <w:r w:rsidRPr="00C32463">
        <w:t>;</w:t>
      </w:r>
      <w:proofErr w:type="gramEnd"/>
    </w:p>
    <w:p w14:paraId="35D49F59" w14:textId="3F4820A5" w:rsidR="00C6786C" w:rsidRPr="000E7DD7" w:rsidRDefault="00C6786C" w:rsidP="00C32463">
      <w:pPr>
        <w:pStyle w:val="53"/>
      </w:pPr>
      <w:r>
        <w:lastRenderedPageBreak/>
        <w:t>Node.js обеспечивает высокую производительность для обработки множества одновременных запросов</w:t>
      </w:r>
      <w:r w:rsidR="00C32463" w:rsidRPr="00C32463">
        <w:t>;</w:t>
      </w:r>
    </w:p>
    <w:p w14:paraId="1E730512" w14:textId="5A9469AC" w:rsidR="00011FA6" w:rsidRPr="00011FA6" w:rsidRDefault="00C32463" w:rsidP="00C32463">
      <w:pPr>
        <w:pStyle w:val="53"/>
      </w:pPr>
      <w:r>
        <w:t>м</w:t>
      </w:r>
      <w:r w:rsidR="00C6786C">
        <w:t>одульная архитектура упрощает тестирование и масштабирование (например, добавление новых платформ).</w:t>
      </w:r>
    </w:p>
    <w:p w14:paraId="795ABB54" w14:textId="747D4D11" w:rsidR="00011FA6" w:rsidRDefault="00011FA6" w:rsidP="00581579">
      <w:pPr>
        <w:pStyle w:val="12"/>
      </w:pPr>
      <w:bookmarkStart w:id="20" w:name="_Toc199204402"/>
      <w:r w:rsidRPr="00011FA6">
        <w:lastRenderedPageBreak/>
        <w:t>Описание методологии разработки, информация о процессе разработки, отчет о результатах тестирования на промежуточных этапах, разбор выявленных ошибок.</w:t>
      </w:r>
      <w:bookmarkEnd w:id="20"/>
    </w:p>
    <w:p w14:paraId="74D5BA32" w14:textId="77777777" w:rsidR="006056E5" w:rsidRPr="00DA6D08" w:rsidRDefault="006056E5" w:rsidP="006056E5">
      <w:pPr>
        <w:pStyle w:val="22"/>
        <w:ind w:firstLine="0"/>
        <w:rPr>
          <w:b/>
          <w:bCs/>
          <w:lang w:eastAsia="en-US"/>
        </w:rPr>
      </w:pPr>
    </w:p>
    <w:p w14:paraId="4AF0E228" w14:textId="25FFBC2F" w:rsidR="00C6786C" w:rsidRPr="00DA6D08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Методология</w:t>
      </w:r>
    </w:p>
    <w:p w14:paraId="2F28965F" w14:textId="1F10FE8C" w:rsidR="00C6786C" w:rsidRPr="00C32463" w:rsidRDefault="00C6786C" w:rsidP="00C32463">
      <w:pPr>
        <w:pStyle w:val="22"/>
      </w:pPr>
      <w:r w:rsidRPr="00C32463">
        <w:t xml:space="preserve">Использован </w:t>
      </w:r>
      <w:proofErr w:type="spellStart"/>
      <w:r w:rsidRPr="00C32463">
        <w:t>Agile</w:t>
      </w:r>
      <w:proofErr w:type="spellEnd"/>
      <w:r w:rsidRPr="00C32463">
        <w:t xml:space="preserve"> с двухнедельными спринтами.</w:t>
      </w:r>
      <w:r w:rsidR="00C32463" w:rsidRPr="00C32463">
        <w:t xml:space="preserve"> </w:t>
      </w:r>
      <w:r w:rsidRPr="00C32463">
        <w:t>Ежедневные стендапы для синхронизации задач.</w:t>
      </w:r>
    </w:p>
    <w:p w14:paraId="5C8FA361" w14:textId="26ED9274" w:rsidR="00C6786C" w:rsidRPr="000E7DD7" w:rsidRDefault="00C6786C" w:rsidP="00C6786C">
      <w:pPr>
        <w:pStyle w:val="22"/>
        <w:ind w:left="709" w:firstLine="0"/>
        <w:rPr>
          <w:lang w:eastAsia="en-US"/>
        </w:rPr>
      </w:pPr>
      <w:r>
        <w:rPr>
          <w:lang w:eastAsia="en-US"/>
        </w:rPr>
        <w:t>Этапы разработки:</w:t>
      </w:r>
    </w:p>
    <w:p w14:paraId="5DDAB482" w14:textId="17AD6213" w:rsidR="00C6786C" w:rsidRPr="000E7DD7" w:rsidRDefault="006056E5" w:rsidP="006056E5">
      <w:pPr>
        <w:pStyle w:val="52"/>
        <w:numPr>
          <w:ilvl w:val="0"/>
          <w:numId w:val="34"/>
        </w:numPr>
      </w:pPr>
      <w:r>
        <w:t>п</w:t>
      </w:r>
      <w:r w:rsidR="00C6786C">
        <w:t xml:space="preserve">рототипирование (интеграция </w:t>
      </w:r>
      <w:proofErr w:type="spellStart"/>
      <w:r w:rsidR="00C6786C">
        <w:t>MTKruto</w:t>
      </w:r>
      <w:proofErr w:type="spellEnd"/>
      <w:r w:rsidR="00C6786C">
        <w:t>, базовые команды)</w:t>
      </w:r>
      <w:r w:rsidRPr="006056E5">
        <w:t>;</w:t>
      </w:r>
    </w:p>
    <w:p w14:paraId="387756C9" w14:textId="1F44137C" w:rsidR="00C6786C" w:rsidRPr="00937F8D" w:rsidRDefault="006056E5" w:rsidP="006056E5">
      <w:pPr>
        <w:pStyle w:val="52"/>
        <w:numPr>
          <w:ilvl w:val="0"/>
          <w:numId w:val="34"/>
        </w:numPr>
      </w:pPr>
      <w:r>
        <w:t>р</w:t>
      </w:r>
      <w:r w:rsidR="00C6786C">
        <w:t>еализация</w:t>
      </w:r>
      <w:r w:rsidR="00937F8D" w:rsidRPr="00937F8D">
        <w:t xml:space="preserve"> </w:t>
      </w:r>
      <w:proofErr w:type="spellStart"/>
      <w:r w:rsidR="00937F8D">
        <w:t>Purchase</w:t>
      </w:r>
      <w:proofErr w:type="spellEnd"/>
      <w:r w:rsidR="00937F8D">
        <w:t xml:space="preserve"> Logic (алгоритмы оплаты, проверка лимитов)</w:t>
      </w:r>
      <w:r w:rsidRPr="006056E5">
        <w:t>;</w:t>
      </w:r>
    </w:p>
    <w:p w14:paraId="72F01CEE" w14:textId="680A860F" w:rsidR="00C6786C" w:rsidRPr="000E7DD7" w:rsidRDefault="006056E5" w:rsidP="006056E5">
      <w:pPr>
        <w:pStyle w:val="52"/>
        <w:numPr>
          <w:ilvl w:val="0"/>
          <w:numId w:val="34"/>
        </w:numPr>
      </w:pPr>
      <w:r>
        <w:t>д</w:t>
      </w:r>
      <w:r w:rsidR="00C6786C">
        <w:t>обавление обработки ошибок и логирования.</w:t>
      </w:r>
    </w:p>
    <w:p w14:paraId="12E0A122" w14:textId="77777777" w:rsidR="00FA56E4" w:rsidRDefault="00FA56E4" w:rsidP="006056E5">
      <w:pPr>
        <w:pStyle w:val="22"/>
        <w:ind w:firstLine="0"/>
        <w:rPr>
          <w:lang w:eastAsia="en-US"/>
        </w:rPr>
      </w:pPr>
    </w:p>
    <w:p w14:paraId="590FE591" w14:textId="370F61B2" w:rsidR="00FA56E4" w:rsidRPr="006056E5" w:rsidRDefault="00FA56E4" w:rsidP="006056E5">
      <w:pPr>
        <w:pStyle w:val="22"/>
      </w:pPr>
      <w:proofErr w:type="spellStart"/>
      <w:r w:rsidRPr="006056E5">
        <w:t>Purchase</w:t>
      </w:r>
      <w:proofErr w:type="spellEnd"/>
      <w:r w:rsidRPr="006056E5">
        <w:t xml:space="preserve"> Logic </w:t>
      </w:r>
      <w:r w:rsidR="006056E5">
        <w:t>–</w:t>
      </w:r>
      <w:r w:rsidRPr="006056E5">
        <w:t xml:space="preserve"> ядро системы, отвечающее за автоматическую покупку лимитированных подарков в Telegram. Состоит из:</w:t>
      </w:r>
    </w:p>
    <w:p w14:paraId="1E33FF1E" w14:textId="592EE5CD" w:rsidR="00FA56E4" w:rsidRPr="006056E5" w:rsidRDefault="006056E5" w:rsidP="006056E5">
      <w:pPr>
        <w:pStyle w:val="53"/>
      </w:pPr>
      <w:r>
        <w:rPr>
          <w:lang w:val="en-US"/>
        </w:rPr>
        <w:t>v</w:t>
      </w:r>
      <w:proofErr w:type="spellStart"/>
      <w:r w:rsidR="00FA56E4" w:rsidRPr="006056E5">
        <w:t>alidator</w:t>
      </w:r>
      <w:proofErr w:type="spellEnd"/>
      <w:r>
        <w:t xml:space="preserve"> – п</w:t>
      </w:r>
      <w:r w:rsidR="00FA56E4" w:rsidRPr="006056E5">
        <w:t>роверяет условия для совершения покупки (доступность подарка, баланс пользователя, временные ограничения</w:t>
      </w:r>
      <w:proofErr w:type="gramStart"/>
      <w:r w:rsidR="00FA56E4" w:rsidRPr="006056E5">
        <w:t>)</w:t>
      </w:r>
      <w:r w:rsidRPr="006056E5">
        <w:t>;</w:t>
      </w:r>
      <w:proofErr w:type="gramEnd"/>
    </w:p>
    <w:p w14:paraId="5B521939" w14:textId="191CF754" w:rsidR="00FA56E4" w:rsidRPr="006056E5" w:rsidRDefault="006056E5" w:rsidP="006056E5">
      <w:pPr>
        <w:pStyle w:val="53"/>
      </w:pPr>
      <w:r>
        <w:rPr>
          <w:lang w:val="en-US"/>
        </w:rPr>
        <w:t>p</w:t>
      </w:r>
      <w:proofErr w:type="spellStart"/>
      <w:r w:rsidR="00FA56E4" w:rsidRPr="006056E5">
        <w:t>ayment</w:t>
      </w:r>
      <w:proofErr w:type="spellEnd"/>
      <w:r w:rsidR="00FA56E4" w:rsidRPr="006056E5">
        <w:t xml:space="preserve"> </w:t>
      </w:r>
      <w:r>
        <w:rPr>
          <w:lang w:val="en-US"/>
        </w:rPr>
        <w:t>p</w:t>
      </w:r>
      <w:proofErr w:type="spellStart"/>
      <w:r w:rsidR="00FA56E4" w:rsidRPr="006056E5">
        <w:t>rocessor</w:t>
      </w:r>
      <w:proofErr w:type="spellEnd"/>
      <w:r>
        <w:t xml:space="preserve"> – в</w:t>
      </w:r>
      <w:r w:rsidR="00FA56E4" w:rsidRPr="006056E5">
        <w:t xml:space="preserve">заимодействует с Telegram API через </w:t>
      </w:r>
      <w:proofErr w:type="spellStart"/>
      <w:r w:rsidR="00FA56E4" w:rsidRPr="006056E5">
        <w:t>MTKruto</w:t>
      </w:r>
      <w:proofErr w:type="spellEnd"/>
      <w:r w:rsidR="00FA56E4" w:rsidRPr="006056E5">
        <w:t xml:space="preserve"> для отправки платежных </w:t>
      </w:r>
      <w:proofErr w:type="gramStart"/>
      <w:r w:rsidR="00FA56E4" w:rsidRPr="006056E5">
        <w:t>запросов</w:t>
      </w:r>
      <w:r w:rsidRPr="006056E5">
        <w:t>;</w:t>
      </w:r>
      <w:proofErr w:type="gramEnd"/>
    </w:p>
    <w:p w14:paraId="185302E2" w14:textId="71F1806E" w:rsidR="00FA56E4" w:rsidRPr="006056E5" w:rsidRDefault="006056E5" w:rsidP="006056E5">
      <w:pPr>
        <w:pStyle w:val="53"/>
      </w:pPr>
      <w:proofErr w:type="spellStart"/>
      <w:r>
        <w:rPr>
          <w:lang w:val="en-US"/>
        </w:rPr>
        <w:t>i</w:t>
      </w:r>
      <w:r w:rsidR="00FA56E4" w:rsidRPr="006056E5">
        <w:t>nventory</w:t>
      </w:r>
      <w:proofErr w:type="spellEnd"/>
      <w:r w:rsidR="00FA56E4" w:rsidRPr="006056E5">
        <w:t xml:space="preserve"> </w:t>
      </w:r>
      <w:r>
        <w:rPr>
          <w:lang w:val="en-US"/>
        </w:rPr>
        <w:t>m</w:t>
      </w:r>
      <w:proofErr w:type="spellStart"/>
      <w:r w:rsidR="00FA56E4" w:rsidRPr="006056E5">
        <w:t>anager</w:t>
      </w:r>
      <w:proofErr w:type="spellEnd"/>
      <w:r>
        <w:t xml:space="preserve"> – у</w:t>
      </w:r>
      <w:r w:rsidR="00FA56E4" w:rsidRPr="006056E5">
        <w:t xml:space="preserve">правляет резервированием средств, обновлением баланса и записью транзакций в базу </w:t>
      </w:r>
      <w:proofErr w:type="gramStart"/>
      <w:r w:rsidR="00FA56E4" w:rsidRPr="006056E5">
        <w:t>данных</w:t>
      </w:r>
      <w:r w:rsidRPr="006056E5">
        <w:t>;</w:t>
      </w:r>
      <w:proofErr w:type="gramEnd"/>
    </w:p>
    <w:p w14:paraId="43A25FF5" w14:textId="14ED446D" w:rsidR="00FA56E4" w:rsidRPr="006056E5" w:rsidRDefault="006056E5" w:rsidP="006056E5">
      <w:pPr>
        <w:pStyle w:val="53"/>
      </w:pPr>
      <w:r>
        <w:rPr>
          <w:lang w:val="en-US"/>
        </w:rPr>
        <w:t>r</w:t>
      </w:r>
      <w:proofErr w:type="spellStart"/>
      <w:r w:rsidR="00FA56E4" w:rsidRPr="006056E5">
        <w:t>etry</w:t>
      </w:r>
      <w:proofErr w:type="spellEnd"/>
      <w:r w:rsidR="00FA56E4" w:rsidRPr="006056E5">
        <w:t xml:space="preserve"> </w:t>
      </w:r>
      <w:r>
        <w:rPr>
          <w:lang w:val="en-US"/>
        </w:rPr>
        <w:t>e</w:t>
      </w:r>
      <w:proofErr w:type="spellStart"/>
      <w:r w:rsidR="00FA56E4" w:rsidRPr="006056E5">
        <w:t>ngine</w:t>
      </w:r>
      <w:proofErr w:type="spellEnd"/>
      <w:r>
        <w:t xml:space="preserve"> - о</w:t>
      </w:r>
      <w:r w:rsidR="00FA56E4" w:rsidRPr="006056E5">
        <w:t>брабатывает временные ошибки (например, сетевые сбои) через повторные попытки оплаты.</w:t>
      </w:r>
    </w:p>
    <w:p w14:paraId="47481B43" w14:textId="77777777" w:rsidR="00FA56E4" w:rsidRPr="00DA6D08" w:rsidRDefault="00FA56E4" w:rsidP="00C32463">
      <w:pPr>
        <w:pStyle w:val="22"/>
        <w:ind w:firstLine="0"/>
        <w:rPr>
          <w:lang w:eastAsia="en-US"/>
        </w:rPr>
      </w:pPr>
    </w:p>
    <w:p w14:paraId="4F3104EC" w14:textId="2F37E721" w:rsidR="00C32463" w:rsidRPr="00C32463" w:rsidRDefault="00FA56E4" w:rsidP="00C32463">
      <w:pPr>
        <w:pStyle w:val="22"/>
        <w:rPr>
          <w:b/>
          <w:bCs/>
          <w:lang w:eastAsia="en-US"/>
        </w:rPr>
      </w:pPr>
      <w:r w:rsidRPr="00FA56E4">
        <w:rPr>
          <w:b/>
          <w:bCs/>
          <w:lang w:eastAsia="en-US"/>
        </w:rPr>
        <w:t>Алгоритм работы</w:t>
      </w:r>
      <w:r w:rsidR="00DA735A">
        <w:rPr>
          <w:b/>
          <w:bCs/>
          <w:lang w:eastAsia="en-US"/>
        </w:rPr>
        <w:t>.</w:t>
      </w:r>
    </w:p>
    <w:p w14:paraId="3A3AC7A2" w14:textId="652E63C5" w:rsidR="00FA56E4" w:rsidRDefault="00C32463" w:rsidP="007D2EC2">
      <w:pPr>
        <w:pStyle w:val="22"/>
      </w:pPr>
      <w:r>
        <w:t>Сперва происходит п</w:t>
      </w:r>
      <w:r w:rsidR="00FA56E4">
        <w:t xml:space="preserve">олучение события от Event </w:t>
      </w:r>
      <w:proofErr w:type="spellStart"/>
      <w:r w:rsidR="00FA56E4">
        <w:t>Handler</w:t>
      </w:r>
      <w:proofErr w:type="spellEnd"/>
      <w:r w:rsidR="00FA56E4">
        <w:t xml:space="preserve"> (например, уведомление о появлении подарка).</w:t>
      </w:r>
      <w:r>
        <w:t xml:space="preserve"> Далее выполняется </w:t>
      </w:r>
      <w:proofErr w:type="spellStart"/>
      <w:r>
        <w:t>п</w:t>
      </w:r>
      <w:r w:rsidR="00FA56E4">
        <w:t>арсинг</w:t>
      </w:r>
      <w:proofErr w:type="spellEnd"/>
      <w:r w:rsidR="00FA56E4">
        <w:t xml:space="preserve"> данных</w:t>
      </w:r>
      <w:r w:rsidR="007D2EC2">
        <w:t xml:space="preserve"> – и</w:t>
      </w:r>
      <w:r w:rsidR="00FA56E4">
        <w:t>звлечение информации о подарке (ID, цена, временное окно доступности).</w:t>
      </w:r>
      <w:r w:rsidR="007D2EC2">
        <w:t xml:space="preserve"> После </w:t>
      </w:r>
      <w:proofErr w:type="spellStart"/>
      <w:r w:rsidR="007D2EC2">
        <w:t>парсинга</w:t>
      </w:r>
      <w:proofErr w:type="spellEnd"/>
      <w:r w:rsidR="007D2EC2">
        <w:t xml:space="preserve"> происходит в</w:t>
      </w:r>
      <w:r w:rsidR="00FA56E4">
        <w:t>алидация:</w:t>
      </w:r>
    </w:p>
    <w:p w14:paraId="7A60585B" w14:textId="03280449" w:rsidR="00FA56E4" w:rsidRDefault="007D2EC2" w:rsidP="00C32463">
      <w:pPr>
        <w:pStyle w:val="52"/>
        <w:numPr>
          <w:ilvl w:val="0"/>
          <w:numId w:val="37"/>
        </w:numPr>
      </w:pPr>
      <w:r>
        <w:t>п</w:t>
      </w:r>
      <w:r w:rsidR="00FA56E4">
        <w:t>роверка актуальности подарка (не истекло ли время)</w:t>
      </w:r>
      <w:r w:rsidRPr="007D2EC2">
        <w:t>;</w:t>
      </w:r>
    </w:p>
    <w:p w14:paraId="478D3FE9" w14:textId="778ADB54" w:rsidR="00FA56E4" w:rsidRDefault="007D2EC2" w:rsidP="00C32463">
      <w:pPr>
        <w:pStyle w:val="52"/>
        <w:numPr>
          <w:ilvl w:val="0"/>
          <w:numId w:val="37"/>
        </w:numPr>
      </w:pPr>
      <w:r>
        <w:t>п</w:t>
      </w:r>
      <w:r w:rsidR="00FA56E4">
        <w:t>роверка баланса пользователя (достаточно ли средств)</w:t>
      </w:r>
      <w:r w:rsidRPr="007D2EC2">
        <w:t>;</w:t>
      </w:r>
    </w:p>
    <w:p w14:paraId="0903B156" w14:textId="6AB626B2" w:rsidR="00FA56E4" w:rsidRDefault="007D2EC2" w:rsidP="00C32463">
      <w:pPr>
        <w:pStyle w:val="52"/>
        <w:numPr>
          <w:ilvl w:val="0"/>
          <w:numId w:val="37"/>
        </w:numPr>
      </w:pPr>
      <w:r>
        <w:lastRenderedPageBreak/>
        <w:t>п</w:t>
      </w:r>
      <w:r w:rsidR="00FA56E4">
        <w:t>роверка, не куплен ли подарок ранее.</w:t>
      </w:r>
    </w:p>
    <w:p w14:paraId="7958BB63" w14:textId="3E11D27D" w:rsidR="00FA56E4" w:rsidRDefault="007D2EC2" w:rsidP="007D2EC2">
      <w:pPr>
        <w:pStyle w:val="22"/>
      </w:pPr>
      <w:r w:rsidRPr="007D2EC2">
        <w:t>После всего вышеперечисленного выполняется р</w:t>
      </w:r>
      <w:r w:rsidR="00FA56E4" w:rsidRPr="007D2EC2">
        <w:t>езервирование средств</w:t>
      </w:r>
      <w:r>
        <w:t xml:space="preserve"> – н</w:t>
      </w:r>
      <w:r w:rsidR="00FA56E4">
        <w:rPr>
          <w:lang w:eastAsia="en-US"/>
        </w:rPr>
        <w:t>ачало транзакции в базе данных для блокировки баланса (предотвращение race condition).</w:t>
      </w:r>
    </w:p>
    <w:p w14:paraId="64F5859F" w14:textId="01DD6E42" w:rsidR="00FA56E4" w:rsidRDefault="007D2EC2" w:rsidP="00FA56E4">
      <w:pPr>
        <w:pStyle w:val="22"/>
        <w:rPr>
          <w:lang w:eastAsia="en-US"/>
        </w:rPr>
      </w:pPr>
      <w:r>
        <w:rPr>
          <w:lang w:eastAsia="en-US"/>
        </w:rPr>
        <w:t>Далее происходит о</w:t>
      </w:r>
      <w:r w:rsidR="00FA56E4">
        <w:rPr>
          <w:lang w:eastAsia="en-US"/>
        </w:rPr>
        <w:t>плата:</w:t>
      </w:r>
    </w:p>
    <w:p w14:paraId="316ACE72" w14:textId="14B1BACE" w:rsidR="00FA56E4" w:rsidRDefault="007D2EC2" w:rsidP="007D2EC2">
      <w:pPr>
        <w:pStyle w:val="52"/>
        <w:numPr>
          <w:ilvl w:val="0"/>
          <w:numId w:val="38"/>
        </w:numPr>
      </w:pPr>
      <w:r>
        <w:t>в</w:t>
      </w:r>
      <w:r w:rsidR="00FA56E4">
        <w:t xml:space="preserve">ызов метода </w:t>
      </w:r>
      <w:proofErr w:type="spellStart"/>
      <w:r w:rsidR="00FA56E4">
        <w:t>MTKruto</w:t>
      </w:r>
      <w:proofErr w:type="spellEnd"/>
      <w:r w:rsidR="00FA56E4">
        <w:t xml:space="preserve"> (</w:t>
      </w:r>
      <w:proofErr w:type="spellStart"/>
      <w:r w:rsidR="00FA56E4">
        <w:t>sendPurchaseRequest</w:t>
      </w:r>
      <w:proofErr w:type="spellEnd"/>
      <w:r w:rsidR="00FA56E4">
        <w:t>) для покупки подарка</w:t>
      </w:r>
      <w:r w:rsidRPr="007D2EC2">
        <w:t>;</w:t>
      </w:r>
    </w:p>
    <w:p w14:paraId="4067B484" w14:textId="53AB2695" w:rsidR="00FA56E4" w:rsidRDefault="007D2EC2" w:rsidP="007D2EC2">
      <w:pPr>
        <w:pStyle w:val="52"/>
        <w:numPr>
          <w:ilvl w:val="0"/>
          <w:numId w:val="38"/>
        </w:numPr>
      </w:pPr>
      <w:r>
        <w:t>о</w:t>
      </w:r>
      <w:r w:rsidR="00FA56E4">
        <w:t>бработка ответа (успех/ошибка).</w:t>
      </w:r>
    </w:p>
    <w:p w14:paraId="65A2F6CA" w14:textId="77777777" w:rsidR="00DA735A" w:rsidRDefault="007D2EC2" w:rsidP="00DA735A">
      <w:pPr>
        <w:pStyle w:val="22"/>
        <w:rPr>
          <w:lang w:eastAsia="en-US"/>
        </w:rPr>
      </w:pPr>
      <w:r>
        <w:rPr>
          <w:lang w:eastAsia="en-US"/>
        </w:rPr>
        <w:t>В самом конце выполняется ф</w:t>
      </w:r>
      <w:r w:rsidR="00FA56E4">
        <w:rPr>
          <w:lang w:eastAsia="en-US"/>
        </w:rPr>
        <w:t>иксация результата:</w:t>
      </w:r>
    </w:p>
    <w:p w14:paraId="1ECAB2C8" w14:textId="73BB0A08" w:rsidR="00DA735A" w:rsidRDefault="00DA735A" w:rsidP="00DA735A">
      <w:pPr>
        <w:pStyle w:val="53"/>
      </w:pPr>
      <w:r>
        <w:t>п</w:t>
      </w:r>
      <w:r w:rsidR="00FA56E4">
        <w:t>ри успехе</w:t>
      </w:r>
      <w:r>
        <w:t xml:space="preserve"> – </w:t>
      </w:r>
      <w:r w:rsidR="00FA56E4">
        <w:t>списание средств, запись в историю транзакций, уведомление пользователя</w:t>
      </w:r>
      <w:r w:rsidRPr="00DA735A">
        <w:t>;</w:t>
      </w:r>
    </w:p>
    <w:p w14:paraId="009E69BA" w14:textId="138B5A22" w:rsidR="00FA56E4" w:rsidRDefault="00DA735A" w:rsidP="00DA735A">
      <w:pPr>
        <w:pStyle w:val="53"/>
      </w:pPr>
      <w:r>
        <w:t>п</w:t>
      </w:r>
      <w:r w:rsidR="00FA56E4">
        <w:t>ри ошибке</w:t>
      </w:r>
      <w:r>
        <w:t xml:space="preserve"> – </w:t>
      </w:r>
      <w:r w:rsidR="00FA56E4">
        <w:t>отмена резервирования, логирование ошибки, повторная попытка (если применимо).</w:t>
      </w:r>
    </w:p>
    <w:p w14:paraId="584AC2AF" w14:textId="77777777" w:rsidR="00FA56E4" w:rsidRDefault="00FA56E4" w:rsidP="00DA735A">
      <w:pPr>
        <w:pStyle w:val="22"/>
        <w:ind w:firstLine="0"/>
        <w:rPr>
          <w:lang w:eastAsia="en-US"/>
        </w:rPr>
      </w:pPr>
    </w:p>
    <w:p w14:paraId="7E9682CB" w14:textId="77777777" w:rsidR="00DA735A" w:rsidRPr="00DA735A" w:rsidRDefault="00FA56E4" w:rsidP="00DA735A">
      <w:pPr>
        <w:pStyle w:val="22"/>
        <w:rPr>
          <w:b/>
          <w:bCs/>
        </w:rPr>
      </w:pPr>
      <w:r w:rsidRPr="00DA735A">
        <w:rPr>
          <w:b/>
          <w:bCs/>
        </w:rPr>
        <w:t>Ключевые особенности</w:t>
      </w:r>
      <w:r w:rsidR="00DA735A" w:rsidRPr="00DA735A">
        <w:rPr>
          <w:b/>
          <w:bCs/>
        </w:rPr>
        <w:t>:</w:t>
      </w:r>
    </w:p>
    <w:p w14:paraId="2BE3CA41" w14:textId="4722FA86" w:rsidR="00DA735A" w:rsidRDefault="00DA735A" w:rsidP="00DA735A">
      <w:pPr>
        <w:pStyle w:val="52"/>
        <w:numPr>
          <w:ilvl w:val="0"/>
          <w:numId w:val="39"/>
        </w:numPr>
      </w:pPr>
      <w:r>
        <w:t>а</w:t>
      </w:r>
      <w:r w:rsidR="00FA56E4">
        <w:t>томарность операций</w:t>
      </w:r>
      <w:r>
        <w:t xml:space="preserve"> – и</w:t>
      </w:r>
      <w:r w:rsidR="00FA56E4">
        <w:t xml:space="preserve">спользование транзакций в </w:t>
      </w:r>
      <w:proofErr w:type="spellStart"/>
      <w:r w:rsidR="00FA56E4">
        <w:t>PostgreSQL</w:t>
      </w:r>
      <w:proofErr w:type="spellEnd"/>
      <w:r w:rsidR="00FA56E4">
        <w:t xml:space="preserve"> для гарантии целостности данных</w:t>
      </w:r>
      <w:r w:rsidRPr="00DA735A">
        <w:t>;</w:t>
      </w:r>
    </w:p>
    <w:p w14:paraId="794CE44C" w14:textId="7D6712AF" w:rsidR="00DA735A" w:rsidRDefault="00DA735A" w:rsidP="00DA735A">
      <w:pPr>
        <w:pStyle w:val="52"/>
        <w:numPr>
          <w:ilvl w:val="0"/>
          <w:numId w:val="39"/>
        </w:numPr>
      </w:pPr>
      <w:r>
        <w:t>б</w:t>
      </w:r>
      <w:r w:rsidR="00FA56E4">
        <w:t>локировки ресурсов</w:t>
      </w:r>
      <w:r>
        <w:t xml:space="preserve"> – </w:t>
      </w:r>
      <w:r w:rsidR="00FA56E4">
        <w:t xml:space="preserve">SELECT FOR UPDATE для исключения </w:t>
      </w:r>
      <w:proofErr w:type="spellStart"/>
      <w:r w:rsidR="00FA56E4">
        <w:t>race</w:t>
      </w:r>
      <w:proofErr w:type="spellEnd"/>
      <w:r w:rsidR="00FA56E4">
        <w:t xml:space="preserve"> </w:t>
      </w:r>
      <w:proofErr w:type="spellStart"/>
      <w:r w:rsidR="00FA56E4">
        <w:t>condition</w:t>
      </w:r>
      <w:proofErr w:type="spellEnd"/>
      <w:r w:rsidR="00FA56E4">
        <w:t xml:space="preserve"> при резервировании баланса</w:t>
      </w:r>
      <w:r w:rsidRPr="00DA735A">
        <w:t>;</w:t>
      </w:r>
    </w:p>
    <w:p w14:paraId="7AE33ECC" w14:textId="3491DBC0" w:rsidR="00DA735A" w:rsidRDefault="00DA735A" w:rsidP="00DA735A">
      <w:pPr>
        <w:pStyle w:val="52"/>
        <w:numPr>
          <w:ilvl w:val="0"/>
          <w:numId w:val="39"/>
        </w:numPr>
      </w:pPr>
      <w:r>
        <w:t>о</w:t>
      </w:r>
      <w:r w:rsidR="00FA56E4">
        <w:t>птимистичные блокировки для проверки актуальности данных перед оплатой</w:t>
      </w:r>
      <w:r w:rsidRPr="00DA735A">
        <w:t>;</w:t>
      </w:r>
    </w:p>
    <w:p w14:paraId="735206A8" w14:textId="247149E6" w:rsidR="00DA735A" w:rsidRDefault="00DA735A" w:rsidP="00DA735A">
      <w:pPr>
        <w:pStyle w:val="52"/>
        <w:numPr>
          <w:ilvl w:val="0"/>
          <w:numId w:val="39"/>
        </w:numPr>
      </w:pPr>
      <w:r>
        <w:rPr>
          <w:lang w:val="en-US"/>
        </w:rPr>
        <w:t>r</w:t>
      </w:r>
      <w:proofErr w:type="spellStart"/>
      <w:r w:rsidR="00FA56E4">
        <w:t>etry</w:t>
      </w:r>
      <w:proofErr w:type="spellEnd"/>
      <w:r w:rsidR="00FA56E4">
        <w:t>-механизм</w:t>
      </w:r>
      <w:r>
        <w:t xml:space="preserve"> – э</w:t>
      </w:r>
      <w:r w:rsidR="00FA56E4">
        <w:t>кспоненциальная задержка между повторами (1s → 2s → 4s</w:t>
      </w:r>
      <w:proofErr w:type="gramStart"/>
      <w:r w:rsidR="00FA56E4">
        <w:t>)</w:t>
      </w:r>
      <w:r w:rsidRPr="00DA735A">
        <w:t>;</w:t>
      </w:r>
      <w:proofErr w:type="gramEnd"/>
    </w:p>
    <w:p w14:paraId="5BF98E84" w14:textId="2B5F4863" w:rsidR="00DA735A" w:rsidRDefault="00DA735A" w:rsidP="00DA735A">
      <w:pPr>
        <w:pStyle w:val="52"/>
        <w:numPr>
          <w:ilvl w:val="0"/>
          <w:numId w:val="39"/>
        </w:numPr>
      </w:pPr>
      <w:r>
        <w:t>л</w:t>
      </w:r>
      <w:r w:rsidR="00FA56E4">
        <w:t>огирование</w:t>
      </w:r>
      <w:r>
        <w:t xml:space="preserve"> – з</w:t>
      </w:r>
      <w:r w:rsidR="00FA56E4">
        <w:t>апись всех этапов покупки (для аудита и отладки)</w:t>
      </w:r>
      <w:r w:rsidRPr="00DA735A">
        <w:t>;</w:t>
      </w:r>
    </w:p>
    <w:p w14:paraId="1D7174BA" w14:textId="3265252B" w:rsidR="00FA56E4" w:rsidRDefault="00DA735A" w:rsidP="00DA735A">
      <w:pPr>
        <w:pStyle w:val="52"/>
        <w:numPr>
          <w:ilvl w:val="0"/>
          <w:numId w:val="39"/>
        </w:numPr>
      </w:pPr>
      <w:r>
        <w:t>о</w:t>
      </w:r>
      <w:r w:rsidR="00FA56E4">
        <w:t>тправка критических ошибок в Sentry/Telegram-уведомления.</w:t>
      </w:r>
    </w:p>
    <w:p w14:paraId="2497C0A4" w14:textId="77777777" w:rsidR="00FA56E4" w:rsidRDefault="00FA56E4" w:rsidP="00FA56E4">
      <w:pPr>
        <w:pStyle w:val="22"/>
        <w:rPr>
          <w:lang w:eastAsia="en-US"/>
        </w:rPr>
      </w:pPr>
    </w:p>
    <w:p w14:paraId="6CC6087A" w14:textId="5DC3B62A" w:rsidR="00FA56E4" w:rsidRPr="00FA56E4" w:rsidRDefault="00FA56E4" w:rsidP="00FA56E4">
      <w:pPr>
        <w:pStyle w:val="22"/>
        <w:rPr>
          <w:b/>
          <w:bCs/>
          <w:lang w:eastAsia="en-US"/>
        </w:rPr>
      </w:pPr>
      <w:r w:rsidRPr="00FA56E4">
        <w:rPr>
          <w:b/>
          <w:bCs/>
          <w:lang w:eastAsia="en-US"/>
        </w:rPr>
        <w:t>Интеграция с системой</w:t>
      </w:r>
      <w:r w:rsidR="00380906">
        <w:rPr>
          <w:b/>
          <w:bCs/>
          <w:lang w:eastAsia="en-US"/>
        </w:rPr>
        <w:t>.</w:t>
      </w:r>
    </w:p>
    <w:p w14:paraId="3FCD1908" w14:textId="37C7692D" w:rsidR="00FA56E4" w:rsidRDefault="00FA56E4" w:rsidP="00380906">
      <w:pPr>
        <w:pStyle w:val="22"/>
        <w:rPr>
          <w:lang w:eastAsia="en-US"/>
        </w:rPr>
      </w:pPr>
      <w:r>
        <w:rPr>
          <w:lang w:eastAsia="en-US"/>
        </w:rPr>
        <w:t>Входные данные</w:t>
      </w:r>
      <w:r w:rsidR="00380906">
        <w:rPr>
          <w:lang w:eastAsia="en-US"/>
        </w:rPr>
        <w:t xml:space="preserve"> – </w:t>
      </w:r>
      <w:r>
        <w:rPr>
          <w:lang w:eastAsia="en-US"/>
        </w:rPr>
        <w:t xml:space="preserve">JSON-объект от Event </w:t>
      </w:r>
      <w:proofErr w:type="spellStart"/>
      <w:r>
        <w:rPr>
          <w:lang w:eastAsia="en-US"/>
        </w:rPr>
        <w:t>Handler</w:t>
      </w:r>
      <w:proofErr w:type="spellEnd"/>
      <w:r>
        <w:rPr>
          <w:lang w:eastAsia="en-US"/>
        </w:rPr>
        <w:t xml:space="preserve"> с параметрами подарка и ID пользователя.</w:t>
      </w:r>
    </w:p>
    <w:p w14:paraId="260B1180" w14:textId="6771B956" w:rsidR="00FA56E4" w:rsidRDefault="00FA56E4" w:rsidP="00380906">
      <w:pPr>
        <w:pStyle w:val="22"/>
        <w:rPr>
          <w:lang w:eastAsia="en-US"/>
        </w:rPr>
      </w:pPr>
      <w:r>
        <w:rPr>
          <w:lang w:eastAsia="en-US"/>
        </w:rPr>
        <w:t>Выходные данные</w:t>
      </w:r>
      <w:r w:rsidR="00380906">
        <w:rPr>
          <w:lang w:eastAsia="en-US"/>
        </w:rPr>
        <w:t xml:space="preserve"> – о</w:t>
      </w:r>
      <w:r>
        <w:rPr>
          <w:lang w:eastAsia="en-US"/>
        </w:rPr>
        <w:t>бновление баланса и истории транзакций в базе данных</w:t>
      </w:r>
      <w:r w:rsidR="00380906">
        <w:rPr>
          <w:lang w:eastAsia="en-US"/>
        </w:rPr>
        <w:t>, у</w:t>
      </w:r>
      <w:r>
        <w:rPr>
          <w:lang w:eastAsia="en-US"/>
        </w:rPr>
        <w:t xml:space="preserve">ведомление пользователя через </w:t>
      </w:r>
      <w:proofErr w:type="spellStart"/>
      <w:r>
        <w:rPr>
          <w:lang w:eastAsia="en-US"/>
        </w:rPr>
        <w:t>MTKruto</w:t>
      </w:r>
      <w:proofErr w:type="spellEnd"/>
      <w:r>
        <w:rPr>
          <w:lang w:eastAsia="en-US"/>
        </w:rPr>
        <w:t xml:space="preserve"> (при успехе/ошибке).</w:t>
      </w:r>
    </w:p>
    <w:p w14:paraId="6A985C6C" w14:textId="57464DC0" w:rsidR="00FA56E4" w:rsidRDefault="00FA56E4" w:rsidP="00FA56E4">
      <w:pPr>
        <w:pStyle w:val="22"/>
        <w:rPr>
          <w:lang w:eastAsia="en-US"/>
        </w:rPr>
      </w:pPr>
      <w:r>
        <w:rPr>
          <w:lang w:eastAsia="en-US"/>
        </w:rPr>
        <w:lastRenderedPageBreak/>
        <w:t>Зависимости:</w:t>
      </w:r>
    </w:p>
    <w:p w14:paraId="170AD9BB" w14:textId="5A504412" w:rsidR="00FA56E4" w:rsidRDefault="00380906" w:rsidP="00380906">
      <w:pPr>
        <w:pStyle w:val="53"/>
      </w:pPr>
      <w:r>
        <w:t>б</w:t>
      </w:r>
      <w:r w:rsidR="00FA56E4">
        <w:t xml:space="preserve">аза данных: </w:t>
      </w:r>
      <w:proofErr w:type="spellStart"/>
      <w:r w:rsidR="00FA56E4">
        <w:t>PostgreSQL</w:t>
      </w:r>
      <w:proofErr w:type="spellEnd"/>
      <w:r w:rsidR="00FA56E4">
        <w:t xml:space="preserve"> для хранения баланса и транзакций</w:t>
      </w:r>
      <w:r w:rsidRPr="00380906">
        <w:t>;</w:t>
      </w:r>
    </w:p>
    <w:p w14:paraId="795E7E3E" w14:textId="164F94B5" w:rsidR="00011FA6" w:rsidRDefault="00FA56E4" w:rsidP="00380906">
      <w:pPr>
        <w:pStyle w:val="53"/>
      </w:pPr>
      <w:r>
        <w:t>MTKruto Client</w:t>
      </w:r>
      <w:proofErr w:type="gramStart"/>
      <w:r>
        <w:t>: Для</w:t>
      </w:r>
      <w:proofErr w:type="gramEnd"/>
      <w:r>
        <w:t xml:space="preserve"> отправки запросов в Telegram API.</w:t>
      </w:r>
    </w:p>
    <w:p w14:paraId="44A9896C" w14:textId="77777777" w:rsidR="00FA56E4" w:rsidRDefault="00FA56E4" w:rsidP="00380906">
      <w:pPr>
        <w:pStyle w:val="22"/>
        <w:ind w:firstLine="0"/>
        <w:rPr>
          <w:lang w:eastAsia="en-US"/>
        </w:rPr>
      </w:pPr>
    </w:p>
    <w:p w14:paraId="3709C72E" w14:textId="7ABD2A67" w:rsidR="00FA56E4" w:rsidRPr="00FA56E4" w:rsidRDefault="00FA56E4" w:rsidP="00FA56E4">
      <w:pPr>
        <w:pStyle w:val="22"/>
        <w:rPr>
          <w:b/>
          <w:bCs/>
          <w:lang w:eastAsia="en-US"/>
        </w:rPr>
      </w:pPr>
      <w:r w:rsidRPr="00FA56E4">
        <w:rPr>
          <w:b/>
          <w:bCs/>
          <w:lang w:eastAsia="en-US"/>
        </w:rPr>
        <w:t>Тестирование</w:t>
      </w:r>
      <w:r w:rsidR="00380906">
        <w:rPr>
          <w:b/>
          <w:bCs/>
          <w:lang w:eastAsia="en-US"/>
        </w:rPr>
        <w:t>.</w:t>
      </w:r>
    </w:p>
    <w:p w14:paraId="0D2B0C7A" w14:textId="77777777" w:rsidR="00FA56E4" w:rsidRDefault="00FA56E4" w:rsidP="00FA56E4">
      <w:pPr>
        <w:pStyle w:val="22"/>
        <w:rPr>
          <w:lang w:eastAsia="en-US"/>
        </w:rPr>
      </w:pPr>
      <w:r>
        <w:rPr>
          <w:lang w:eastAsia="en-US"/>
        </w:rPr>
        <w:t>Интеграционные тесты:</w:t>
      </w:r>
    </w:p>
    <w:p w14:paraId="478A52DA" w14:textId="349A0738" w:rsidR="00FA56E4" w:rsidRDefault="00380906" w:rsidP="00380906">
      <w:pPr>
        <w:pStyle w:val="53"/>
      </w:pPr>
      <w:r>
        <w:t>э</w:t>
      </w:r>
      <w:r w:rsidR="00FA56E4">
        <w:t>муляция сценариев покупки с мок-сервером Telegram (успешная оплата, отказ, нехватка средств)</w:t>
      </w:r>
      <w:r w:rsidRPr="00380906">
        <w:t>;</w:t>
      </w:r>
    </w:p>
    <w:p w14:paraId="3351CB43" w14:textId="59D4F449" w:rsidR="00FA56E4" w:rsidRDefault="00380906" w:rsidP="00380906">
      <w:pPr>
        <w:pStyle w:val="53"/>
      </w:pPr>
      <w:r>
        <w:t>п</w:t>
      </w:r>
      <w:r w:rsidR="00FA56E4">
        <w:t>роверка корректности взаимодействия с базой данных (резервирование баланса, запись транзакций).</w:t>
      </w:r>
    </w:p>
    <w:p w14:paraId="63EFA533" w14:textId="77777777" w:rsidR="00FA56E4" w:rsidRDefault="00FA56E4" w:rsidP="00FA56E4">
      <w:pPr>
        <w:pStyle w:val="22"/>
        <w:rPr>
          <w:lang w:eastAsia="en-US"/>
        </w:rPr>
      </w:pPr>
      <w:r>
        <w:rPr>
          <w:lang w:eastAsia="en-US"/>
        </w:rPr>
        <w:t>Стресс-тесты:</w:t>
      </w:r>
    </w:p>
    <w:p w14:paraId="7BA189E3" w14:textId="6123273B" w:rsidR="00FA56E4" w:rsidRDefault="00FA56E4" w:rsidP="00380906">
      <w:pPr>
        <w:pStyle w:val="53"/>
      </w:pPr>
      <w:r>
        <w:t>100+</w:t>
      </w:r>
      <w:r w:rsidR="00380906">
        <w:t xml:space="preserve"> </w:t>
      </w:r>
      <w:r>
        <w:t>одновременных запросов на покупку одного подарка для выявления race condition и проверки стабильности системы</w:t>
      </w:r>
      <w:r w:rsidR="00380906" w:rsidRPr="00380906">
        <w:t>;</w:t>
      </w:r>
    </w:p>
    <w:p w14:paraId="0D45AA79" w14:textId="0A2151F5" w:rsidR="00FA56E4" w:rsidRPr="00FA56E4" w:rsidRDefault="00380906" w:rsidP="00380906">
      <w:pPr>
        <w:pStyle w:val="53"/>
      </w:pPr>
      <w:r>
        <w:t>а</w:t>
      </w:r>
      <w:r w:rsidR="00FA56E4">
        <w:t>нализ времени отклика при высокой нагрузке.</w:t>
      </w:r>
    </w:p>
    <w:p w14:paraId="28D17636" w14:textId="77BF373D" w:rsidR="00011FA6" w:rsidRDefault="00011FA6" w:rsidP="00581579">
      <w:pPr>
        <w:pStyle w:val="12"/>
      </w:pPr>
      <w:bookmarkStart w:id="21" w:name="_Toc199204403"/>
      <w:r w:rsidRPr="00011FA6">
        <w:lastRenderedPageBreak/>
        <w:t>Информация о планировании деятельности в ходе разработки и распределении задач между участниками команды разработчиков.</w:t>
      </w:r>
      <w:bookmarkEnd w:id="21"/>
    </w:p>
    <w:p w14:paraId="4C79CA3A" w14:textId="77777777" w:rsidR="00380906" w:rsidRDefault="00380906" w:rsidP="00380906">
      <w:pPr>
        <w:pStyle w:val="22"/>
        <w:ind w:firstLine="0"/>
        <w:rPr>
          <w:b/>
          <w:bCs/>
          <w:lang w:eastAsia="en-US"/>
        </w:rPr>
      </w:pPr>
    </w:p>
    <w:p w14:paraId="2BA76DC8" w14:textId="3B51CEDD" w:rsidR="00C6786C" w:rsidRPr="000E7DD7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Разработчик 1:</w:t>
      </w:r>
    </w:p>
    <w:p w14:paraId="07A88842" w14:textId="5D21C398" w:rsidR="00C6786C" w:rsidRPr="00C6786C" w:rsidRDefault="00380906" w:rsidP="00380906">
      <w:pPr>
        <w:pStyle w:val="53"/>
      </w:pPr>
      <w:r>
        <w:t>и</w:t>
      </w:r>
      <w:r w:rsidR="00C6786C">
        <w:t xml:space="preserve">нтеграция </w:t>
      </w:r>
      <w:proofErr w:type="spellStart"/>
      <w:r w:rsidR="00C6786C">
        <w:t>MTKruto</w:t>
      </w:r>
      <w:proofErr w:type="spellEnd"/>
      <w:r w:rsidR="00C6786C">
        <w:t xml:space="preserve"> и настройка клиента</w:t>
      </w:r>
      <w:r w:rsidRPr="00380906">
        <w:t>;</w:t>
      </w:r>
    </w:p>
    <w:p w14:paraId="0F713E73" w14:textId="4C709153" w:rsidR="00C6786C" w:rsidRDefault="00380906" w:rsidP="00380906">
      <w:pPr>
        <w:pStyle w:val="53"/>
      </w:pPr>
      <w:r>
        <w:t>р</w:t>
      </w:r>
      <w:r w:rsidR="00C6786C">
        <w:t xml:space="preserve">еализация Event </w:t>
      </w:r>
      <w:proofErr w:type="spellStart"/>
      <w:r w:rsidR="00C6786C">
        <w:t>Handler</w:t>
      </w:r>
      <w:proofErr w:type="spellEnd"/>
      <w:r w:rsidR="00C6786C">
        <w:t xml:space="preserve"> и фильтрации событий</w:t>
      </w:r>
      <w:r w:rsidRPr="00380906">
        <w:t>;</w:t>
      </w:r>
    </w:p>
    <w:p w14:paraId="0E4E9706" w14:textId="0474D08B" w:rsidR="00FA56E4" w:rsidRPr="00380906" w:rsidRDefault="00380906" w:rsidP="00380906">
      <w:pPr>
        <w:pStyle w:val="53"/>
        <w:rPr>
          <w:lang w:val="en-US"/>
        </w:rPr>
      </w:pPr>
      <w:r>
        <w:t>р</w:t>
      </w:r>
      <w:r w:rsidR="00FA56E4" w:rsidRPr="000E7DD7">
        <w:t>еализация</w:t>
      </w:r>
      <w:r w:rsidR="00FA56E4" w:rsidRPr="00380906">
        <w:rPr>
          <w:lang w:val="en-US"/>
        </w:rPr>
        <w:t xml:space="preserve"> </w:t>
      </w:r>
      <w:r w:rsidR="00FA56E4" w:rsidRPr="00FA56E4">
        <w:rPr>
          <w:lang w:val="en-US"/>
        </w:rPr>
        <w:t>Validator</w:t>
      </w:r>
      <w:r w:rsidR="00FA56E4" w:rsidRPr="00380906">
        <w:rPr>
          <w:lang w:val="en-US"/>
        </w:rPr>
        <w:t xml:space="preserve"> </w:t>
      </w:r>
      <w:r w:rsidR="00FA56E4" w:rsidRPr="000E7DD7">
        <w:t>и</w:t>
      </w:r>
      <w:r w:rsidR="00FA56E4" w:rsidRPr="00380906">
        <w:rPr>
          <w:lang w:val="en-US"/>
        </w:rPr>
        <w:t xml:space="preserve"> </w:t>
      </w:r>
      <w:r w:rsidR="00FA56E4" w:rsidRPr="00FA56E4">
        <w:rPr>
          <w:lang w:val="en-US"/>
        </w:rPr>
        <w:t>Retry</w:t>
      </w:r>
      <w:r w:rsidR="00FA56E4" w:rsidRPr="00380906">
        <w:rPr>
          <w:lang w:val="en-US"/>
        </w:rPr>
        <w:t xml:space="preserve"> </w:t>
      </w:r>
      <w:r w:rsidR="00FA56E4" w:rsidRPr="00FA56E4">
        <w:rPr>
          <w:lang w:val="en-US"/>
        </w:rPr>
        <w:t>Engine</w:t>
      </w:r>
      <w:r w:rsidRPr="00380906">
        <w:rPr>
          <w:lang w:val="en-US"/>
        </w:rPr>
        <w:t>.</w:t>
      </w:r>
    </w:p>
    <w:p w14:paraId="2AACF598" w14:textId="77777777" w:rsidR="00937F8D" w:rsidRPr="00DA6D08" w:rsidRDefault="00937F8D" w:rsidP="00380906">
      <w:pPr>
        <w:pStyle w:val="22"/>
        <w:ind w:firstLine="0"/>
        <w:rPr>
          <w:lang w:val="en-US" w:eastAsia="en-US"/>
        </w:rPr>
      </w:pPr>
    </w:p>
    <w:p w14:paraId="2E7BF4C7" w14:textId="01977521" w:rsidR="00C6786C" w:rsidRPr="000E7DD7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Разработчик 2:</w:t>
      </w:r>
    </w:p>
    <w:p w14:paraId="5AFBD7C4" w14:textId="54A5D615" w:rsidR="00C6786C" w:rsidRPr="000E7DD7" w:rsidRDefault="00380906" w:rsidP="00380906">
      <w:pPr>
        <w:pStyle w:val="53"/>
      </w:pPr>
      <w:r>
        <w:t>р</w:t>
      </w:r>
      <w:r w:rsidR="00C6786C">
        <w:t xml:space="preserve">азработка </w:t>
      </w:r>
      <w:proofErr w:type="spellStart"/>
      <w:r w:rsidR="00C6786C">
        <w:t>Purchase</w:t>
      </w:r>
      <w:proofErr w:type="spellEnd"/>
      <w:r w:rsidR="00C6786C">
        <w:t xml:space="preserve"> Logic (алгоритмы оплаты, проверка лимитов)</w:t>
      </w:r>
      <w:r w:rsidRPr="00380906">
        <w:t>;</w:t>
      </w:r>
    </w:p>
    <w:p w14:paraId="08514DA2" w14:textId="03F4B0F3" w:rsidR="00C6786C" w:rsidRPr="000E7DD7" w:rsidRDefault="00380906" w:rsidP="00380906">
      <w:pPr>
        <w:pStyle w:val="53"/>
      </w:pPr>
      <w:r>
        <w:t>н</w:t>
      </w:r>
      <w:r w:rsidR="00C6786C">
        <w:t>астройка базы данных и конфигурации</w:t>
      </w:r>
      <w:r w:rsidRPr="00380906">
        <w:t>;</w:t>
      </w:r>
    </w:p>
    <w:p w14:paraId="73DCFFFF" w14:textId="744B3673" w:rsidR="00C6786C" w:rsidRPr="00FA56E4" w:rsidRDefault="00380906" w:rsidP="00380906">
      <w:pPr>
        <w:pStyle w:val="53"/>
      </w:pPr>
      <w:r>
        <w:t>н</w:t>
      </w:r>
      <w:r w:rsidR="00FA56E4" w:rsidRPr="00FA56E4">
        <w:t>астройка интеграционных и стресс-тестов, оптимизация производительности.</w:t>
      </w:r>
    </w:p>
    <w:p w14:paraId="38403131" w14:textId="77777777" w:rsidR="00C6786C" w:rsidRPr="00FA56E4" w:rsidRDefault="00C6786C" w:rsidP="00380906">
      <w:pPr>
        <w:pStyle w:val="22"/>
        <w:ind w:firstLine="0"/>
        <w:rPr>
          <w:lang w:eastAsia="en-US"/>
        </w:rPr>
      </w:pPr>
    </w:p>
    <w:p w14:paraId="784DE1F4" w14:textId="48CE455A" w:rsidR="00C6786C" w:rsidRPr="000E7DD7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Инструменты управления:</w:t>
      </w:r>
    </w:p>
    <w:p w14:paraId="295E6836" w14:textId="07FEFCC9" w:rsidR="00C6786C" w:rsidRPr="00380906" w:rsidRDefault="00937F8D" w:rsidP="00380906">
      <w:pPr>
        <w:pStyle w:val="53"/>
        <w:rPr>
          <w:lang w:val="en-US"/>
        </w:rPr>
      </w:pPr>
      <w:r>
        <w:rPr>
          <w:lang w:val="en-US"/>
        </w:rPr>
        <w:t>Plane</w:t>
      </w:r>
      <w:r w:rsidR="00C6786C" w:rsidRPr="00380906">
        <w:rPr>
          <w:lang w:val="en-US"/>
        </w:rPr>
        <w:t xml:space="preserve"> </w:t>
      </w:r>
      <w:r w:rsidR="00C6786C">
        <w:t>для</w:t>
      </w:r>
      <w:r w:rsidR="00C6786C" w:rsidRPr="00380906">
        <w:rPr>
          <w:lang w:val="en-US"/>
        </w:rPr>
        <w:t xml:space="preserve"> </w:t>
      </w:r>
      <w:r w:rsidR="00C6786C">
        <w:t>трекинга</w:t>
      </w:r>
      <w:r w:rsidR="00C6786C" w:rsidRPr="00380906">
        <w:rPr>
          <w:lang w:val="en-US"/>
        </w:rPr>
        <w:t xml:space="preserve"> </w:t>
      </w:r>
      <w:r w:rsidR="00C6786C">
        <w:t>задач</w:t>
      </w:r>
      <w:r w:rsidR="00C6786C" w:rsidRPr="00380906">
        <w:rPr>
          <w:lang w:val="en-US"/>
        </w:rPr>
        <w:t xml:space="preserve"> (</w:t>
      </w:r>
      <w:r w:rsidR="00C6786C">
        <w:t>доска</w:t>
      </w:r>
      <w:r w:rsidR="00C6786C" w:rsidRPr="00380906">
        <w:rPr>
          <w:lang w:val="en-US"/>
        </w:rPr>
        <w:t xml:space="preserve"> </w:t>
      </w:r>
      <w:r w:rsidR="00C6786C">
        <w:t>с</w:t>
      </w:r>
      <w:r w:rsidR="00C6786C" w:rsidRPr="00380906">
        <w:rPr>
          <w:lang w:val="en-US"/>
        </w:rPr>
        <w:t xml:space="preserve"> </w:t>
      </w:r>
      <w:r w:rsidR="00C6786C">
        <w:t>колонками</w:t>
      </w:r>
      <w:r w:rsidR="00C6786C" w:rsidRPr="00380906">
        <w:rPr>
          <w:lang w:val="en-US"/>
        </w:rPr>
        <w:t xml:space="preserve">: </w:t>
      </w:r>
      <w:r w:rsidR="00C6786C" w:rsidRPr="00C6786C">
        <w:rPr>
          <w:lang w:val="en-US"/>
        </w:rPr>
        <w:t>To</w:t>
      </w:r>
      <w:r w:rsidR="00C6786C" w:rsidRPr="00380906">
        <w:rPr>
          <w:lang w:val="en-US"/>
        </w:rPr>
        <w:t xml:space="preserve"> </w:t>
      </w:r>
      <w:r w:rsidR="00C6786C" w:rsidRPr="00C6786C">
        <w:rPr>
          <w:lang w:val="en-US"/>
        </w:rPr>
        <w:t>Do</w:t>
      </w:r>
      <w:r w:rsidR="00C6786C" w:rsidRPr="00380906">
        <w:rPr>
          <w:lang w:val="en-US"/>
        </w:rPr>
        <w:t xml:space="preserve">, </w:t>
      </w:r>
      <w:r w:rsidR="00C6786C" w:rsidRPr="00C6786C">
        <w:rPr>
          <w:lang w:val="en-US"/>
        </w:rPr>
        <w:t>In</w:t>
      </w:r>
      <w:r w:rsidR="00C6786C" w:rsidRPr="00380906">
        <w:rPr>
          <w:lang w:val="en-US"/>
        </w:rPr>
        <w:t xml:space="preserve"> </w:t>
      </w:r>
      <w:r w:rsidR="00C6786C" w:rsidRPr="00C6786C">
        <w:rPr>
          <w:lang w:val="en-US"/>
        </w:rPr>
        <w:t>Progress</w:t>
      </w:r>
      <w:r w:rsidR="00C6786C" w:rsidRPr="00380906">
        <w:rPr>
          <w:lang w:val="en-US"/>
        </w:rPr>
        <w:t xml:space="preserve">, </w:t>
      </w:r>
      <w:r w:rsidR="00C6786C" w:rsidRPr="00C6786C">
        <w:rPr>
          <w:lang w:val="en-US"/>
        </w:rPr>
        <w:t>Done</w:t>
      </w:r>
      <w:proofErr w:type="gramStart"/>
      <w:r w:rsidR="00C6786C" w:rsidRPr="00380906">
        <w:rPr>
          <w:lang w:val="en-US"/>
        </w:rPr>
        <w:t>)</w:t>
      </w:r>
      <w:r w:rsidR="00380906">
        <w:rPr>
          <w:lang w:val="en-US"/>
        </w:rPr>
        <w:t>;</w:t>
      </w:r>
      <w:proofErr w:type="gramEnd"/>
    </w:p>
    <w:p w14:paraId="51CC81AB" w14:textId="624E6EB3" w:rsidR="00C6786C" w:rsidRPr="000E7DD7" w:rsidRDefault="00C6786C" w:rsidP="00380906">
      <w:pPr>
        <w:pStyle w:val="53"/>
      </w:pPr>
      <w:proofErr w:type="spellStart"/>
      <w:r>
        <w:t>GitHub</w:t>
      </w:r>
      <w:proofErr w:type="spellEnd"/>
      <w:r>
        <w:t xml:space="preserve"> с CI/CD (автоматическое тестирование при </w:t>
      </w:r>
      <w:proofErr w:type="spellStart"/>
      <w:r>
        <w:t>пулл-реквестах</w:t>
      </w:r>
      <w:proofErr w:type="spellEnd"/>
      <w:r>
        <w:t>)</w:t>
      </w:r>
      <w:r w:rsidR="00380906" w:rsidRPr="00380906">
        <w:t>;</w:t>
      </w:r>
    </w:p>
    <w:p w14:paraId="23F275E4" w14:textId="3D577630" w:rsidR="00C6786C" w:rsidRPr="000E7DD7" w:rsidRDefault="00380906" w:rsidP="00380906">
      <w:pPr>
        <w:pStyle w:val="53"/>
      </w:pPr>
      <w:r>
        <w:t>е</w:t>
      </w:r>
      <w:r w:rsidR="00C6786C">
        <w:t>женедельный ревью кода для устранения технического долга.</w:t>
      </w:r>
    </w:p>
    <w:p w14:paraId="7731C0A9" w14:textId="77777777" w:rsidR="00C6786C" w:rsidRPr="000E7DD7" w:rsidRDefault="00C6786C" w:rsidP="00380906">
      <w:pPr>
        <w:pStyle w:val="22"/>
        <w:ind w:firstLine="0"/>
        <w:rPr>
          <w:lang w:eastAsia="en-US"/>
        </w:rPr>
      </w:pPr>
    </w:p>
    <w:p w14:paraId="793032B2" w14:textId="34A69155" w:rsidR="00C6786C" w:rsidRPr="000E7DD7" w:rsidRDefault="00C6786C" w:rsidP="00C6786C">
      <w:pPr>
        <w:pStyle w:val="22"/>
        <w:rPr>
          <w:b/>
          <w:bCs/>
          <w:lang w:eastAsia="en-US"/>
        </w:rPr>
      </w:pPr>
      <w:r w:rsidRPr="00C6786C">
        <w:rPr>
          <w:b/>
          <w:bCs/>
          <w:lang w:eastAsia="en-US"/>
        </w:rPr>
        <w:t>График работ:</w:t>
      </w:r>
    </w:p>
    <w:p w14:paraId="6708E726" w14:textId="1D3E1CBF" w:rsidR="00C6786C" w:rsidRPr="000E7DD7" w:rsidRDefault="00380906" w:rsidP="00380906">
      <w:pPr>
        <w:pStyle w:val="53"/>
      </w:pPr>
      <w:r>
        <w:t>н</w:t>
      </w:r>
      <w:r w:rsidR="00C6786C">
        <w:t xml:space="preserve">еделя </w:t>
      </w:r>
      <w:proofErr w:type="gramStart"/>
      <w:r w:rsidR="00C6786C">
        <w:t>1-2</w:t>
      </w:r>
      <w:proofErr w:type="gramEnd"/>
      <w:r w:rsidR="00C6786C">
        <w:t>: Прототип с базовой функциональностью</w:t>
      </w:r>
      <w:r w:rsidRPr="00380906">
        <w:t>;</w:t>
      </w:r>
    </w:p>
    <w:p w14:paraId="04B2F69B" w14:textId="52E61243" w:rsidR="00C6786C" w:rsidRPr="000E7DD7" w:rsidRDefault="00380906" w:rsidP="00380906">
      <w:pPr>
        <w:pStyle w:val="53"/>
      </w:pPr>
      <w:r>
        <w:t>н</w:t>
      </w:r>
      <w:r w:rsidR="00C6786C">
        <w:t xml:space="preserve">еделя </w:t>
      </w:r>
      <w:proofErr w:type="gramStart"/>
      <w:r w:rsidR="00C6786C">
        <w:t>3-4</w:t>
      </w:r>
      <w:proofErr w:type="gramEnd"/>
      <w:r w:rsidR="00C6786C">
        <w:t>: Реализация покупки и тестирование</w:t>
      </w:r>
      <w:r w:rsidRPr="00380906">
        <w:t>;</w:t>
      </w:r>
    </w:p>
    <w:p w14:paraId="513B03E7" w14:textId="3A24959F" w:rsidR="00011FA6" w:rsidRPr="00011FA6" w:rsidRDefault="00380906" w:rsidP="00380906">
      <w:pPr>
        <w:pStyle w:val="53"/>
      </w:pPr>
      <w:r>
        <w:t>н</w:t>
      </w:r>
      <w:r w:rsidR="00C6786C">
        <w:t>еделя 5: Исправление ошибок и подготовка к релизу</w:t>
      </w:r>
      <w:r>
        <w:t>.</w:t>
      </w:r>
    </w:p>
    <w:p w14:paraId="1A57701E" w14:textId="77777777" w:rsidR="00011FA6" w:rsidRPr="00011FA6" w:rsidRDefault="00011FA6" w:rsidP="00011FA6">
      <w:pPr>
        <w:pStyle w:val="53"/>
        <w:numPr>
          <w:ilvl w:val="0"/>
          <w:numId w:val="0"/>
        </w:numPr>
      </w:pPr>
    </w:p>
    <w:p w14:paraId="65EC29F7" w14:textId="77777777" w:rsidR="00011FA6" w:rsidRPr="00011FA6" w:rsidRDefault="00011FA6" w:rsidP="00011FA6">
      <w:pPr>
        <w:pStyle w:val="53"/>
        <w:numPr>
          <w:ilvl w:val="0"/>
          <w:numId w:val="0"/>
        </w:numPr>
        <w:ind w:left="709"/>
      </w:pPr>
    </w:p>
    <w:p w14:paraId="120F948C" w14:textId="77777777" w:rsidR="00963B4A" w:rsidRPr="00963B4A" w:rsidRDefault="00963B4A" w:rsidP="00963B4A">
      <w:pPr>
        <w:pStyle w:val="53"/>
        <w:numPr>
          <w:ilvl w:val="0"/>
          <w:numId w:val="0"/>
        </w:numPr>
      </w:pPr>
    </w:p>
    <w:p w14:paraId="57F0DD66" w14:textId="4E448093" w:rsidR="00544412" w:rsidRDefault="00544412" w:rsidP="00963B4A">
      <w:pPr>
        <w:pStyle w:val="22"/>
        <w:rPr>
          <w:highlight w:val="yellow"/>
        </w:rPr>
      </w:pPr>
      <w:r>
        <w:rPr>
          <w:highlight w:val="yellow"/>
        </w:rPr>
        <w:br w:type="page"/>
      </w:r>
    </w:p>
    <w:p w14:paraId="15CF13AE" w14:textId="77777777" w:rsidR="006559AE" w:rsidRDefault="006559AE" w:rsidP="00127886">
      <w:pPr>
        <w:pStyle w:val="110"/>
      </w:pPr>
      <w:bookmarkStart w:id="22" w:name="_Toc8214335"/>
      <w:bookmarkStart w:id="23" w:name="_Toc164096968"/>
      <w:bookmarkStart w:id="24" w:name="_Toc196860986"/>
      <w:bookmarkStart w:id="25" w:name="_Toc196862099"/>
      <w:bookmarkStart w:id="26" w:name="_Toc196862361"/>
      <w:bookmarkStart w:id="27" w:name="_Toc196862599"/>
      <w:bookmarkStart w:id="28" w:name="_Toc196862850"/>
      <w:bookmarkStart w:id="29" w:name="_Toc196863068"/>
      <w:bookmarkStart w:id="30" w:name="_Toc199204404"/>
      <w:r>
        <w:lastRenderedPageBreak/>
        <w:t>З</w:t>
      </w:r>
      <w:r w:rsidR="00B26509">
        <w:t>АКЛЮЧЕНИЕ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4432C391" w14:textId="77777777" w:rsidR="00706D90" w:rsidRPr="00105E34" w:rsidRDefault="00706D90" w:rsidP="00105E34">
      <w:pPr>
        <w:pStyle w:val="22"/>
      </w:pPr>
    </w:p>
    <w:p w14:paraId="686352EB" w14:textId="722DC5AB" w:rsidR="00581579" w:rsidRDefault="00105E34" w:rsidP="00105E34">
      <w:pPr>
        <w:pStyle w:val="22"/>
      </w:pPr>
      <w:r w:rsidRPr="00105E34">
        <w:t>На основе итогов разработки и тестирования можно заключить, что программный продукт в целом соответствует основным требованиям заказчика и пользователя. Интерфейс Telegram-бота оказался интуитивно понятным и не вызывал затруднений у тестовой группы пользователей. Каталог подарков работает стабильно</w:t>
      </w:r>
      <w:r>
        <w:t xml:space="preserve">. Успешно реализована функция оценки стоимости </w:t>
      </w:r>
      <w:r>
        <w:rPr>
          <w:lang w:val="en-US"/>
        </w:rPr>
        <w:t>Telegram</w:t>
      </w:r>
      <w:r w:rsidRPr="00105E34">
        <w:t>-</w:t>
      </w:r>
      <w:r>
        <w:t>профиля.</w:t>
      </w:r>
    </w:p>
    <w:p w14:paraId="39387761" w14:textId="77777777" w:rsidR="00105E34" w:rsidRPr="00105E34" w:rsidRDefault="00105E34" w:rsidP="00105E34">
      <w:pPr>
        <w:pStyle w:val="22"/>
      </w:pPr>
      <w:r w:rsidRPr="00105E34">
        <w:t>По результатам функционального и нагрузочного тестирования продукт показал высокую стабильность и отказоустойчивость. Большинство основных функций (выбор подарка, оплата, отправка, история операций) были протестированы вручную и автоматически, с охватом более 85% тест-кейсов.</w:t>
      </w:r>
    </w:p>
    <w:p w14:paraId="09D0188A" w14:textId="77777777" w:rsidR="00105E34" w:rsidRPr="00105E34" w:rsidRDefault="00105E34" w:rsidP="00105E34">
      <w:pPr>
        <w:pStyle w:val="22"/>
      </w:pPr>
      <w:r w:rsidRPr="00105E34">
        <w:t>В целом можно сделать вывод, что качество программного продукта достаточно высокое, система работает в соответствии с основными сценариями без сбоев, а выявленные ошибки не критичны и устраняются по мере приоритетности.</w:t>
      </w:r>
    </w:p>
    <w:p w14:paraId="3E8AE137" w14:textId="77777777" w:rsidR="00105E34" w:rsidRPr="00105E34" w:rsidRDefault="00105E34" w:rsidP="00105E34">
      <w:pPr>
        <w:pStyle w:val="22"/>
      </w:pPr>
      <w:r w:rsidRPr="00105E34">
        <w:t>Рекомендации по улучшению текущей версии:</w:t>
      </w:r>
    </w:p>
    <w:p w14:paraId="144ABAC4" w14:textId="04BE0220" w:rsidR="00105E34" w:rsidRPr="00105E34" w:rsidRDefault="00105E34" w:rsidP="00105E34">
      <w:pPr>
        <w:pStyle w:val="53"/>
      </w:pPr>
      <w:r>
        <w:t>в</w:t>
      </w:r>
      <w:r w:rsidRPr="00105E34">
        <w:t xml:space="preserve">недрение рекомендаций </w:t>
      </w:r>
      <w:r>
        <w:t>–</w:t>
      </w:r>
      <w:r w:rsidRPr="00105E34">
        <w:t xml:space="preserve"> предложить пользователю подарки на основе поведения и истории покупок;</w:t>
      </w:r>
    </w:p>
    <w:p w14:paraId="11EBBCA9" w14:textId="6545E91F" w:rsidR="00105E34" w:rsidRPr="00105E34" w:rsidRDefault="00105E34" w:rsidP="00105E34">
      <w:pPr>
        <w:pStyle w:val="53"/>
      </w:pPr>
      <w:r>
        <w:t>м</w:t>
      </w:r>
      <w:r w:rsidRPr="00105E34">
        <w:t xml:space="preserve">ультивалютность и локализация </w:t>
      </w:r>
      <w:r>
        <w:t>–</w:t>
      </w:r>
      <w:r w:rsidRPr="00105E34">
        <w:t xml:space="preserve"> расширить число поддерживаемых валют и языков (особенно испанский, немецкий, турецкий);</w:t>
      </w:r>
    </w:p>
    <w:p w14:paraId="1BB14F80" w14:textId="1C917FC7" w:rsidR="00105E34" w:rsidRPr="00105E34" w:rsidRDefault="00105E34" w:rsidP="00105E34">
      <w:pPr>
        <w:pStyle w:val="53"/>
      </w:pPr>
      <w:r>
        <w:t>г</w:t>
      </w:r>
      <w:r w:rsidRPr="00105E34">
        <w:t xml:space="preserve">еймификация </w:t>
      </w:r>
      <w:r>
        <w:t>–</w:t>
      </w:r>
      <w:r w:rsidRPr="00105E34">
        <w:t xml:space="preserve"> ввести бонусную систему или накопительные баллы за частые подарки;</w:t>
      </w:r>
    </w:p>
    <w:p w14:paraId="7C43AC80" w14:textId="00E7E20C" w:rsidR="00105E34" w:rsidRPr="00105E34" w:rsidRDefault="00105E34" w:rsidP="00105E34">
      <w:pPr>
        <w:pStyle w:val="53"/>
      </w:pPr>
      <w:r>
        <w:t>и</w:t>
      </w:r>
      <w:r w:rsidRPr="00105E34">
        <w:t xml:space="preserve">нтеграции с внешними календарями </w:t>
      </w:r>
      <w:r>
        <w:t>–</w:t>
      </w:r>
      <w:r w:rsidRPr="00105E34">
        <w:t xml:space="preserve"> чтобы</w:t>
      </w:r>
      <w:r>
        <w:t xml:space="preserve"> </w:t>
      </w:r>
      <w:r w:rsidRPr="00105E34">
        <w:t xml:space="preserve"> напоминать о праздниках и автоматически предлагать подарки.</w:t>
      </w:r>
    </w:p>
    <w:p w14:paraId="4B3DA3E2" w14:textId="77777777" w:rsidR="00105E34" w:rsidRPr="00105E34" w:rsidRDefault="00105E34" w:rsidP="00105E34">
      <w:pPr>
        <w:pStyle w:val="22"/>
      </w:pPr>
      <w:r w:rsidRPr="00105E34">
        <w:t>Предпосылки к развитию:</w:t>
      </w:r>
    </w:p>
    <w:p w14:paraId="16C4F8D5" w14:textId="5BCFBA9B" w:rsidR="00105E34" w:rsidRPr="00105E34" w:rsidRDefault="00105E34" w:rsidP="00105E34">
      <w:pPr>
        <w:pStyle w:val="53"/>
      </w:pPr>
      <w:r>
        <w:t>б</w:t>
      </w:r>
      <w:r w:rsidRPr="00105E34">
        <w:t>ыстро растущий рынок виртуальных подарков и микротранзакций в мессенджерах;</w:t>
      </w:r>
    </w:p>
    <w:p w14:paraId="1D8AD427" w14:textId="2EB3B4C3" w:rsidR="00105E34" w:rsidRPr="00105E34" w:rsidRDefault="00105E34" w:rsidP="00105E34">
      <w:pPr>
        <w:pStyle w:val="53"/>
      </w:pPr>
      <w:r>
        <w:t>р</w:t>
      </w:r>
      <w:r w:rsidRPr="00105E34">
        <w:t>асширение аудитории Telegram, в том числе в странах с высокой платёжной активностью;</w:t>
      </w:r>
    </w:p>
    <w:p w14:paraId="71F9AEA9" w14:textId="0B3789FB" w:rsidR="00105E34" w:rsidRPr="00105E34" w:rsidRDefault="00105E34" w:rsidP="00105E34">
      <w:pPr>
        <w:pStyle w:val="53"/>
      </w:pPr>
      <w:r>
        <w:lastRenderedPageBreak/>
        <w:t>и</w:t>
      </w:r>
      <w:r w:rsidRPr="00105E34">
        <w:t>нтерес со стороны брендов к созданию собственных подарков и маркетинговых кампаний внутри мессенджеров.</w:t>
      </w:r>
    </w:p>
    <w:p w14:paraId="0A1851B4" w14:textId="36E34BA5" w:rsidR="00FB2AE9" w:rsidRPr="00380906" w:rsidRDefault="00105E34" w:rsidP="00380906">
      <w:pPr>
        <w:pStyle w:val="22"/>
      </w:pPr>
      <w:r w:rsidRPr="00105E34">
        <w:t>Таким образом, проект имеет потенциал для коммерциализации, расширения функционала и</w:t>
      </w:r>
      <w:r>
        <w:t xml:space="preserve">, возможно, </w:t>
      </w:r>
      <w:r w:rsidRPr="00105E34">
        <w:t>выхода за рамки Telegram</w:t>
      </w:r>
      <w:r>
        <w:t>.</w:t>
      </w:r>
      <w:r w:rsidR="00FB2AE9" w:rsidRPr="001A2235">
        <w:br w:type="page"/>
      </w:r>
    </w:p>
    <w:p w14:paraId="62030B67" w14:textId="77777777" w:rsidR="001A09FB" w:rsidRDefault="001A09FB" w:rsidP="00C13DB5">
      <w:pPr>
        <w:pStyle w:val="110"/>
      </w:pPr>
      <w:bookmarkStart w:id="31" w:name="_Toc477525073"/>
      <w:bookmarkStart w:id="32" w:name="_Toc477526600"/>
      <w:bookmarkStart w:id="33" w:name="_Toc477526815"/>
      <w:bookmarkStart w:id="34" w:name="_Toc477529038"/>
      <w:bookmarkStart w:id="35" w:name="_Toc477530301"/>
      <w:bookmarkStart w:id="36" w:name="_Toc477532641"/>
      <w:bookmarkStart w:id="37" w:name="_Toc8214336"/>
      <w:bookmarkStart w:id="38" w:name="_Toc164096969"/>
      <w:bookmarkStart w:id="39" w:name="_Toc196860987"/>
      <w:bookmarkStart w:id="40" w:name="_Toc196862100"/>
      <w:bookmarkStart w:id="41" w:name="_Toc196862362"/>
      <w:bookmarkStart w:id="42" w:name="_Toc196862600"/>
      <w:bookmarkStart w:id="43" w:name="_Toc196862851"/>
      <w:bookmarkStart w:id="44" w:name="_Toc196863069"/>
      <w:bookmarkStart w:id="45" w:name="_Toc199204405"/>
      <w:r w:rsidRPr="00FB2AE9">
        <w:lastRenderedPageBreak/>
        <w:t>С</w:t>
      </w:r>
      <w:r w:rsidR="00B26509">
        <w:t>ПИСОК ИСПОЛЬЗОВАННЫХ ИСТОЧНИКОВ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29D96448" w14:textId="77777777" w:rsidR="00EE1991" w:rsidRPr="00380906" w:rsidRDefault="00EE1991" w:rsidP="00380906">
      <w:pPr>
        <w:pStyle w:val="22"/>
        <w:ind w:firstLine="0"/>
        <w:rPr>
          <w:lang w:val="en-US"/>
        </w:rPr>
      </w:pPr>
    </w:p>
    <w:p w14:paraId="214D5163" w14:textId="4DEBFF99" w:rsidR="004F6822" w:rsidRPr="00094547" w:rsidRDefault="004F6822" w:rsidP="00094547">
      <w:pPr>
        <w:pStyle w:val="7"/>
      </w:pPr>
      <w:r w:rsidRPr="00094547">
        <w:rPr>
          <w:lang w:val="en-US"/>
        </w:rPr>
        <w:t>Telegram. Bots: An introduction for developers</w:t>
      </w:r>
      <w:r w:rsidR="00094547" w:rsidRPr="00094547">
        <w:rPr>
          <w:lang w:val="en-US"/>
        </w:rPr>
        <w:t>.</w:t>
      </w:r>
      <w:r w:rsidRPr="00094547">
        <w:rPr>
          <w:lang w:val="en-US"/>
        </w:rPr>
        <w:t xml:space="preserve"> </w:t>
      </w:r>
      <w:r w:rsidRPr="00094547">
        <w:t>[Электронный ресурс] – URL: https://core.telegram.org/bots (обращение: 14.03.2025)</w:t>
      </w:r>
    </w:p>
    <w:p w14:paraId="2E380C79" w14:textId="7EA04541" w:rsidR="004F6822" w:rsidRPr="00C6786C" w:rsidRDefault="004F6822" w:rsidP="00094547">
      <w:pPr>
        <w:pStyle w:val="7"/>
        <w:rPr>
          <w:lang w:val="en-US"/>
        </w:rPr>
      </w:pPr>
      <w:r w:rsidRPr="00C6786C">
        <w:rPr>
          <w:lang w:val="en-US"/>
        </w:rPr>
        <w:t>Telegram. Payments 2.0 Documentation.</w:t>
      </w:r>
      <w:r w:rsidR="00094547" w:rsidRPr="00C6786C">
        <w:rPr>
          <w:lang w:val="en-US"/>
        </w:rPr>
        <w:t xml:space="preserve"> [</w:t>
      </w:r>
      <w:r w:rsidR="00094547" w:rsidRPr="00094547">
        <w:t>Электронный</w:t>
      </w:r>
      <w:r w:rsidR="00094547" w:rsidRPr="00C6786C">
        <w:rPr>
          <w:lang w:val="en-US"/>
        </w:rPr>
        <w:t xml:space="preserve"> </w:t>
      </w:r>
      <w:r w:rsidR="00094547" w:rsidRPr="00094547">
        <w:t>ресурс</w:t>
      </w:r>
      <w:r w:rsidR="00094547" w:rsidRPr="00C6786C">
        <w:rPr>
          <w:lang w:val="en-US"/>
        </w:rPr>
        <w:t xml:space="preserve">] </w:t>
      </w:r>
      <w:r w:rsidRPr="00C6786C">
        <w:rPr>
          <w:lang w:val="en-US"/>
        </w:rPr>
        <w:t>– URL: https://core.telegram.org/bots/payments (</w:t>
      </w:r>
      <w:r w:rsidRPr="00094547">
        <w:t>обращение</w:t>
      </w:r>
      <w:r w:rsidRPr="00C6786C">
        <w:rPr>
          <w:lang w:val="en-US"/>
        </w:rPr>
        <w:t>: 02.05.2025)</w:t>
      </w:r>
    </w:p>
    <w:p w14:paraId="374338B4" w14:textId="148648B7" w:rsidR="004F6822" w:rsidRPr="00094547" w:rsidRDefault="004F6822" w:rsidP="00094547">
      <w:pPr>
        <w:pStyle w:val="7"/>
      </w:pPr>
      <w:r w:rsidRPr="00C6786C">
        <w:rPr>
          <w:lang w:val="en-US"/>
        </w:rPr>
        <w:t>Statista. Number of Telegram users worldwide from 2019 to 2025.</w:t>
      </w:r>
      <w:r w:rsidR="00094547" w:rsidRPr="00C6786C">
        <w:rPr>
          <w:lang w:val="en-US"/>
        </w:rPr>
        <w:t xml:space="preserve"> </w:t>
      </w:r>
      <w:r w:rsidR="00094547" w:rsidRPr="00094547">
        <w:t xml:space="preserve">[Электронный ресурс] </w:t>
      </w:r>
      <w:r w:rsidRPr="00094547">
        <w:t>– URL: https://www.statista.com/statistics/1304472/telegram-users-worldwide (обращение: 19.04.2025)</w:t>
      </w:r>
    </w:p>
    <w:p w14:paraId="28E31474" w14:textId="5BE25290" w:rsidR="004F6822" w:rsidRPr="00094547" w:rsidRDefault="004F6822" w:rsidP="00094547">
      <w:pPr>
        <w:pStyle w:val="7"/>
      </w:pPr>
      <w:proofErr w:type="spellStart"/>
      <w:r w:rsidRPr="00C6786C">
        <w:rPr>
          <w:lang w:val="en-US"/>
        </w:rPr>
        <w:t>Apptopia</w:t>
      </w:r>
      <w:proofErr w:type="spellEnd"/>
      <w:r w:rsidRPr="00C6786C">
        <w:rPr>
          <w:lang w:val="en-US"/>
        </w:rPr>
        <w:t>. Telegram Usage Trends &amp; Monetization Strategies in 2025.</w:t>
      </w:r>
      <w:r w:rsidR="00094547" w:rsidRPr="00C6786C">
        <w:rPr>
          <w:lang w:val="en-US"/>
        </w:rPr>
        <w:t xml:space="preserve"> </w:t>
      </w:r>
      <w:r w:rsidR="00094547" w:rsidRPr="00094547">
        <w:t>[Электронный ресурс]</w:t>
      </w:r>
      <w:r w:rsidRPr="00094547">
        <w:t xml:space="preserve"> – URL: https://apptopia.com/telegram-2025-report (обращение: 27.02.2025)</w:t>
      </w:r>
    </w:p>
    <w:p w14:paraId="2A946F6C" w14:textId="7C8E82C2" w:rsidR="004F6822" w:rsidRPr="00094547" w:rsidRDefault="004F6822" w:rsidP="00094547">
      <w:pPr>
        <w:pStyle w:val="7"/>
      </w:pPr>
      <w:r w:rsidRPr="00094547">
        <w:t xml:space="preserve">Фадеев И.В. Разработка и тестирование телеграм-ботов: Практическое руководство. </w:t>
      </w:r>
      <w:r w:rsidR="00094547" w:rsidRPr="00094547">
        <w:t>–</w:t>
      </w:r>
      <w:r w:rsidRPr="00094547">
        <w:t xml:space="preserve"> М.: ДМК Пресс, 2023. </w:t>
      </w:r>
      <w:r w:rsidR="00094547" w:rsidRPr="00094547">
        <w:t>–</w:t>
      </w:r>
      <w:r w:rsidRPr="00094547">
        <w:t xml:space="preserve"> 216 с.</w:t>
      </w:r>
    </w:p>
    <w:p w14:paraId="1B834E70" w14:textId="5BBF83D3" w:rsidR="004F6822" w:rsidRPr="00094547" w:rsidRDefault="004F6822" w:rsidP="00094547">
      <w:pPr>
        <w:pStyle w:val="7"/>
      </w:pPr>
      <w:r w:rsidRPr="00C6786C">
        <w:rPr>
          <w:lang w:val="en-US"/>
        </w:rPr>
        <w:t xml:space="preserve">OpenAI. Best practices for building conversational AI bots. </w:t>
      </w:r>
      <w:r w:rsidR="00094547" w:rsidRPr="00094547">
        <w:t xml:space="preserve">[Электронный ресурс] </w:t>
      </w:r>
      <w:r w:rsidRPr="00094547">
        <w:t xml:space="preserve">– URL: </w:t>
      </w:r>
      <w:hyperlink r:id="rId11" w:tgtFrame="_new" w:history="1">
        <w:r w:rsidRPr="00094547">
          <w:t>https://platform.openai.com/docs/guides/best-practices-chatbots</w:t>
        </w:r>
      </w:hyperlink>
      <w:r w:rsidRPr="00094547">
        <w:t xml:space="preserve"> (обращение: 10.03.2025)</w:t>
      </w:r>
    </w:p>
    <w:p w14:paraId="1764EE1D" w14:textId="5D312B37" w:rsidR="004F6822" w:rsidRPr="00094547" w:rsidRDefault="004F6822" w:rsidP="00094547">
      <w:pPr>
        <w:pStyle w:val="7"/>
      </w:pPr>
      <w:r w:rsidRPr="00C6786C">
        <w:rPr>
          <w:lang w:val="en-US"/>
        </w:rPr>
        <w:t xml:space="preserve">UX Collective. Designing seamless user flows in chatbots. </w:t>
      </w:r>
      <w:r w:rsidR="00094547" w:rsidRPr="00094547">
        <w:t xml:space="preserve">[Электронный ресурс] </w:t>
      </w:r>
      <w:r w:rsidRPr="00094547">
        <w:t>– URL: https://uxdesign.cc/seamless-user-flows-chatbots-2024 (обращение: 25.04.2025)</w:t>
      </w:r>
    </w:p>
    <w:p w14:paraId="160F96B2" w14:textId="4253B698" w:rsidR="004F6822" w:rsidRPr="00094547" w:rsidRDefault="004F6822" w:rsidP="00094547">
      <w:pPr>
        <w:pStyle w:val="7"/>
      </w:pPr>
      <w:r w:rsidRPr="00C6786C">
        <w:rPr>
          <w:lang w:val="en-US"/>
        </w:rPr>
        <w:t xml:space="preserve">Gartner. Digital Gifting Market Forecast to 2027. </w:t>
      </w:r>
      <w:r w:rsidR="00094547" w:rsidRPr="00094547">
        <w:t xml:space="preserve">[Электронный ресурс] </w:t>
      </w:r>
      <w:r w:rsidRPr="00094547">
        <w:t>– URL: https://www.gartner.com/en/research/digital-gifting-2027 (обращение: 08.05.2025)</w:t>
      </w:r>
    </w:p>
    <w:p w14:paraId="6F14DB11" w14:textId="7334551A" w:rsidR="004F6822" w:rsidRPr="00094547" w:rsidRDefault="004F6822" w:rsidP="00094547">
      <w:pPr>
        <w:pStyle w:val="7"/>
      </w:pPr>
      <w:r w:rsidRPr="00094547">
        <w:t xml:space="preserve">Кодрыкин Д.С. Тестирование интерфейсов чат-ботов: от багов к качеству // Журнал </w:t>
      </w:r>
      <w:r w:rsidR="00094547">
        <w:t>«</w:t>
      </w:r>
      <w:r w:rsidRPr="00094547">
        <w:t>Цифровые технологии</w:t>
      </w:r>
      <w:r w:rsidR="00094547">
        <w:t>»</w:t>
      </w:r>
      <w:r w:rsidRPr="00094547">
        <w:t xml:space="preserve">. </w:t>
      </w:r>
      <w:r w:rsidR="00094547" w:rsidRPr="00094547">
        <w:t>–</w:t>
      </w:r>
      <w:r w:rsidRPr="00094547">
        <w:t xml:space="preserve"> 2024. </w:t>
      </w:r>
      <w:r w:rsidR="00094547" w:rsidRPr="00094547">
        <w:t>–</w:t>
      </w:r>
      <w:r w:rsidRPr="00094547">
        <w:t xml:space="preserve"> №4. </w:t>
      </w:r>
      <w:r w:rsidR="00094547" w:rsidRPr="00094547">
        <w:t>–</w:t>
      </w:r>
      <w:r w:rsidRPr="00094547">
        <w:t xml:space="preserve"> С. 42</w:t>
      </w:r>
      <w:r w:rsidR="00094547">
        <w:t>-</w:t>
      </w:r>
      <w:r w:rsidRPr="00094547">
        <w:t>49.</w:t>
      </w:r>
    </w:p>
    <w:p w14:paraId="0A9D0785" w14:textId="43BE5698" w:rsidR="00986E24" w:rsidRPr="00380906" w:rsidRDefault="004F6822" w:rsidP="00380906">
      <w:pPr>
        <w:pStyle w:val="7"/>
      </w:pPr>
      <w:r w:rsidRPr="00094547">
        <w:t xml:space="preserve">AutoGifts: как устроен рынок телеграм-подарков и кто на нём зарабатывает. </w:t>
      </w:r>
      <w:r w:rsidR="00094547" w:rsidRPr="00094547">
        <w:t xml:space="preserve">[Электронный ресурс] </w:t>
      </w:r>
      <w:r w:rsidRPr="00094547">
        <w:t>– URL: https://vc.ru/telegram/auto-gifts-market (обращение: 17.03.2025)</w:t>
      </w:r>
    </w:p>
    <w:sectPr w:rsidR="00986E24" w:rsidRPr="00380906" w:rsidSect="00B41F0C">
      <w:headerReference w:type="default" r:id="rId12"/>
      <w:footerReference w:type="default" r:id="rId1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19A3" w14:textId="77777777" w:rsidR="00E8158C" w:rsidRDefault="00E8158C" w:rsidP="00E070CB">
      <w:pPr>
        <w:spacing w:line="240" w:lineRule="auto"/>
      </w:pPr>
      <w:r>
        <w:separator/>
      </w:r>
    </w:p>
    <w:p w14:paraId="117568B8" w14:textId="77777777" w:rsidR="00E8158C" w:rsidRDefault="00E8158C"/>
    <w:p w14:paraId="603F20E6" w14:textId="77777777" w:rsidR="00E8158C" w:rsidRDefault="00E8158C"/>
  </w:endnote>
  <w:endnote w:type="continuationSeparator" w:id="0">
    <w:p w14:paraId="124DEA25" w14:textId="77777777" w:rsidR="00E8158C" w:rsidRDefault="00E8158C" w:rsidP="00E070CB">
      <w:pPr>
        <w:spacing w:line="240" w:lineRule="auto"/>
      </w:pPr>
      <w:r>
        <w:continuationSeparator/>
      </w:r>
    </w:p>
    <w:p w14:paraId="521C4590" w14:textId="77777777" w:rsidR="00E8158C" w:rsidRDefault="00E8158C"/>
    <w:p w14:paraId="21A58107" w14:textId="77777777" w:rsidR="00E8158C" w:rsidRDefault="00E815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986D0EC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6902" w14:textId="77777777" w:rsidR="00E8158C" w:rsidRDefault="00E8158C" w:rsidP="00E070CB">
      <w:pPr>
        <w:spacing w:line="240" w:lineRule="auto"/>
      </w:pPr>
      <w:r>
        <w:separator/>
      </w:r>
    </w:p>
    <w:p w14:paraId="389C6AE3" w14:textId="77777777" w:rsidR="00E8158C" w:rsidRDefault="00E8158C"/>
    <w:p w14:paraId="63BD554A" w14:textId="77777777" w:rsidR="00E8158C" w:rsidRDefault="00E8158C"/>
  </w:footnote>
  <w:footnote w:type="continuationSeparator" w:id="0">
    <w:p w14:paraId="0361F231" w14:textId="77777777" w:rsidR="00E8158C" w:rsidRDefault="00E8158C" w:rsidP="00E070CB">
      <w:pPr>
        <w:spacing w:line="240" w:lineRule="auto"/>
      </w:pPr>
      <w:r>
        <w:continuationSeparator/>
      </w:r>
    </w:p>
    <w:p w14:paraId="5F94FF77" w14:textId="77777777" w:rsidR="00E8158C" w:rsidRDefault="00E8158C"/>
    <w:p w14:paraId="721964E0" w14:textId="77777777" w:rsidR="00E8158C" w:rsidRDefault="00E815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B7C1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C41C3"/>
    <w:multiLevelType w:val="multilevel"/>
    <w:tmpl w:val="20B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B769C0"/>
    <w:multiLevelType w:val="multilevel"/>
    <w:tmpl w:val="7A082BB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1E479E"/>
    <w:multiLevelType w:val="hybridMultilevel"/>
    <w:tmpl w:val="09BE07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6AF1526"/>
    <w:multiLevelType w:val="hybridMultilevel"/>
    <w:tmpl w:val="782818A8"/>
    <w:lvl w:ilvl="0" w:tplc="7F545D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EE19F3"/>
    <w:multiLevelType w:val="hybridMultilevel"/>
    <w:tmpl w:val="C3D8EDEC"/>
    <w:lvl w:ilvl="0" w:tplc="5EFAF4E0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88D08D2"/>
    <w:multiLevelType w:val="hybridMultilevel"/>
    <w:tmpl w:val="202A4282"/>
    <w:lvl w:ilvl="0" w:tplc="146A940C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2" w15:restartNumberingAfterBreak="0">
    <w:nsid w:val="4A991A83"/>
    <w:multiLevelType w:val="multilevel"/>
    <w:tmpl w:val="B9B0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72AB9"/>
    <w:multiLevelType w:val="hybridMultilevel"/>
    <w:tmpl w:val="57442D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A46D6"/>
    <w:multiLevelType w:val="multilevel"/>
    <w:tmpl w:val="9C1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D6383"/>
    <w:multiLevelType w:val="hybridMultilevel"/>
    <w:tmpl w:val="A7DC29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ED5516"/>
    <w:multiLevelType w:val="hybridMultilevel"/>
    <w:tmpl w:val="E6A83D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2535D1"/>
    <w:multiLevelType w:val="hybridMultilevel"/>
    <w:tmpl w:val="FF6ECB3E"/>
    <w:lvl w:ilvl="0" w:tplc="8194B0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6B071A"/>
    <w:multiLevelType w:val="hybridMultilevel"/>
    <w:tmpl w:val="F9E45F0C"/>
    <w:lvl w:ilvl="0" w:tplc="80BE7D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AE3809"/>
    <w:multiLevelType w:val="multilevel"/>
    <w:tmpl w:val="DAF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749FA"/>
    <w:multiLevelType w:val="multilevel"/>
    <w:tmpl w:val="821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76D16"/>
    <w:multiLevelType w:val="multilevel"/>
    <w:tmpl w:val="7A3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C62A0"/>
    <w:multiLevelType w:val="hybridMultilevel"/>
    <w:tmpl w:val="7E8EA166"/>
    <w:lvl w:ilvl="0" w:tplc="3D2C4A6E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DBA389A"/>
    <w:multiLevelType w:val="multilevel"/>
    <w:tmpl w:val="5D7C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DE41F3"/>
    <w:multiLevelType w:val="hybridMultilevel"/>
    <w:tmpl w:val="AB22A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D2B7A"/>
    <w:multiLevelType w:val="hybridMultilevel"/>
    <w:tmpl w:val="6930EC56"/>
    <w:lvl w:ilvl="0" w:tplc="9308106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C6A3079"/>
    <w:multiLevelType w:val="multilevel"/>
    <w:tmpl w:val="9CE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64571"/>
    <w:multiLevelType w:val="hybridMultilevel"/>
    <w:tmpl w:val="F1E2FF24"/>
    <w:lvl w:ilvl="0" w:tplc="1AE62970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num w:numId="1" w16cid:durableId="1317606789">
    <w:abstractNumId w:val="0"/>
  </w:num>
  <w:num w:numId="2" w16cid:durableId="1044792396">
    <w:abstractNumId w:val="7"/>
  </w:num>
  <w:num w:numId="3" w16cid:durableId="1116021941">
    <w:abstractNumId w:val="20"/>
  </w:num>
  <w:num w:numId="4" w16cid:durableId="1931501620">
    <w:abstractNumId w:val="18"/>
  </w:num>
  <w:num w:numId="5" w16cid:durableId="341125005">
    <w:abstractNumId w:val="24"/>
  </w:num>
  <w:num w:numId="6" w16cid:durableId="1152065792">
    <w:abstractNumId w:val="8"/>
  </w:num>
  <w:num w:numId="7" w16cid:durableId="316498099">
    <w:abstractNumId w:val="2"/>
  </w:num>
  <w:num w:numId="8" w16cid:durableId="1956475194">
    <w:abstractNumId w:val="3"/>
  </w:num>
  <w:num w:numId="9" w16cid:durableId="822888896">
    <w:abstractNumId w:val="5"/>
  </w:num>
  <w:num w:numId="10" w16cid:durableId="19439966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9399886">
    <w:abstractNumId w:val="28"/>
  </w:num>
  <w:num w:numId="12" w16cid:durableId="111901170">
    <w:abstractNumId w:val="1"/>
  </w:num>
  <w:num w:numId="13" w16cid:durableId="1094672659">
    <w:abstractNumId w:val="12"/>
  </w:num>
  <w:num w:numId="14" w16cid:durableId="849488343">
    <w:abstractNumId w:val="14"/>
  </w:num>
  <w:num w:numId="15" w16cid:durableId="1616206921">
    <w:abstractNumId w:val="29"/>
  </w:num>
  <w:num w:numId="16" w16cid:durableId="731120916">
    <w:abstractNumId w:val="24"/>
    <w:lvlOverride w:ilvl="0">
      <w:startOverride w:val="1"/>
    </w:lvlOverride>
  </w:num>
  <w:num w:numId="17" w16cid:durableId="389958582">
    <w:abstractNumId w:val="24"/>
    <w:lvlOverride w:ilvl="0">
      <w:startOverride w:val="1"/>
    </w:lvlOverride>
  </w:num>
  <w:num w:numId="18" w16cid:durableId="660281484">
    <w:abstractNumId w:val="26"/>
  </w:num>
  <w:num w:numId="19" w16cid:durableId="1005984898">
    <w:abstractNumId w:val="24"/>
    <w:lvlOverride w:ilvl="0">
      <w:startOverride w:val="1"/>
    </w:lvlOverride>
  </w:num>
  <w:num w:numId="20" w16cid:durableId="1280843729">
    <w:abstractNumId w:val="9"/>
  </w:num>
  <w:num w:numId="21" w16cid:durableId="913971115">
    <w:abstractNumId w:val="24"/>
    <w:lvlOverride w:ilvl="0">
      <w:startOverride w:val="1"/>
    </w:lvlOverride>
  </w:num>
  <w:num w:numId="22" w16cid:durableId="1186554927">
    <w:abstractNumId w:val="10"/>
  </w:num>
  <w:num w:numId="23" w16cid:durableId="1151141394">
    <w:abstractNumId w:val="24"/>
    <w:lvlOverride w:ilvl="0">
      <w:startOverride w:val="1"/>
    </w:lvlOverride>
  </w:num>
  <w:num w:numId="24" w16cid:durableId="996687521">
    <w:abstractNumId w:val="16"/>
  </w:num>
  <w:num w:numId="25" w16cid:durableId="1456750837">
    <w:abstractNumId w:val="24"/>
    <w:lvlOverride w:ilvl="0">
      <w:startOverride w:val="1"/>
    </w:lvlOverride>
  </w:num>
  <w:num w:numId="26" w16cid:durableId="1844394951">
    <w:abstractNumId w:val="24"/>
    <w:lvlOverride w:ilvl="0">
      <w:startOverride w:val="1"/>
    </w:lvlOverride>
  </w:num>
  <w:num w:numId="27" w16cid:durableId="2073847877">
    <w:abstractNumId w:val="23"/>
  </w:num>
  <w:num w:numId="28" w16cid:durableId="1821994019">
    <w:abstractNumId w:val="22"/>
  </w:num>
  <w:num w:numId="29" w16cid:durableId="421953209">
    <w:abstractNumId w:val="25"/>
  </w:num>
  <w:num w:numId="30" w16cid:durableId="489979565">
    <w:abstractNumId w:val="21"/>
  </w:num>
  <w:num w:numId="31" w16cid:durableId="2074043720">
    <w:abstractNumId w:val="15"/>
  </w:num>
  <w:num w:numId="32" w16cid:durableId="1675181193">
    <w:abstractNumId w:val="6"/>
  </w:num>
  <w:num w:numId="33" w16cid:durableId="719864423">
    <w:abstractNumId w:val="13"/>
  </w:num>
  <w:num w:numId="34" w16cid:durableId="1813136937">
    <w:abstractNumId w:val="27"/>
  </w:num>
  <w:num w:numId="35" w16cid:durableId="1660231064">
    <w:abstractNumId w:val="30"/>
  </w:num>
  <w:num w:numId="36" w16cid:durableId="475297085">
    <w:abstractNumId w:val="4"/>
  </w:num>
  <w:num w:numId="37" w16cid:durableId="1891725457">
    <w:abstractNumId w:val="17"/>
  </w:num>
  <w:num w:numId="38" w16cid:durableId="112552911">
    <w:abstractNumId w:val="19"/>
  </w:num>
  <w:num w:numId="39" w16cid:durableId="70302205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A6"/>
    <w:rsid w:val="00000AB1"/>
    <w:rsid w:val="00002317"/>
    <w:rsid w:val="00004462"/>
    <w:rsid w:val="000045E4"/>
    <w:rsid w:val="00005B0D"/>
    <w:rsid w:val="00011182"/>
    <w:rsid w:val="00011D8B"/>
    <w:rsid w:val="00011FA6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57F9"/>
    <w:rsid w:val="00066678"/>
    <w:rsid w:val="00070D99"/>
    <w:rsid w:val="0007229F"/>
    <w:rsid w:val="000770E9"/>
    <w:rsid w:val="00083A0A"/>
    <w:rsid w:val="000852F9"/>
    <w:rsid w:val="0008757C"/>
    <w:rsid w:val="00093F32"/>
    <w:rsid w:val="00094547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E7DD7"/>
    <w:rsid w:val="000F34F8"/>
    <w:rsid w:val="000F73F0"/>
    <w:rsid w:val="001059FB"/>
    <w:rsid w:val="00105E34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03D4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37146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490D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0906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4795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4F6822"/>
    <w:rsid w:val="0050007A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412"/>
    <w:rsid w:val="0054468F"/>
    <w:rsid w:val="00546823"/>
    <w:rsid w:val="005470E2"/>
    <w:rsid w:val="00554FB7"/>
    <w:rsid w:val="005615F5"/>
    <w:rsid w:val="005623A6"/>
    <w:rsid w:val="00562835"/>
    <w:rsid w:val="00571CE6"/>
    <w:rsid w:val="005746E0"/>
    <w:rsid w:val="00575E8D"/>
    <w:rsid w:val="00581579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056E5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0D1D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180C"/>
    <w:rsid w:val="007642EF"/>
    <w:rsid w:val="007647F2"/>
    <w:rsid w:val="00765232"/>
    <w:rsid w:val="00767F27"/>
    <w:rsid w:val="00772A42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2EC2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2748C"/>
    <w:rsid w:val="00934A85"/>
    <w:rsid w:val="00937EB5"/>
    <w:rsid w:val="00937F8D"/>
    <w:rsid w:val="00940086"/>
    <w:rsid w:val="0094525B"/>
    <w:rsid w:val="00951037"/>
    <w:rsid w:val="00951847"/>
    <w:rsid w:val="009565A7"/>
    <w:rsid w:val="00960C39"/>
    <w:rsid w:val="00963B4A"/>
    <w:rsid w:val="009755DE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2D6B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3D02"/>
    <w:rsid w:val="00AF64E7"/>
    <w:rsid w:val="00AF6FA6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431"/>
    <w:rsid w:val="00C12677"/>
    <w:rsid w:val="00C13DB5"/>
    <w:rsid w:val="00C162D4"/>
    <w:rsid w:val="00C21358"/>
    <w:rsid w:val="00C232D8"/>
    <w:rsid w:val="00C24A8E"/>
    <w:rsid w:val="00C30B2A"/>
    <w:rsid w:val="00C31547"/>
    <w:rsid w:val="00C32463"/>
    <w:rsid w:val="00C42945"/>
    <w:rsid w:val="00C54129"/>
    <w:rsid w:val="00C56445"/>
    <w:rsid w:val="00C6786C"/>
    <w:rsid w:val="00C70832"/>
    <w:rsid w:val="00C75646"/>
    <w:rsid w:val="00C956BD"/>
    <w:rsid w:val="00CA6BA9"/>
    <w:rsid w:val="00CB22D4"/>
    <w:rsid w:val="00CB2FCF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3BFA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A6D08"/>
    <w:rsid w:val="00DA735A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E4F78"/>
    <w:rsid w:val="00DF3217"/>
    <w:rsid w:val="00DF34D8"/>
    <w:rsid w:val="00DF3DB6"/>
    <w:rsid w:val="00E070CB"/>
    <w:rsid w:val="00E1170C"/>
    <w:rsid w:val="00E13899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158C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A56E4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E9330"/>
  <w15:docId w15:val="{FA9B1A3A-C930-4C38-A49E-CD0C3A83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rsid w:val="001B03D4"/>
    <w:pPr>
      <w:ind w:left="720"/>
      <w:contextualSpacing/>
    </w:pPr>
  </w:style>
  <w:style w:type="character" w:styleId="af6">
    <w:name w:val="Strong"/>
    <w:basedOn w:val="a0"/>
    <w:uiPriority w:val="22"/>
    <w:qFormat/>
    <w:rsid w:val="004F6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latform.openai.com/docs/guides/best-practices-chatbot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ziy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31C76F62A9D4097E5A2EB8DF48150" ma:contentTypeVersion="9" ma:contentTypeDescription="Create a new document." ma:contentTypeScope="" ma:versionID="bf3d01fb1e5b6a56cd57cfeb0f1f5943">
  <xsd:schema xmlns:xsd="http://www.w3.org/2001/XMLSchema" xmlns:xs="http://www.w3.org/2001/XMLSchema" xmlns:p="http://schemas.microsoft.com/office/2006/metadata/properties" xmlns:ns3="7dc50516-b9f2-4268-943b-0fc93b388be0" targetNamespace="http://schemas.microsoft.com/office/2006/metadata/properties" ma:root="true" ma:fieldsID="cc911b75ad62a85ad47a4d40bd3ea14a" ns3:_="">
    <xsd:import namespace="7dc50516-b9f2-4268-943b-0fc93b388be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50516-b9f2-4268-943b-0fc93b388be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c50516-b9f2-4268-943b-0fc93b388be0" xsi:nil="true"/>
  </documentManagement>
</p:properties>
</file>

<file path=customXml/itemProps1.xml><?xml version="1.0" encoding="utf-8"?>
<ds:datastoreItem xmlns:ds="http://schemas.openxmlformats.org/officeDocument/2006/customXml" ds:itemID="{614BB246-FDE9-4BF5-8129-0D00295DB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15AA05-69CB-4E16-BB0E-B999368BF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c50516-b9f2-4268-943b-0fc93b38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25AA7F-9110-473F-95CD-F9C6703967C3}">
  <ds:schemaRefs>
    <ds:schemaRef ds:uri="http://schemas.microsoft.com/office/2006/metadata/properties"/>
    <ds:schemaRef ds:uri="http://schemas.microsoft.com/office/infopath/2007/PartnerControls"/>
    <ds:schemaRef ds:uri="7dc50516-b9f2-4268-943b-0fc93b388b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274</TotalTime>
  <Pages>1</Pages>
  <Words>2387</Words>
  <Characters>13607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Гордиенко</dc:creator>
  <cp:keywords/>
  <dc:description/>
  <cp:lastModifiedBy>Гордиенко Алексей Сергеевич</cp:lastModifiedBy>
  <cp:revision>9</cp:revision>
  <cp:lastPrinted>2025-05-26T21:28:00Z</cp:lastPrinted>
  <dcterms:created xsi:type="dcterms:W3CDTF">2025-05-25T17:36:00Z</dcterms:created>
  <dcterms:modified xsi:type="dcterms:W3CDTF">2025-05-26T21:28:00Z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0x010100F9931C76F62A9D4097E5A2EB8DF48150</vt:lpwstr>
  </property>
</Properties>
</file>