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4A3D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6318A96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426AFF3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1B38E295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705937C8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29BDE2B4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4AECE5B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712F7763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4503F465" w14:textId="77777777" w:rsidR="009F5902" w:rsidRPr="00306C45" w:rsidRDefault="009F5902" w:rsidP="009F5902">
      <w:pPr>
        <w:spacing w:line="276" w:lineRule="auto"/>
        <w:jc w:val="center"/>
      </w:pPr>
    </w:p>
    <w:p w14:paraId="43C3A20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2BD07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EA457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77E24F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31E91D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8C40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415B0E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30CF7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3E939C29" w14:textId="7D8AB3E3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D02F5" w:rsidRPr="009C1658">
        <w:rPr>
          <w:rFonts w:ascii="Times New Roman" w:hAnsi="Times New Roman" w:cs="Times New Roman"/>
          <w:color w:val="000000"/>
          <w:sz w:val="28"/>
          <w:szCs w:val="28"/>
        </w:rPr>
        <w:t>Сервис по онлайн-бронированию коворкингов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DAB706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C2AC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BF13C8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65"/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F63816" w:rsidRPr="00534870" w14:paraId="7A8500DD" w14:textId="77777777" w:rsidTr="00F63816">
        <w:trPr>
          <w:trHeight w:val="195"/>
        </w:trPr>
        <w:tc>
          <w:tcPr>
            <w:tcW w:w="6480" w:type="dxa"/>
          </w:tcPr>
          <w:p w14:paraId="2FAF4C47" w14:textId="77777777" w:rsidR="00F63816" w:rsidRPr="00881391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730DFBE2" w14:textId="77777777" w:rsidR="00F63816" w:rsidRPr="00534870" w:rsidRDefault="00F63816" w:rsidP="00F6381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16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Виноградова Анастасия, ООО «Брусника»</w:t>
            </w:r>
          </w:p>
        </w:tc>
      </w:tr>
      <w:tr w:rsidR="00F63816" w:rsidRPr="00534870" w14:paraId="7555A037" w14:textId="77777777" w:rsidTr="00F63816">
        <w:trPr>
          <w:trHeight w:val="195"/>
        </w:trPr>
        <w:tc>
          <w:tcPr>
            <w:tcW w:w="6480" w:type="dxa"/>
          </w:tcPr>
          <w:p w14:paraId="5B7F108D" w14:textId="77777777" w:rsidR="00F63816" w:rsidRPr="00881391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</w:p>
          <w:p w14:paraId="34AACB36" w14:textId="77777777" w:rsidR="00F63816" w:rsidRPr="00881391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2B63A" w14:textId="77777777" w:rsidR="00F63816" w:rsidRPr="00534870" w:rsidRDefault="00F63816" w:rsidP="00F6381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Еременко Вячеслав Игоревич</w:t>
            </w:r>
          </w:p>
        </w:tc>
      </w:tr>
      <w:tr w:rsidR="00F63816" w:rsidRPr="00534870" w14:paraId="278710C5" w14:textId="77777777" w:rsidTr="00F63816">
        <w:trPr>
          <w:trHeight w:val="549"/>
        </w:trPr>
        <w:tc>
          <w:tcPr>
            <w:tcW w:w="6480" w:type="dxa"/>
          </w:tcPr>
          <w:p w14:paraId="70F05351" w14:textId="77777777" w:rsidR="00F63816" w:rsidRPr="001D02F5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 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CustomWorks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</w:t>
            </w:r>
          </w:p>
          <w:p w14:paraId="4EB935A6" w14:textId="77777777" w:rsidR="00F63816" w:rsidRPr="00881391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Тимлид: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24250" w14:textId="77777777" w:rsidR="00F63816" w:rsidRPr="00F63816" w:rsidRDefault="00F63816" w:rsidP="00F6381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38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Панов Александр Владимирович</w:t>
            </w:r>
          </w:p>
          <w:p w14:paraId="324BF873" w14:textId="77777777" w:rsidR="00F63816" w:rsidRPr="00534870" w:rsidRDefault="00F63816" w:rsidP="00F6381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3816" w:rsidRPr="00534870" w14:paraId="42E9F19F" w14:textId="77777777" w:rsidTr="00F63816">
        <w:trPr>
          <w:trHeight w:val="311"/>
        </w:trPr>
        <w:tc>
          <w:tcPr>
            <w:tcW w:w="6480" w:type="dxa"/>
          </w:tcPr>
          <w:p w14:paraId="039B29DD" w14:textId="5AE7CEB7" w:rsidR="00F63816" w:rsidRPr="00F63816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Разработчик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Backend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1C405" w14:textId="33174C07" w:rsidR="00F63816" w:rsidRPr="00F63816" w:rsidRDefault="00F63816" w:rsidP="00F6381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638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Мохов Евгений Иванович</w:t>
            </w:r>
          </w:p>
        </w:tc>
      </w:tr>
      <w:tr w:rsidR="00F63816" w:rsidRPr="00534870" w14:paraId="4C3E4B19" w14:textId="77777777" w:rsidTr="00F63816">
        <w:trPr>
          <w:trHeight w:val="445"/>
        </w:trPr>
        <w:tc>
          <w:tcPr>
            <w:tcW w:w="6480" w:type="dxa"/>
          </w:tcPr>
          <w:p w14:paraId="23E739B4" w14:textId="77777777" w:rsidR="00F63816" w:rsidRPr="00881391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Аналитик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D792A" w14:textId="48D1C66B" w:rsidR="00F63816" w:rsidRPr="00534870" w:rsidRDefault="00F63816" w:rsidP="00F6381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38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Соколов Иван Дмитриевич</w:t>
            </w:r>
          </w:p>
        </w:tc>
      </w:tr>
      <w:tr w:rsidR="00F63816" w:rsidRPr="00534870" w14:paraId="64A45599" w14:textId="77777777" w:rsidTr="00F63816">
        <w:trPr>
          <w:trHeight w:val="445"/>
        </w:trPr>
        <w:tc>
          <w:tcPr>
            <w:tcW w:w="6480" w:type="dxa"/>
          </w:tcPr>
          <w:p w14:paraId="41897BED" w14:textId="7464E67A" w:rsidR="00F63816" w:rsidRPr="00F63816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Разработчик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Frontend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415C7" w14:textId="12559576" w:rsidR="00F63816" w:rsidRPr="00534870" w:rsidRDefault="00F63816" w:rsidP="00F6381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38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Нуриев Марат Илсурович</w:t>
            </w:r>
          </w:p>
        </w:tc>
      </w:tr>
      <w:tr w:rsidR="00F63816" w:rsidRPr="00534870" w14:paraId="619D9496" w14:textId="77777777" w:rsidTr="00F63816">
        <w:trPr>
          <w:trHeight w:val="445"/>
        </w:trPr>
        <w:tc>
          <w:tcPr>
            <w:tcW w:w="6480" w:type="dxa"/>
          </w:tcPr>
          <w:p w14:paraId="0CD3EE41" w14:textId="77777777" w:rsidR="00F63816" w:rsidRDefault="00F63816" w:rsidP="00F6381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Дизайнер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7E3DE" w14:textId="28AC8CA1" w:rsidR="00F63816" w:rsidRPr="00534870" w:rsidRDefault="00F63816" w:rsidP="00F6381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38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Сережкина Софья Леонидовна</w:t>
            </w:r>
          </w:p>
        </w:tc>
      </w:tr>
    </w:tbl>
    <w:p w14:paraId="4465AA49" w14:textId="77777777" w:rsidR="009F5902" w:rsidRPr="00F63816" w:rsidRDefault="009F5902" w:rsidP="001D02F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06ABFA" w14:textId="77777777" w:rsidR="00534F7B" w:rsidRDefault="009F5902" w:rsidP="00F63816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5F003FB4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2798CAD6" w14:textId="77777777" w:rsidR="00C70832" w:rsidRPr="00C70832" w:rsidRDefault="00C70832" w:rsidP="00C70832">
      <w:pPr>
        <w:pStyle w:val="22"/>
        <w:ind w:firstLine="0"/>
        <w:jc w:val="center"/>
      </w:pPr>
    </w:p>
    <w:p w14:paraId="05BEB660" w14:textId="77777777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ВВЕДЕНИЕ…………………………………………………………..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</w:t>
      </w:r>
    </w:p>
    <w:p w14:paraId="00673AB9" w14:textId="77777777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1 Основная часть…………………………………………………….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</w:t>
      </w:r>
    </w:p>
    <w:p w14:paraId="13448761" w14:textId="77777777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1.1 Требования заказчика……………………………………………4</w:t>
      </w:r>
    </w:p>
    <w:p w14:paraId="470A423F" w14:textId="77777777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1.2 Устройство коворкинга…………………….……………………4</w:t>
      </w:r>
    </w:p>
    <w:p w14:paraId="6F9C40F5" w14:textId="77777777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1.3 Аналоги…………………………………………………………..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8</w:t>
      </w:r>
    </w:p>
    <w:p w14:paraId="5874F3C2" w14:textId="77777777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1.4 Решение организации коворкинга…………………………..….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10</w:t>
      </w:r>
    </w:p>
    <w:p w14:paraId="19B843F4" w14:textId="77777777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1.5 Принцип работы приложения……………………………..…….12</w:t>
      </w:r>
    </w:p>
    <w:p w14:paraId="4D139F63" w14:textId="73C47AF3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1.6 Интерфейс пользователя………………………………………...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66CEB">
        <w:rPr>
          <w:rFonts w:ascii="Times New Roman" w:eastAsia="Times New Roman" w:hAnsi="Times New Roman" w:cs="Times New Roman"/>
          <w:sz w:val="28"/>
          <w:szCs w:val="24"/>
          <w:lang w:eastAsia="ru-RU"/>
        </w:rPr>
        <w:t>14</w:t>
      </w:r>
    </w:p>
    <w:p w14:paraId="04D67834" w14:textId="5983C1DC" w:rsid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1.7 Индивидуальный отчёт………………………………………….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66CEB">
        <w:rPr>
          <w:rFonts w:ascii="Times New Roman" w:eastAsia="Times New Roman" w:hAnsi="Times New Roman" w:cs="Times New Roman"/>
          <w:sz w:val="28"/>
          <w:szCs w:val="24"/>
          <w:lang w:eastAsia="ru-RU"/>
        </w:rPr>
        <w:t>16</w:t>
      </w:r>
    </w:p>
    <w:p w14:paraId="645E73BD" w14:textId="49D43BA3" w:rsidR="00B66CEB" w:rsidRDefault="00B66CEB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66CEB">
        <w:rPr>
          <w:rFonts w:ascii="Times New Roman" w:eastAsia="Times New Roman" w:hAnsi="Times New Roman" w:cs="Times New Roman"/>
          <w:sz w:val="28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 w:rsidRPr="00B66CE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Обзор архитектуры программного продукта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……………………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23</w:t>
      </w:r>
    </w:p>
    <w:p w14:paraId="7AE297B1" w14:textId="374CB043" w:rsidR="00E54C85" w:rsidRPr="00F63816" w:rsidRDefault="00E54C85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54C85">
        <w:rPr>
          <w:rFonts w:ascii="Times New Roman" w:eastAsia="Times New Roman" w:hAnsi="Times New Roman" w:cs="Times New Roman"/>
          <w:sz w:val="28"/>
          <w:szCs w:val="24"/>
          <w:lang w:eastAsia="ru-RU"/>
        </w:rPr>
        <w:t>1.9 Описание методологии разработки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………………………………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25</w:t>
      </w:r>
    </w:p>
    <w:p w14:paraId="32CE1133" w14:textId="32542F85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ЗАКЛЮЧЕНИЕ……………………………………………………...</w:t>
      </w: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</w:t>
      </w:r>
      <w:r w:rsidR="00E54C85">
        <w:rPr>
          <w:rFonts w:ascii="Times New Roman" w:eastAsia="Times New Roman" w:hAnsi="Times New Roman" w:cs="Times New Roman"/>
          <w:sz w:val="28"/>
          <w:szCs w:val="24"/>
          <w:lang w:eastAsia="ru-RU"/>
        </w:rPr>
        <w:t>7</w:t>
      </w:r>
    </w:p>
    <w:p w14:paraId="26768EBF" w14:textId="0F43A189" w:rsidR="00F63816" w:rsidRPr="00F63816" w:rsidRDefault="00F63816" w:rsidP="00F63816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381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ПРИЛОЖЕНИЕ ...…………………………………………………... 2</w:t>
      </w:r>
      <w:r w:rsidR="00E54C85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</w:p>
    <w:p w14:paraId="33EDA5A5" w14:textId="38EA0B42" w:rsidR="00F63816" w:rsidRDefault="00F63816" w:rsidP="00F731A3">
      <w:pPr>
        <w:pStyle w:val="14"/>
        <w:numPr>
          <w:ilvl w:val="0"/>
          <w:numId w:val="0"/>
        </w:numPr>
        <w:rPr>
          <w:rFonts w:cstheme="minorHAnsi"/>
          <w:b w:val="0"/>
          <w:bCs/>
          <w:szCs w:val="20"/>
        </w:rPr>
      </w:pPr>
    </w:p>
    <w:p w14:paraId="09668E76" w14:textId="77777777" w:rsidR="00F63816" w:rsidRDefault="00F63816">
      <w:pPr>
        <w:spacing w:after="160"/>
        <w:rPr>
          <w:rFonts w:ascii="Times New Roman" w:hAnsi="Times New Roman" w:cstheme="minorHAnsi"/>
          <w:bCs/>
          <w:sz w:val="28"/>
          <w:szCs w:val="20"/>
        </w:rPr>
      </w:pPr>
      <w:r>
        <w:rPr>
          <w:rFonts w:cstheme="minorHAnsi"/>
          <w:b/>
          <w:bCs/>
          <w:szCs w:val="20"/>
        </w:rPr>
        <w:br w:type="page"/>
      </w:r>
    </w:p>
    <w:p w14:paraId="3E740635" w14:textId="77777777" w:rsidR="00F63816" w:rsidRDefault="00F63816" w:rsidP="00F63816">
      <w:pPr>
        <w:pStyle w:val="112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r w:rsidRPr="003D504D">
        <w:lastRenderedPageBreak/>
        <w:t>В</w:t>
      </w:r>
      <w:r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41EE1B8" w14:textId="77777777" w:rsidR="00F63816" w:rsidRPr="00276A02" w:rsidRDefault="00F63816" w:rsidP="00F6381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6A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Описание:</w:t>
      </w:r>
    </w:p>
    <w:p w14:paraId="2FC607BE" w14:textId="77777777" w:rsidR="00F63816" w:rsidRDefault="00F63816" w:rsidP="00F63816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6A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Коворкинги в УрФУ должны быть доступны для бронирования как студентам так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сотрудникам.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Цель:</w:t>
      </w:r>
    </w:p>
    <w:p w14:paraId="5B23CAD4" w14:textId="77777777" w:rsidR="00F63816" w:rsidRPr="00276A02" w:rsidRDefault="00F63816" w:rsidP="00F63816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Pr="00276A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азработать систему бронирования, которая позволит как бронировать места, избегая на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ложений, так и отсекать нецелевое</w:t>
      </w:r>
      <w:r w:rsidRPr="00276A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бронирование (бронь на целый день без личного присутствия)</w:t>
      </w:r>
    </w:p>
    <w:p w14:paraId="072919CF" w14:textId="77777777" w:rsidR="00F63816" w:rsidRPr="00276A02" w:rsidRDefault="00F63816" w:rsidP="00F6381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Задача</w:t>
      </w:r>
      <w:r w:rsidRPr="00276A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ECFD82A" w14:textId="08F06872" w:rsidR="00F63816" w:rsidRPr="00276A02" w:rsidRDefault="00F63816" w:rsidP="00F63816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6A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Разработать концепцию и MVP системы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Предложить организацию пространства.</w:t>
      </w:r>
    </w:p>
    <w:p w14:paraId="16A4A56B" w14:textId="77777777" w:rsidR="00F63816" w:rsidRPr="00276A02" w:rsidRDefault="00F63816" w:rsidP="00F6381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6A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Требуемый результат:</w:t>
      </w:r>
    </w:p>
    <w:p w14:paraId="456AAB66" w14:textId="4185E4D6" w:rsidR="00F63816" w:rsidRDefault="00F63816" w:rsidP="00F63816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6A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Концепция и MVP приложения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план организации пространства.</w:t>
      </w:r>
    </w:p>
    <w:p w14:paraId="283E445E" w14:textId="77777777" w:rsidR="00F63816" w:rsidRPr="00276A02" w:rsidRDefault="00F63816" w:rsidP="00F6381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7D19B98" w14:textId="77777777" w:rsidR="00F63816" w:rsidRDefault="00F63816" w:rsidP="00F63816">
      <w:pPr>
        <w:pStyle w:val="130"/>
        <w:numPr>
          <w:ilvl w:val="0"/>
          <w:numId w:val="13"/>
        </w:numPr>
      </w:pPr>
      <w:r>
        <w:lastRenderedPageBreak/>
        <w:t>Основная часть</w:t>
      </w:r>
    </w:p>
    <w:p w14:paraId="3F4B0111" w14:textId="77777777" w:rsidR="00F63816" w:rsidRPr="00D645A6" w:rsidRDefault="00F63816" w:rsidP="00F63816">
      <w:pPr>
        <w:pStyle w:val="140"/>
      </w:pPr>
      <w:r>
        <w:t>Требования заказчика</w:t>
      </w:r>
    </w:p>
    <w:p w14:paraId="3B74C3EA" w14:textId="77777777" w:rsidR="00F63816" w:rsidRDefault="00F63816" w:rsidP="00F63816">
      <w:pPr>
        <w:pStyle w:val="160"/>
        <w:rPr>
          <w:b w:val="0"/>
        </w:rPr>
      </w:pPr>
      <w:r w:rsidRPr="00276A02">
        <w:rPr>
          <w:b w:val="0"/>
        </w:rPr>
        <w:t>Заказ</w:t>
      </w:r>
      <w:r>
        <w:rPr>
          <w:b w:val="0"/>
        </w:rPr>
        <w:t xml:space="preserve">чиком были сформированы следующие требования: </w:t>
      </w:r>
    </w:p>
    <w:p w14:paraId="098CC094" w14:textId="77777777" w:rsidR="00F63816" w:rsidRDefault="00F63816" w:rsidP="00F63816">
      <w:pPr>
        <w:pStyle w:val="22"/>
        <w:numPr>
          <w:ilvl w:val="0"/>
          <w:numId w:val="14"/>
        </w:numPr>
        <w:suppressAutoHyphens w:val="0"/>
        <w:rPr>
          <w:lang w:eastAsia="en-US"/>
        </w:rPr>
      </w:pPr>
      <w:r>
        <w:rPr>
          <w:lang w:eastAsia="en-US"/>
        </w:rPr>
        <w:t>Разработать идею бронирования</w:t>
      </w:r>
    </w:p>
    <w:p w14:paraId="77C495B3" w14:textId="77777777" w:rsidR="00F63816" w:rsidRDefault="00F63816" w:rsidP="00F63816">
      <w:pPr>
        <w:pStyle w:val="22"/>
        <w:numPr>
          <w:ilvl w:val="0"/>
          <w:numId w:val="14"/>
        </w:numPr>
        <w:suppressAutoHyphens w:val="0"/>
        <w:rPr>
          <w:lang w:eastAsia="en-US"/>
        </w:rPr>
      </w:pPr>
      <w:r>
        <w:rPr>
          <w:lang w:eastAsia="en-US"/>
        </w:rPr>
        <w:t>Сделать аутентификацию в приложении</w:t>
      </w:r>
    </w:p>
    <w:p w14:paraId="4BAFED1C" w14:textId="77777777" w:rsidR="00F63816" w:rsidRDefault="00F63816" w:rsidP="00F63816">
      <w:pPr>
        <w:pStyle w:val="22"/>
        <w:numPr>
          <w:ilvl w:val="0"/>
          <w:numId w:val="14"/>
        </w:numPr>
        <w:suppressAutoHyphens w:val="0"/>
        <w:rPr>
          <w:lang w:eastAsia="en-US"/>
        </w:rPr>
      </w:pPr>
      <w:r>
        <w:rPr>
          <w:lang w:eastAsia="en-US"/>
        </w:rPr>
        <w:t>Проанализировать конкуренцию</w:t>
      </w:r>
    </w:p>
    <w:p w14:paraId="37283964" w14:textId="77777777" w:rsidR="00F63816" w:rsidRDefault="00F63816" w:rsidP="00F63816">
      <w:pPr>
        <w:pStyle w:val="22"/>
        <w:numPr>
          <w:ilvl w:val="0"/>
          <w:numId w:val="14"/>
        </w:numPr>
        <w:suppressAutoHyphens w:val="0"/>
        <w:rPr>
          <w:lang w:eastAsia="en-US"/>
        </w:rPr>
      </w:pPr>
      <w:r>
        <w:rPr>
          <w:lang w:eastAsia="en-US"/>
        </w:rPr>
        <w:t>Решить проблему с возможными ложными бронированиями</w:t>
      </w:r>
    </w:p>
    <w:p w14:paraId="1D2E9296" w14:textId="77777777" w:rsidR="00F63816" w:rsidRDefault="00F63816" w:rsidP="00F63816">
      <w:pPr>
        <w:pStyle w:val="22"/>
        <w:numPr>
          <w:ilvl w:val="0"/>
          <w:numId w:val="14"/>
        </w:numPr>
        <w:suppressAutoHyphens w:val="0"/>
        <w:rPr>
          <w:lang w:eastAsia="en-US"/>
        </w:rPr>
      </w:pPr>
      <w:r>
        <w:rPr>
          <w:lang w:eastAsia="en-US"/>
        </w:rPr>
        <w:t>Разработать концепцию работы коворкинга</w:t>
      </w:r>
    </w:p>
    <w:p w14:paraId="1EBA557E" w14:textId="77777777" w:rsidR="00F63816" w:rsidRDefault="00F63816" w:rsidP="00F63816">
      <w:pPr>
        <w:pStyle w:val="140"/>
      </w:pPr>
      <w:r>
        <w:t>Устройство коворкинга</w:t>
      </w:r>
    </w:p>
    <w:p w14:paraId="6D6E83CF" w14:textId="77777777" w:rsidR="00F63816" w:rsidRDefault="00F63816" w:rsidP="00F63816">
      <w:pPr>
        <w:pStyle w:val="151"/>
      </w:pPr>
      <w:r>
        <w:t xml:space="preserve">1. </w:t>
      </w:r>
      <w:r w:rsidRPr="00C42700">
        <w:rPr>
          <w:u w:val="single"/>
        </w:rPr>
        <w:t>Регистрация прибытия и убытия пользователя</w:t>
      </w:r>
    </w:p>
    <w:p w14:paraId="43C38F84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1.1. QR-код на рабочем месте</w:t>
      </w:r>
    </w:p>
    <w:p w14:paraId="40658369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На каждом рабочем месте (стол, стул) будет размещен индивидуальный QR-код.</w:t>
      </w:r>
    </w:p>
    <w:p w14:paraId="116F1F6D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Пользователь сканирует QR-код через мобильное приложение или специальный веб-интерфейс, что автоматически регистрирует его прибытие на место.</w:t>
      </w:r>
    </w:p>
    <w:p w14:paraId="6F1548A0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При завершении использования рабочего места пользователь повторно сканирует QR-код, что окончание работы.</w:t>
      </w:r>
    </w:p>
    <w:p w14:paraId="1E900C87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Отрицательные моменты:</w:t>
      </w:r>
    </w:p>
    <w:p w14:paraId="173D47D3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Зависимость от устройств: Если у пользователя разрядился телефон или сломана камера, процесс регистрации может стать проблематичным.</w:t>
      </w:r>
    </w:p>
    <w:p w14:paraId="24F926A5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Технические сложности: Возможны ошибки в работе приложения, проблемы с интернет-соединением или сканированием QR-кода, что усложнит процесс.</w:t>
      </w:r>
    </w:p>
    <w:p w14:paraId="054C5C3D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lastRenderedPageBreak/>
        <w:t>Нарушения: Пользователь может забыть сканировать код при выходе, что приводит к несоответствию данных о времени пребывания.</w:t>
      </w:r>
    </w:p>
    <w:p w14:paraId="5D7B50E6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Ограничение в выборе: Если все популярные и удобные места забронированы заранее, новые пользователи могут остаться недовольными.</w:t>
      </w:r>
    </w:p>
    <w:p w14:paraId="5EDB5EFF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Проблемы с заменой мест: В случае непредвиденных обстоятельств или необходимости поменять место, может возникнуть сложность, если система не поддерживает гибкость в перемещении.</w:t>
      </w:r>
    </w:p>
    <w:p w14:paraId="20D83581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218959AD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2D420416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1.2. Альтернативный вариант – регистрация через приложение</w:t>
      </w:r>
    </w:p>
    <w:p w14:paraId="58A38959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В случае отсутствия возможности отсканировать QR-код, пользователь может вручную отметить своё прибытие и выбытие через мобильное приложение коворкинга. Функциональность будет привязана к зарезервированному месту.</w:t>
      </w:r>
    </w:p>
    <w:p w14:paraId="14D8EE81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Администратор может вручную зарегистрировать пользователя, если возникли технические проблемы с приложением.</w:t>
      </w:r>
    </w:p>
    <w:p w14:paraId="6142962A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Отрицательные моменты:</w:t>
      </w:r>
    </w:p>
    <w:p w14:paraId="5287B827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Человеческий фактор: В ручном режиме может быть больше ошибок, пользователь может забыть отметить своё прибытие или выбытие.</w:t>
      </w:r>
    </w:p>
    <w:p w14:paraId="3BB0836A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Необходимость контроля: Администратор должен вручную следить за ситуацией в случае, если регистрация по QR-коду не была возможна.</w:t>
      </w:r>
    </w:p>
    <w:p w14:paraId="7DAE4BC7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229DFC11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21DBEBDF" w14:textId="77777777" w:rsidR="00F63816" w:rsidRPr="00C42700" w:rsidRDefault="00F63816" w:rsidP="00F63816">
      <w:pPr>
        <w:pStyle w:val="22"/>
        <w:rPr>
          <w:u w:val="single"/>
          <w:lang w:eastAsia="en-US"/>
        </w:rPr>
      </w:pPr>
      <w:r>
        <w:rPr>
          <w:lang w:eastAsia="en-US"/>
        </w:rPr>
        <w:t xml:space="preserve">2. </w:t>
      </w:r>
      <w:r w:rsidRPr="00C42700">
        <w:rPr>
          <w:u w:val="single"/>
          <w:lang w:eastAsia="en-US"/>
        </w:rPr>
        <w:t>Санкции за нарушение правил бронирования</w:t>
      </w:r>
    </w:p>
    <w:p w14:paraId="0CF49FBC" w14:textId="77777777" w:rsidR="00F63816" w:rsidRDefault="00F63816" w:rsidP="00F63816">
      <w:pPr>
        <w:pStyle w:val="22"/>
        <w:ind w:firstLine="0"/>
        <w:rPr>
          <w:lang w:eastAsia="en-US"/>
        </w:rPr>
      </w:pPr>
    </w:p>
    <w:p w14:paraId="1FA09AFB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2.1. Несанкционированное занятие места</w:t>
      </w:r>
    </w:p>
    <w:p w14:paraId="6F66650D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Пользователь, занимающий место без предварительного бронирования, получает предупреждение через систему.</w:t>
      </w:r>
    </w:p>
    <w:p w14:paraId="463F83B5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За повторное нарушение будет введена блокировка на возможность бронирования на 24 часа.</w:t>
      </w:r>
    </w:p>
    <w:p w14:paraId="0DAC8475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lastRenderedPageBreak/>
        <w:t>- При систематическом нарушении возможна блокировка аккаунта на срок до 7 дней.</w:t>
      </w:r>
    </w:p>
    <w:p w14:paraId="2E623DD8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09EB49EF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2.2. Несвоевременная отмена бронирования</w:t>
      </w:r>
    </w:p>
    <w:p w14:paraId="22800DB9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Если бронирование не отменено за 1 час до начала сессии, а пользователь не явился, это будет считаться нарушением.</w:t>
      </w:r>
    </w:p>
    <w:p w14:paraId="259B3904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Первое нарушение – предупреждение.</w:t>
      </w:r>
    </w:p>
    <w:p w14:paraId="4EE71AE1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Повторные нарушения – блокировка на возможность бронирования на 24 часа за каждое следующее нарушение.</w:t>
      </w:r>
    </w:p>
    <w:p w14:paraId="12FF0E12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5DCB8455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2.3. Превышение времени использования</w:t>
      </w:r>
    </w:p>
    <w:p w14:paraId="63A088C5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Пользователю будет напоминаться о скором окончании бронирования за 15 минут до конца сессии.</w:t>
      </w:r>
    </w:p>
    <w:p w14:paraId="20ABC9E1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Если пользователь задержится на месте без продления бронирования, это также будет считаться нарушением и будет применяться предупреждение или блокировка аналогично пунктам выше.</w:t>
      </w:r>
    </w:p>
    <w:p w14:paraId="796C8E2F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Отрицательные моменты:</w:t>
      </w:r>
    </w:p>
    <w:p w14:paraId="54978BEC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Негативная реакция: Жесткие санкции могут вызвать недовольство со стороны пользователей, особенно если они стали жертвой технической ошибки или возникло недоразумение.</w:t>
      </w:r>
    </w:p>
    <w:p w14:paraId="54DFB779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Сложность мониторинга: Для корректного применения санкций необходима точная работа системы регистрации и отслеживания нарушений.</w:t>
      </w:r>
    </w:p>
    <w:p w14:paraId="258E7586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653F63FA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3. </w:t>
      </w:r>
      <w:r w:rsidRPr="00C42700">
        <w:rPr>
          <w:u w:val="single"/>
          <w:lang w:eastAsia="en-US"/>
        </w:rPr>
        <w:t>Бронирование конкретного места (стула)</w:t>
      </w:r>
    </w:p>
    <w:p w14:paraId="4BEB66E7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20D79A24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3.1. Процесс бронирования</w:t>
      </w:r>
    </w:p>
    <w:p w14:paraId="0A4111FA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Каждый пользователь имеет возможность забронировать конкретное рабочее место в коворкинге (стол и стул).</w:t>
      </w:r>
    </w:p>
    <w:p w14:paraId="7D5B4E73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В мобильном приложении или на веб-платформе будет доступна интерактивная карта, где отображены все рабочие места.</w:t>
      </w:r>
    </w:p>
    <w:p w14:paraId="32DD9F8B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lastRenderedPageBreak/>
        <w:t>- Пользователь выбирает конкретное место на карте и оформляет бронирование через систему.</w:t>
      </w:r>
    </w:p>
    <w:p w14:paraId="7B3E6472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23A05829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3.2. Подтверждение бронирования</w:t>
      </w:r>
    </w:p>
    <w:p w14:paraId="5962E25A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После успешного бронирования пользователь получает уведомление с указанием номера стола и QR-кодом, который нужно сканировать при прибытии.</w:t>
      </w:r>
    </w:p>
    <w:p w14:paraId="41927F25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В случае необходимости место можно изменить через приложение, если оно доступно для новой брони.</w:t>
      </w:r>
    </w:p>
    <w:p w14:paraId="2C249039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11BDB61F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4. Ограничение на частоту бронирования</w:t>
      </w:r>
    </w:p>
    <w:p w14:paraId="36008DD1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4E4D5A80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4.1. Ограничение по времени пребывания</w:t>
      </w:r>
    </w:p>
    <w:p w14:paraId="0895B699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Для предотвращения злоупотребления бронированием, каждый пользователь может бронировать рабочие места не более чем на 8 часов в сутки.</w:t>
      </w:r>
    </w:p>
    <w:p w14:paraId="728AB3BE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4E1E67A6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4.2. Ограничение по числу бронирований</w:t>
      </w:r>
    </w:p>
    <w:p w14:paraId="7F7B2D3B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Одновременно можно иметь не более 2 активных бронирований на ближайшие дни.</w:t>
      </w:r>
    </w:p>
    <w:p w14:paraId="33834026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Пользователь не может забронировать больше двух сессий в один и тот же день.</w:t>
      </w:r>
    </w:p>
    <w:p w14:paraId="4D40B444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465072F6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4.3. Исключения</w:t>
      </w:r>
    </w:p>
    <w:p w14:paraId="1757348A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Администратор может предоставить особые условия для определенных пользователей (например, для организаторов мероприятий), сняв временные ограничения.</w:t>
      </w:r>
    </w:p>
    <w:p w14:paraId="07875E90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Отрицательные моменты:</w:t>
      </w:r>
    </w:p>
    <w:p w14:paraId="6F437847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lastRenderedPageBreak/>
        <w:t>Ограничения для активных пользователей: Для пользователей, которым необходимо работать в коворкинге ежедневно, ограничения могут оказаться неудобными и недостаточными для выполнения их задач.</w:t>
      </w:r>
    </w:p>
    <w:p w14:paraId="0A6A1DF4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Необходимость мониторинга: Администрации коворкинга придётся следить за тем, как пользователи обходят ограничения, бронируя места на несколько аккаунтов или прибегая к иным хитростям.</w:t>
      </w:r>
    </w:p>
    <w:p w14:paraId="240BCB52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7383CCAC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224FD20E" w14:textId="77777777" w:rsidR="00F63816" w:rsidRPr="00C42700" w:rsidRDefault="00F63816" w:rsidP="00F63816">
      <w:pPr>
        <w:pStyle w:val="22"/>
        <w:rPr>
          <w:u w:val="single"/>
          <w:lang w:eastAsia="en-US"/>
        </w:rPr>
      </w:pPr>
      <w:r>
        <w:rPr>
          <w:lang w:eastAsia="en-US"/>
        </w:rPr>
        <w:t xml:space="preserve">5. </w:t>
      </w:r>
      <w:r w:rsidRPr="00C42700">
        <w:rPr>
          <w:u w:val="single"/>
          <w:lang w:eastAsia="en-US"/>
        </w:rPr>
        <w:t>Простота реализации</w:t>
      </w:r>
    </w:p>
    <w:p w14:paraId="6B3A2864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312C8535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5.1. Интеграция с существующими системами УрФУ</w:t>
      </w:r>
    </w:p>
    <w:p w14:paraId="13FF05EB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Система бронирования и регистрации должна быть интегрирована с уже существующими решениями для уведомлений.</w:t>
      </w:r>
    </w:p>
    <w:p w14:paraId="3992BCAC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- Для удобства пользователей система будет поддерживать email и push-уведомления, чтобы оперативно оповещать о статусе бронирования и нарушениях</w:t>
      </w:r>
    </w:p>
    <w:p w14:paraId="4D5CE415" w14:textId="77777777" w:rsidR="00F63816" w:rsidRDefault="00F63816" w:rsidP="00F63816">
      <w:pPr>
        <w:pStyle w:val="140"/>
      </w:pPr>
      <w:r>
        <w:t>Аналоги</w:t>
      </w:r>
    </w:p>
    <w:p w14:paraId="7FA6CC0C" w14:textId="77777777" w:rsidR="00F63816" w:rsidRDefault="00F63816" w:rsidP="00F63816">
      <w:pPr>
        <w:pStyle w:val="22"/>
        <w:rPr>
          <w:lang w:eastAsia="en-US"/>
        </w:rPr>
      </w:pPr>
      <w:r>
        <w:rPr>
          <w:lang w:eastAsia="en-US"/>
        </w:rPr>
        <w:t>Следует отметить, заказчик изначально указал на то, что в коворкинге не планируется устанавливать компьютеры и периферийные устройства, функционал заведомо будет уступать аналогам. Основной целью было проанализировать системы бронирования и входа-выхода коворкингов.</w:t>
      </w:r>
    </w:p>
    <w:p w14:paraId="3CEEE112" w14:textId="77777777" w:rsidR="00F63816" w:rsidRDefault="00F63816" w:rsidP="00F63816">
      <w:pPr>
        <w:pStyle w:val="15"/>
      </w:pPr>
      <w:r>
        <w:t>МГПУ</w:t>
      </w:r>
    </w:p>
    <w:p w14:paraId="333D3AFE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Существует три вида бронирования:</w:t>
      </w:r>
    </w:p>
    <w:p w14:paraId="4F0CF8BD" w14:textId="77777777" w:rsidR="00F63816" w:rsidRPr="00F63816" w:rsidRDefault="00F63816" w:rsidP="00F63816">
      <w:pPr>
        <w:pStyle w:val="af"/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Индивидуальное посещение:</w:t>
      </w:r>
    </w:p>
    <w:p w14:paraId="3FAF5C07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Студенты МГПУ могут свободно посещать коворкинг без предварительной регистрации или бронирования локаций.</w:t>
      </w:r>
    </w:p>
    <w:p w14:paraId="456A4B90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Можно пользоваться общими зонами и не забронированными локациями. Уточняйте свободные локации у администратора.</w:t>
      </w:r>
    </w:p>
    <w:p w14:paraId="19E1B70B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lastRenderedPageBreak/>
        <w:t>Вход по студенческому билету.</w:t>
      </w:r>
    </w:p>
    <w:p w14:paraId="0337F1C6" w14:textId="77777777" w:rsidR="00F63816" w:rsidRPr="00F63816" w:rsidRDefault="00F63816" w:rsidP="00F63816">
      <w:pPr>
        <w:pStyle w:val="af"/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Для встречи или мероприятия:</w:t>
      </w:r>
    </w:p>
    <w:p w14:paraId="1442E511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Команды студентов и студенческие организации могут забронировать локации коворкинга для проведения рабочих встреч и организации мероприятий.</w:t>
      </w:r>
    </w:p>
    <w:p w14:paraId="655A7021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Для бронирования доступны: конференц-зал, переговорная, класс.</w:t>
      </w:r>
    </w:p>
    <w:p w14:paraId="598C803F" w14:textId="77777777" w:rsidR="00F63816" w:rsidRPr="00F63816" w:rsidRDefault="00F63816" w:rsidP="00F63816">
      <w:pPr>
        <w:pStyle w:val="af"/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Для специального мероприятия:</w:t>
      </w:r>
    </w:p>
    <w:p w14:paraId="7E20DE0E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Для проведения мероприятия, требующего использование двух и более локаций коворкинга, создайте заявку в сервисе «Мои инициативы».</w:t>
      </w:r>
    </w:p>
    <w:p w14:paraId="4DF3B1E0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Возможно бронирование зала-трансформера, особая расстановка мебели и техническая поддержка.</w:t>
      </w:r>
    </w:p>
    <w:p w14:paraId="18FBC2B5" w14:textId="77777777" w:rsidR="00F63816" w:rsidRDefault="00F63816" w:rsidP="00F63816">
      <w:pPr>
        <w:pStyle w:val="22"/>
        <w:ind w:left="1069"/>
        <w:jc w:val="left"/>
        <w:rPr>
          <w:lang w:eastAsia="en-US"/>
        </w:rPr>
      </w:pPr>
      <w:r w:rsidRPr="00632C20">
        <w:rPr>
          <w:noProof/>
          <w:lang w:eastAsia="en-US"/>
        </w:rPr>
        <w:drawing>
          <wp:inline distT="0" distB="0" distL="0" distR="0" wp14:anchorId="4DBA9109" wp14:editId="095AD4F3">
            <wp:extent cx="3782872" cy="2270370"/>
            <wp:effectExtent l="19050" t="19050" r="27305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8071" cy="2279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9558D" w14:textId="77777777" w:rsidR="00F63816" w:rsidRDefault="00F63816" w:rsidP="00F63816">
      <w:pPr>
        <w:pStyle w:val="22"/>
        <w:ind w:left="1069"/>
        <w:jc w:val="left"/>
        <w:rPr>
          <w:lang w:eastAsia="en-US"/>
        </w:rPr>
      </w:pPr>
    </w:p>
    <w:p w14:paraId="1D03B3C1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Сервис интегрирован с «Яндекс календарь», требует регистрации в приложении «Мои инициативы» - студорганизация внутри МГПУ. После выбора места, времени нужно подтвердить бронь в приложении или в личном кабинете студента.</w:t>
      </w:r>
    </w:p>
    <w:p w14:paraId="3213A910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Плюсы – хорошо реализован сервис по бронированию: представлен календарь бронирований с информацией на недели, дни, есть интеграция с Яндекс сервисами, что позволяет получать напоминания о бронировании через его системы.</w:t>
      </w:r>
    </w:p>
    <w:p w14:paraId="37499C43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 xml:space="preserve">Из минусов можно отметить, что в коворкинге присутствует отдельный персонал, который постоянно присутствует при коворкинге, регулирует трафик студентов, в нашем случае мы стремимся к автономности работы. </w:t>
      </w:r>
    </w:p>
    <w:p w14:paraId="1DFC7AD4" w14:textId="77777777" w:rsidR="00F63816" w:rsidRDefault="00F63816" w:rsidP="00F63816">
      <w:pPr>
        <w:pStyle w:val="15"/>
      </w:pPr>
      <w:r w:rsidRPr="00D94802">
        <w:t>ИрНИТУ</w:t>
      </w:r>
    </w:p>
    <w:p w14:paraId="7A00CB3D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Коворкинг находится в свободном доступе для всех желающих, однако,</w:t>
      </w:r>
    </w:p>
    <w:p w14:paraId="0B81D428" w14:textId="77777777" w:rsidR="00F63816" w:rsidRPr="00F63816" w:rsidRDefault="00F63816" w:rsidP="00F63816">
      <w:pPr>
        <w:pStyle w:val="af"/>
        <w:rPr>
          <w:rStyle w:val="af1"/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в случае проведения мероприятия посещение ограничивается согласно времени начала мероприятия, либо времени на подготовку к нему.</w:t>
      </w:r>
    </w:p>
    <w:p w14:paraId="0EB4B2B7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lastRenderedPageBreak/>
        <w:t>Бронирование осуществляется офлайн или по почте, - необходимо оставить заявку, прикрепить данные о студентах-посетителях. Присутствует прикрепленный персонал</w:t>
      </w:r>
    </w:p>
    <w:p w14:paraId="4538C217" w14:textId="77777777" w:rsidR="00F63816" w:rsidRDefault="00F63816" w:rsidP="00F63816">
      <w:pPr>
        <w:pStyle w:val="22"/>
        <w:rPr>
          <w:lang w:eastAsia="en-US"/>
        </w:rPr>
      </w:pPr>
    </w:p>
    <w:p w14:paraId="2D7ABB42" w14:textId="77777777" w:rsidR="00F63816" w:rsidRDefault="00F63816" w:rsidP="00F63816">
      <w:pPr>
        <w:pStyle w:val="140"/>
      </w:pPr>
      <w:r>
        <w:t>Решение организации коворкинга</w:t>
      </w:r>
    </w:p>
    <w:p w14:paraId="586E90B7" w14:textId="77777777" w:rsidR="00F63816" w:rsidRPr="00881C3E" w:rsidRDefault="00F63816" w:rsidP="00F63816">
      <w:pPr>
        <w:pStyle w:val="15"/>
        <w:rPr>
          <w:rFonts w:eastAsia="Times New Roman"/>
          <w:lang w:eastAsia="ru-RU"/>
        </w:rPr>
      </w:pPr>
      <w:r w:rsidRPr="00881C3E">
        <w:rPr>
          <w:rFonts w:eastAsia="Times New Roman"/>
          <w:lang w:eastAsia="ru-RU"/>
        </w:rPr>
        <w:t>Пространственная организация</w:t>
      </w:r>
    </w:p>
    <w:p w14:paraId="24B2B019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Коворкинги разделяются на несколько типов зон для разных задач:</w:t>
      </w:r>
    </w:p>
    <w:p w14:paraId="761A6CF8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bCs/>
          <w:sz w:val="28"/>
          <w:szCs w:val="28"/>
        </w:rPr>
        <w:t>Зоны для индивидуальной работы</w:t>
      </w:r>
      <w:r w:rsidRPr="00F63816">
        <w:rPr>
          <w:rFonts w:ascii="Times New Roman" w:hAnsi="Times New Roman" w:cs="Times New Roman"/>
          <w:sz w:val="28"/>
          <w:szCs w:val="28"/>
        </w:rPr>
        <w:t xml:space="preserve"> — тихие места с отдельными рабочими столами или кабинами для студентов, которым нужна концентрация.</w:t>
      </w:r>
    </w:p>
    <w:p w14:paraId="6ED367A4" w14:textId="77777777" w:rsidR="00F63816" w:rsidRDefault="00F63816" w:rsidP="00F63816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3C0107" w14:textId="77777777" w:rsidR="00F63816" w:rsidRPr="00881C3E" w:rsidRDefault="00F63816" w:rsidP="00F63816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A8171C" wp14:editId="578B8D26">
            <wp:extent cx="2349305" cy="2041009"/>
            <wp:effectExtent l="19050" t="19050" r="13335" b="16510"/>
            <wp:docPr id="4" name="Рисунок 4" descr="Мобильные перегородки для офиса купить в Москве | gstrong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Мобильные перегородки для офиса купить в Москве | gstrong.r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267" cy="20496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>
        <w:rPr>
          <w:noProof/>
          <w:lang w:eastAsia="ru-RU"/>
        </w:rPr>
        <w:drawing>
          <wp:inline distT="0" distB="0" distL="0" distR="0" wp14:anchorId="1FB2CDF0" wp14:editId="29932F94">
            <wp:extent cx="2631416" cy="1861136"/>
            <wp:effectExtent l="19050" t="19050" r="17145" b="25400"/>
            <wp:docPr id="7" name="Рисунок 7" descr="https://student.itmo.ru/admin/uploads/photo/5fcf91b6b6cda2200247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tudent.itmo.ru/admin/uploads/photo/5fcf91b6b6cda22002474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174" cy="18772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04C85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bCs/>
          <w:sz w:val="28"/>
          <w:szCs w:val="28"/>
        </w:rPr>
        <w:t>Групповые зоны</w:t>
      </w:r>
      <w:r w:rsidRPr="00F63816">
        <w:rPr>
          <w:rFonts w:ascii="Times New Roman" w:hAnsi="Times New Roman" w:cs="Times New Roman"/>
          <w:sz w:val="28"/>
          <w:szCs w:val="28"/>
        </w:rPr>
        <w:t xml:space="preserve"> — пространства с большими столами или модульной мебелью, где могут работать команды.</w:t>
      </w:r>
    </w:p>
    <w:p w14:paraId="3284887F" w14:textId="77777777" w:rsidR="00F63816" w:rsidRPr="00D933D2" w:rsidRDefault="00F63816" w:rsidP="00F63816">
      <w:pPr>
        <w:pStyle w:val="15"/>
        <w:rPr>
          <w:rFonts w:eastAsia="Times New Roman"/>
          <w:lang w:eastAsia="ru-RU"/>
        </w:rPr>
      </w:pPr>
      <w:r w:rsidRPr="00D933D2">
        <w:rPr>
          <w:rFonts w:eastAsia="Times New Roman"/>
          <w:lang w:eastAsia="ru-RU"/>
        </w:rPr>
        <w:t>Общие удобства</w:t>
      </w:r>
    </w:p>
    <w:p w14:paraId="2175457B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Предлагается отдельно провести скоростной интернет для работы с большим объемом данных или онлайн сервисами</w:t>
      </w:r>
    </w:p>
    <w:p w14:paraId="2AF75541" w14:textId="77777777" w:rsidR="00F63816" w:rsidRDefault="00F63816" w:rsidP="00F63816">
      <w:pPr>
        <w:ind w:left="708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E950DDF" wp14:editId="0741D3F8">
            <wp:extent cx="1216806" cy="1825430"/>
            <wp:effectExtent l="19050" t="19050" r="21590" b="22860"/>
            <wp:docPr id="3" name="Рисунок 3" descr="Розетки для рабочего стола — Студия Танд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озетки для рабочего стола — Студия Тандем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592" cy="18446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                             </w:t>
      </w:r>
      <w:r>
        <w:rPr>
          <w:noProof/>
          <w:lang w:eastAsia="ru-RU"/>
        </w:rPr>
        <w:drawing>
          <wp:inline distT="0" distB="0" distL="0" distR="0" wp14:anchorId="036D8E2A" wp14:editId="1CF39629">
            <wp:extent cx="2454910" cy="1856740"/>
            <wp:effectExtent l="19050" t="19050" r="21590" b="10160"/>
            <wp:docPr id="5" name="Рисунок 5" descr="Розетки для рабочего стола — Студия Танд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озетки для рабочего стола — Студия Тандем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10" cy="1856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E62B8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lastRenderedPageBreak/>
        <w:t>Множество розеток: пользователи будут использовать свои устройства, критично предусмотреть достаточное количество розеток на каждое место. Оптимально размещать их под столом/ на столе</w:t>
      </w:r>
    </w:p>
    <w:p w14:paraId="0A6E3152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Отдельные шкафчики для хранения вещей: Важно, чтобы у студентов и преподавателей была возможность оставить свои вещи (сумки, книги и пр.) в индивидуальных шкафчиках, что особенно удобно для тех, кто работает в коворкинге несколько дней подряд.</w:t>
      </w:r>
    </w:p>
    <w:p w14:paraId="4066CFA9" w14:textId="77777777" w:rsidR="00F63816" w:rsidRDefault="00F63816" w:rsidP="00F63816">
      <w:pPr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7D45F83" wp14:editId="3960FC68">
            <wp:extent cx="2686929" cy="2015097"/>
            <wp:effectExtent l="19050" t="19050" r="18415" b="23495"/>
            <wp:docPr id="10" name="Рисунок 10" descr="Модульная мебель для учебных центров. Купить мебель для организаций в  Екатеринбурге и Свердловской обл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Модульная мебель для учебных центров. Купить мебель для организаций в  Екатеринбурге и Свердловской области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266" cy="20243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95B10" w14:textId="77777777" w:rsidR="00F63816" w:rsidRDefault="00F63816" w:rsidP="00F63816">
      <w:pPr>
        <w:pStyle w:val="520"/>
      </w:pPr>
      <w:r w:rsidRPr="0062419D">
        <w:t>Большие модульные столы</w:t>
      </w:r>
      <w:r>
        <w:t xml:space="preserve">, их </w:t>
      </w:r>
      <w:r w:rsidRPr="0062419D">
        <w:t xml:space="preserve">легко передвигать и объединять в </w:t>
      </w:r>
      <w:r>
        <w:t>зависимости от размера команды.</w:t>
      </w:r>
    </w:p>
    <w:p w14:paraId="0A675865" w14:textId="77777777" w:rsidR="00F63816" w:rsidRPr="00D933D2" w:rsidRDefault="00F63816" w:rsidP="00F63816">
      <w:pPr>
        <w:pStyle w:val="af"/>
      </w:pPr>
    </w:p>
    <w:p w14:paraId="39B6DD87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Мягкая мебель: для создания творческой атмосферы можно разместить диваны, кресла и пуфы.</w:t>
      </w:r>
    </w:p>
    <w:p w14:paraId="375D5EC8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Пространства для заметок: На стенах можно установить большие панели или поверхности с возможностью писать маркерам.</w:t>
      </w:r>
    </w:p>
    <w:p w14:paraId="1409F739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Открытые полки для общих материалов: в группе важно иметь доступ к общим ресурсам.</w:t>
      </w:r>
    </w:p>
    <w:p w14:paraId="5D5E1401" w14:textId="77777777" w:rsidR="00F63816" w:rsidRDefault="00F63816" w:rsidP="00F63816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7D326372" w14:textId="77777777" w:rsidR="00F63816" w:rsidRPr="0053533F" w:rsidRDefault="00F63816" w:rsidP="00F63816">
      <w:pPr>
        <w:pStyle w:val="15"/>
      </w:pPr>
      <w:r w:rsidRPr="0053533F">
        <w:t>Освещение и климат-контроль</w:t>
      </w:r>
    </w:p>
    <w:p w14:paraId="111DFAA3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Естественное освещение: по возможности, обеспечить коворкинг большими окнами. Это улучшает концентрацию и общее самочувствие.</w:t>
      </w:r>
    </w:p>
    <w:p w14:paraId="4624FA2F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Регулируемое искусственное освещение: можно предусмотреть разные уровни освещения для индивидуальных и групповых зон.</w:t>
      </w:r>
    </w:p>
    <w:p w14:paraId="139EB50B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Климат-контроль: в коворкинге должны быть системы кондиционирования или вентиляции.</w:t>
      </w:r>
    </w:p>
    <w:p w14:paraId="4A9423EA" w14:textId="77777777" w:rsidR="00F63816" w:rsidRDefault="00F63816" w:rsidP="00F63816">
      <w:pPr>
        <w:pStyle w:val="140"/>
      </w:pPr>
      <w:r>
        <w:lastRenderedPageBreak/>
        <w:t>Принцип работы приложения</w:t>
      </w:r>
    </w:p>
    <w:p w14:paraId="30329556" w14:textId="77777777" w:rsidR="00F63816" w:rsidRDefault="00F63816" w:rsidP="00F63816">
      <w:pPr>
        <w:pStyle w:val="af"/>
        <w:ind w:left="-851"/>
      </w:pPr>
      <w:r w:rsidRPr="00FB1C06">
        <w:rPr>
          <w:noProof/>
        </w:rPr>
        <w:drawing>
          <wp:inline distT="0" distB="0" distL="0" distR="0" wp14:anchorId="58BFF720" wp14:editId="57785C31">
            <wp:extent cx="5686094" cy="3727939"/>
            <wp:effectExtent l="19050" t="19050" r="1016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094" cy="3727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7C91B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b/>
          <w:bCs/>
          <w:sz w:val="28"/>
          <w:szCs w:val="28"/>
        </w:rPr>
        <w:t>Юзер (пользователь)</w:t>
      </w:r>
      <w:r w:rsidRPr="00F63816">
        <w:rPr>
          <w:rFonts w:ascii="Times New Roman" w:hAnsi="Times New Roman" w:cs="Times New Roman"/>
          <w:sz w:val="28"/>
          <w:szCs w:val="28"/>
        </w:rPr>
        <w:t>:</w:t>
      </w:r>
    </w:p>
    <w:p w14:paraId="1D0AC184" w14:textId="77777777" w:rsidR="00F63816" w:rsidRPr="00F63816" w:rsidRDefault="00F63816" w:rsidP="00F63816">
      <w:pPr>
        <w:pStyle w:val="af"/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Пользователь взаимодействует с интерфейсом через фронтенд-приложение.</w:t>
      </w:r>
    </w:p>
    <w:p w14:paraId="40AE9AFA" w14:textId="77777777" w:rsidR="00F63816" w:rsidRPr="00F63816" w:rsidRDefault="00F63816" w:rsidP="00F63816">
      <w:pPr>
        <w:pStyle w:val="af"/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Для доступа через замок или турникет, пользователь показывает QR-код.</w:t>
      </w:r>
    </w:p>
    <w:p w14:paraId="057C413D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b/>
          <w:bCs/>
          <w:sz w:val="28"/>
          <w:szCs w:val="28"/>
        </w:rPr>
        <w:t>Фронт и API Gateway</w:t>
      </w:r>
      <w:r w:rsidRPr="00F63816">
        <w:rPr>
          <w:rFonts w:ascii="Times New Roman" w:hAnsi="Times New Roman" w:cs="Times New Roman"/>
          <w:sz w:val="28"/>
          <w:szCs w:val="28"/>
        </w:rPr>
        <w:t>:</w:t>
      </w:r>
    </w:p>
    <w:p w14:paraId="0ADF8187" w14:textId="77777777" w:rsidR="00F63816" w:rsidRPr="00F63816" w:rsidRDefault="00F63816" w:rsidP="00F63816">
      <w:pPr>
        <w:pStyle w:val="af"/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Фронтенд передаёт запросы на API Gateway, который выполняет маршрутизацию и передачу данных в нужные сервисы.</w:t>
      </w:r>
    </w:p>
    <w:p w14:paraId="3B78CCA5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b/>
          <w:bCs/>
          <w:sz w:val="28"/>
          <w:szCs w:val="28"/>
        </w:rPr>
        <w:t>Процесс бронирования и доступа</w:t>
      </w:r>
      <w:r w:rsidRPr="00F63816">
        <w:rPr>
          <w:rFonts w:ascii="Times New Roman" w:hAnsi="Times New Roman" w:cs="Times New Roman"/>
          <w:sz w:val="28"/>
          <w:szCs w:val="28"/>
        </w:rPr>
        <w:t>:</w:t>
      </w:r>
    </w:p>
    <w:p w14:paraId="244F9D0D" w14:textId="77777777" w:rsidR="00F63816" w:rsidRPr="00F63816" w:rsidRDefault="00F63816" w:rsidP="00F63816">
      <w:pPr>
        <w:pStyle w:val="af"/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Пользователь отправляет запрос на бронирование через фронт.</w:t>
      </w:r>
    </w:p>
    <w:p w14:paraId="1D48BDA9" w14:textId="77777777" w:rsidR="00F63816" w:rsidRPr="00F63816" w:rsidRDefault="00F63816" w:rsidP="00F63816">
      <w:pPr>
        <w:pStyle w:val="af"/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API Gateway передаёт запрос в сервис бронирования.</w:t>
      </w:r>
    </w:p>
    <w:p w14:paraId="0AA0D03E" w14:textId="77777777" w:rsidR="00F63816" w:rsidRPr="00F63816" w:rsidRDefault="00F63816" w:rsidP="00F63816">
      <w:pPr>
        <w:pStyle w:val="af"/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Сервис бронирования создаёт запись в базе данных (БД) с данными о бронировании (ID, cj_id, время и статус бронирования).</w:t>
      </w:r>
    </w:p>
    <w:p w14:paraId="566197D0" w14:textId="77777777" w:rsidR="00F63816" w:rsidRPr="00F63816" w:rsidRDefault="00F63816" w:rsidP="00F63816">
      <w:pPr>
        <w:pStyle w:val="af"/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При прибытии на место, QR-код сканируется контроллером замка или турникета.</w:t>
      </w:r>
    </w:p>
    <w:p w14:paraId="7909F6BA" w14:textId="77777777" w:rsidR="00F63816" w:rsidRPr="00F63816" w:rsidRDefault="00F63816" w:rsidP="00F63816">
      <w:pPr>
        <w:pStyle w:val="af"/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lastRenderedPageBreak/>
        <w:t>Контроллер взаимодействует с сервисом проверки бронирования, который сверяется с базой данных и подтверждает разрешение доступа.</w:t>
      </w:r>
    </w:p>
    <w:p w14:paraId="0E4B3A8E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b/>
          <w:bCs/>
          <w:sz w:val="28"/>
          <w:szCs w:val="28"/>
        </w:rPr>
        <w:t>Логирование и оповещения</w:t>
      </w:r>
      <w:r w:rsidRPr="00F63816">
        <w:rPr>
          <w:rFonts w:ascii="Times New Roman" w:hAnsi="Times New Roman" w:cs="Times New Roman"/>
          <w:sz w:val="28"/>
          <w:szCs w:val="28"/>
        </w:rPr>
        <w:t>:</w:t>
      </w:r>
    </w:p>
    <w:p w14:paraId="77120C29" w14:textId="77777777" w:rsidR="00F63816" w:rsidRPr="00F63816" w:rsidRDefault="00F63816" w:rsidP="00F63816">
      <w:pPr>
        <w:pStyle w:val="af"/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Каждое действие (бронирование, отмена) логируется в базе данных логирования.</w:t>
      </w:r>
    </w:p>
    <w:p w14:paraId="0A69720A" w14:textId="77777777" w:rsidR="00F63816" w:rsidRPr="00F63816" w:rsidRDefault="00F63816" w:rsidP="00F63816">
      <w:pPr>
        <w:pStyle w:val="af"/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Сервис уведомлений отправляет сообщения в Telegram после бронирования или отмены мероприятия.</w:t>
      </w:r>
    </w:p>
    <w:p w14:paraId="0A48A7E7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Уведомления отправляются как организатору, так и участникам.</w:t>
      </w:r>
    </w:p>
    <w:p w14:paraId="205DFA39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b/>
          <w:bCs/>
          <w:sz w:val="28"/>
          <w:szCs w:val="28"/>
        </w:rPr>
        <w:t>Админ (администратор)</w:t>
      </w:r>
      <w:r w:rsidRPr="00F63816">
        <w:rPr>
          <w:rFonts w:ascii="Times New Roman" w:hAnsi="Times New Roman" w:cs="Times New Roman"/>
          <w:sz w:val="28"/>
          <w:szCs w:val="28"/>
        </w:rPr>
        <w:t>:</w:t>
      </w:r>
    </w:p>
    <w:p w14:paraId="5055241D" w14:textId="77777777" w:rsidR="00F63816" w:rsidRPr="00F63816" w:rsidRDefault="00F63816" w:rsidP="00F63816">
      <w:pPr>
        <w:pStyle w:val="af"/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Админ взаимодействует с фронтом и API Gateway аналогично пользователю.</w:t>
      </w:r>
    </w:p>
    <w:p w14:paraId="6D574A58" w14:textId="77777777" w:rsidR="00F63816" w:rsidRPr="00F63816" w:rsidRDefault="00F63816" w:rsidP="00F63816">
      <w:pPr>
        <w:pStyle w:val="af"/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Может управлять бронированиями, просматривать логи и отменять мероприятия через сервис управления приложением.</w:t>
      </w:r>
    </w:p>
    <w:p w14:paraId="48CBFBB1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b/>
          <w:bCs/>
          <w:sz w:val="28"/>
          <w:szCs w:val="28"/>
        </w:rPr>
        <w:t>Взаимодействие контроллеров</w:t>
      </w:r>
      <w:r w:rsidRPr="00F63816">
        <w:rPr>
          <w:rFonts w:ascii="Times New Roman" w:hAnsi="Times New Roman" w:cs="Times New Roman"/>
          <w:sz w:val="28"/>
          <w:szCs w:val="28"/>
        </w:rPr>
        <w:t>:</w:t>
      </w:r>
    </w:p>
    <w:p w14:paraId="54839A87" w14:textId="77777777" w:rsidR="00F63816" w:rsidRPr="00F63816" w:rsidRDefault="00F63816" w:rsidP="00F63816">
      <w:pPr>
        <w:pStyle w:val="af"/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Контроллер замка/турникета получает команду на открытие, если QR-код валидный.</w:t>
      </w:r>
    </w:p>
    <w:p w14:paraId="57CC1617" w14:textId="77777777" w:rsidR="00F63816" w:rsidRPr="00F63816" w:rsidRDefault="00F63816" w:rsidP="00F63816">
      <w:pPr>
        <w:pStyle w:val="af"/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При отмене бронирования, уведомления передаются в сервис управления приложением, который может инициировать рассылку через сервис уведомлений.</w:t>
      </w:r>
    </w:p>
    <w:p w14:paraId="4B786385" w14:textId="77777777" w:rsidR="00F63816" w:rsidRPr="00F63816" w:rsidRDefault="00F63816" w:rsidP="00F63816">
      <w:pPr>
        <w:pStyle w:val="af"/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Основной поток данных идёт от пользователя или администратора через фронтенд и API Gateway к сервисам, с регистрацией всех действий в базе данных и базе данных логирования.</w:t>
      </w:r>
    </w:p>
    <w:p w14:paraId="648EC61F" w14:textId="77777777" w:rsidR="00F63816" w:rsidRDefault="00F63816" w:rsidP="00F63816">
      <w:pPr>
        <w:pStyle w:val="140"/>
        <w:rPr>
          <w:rFonts w:eastAsia="Times New Roman"/>
        </w:rPr>
      </w:pPr>
      <w:r>
        <w:rPr>
          <w:rFonts w:eastAsia="Times New Roman"/>
        </w:rPr>
        <w:lastRenderedPageBreak/>
        <w:t>Интерфейс пользователя</w:t>
      </w:r>
    </w:p>
    <w:p w14:paraId="5453872D" w14:textId="77777777" w:rsidR="00F63816" w:rsidRDefault="00F63816" w:rsidP="00F63816">
      <w:pPr>
        <w:pStyle w:val="af"/>
        <w:ind w:left="-1134" w:firstLine="1418"/>
      </w:pPr>
      <w:r>
        <w:rPr>
          <w:noProof/>
        </w:rPr>
        <w:drawing>
          <wp:inline distT="0" distB="0" distL="0" distR="0" wp14:anchorId="3F75AE46" wp14:editId="20AB918B">
            <wp:extent cx="5438681" cy="4564966"/>
            <wp:effectExtent l="19050" t="19050" r="10160" b="26670"/>
            <wp:docPr id="11" name="Рисунок 11" descr="C:\Users\IVP\Downloads\Снимок экрана 2025-01-11 150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IVP\Downloads\Снимок экрана 2025-01-11 15042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163" cy="45678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75A31D" w14:textId="77777777" w:rsidR="00F63816" w:rsidRPr="00F63816" w:rsidRDefault="00F63816" w:rsidP="00F63816">
      <w:pPr>
        <w:pStyle w:val="af"/>
        <w:ind w:left="-1134" w:firstLine="1418"/>
        <w:rPr>
          <w:rFonts w:ascii="Times New Roman" w:hAnsi="Times New Roman" w:cs="Times New Roman"/>
          <w:b/>
          <w:sz w:val="28"/>
          <w:szCs w:val="28"/>
        </w:rPr>
      </w:pPr>
      <w:r w:rsidRPr="00F63816">
        <w:rPr>
          <w:rFonts w:ascii="Times New Roman" w:hAnsi="Times New Roman" w:cs="Times New Roman"/>
          <w:b/>
          <w:sz w:val="28"/>
          <w:szCs w:val="28"/>
        </w:rPr>
        <w:t>Интерфейс пользователя (главный экран):</w:t>
      </w:r>
    </w:p>
    <w:p w14:paraId="72FF5A3C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 xml:space="preserve">   - Главный экран с кнопками, через которые пользователь может выполнять основные действия.</w:t>
      </w:r>
    </w:p>
    <w:p w14:paraId="4935B3AC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 xml:space="preserve">   - Основная кнопка — "Забронировать" - процесс бронирования.</w:t>
      </w:r>
    </w:p>
    <w:p w14:paraId="2C3A9B56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Процесс бронирования:</w:t>
      </w:r>
    </w:p>
    <w:p w14:paraId="5F660184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1. Нажатие кнопки "Забронировать":</w:t>
      </w:r>
    </w:p>
    <w:p w14:paraId="67550589" w14:textId="77777777" w:rsidR="00F63816" w:rsidRPr="00F63816" w:rsidRDefault="00F63816" w:rsidP="00F63816">
      <w:pPr>
        <w:pStyle w:val="af"/>
        <w:numPr>
          <w:ilvl w:val="0"/>
          <w:numId w:val="2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Пользователь выбирает день для бронирования.</w:t>
      </w:r>
    </w:p>
    <w:p w14:paraId="43C237C7" w14:textId="77777777" w:rsidR="00F63816" w:rsidRPr="00F63816" w:rsidRDefault="00F63816" w:rsidP="00F63816">
      <w:pPr>
        <w:pStyle w:val="af"/>
        <w:numPr>
          <w:ilvl w:val="0"/>
          <w:numId w:val="2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Открывается список коворкингов.</w:t>
      </w:r>
    </w:p>
    <w:p w14:paraId="0CE2B36C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2. Выбор коворкинга:</w:t>
      </w:r>
    </w:p>
    <w:p w14:paraId="7009FFD0" w14:textId="77777777" w:rsidR="00F63816" w:rsidRPr="00F63816" w:rsidRDefault="00F63816" w:rsidP="00F63816">
      <w:pPr>
        <w:pStyle w:val="af"/>
        <w:numPr>
          <w:ilvl w:val="0"/>
          <w:numId w:val="25"/>
        </w:numPr>
        <w:tabs>
          <w:tab w:val="left" w:pos="1279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После выбора конкретного коворкинга отображается информация: часы работы, улица, количество свободных мест.</w:t>
      </w:r>
    </w:p>
    <w:p w14:paraId="4AA7B6A3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3. Календарь и выбор даты:</w:t>
      </w:r>
    </w:p>
    <w:p w14:paraId="1F167098" w14:textId="77777777" w:rsidR="00F63816" w:rsidRPr="00F63816" w:rsidRDefault="00F63816" w:rsidP="00F63816">
      <w:pPr>
        <w:pStyle w:val="af"/>
        <w:numPr>
          <w:ilvl w:val="0"/>
          <w:numId w:val="2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lastRenderedPageBreak/>
        <w:t>Пользователь видит календарь с возможностью выбора даты.</w:t>
      </w:r>
    </w:p>
    <w:p w14:paraId="3AEA47D8" w14:textId="77777777" w:rsidR="00F63816" w:rsidRPr="00F63816" w:rsidRDefault="00F63816" w:rsidP="00F63816">
      <w:pPr>
        <w:pStyle w:val="af"/>
        <w:numPr>
          <w:ilvl w:val="0"/>
          <w:numId w:val="2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Отображается количество доступных мест на выбранную дату.</w:t>
      </w:r>
    </w:p>
    <w:p w14:paraId="48D2EE07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4. Выбор конкретных мест и времени:</w:t>
      </w:r>
    </w:p>
    <w:p w14:paraId="5F026419" w14:textId="77777777" w:rsidR="00F63816" w:rsidRPr="00F63816" w:rsidRDefault="00F63816" w:rsidP="00F63816">
      <w:pPr>
        <w:pStyle w:val="af"/>
        <w:numPr>
          <w:ilvl w:val="0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Пользователь выбирает конкретные места и время на визуальном экране выбора (таблица).</w:t>
      </w:r>
    </w:p>
    <w:p w14:paraId="79C6FFF3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 xml:space="preserve">   Возможен выбор нескольких ячеек для бронирования нескольких мест.</w:t>
      </w:r>
    </w:p>
    <w:p w14:paraId="62560A8E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5. Подтверждение бронирования:</w:t>
      </w:r>
    </w:p>
    <w:p w14:paraId="19DFDE67" w14:textId="77777777" w:rsidR="00F63816" w:rsidRPr="00F63816" w:rsidRDefault="00F63816" w:rsidP="00F63816">
      <w:pPr>
        <w:pStyle w:val="af"/>
        <w:numPr>
          <w:ilvl w:val="0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Панелька с подтверждением бронирования.</w:t>
      </w:r>
    </w:p>
    <w:p w14:paraId="3C63CFB6" w14:textId="77777777" w:rsidR="00F63816" w:rsidRPr="00F63816" w:rsidRDefault="00F63816" w:rsidP="00F63816">
      <w:pPr>
        <w:pStyle w:val="af"/>
        <w:numPr>
          <w:ilvl w:val="0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Указание участников (поиск по ФИО, выбор друзей).</w:t>
      </w:r>
    </w:p>
    <w:p w14:paraId="5C245F18" w14:textId="77777777" w:rsidR="00F63816" w:rsidRPr="00F63816" w:rsidRDefault="00F63816" w:rsidP="00F63816">
      <w:pPr>
        <w:pStyle w:val="af"/>
        <w:numPr>
          <w:ilvl w:val="0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Подтверждение выбранных мест и времени.</w:t>
      </w:r>
    </w:p>
    <w:p w14:paraId="7A60FDB9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</w:p>
    <w:p w14:paraId="75F29286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b/>
          <w:sz w:val="28"/>
          <w:szCs w:val="28"/>
        </w:rPr>
      </w:pPr>
      <w:r w:rsidRPr="00F63816">
        <w:rPr>
          <w:rFonts w:ascii="Times New Roman" w:hAnsi="Times New Roman" w:cs="Times New Roman"/>
          <w:b/>
          <w:sz w:val="28"/>
          <w:szCs w:val="28"/>
        </w:rPr>
        <w:t>Текущие брони:</w:t>
      </w:r>
    </w:p>
    <w:p w14:paraId="75EC034E" w14:textId="77777777" w:rsidR="00F63816" w:rsidRPr="00F63816" w:rsidRDefault="00F63816" w:rsidP="00F63816">
      <w:pPr>
        <w:pStyle w:val="af"/>
        <w:numPr>
          <w:ilvl w:val="0"/>
          <w:numId w:val="3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Просмотр текущих броней.</w:t>
      </w:r>
    </w:p>
    <w:p w14:paraId="7A47C570" w14:textId="77777777" w:rsidR="00F63816" w:rsidRPr="00F63816" w:rsidRDefault="00F63816" w:rsidP="00F63816">
      <w:pPr>
        <w:pStyle w:val="af"/>
        <w:numPr>
          <w:ilvl w:val="0"/>
          <w:numId w:val="3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Возможность отмены брони.</w:t>
      </w:r>
    </w:p>
    <w:p w14:paraId="2E6E4E81" w14:textId="77777777" w:rsidR="00F63816" w:rsidRPr="00F63816" w:rsidRDefault="00F63816" w:rsidP="00F63816">
      <w:pPr>
        <w:pStyle w:val="af"/>
        <w:numPr>
          <w:ilvl w:val="0"/>
          <w:numId w:val="3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Генерация QR-кода для входа.</w:t>
      </w:r>
    </w:p>
    <w:p w14:paraId="58C6653B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</w:p>
    <w:p w14:paraId="4E267561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b/>
          <w:sz w:val="28"/>
          <w:szCs w:val="28"/>
        </w:rPr>
      </w:pPr>
      <w:r w:rsidRPr="00F63816">
        <w:rPr>
          <w:rFonts w:ascii="Times New Roman" w:hAnsi="Times New Roman" w:cs="Times New Roman"/>
          <w:b/>
          <w:sz w:val="28"/>
          <w:szCs w:val="28"/>
        </w:rPr>
        <w:t>Личный кабинет:</w:t>
      </w:r>
    </w:p>
    <w:p w14:paraId="3471E820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Кнопка друзей и настройка приглашений:</w:t>
      </w:r>
    </w:p>
    <w:p w14:paraId="10E2DDF5" w14:textId="77777777" w:rsidR="00F63816" w:rsidRPr="00F63816" w:rsidRDefault="00F63816" w:rsidP="00F63816">
      <w:pPr>
        <w:pStyle w:val="af"/>
        <w:numPr>
          <w:ilvl w:val="0"/>
          <w:numId w:val="2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Управление контактами друзей и настройками приглашений.</w:t>
      </w:r>
    </w:p>
    <w:p w14:paraId="6A69BAAC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Настройки уведомлений:</w:t>
      </w:r>
    </w:p>
    <w:p w14:paraId="752B3AF0" w14:textId="77777777" w:rsidR="00F63816" w:rsidRPr="00F63816" w:rsidRDefault="00F63816" w:rsidP="00F63816">
      <w:pPr>
        <w:pStyle w:val="af"/>
        <w:numPr>
          <w:ilvl w:val="0"/>
          <w:numId w:val="28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Управление уведомлениями о бронированиях и событиях.</w:t>
      </w:r>
    </w:p>
    <w:p w14:paraId="1680FCF4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История бронирований:</w:t>
      </w:r>
    </w:p>
    <w:p w14:paraId="6D74E88A" w14:textId="77777777" w:rsidR="00F63816" w:rsidRPr="00F63816" w:rsidRDefault="00F63816" w:rsidP="00F63816">
      <w:pPr>
        <w:pStyle w:val="af"/>
        <w:numPr>
          <w:ilvl w:val="0"/>
          <w:numId w:val="27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Просмотр прошедших бронирований.</w:t>
      </w:r>
    </w:p>
    <w:p w14:paraId="3909F669" w14:textId="77777777" w:rsidR="00F63816" w:rsidRPr="00F63816" w:rsidRDefault="00F63816" w:rsidP="00F63816">
      <w:pPr>
        <w:pStyle w:val="af"/>
        <w:rPr>
          <w:rFonts w:ascii="Times New Roman" w:hAnsi="Times New Roman" w:cs="Times New Roman"/>
          <w:b/>
          <w:sz w:val="28"/>
          <w:szCs w:val="28"/>
        </w:rPr>
      </w:pPr>
      <w:r w:rsidRPr="00F63816">
        <w:rPr>
          <w:rFonts w:ascii="Times New Roman" w:hAnsi="Times New Roman" w:cs="Times New Roman"/>
          <w:b/>
          <w:sz w:val="28"/>
          <w:szCs w:val="28"/>
        </w:rPr>
        <w:t>Панель уведомлений:</w:t>
      </w:r>
    </w:p>
    <w:p w14:paraId="4E3EF2C9" w14:textId="77777777" w:rsidR="00F63816" w:rsidRPr="00F63816" w:rsidRDefault="00F63816" w:rsidP="00F63816">
      <w:pPr>
        <w:pStyle w:val="af"/>
        <w:numPr>
          <w:ilvl w:val="0"/>
          <w:numId w:val="3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63816">
        <w:rPr>
          <w:rFonts w:ascii="Times New Roman" w:hAnsi="Times New Roman" w:cs="Times New Roman"/>
          <w:sz w:val="28"/>
          <w:szCs w:val="28"/>
        </w:rPr>
        <w:t>Взаимодействие с уведомлениями, например, напоминания о бронированиях или уведомления о свободных местах.</w:t>
      </w:r>
    </w:p>
    <w:p w14:paraId="5FF4DE49" w14:textId="77777777" w:rsidR="00F63816" w:rsidRDefault="00F63816" w:rsidP="00F63816">
      <w:pPr>
        <w:pStyle w:val="22"/>
        <w:ind w:firstLine="0"/>
        <w:rPr>
          <w:szCs w:val="24"/>
        </w:rPr>
      </w:pPr>
    </w:p>
    <w:p w14:paraId="50008B7B" w14:textId="77777777" w:rsidR="00F63816" w:rsidRDefault="00F63816" w:rsidP="00F63816">
      <w:pPr>
        <w:pStyle w:val="140"/>
      </w:pPr>
      <w:r>
        <w:lastRenderedPageBreak/>
        <w:t>Индивидуальный отчёт.</w:t>
      </w:r>
    </w:p>
    <w:p w14:paraId="3FF3DC47" w14:textId="05F36952" w:rsidR="00F63816" w:rsidRDefault="00A026B0" w:rsidP="00F63816">
      <w:pPr>
        <w:pStyle w:val="15"/>
      </w:pPr>
      <w:r w:rsidRPr="00A026B0">
        <w:t>Сережкина Софья Леонидовна</w:t>
      </w:r>
      <w:r w:rsidR="00F63816">
        <w:t>– дизайнер</w:t>
      </w:r>
    </w:p>
    <w:p w14:paraId="0240A6EE" w14:textId="77777777" w:rsidR="00A026B0" w:rsidRPr="00FE2F87" w:rsidRDefault="00A026B0" w:rsidP="00A026B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E2F87">
        <w:rPr>
          <w:rFonts w:ascii="Times New Roman" w:hAnsi="Times New Roman" w:cs="Times New Roman"/>
          <w:sz w:val="28"/>
          <w:szCs w:val="28"/>
        </w:rPr>
        <w:t xml:space="preserve">В этом семестре в рамках проекта разработки приложения по бронированию коворкингов передо мной стояла задача переосмыслить имеющийся с прошлого семестра дизайн и адаптировать его под новые требования. </w:t>
      </w:r>
    </w:p>
    <w:p w14:paraId="05509F81" w14:textId="6B985BF4" w:rsidR="00A026B0" w:rsidRDefault="00A026B0" w:rsidP="00A026B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E2F87">
        <w:rPr>
          <w:rFonts w:ascii="Times New Roman" w:hAnsi="Times New Roman" w:cs="Times New Roman"/>
          <w:sz w:val="28"/>
          <w:szCs w:val="28"/>
        </w:rPr>
        <w:t>Изначально дизайн сервиса по бронированию коворкингов был создан под приложение «УрФУ.Учеба» и, следовательно, адаптирован под фирменные цвета и общий стиль именно этого приложения</w:t>
      </w:r>
      <w:r>
        <w:rPr>
          <w:rFonts w:ascii="Times New Roman" w:hAnsi="Times New Roman" w:cs="Times New Roman"/>
          <w:sz w:val="28"/>
          <w:szCs w:val="28"/>
        </w:rPr>
        <w:t xml:space="preserve"> . </w:t>
      </w:r>
      <w:r w:rsidRPr="00FE2F87">
        <w:rPr>
          <w:rFonts w:ascii="Times New Roman" w:hAnsi="Times New Roman" w:cs="Times New Roman"/>
          <w:sz w:val="28"/>
          <w:szCs w:val="28"/>
        </w:rPr>
        <w:t xml:space="preserve">В этом семестре перед нами стояла задача расширить </w:t>
      </w:r>
      <w:r>
        <w:rPr>
          <w:rFonts w:ascii="Times New Roman" w:hAnsi="Times New Roman" w:cs="Times New Roman"/>
          <w:sz w:val="28"/>
          <w:szCs w:val="28"/>
        </w:rPr>
        <w:t>систему</w:t>
      </w:r>
      <w:r w:rsidRPr="00FE2F87">
        <w:rPr>
          <w:rFonts w:ascii="Times New Roman" w:hAnsi="Times New Roman" w:cs="Times New Roman"/>
          <w:sz w:val="28"/>
          <w:szCs w:val="28"/>
        </w:rPr>
        <w:t>: приложение вышл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E2F87">
        <w:rPr>
          <w:rFonts w:ascii="Times New Roman" w:hAnsi="Times New Roman" w:cs="Times New Roman"/>
          <w:sz w:val="28"/>
          <w:szCs w:val="28"/>
        </w:rPr>
        <w:t xml:space="preserve"> за рамки бронирования коворкингов УрФУ. Соответственно, необходимо было изменить и стиль самого приложения – теперь оно соответствует фирменному стилю компании «Брусника», являющейся заказчиком проекта.</w:t>
      </w:r>
    </w:p>
    <w:p w14:paraId="6878FD91" w14:textId="77777777" w:rsidR="00A026B0" w:rsidRP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Когда я изучала прошлый дизайн, я сразу же столкнулась с трудностью: мне потребовалось достаточно много времени, чтобы понять предназначение экранов и логику работы приложения. Во многом такая проблема возникла из-за отсутствия заголовков страниц и повторяющихся экранов, различие которых не очень явно. Именно поэтому в первую очередь я решила поработать над понятностью и простотой нового интерфейса. </w:t>
      </w:r>
    </w:p>
    <w:p w14:paraId="04A49CEA" w14:textId="77777777" w:rsidR="00A026B0" w:rsidRP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Опираясь на новый формат и замечания касательно дизайна от заказчика с прошлого семестра, а также подробно изучив старый дизайн, я поставила перед собой следующие цели:</w:t>
      </w:r>
    </w:p>
    <w:p w14:paraId="3A246C70" w14:textId="77777777" w:rsidR="00A026B0" w:rsidRPr="00A026B0" w:rsidRDefault="00A026B0" w:rsidP="00A026B0">
      <w:pPr>
        <w:numPr>
          <w:ilvl w:val="0"/>
          <w:numId w:val="50"/>
        </w:numPr>
        <w:spacing w:after="160"/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адаптировать приложение под фирменный стиль «Брусники»;</w:t>
      </w:r>
    </w:p>
    <w:p w14:paraId="2260DDB4" w14:textId="77777777" w:rsidR="00A026B0" w:rsidRPr="00A026B0" w:rsidRDefault="00A026B0" w:rsidP="00A026B0">
      <w:pPr>
        <w:numPr>
          <w:ilvl w:val="0"/>
          <w:numId w:val="50"/>
        </w:numPr>
        <w:spacing w:after="160"/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сделать основной сценарий использования приложения более понятным для пользователя за счет дизайна;</w:t>
      </w:r>
    </w:p>
    <w:p w14:paraId="79261422" w14:textId="77777777" w:rsidR="00A026B0" w:rsidRPr="00A026B0" w:rsidRDefault="00A026B0" w:rsidP="00A026B0">
      <w:pPr>
        <w:numPr>
          <w:ilvl w:val="0"/>
          <w:numId w:val="50"/>
        </w:numPr>
        <w:spacing w:after="160"/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добавить экраны для второстепенных сценариев: регистрация, настройки, авторизация.</w:t>
      </w:r>
    </w:p>
    <w:p w14:paraId="44DF6313" w14:textId="77777777" w:rsidR="00A026B0" w:rsidRP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Так как мне было необходимо адаптировать существующий дизайн под фирменный стиль «Брусники», мне предстояло не только ознакомится с их дизайн-системой, но и проанализировать визуальную идентичность бренда, выделить ключевые цветовые решения, стилистику и графические приёмы, а также сделать выводы для последующего проектирования цифровых продуктов в соответствии с бренд-айдентикой.</w:t>
      </w:r>
    </w:p>
    <w:p w14:paraId="48E89A28" w14:textId="77777777" w:rsidR="00A026B0" w:rsidRP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первую очередь я выделила основные цвета, использующиеся в дизайне:</w:t>
      </w:r>
    </w:p>
    <w:p w14:paraId="1E6ECA99" w14:textId="77777777" w:rsidR="00A026B0" w:rsidRPr="00A026B0" w:rsidRDefault="00A026B0" w:rsidP="009934DB">
      <w:pPr>
        <w:pStyle w:val="7"/>
      </w:pPr>
      <w:r w:rsidRPr="00A026B0">
        <w:t>ягодный красный – ключевой фирменный цвет, используется в логотипе, акцентах, кнопках;</w:t>
      </w:r>
    </w:p>
    <w:p w14:paraId="1B5F0FCC" w14:textId="77777777" w:rsidR="00A026B0" w:rsidRPr="00A026B0" w:rsidRDefault="00A026B0" w:rsidP="009934DB">
      <w:pPr>
        <w:pStyle w:val="7"/>
      </w:pPr>
      <w:r w:rsidRPr="00A026B0">
        <w:lastRenderedPageBreak/>
        <w:t>белый – основной фон;</w:t>
      </w:r>
    </w:p>
    <w:p w14:paraId="28EDD223" w14:textId="77777777" w:rsidR="00A026B0" w:rsidRPr="00A026B0" w:rsidRDefault="00A026B0" w:rsidP="009934DB">
      <w:pPr>
        <w:pStyle w:val="7"/>
      </w:pPr>
      <w:r w:rsidRPr="00A026B0">
        <w:t>черный – цвет, использующийся для основного текста и навигации;</w:t>
      </w:r>
    </w:p>
    <w:p w14:paraId="46A35810" w14:textId="77777777" w:rsidR="00A026B0" w:rsidRPr="00A026B0" w:rsidRDefault="00A026B0" w:rsidP="009934DB">
      <w:pPr>
        <w:pStyle w:val="7"/>
      </w:pPr>
      <w:r w:rsidRPr="00A026B0">
        <w:t>светло-серый – вспомогательные фоны и элементы, второстепенный текст, разделители.</w:t>
      </w:r>
    </w:p>
    <w:p w14:paraId="0376455E" w14:textId="77777777" w:rsidR="00A026B0" w:rsidRP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Цветовая гамма сдержанная, с акцентом на фирменный красно-оранжевый цвет, напоминающий цвет ягоды брусники. Такое цветовое оформление подчеркивает премиальность, уверенность и современность бренда. Также решает проблему с читаемостью и удобством интерфейсов: цветов немного, они очень хорошо контрастируют друг с другом. Немаловажно отметить и визуальный стиль: много «воздуха», выверенные сетки, сбалансированное использование пространства. Иконки понятные и привычные, предпочтение отдается не иллюстрациям, а фотографиям с естественным светом. Формы в большей степени прямоугольные, кнопки скруглены лишь слегка. В чем-то даже напоминают кирпичи, что помогает ассоциировать бренд именно с архитектурой и строительством. </w:t>
      </w:r>
    </w:p>
    <w:p w14:paraId="6B4FDBAC" w14:textId="77777777" w:rsidR="00A026B0" w:rsidRP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Можно заметить, что «Брусника» через визуальный стиль транслирует уверенность, системность, эстетичность, внимание к деталям, современность, технологичность и архитектурную точность, что вполне хорошо передает айдентику бренда и помогает сложить правильное восприятие у потенциального клиента. </w:t>
      </w:r>
    </w:p>
    <w:p w14:paraId="71AB3BFC" w14:textId="77777777" w:rsidR="00A026B0" w:rsidRPr="00A026B0" w:rsidRDefault="00A026B0" w:rsidP="009934DB">
      <w:pPr>
        <w:pStyle w:val="7"/>
      </w:pPr>
      <w:r w:rsidRPr="00A026B0">
        <w:t>В приложении я решила не отходить от фирменного стиля и позаимствовала следующие принципы:</w:t>
      </w:r>
    </w:p>
    <w:p w14:paraId="51291EF8" w14:textId="0F533D93" w:rsidR="00A026B0" w:rsidRPr="00A026B0" w:rsidRDefault="00A026B0" w:rsidP="009934DB">
      <w:pPr>
        <w:pStyle w:val="7"/>
      </w:pPr>
      <w:r w:rsidRPr="00A026B0">
        <w:t xml:space="preserve"> Унаследовать цветовую палитру: использовать ягодный красный как акцент, остальные элементы сделать нейтральными.</w:t>
      </w:r>
    </w:p>
    <w:p w14:paraId="3195E3A4" w14:textId="36EE8E89" w:rsidR="00A026B0" w:rsidRPr="00A026B0" w:rsidRDefault="00A026B0" w:rsidP="009934DB">
      <w:pPr>
        <w:pStyle w:val="7"/>
      </w:pPr>
      <w:r w:rsidRPr="00A026B0">
        <w:t>Сохранить минимализм в интерфейсе: белые фоны, четкая типографика, «воздушные» экраны.</w:t>
      </w:r>
    </w:p>
    <w:p w14:paraId="5E4AD25C" w14:textId="05B9E5BE" w:rsidR="00A026B0" w:rsidRPr="00A026B0" w:rsidRDefault="00A026B0" w:rsidP="009934DB">
      <w:pPr>
        <w:pStyle w:val="7"/>
      </w:pPr>
      <w:r w:rsidRPr="00A026B0">
        <w:t>Сохранить строгую модульную сетку: визуальная структура должна быть чёткой.</w:t>
      </w:r>
    </w:p>
    <w:p w14:paraId="7774EDB5" w14:textId="79A659A4" w:rsidR="00A026B0" w:rsidRPr="00A026B0" w:rsidRDefault="00A026B0" w:rsidP="009934DB">
      <w:pPr>
        <w:pStyle w:val="7"/>
      </w:pPr>
      <w:r w:rsidRPr="00A026B0">
        <w:t>Сохранить лаконичный и деловой интерфейс: минимум декора – максимум пользы.</w:t>
      </w:r>
    </w:p>
    <w:p w14:paraId="5BD0343C" w14:textId="77777777" w:rsidR="00A026B0" w:rsidRP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основу оформления интерфейса легла предоставленная «Брусникой» дизайн-система. Именно оттуда я брала иконки, контроллы и кнопки. Размеры и некоторые элементы пришлось немного переработать и скорректировать, чтобы адаптировать под мобильное приложение, так как материалы из дизайн-системы в большей степени были предназначены для создания веб-</w:t>
      </w: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интерфейсов на ПК. Референсами послужили аналогичный сервисы по бронированию коворкингов и мобильные приложения банков. </w:t>
      </w:r>
    </w:p>
    <w:p w14:paraId="5D70C8D2" w14:textId="2DFED101" w:rsid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Сервисы по бронированию коворкингов помогли в построении архитектуры и создании логики основного сценария приложения. В частности при создании экрана выбора места мы опирались на систему для бронирования ресурсов офиса «</w:t>
      </w:r>
      <w:r w:rsidRPr="00A026B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Simple</w:t>
      </w: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A026B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Office</w:t>
      </w:r>
      <w:r w:rsidRPr="00A026B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(рисунок 2). В старом дизайне пользователь просто выбирал рандомный номер места, но в выборе просто номера смысла нет, так как пользователь не знает, чем одно место отличается от другого, когда в первый раз бронирует коворкинг. То есть оставались два варианта: либо полностью отказаться от бронирования конкретного места, оставив пользователю возможность занять любое свободное место, либо найти иное решение, которое даст понимание пользователю в различии мест. Именно поэтому в дизайне выбор мест происходит через интерактивную карту. Саму карту можно приблизить, чтобы лучше рассмотреть коворкинг. Через фильтрацию времени по выпадающим спискам в верхней части экрана можно посмотреть, какие места будут свободны в промежуток, необходимый пользователю. В качестве карты использовалась фотосхема коворкинга, так как такая реализация лучше всего демонстрирует пользователю вид коворкинга, но по желанию заказчика ее можно заменить на схематическое графическое отображение.</w:t>
      </w:r>
    </w:p>
    <w:p w14:paraId="3F0799D1" w14:textId="77777777" w:rsidR="00A026B0" w:rsidRDefault="00A026B0" w:rsidP="00A026B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Мобильные приложения банков помогли адаптировать элементы из дизайн-системы «Брусники» под мобильное приложение. Опиралась я именно на них, потому что приложения банков обычно наиболее интуитивно понятны, так как нацелены на достаточно широкую аудиторию пользователей, а также не используют большое количество цветов в себе, являясь в большей степени минималистичными. </w:t>
      </w:r>
    </w:p>
    <w:p w14:paraId="21A4CB55" w14:textId="4B233081" w:rsidR="00A026B0" w:rsidRDefault="00A026B0" w:rsidP="00A026B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Старый дизайн был выполнен в двух вариантах: в темной и светлой теме. Хотелось сохранить эту вариативность, поэтому я разработала темную тему для приложения. Основной сложностью являлось отсутствие в нашем распоряжении примеров реализации «Брусникой» темного интерфейса. Подбирать сочетания и адаптировать интерфейс приходилось полностью самостоятельно. В создании темной темы я также опиралась на интерфейсы банковских приложений. В отличии от светлой в темной теме появилось больше разных серых подложек. Их я использовала, чтобы визуально облегчить дизайн и разграничить его, так как чистый черный слишком бы напрягал глаза. Также можно заметить, что в темной теме больше ярких красно-оранжевых акцентов, что тоже помогает снять тяжесть с темного цвета. </w:t>
      </w:r>
    </w:p>
    <w:p w14:paraId="0663D5A4" w14:textId="77777777" w:rsidR="00A026B0" w:rsidRPr="00A026B0" w:rsidRDefault="00A026B0" w:rsidP="00A026B0">
      <w:pPr>
        <w:spacing w:after="160"/>
        <w:ind w:firstLine="709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F3ED74B" w14:textId="77777777" w:rsidR="00A026B0" w:rsidRDefault="00A026B0" w:rsidP="00A026B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3F7789A" w14:textId="77777777" w:rsidR="00F63816" w:rsidRDefault="00F63816" w:rsidP="00F63816">
      <w:pPr>
        <w:pStyle w:val="15"/>
      </w:pPr>
      <w:r w:rsidRPr="00BB169C">
        <w:lastRenderedPageBreak/>
        <w:t>Панов Александр Владимирович</w:t>
      </w:r>
      <w:r>
        <w:t xml:space="preserve"> – тимлид</w:t>
      </w:r>
    </w:p>
    <w:p w14:paraId="18F455EA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В течение семестра я выполнял роль тимлида и отвечал за координацию всей работы команды. Моей задачей было обеспечить стабильное и последовательное продвижение проекта, соблюдение сроков и соответствие требованиям как со стороны заказчика, так и со стороны учебного процесса.</w:t>
      </w:r>
    </w:p>
    <w:p w14:paraId="7090A388" w14:textId="77777777" w:rsidR="004D3F1D" w:rsidRDefault="004D3F1D" w:rsidP="004D3F1D">
      <w:pPr>
        <w:pStyle w:val="22"/>
        <w:rPr>
          <w:lang w:eastAsia="en-US"/>
        </w:rPr>
      </w:pPr>
    </w:p>
    <w:p w14:paraId="77DE9B14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Планирование и организация работы</w:t>
      </w:r>
    </w:p>
    <w:p w14:paraId="31F04614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Я формировал общий план проекта, делил его на этапы, определял приоритеты задач и вёл контрольные точки. Вместе с участниками команды мы декомпозировали задачи и распределяли их по ролям.</w:t>
      </w:r>
    </w:p>
    <w:p w14:paraId="69BD31D3" w14:textId="77777777" w:rsidR="004D3F1D" w:rsidRDefault="004D3F1D" w:rsidP="004D3F1D">
      <w:pPr>
        <w:pStyle w:val="22"/>
        <w:rPr>
          <w:lang w:eastAsia="en-US"/>
        </w:rPr>
      </w:pPr>
    </w:p>
    <w:p w14:paraId="1A2D4D36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Распределение задач и гибкая адаптация плана</w:t>
      </w:r>
    </w:p>
    <w:p w14:paraId="56F7D720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При планировании я учитывал специализации и загруженность каждого члена команды. Когда возникали непредвиденные обстоятельства — например, задержки со стороны заказчика или технические сложности — я пересматривал план и оперативно перераспределял задачи.</w:t>
      </w:r>
    </w:p>
    <w:p w14:paraId="7D04BD8A" w14:textId="77777777" w:rsidR="004D3F1D" w:rsidRDefault="004D3F1D" w:rsidP="004D3F1D">
      <w:pPr>
        <w:pStyle w:val="22"/>
        <w:rPr>
          <w:lang w:eastAsia="en-US"/>
        </w:rPr>
      </w:pPr>
    </w:p>
    <w:p w14:paraId="39E84BF2" w14:textId="5B1DAA20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Коммуникация с заказчиком</w:t>
      </w:r>
    </w:p>
    <w:p w14:paraId="1FB663A6" w14:textId="24664ED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 xml:space="preserve">Я вёл коммуникацию с заказчиком: собирал и уточнял требования, передавал обратную связь от команды. Также я был ответственен за подготовку и сдачу отчётных материалов </w:t>
      </w:r>
      <w:r>
        <w:rPr>
          <w:lang w:eastAsia="en-US"/>
        </w:rPr>
        <w:t>по самому предмету проектного практикума</w:t>
      </w:r>
      <w:r>
        <w:rPr>
          <w:lang w:eastAsia="en-US"/>
        </w:rPr>
        <w:t>.</w:t>
      </w:r>
    </w:p>
    <w:p w14:paraId="33199DE3" w14:textId="77777777" w:rsidR="004D3F1D" w:rsidRDefault="004D3F1D" w:rsidP="004D3F1D">
      <w:pPr>
        <w:pStyle w:val="22"/>
        <w:rPr>
          <w:lang w:eastAsia="en-US"/>
        </w:rPr>
      </w:pPr>
    </w:p>
    <w:p w14:paraId="78CAEB59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Контроль хода проекта и организация встреч</w:t>
      </w:r>
    </w:p>
    <w:p w14:paraId="1BB3A607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Я проводил регулярные встречи команды, где мы обсуждали текущие статусы задач, выявляли трудности и находили решения. Кроме того, я напоминал о дедлайнах и следил за соблюдением сроков.</w:t>
      </w:r>
    </w:p>
    <w:p w14:paraId="55F51536" w14:textId="77777777" w:rsidR="004D3F1D" w:rsidRDefault="004D3F1D" w:rsidP="004D3F1D">
      <w:pPr>
        <w:pStyle w:val="22"/>
        <w:rPr>
          <w:lang w:eastAsia="en-US"/>
        </w:rPr>
      </w:pPr>
    </w:p>
    <w:p w14:paraId="363B9B13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Поддержание вовлечённости и рабочего настроя</w:t>
      </w:r>
    </w:p>
    <w:p w14:paraId="27B8F54E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lastRenderedPageBreak/>
        <w:t>Важно было не только следить за процессом, но и помогать команде — особенно в периоды перегрузки или выгорания. Я старался поддерживать рабочую атмосферу, в которой всем было комфортно работать.</w:t>
      </w:r>
    </w:p>
    <w:p w14:paraId="7DA77D29" w14:textId="77777777" w:rsidR="004D3F1D" w:rsidRDefault="004D3F1D" w:rsidP="004D3F1D">
      <w:pPr>
        <w:pStyle w:val="22"/>
        <w:rPr>
          <w:lang w:eastAsia="en-US"/>
        </w:rPr>
      </w:pPr>
    </w:p>
    <w:p w14:paraId="1D798735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Участие в содержательной части проекта</w:t>
      </w:r>
    </w:p>
    <w:p w14:paraId="5A44B2BA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Помимо организационных задач, я принимал участие в выездной аналитике: вместе с аналитиком мы изучали текущие решения по организации коворкингов, собирали мнения целевой аудитории и обсуждали результаты с дизайнером.</w:t>
      </w:r>
    </w:p>
    <w:p w14:paraId="1889656F" w14:textId="77777777" w:rsidR="004D3F1D" w:rsidRDefault="004D3F1D" w:rsidP="004D3F1D">
      <w:pPr>
        <w:pStyle w:val="22"/>
        <w:rPr>
          <w:lang w:eastAsia="en-US"/>
        </w:rPr>
      </w:pPr>
    </w:p>
    <w:p w14:paraId="6A052153" w14:textId="77777777" w:rsidR="004D3F1D" w:rsidRDefault="004D3F1D" w:rsidP="004D3F1D">
      <w:pPr>
        <w:pStyle w:val="22"/>
        <w:rPr>
          <w:lang w:eastAsia="en-US"/>
        </w:rPr>
      </w:pPr>
      <w:r>
        <w:rPr>
          <w:lang w:eastAsia="en-US"/>
        </w:rPr>
        <w:t>В целом, я старался быть связующим звеном между всеми участниками, поддерживать структуру работы и при этом оставаться вовлечённым в сам процесс разработки и принятия решений.</w:t>
      </w:r>
    </w:p>
    <w:p w14:paraId="3D7C29B3" w14:textId="79E673C5" w:rsidR="00A026B0" w:rsidRPr="004D3F1D" w:rsidRDefault="00A026B0" w:rsidP="00A026B0">
      <w:pPr>
        <w:pStyle w:val="22"/>
        <w:rPr>
          <w:lang w:eastAsia="en-US"/>
        </w:rPr>
      </w:pPr>
      <w:r w:rsidRPr="004D3F1D">
        <w:rPr>
          <w:lang w:eastAsia="en-US"/>
        </w:rPr>
        <w:t xml:space="preserve"> </w:t>
      </w:r>
    </w:p>
    <w:p w14:paraId="7AD84882" w14:textId="77777777" w:rsidR="00F63816" w:rsidRDefault="00F63816" w:rsidP="00F63816">
      <w:pPr>
        <w:pStyle w:val="15"/>
      </w:pPr>
      <w:r>
        <w:t>Соколов Иван Дмитриевич – аналитик</w:t>
      </w:r>
    </w:p>
    <w:p w14:paraId="73E37561" w14:textId="0862E639" w:rsidR="00A026B0" w:rsidRDefault="00A026B0" w:rsidP="00A026B0">
      <w:pPr>
        <w:pStyle w:val="22"/>
        <w:rPr>
          <w:lang w:eastAsia="en-US"/>
        </w:rPr>
      </w:pPr>
      <w:r>
        <w:rPr>
          <w:lang w:eastAsia="en-US"/>
        </w:rPr>
        <w:t xml:space="preserve">В рамках работы в данном семестре над проектом я посетил коворкинги  и произвёл дальнейший анализ существующих пространств в УрФУ. Опросил студентов, пользующихся коворкингами, сформировал список основных запросов студентов. </w:t>
      </w:r>
      <w:r w:rsidR="009934DB">
        <w:rPr>
          <w:lang w:eastAsia="en-US"/>
        </w:rPr>
        <w:t>Ключевыми проблемами по мнению студентов оказались:</w:t>
      </w:r>
    </w:p>
    <w:p w14:paraId="298418D7" w14:textId="77777777" w:rsidR="009934DB" w:rsidRPr="009934DB" w:rsidRDefault="009934DB" w:rsidP="009934DB">
      <w:pPr>
        <w:pStyle w:val="7"/>
        <w:numPr>
          <w:ilvl w:val="0"/>
          <w:numId w:val="52"/>
        </w:numPr>
      </w:pPr>
      <w:r w:rsidRPr="009934DB">
        <w:t>Шум и отсутствие зонирования – большинство коворкингов представляют собой открытые пространства без звукоизоляции.</w:t>
      </w:r>
    </w:p>
    <w:p w14:paraId="4BB9B7F6" w14:textId="104D6080" w:rsidR="009934DB" w:rsidRPr="009934DB" w:rsidRDefault="009934DB" w:rsidP="009934DB">
      <w:pPr>
        <w:pStyle w:val="7"/>
        <w:numPr>
          <w:ilvl w:val="0"/>
          <w:numId w:val="52"/>
        </w:numPr>
      </w:pPr>
      <w:r w:rsidRPr="009934DB">
        <w:t>Устаревшая система бронирования – требуется личный контакт (письмо/звонок).</w:t>
      </w:r>
    </w:p>
    <w:p w14:paraId="2ED339A0" w14:textId="77777777" w:rsidR="009934DB" w:rsidRDefault="009934DB" w:rsidP="009934DB">
      <w:pPr>
        <w:pStyle w:val="7"/>
        <w:numPr>
          <w:ilvl w:val="0"/>
          <w:numId w:val="52"/>
        </w:numPr>
      </w:pPr>
      <w:r w:rsidRPr="009934DB">
        <w:t>Неудобная инфраструктура – недостаток розеток, неэргономичная мебель, отсутствие разделения на зоны для разных типов работы.</w:t>
      </w:r>
    </w:p>
    <w:p w14:paraId="67B3318E" w14:textId="77777777" w:rsidR="009934DB" w:rsidRPr="009934DB" w:rsidRDefault="009934DB" w:rsidP="009934DB">
      <w:pPr>
        <w:pStyle w:val="7"/>
        <w:numPr>
          <w:ilvl w:val="0"/>
          <w:numId w:val="0"/>
        </w:numPr>
        <w:ind w:left="709"/>
      </w:pPr>
      <w:r w:rsidRPr="009934DB">
        <w:t>Из общения с двумя группами студентов стало ясно, что коворкинг должен учитывать потребности как одиночек, так и команд. Поэтому мы предложили разделить функционал бронирования:</w:t>
      </w:r>
    </w:p>
    <w:p w14:paraId="6080F2FE" w14:textId="77777777" w:rsidR="009934DB" w:rsidRPr="009934DB" w:rsidRDefault="009934DB" w:rsidP="009934DB">
      <w:pPr>
        <w:pStyle w:val="7"/>
        <w:numPr>
          <w:ilvl w:val="0"/>
          <w:numId w:val="0"/>
        </w:numPr>
        <w:ind w:left="709"/>
      </w:pPr>
      <w:r w:rsidRPr="009934DB">
        <w:t>Для одиночек — показывать на схеме отдельные места.</w:t>
      </w:r>
    </w:p>
    <w:p w14:paraId="4DF6F561" w14:textId="77777777" w:rsidR="009934DB" w:rsidRDefault="009934DB" w:rsidP="009934DB">
      <w:pPr>
        <w:pStyle w:val="7"/>
        <w:numPr>
          <w:ilvl w:val="0"/>
          <w:numId w:val="0"/>
        </w:numPr>
        <w:ind w:left="709"/>
      </w:pPr>
      <w:r w:rsidRPr="009934DB">
        <w:t>Для команд — выделять зоны (например, столы для собраний).</w:t>
      </w:r>
    </w:p>
    <w:p w14:paraId="2DCFD339" w14:textId="20A8AF3E" w:rsidR="009934DB" w:rsidRDefault="009934DB" w:rsidP="009934DB">
      <w:pPr>
        <w:pStyle w:val="7"/>
        <w:numPr>
          <w:ilvl w:val="0"/>
          <w:numId w:val="0"/>
        </w:numPr>
      </w:pPr>
      <w:r>
        <w:lastRenderedPageBreak/>
        <w:t>Являлся тестировщиком приложения, на момент написания отчета в функционале приложения были выявлены следующие проблемы:</w:t>
      </w:r>
    </w:p>
    <w:p w14:paraId="5128F927" w14:textId="57C361A1" w:rsidR="009934DB" w:rsidRPr="009934DB" w:rsidRDefault="009934DB" w:rsidP="009934DB">
      <w:pPr>
        <w:pStyle w:val="7"/>
        <w:numPr>
          <w:ilvl w:val="0"/>
          <w:numId w:val="55"/>
        </w:numPr>
      </w:pPr>
      <w:r w:rsidRPr="009934DB">
        <w:t>Проблемы с отображением свободных мест – приложение иногда некорректно отображает доступные места, что может вводить пользователей в заблуждение.</w:t>
      </w:r>
    </w:p>
    <w:p w14:paraId="2BEB243C" w14:textId="4CF3EAA4" w:rsidR="009934DB" w:rsidRPr="009934DB" w:rsidRDefault="009934DB" w:rsidP="009934DB">
      <w:pPr>
        <w:pStyle w:val="7"/>
        <w:numPr>
          <w:ilvl w:val="0"/>
          <w:numId w:val="55"/>
        </w:numPr>
      </w:pPr>
      <w:r w:rsidRPr="009934DB">
        <w:t>Отсутствие оффлайн-режима – пользователи не могут просматривать свои бронирования без подключения к интернету.</w:t>
      </w:r>
    </w:p>
    <w:p w14:paraId="76D9EE2E" w14:textId="5ED9A8F9" w:rsidR="009934DB" w:rsidRPr="009934DB" w:rsidRDefault="009934DB" w:rsidP="009934DB">
      <w:pPr>
        <w:pStyle w:val="7"/>
        <w:numPr>
          <w:ilvl w:val="0"/>
          <w:numId w:val="55"/>
        </w:numPr>
      </w:pPr>
      <w:r>
        <w:t>П</w:t>
      </w:r>
      <w:r w:rsidRPr="009934DB">
        <w:t>ростои при обновлениях – процесс обновления системы занимает</w:t>
      </w:r>
      <w:r>
        <w:t xml:space="preserve"> время</w:t>
      </w:r>
      <w:r w:rsidRPr="009934DB">
        <w:t>, в течение котор</w:t>
      </w:r>
      <w:r>
        <w:t>ого</w:t>
      </w:r>
      <w:r w:rsidRPr="009934DB">
        <w:t xml:space="preserve"> приложение недоступно для пользователей.</w:t>
      </w:r>
    </w:p>
    <w:p w14:paraId="76DAE238" w14:textId="77777777" w:rsidR="009934DB" w:rsidRDefault="009934DB" w:rsidP="009934DB">
      <w:pPr>
        <w:pStyle w:val="7"/>
        <w:numPr>
          <w:ilvl w:val="0"/>
          <w:numId w:val="0"/>
        </w:numPr>
      </w:pPr>
    </w:p>
    <w:p w14:paraId="3AC8B88D" w14:textId="2140F749" w:rsidR="009934DB" w:rsidRPr="009934DB" w:rsidRDefault="009934DB" w:rsidP="009934DB">
      <w:pPr>
        <w:pStyle w:val="7"/>
        <w:numPr>
          <w:ilvl w:val="0"/>
          <w:numId w:val="0"/>
        </w:numPr>
      </w:pPr>
    </w:p>
    <w:p w14:paraId="3F1DB65D" w14:textId="77777777" w:rsidR="009934DB" w:rsidRPr="009934DB" w:rsidRDefault="009934DB" w:rsidP="009934DB">
      <w:pPr>
        <w:pStyle w:val="7"/>
        <w:numPr>
          <w:ilvl w:val="0"/>
          <w:numId w:val="0"/>
        </w:numPr>
      </w:pPr>
    </w:p>
    <w:p w14:paraId="4D42EF6F" w14:textId="77777777" w:rsidR="009934DB" w:rsidRPr="00A026B0" w:rsidRDefault="009934DB" w:rsidP="00A026B0">
      <w:pPr>
        <w:pStyle w:val="22"/>
        <w:rPr>
          <w:lang w:eastAsia="en-US"/>
        </w:rPr>
      </w:pPr>
    </w:p>
    <w:p w14:paraId="17AE7A79" w14:textId="77777777" w:rsidR="00F63816" w:rsidRPr="00D82220" w:rsidRDefault="00F63816" w:rsidP="00F63816">
      <w:pPr>
        <w:pStyle w:val="15"/>
      </w:pPr>
      <w:r w:rsidRPr="00D82220">
        <w:t>Мохов Евгений Иванович</w:t>
      </w:r>
    </w:p>
    <w:p w14:paraId="7BE089EA" w14:textId="44969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В течение семестра была проведена комплексная работа по разработке и совершенствованию бэкенд-составляющей проекта. Основные достижения включают следующие направления деятельности.</w:t>
      </w:r>
    </w:p>
    <w:p w14:paraId="7017DC34" w14:textId="77777777" w:rsidR="00F16E74" w:rsidRDefault="00F16E74" w:rsidP="00F16E74">
      <w:pPr>
        <w:pStyle w:val="22"/>
        <w:ind w:firstLine="357"/>
        <w:rPr>
          <w:lang w:eastAsia="en-US"/>
        </w:rPr>
      </w:pPr>
    </w:p>
    <w:p w14:paraId="5E679D04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Разработка и развёртывание инфраструктуры</w:t>
      </w:r>
    </w:p>
    <w:p w14:paraId="47FF9279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Была спроектирована и реализована микросервисная архитектура, обеспечивающая модульность и масштабируемость системы. Для обеспечения безопасного удалённого доступа к серверам была настроена сетевая инфраструктура на основе Zerotier-One. В целях централизованного сбора и анализа логов развёрнут стек Elastic, включающий Elasticsearch и Kibana. Для стандартизации процессов развёртывания разработаны Docker-образы всех микросервисов, а также подготовлен соответствующий Docker Compose-файл.</w:t>
      </w:r>
    </w:p>
    <w:p w14:paraId="32A2F4A3" w14:textId="77777777" w:rsidR="00F16E74" w:rsidRDefault="00F16E74" w:rsidP="00F16E74">
      <w:pPr>
        <w:pStyle w:val="22"/>
        <w:ind w:firstLine="357"/>
        <w:rPr>
          <w:lang w:eastAsia="en-US"/>
        </w:rPr>
      </w:pPr>
    </w:p>
    <w:p w14:paraId="308FF266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Реализация функциональности и доработка API</w:t>
      </w:r>
    </w:p>
    <w:p w14:paraId="1D52FD16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lastRenderedPageBreak/>
        <w:t>Выполнена разработка HTTP API, обеспечивающего взаимодействие между сервисами и фронтенд-частью проекта. В рамках расширения функциональных возможностей внедрены новые методы фильтрации, сортировки и поиска данных. Для повышения уровня мониторинга и отладки реализовано детализированное логирование ключевых операций. Особое внимание уделено обеспечению согласованности данных: на API Gateway внедрён паттерн Saga, гарантирующий целостность данных при выполнении распределённых транзакций.</w:t>
      </w:r>
    </w:p>
    <w:p w14:paraId="13C3FA27" w14:textId="77777777" w:rsidR="00F16E74" w:rsidRDefault="00F16E74" w:rsidP="00F16E74">
      <w:pPr>
        <w:pStyle w:val="22"/>
        <w:ind w:firstLine="357"/>
        <w:rPr>
          <w:lang w:eastAsia="en-US"/>
        </w:rPr>
      </w:pPr>
    </w:p>
    <w:p w14:paraId="606076BE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Оптимизация и рефакторинг</w:t>
      </w:r>
    </w:p>
    <w:p w14:paraId="6FB84949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Проведён комплексный рефакторинг кодовой базы, направленный на повышение читаемости кода и упрощение его дальнейшей поддержки. Выполнена оптимизация запросов к базе данных, что позволило значительно улучшить производительность системы. Дополнительно усилены механизмы обработки ошибок и валидации входных данных.</w:t>
      </w:r>
    </w:p>
    <w:p w14:paraId="0BE075CD" w14:textId="77777777" w:rsidR="00F16E74" w:rsidRDefault="00F16E74" w:rsidP="00F16E74">
      <w:pPr>
        <w:pStyle w:val="22"/>
        <w:ind w:firstLine="357"/>
        <w:rPr>
          <w:lang w:eastAsia="en-US"/>
        </w:rPr>
      </w:pPr>
    </w:p>
    <w:p w14:paraId="3D13EBC0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Тестирование и отладка</w:t>
      </w:r>
    </w:p>
    <w:p w14:paraId="4047FA05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Осуществлено всестороннее тестирование системы, включающее интеграционные и модульные проверки API. Проведены нагрузочные тесты, позволившие выявить и устранить узкие места в работе бэкенда. По результатам тестирования выполнена корректировка выявленных недочётов, что обеспечило стабильность функционирования системы.</w:t>
      </w:r>
    </w:p>
    <w:p w14:paraId="244F606B" w14:textId="77777777" w:rsidR="00F16E74" w:rsidRDefault="00F16E74" w:rsidP="00F16E74">
      <w:pPr>
        <w:pStyle w:val="22"/>
        <w:ind w:firstLine="357"/>
        <w:rPr>
          <w:lang w:eastAsia="en-US"/>
        </w:rPr>
      </w:pPr>
    </w:p>
    <w:p w14:paraId="1432B11B" w14:textId="77777777" w:rsidR="00F16E74" w:rsidRDefault="00F16E74" w:rsidP="00F16E74">
      <w:pPr>
        <w:pStyle w:val="22"/>
        <w:ind w:firstLine="357"/>
        <w:rPr>
          <w:lang w:eastAsia="en-US"/>
        </w:rPr>
      </w:pPr>
      <w:r>
        <w:rPr>
          <w:lang w:eastAsia="en-US"/>
        </w:rPr>
        <w:t>Заключение</w:t>
      </w:r>
    </w:p>
    <w:p w14:paraId="2601B90B" w14:textId="77C1102D" w:rsidR="00F16E74" w:rsidRDefault="00F16E74" w:rsidP="00F16E74">
      <w:pPr>
        <w:pStyle w:val="22"/>
        <w:ind w:firstLine="357"/>
      </w:pPr>
      <w:r>
        <w:rPr>
          <w:lang w:eastAsia="en-US"/>
        </w:rPr>
        <w:t>В результате проведённых работ бэкенд-часть проекта достигла запланированного уровня функциональности, производительности и надёжности. Система готова к дальнейшему развитию и интеграции новых возможностей. Все поставленные на семестр задачи выполнены в полном объёме и в установленные сроки.</w:t>
      </w:r>
    </w:p>
    <w:p w14:paraId="237E4078" w14:textId="264A2FBD" w:rsidR="009934DB" w:rsidRDefault="00F63816" w:rsidP="00F63816">
      <w:pPr>
        <w:pStyle w:val="af"/>
        <w:rPr>
          <w:color w:val="FF0000"/>
        </w:rPr>
      </w:pPr>
      <w:r w:rsidRPr="009934DB">
        <w:rPr>
          <w:color w:val="FF0000"/>
        </w:rPr>
        <w:t xml:space="preserve">   </w:t>
      </w:r>
    </w:p>
    <w:p w14:paraId="79B0AFD4" w14:textId="395FA961" w:rsidR="009934DB" w:rsidRDefault="009934DB" w:rsidP="009934DB">
      <w:pPr>
        <w:pStyle w:val="15"/>
      </w:pPr>
      <w:r w:rsidRPr="009934DB">
        <w:lastRenderedPageBreak/>
        <w:t>Нуриев Марат Илсурович</w:t>
      </w:r>
    </w:p>
    <w:p w14:paraId="54EC1DB7" w14:textId="77777777" w:rsidR="00B66CEB" w:rsidRDefault="00B66CEB" w:rsidP="00B66CEB">
      <w:pPr>
        <w:pStyle w:val="22"/>
        <w:rPr>
          <w:lang w:eastAsia="en-US"/>
        </w:rPr>
      </w:pPr>
      <w:r>
        <w:rPr>
          <w:lang w:eastAsia="en-US"/>
        </w:rPr>
        <w:t>В этом семестре я полностью сосредоточился на разработке веб-версии приложения. В отличие от прошлого этапа, где использовалась .NET MAUI, сейчас был выбран веб-стек: React, TypeScript, React Router и CSS Modules. Этот стек обеспечил модульность, читаемость кода и удобство в поддержке интерфейса.</w:t>
      </w:r>
    </w:p>
    <w:p w14:paraId="013CC908" w14:textId="77777777" w:rsidR="00B66CEB" w:rsidRDefault="00B66CEB" w:rsidP="00B66CEB">
      <w:pPr>
        <w:pStyle w:val="22"/>
        <w:rPr>
          <w:lang w:eastAsia="en-US"/>
        </w:rPr>
      </w:pPr>
    </w:p>
    <w:p w14:paraId="13F8D954" w14:textId="77777777" w:rsidR="00B66CEB" w:rsidRDefault="00B66CEB" w:rsidP="00B66CEB">
      <w:pPr>
        <w:pStyle w:val="22"/>
        <w:rPr>
          <w:lang w:eastAsia="en-US"/>
        </w:rPr>
      </w:pPr>
      <w:r>
        <w:rPr>
          <w:lang w:eastAsia="en-US"/>
        </w:rPr>
        <w:t>На начальном этапе я изучил структуру и API административной панели, после чего приступил к разработке основных пользовательских экранов. Все ключевые View-представления были сверстаны в соответствии с макетами и реализованы в рамках компонентного подхода React. Также была настроена маршрутизация между страницами с помощью React Router, что позволило сделать навигацию удобной и плавной.</w:t>
      </w:r>
    </w:p>
    <w:p w14:paraId="4CB61F71" w14:textId="77777777" w:rsidR="00B66CEB" w:rsidRDefault="00B66CEB" w:rsidP="00B66CEB">
      <w:pPr>
        <w:pStyle w:val="22"/>
        <w:rPr>
          <w:lang w:eastAsia="en-US"/>
        </w:rPr>
      </w:pPr>
    </w:p>
    <w:p w14:paraId="01E112AD" w14:textId="77777777" w:rsidR="00B66CEB" w:rsidRDefault="00B66CEB" w:rsidP="00B66CEB">
      <w:pPr>
        <w:pStyle w:val="22"/>
        <w:rPr>
          <w:lang w:eastAsia="en-US"/>
        </w:rPr>
      </w:pPr>
      <w:r>
        <w:rPr>
          <w:lang w:eastAsia="en-US"/>
        </w:rPr>
        <w:t>Особое внимание уделялось качеству верстки и изоляции стилей с помощью CSS Modules, чтобы избежать конфликтов между компонентами и упростить дальнейшую доработку.</w:t>
      </w:r>
    </w:p>
    <w:p w14:paraId="32961FC2" w14:textId="77777777" w:rsidR="00B66CEB" w:rsidRDefault="00B66CEB" w:rsidP="00B66CEB">
      <w:pPr>
        <w:pStyle w:val="22"/>
        <w:rPr>
          <w:lang w:eastAsia="en-US"/>
        </w:rPr>
      </w:pPr>
    </w:p>
    <w:p w14:paraId="5496DBDC" w14:textId="2BAE9EDE" w:rsidR="00F63816" w:rsidRDefault="00B66CEB" w:rsidP="00B66CEB">
      <w:pPr>
        <w:pStyle w:val="22"/>
        <w:rPr>
          <w:lang w:eastAsia="en-US"/>
        </w:rPr>
      </w:pPr>
      <w:r>
        <w:rPr>
          <w:lang w:eastAsia="en-US"/>
        </w:rPr>
        <w:t xml:space="preserve">К финалу семестра все представления были успешно связаны с бэкендом, что обеспечило полноценное взаимодействие с данными и завершённость пользовательской части интерфейса. </w:t>
      </w:r>
    </w:p>
    <w:p w14:paraId="3A062E67" w14:textId="77777777" w:rsidR="00713F87" w:rsidRDefault="00713F87" w:rsidP="00F63816">
      <w:pPr>
        <w:pStyle w:val="af"/>
      </w:pPr>
    </w:p>
    <w:p w14:paraId="255382AA" w14:textId="08493E8A" w:rsidR="00E54C85" w:rsidRDefault="00B66CEB" w:rsidP="00E54C85">
      <w:pPr>
        <w:pStyle w:val="140"/>
      </w:pPr>
      <w:r w:rsidRPr="00B66CEB">
        <w:t>О</w:t>
      </w:r>
      <w:r w:rsidR="00713F87" w:rsidRPr="00B66CEB">
        <w:t xml:space="preserve">бзор архитектуры программного </w:t>
      </w:r>
      <w:r w:rsidR="00E54C85" w:rsidRPr="00E54C85">
        <w:t>продукта</w:t>
      </w:r>
    </w:p>
    <w:p w14:paraId="36352E25" w14:textId="77777777" w:rsidR="00E54C85" w:rsidRDefault="00E54C85" w:rsidP="00E54C85">
      <w:pPr>
        <w:pStyle w:val="22"/>
      </w:pPr>
      <w:r w:rsidRPr="00E54C85">
        <w:t>В текущем семестре архитектура программного продукта была сохранена в рамках микросервисного подхода, разработанного ранее, однако акцент сместился на реализацию и интеграцию пользовательского интерфейса.</w:t>
      </w:r>
    </w:p>
    <w:p w14:paraId="06DD07BB" w14:textId="77777777" w:rsidR="00E54C85" w:rsidRPr="00E54C85" w:rsidRDefault="00E54C85" w:rsidP="00E54C85">
      <w:pPr>
        <w:pStyle w:val="22"/>
      </w:pPr>
    </w:p>
    <w:p w14:paraId="31380F98" w14:textId="77777777" w:rsidR="00E54C85" w:rsidRPr="00E54C85" w:rsidRDefault="00E54C85" w:rsidP="00E54C85">
      <w:pPr>
        <w:pStyle w:val="22"/>
      </w:pPr>
      <w:r w:rsidRPr="00E54C85">
        <w:lastRenderedPageBreak/>
        <w:t>Основные компоненты архитектуры:</w:t>
      </w:r>
    </w:p>
    <w:p w14:paraId="4EBAFF01" w14:textId="77777777" w:rsidR="00E54C85" w:rsidRPr="00E54C85" w:rsidRDefault="00E54C85" w:rsidP="00E54C85">
      <w:pPr>
        <w:pStyle w:val="22"/>
        <w:numPr>
          <w:ilvl w:val="0"/>
          <w:numId w:val="59"/>
        </w:numPr>
      </w:pPr>
      <w:r w:rsidRPr="00E54C85">
        <w:rPr>
          <w:b/>
          <w:bCs/>
        </w:rPr>
        <w:t>Фронтенд-приложение</w:t>
      </w:r>
      <w:r w:rsidRPr="00E54C85">
        <w:t xml:space="preserve"> на </w:t>
      </w:r>
      <w:r w:rsidRPr="00E54C85">
        <w:rPr>
          <w:b/>
          <w:bCs/>
        </w:rPr>
        <w:t>React + TypeScript</w:t>
      </w:r>
      <w:r w:rsidRPr="00E54C85">
        <w:t xml:space="preserve"> — отвечает за отображение интерфейсов, взаимодействие с API и работу с пользовательским опытом.</w:t>
      </w:r>
    </w:p>
    <w:p w14:paraId="76D59975" w14:textId="77777777" w:rsidR="00E54C85" w:rsidRPr="00E54C85" w:rsidRDefault="00E54C85" w:rsidP="00E54C85">
      <w:pPr>
        <w:pStyle w:val="22"/>
        <w:numPr>
          <w:ilvl w:val="0"/>
          <w:numId w:val="59"/>
        </w:numPr>
      </w:pPr>
      <w:r w:rsidRPr="00E54C85">
        <w:rPr>
          <w:b/>
          <w:bCs/>
        </w:rPr>
        <w:t>API Gateway</w:t>
      </w:r>
      <w:r w:rsidRPr="00E54C85">
        <w:t xml:space="preserve"> — маршрутизирует запросы от фронтенда к микросервисам.</w:t>
      </w:r>
    </w:p>
    <w:p w14:paraId="7B6D245F" w14:textId="77777777" w:rsidR="00E54C85" w:rsidRPr="00E54C85" w:rsidRDefault="00E54C85" w:rsidP="00E54C85">
      <w:pPr>
        <w:pStyle w:val="22"/>
        <w:numPr>
          <w:ilvl w:val="0"/>
          <w:numId w:val="59"/>
        </w:numPr>
      </w:pPr>
      <w:r w:rsidRPr="00E54C85">
        <w:rPr>
          <w:b/>
          <w:bCs/>
        </w:rPr>
        <w:t>Микросервисы</w:t>
      </w:r>
      <w:r w:rsidRPr="00E54C85">
        <w:t xml:space="preserve"> (реализованы в прошлом семестре): сервис бронирования, сервис пользователей, логирования и уведомлений.</w:t>
      </w:r>
    </w:p>
    <w:p w14:paraId="25194EEB" w14:textId="77777777" w:rsidR="00E54C85" w:rsidRPr="00E54C85" w:rsidRDefault="00E54C85" w:rsidP="00E54C85">
      <w:pPr>
        <w:pStyle w:val="22"/>
        <w:numPr>
          <w:ilvl w:val="0"/>
          <w:numId w:val="59"/>
        </w:numPr>
      </w:pPr>
      <w:r w:rsidRPr="00E54C85">
        <w:rPr>
          <w:b/>
          <w:bCs/>
        </w:rPr>
        <w:t>База данных</w:t>
      </w:r>
      <w:r w:rsidRPr="00E54C85">
        <w:t xml:space="preserve"> — централизованно хранит все необходимые данные.</w:t>
      </w:r>
    </w:p>
    <w:p w14:paraId="5F5A5170" w14:textId="77777777" w:rsidR="00E54C85" w:rsidRPr="00E54C85" w:rsidRDefault="00E54C85" w:rsidP="00E54C85">
      <w:pPr>
        <w:pStyle w:val="22"/>
      </w:pPr>
    </w:p>
    <w:p w14:paraId="56F55154" w14:textId="54F53E0D" w:rsidR="00E54C85" w:rsidRPr="00E54C85" w:rsidRDefault="00E54C85" w:rsidP="00E54C85">
      <w:pPr>
        <w:pStyle w:val="22"/>
      </w:pPr>
      <w:r w:rsidRPr="00E54C85">
        <w:t>Обоснование архитектурного выбора:</w:t>
      </w:r>
    </w:p>
    <w:p w14:paraId="1C3DFA0E" w14:textId="77777777" w:rsidR="00E54C85" w:rsidRPr="00E54C85" w:rsidRDefault="00E54C85" w:rsidP="00E54C85">
      <w:pPr>
        <w:pStyle w:val="22"/>
        <w:numPr>
          <w:ilvl w:val="0"/>
          <w:numId w:val="60"/>
        </w:numPr>
      </w:pPr>
      <w:r w:rsidRPr="00E54C85">
        <w:rPr>
          <w:b/>
          <w:bCs/>
        </w:rPr>
        <w:t>Микросервисная архитектура</w:t>
      </w:r>
      <w:r w:rsidRPr="00E54C85">
        <w:t xml:space="preserve"> осталась актуальной благодаря своей масштабируемости и модульности.</w:t>
      </w:r>
    </w:p>
    <w:p w14:paraId="10AEAC34" w14:textId="77777777" w:rsidR="00E54C85" w:rsidRPr="00E54C85" w:rsidRDefault="00E54C85" w:rsidP="00E54C85">
      <w:pPr>
        <w:pStyle w:val="22"/>
        <w:numPr>
          <w:ilvl w:val="0"/>
          <w:numId w:val="60"/>
        </w:numPr>
      </w:pPr>
      <w:r w:rsidRPr="00E54C85">
        <w:rPr>
          <w:b/>
          <w:bCs/>
        </w:rPr>
        <w:t>React и TypeScript</w:t>
      </w:r>
      <w:r w:rsidRPr="00E54C85">
        <w:t xml:space="preserve"> на фронтенде позволили организовать чистую, компонентную структуру, повысить надёжность кода и ускорить разработку.</w:t>
      </w:r>
    </w:p>
    <w:p w14:paraId="1810F473" w14:textId="77777777" w:rsidR="00E54C85" w:rsidRPr="00E54C85" w:rsidRDefault="00E54C85" w:rsidP="00E54C85">
      <w:pPr>
        <w:pStyle w:val="22"/>
        <w:numPr>
          <w:ilvl w:val="0"/>
          <w:numId w:val="60"/>
        </w:numPr>
      </w:pPr>
      <w:r w:rsidRPr="00E54C85">
        <w:t xml:space="preserve">Использование </w:t>
      </w:r>
      <w:r w:rsidRPr="00E54C85">
        <w:rPr>
          <w:b/>
          <w:bCs/>
        </w:rPr>
        <w:t>CSS Modules</w:t>
      </w:r>
      <w:r w:rsidRPr="00E54C85">
        <w:t xml:space="preserve"> обеспечило изоляцию стилей и облегчило поддержку.</w:t>
      </w:r>
    </w:p>
    <w:p w14:paraId="5D7EA409" w14:textId="77777777" w:rsidR="00E54C85" w:rsidRPr="00E54C85" w:rsidRDefault="00E54C85" w:rsidP="00E54C85">
      <w:pPr>
        <w:pStyle w:val="22"/>
      </w:pPr>
      <w:r w:rsidRPr="00E54C85">
        <w:t>Фронтенд и бэкенд взаимодействуют через REST API: компоненты интерфейса отправляют запросы на API Gateway, далее запрос передаётся нужному микросервису, откуда поступает ответ.</w:t>
      </w:r>
    </w:p>
    <w:p w14:paraId="56037B93" w14:textId="77777777" w:rsidR="00E54C85" w:rsidRDefault="00E54C85" w:rsidP="00E54C85">
      <w:pPr>
        <w:pStyle w:val="22"/>
      </w:pPr>
    </w:p>
    <w:p w14:paraId="5E67D951" w14:textId="26F311ED" w:rsidR="00E54C85" w:rsidRPr="00E54C85" w:rsidRDefault="00E54C85" w:rsidP="00E54C85">
      <w:pPr>
        <w:pStyle w:val="22"/>
      </w:pPr>
      <w:r w:rsidRPr="00E54C85">
        <w:t>К текущему моменту все основные пользовательские представления полностью реализованы и успешно интегрированы с бэкендом, включая формы бронирования, просмотр доступных мест, управление бронями и генерацию QR-кодов.</w:t>
      </w:r>
    </w:p>
    <w:p w14:paraId="4596A2C0" w14:textId="77777777" w:rsidR="00E54C85" w:rsidRDefault="00E54C85" w:rsidP="00E54C85">
      <w:pPr>
        <w:pStyle w:val="22"/>
        <w:rPr>
          <w:highlight w:val="yellow"/>
        </w:rPr>
      </w:pPr>
    </w:p>
    <w:p w14:paraId="3ED2D5C9" w14:textId="7E245781" w:rsidR="00E54C85" w:rsidRDefault="00E54C85" w:rsidP="00E54C85">
      <w:pPr>
        <w:pStyle w:val="140"/>
      </w:pPr>
      <w:r>
        <w:lastRenderedPageBreak/>
        <w:t>О</w:t>
      </w:r>
      <w:r w:rsidRPr="00E54C85">
        <w:t>писание методологии разработки</w:t>
      </w:r>
    </w:p>
    <w:p w14:paraId="35D741AC" w14:textId="77777777" w:rsidR="00E54C85" w:rsidRDefault="00E54C85" w:rsidP="00E54C85">
      <w:pPr>
        <w:pStyle w:val="22"/>
      </w:pPr>
      <w:r w:rsidRPr="00E54C85">
        <w:t xml:space="preserve">Командная работа продолжалась в рамках </w:t>
      </w:r>
      <w:r w:rsidRPr="00E54C85">
        <w:rPr>
          <w:b/>
          <w:bCs/>
        </w:rPr>
        <w:t>итеративного подхода</w:t>
      </w:r>
      <w:r w:rsidRPr="00E54C85">
        <w:t xml:space="preserve"> с регулярной декомпозицией задач. В центре внимания был пользовательский интерфейс и его интеграция с серверной частью. Тимлид продолжал вести планирование, постановку задач и синхронизацию участников.</w:t>
      </w:r>
    </w:p>
    <w:p w14:paraId="1FF446DC" w14:textId="77777777" w:rsidR="00E54C85" w:rsidRPr="00E54C85" w:rsidRDefault="00E54C85" w:rsidP="00E54C85">
      <w:pPr>
        <w:pStyle w:val="22"/>
      </w:pPr>
    </w:p>
    <w:p w14:paraId="1DFF22A7" w14:textId="77777777" w:rsidR="00E54C85" w:rsidRPr="00E54C85" w:rsidRDefault="00E54C85" w:rsidP="00E54C85">
      <w:pPr>
        <w:pStyle w:val="22"/>
        <w:rPr>
          <w:b/>
          <w:bCs/>
        </w:rPr>
      </w:pPr>
      <w:r w:rsidRPr="00E54C85">
        <w:rPr>
          <w:b/>
          <w:bCs/>
        </w:rPr>
        <w:t>Процесс разработки:</w:t>
      </w:r>
    </w:p>
    <w:p w14:paraId="5FE118DD" w14:textId="77777777" w:rsidR="00E54C85" w:rsidRPr="00E54C85" w:rsidRDefault="00E54C85" w:rsidP="00E54C85">
      <w:pPr>
        <w:pStyle w:val="22"/>
        <w:numPr>
          <w:ilvl w:val="0"/>
          <w:numId w:val="61"/>
        </w:numPr>
        <w:rPr>
          <w:lang w:val="en-US"/>
        </w:rPr>
      </w:pPr>
      <w:r w:rsidRPr="00E54C85">
        <w:t>Выбор</w:t>
      </w:r>
      <w:r w:rsidRPr="00E54C85">
        <w:rPr>
          <w:lang w:val="en-US"/>
        </w:rPr>
        <w:t xml:space="preserve"> </w:t>
      </w:r>
      <w:r w:rsidRPr="00E54C85">
        <w:t>и</w:t>
      </w:r>
      <w:r w:rsidRPr="00E54C85">
        <w:rPr>
          <w:lang w:val="en-US"/>
        </w:rPr>
        <w:t xml:space="preserve"> </w:t>
      </w:r>
      <w:r w:rsidRPr="00E54C85">
        <w:t>настройка</w:t>
      </w:r>
      <w:r w:rsidRPr="00E54C85">
        <w:rPr>
          <w:lang w:val="en-US"/>
        </w:rPr>
        <w:t xml:space="preserve"> </w:t>
      </w:r>
      <w:r w:rsidRPr="00E54C85">
        <w:t>фронтенд</w:t>
      </w:r>
      <w:r w:rsidRPr="00E54C85">
        <w:rPr>
          <w:lang w:val="en-US"/>
        </w:rPr>
        <w:t>-</w:t>
      </w:r>
      <w:r w:rsidRPr="00E54C85">
        <w:t>стека</w:t>
      </w:r>
      <w:r w:rsidRPr="00E54C85">
        <w:rPr>
          <w:lang w:val="en-US"/>
        </w:rPr>
        <w:t>: React, TypeScript, React Router, CSS Modules.</w:t>
      </w:r>
    </w:p>
    <w:p w14:paraId="5983B8F7" w14:textId="77777777" w:rsidR="00E54C85" w:rsidRPr="00E54C85" w:rsidRDefault="00E54C85" w:rsidP="00E54C85">
      <w:pPr>
        <w:pStyle w:val="22"/>
        <w:numPr>
          <w:ilvl w:val="0"/>
          <w:numId w:val="61"/>
        </w:numPr>
      </w:pPr>
      <w:r w:rsidRPr="00E54C85">
        <w:t>Реализация всех ключевых экранов и представлений по макетам дизайнера.</w:t>
      </w:r>
    </w:p>
    <w:p w14:paraId="2D5BBE0A" w14:textId="77777777" w:rsidR="00E54C85" w:rsidRPr="00E54C85" w:rsidRDefault="00E54C85" w:rsidP="00E54C85">
      <w:pPr>
        <w:pStyle w:val="22"/>
        <w:numPr>
          <w:ilvl w:val="0"/>
          <w:numId w:val="61"/>
        </w:numPr>
      </w:pPr>
      <w:r w:rsidRPr="00E54C85">
        <w:t>Подключение интерфейсов к API (на основе Swagger и тестирования ручных запросов).</w:t>
      </w:r>
    </w:p>
    <w:p w14:paraId="33964519" w14:textId="77777777" w:rsidR="00E54C85" w:rsidRPr="00E54C85" w:rsidRDefault="00E54C85" w:rsidP="00E54C85">
      <w:pPr>
        <w:pStyle w:val="22"/>
        <w:numPr>
          <w:ilvl w:val="0"/>
          <w:numId w:val="61"/>
        </w:numPr>
      </w:pPr>
      <w:r w:rsidRPr="00E54C85">
        <w:t>Тестирование основных пользовательских сценариев: вход в систему, создание и отмена бронирования, отображение статуса и QR-кода.</w:t>
      </w:r>
    </w:p>
    <w:p w14:paraId="26E5A427" w14:textId="77777777" w:rsidR="00E54C85" w:rsidRPr="00E54C85" w:rsidRDefault="00E54C85" w:rsidP="00E54C85">
      <w:pPr>
        <w:pStyle w:val="22"/>
        <w:numPr>
          <w:ilvl w:val="0"/>
          <w:numId w:val="61"/>
        </w:numPr>
      </w:pPr>
      <w:r w:rsidRPr="00E54C85">
        <w:t>Отладка интерфейса и устранение багов в логике отображения.</w:t>
      </w:r>
    </w:p>
    <w:p w14:paraId="6B96A3D4" w14:textId="77777777" w:rsidR="00E54C85" w:rsidRDefault="00E54C85" w:rsidP="00E54C85">
      <w:pPr>
        <w:pStyle w:val="22"/>
        <w:rPr>
          <w:b/>
          <w:bCs/>
        </w:rPr>
      </w:pPr>
    </w:p>
    <w:p w14:paraId="52D73E5D" w14:textId="794F204A" w:rsidR="00E54C85" w:rsidRPr="00E54C85" w:rsidRDefault="00E54C85" w:rsidP="00E54C85">
      <w:pPr>
        <w:pStyle w:val="22"/>
        <w:rPr>
          <w:b/>
          <w:bCs/>
        </w:rPr>
      </w:pPr>
      <w:r w:rsidRPr="00E54C85">
        <w:rPr>
          <w:b/>
          <w:bCs/>
        </w:rPr>
        <w:t>Тестирование:</w:t>
      </w:r>
    </w:p>
    <w:p w14:paraId="26805997" w14:textId="77777777" w:rsidR="00E54C85" w:rsidRPr="00E54C85" w:rsidRDefault="00E54C85" w:rsidP="00E54C85">
      <w:pPr>
        <w:pStyle w:val="22"/>
        <w:numPr>
          <w:ilvl w:val="0"/>
          <w:numId w:val="62"/>
        </w:numPr>
      </w:pPr>
      <w:r w:rsidRPr="00E54C85">
        <w:rPr>
          <w:b/>
          <w:bCs/>
        </w:rPr>
        <w:t>Ручное тестирование</w:t>
      </w:r>
      <w:r w:rsidRPr="00E54C85">
        <w:t xml:space="preserve"> всех экранов и сценариев.</w:t>
      </w:r>
    </w:p>
    <w:p w14:paraId="24F9CD99" w14:textId="77777777" w:rsidR="00E54C85" w:rsidRPr="00E54C85" w:rsidRDefault="00E54C85" w:rsidP="00E54C85">
      <w:pPr>
        <w:pStyle w:val="22"/>
        <w:numPr>
          <w:ilvl w:val="0"/>
          <w:numId w:val="62"/>
        </w:numPr>
      </w:pPr>
      <w:r w:rsidRPr="00E54C85">
        <w:t>Проверка на корректность работы маршрутов и навигации.</w:t>
      </w:r>
    </w:p>
    <w:p w14:paraId="1E5134F6" w14:textId="77777777" w:rsidR="00E54C85" w:rsidRPr="00E54C85" w:rsidRDefault="00E54C85" w:rsidP="00E54C85">
      <w:pPr>
        <w:pStyle w:val="22"/>
        <w:numPr>
          <w:ilvl w:val="0"/>
          <w:numId w:val="62"/>
        </w:numPr>
      </w:pPr>
      <w:r w:rsidRPr="00E54C85">
        <w:t>Тестирование взаимодействия с API на предмет:</w:t>
      </w:r>
    </w:p>
    <w:p w14:paraId="2C6974B2" w14:textId="77777777" w:rsidR="00E54C85" w:rsidRPr="00E54C85" w:rsidRDefault="00E54C85" w:rsidP="00E54C85">
      <w:pPr>
        <w:pStyle w:val="22"/>
        <w:numPr>
          <w:ilvl w:val="1"/>
          <w:numId w:val="62"/>
        </w:numPr>
      </w:pPr>
      <w:r w:rsidRPr="00E54C85">
        <w:t>корректности передачи данных;</w:t>
      </w:r>
    </w:p>
    <w:p w14:paraId="64AE9466" w14:textId="77777777" w:rsidR="00E54C85" w:rsidRPr="00E54C85" w:rsidRDefault="00E54C85" w:rsidP="00E54C85">
      <w:pPr>
        <w:pStyle w:val="22"/>
        <w:numPr>
          <w:ilvl w:val="1"/>
          <w:numId w:val="62"/>
        </w:numPr>
      </w:pPr>
      <w:r w:rsidRPr="00E54C85">
        <w:t>ошибок при отсутствии соединения;</w:t>
      </w:r>
    </w:p>
    <w:p w14:paraId="187FEEB0" w14:textId="77777777" w:rsidR="00E54C85" w:rsidRPr="00E54C85" w:rsidRDefault="00E54C85" w:rsidP="00E54C85">
      <w:pPr>
        <w:pStyle w:val="22"/>
        <w:numPr>
          <w:ilvl w:val="1"/>
          <w:numId w:val="62"/>
        </w:numPr>
      </w:pPr>
      <w:r w:rsidRPr="00E54C85">
        <w:t>отображения ошибок пользователю.</w:t>
      </w:r>
    </w:p>
    <w:p w14:paraId="7EF4A369" w14:textId="77777777" w:rsidR="00E54C85" w:rsidRPr="00E54C85" w:rsidRDefault="00E54C85" w:rsidP="00E54C85">
      <w:pPr>
        <w:pStyle w:val="22"/>
        <w:numPr>
          <w:ilvl w:val="0"/>
          <w:numId w:val="62"/>
        </w:numPr>
      </w:pPr>
      <w:r w:rsidRPr="00E54C85">
        <w:t>Тестирование в разных браузерах и на разных разрешениях экрана.</w:t>
      </w:r>
    </w:p>
    <w:p w14:paraId="6714FD10" w14:textId="77777777" w:rsidR="00E54C85" w:rsidRDefault="00E54C85" w:rsidP="00E54C85">
      <w:pPr>
        <w:pStyle w:val="22"/>
        <w:rPr>
          <w:b/>
          <w:bCs/>
        </w:rPr>
      </w:pPr>
    </w:p>
    <w:p w14:paraId="0A2DEC4F" w14:textId="0D17DA0E" w:rsidR="00E54C85" w:rsidRPr="00E54C85" w:rsidRDefault="00E54C85" w:rsidP="00E54C85">
      <w:pPr>
        <w:pStyle w:val="22"/>
        <w:rPr>
          <w:b/>
          <w:bCs/>
        </w:rPr>
      </w:pPr>
      <w:r w:rsidRPr="00E54C85">
        <w:rPr>
          <w:b/>
          <w:bCs/>
        </w:rPr>
        <w:t>Обнаруженные ошибки и их устранение:</w:t>
      </w:r>
    </w:p>
    <w:p w14:paraId="1ECF3B3D" w14:textId="77777777" w:rsidR="00E54C85" w:rsidRPr="00E54C85" w:rsidRDefault="00E54C85" w:rsidP="00E54C85">
      <w:pPr>
        <w:pStyle w:val="22"/>
        <w:numPr>
          <w:ilvl w:val="0"/>
          <w:numId w:val="63"/>
        </w:numPr>
      </w:pPr>
      <w:r w:rsidRPr="00E54C85">
        <w:rPr>
          <w:b/>
          <w:bCs/>
        </w:rPr>
        <w:lastRenderedPageBreak/>
        <w:t>Некорректная обработка невалидных ответов от API</w:t>
      </w:r>
      <w:r w:rsidRPr="00E54C85">
        <w:t xml:space="preserve"> — добавлена система уведомлений и fallback-сценарии.</w:t>
      </w:r>
    </w:p>
    <w:p w14:paraId="0F2050E8" w14:textId="77777777" w:rsidR="00E54C85" w:rsidRPr="00E54C85" w:rsidRDefault="00E54C85" w:rsidP="00E54C85">
      <w:pPr>
        <w:pStyle w:val="22"/>
        <w:numPr>
          <w:ilvl w:val="0"/>
          <w:numId w:val="63"/>
        </w:numPr>
      </w:pPr>
      <w:r w:rsidRPr="00E54C85">
        <w:rPr>
          <w:b/>
          <w:bCs/>
        </w:rPr>
        <w:t>Проблемы с синхронизацией состояний компонентов при переключении между страницами</w:t>
      </w:r>
      <w:r w:rsidRPr="00E54C85">
        <w:t xml:space="preserve"> — решено через уточнение логики React Router и использование глобального состояния.</w:t>
      </w:r>
    </w:p>
    <w:p w14:paraId="65CC7B2B" w14:textId="77777777" w:rsidR="00E54C85" w:rsidRPr="00E54C85" w:rsidRDefault="00E54C85" w:rsidP="00E54C85">
      <w:pPr>
        <w:pStyle w:val="22"/>
        <w:numPr>
          <w:ilvl w:val="0"/>
          <w:numId w:val="63"/>
        </w:numPr>
      </w:pPr>
      <w:r w:rsidRPr="00E54C85">
        <w:rPr>
          <w:b/>
          <w:bCs/>
        </w:rPr>
        <w:t>Некорректная работа выбора мест в интерфейсе при нестабильном интернете</w:t>
      </w:r>
      <w:r w:rsidRPr="00E54C85">
        <w:t xml:space="preserve"> — реализована дополнительная проверка доступности перед подтверждением брони.</w:t>
      </w:r>
    </w:p>
    <w:p w14:paraId="6D3F6BC8" w14:textId="77777777" w:rsidR="00E54C85" w:rsidRPr="00E54C85" w:rsidRDefault="00E54C85" w:rsidP="00E54C85">
      <w:pPr>
        <w:pStyle w:val="22"/>
        <w:rPr>
          <w:lang w:eastAsia="en-US"/>
        </w:rPr>
      </w:pPr>
    </w:p>
    <w:p w14:paraId="53CC28DE" w14:textId="77236E83" w:rsidR="00713F87" w:rsidRPr="00E54C85" w:rsidRDefault="00713F87" w:rsidP="00E54C85">
      <w:pPr>
        <w:pStyle w:val="530"/>
        <w:numPr>
          <w:ilvl w:val="0"/>
          <w:numId w:val="0"/>
        </w:numPr>
        <w:ind w:firstLine="709"/>
      </w:pPr>
      <w:r w:rsidRPr="00E54C85">
        <w:t>описание методологии разработки, информация о процессе разработки, отчет о результатах тестирования на промежуточных этапах, разбор выявленных ошибок;</w:t>
      </w:r>
    </w:p>
    <w:p w14:paraId="76E68D6C" w14:textId="77777777" w:rsidR="00F16E74" w:rsidRDefault="00F16E74" w:rsidP="00F16E74">
      <w:pPr>
        <w:pStyle w:val="530"/>
        <w:numPr>
          <w:ilvl w:val="0"/>
          <w:numId w:val="0"/>
        </w:numPr>
      </w:pPr>
    </w:p>
    <w:p w14:paraId="5A48B64C" w14:textId="5426D097" w:rsidR="00713F87" w:rsidRPr="00F16E74" w:rsidRDefault="00F16E74" w:rsidP="00F16E74">
      <w:pPr>
        <w:pStyle w:val="530"/>
        <w:numPr>
          <w:ilvl w:val="0"/>
          <w:numId w:val="0"/>
        </w:numPr>
        <w:ind w:firstLine="357"/>
      </w:pPr>
      <w:r w:rsidRPr="00F16E74">
        <w:t>Планирование работы в рамках проекта осуществлялось на основе ролевого подхода и гибкого управления задачами с элементами итеративного планирования. Основной принцип заключался в распределении задач согласно профессиональной специализации участников, при этом сохранялась возможность частичной взаимозаменяемости и помощи в смежных направлениях. Работа велась в спринтах: на каждом этапе определялись приоритетные задачи, которые декомпозировались на подзадачи и распределялись по ролям. Учёт загруженности и индивидуальной скорости выполнения также учитывался при планировании.</w:t>
      </w:r>
      <w:r w:rsidR="00713F87" w:rsidRPr="00F16E74">
        <w:t>.</w:t>
      </w:r>
    </w:p>
    <w:p w14:paraId="75F72218" w14:textId="77777777" w:rsidR="00713F87" w:rsidRPr="00D82220" w:rsidRDefault="00713F87" w:rsidP="00F63816">
      <w:pPr>
        <w:pStyle w:val="af"/>
      </w:pPr>
    </w:p>
    <w:p w14:paraId="3A7D61A9" w14:textId="77777777" w:rsidR="00F63816" w:rsidRDefault="00F63816" w:rsidP="00F63816">
      <w:pPr>
        <w:pStyle w:val="112"/>
      </w:pPr>
      <w:bookmarkStart w:id="8" w:name="_Toc8214335"/>
      <w:bookmarkStart w:id="9" w:name="_Toc164096968"/>
      <w:r>
        <w:lastRenderedPageBreak/>
        <w:t>ЗАКЛЮЧЕНИЕ</w:t>
      </w:r>
      <w:bookmarkEnd w:id="8"/>
      <w:bookmarkEnd w:id="9"/>
    </w:p>
    <w:p w14:paraId="771868F5" w14:textId="3F16D220" w:rsidR="00F63816" w:rsidRDefault="00F63816" w:rsidP="00F63816">
      <w:pPr>
        <w:pStyle w:val="73"/>
        <w:numPr>
          <w:ilvl w:val="0"/>
          <w:numId w:val="3"/>
        </w:numPr>
        <w:ind w:left="0" w:firstLine="709"/>
      </w:pPr>
      <w:r>
        <w:t xml:space="preserve">Мы реализовали </w:t>
      </w:r>
      <w:r>
        <w:rPr>
          <w:lang w:val="en-US"/>
        </w:rPr>
        <w:t>MVP</w:t>
      </w:r>
      <w:r>
        <w:t xml:space="preserve"> продукта,</w:t>
      </w:r>
      <w:r w:rsidR="00713F87">
        <w:t xml:space="preserve"> представили план по реализации пространства коворкинга</w:t>
      </w:r>
      <w:r>
        <w:t xml:space="preserve">. Сервис исправно позволяет бронировать места, в эксплуатацию продукт пока не был введен. </w:t>
      </w:r>
    </w:p>
    <w:p w14:paraId="7E7F73AA" w14:textId="27858D93" w:rsidR="00F63816" w:rsidRDefault="00F63816" w:rsidP="00F63816">
      <w:pPr>
        <w:pStyle w:val="73"/>
        <w:numPr>
          <w:ilvl w:val="0"/>
          <w:numId w:val="3"/>
        </w:numPr>
        <w:ind w:left="0" w:firstLine="709"/>
      </w:pPr>
      <w:r>
        <w:t xml:space="preserve">Сервис по бронированию требует дальнейшего завершения, необходимо </w:t>
      </w:r>
      <w:r w:rsidR="00713F87">
        <w:t>исправить баги при бронировании, привлечь большее количество тестировщиков.</w:t>
      </w:r>
    </w:p>
    <w:p w14:paraId="7A8539EA" w14:textId="21A19962" w:rsidR="00F63816" w:rsidRDefault="00F63816" w:rsidP="00F63816">
      <w:pPr>
        <w:pStyle w:val="73"/>
        <w:numPr>
          <w:ilvl w:val="0"/>
          <w:numId w:val="3"/>
        </w:numPr>
        <w:ind w:left="0" w:firstLine="709"/>
      </w:pPr>
      <w:r>
        <w:t xml:space="preserve">Надеемся благополучно интегрировать продукт в сервисы УрФУ. В планах </w:t>
      </w:r>
      <w:r w:rsidR="00713F87">
        <w:t>дальнейшее работа в команде над проектами не только в рамках ПП</w:t>
      </w:r>
      <w:r>
        <w:t>.</w:t>
      </w:r>
    </w:p>
    <w:p w14:paraId="311C2A3F" w14:textId="77777777" w:rsidR="00F63816" w:rsidRPr="001A2235" w:rsidRDefault="00F63816" w:rsidP="00F63816">
      <w:pPr>
        <w:pStyle w:val="22"/>
      </w:pPr>
      <w:r w:rsidRPr="001A2235">
        <w:br w:type="page"/>
      </w:r>
    </w:p>
    <w:p w14:paraId="208D871C" w14:textId="77777777" w:rsidR="00F63816" w:rsidRDefault="00F63816" w:rsidP="00F63816">
      <w:pPr>
        <w:pStyle w:val="92"/>
      </w:pPr>
      <w:bookmarkStart w:id="10" w:name="_Toc164096970"/>
      <w:bookmarkStart w:id="11" w:name="_Toc477525074"/>
      <w:bookmarkStart w:id="12" w:name="_Toc477526601"/>
      <w:bookmarkStart w:id="13" w:name="_Toc477526816"/>
      <w:bookmarkStart w:id="14" w:name="_Toc477529039"/>
      <w:bookmarkStart w:id="15" w:name="_Toc477530302"/>
      <w:bookmarkStart w:id="16" w:name="_Toc477532642"/>
      <w:bookmarkStart w:id="17" w:name="_Toc8214337"/>
      <w:r w:rsidRPr="00324BE1">
        <w:lastRenderedPageBreak/>
        <w:t>ПРИЛОЖЕНИЕ</w:t>
      </w:r>
      <w:r>
        <w:t xml:space="preserve"> </w:t>
      </w:r>
      <w:bookmarkEnd w:id="10"/>
      <w:r>
        <w:t xml:space="preserve"> </w:t>
      </w:r>
      <w:bookmarkEnd w:id="11"/>
      <w:bookmarkEnd w:id="12"/>
      <w:bookmarkEnd w:id="13"/>
      <w:bookmarkEnd w:id="14"/>
    </w:p>
    <w:bookmarkEnd w:id="15"/>
    <w:bookmarkEnd w:id="16"/>
    <w:bookmarkEnd w:id="17"/>
    <w:p w14:paraId="7084F6F0" w14:textId="77777777" w:rsidR="00F63816" w:rsidRPr="0062419D" w:rsidRDefault="00F63816" w:rsidP="00F63816">
      <w:pPr>
        <w:pStyle w:val="73"/>
        <w:numPr>
          <w:ilvl w:val="0"/>
          <w:numId w:val="3"/>
        </w:numPr>
        <w:ind w:left="0" w:firstLine="709"/>
      </w:pPr>
      <w:r>
        <w:t xml:space="preserve">Прайс лист, картинки мебели: </w:t>
      </w:r>
    </w:p>
    <w:p w14:paraId="3802571D" w14:textId="77777777" w:rsidR="00F63816" w:rsidRDefault="00F63816" w:rsidP="00F63816">
      <w:pPr>
        <w:pStyle w:val="73"/>
        <w:numPr>
          <w:ilvl w:val="0"/>
          <w:numId w:val="3"/>
        </w:numPr>
        <w:ind w:left="0" w:firstLine="709"/>
      </w:pPr>
      <w:hyperlink r:id="rId16" w:history="1">
        <w:r w:rsidRPr="00D933D2">
          <w:rPr>
            <w:rStyle w:val="af4"/>
            <w:sz w:val="24"/>
            <w:szCs w:val="24"/>
          </w:rPr>
          <w:t>https://kreativ66.ru/catalog/spetsializirovannaya-mebel/mebel-dlya-uchebnykh-zavedenii/modulnaya-mebel</w:t>
        </w:r>
      </w:hyperlink>
      <w:r>
        <w:t xml:space="preserve"> - </w:t>
      </w:r>
      <w:r w:rsidRPr="00D933D2">
        <w:t>Креатив — мебель для бизнеса. Екатеринбург, улица Блюхера 50</w:t>
      </w:r>
      <w:r>
        <w:t>.</w:t>
      </w:r>
    </w:p>
    <w:p w14:paraId="4CD4CC2D" w14:textId="77777777" w:rsidR="00F63816" w:rsidRDefault="00F63816" w:rsidP="00F63816">
      <w:pPr>
        <w:pStyle w:val="73"/>
        <w:ind w:left="1843" w:firstLine="142"/>
      </w:pPr>
      <w:r w:rsidRPr="00D76144">
        <w:rPr>
          <w:noProof/>
        </w:rPr>
        <w:drawing>
          <wp:inline distT="0" distB="0" distL="0" distR="0" wp14:anchorId="70FB3A5D" wp14:editId="70FAFCD1">
            <wp:extent cx="3209925" cy="6907237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1849" cy="691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AF9E" w14:textId="77777777" w:rsidR="00F63816" w:rsidRDefault="00F63816" w:rsidP="00F63816">
      <w:pPr>
        <w:pStyle w:val="520"/>
      </w:pPr>
      <w:r>
        <w:t>Мобильный календарь брони</w:t>
      </w:r>
    </w:p>
    <w:p w14:paraId="7AC30EFF" w14:textId="77777777" w:rsidR="00F63816" w:rsidRDefault="00F63816" w:rsidP="00F63816">
      <w:pPr>
        <w:pStyle w:val="22"/>
        <w:ind w:left="-851"/>
      </w:pPr>
      <w:r w:rsidRPr="00D76144">
        <w:rPr>
          <w:noProof/>
        </w:rPr>
        <w:lastRenderedPageBreak/>
        <w:drawing>
          <wp:inline distT="0" distB="0" distL="0" distR="0" wp14:anchorId="67C1C1A7" wp14:editId="0F2F1AE2">
            <wp:extent cx="5939790" cy="31242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3B3C" w14:textId="77777777" w:rsidR="00F63816" w:rsidRDefault="00F63816" w:rsidP="00F63816">
      <w:pPr>
        <w:pStyle w:val="520"/>
      </w:pPr>
      <w:r>
        <w:t>Десктоп версия календаря брони</w:t>
      </w:r>
    </w:p>
    <w:p w14:paraId="6AA4242B" w14:textId="77777777" w:rsidR="00F63816" w:rsidRDefault="00F63816" w:rsidP="00F63816">
      <w:pPr>
        <w:pStyle w:val="22"/>
      </w:pPr>
    </w:p>
    <w:p w14:paraId="360C6861" w14:textId="77777777" w:rsidR="00F63816" w:rsidRPr="00046EF6" w:rsidRDefault="00F63816" w:rsidP="00F63816">
      <w:pPr>
        <w:pStyle w:val="22"/>
      </w:pPr>
    </w:p>
    <w:p w14:paraId="150D1427" w14:textId="77777777" w:rsidR="00F63816" w:rsidRDefault="00F63816" w:rsidP="00F63816">
      <w:pPr>
        <w:pStyle w:val="22"/>
        <w:ind w:left="-851" w:firstLine="851"/>
      </w:pPr>
      <w:r w:rsidRPr="00046EF6">
        <w:rPr>
          <w:noProof/>
        </w:rPr>
        <w:drawing>
          <wp:inline distT="0" distB="0" distL="0" distR="0" wp14:anchorId="1D270335" wp14:editId="7CB2B715">
            <wp:extent cx="5939790" cy="40201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D783" w14:textId="77777777" w:rsidR="00F63816" w:rsidRPr="00046EF6" w:rsidRDefault="00F63816" w:rsidP="00F63816">
      <w:pPr>
        <w:pStyle w:val="520"/>
      </w:pPr>
      <w:r>
        <w:t>Админ экран редактора параметров кооворкинга</w:t>
      </w:r>
    </w:p>
    <w:p w14:paraId="59D1FC75" w14:textId="77777777" w:rsidR="003E0010" w:rsidRPr="003E0010" w:rsidRDefault="003E0010" w:rsidP="00F731A3">
      <w:pPr>
        <w:pStyle w:val="14"/>
        <w:numPr>
          <w:ilvl w:val="0"/>
          <w:numId w:val="0"/>
        </w:numPr>
      </w:pPr>
    </w:p>
    <w:sectPr w:rsidR="003E0010" w:rsidRPr="003E0010" w:rsidSect="00B41F0C">
      <w:headerReference w:type="default" r:id="rId20"/>
      <w:footerReference w:type="default" r:id="rId2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95AA7" w14:textId="77777777" w:rsidR="004D40AF" w:rsidRDefault="004D40AF" w:rsidP="00E070CB">
      <w:pPr>
        <w:spacing w:line="240" w:lineRule="auto"/>
      </w:pPr>
      <w:r>
        <w:separator/>
      </w:r>
    </w:p>
    <w:p w14:paraId="07B787F2" w14:textId="77777777" w:rsidR="004D40AF" w:rsidRDefault="004D40AF"/>
    <w:p w14:paraId="26E70923" w14:textId="77777777" w:rsidR="004D40AF" w:rsidRDefault="004D40AF"/>
  </w:endnote>
  <w:endnote w:type="continuationSeparator" w:id="0">
    <w:p w14:paraId="6F567B8C" w14:textId="77777777" w:rsidR="004D40AF" w:rsidRDefault="004D40AF" w:rsidP="00E070CB">
      <w:pPr>
        <w:spacing w:line="240" w:lineRule="auto"/>
      </w:pPr>
      <w:r>
        <w:continuationSeparator/>
      </w:r>
    </w:p>
    <w:p w14:paraId="63CE99CD" w14:textId="77777777" w:rsidR="004D40AF" w:rsidRDefault="004D40AF"/>
    <w:p w14:paraId="07EF35B4" w14:textId="77777777" w:rsidR="004D40AF" w:rsidRDefault="004D40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38960590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89339" w14:textId="77777777" w:rsidR="004D40AF" w:rsidRDefault="004D40AF" w:rsidP="00E070CB">
      <w:pPr>
        <w:spacing w:line="240" w:lineRule="auto"/>
      </w:pPr>
      <w:r>
        <w:separator/>
      </w:r>
    </w:p>
    <w:p w14:paraId="1F64B465" w14:textId="77777777" w:rsidR="004D40AF" w:rsidRDefault="004D40AF"/>
    <w:p w14:paraId="7569537D" w14:textId="77777777" w:rsidR="004D40AF" w:rsidRDefault="004D40AF"/>
  </w:footnote>
  <w:footnote w:type="continuationSeparator" w:id="0">
    <w:p w14:paraId="0B71C6AF" w14:textId="77777777" w:rsidR="004D40AF" w:rsidRDefault="004D40AF" w:rsidP="00E070CB">
      <w:pPr>
        <w:spacing w:line="240" w:lineRule="auto"/>
      </w:pPr>
      <w:r>
        <w:continuationSeparator/>
      </w:r>
    </w:p>
    <w:p w14:paraId="26DFDAFA" w14:textId="77777777" w:rsidR="004D40AF" w:rsidRDefault="004D40AF"/>
    <w:p w14:paraId="74E07385" w14:textId="77777777" w:rsidR="004D40AF" w:rsidRDefault="004D40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5953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14A0C"/>
    <w:multiLevelType w:val="hybridMultilevel"/>
    <w:tmpl w:val="DA9C1DBA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8C2AEF"/>
    <w:multiLevelType w:val="hybridMultilevel"/>
    <w:tmpl w:val="87C89306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C662EC"/>
    <w:multiLevelType w:val="hybridMultilevel"/>
    <w:tmpl w:val="636242C8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A70FA4"/>
    <w:multiLevelType w:val="multilevel"/>
    <w:tmpl w:val="501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6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7" w15:restartNumberingAfterBreak="0">
    <w:nsid w:val="0CFE181A"/>
    <w:multiLevelType w:val="hybridMultilevel"/>
    <w:tmpl w:val="B21C853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340062"/>
    <w:multiLevelType w:val="multilevel"/>
    <w:tmpl w:val="C7BC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16C7EF5"/>
    <w:multiLevelType w:val="hybridMultilevel"/>
    <w:tmpl w:val="8A0203A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75508E"/>
    <w:multiLevelType w:val="multilevel"/>
    <w:tmpl w:val="5CA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F061D"/>
    <w:multiLevelType w:val="hybridMultilevel"/>
    <w:tmpl w:val="8886EF48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542EF1"/>
    <w:multiLevelType w:val="hybridMultilevel"/>
    <w:tmpl w:val="2B64FFAA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91276E9"/>
    <w:multiLevelType w:val="hybridMultilevel"/>
    <w:tmpl w:val="5AA032A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A3526CA"/>
    <w:multiLevelType w:val="hybridMultilevel"/>
    <w:tmpl w:val="3DEC133E"/>
    <w:lvl w:ilvl="0" w:tplc="CE24B6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BB65A72"/>
    <w:multiLevelType w:val="hybridMultilevel"/>
    <w:tmpl w:val="367EE4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D4D3A4B"/>
    <w:multiLevelType w:val="hybridMultilevel"/>
    <w:tmpl w:val="2B84EE1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EA14CD6"/>
    <w:multiLevelType w:val="hybridMultilevel"/>
    <w:tmpl w:val="CDE8C5C0"/>
    <w:lvl w:ilvl="0" w:tplc="FAA411AE">
      <w:start w:val="1"/>
      <w:numFmt w:val="bullet"/>
      <w:lvlText w:val="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19" w15:restartNumberingAfterBreak="0">
    <w:nsid w:val="1F0248B4"/>
    <w:multiLevelType w:val="hybridMultilevel"/>
    <w:tmpl w:val="CA607BD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0A875D0"/>
    <w:multiLevelType w:val="multilevel"/>
    <w:tmpl w:val="0BC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662B1"/>
    <w:multiLevelType w:val="hybridMultilevel"/>
    <w:tmpl w:val="E2C2DDBA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8E936BF"/>
    <w:multiLevelType w:val="hybridMultilevel"/>
    <w:tmpl w:val="0038B21E"/>
    <w:lvl w:ilvl="0" w:tplc="0419000F">
      <w:start w:val="1"/>
      <w:numFmt w:val="decimal"/>
      <w:pStyle w:val="7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BEF29B1"/>
    <w:multiLevelType w:val="hybridMultilevel"/>
    <w:tmpl w:val="3F647310"/>
    <w:lvl w:ilvl="0" w:tplc="FAA411AE">
      <w:start w:val="1"/>
      <w:numFmt w:val="bullet"/>
      <w:lvlText w:val="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24" w15:restartNumberingAfterBreak="0">
    <w:nsid w:val="309B5CE4"/>
    <w:multiLevelType w:val="hybridMultilevel"/>
    <w:tmpl w:val="C172A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1722B9E"/>
    <w:multiLevelType w:val="hybridMultilevel"/>
    <w:tmpl w:val="0632F4AA"/>
    <w:lvl w:ilvl="0" w:tplc="106C84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3C007B9"/>
    <w:multiLevelType w:val="hybridMultilevel"/>
    <w:tmpl w:val="EAEAC818"/>
    <w:lvl w:ilvl="0" w:tplc="FAA411AE">
      <w:start w:val="1"/>
      <w:numFmt w:val="bullet"/>
      <w:lvlText w:val="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27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351B0C11"/>
    <w:multiLevelType w:val="hybridMultilevel"/>
    <w:tmpl w:val="2BB4137A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9245CBE"/>
    <w:multiLevelType w:val="hybridMultilevel"/>
    <w:tmpl w:val="62688916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9B3370C"/>
    <w:multiLevelType w:val="hybridMultilevel"/>
    <w:tmpl w:val="19CA9D04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9D557C5"/>
    <w:multiLevelType w:val="multilevel"/>
    <w:tmpl w:val="B4E6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DF0A7E"/>
    <w:multiLevelType w:val="hybridMultilevel"/>
    <w:tmpl w:val="78864A94"/>
    <w:lvl w:ilvl="0" w:tplc="FAA41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AA411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667EC1"/>
    <w:multiLevelType w:val="hybridMultilevel"/>
    <w:tmpl w:val="2156537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B644CF"/>
    <w:multiLevelType w:val="hybridMultilevel"/>
    <w:tmpl w:val="FAAAD11E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0F82839"/>
    <w:multiLevelType w:val="multilevel"/>
    <w:tmpl w:val="8506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7004CF"/>
    <w:multiLevelType w:val="hybridMultilevel"/>
    <w:tmpl w:val="538C7ACC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333355A"/>
    <w:multiLevelType w:val="hybridMultilevel"/>
    <w:tmpl w:val="D9145D50"/>
    <w:lvl w:ilvl="0" w:tplc="FAA411AE">
      <w:start w:val="1"/>
      <w:numFmt w:val="bullet"/>
      <w:lvlText w:val="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38" w15:restartNumberingAfterBreak="0">
    <w:nsid w:val="48BB5EE2"/>
    <w:multiLevelType w:val="hybridMultilevel"/>
    <w:tmpl w:val="8BC0E96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9655AED"/>
    <w:multiLevelType w:val="multilevel"/>
    <w:tmpl w:val="F47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9F083D"/>
    <w:multiLevelType w:val="hybridMultilevel"/>
    <w:tmpl w:val="8A56911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C7F74CE"/>
    <w:multiLevelType w:val="hybridMultilevel"/>
    <w:tmpl w:val="14B2454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4DCD0794"/>
    <w:multiLevelType w:val="hybridMultilevel"/>
    <w:tmpl w:val="B6428984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60D0A9A"/>
    <w:multiLevelType w:val="hybridMultilevel"/>
    <w:tmpl w:val="D3A05104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95A2403"/>
    <w:multiLevelType w:val="multilevel"/>
    <w:tmpl w:val="2DAEC9BE"/>
    <w:lvl w:ilvl="0">
      <w:start w:val="1"/>
      <w:numFmt w:val="decimal"/>
      <w:pStyle w:val="13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40"/>
      <w:suff w:val="space"/>
      <w:lvlText w:val="%1.%2"/>
      <w:lvlJc w:val="left"/>
      <w:pPr>
        <w:ind w:left="851" w:firstLine="709"/>
      </w:pPr>
      <w:rPr>
        <w:rFonts w:hint="default"/>
      </w:rPr>
    </w:lvl>
    <w:lvl w:ilvl="2">
      <w:start w:val="1"/>
      <w:numFmt w:val="decimal"/>
      <w:pStyle w:val="1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16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0"/>
      <w:pStyle w:val="54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53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64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63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45" w15:restartNumberingAfterBreak="0">
    <w:nsid w:val="59E73A04"/>
    <w:multiLevelType w:val="hybridMultilevel"/>
    <w:tmpl w:val="CB6EE4EE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A275ECF"/>
    <w:multiLevelType w:val="hybridMultilevel"/>
    <w:tmpl w:val="CA385C6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E801F64"/>
    <w:multiLevelType w:val="hybridMultilevel"/>
    <w:tmpl w:val="DC869CB4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EF35115"/>
    <w:multiLevelType w:val="hybridMultilevel"/>
    <w:tmpl w:val="89F61A2C"/>
    <w:lvl w:ilvl="0" w:tplc="89608B82">
      <w:start w:val="1"/>
      <w:numFmt w:val="bullet"/>
      <w:pStyle w:val="530"/>
      <w:suff w:val="space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F435DED"/>
    <w:multiLevelType w:val="multilevel"/>
    <w:tmpl w:val="2BC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240D4"/>
    <w:multiLevelType w:val="hybridMultilevel"/>
    <w:tmpl w:val="799A862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84D2544"/>
    <w:multiLevelType w:val="multilevel"/>
    <w:tmpl w:val="B84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71C32223"/>
    <w:multiLevelType w:val="hybridMultilevel"/>
    <w:tmpl w:val="A2900330"/>
    <w:lvl w:ilvl="0" w:tplc="FAA411AE">
      <w:start w:val="1"/>
      <w:numFmt w:val="bullet"/>
      <w:lvlText w:val=""/>
      <w:lvlJc w:val="left"/>
      <w:pPr>
        <w:ind w:left="16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55" w15:restartNumberingAfterBreak="0">
    <w:nsid w:val="72992F8A"/>
    <w:multiLevelType w:val="hybridMultilevel"/>
    <w:tmpl w:val="F31411D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B3869E9"/>
    <w:multiLevelType w:val="hybridMultilevel"/>
    <w:tmpl w:val="DDB05498"/>
    <w:lvl w:ilvl="0" w:tplc="FAA411AE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7" w15:restartNumberingAfterBreak="0">
    <w:nsid w:val="7BA41714"/>
    <w:multiLevelType w:val="hybridMultilevel"/>
    <w:tmpl w:val="116CA79E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7EF54946"/>
    <w:multiLevelType w:val="multilevel"/>
    <w:tmpl w:val="815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066052">
    <w:abstractNumId w:val="0"/>
  </w:num>
  <w:num w:numId="2" w16cid:durableId="101848370">
    <w:abstractNumId w:val="22"/>
  </w:num>
  <w:num w:numId="3" w16cid:durableId="981887769">
    <w:abstractNumId w:val="49"/>
  </w:num>
  <w:num w:numId="4" w16cid:durableId="2135829022">
    <w:abstractNumId w:val="47"/>
  </w:num>
  <w:num w:numId="5" w16cid:durableId="1953247052">
    <w:abstractNumId w:val="53"/>
  </w:num>
  <w:num w:numId="6" w16cid:durableId="234357817">
    <w:abstractNumId w:val="27"/>
  </w:num>
  <w:num w:numId="7" w16cid:durableId="2004972249">
    <w:abstractNumId w:val="5"/>
  </w:num>
  <w:num w:numId="8" w16cid:durableId="756292760">
    <w:abstractNumId w:val="6"/>
  </w:num>
  <w:num w:numId="9" w16cid:durableId="607584985">
    <w:abstractNumId w:val="9"/>
  </w:num>
  <w:num w:numId="10" w16cid:durableId="20416675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2910409">
    <w:abstractNumId w:val="58"/>
  </w:num>
  <w:num w:numId="12" w16cid:durableId="332489621">
    <w:abstractNumId w:val="44"/>
  </w:num>
  <w:num w:numId="13" w16cid:durableId="34976657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6679321">
    <w:abstractNumId w:val="15"/>
  </w:num>
  <w:num w:numId="15" w16cid:durableId="1777943140">
    <w:abstractNumId w:val="36"/>
  </w:num>
  <w:num w:numId="16" w16cid:durableId="891768738">
    <w:abstractNumId w:val="55"/>
  </w:num>
  <w:num w:numId="17" w16cid:durableId="1063793314">
    <w:abstractNumId w:val="57"/>
  </w:num>
  <w:num w:numId="18" w16cid:durableId="306011928">
    <w:abstractNumId w:val="45"/>
  </w:num>
  <w:num w:numId="19" w16cid:durableId="635259984">
    <w:abstractNumId w:val="30"/>
  </w:num>
  <w:num w:numId="20" w16cid:durableId="1033386755">
    <w:abstractNumId w:val="29"/>
  </w:num>
  <w:num w:numId="21" w16cid:durableId="1353258879">
    <w:abstractNumId w:val="1"/>
  </w:num>
  <w:num w:numId="22" w16cid:durableId="927694554">
    <w:abstractNumId w:val="33"/>
  </w:num>
  <w:num w:numId="23" w16cid:durableId="404108971">
    <w:abstractNumId w:val="42"/>
  </w:num>
  <w:num w:numId="24" w16cid:durableId="995690967">
    <w:abstractNumId w:val="21"/>
  </w:num>
  <w:num w:numId="25" w16cid:durableId="686753481">
    <w:abstractNumId w:val="26"/>
  </w:num>
  <w:num w:numId="26" w16cid:durableId="1736199618">
    <w:abstractNumId w:val="40"/>
  </w:num>
  <w:num w:numId="27" w16cid:durableId="2025010014">
    <w:abstractNumId w:val="54"/>
  </w:num>
  <w:num w:numId="28" w16cid:durableId="2039698959">
    <w:abstractNumId w:val="18"/>
  </w:num>
  <w:num w:numId="29" w16cid:durableId="586768393">
    <w:abstractNumId w:val="56"/>
  </w:num>
  <w:num w:numId="30" w16cid:durableId="40982734">
    <w:abstractNumId w:val="3"/>
  </w:num>
  <w:num w:numId="31" w16cid:durableId="1225486233">
    <w:abstractNumId w:val="7"/>
  </w:num>
  <w:num w:numId="32" w16cid:durableId="28192295">
    <w:abstractNumId w:val="23"/>
  </w:num>
  <w:num w:numId="33" w16cid:durableId="1038429814">
    <w:abstractNumId w:val="38"/>
  </w:num>
  <w:num w:numId="34" w16cid:durableId="642740571">
    <w:abstractNumId w:val="34"/>
  </w:num>
  <w:num w:numId="35" w16cid:durableId="1714882046">
    <w:abstractNumId w:val="46"/>
  </w:num>
  <w:num w:numId="36" w16cid:durableId="1485703457">
    <w:abstractNumId w:val="2"/>
  </w:num>
  <w:num w:numId="37" w16cid:durableId="2044205122">
    <w:abstractNumId w:val="14"/>
  </w:num>
  <w:num w:numId="38" w16cid:durableId="1205023433">
    <w:abstractNumId w:val="13"/>
  </w:num>
  <w:num w:numId="39" w16cid:durableId="686447288">
    <w:abstractNumId w:val="28"/>
  </w:num>
  <w:num w:numId="40" w16cid:durableId="828717959">
    <w:abstractNumId w:val="43"/>
  </w:num>
  <w:num w:numId="41" w16cid:durableId="901670997">
    <w:abstractNumId w:val="37"/>
  </w:num>
  <w:num w:numId="42" w16cid:durableId="1319191275">
    <w:abstractNumId w:val="32"/>
  </w:num>
  <w:num w:numId="43" w16cid:durableId="1599944656">
    <w:abstractNumId w:val="19"/>
  </w:num>
  <w:num w:numId="44" w16cid:durableId="559294977">
    <w:abstractNumId w:val="12"/>
  </w:num>
  <w:num w:numId="45" w16cid:durableId="1800226744">
    <w:abstractNumId w:val="51"/>
  </w:num>
  <w:num w:numId="46" w16cid:durableId="26756895">
    <w:abstractNumId w:val="17"/>
  </w:num>
  <w:num w:numId="47" w16cid:durableId="1677032054">
    <w:abstractNumId w:val="10"/>
  </w:num>
  <w:num w:numId="48" w16cid:durableId="1722287318">
    <w:abstractNumId w:val="48"/>
  </w:num>
  <w:num w:numId="49" w16cid:durableId="1089471502">
    <w:abstractNumId w:val="24"/>
  </w:num>
  <w:num w:numId="50" w16cid:durableId="870801835">
    <w:abstractNumId w:val="16"/>
  </w:num>
  <w:num w:numId="51" w16cid:durableId="437868660">
    <w:abstractNumId w:val="4"/>
  </w:num>
  <w:num w:numId="52" w16cid:durableId="1512067794">
    <w:abstractNumId w:val="41"/>
  </w:num>
  <w:num w:numId="53" w16cid:durableId="1104377440">
    <w:abstractNumId w:val="52"/>
  </w:num>
  <w:num w:numId="54" w16cid:durableId="244346007">
    <w:abstractNumId w:val="35"/>
  </w:num>
  <w:num w:numId="55" w16cid:durableId="1904490095">
    <w:abstractNumId w:val="25"/>
  </w:num>
  <w:num w:numId="56" w16cid:durableId="170401942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677121765">
    <w:abstractNumId w:val="20"/>
  </w:num>
  <w:num w:numId="58" w16cid:durableId="1007173320">
    <w:abstractNumId w:val="11"/>
  </w:num>
  <w:num w:numId="59" w16cid:durableId="1885364622">
    <w:abstractNumId w:val="39"/>
  </w:num>
  <w:num w:numId="60" w16cid:durableId="993485256">
    <w:abstractNumId w:val="50"/>
  </w:num>
  <w:num w:numId="61" w16cid:durableId="1440832207">
    <w:abstractNumId w:val="31"/>
  </w:num>
  <w:num w:numId="62" w16cid:durableId="1663465890">
    <w:abstractNumId w:val="8"/>
  </w:num>
  <w:num w:numId="63" w16cid:durableId="224684059">
    <w:abstractNumId w:val="5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99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B205C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46B5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D02F5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0099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3F1D"/>
    <w:rsid w:val="004D40AF"/>
    <w:rsid w:val="004D518D"/>
    <w:rsid w:val="004D5E56"/>
    <w:rsid w:val="004D775A"/>
    <w:rsid w:val="004E04F5"/>
    <w:rsid w:val="004E1383"/>
    <w:rsid w:val="004E1452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149A"/>
    <w:rsid w:val="006F3B62"/>
    <w:rsid w:val="0070042B"/>
    <w:rsid w:val="00706D90"/>
    <w:rsid w:val="00713F87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5690C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3A49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7F6BCE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A5013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0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34DB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26B0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BE9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66CEB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4C85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16E74"/>
    <w:rsid w:val="00F21FEC"/>
    <w:rsid w:val="00F32BF2"/>
    <w:rsid w:val="00F3749C"/>
    <w:rsid w:val="00F418E9"/>
    <w:rsid w:val="00F53389"/>
    <w:rsid w:val="00F628DD"/>
    <w:rsid w:val="00F63816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AAE443"/>
  <w15:docId w15:val="{961B15F5-2149-465E-BB43-89A76349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7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1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1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1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1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8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0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0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0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7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customStyle="1" w:styleId="140">
    <w:name w:val="1.4. Заголовок подраздела"/>
    <w:basedOn w:val="20"/>
    <w:next w:val="22"/>
    <w:link w:val="142"/>
    <w:qFormat/>
    <w:rsid w:val="00F63816"/>
    <w:pPr>
      <w:numPr>
        <w:ilvl w:val="1"/>
        <w:numId w:val="12"/>
      </w:numPr>
      <w:suppressAutoHyphens/>
      <w:spacing w:before="480" w:after="720" w:line="360" w:lineRule="auto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142">
    <w:name w:val="1.4. Заголовок подраздела Знак"/>
    <w:basedOn w:val="a0"/>
    <w:link w:val="140"/>
    <w:rsid w:val="00F63816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520">
    <w:name w:val="5.2. Подрисуночная подпись"/>
    <w:basedOn w:val="af"/>
    <w:next w:val="22"/>
    <w:link w:val="521"/>
    <w:qFormat/>
    <w:rsid w:val="00F63816"/>
    <w:pPr>
      <w:suppressAutoHyphens/>
      <w:spacing w:before="120" w:line="240" w:lineRule="auto"/>
      <w:jc w:val="center"/>
    </w:pPr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character" w:customStyle="1" w:styleId="521">
    <w:name w:val="5.2. Подрисуночная подпись Знак"/>
    <w:basedOn w:val="af1"/>
    <w:link w:val="520"/>
    <w:rsid w:val="00F63816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112">
    <w:name w:val="1.1. Заголовок структурного элемента с последующим текстом"/>
    <w:basedOn w:val="1"/>
    <w:next w:val="22"/>
    <w:link w:val="113"/>
    <w:qFormat/>
    <w:rsid w:val="00F63816"/>
    <w:pPr>
      <w:keepNext w:val="0"/>
      <w:keepLines w:val="0"/>
      <w:pageBreakBefore/>
      <w:widowControl w:val="0"/>
      <w:suppressAutoHyphens/>
      <w:spacing w:line="360" w:lineRule="auto"/>
      <w:contextualSpacing w:val="0"/>
    </w:pPr>
  </w:style>
  <w:style w:type="paragraph" w:customStyle="1" w:styleId="15">
    <w:name w:val="1.5. Пункт"/>
    <w:basedOn w:val="3"/>
    <w:next w:val="22"/>
    <w:link w:val="150"/>
    <w:qFormat/>
    <w:rsid w:val="00F63816"/>
    <w:pPr>
      <w:numPr>
        <w:ilvl w:val="2"/>
        <w:numId w:val="12"/>
      </w:numPr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character" w:customStyle="1" w:styleId="113">
    <w:name w:val="1.1. Заголовок структурного элемента с последующим текстом Знак"/>
    <w:basedOn w:val="a0"/>
    <w:link w:val="112"/>
    <w:rsid w:val="00F63816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150">
    <w:name w:val="1.5. Пункт Знак"/>
    <w:basedOn w:val="af1"/>
    <w:link w:val="15"/>
    <w:rsid w:val="00F63816"/>
    <w:rPr>
      <w:rFonts w:ascii="Times New Roman" w:eastAsiaTheme="majorEastAsia" w:hAnsi="Times New Roman" w:cstheme="majorBidi"/>
      <w:b/>
      <w:bCs/>
      <w:sz w:val="28"/>
    </w:rPr>
  </w:style>
  <w:style w:type="paragraph" w:customStyle="1" w:styleId="16">
    <w:name w:val="1.6. Подпункт"/>
    <w:basedOn w:val="af"/>
    <w:next w:val="22"/>
    <w:qFormat/>
    <w:rsid w:val="00F63816"/>
    <w:pPr>
      <w:numPr>
        <w:ilvl w:val="3"/>
        <w:numId w:val="12"/>
      </w:numPr>
      <w:suppressAutoHyphens/>
      <w:spacing w:after="0" w:line="360" w:lineRule="auto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30">
    <w:name w:val="1.3. Заголовок раздела с последующим текстом"/>
    <w:basedOn w:val="1"/>
    <w:next w:val="22"/>
    <w:qFormat/>
    <w:rsid w:val="00F63816"/>
    <w:pPr>
      <w:keepNext w:val="0"/>
      <w:keepLines w:val="0"/>
      <w:pageBreakBefore/>
      <w:widowControl w:val="0"/>
      <w:numPr>
        <w:numId w:val="12"/>
      </w:numPr>
      <w:suppressAutoHyphens/>
      <w:spacing w:line="360" w:lineRule="auto"/>
      <w:jc w:val="both"/>
    </w:pPr>
    <w:rPr>
      <w:caps w:val="0"/>
    </w:rPr>
  </w:style>
  <w:style w:type="paragraph" w:customStyle="1" w:styleId="92">
    <w:name w:val="9.2. Название Приложения"/>
    <w:basedOn w:val="1"/>
    <w:next w:val="a"/>
    <w:rsid w:val="00F63816"/>
    <w:pPr>
      <w:spacing w:after="0" w:line="360" w:lineRule="auto"/>
      <w:contextualSpacing w:val="0"/>
    </w:pPr>
  </w:style>
  <w:style w:type="paragraph" w:customStyle="1" w:styleId="73">
    <w:name w:val="7.3. Списки штриховой"/>
    <w:basedOn w:val="22"/>
    <w:rsid w:val="00F63816"/>
    <w:pPr>
      <w:suppressAutoHyphens w:val="0"/>
    </w:pPr>
  </w:style>
  <w:style w:type="paragraph" w:customStyle="1" w:styleId="53">
    <w:name w:val="5.3. Подрисуночная подпись нумерация по разделам"/>
    <w:basedOn w:val="520"/>
    <w:next w:val="22"/>
    <w:rsid w:val="00F63816"/>
    <w:pPr>
      <w:numPr>
        <w:ilvl w:val="5"/>
        <w:numId w:val="12"/>
      </w:numPr>
    </w:pPr>
  </w:style>
  <w:style w:type="paragraph" w:customStyle="1" w:styleId="54">
    <w:name w:val="5.4. Подрисуночная подпись нумерация сквозная"/>
    <w:basedOn w:val="520"/>
    <w:next w:val="22"/>
    <w:rsid w:val="00F63816"/>
    <w:pPr>
      <w:numPr>
        <w:ilvl w:val="4"/>
        <w:numId w:val="12"/>
      </w:numPr>
    </w:pPr>
  </w:style>
  <w:style w:type="paragraph" w:customStyle="1" w:styleId="63">
    <w:name w:val="6.3. Название таблицы нумерация по разделам"/>
    <w:basedOn w:val="a"/>
    <w:next w:val="22"/>
    <w:rsid w:val="00F63816"/>
    <w:pPr>
      <w:numPr>
        <w:ilvl w:val="7"/>
        <w:numId w:val="12"/>
      </w:numPr>
      <w:suppressAutoHyphens/>
      <w:spacing w:after="16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64">
    <w:name w:val="6.4. Название таблицы нумерация сквозная"/>
    <w:basedOn w:val="a"/>
    <w:next w:val="22"/>
    <w:rsid w:val="00F63816"/>
    <w:pPr>
      <w:numPr>
        <w:ilvl w:val="6"/>
        <w:numId w:val="12"/>
      </w:numPr>
      <w:suppressAutoHyphens/>
      <w:spacing w:after="16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60">
    <w:name w:val="1.6. Пункт"/>
    <w:basedOn w:val="3"/>
    <w:next w:val="22"/>
    <w:qFormat/>
    <w:rsid w:val="00F63816"/>
    <w:pPr>
      <w:tabs>
        <w:tab w:val="num" w:pos="360"/>
      </w:tabs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paragraph" w:customStyle="1" w:styleId="151">
    <w:name w:val="1.5. Подпункт"/>
    <w:basedOn w:val="a"/>
    <w:next w:val="22"/>
    <w:qFormat/>
    <w:rsid w:val="00F63816"/>
    <w:pPr>
      <w:suppressAutoHyphens/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kreativ66.ru/catalog/spetsializirovannaya-mebel/mebel-dlya-uchebnykh-zavedenii/modulnaya-mebe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P\AppData\Local\Temp\c68a394e-3918-47db-9266-1db62af33020_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zip.020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92</TotalTime>
  <Pages>29</Pages>
  <Words>4755</Words>
  <Characters>27105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IVP</dc:creator>
  <cp:keywords/>
  <dc:description/>
  <cp:lastModifiedBy>Панов Александр Владимирович</cp:lastModifiedBy>
  <cp:revision>6</cp:revision>
  <dcterms:created xsi:type="dcterms:W3CDTF">2025-05-27T00:10:00Z</dcterms:created>
  <dcterms:modified xsi:type="dcterms:W3CDTF">2025-05-27T04:51:00Z</dcterms:modified>
</cp:coreProperties>
</file>