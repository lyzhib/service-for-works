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FE0A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AF4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BE2A6AA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A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2120AA37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4AF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7D2ECD61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4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0789F46F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24AF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5272F2E8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EDD8B0B" w14:textId="77777777" w:rsidR="009F5902" w:rsidRPr="00E24AF4" w:rsidRDefault="009F5902" w:rsidP="009F5902">
      <w:pPr>
        <w:pStyle w:val="21"/>
        <w:jc w:val="center"/>
        <w:rPr>
          <w:szCs w:val="28"/>
        </w:rPr>
      </w:pPr>
      <w:r w:rsidRPr="00E24AF4">
        <w:rPr>
          <w:szCs w:val="28"/>
        </w:rPr>
        <w:t>Институт радиоэлектроники и информационных технологий – РТФ</w:t>
      </w:r>
    </w:p>
    <w:p w14:paraId="342BF9E4" w14:textId="77777777" w:rsidR="009F5902" w:rsidRPr="00E24AF4" w:rsidRDefault="009F5902" w:rsidP="009F5902">
      <w:pPr>
        <w:pStyle w:val="21"/>
        <w:jc w:val="center"/>
        <w:rPr>
          <w:szCs w:val="28"/>
        </w:rPr>
      </w:pPr>
      <w:r w:rsidRPr="00E24AF4">
        <w:rPr>
          <w:szCs w:val="28"/>
        </w:rPr>
        <w:t>Школа бакалавриата</w:t>
      </w:r>
    </w:p>
    <w:p w14:paraId="161E71F4" w14:textId="77777777" w:rsidR="009F5902" w:rsidRPr="00E24AF4" w:rsidRDefault="009F5902" w:rsidP="009F590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06541D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D5B865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0FEF0F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52C95F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0420D2" w14:textId="77777777" w:rsidR="009F5902" w:rsidRPr="00E24AF4" w:rsidRDefault="009F5902" w:rsidP="009F590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6BF3EC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AF4">
        <w:rPr>
          <w:rFonts w:ascii="Times New Roman" w:hAnsi="Times New Roman" w:cs="Times New Roman"/>
          <w:sz w:val="28"/>
          <w:szCs w:val="28"/>
        </w:rPr>
        <w:t>ОТЧЕТ</w:t>
      </w:r>
    </w:p>
    <w:p w14:paraId="1A79AA8F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90F34F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AF4">
        <w:rPr>
          <w:rFonts w:ascii="Times New Roman" w:hAnsi="Times New Roman" w:cs="Times New Roman"/>
          <w:sz w:val="28"/>
          <w:szCs w:val="28"/>
        </w:rPr>
        <w:t>По проекту</w:t>
      </w:r>
    </w:p>
    <w:p w14:paraId="69214746" w14:textId="117C265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AF4">
        <w:rPr>
          <w:rFonts w:ascii="Times New Roman" w:hAnsi="Times New Roman" w:cs="Times New Roman"/>
          <w:sz w:val="28"/>
          <w:szCs w:val="28"/>
        </w:rPr>
        <w:t>«</w:t>
      </w:r>
      <w:r w:rsidR="00876919" w:rsidRPr="00876919">
        <w:rPr>
          <w:rFonts w:ascii="Times New Roman" w:hAnsi="Times New Roman" w:cs="Times New Roman"/>
          <w:sz w:val="28"/>
          <w:szCs w:val="28"/>
        </w:rPr>
        <w:t>Разработка портала "Лига речи"</w:t>
      </w:r>
      <w:r w:rsidR="00876919">
        <w:rPr>
          <w:rFonts w:ascii="Times New Roman" w:hAnsi="Times New Roman" w:cs="Times New Roman"/>
          <w:sz w:val="28"/>
          <w:szCs w:val="28"/>
        </w:rPr>
        <w:t xml:space="preserve"> (</w:t>
      </w:r>
      <w:r w:rsidR="00876919" w:rsidRPr="00876919">
        <w:rPr>
          <w:rFonts w:ascii="Times New Roman" w:hAnsi="Times New Roman" w:cs="Times New Roman"/>
          <w:sz w:val="28"/>
          <w:szCs w:val="28"/>
        </w:rPr>
        <w:t>3</w:t>
      </w:r>
      <w:proofErr w:type="gramStart"/>
      <w:r w:rsidR="00876919">
        <w:rPr>
          <w:rFonts w:ascii="Times New Roman" w:hAnsi="Times New Roman" w:cs="Times New Roman"/>
          <w:sz w:val="28"/>
          <w:szCs w:val="28"/>
        </w:rPr>
        <w:t>)</w:t>
      </w:r>
      <w:r w:rsidR="00876919" w:rsidRPr="00876919">
        <w:rPr>
          <w:rFonts w:ascii="Times New Roman" w:hAnsi="Times New Roman" w:cs="Times New Roman"/>
          <w:sz w:val="28"/>
          <w:szCs w:val="28"/>
        </w:rPr>
        <w:t xml:space="preserve"> </w:t>
      </w:r>
      <w:r w:rsidR="00876919" w:rsidRPr="00E24AF4">
        <w:rPr>
          <w:rFonts w:ascii="Times New Roman" w:hAnsi="Times New Roman" w:cs="Times New Roman"/>
          <w:sz w:val="28"/>
          <w:szCs w:val="28"/>
        </w:rPr>
        <w:t>»</w:t>
      </w:r>
      <w:proofErr w:type="gramEnd"/>
    </w:p>
    <w:p w14:paraId="3CB83FCA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AF4"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03740FCA" w14:textId="77777777" w:rsidR="009F5902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8E5EF9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DE3ED6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1D836A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47541A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720DB5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648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</w:tblGrid>
      <w:tr w:rsidR="00161FAF" w:rsidRPr="00E24AF4" w14:paraId="690372EB" w14:textId="77777777" w:rsidTr="00C5203E">
        <w:trPr>
          <w:trHeight w:val="195"/>
        </w:trPr>
        <w:tc>
          <w:tcPr>
            <w:tcW w:w="6480" w:type="dxa"/>
          </w:tcPr>
          <w:p w14:paraId="541617E1" w14:textId="4BE14A39" w:rsidR="00C5203E" w:rsidRDefault="00161FAF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4A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proofErr w:type="spellStart"/>
            <w:r w:rsidR="00C5203E" w:rsidRPr="00C520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Пинженин</w:t>
            </w:r>
            <w:proofErr w:type="spellEnd"/>
            <w:r w:rsidR="00C5203E" w:rsidRPr="00C5203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Павел Сергеевич</w:t>
            </w:r>
          </w:p>
          <w:p w14:paraId="3202A88F" w14:textId="3CB8A2FC" w:rsidR="00876919" w:rsidRPr="00E24AF4" w:rsidRDefault="00876919" w:rsidP="00C5203E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Новиков Максим Юрьевич</w:t>
            </w:r>
          </w:p>
          <w:p w14:paraId="4B84D5A9" w14:textId="3DEDA764" w:rsidR="00161FAF" w:rsidRPr="00E24AF4" w:rsidRDefault="00161FAF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Релакс</w:t>
            </w:r>
          </w:p>
        </w:tc>
      </w:tr>
      <w:tr w:rsidR="00161FAF" w:rsidRPr="00E24AF4" w14:paraId="5C956C45" w14:textId="77777777" w:rsidTr="00C5203E">
        <w:trPr>
          <w:trHeight w:val="311"/>
        </w:trPr>
        <w:tc>
          <w:tcPr>
            <w:tcW w:w="6480" w:type="dxa"/>
          </w:tcPr>
          <w:p w14:paraId="21B16CF6" w14:textId="32AB0D61" w:rsidR="00161FAF" w:rsidRPr="00E24AF4" w:rsidRDefault="00876919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Козлов Никита Алексеевич</w:t>
            </w:r>
          </w:p>
        </w:tc>
      </w:tr>
      <w:tr w:rsidR="00161FAF" w:rsidRPr="00E24AF4" w14:paraId="6A029BBF" w14:textId="77777777" w:rsidTr="00C5203E">
        <w:trPr>
          <w:trHeight w:val="445"/>
        </w:trPr>
        <w:tc>
          <w:tcPr>
            <w:tcW w:w="6480" w:type="dxa"/>
          </w:tcPr>
          <w:p w14:paraId="2EFD4D9B" w14:textId="77777777" w:rsidR="00161FAF" w:rsidRPr="00E24AF4" w:rsidRDefault="00161FAF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24AF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Зиновьев Глеб Андреевич</w:t>
            </w:r>
          </w:p>
          <w:p w14:paraId="2400AB65" w14:textId="5F9DBEBA" w:rsidR="00161FAF" w:rsidRPr="00E24AF4" w:rsidRDefault="00876919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Барковский Артём Олегович</w:t>
            </w:r>
          </w:p>
          <w:p w14:paraId="4CC02B32" w14:textId="77777777" w:rsidR="00161FAF" w:rsidRDefault="00876919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Праводелова</w:t>
            </w:r>
            <w:proofErr w:type="spellEnd"/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Александра Глебовна</w:t>
            </w:r>
          </w:p>
          <w:p w14:paraId="6B677093" w14:textId="25BD68DA" w:rsidR="00876919" w:rsidRPr="00E24AF4" w:rsidRDefault="00876919" w:rsidP="00C5203E">
            <w:pPr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7691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Яковлева Александра Витальевна</w:t>
            </w:r>
          </w:p>
        </w:tc>
      </w:tr>
    </w:tbl>
    <w:p w14:paraId="011DD604" w14:textId="25B65E47" w:rsidR="009F5902" w:rsidRPr="00E24AF4" w:rsidRDefault="00C5203E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3EB2B82" w14:textId="77777777" w:rsidR="00161FAF" w:rsidRPr="00E24AF4" w:rsidRDefault="00161FAF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F1CBA7" w14:textId="77777777" w:rsidR="009F5902" w:rsidRPr="00E24AF4" w:rsidRDefault="009F5902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0E4A46" w14:textId="77777777" w:rsidR="00161FAF" w:rsidRPr="00E24AF4" w:rsidRDefault="00161FAF" w:rsidP="009F590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7129C1" w14:textId="6DF69199" w:rsidR="00534F7B" w:rsidRPr="00E24AF4" w:rsidRDefault="009F5902" w:rsidP="009F590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4AF4">
        <w:rPr>
          <w:rFonts w:ascii="Times New Roman" w:hAnsi="Times New Roman" w:cs="Times New Roman"/>
          <w:sz w:val="28"/>
          <w:szCs w:val="28"/>
        </w:rPr>
        <w:t>Екатеринбург, 202</w:t>
      </w:r>
      <w:r w:rsidR="00876919">
        <w:rPr>
          <w:rFonts w:ascii="Times New Roman" w:hAnsi="Times New Roman" w:cs="Times New Roman"/>
          <w:sz w:val="28"/>
          <w:szCs w:val="28"/>
        </w:rPr>
        <w:t>5</w:t>
      </w:r>
      <w:r w:rsidR="00534F7B" w:rsidRPr="00E24AF4">
        <w:rPr>
          <w:rFonts w:ascii="Times New Roman" w:hAnsi="Times New Roman" w:cs="Times New Roman"/>
          <w:sz w:val="28"/>
          <w:szCs w:val="28"/>
        </w:rPr>
        <w:br w:type="page"/>
      </w:r>
    </w:p>
    <w:p w14:paraId="47C4AF36" w14:textId="77777777" w:rsidR="001B31DF" w:rsidRPr="00E24AF4" w:rsidRDefault="00B41A81" w:rsidP="001E59AE">
      <w:pPr>
        <w:spacing w:before="480" w:after="72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24AF4">
        <w:rPr>
          <w:rFonts w:ascii="Times New Roman" w:hAnsi="Times New Roman" w:cs="Times New Roman"/>
          <w:b/>
          <w:caps/>
          <w:sz w:val="28"/>
          <w:szCs w:val="28"/>
        </w:rPr>
        <w:lastRenderedPageBreak/>
        <w:t>Содержание</w:t>
      </w:r>
    </w:p>
    <w:p w14:paraId="151E4102" w14:textId="3F2E0D16" w:rsidR="00932F88" w:rsidRDefault="00CF6D7E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r w:rsidRPr="00E24AF4">
        <w:rPr>
          <w:rFonts w:cs="Times New Roman"/>
          <w:bCs w:val="0"/>
          <w:caps/>
          <w:szCs w:val="28"/>
          <w:lang w:eastAsia="ru-RU"/>
        </w:rPr>
        <w:fldChar w:fldCharType="begin"/>
      </w:r>
      <w:r w:rsidRPr="00E24AF4">
        <w:rPr>
          <w:rFonts w:cs="Times New Roman"/>
          <w:bCs w:val="0"/>
          <w:caps/>
          <w:szCs w:val="28"/>
          <w:lang w:eastAsia="ru-RU"/>
        </w:rPr>
        <w:instrText xml:space="preserve"> TOC \o "1-3" \h \z \u </w:instrText>
      </w:r>
      <w:r w:rsidRPr="00E24AF4">
        <w:rPr>
          <w:rFonts w:cs="Times New Roman"/>
          <w:bCs w:val="0"/>
          <w:caps/>
          <w:szCs w:val="28"/>
          <w:lang w:eastAsia="ru-RU"/>
        </w:rPr>
        <w:fldChar w:fldCharType="separate"/>
      </w:r>
      <w:hyperlink w:anchor="_Toc199223733" w:history="1">
        <w:r w:rsidR="00932F88" w:rsidRPr="00945581">
          <w:rPr>
            <w:rStyle w:val="ac"/>
            <w:rFonts w:cs="Times New Roman"/>
            <w:noProof/>
          </w:rPr>
          <w:t>ВВЕДЕНИЕ</w:t>
        </w:r>
        <w:r w:rsidR="00932F88">
          <w:rPr>
            <w:noProof/>
            <w:webHidden/>
          </w:rPr>
          <w:tab/>
        </w:r>
        <w:r w:rsidR="00932F88">
          <w:rPr>
            <w:noProof/>
            <w:webHidden/>
          </w:rPr>
          <w:fldChar w:fldCharType="begin"/>
        </w:r>
        <w:r w:rsidR="00932F88">
          <w:rPr>
            <w:noProof/>
            <w:webHidden/>
          </w:rPr>
          <w:instrText xml:space="preserve"> PAGEREF _Toc199223733 \h </w:instrText>
        </w:r>
        <w:r w:rsidR="00932F88">
          <w:rPr>
            <w:noProof/>
            <w:webHidden/>
          </w:rPr>
        </w:r>
        <w:r w:rsidR="00932F88">
          <w:rPr>
            <w:noProof/>
            <w:webHidden/>
          </w:rPr>
          <w:fldChar w:fldCharType="separate"/>
        </w:r>
        <w:r w:rsidR="00932F88">
          <w:rPr>
            <w:noProof/>
            <w:webHidden/>
          </w:rPr>
          <w:t>4</w:t>
        </w:r>
        <w:r w:rsidR="00932F88">
          <w:rPr>
            <w:noProof/>
            <w:webHidden/>
          </w:rPr>
          <w:fldChar w:fldCharType="end"/>
        </w:r>
      </w:hyperlink>
    </w:p>
    <w:p w14:paraId="44B09842" w14:textId="639FCDA6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34" w:history="1">
        <w:r w:rsidRPr="00945581">
          <w:rPr>
            <w:rStyle w:val="ac"/>
            <w:rFonts w:cs="Times New Roman"/>
            <w:noProof/>
          </w:rPr>
          <w:t>1 Требования заказчика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CDEE19" w14:textId="19AA759E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35" w:history="1">
        <w:r w:rsidRPr="00945581">
          <w:rPr>
            <w:rStyle w:val="ac"/>
            <w:rFonts w:cs="Times New Roman"/>
            <w:noProof/>
            <w:lang w:val="en-US"/>
          </w:rPr>
          <w:t>2 Backlog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3411EC" w14:textId="2EA95726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36" w:history="1">
        <w:r w:rsidRPr="00945581">
          <w:rPr>
            <w:rStyle w:val="ac"/>
            <w:noProof/>
            <w:lang w:eastAsia="ru-RU"/>
          </w:rPr>
          <w:t>2.1</w:t>
        </w:r>
        <w:r w:rsidRPr="00945581">
          <w:rPr>
            <w:rStyle w:val="ac"/>
            <w:noProof/>
            <w:lang w:val="en-US" w:eastAsia="ru-RU"/>
          </w:rPr>
          <w:t xml:space="preserve"> YouGile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A0403C" w14:textId="59045F54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37" w:history="1">
        <w:r w:rsidRPr="00945581">
          <w:rPr>
            <w:rStyle w:val="ac"/>
            <w:noProof/>
          </w:rPr>
          <w:t>2.2 Диаграмма Ганта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CD0BCC" w14:textId="6DE1CACF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38" w:history="1">
        <w:r w:rsidRPr="00945581">
          <w:rPr>
            <w:rStyle w:val="ac"/>
            <w:rFonts w:cs="Times New Roman"/>
            <w:noProof/>
          </w:rPr>
          <w:t>3 Анализ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4A6E53" w14:textId="4FA6B0FB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39" w:history="1">
        <w:r w:rsidRPr="00945581">
          <w:rPr>
            <w:rStyle w:val="ac"/>
            <w:noProof/>
          </w:rPr>
          <w:t>3.1 Нетология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771821" w14:textId="37378870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0" w:history="1">
        <w:r w:rsidRPr="00945581">
          <w:rPr>
            <w:rStyle w:val="ac"/>
            <w:noProof/>
          </w:rPr>
          <w:t>3.2 Король говорит!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E589C0" w14:textId="1F272008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1" w:history="1">
        <w:r w:rsidRPr="00945581">
          <w:rPr>
            <w:rStyle w:val="ac"/>
            <w:noProof/>
          </w:rPr>
          <w:t>3.3 Московская школа ораторов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0E24378" w14:textId="716BA1A2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2" w:history="1">
        <w:r w:rsidRPr="00945581">
          <w:rPr>
            <w:rStyle w:val="ac"/>
            <w:noProof/>
          </w:rPr>
          <w:t>3.4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433FB1" w14:textId="66F703E2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3" w:history="1">
        <w:r w:rsidRPr="00945581">
          <w:rPr>
            <w:rStyle w:val="ac"/>
            <w:noProof/>
          </w:rPr>
          <w:t>3.5 Оратор Арт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5EF2EC3" w14:textId="090CD224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4" w:history="1">
        <w:r w:rsidRPr="00945581">
          <w:rPr>
            <w:rStyle w:val="ac"/>
            <w:noProof/>
          </w:rPr>
          <w:t>3.6 Сравнение и 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E1B0EE" w14:textId="40F16879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45" w:history="1">
        <w:r w:rsidRPr="00945581">
          <w:rPr>
            <w:rStyle w:val="ac"/>
            <w:rFonts w:eastAsia="Calibri" w:cs="Times New Roman"/>
            <w:noProof/>
          </w:rPr>
          <w:t>4 Обзор архитектуры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4D55E1" w14:textId="6101C388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6" w:history="1">
        <w:r w:rsidRPr="00945581">
          <w:rPr>
            <w:rStyle w:val="ac"/>
            <w:rFonts w:eastAsia="Calibri"/>
            <w:noProof/>
          </w:rPr>
          <w:t>4.1 Описание основных компонентов и связей между ними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E47427" w14:textId="3BA4C3CF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7" w:history="1">
        <w:r w:rsidRPr="00945581">
          <w:rPr>
            <w:rStyle w:val="ac"/>
            <w:rFonts w:eastAsia="Calibri"/>
            <w:noProof/>
          </w:rPr>
          <w:t>4.2 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848C6B9" w14:textId="7A0481F1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48" w:history="1">
        <w:r w:rsidRPr="00945581">
          <w:rPr>
            <w:rStyle w:val="ac"/>
            <w:rFonts w:eastAsia="Calibri"/>
            <w:noProof/>
          </w:rPr>
          <w:t>4.2.1 Паттерн MVC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AFC76C8" w14:textId="57255239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49" w:history="1">
        <w:r w:rsidRPr="00945581">
          <w:rPr>
            <w:rStyle w:val="ac"/>
            <w:rFonts w:eastAsia="Calibri" w:cs="Times New Roman"/>
            <w:noProof/>
          </w:rPr>
          <w:t>5 Описание методологии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65ACC1" w14:textId="130E7275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0" w:history="1">
        <w:r w:rsidRPr="00945581">
          <w:rPr>
            <w:rStyle w:val="ac"/>
            <w:rFonts w:eastAsia="Calibri"/>
            <w:noProof/>
          </w:rPr>
          <w:t>5.1 Ключевые особенности методологии: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A11047" w14:textId="5F990530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1" w:history="1">
        <w:r w:rsidRPr="00945581">
          <w:rPr>
            <w:rStyle w:val="ac"/>
            <w:rFonts w:eastAsia="Calibri" w:cs="Times New Roman"/>
            <w:noProof/>
          </w:rPr>
          <w:t>5.1.1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AFA350E" w14:textId="2CF63ABF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2" w:history="1">
        <w:r w:rsidRPr="00945581">
          <w:rPr>
            <w:rStyle w:val="ac"/>
            <w:rFonts w:eastAsia="Calibri" w:cs="Times New Roman"/>
            <w:noProof/>
          </w:rPr>
          <w:t>5.1.2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BD252F3" w14:textId="5EA81E0F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3" w:history="1">
        <w:r w:rsidRPr="00945581">
          <w:rPr>
            <w:rStyle w:val="ac"/>
            <w:rFonts w:eastAsia="Calibri" w:cs="Times New Roman"/>
            <w:noProof/>
          </w:rPr>
          <w:t>5.1.3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EC4E74D" w14:textId="18021DB5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4" w:history="1">
        <w:r w:rsidRPr="00945581">
          <w:rPr>
            <w:rStyle w:val="ac"/>
            <w:rFonts w:eastAsia="Calibri"/>
            <w:noProof/>
          </w:rPr>
          <w:t>5.2 Информация о процессе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2EA6990" w14:textId="2995AC9E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5" w:history="1">
        <w:r w:rsidRPr="00945581">
          <w:rPr>
            <w:rStyle w:val="ac"/>
            <w:rFonts w:eastAsia="Calibri" w:cs="Times New Roman"/>
            <w:noProof/>
          </w:rPr>
          <w:t>5.2.1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5E08511" w14:textId="27768BFB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6" w:history="1">
        <w:r w:rsidRPr="00945581">
          <w:rPr>
            <w:rStyle w:val="ac"/>
            <w:rFonts w:eastAsia="Calibri" w:cs="Times New Roman"/>
            <w:noProof/>
          </w:rPr>
          <w:t>5.2.2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15DA927" w14:textId="5CBB0F80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7" w:history="1">
        <w:r w:rsidRPr="00945581">
          <w:rPr>
            <w:rStyle w:val="ac"/>
            <w:rFonts w:eastAsia="Calibri"/>
            <w:noProof/>
          </w:rPr>
          <w:t>5.3 Отчет о результатах тестирования на промежуточных этапах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12F1E0E" w14:textId="1589A3C3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8" w:history="1">
        <w:r w:rsidRPr="00945581">
          <w:rPr>
            <w:rStyle w:val="ac"/>
            <w:rFonts w:eastAsia="Calibri" w:cs="Times New Roman"/>
            <w:noProof/>
          </w:rPr>
          <w:t>5.3.1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7A0AD3E" w14:textId="3926B63C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59" w:history="1">
        <w:r w:rsidRPr="00945581">
          <w:rPr>
            <w:rStyle w:val="ac"/>
            <w:rFonts w:eastAsia="Calibri" w:cs="Times New Roman"/>
            <w:noProof/>
          </w:rPr>
          <w:t>5.3.2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A22F92B" w14:textId="064994A4" w:rsidR="00932F88" w:rsidRDefault="00932F88">
      <w:pPr>
        <w:pStyle w:val="3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60" w:history="1">
        <w:r w:rsidRPr="00945581">
          <w:rPr>
            <w:rStyle w:val="ac"/>
            <w:rFonts w:eastAsia="Calibri" w:cs="Times New Roman"/>
            <w:noProof/>
          </w:rPr>
          <w:t>5.3.3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BDB1B3" w14:textId="0475009D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61" w:history="1">
        <w:r w:rsidRPr="00945581">
          <w:rPr>
            <w:rStyle w:val="ac"/>
            <w:rFonts w:eastAsia="Calibri" w:cs="Times New Roman"/>
            <w:noProof/>
          </w:rPr>
          <w:t>6 Информация о планировании деятельности в ходе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56FA05" w14:textId="487AD670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62" w:history="1">
        <w:r w:rsidRPr="00945581">
          <w:rPr>
            <w:rStyle w:val="ac"/>
            <w:rFonts w:eastAsia="Calibri"/>
            <w:noProof/>
          </w:rPr>
          <w:t>6.1 Планирование этапов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5C24B11" w14:textId="43DA4557" w:rsidR="00932F88" w:rsidRDefault="00932F88">
      <w:pPr>
        <w:pStyle w:val="23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9223763" w:history="1">
        <w:r w:rsidRPr="00945581">
          <w:rPr>
            <w:rStyle w:val="ac"/>
            <w:rFonts w:eastAsia="Calibri"/>
            <w:noProof/>
          </w:rPr>
          <w:t>6.2 Распределение задач между участниками команды разработчиков. Роли и задачи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9C675F5" w14:textId="18EFD8B1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64" w:history="1">
        <w:r w:rsidRPr="00945581">
          <w:rPr>
            <w:rStyle w:val="ac"/>
            <w:rFonts w:cs="Times New Roman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A82D58" w14:textId="4817658F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65" w:history="1">
        <w:r w:rsidRPr="00945581">
          <w:rPr>
            <w:rStyle w:val="ac"/>
            <w:rFonts w:cs="Times New Roman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7E04DAE" w14:textId="00AFA29D" w:rsidR="00932F88" w:rsidRDefault="00932F88">
      <w:pPr>
        <w:pStyle w:val="11"/>
        <w:rPr>
          <w:rFonts w:asciiTheme="minorHAnsi" w:eastAsiaTheme="minorEastAsia" w:hAnsiTheme="minorHAnsi"/>
          <w:bCs w:val="0"/>
          <w:noProof/>
          <w:kern w:val="2"/>
          <w:sz w:val="24"/>
          <w:lang w:eastAsia="ru-RU"/>
          <w14:ligatures w14:val="standardContextual"/>
        </w:rPr>
      </w:pPr>
      <w:hyperlink w:anchor="_Toc199223766" w:history="1">
        <w:r w:rsidRPr="00945581">
          <w:rPr>
            <w:rStyle w:val="ac"/>
            <w:rFonts w:cs="Times New Roman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_Toc199223766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6C036E" w14:textId="6310D557" w:rsidR="00F74EB1" w:rsidRPr="00E24AF4" w:rsidRDefault="00CF6D7E" w:rsidP="00F74EB1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E24AF4">
        <w:rPr>
          <w:rFonts w:ascii="Times New Roman" w:hAnsi="Times New Roman" w:cs="Times New Roman"/>
          <w:bCs/>
          <w:caps/>
          <w:sz w:val="28"/>
          <w:szCs w:val="28"/>
          <w:lang w:eastAsia="ru-RU"/>
        </w:rPr>
        <w:fldChar w:fldCharType="end"/>
      </w:r>
    </w:p>
    <w:p w14:paraId="46CC5426" w14:textId="77777777" w:rsidR="00C56445" w:rsidRPr="00E24AF4" w:rsidRDefault="00746E3B" w:rsidP="00C56445">
      <w:pPr>
        <w:pStyle w:val="a1"/>
        <w:rPr>
          <w:szCs w:val="28"/>
        </w:rPr>
      </w:pPr>
      <w:r w:rsidRPr="00E24AF4">
        <w:rPr>
          <w:szCs w:val="28"/>
        </w:rPr>
        <w:br w:type="page"/>
      </w:r>
    </w:p>
    <w:p w14:paraId="699F9E17" w14:textId="2F6A3542" w:rsidR="00706F92" w:rsidRPr="00B43931" w:rsidRDefault="002040D4" w:rsidP="00B43931">
      <w:pPr>
        <w:pStyle w:val="13"/>
        <w:numPr>
          <w:ilvl w:val="0"/>
          <w:numId w:val="0"/>
        </w:numPr>
        <w:ind w:firstLine="709"/>
        <w:jc w:val="center"/>
        <w:rPr>
          <w:rFonts w:cs="Times New Roman"/>
        </w:rPr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99223733"/>
      <w:r w:rsidRPr="00E24AF4">
        <w:rPr>
          <w:rFonts w:cs="Times New Roman"/>
        </w:rPr>
        <w:lastRenderedPageBreak/>
        <w:t>В</w:t>
      </w:r>
      <w:r w:rsidR="00B26509" w:rsidRPr="00E24AF4">
        <w:rPr>
          <w:rFonts w:cs="Times New Roman"/>
        </w:rPr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2DF7CB9A" w14:textId="68B423C7" w:rsidR="007C5E54" w:rsidRPr="007C5E54" w:rsidRDefault="007C5E54" w:rsidP="007C5E54">
      <w:pPr>
        <w:pStyle w:val="73"/>
        <w:numPr>
          <w:ilvl w:val="0"/>
          <w:numId w:val="0"/>
        </w:numPr>
        <w:ind w:left="709"/>
        <w:rPr>
          <w:b/>
          <w:bCs/>
          <w:szCs w:val="28"/>
        </w:rPr>
      </w:pPr>
      <w:r w:rsidRPr="007C5E54">
        <w:rPr>
          <w:b/>
          <w:bCs/>
        </w:rPr>
        <w:t>Проблема</w:t>
      </w:r>
    </w:p>
    <w:p w14:paraId="4794868E" w14:textId="172605E1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>В условиях современного общества развитие гибких навыков (</w:t>
      </w:r>
      <w:proofErr w:type="spellStart"/>
      <w:r w:rsidRPr="007C5E54">
        <w:rPr>
          <w:szCs w:val="28"/>
        </w:rPr>
        <w:t>soft</w:t>
      </w:r>
      <w:proofErr w:type="spellEnd"/>
      <w:r w:rsidRPr="007C5E54">
        <w:rPr>
          <w:szCs w:val="28"/>
        </w:rPr>
        <w:t xml:space="preserve"> </w:t>
      </w:r>
      <w:proofErr w:type="spellStart"/>
      <w:r w:rsidRPr="007C5E54">
        <w:rPr>
          <w:szCs w:val="28"/>
        </w:rPr>
        <w:t>skills</w:t>
      </w:r>
      <w:proofErr w:type="spellEnd"/>
      <w:r w:rsidRPr="007C5E54">
        <w:rPr>
          <w:szCs w:val="28"/>
        </w:rPr>
        <w:t xml:space="preserve">) становится ключевым фактором успеха в личной и профессиональной жизни. Однако многие люди сталкиваются с трудностями:  </w:t>
      </w:r>
    </w:p>
    <w:p w14:paraId="7F51916A" w14:textId="77777777" w:rsidR="00C469F7" w:rsidRDefault="007C5E54" w:rsidP="00C469F7">
      <w:pPr>
        <w:pStyle w:val="73"/>
        <w:numPr>
          <w:ilvl w:val="0"/>
          <w:numId w:val="50"/>
        </w:numPr>
        <w:rPr>
          <w:szCs w:val="28"/>
        </w:rPr>
      </w:pPr>
      <w:r w:rsidRPr="007C5E54">
        <w:rPr>
          <w:szCs w:val="28"/>
        </w:rPr>
        <w:t xml:space="preserve">Не знают, где найти качественные и бесплатные мероприятия для развития коммуникации, критического мышления, креативности и других навыков.  </w:t>
      </w:r>
    </w:p>
    <w:p w14:paraId="32AAC39A" w14:textId="77777777" w:rsidR="00C469F7" w:rsidRDefault="007C5E54" w:rsidP="00C469F7">
      <w:pPr>
        <w:pStyle w:val="73"/>
        <w:numPr>
          <w:ilvl w:val="0"/>
          <w:numId w:val="50"/>
        </w:numPr>
        <w:rPr>
          <w:szCs w:val="28"/>
        </w:rPr>
      </w:pPr>
      <w:r w:rsidRPr="00C469F7">
        <w:rPr>
          <w:szCs w:val="28"/>
        </w:rPr>
        <w:t>Существующие платформы не предоставляют удобного доступа к информации о мероприятиях, адаптированных под разные города.</w:t>
      </w:r>
    </w:p>
    <w:p w14:paraId="06C7FC00" w14:textId="418BFE62" w:rsidR="007C5E54" w:rsidRPr="00C469F7" w:rsidRDefault="007C5E54" w:rsidP="00C469F7">
      <w:pPr>
        <w:pStyle w:val="73"/>
        <w:numPr>
          <w:ilvl w:val="0"/>
          <w:numId w:val="50"/>
        </w:numPr>
        <w:rPr>
          <w:szCs w:val="28"/>
        </w:rPr>
      </w:pPr>
      <w:r w:rsidRPr="00C469F7">
        <w:rPr>
          <w:szCs w:val="28"/>
        </w:rPr>
        <w:t xml:space="preserve">Нет единой системы, где можно отслеживать свои достижения, получать обратную связь и развиваться системно.  </w:t>
      </w:r>
    </w:p>
    <w:p w14:paraId="4DB818FC" w14:textId="4AD65565" w:rsidR="007C5E54" w:rsidRPr="007C5E54" w:rsidRDefault="007C5E54" w:rsidP="007C5E54">
      <w:pPr>
        <w:pStyle w:val="73"/>
        <w:numPr>
          <w:ilvl w:val="0"/>
          <w:numId w:val="0"/>
        </w:numPr>
        <w:ind w:left="709"/>
        <w:rPr>
          <w:b/>
          <w:bCs/>
          <w:szCs w:val="28"/>
        </w:rPr>
      </w:pPr>
      <w:r w:rsidRPr="007C5E54">
        <w:rPr>
          <w:b/>
          <w:bCs/>
          <w:szCs w:val="28"/>
        </w:rPr>
        <w:t>Цель проекта</w:t>
      </w:r>
    </w:p>
    <w:p w14:paraId="2AA34846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Создать удобный и доступный портал, который:  </w:t>
      </w:r>
    </w:p>
    <w:p w14:paraId="69168969" w14:textId="77777777" w:rsidR="00C469F7" w:rsidRDefault="007C5E54" w:rsidP="00C469F7">
      <w:pPr>
        <w:pStyle w:val="73"/>
        <w:numPr>
          <w:ilvl w:val="0"/>
          <w:numId w:val="51"/>
        </w:numPr>
        <w:rPr>
          <w:szCs w:val="28"/>
        </w:rPr>
      </w:pPr>
      <w:r w:rsidRPr="007C5E54">
        <w:rPr>
          <w:szCs w:val="28"/>
        </w:rPr>
        <w:t xml:space="preserve">Предоставляет актуальную информацию о бесплатных мероприятиях для развития </w:t>
      </w:r>
      <w:proofErr w:type="spellStart"/>
      <w:r w:rsidRPr="007C5E54">
        <w:rPr>
          <w:szCs w:val="28"/>
        </w:rPr>
        <w:t>soft</w:t>
      </w:r>
      <w:proofErr w:type="spellEnd"/>
      <w:r w:rsidRPr="007C5E54">
        <w:rPr>
          <w:szCs w:val="28"/>
        </w:rPr>
        <w:t xml:space="preserve"> </w:t>
      </w:r>
      <w:proofErr w:type="spellStart"/>
      <w:r w:rsidRPr="007C5E54">
        <w:rPr>
          <w:szCs w:val="28"/>
        </w:rPr>
        <w:t>skills</w:t>
      </w:r>
      <w:proofErr w:type="spellEnd"/>
      <w:r w:rsidRPr="007C5E54">
        <w:rPr>
          <w:szCs w:val="28"/>
        </w:rPr>
        <w:t xml:space="preserve">.  </w:t>
      </w:r>
    </w:p>
    <w:p w14:paraId="36FECBF5" w14:textId="77777777" w:rsidR="00C469F7" w:rsidRDefault="007C5E54" w:rsidP="00C469F7">
      <w:pPr>
        <w:pStyle w:val="73"/>
        <w:numPr>
          <w:ilvl w:val="0"/>
          <w:numId w:val="51"/>
        </w:numPr>
        <w:rPr>
          <w:szCs w:val="28"/>
        </w:rPr>
      </w:pPr>
      <w:r w:rsidRPr="00C469F7">
        <w:rPr>
          <w:szCs w:val="28"/>
        </w:rPr>
        <w:t xml:space="preserve">Упрощает регистрацию и участие в тренингах, деловых играх и воркшопах.  </w:t>
      </w:r>
    </w:p>
    <w:p w14:paraId="79000CEC" w14:textId="77777777" w:rsidR="00C469F7" w:rsidRDefault="007C5E54" w:rsidP="00C469F7">
      <w:pPr>
        <w:pStyle w:val="73"/>
        <w:numPr>
          <w:ilvl w:val="0"/>
          <w:numId w:val="51"/>
        </w:numPr>
        <w:rPr>
          <w:szCs w:val="28"/>
        </w:rPr>
      </w:pPr>
      <w:r w:rsidRPr="00C469F7">
        <w:rPr>
          <w:szCs w:val="28"/>
        </w:rPr>
        <w:t xml:space="preserve">Позволяет пользователям отслеживать прогресс в развитии навыков.  </w:t>
      </w:r>
    </w:p>
    <w:p w14:paraId="77A8F907" w14:textId="29FA0E37" w:rsidR="007C5E54" w:rsidRPr="00C469F7" w:rsidRDefault="007C5E54" w:rsidP="00C469F7">
      <w:pPr>
        <w:pStyle w:val="73"/>
        <w:numPr>
          <w:ilvl w:val="0"/>
          <w:numId w:val="51"/>
        </w:numPr>
        <w:rPr>
          <w:szCs w:val="28"/>
        </w:rPr>
      </w:pPr>
      <w:r w:rsidRPr="00C469F7">
        <w:rPr>
          <w:szCs w:val="28"/>
        </w:rPr>
        <w:t xml:space="preserve">Дает возможность активным участникам становиться организаторами и развивать лидерские качества.  </w:t>
      </w:r>
    </w:p>
    <w:p w14:paraId="286673E3" w14:textId="364B84E3" w:rsidR="007C5E54" w:rsidRPr="007C5E54" w:rsidRDefault="007C5E54" w:rsidP="007C5E54">
      <w:pPr>
        <w:pStyle w:val="73"/>
        <w:numPr>
          <w:ilvl w:val="0"/>
          <w:numId w:val="0"/>
        </w:numPr>
        <w:ind w:left="709"/>
        <w:rPr>
          <w:b/>
          <w:bCs/>
          <w:szCs w:val="28"/>
        </w:rPr>
      </w:pPr>
      <w:r w:rsidRPr="007C5E54">
        <w:rPr>
          <w:b/>
          <w:bCs/>
          <w:szCs w:val="28"/>
        </w:rPr>
        <w:t xml:space="preserve">Актуальность </w:t>
      </w:r>
    </w:p>
    <w:p w14:paraId="7D788621" w14:textId="588991BC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1. Потребность в </w:t>
      </w:r>
      <w:proofErr w:type="spellStart"/>
      <w:r w:rsidRPr="007C5E54">
        <w:rPr>
          <w:szCs w:val="28"/>
        </w:rPr>
        <w:t>soft</w:t>
      </w:r>
      <w:proofErr w:type="spellEnd"/>
      <w:r w:rsidRPr="007C5E54">
        <w:rPr>
          <w:szCs w:val="28"/>
        </w:rPr>
        <w:t xml:space="preserve"> </w:t>
      </w:r>
      <w:proofErr w:type="spellStart"/>
      <w:r w:rsidRPr="007C5E54">
        <w:rPr>
          <w:szCs w:val="28"/>
        </w:rPr>
        <w:t>skills</w:t>
      </w:r>
      <w:proofErr w:type="spellEnd"/>
      <w:r w:rsidRPr="007C5E54">
        <w:rPr>
          <w:szCs w:val="28"/>
        </w:rPr>
        <w:t xml:space="preserve">– В современном мире критически важны коммуникация, командная работа и креативность, но не все знают, где их развивать.  </w:t>
      </w:r>
    </w:p>
    <w:p w14:paraId="13BEA8CF" w14:textId="3F34F564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lastRenderedPageBreak/>
        <w:t xml:space="preserve">2. Недостаток удобных платформ – Существующие сервисы не предоставляют единого календаря мероприятий с фильтрами и адаптацией под разные города.  </w:t>
      </w:r>
    </w:p>
    <w:p w14:paraId="145EDAC1" w14:textId="5FB06333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3. Доступность – Многие курсы и тренинги платные, а “Лига Речи” предлагает бесплатные возможности для всех.  </w:t>
      </w:r>
    </w:p>
    <w:p w14:paraId="52447FA8" w14:textId="2C7FC29B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4. Мотивация и прогресс – Пользователям важно видеть свои достижения и получать обратную связь, что повышает вовлеченность.  </w:t>
      </w:r>
    </w:p>
    <w:p w14:paraId="28E22D8B" w14:textId="1CC55434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b/>
          <w:bCs/>
          <w:szCs w:val="28"/>
        </w:rPr>
      </w:pPr>
      <w:r w:rsidRPr="007C5E54">
        <w:rPr>
          <w:b/>
          <w:bCs/>
          <w:szCs w:val="28"/>
        </w:rPr>
        <w:t>Задачи проекта</w:t>
      </w:r>
    </w:p>
    <w:p w14:paraId="07F9FB5A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1. Разработать удобный календарь мероприятий с фильтрами (по дате, типу, уровню сложности).  </w:t>
      </w:r>
    </w:p>
    <w:p w14:paraId="1C2C549C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2. Реализовать систему аккаунтов с разными уровнями доступа (Гость, Активист, Тренер, Куратор, Лидер).  </w:t>
      </w:r>
    </w:p>
    <w:p w14:paraId="6BB69EE4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3. Обеспечить возможность регистрации, подачи заявок, оставления отзывов и отслеживания прогресса.  </w:t>
      </w:r>
    </w:p>
    <w:p w14:paraId="57FA6FD6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4. Создать админ-панель для управления контентом с разделением по городам.  </w:t>
      </w:r>
    </w:p>
    <w:p w14:paraId="3DA14ADF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5. Внедрить систему </w:t>
      </w:r>
      <w:proofErr w:type="spellStart"/>
      <w:r w:rsidRPr="007C5E54">
        <w:rPr>
          <w:szCs w:val="28"/>
        </w:rPr>
        <w:t>донатов</w:t>
      </w:r>
      <w:proofErr w:type="spellEnd"/>
      <w:r w:rsidRPr="007C5E54">
        <w:rPr>
          <w:szCs w:val="28"/>
        </w:rPr>
        <w:t xml:space="preserve"> для поддержки проекта.  </w:t>
      </w:r>
    </w:p>
    <w:p w14:paraId="6FC21697" w14:textId="77777777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6. Разработать адаптивный дизайн для всех устройств.  </w:t>
      </w:r>
    </w:p>
    <w:p w14:paraId="233A2372" w14:textId="70F8ECB5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t xml:space="preserve">7. Обеспечить интеграцию с соцсетями (VK, </w:t>
      </w:r>
      <w:proofErr w:type="spellStart"/>
      <w:r w:rsidRPr="007C5E54">
        <w:rPr>
          <w:szCs w:val="28"/>
        </w:rPr>
        <w:t>Telegram</w:t>
      </w:r>
      <w:proofErr w:type="spellEnd"/>
      <w:r w:rsidRPr="007C5E54">
        <w:rPr>
          <w:szCs w:val="28"/>
        </w:rPr>
        <w:t xml:space="preserve">, Google) для удобной авторизации.  </w:t>
      </w:r>
    </w:p>
    <w:p w14:paraId="255331BB" w14:textId="01B1AB79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b/>
          <w:bCs/>
          <w:szCs w:val="28"/>
        </w:rPr>
      </w:pPr>
      <w:r w:rsidRPr="007C5E54">
        <w:rPr>
          <w:b/>
          <w:bCs/>
          <w:szCs w:val="28"/>
        </w:rPr>
        <w:t xml:space="preserve">Ожидаемый результат </w:t>
      </w:r>
    </w:p>
    <w:p w14:paraId="65F48946" w14:textId="77777777" w:rsidR="00C469F7" w:rsidRDefault="007C5E54" w:rsidP="00C469F7">
      <w:pPr>
        <w:pStyle w:val="73"/>
        <w:numPr>
          <w:ilvl w:val="0"/>
          <w:numId w:val="52"/>
        </w:numPr>
        <w:rPr>
          <w:szCs w:val="28"/>
        </w:rPr>
      </w:pPr>
      <w:r w:rsidRPr="007C5E54">
        <w:rPr>
          <w:szCs w:val="28"/>
        </w:rPr>
        <w:t xml:space="preserve">Единый портал для поиска и участия в мероприятиях по развитию </w:t>
      </w:r>
      <w:proofErr w:type="spellStart"/>
      <w:r w:rsidRPr="007C5E54">
        <w:rPr>
          <w:szCs w:val="28"/>
        </w:rPr>
        <w:t>soft</w:t>
      </w:r>
      <w:proofErr w:type="spellEnd"/>
      <w:r w:rsidRPr="007C5E54">
        <w:rPr>
          <w:szCs w:val="28"/>
        </w:rPr>
        <w:t xml:space="preserve"> </w:t>
      </w:r>
      <w:proofErr w:type="spellStart"/>
      <w:r w:rsidRPr="007C5E54">
        <w:rPr>
          <w:szCs w:val="28"/>
        </w:rPr>
        <w:t>skills</w:t>
      </w:r>
      <w:proofErr w:type="spellEnd"/>
      <w:r w:rsidRPr="007C5E54">
        <w:rPr>
          <w:szCs w:val="28"/>
        </w:rPr>
        <w:t xml:space="preserve">.  </w:t>
      </w:r>
    </w:p>
    <w:p w14:paraId="1F979F7A" w14:textId="77777777" w:rsidR="00C469F7" w:rsidRDefault="007C5E54" w:rsidP="00C469F7">
      <w:pPr>
        <w:pStyle w:val="73"/>
        <w:numPr>
          <w:ilvl w:val="0"/>
          <w:numId w:val="52"/>
        </w:numPr>
        <w:rPr>
          <w:szCs w:val="28"/>
        </w:rPr>
      </w:pPr>
      <w:r w:rsidRPr="00C469F7">
        <w:rPr>
          <w:szCs w:val="28"/>
        </w:rPr>
        <w:t xml:space="preserve">Удобный личный кабинет с историей участия, достижениями и отзывами.  </w:t>
      </w:r>
    </w:p>
    <w:p w14:paraId="04F1F384" w14:textId="77777777" w:rsidR="00C469F7" w:rsidRDefault="007C5E54" w:rsidP="00C469F7">
      <w:pPr>
        <w:pStyle w:val="73"/>
        <w:numPr>
          <w:ilvl w:val="0"/>
          <w:numId w:val="52"/>
        </w:numPr>
        <w:rPr>
          <w:szCs w:val="28"/>
        </w:rPr>
      </w:pPr>
      <w:r w:rsidRPr="00C469F7">
        <w:rPr>
          <w:szCs w:val="28"/>
        </w:rPr>
        <w:t xml:space="preserve">Возможность для пользователей становиться организаторами и развивать лидерские качества.  </w:t>
      </w:r>
    </w:p>
    <w:p w14:paraId="519CB66C" w14:textId="00562C66" w:rsidR="007C5E54" w:rsidRPr="00C469F7" w:rsidRDefault="007C5E54" w:rsidP="00C469F7">
      <w:pPr>
        <w:pStyle w:val="73"/>
        <w:numPr>
          <w:ilvl w:val="0"/>
          <w:numId w:val="52"/>
        </w:numPr>
        <w:rPr>
          <w:szCs w:val="28"/>
        </w:rPr>
      </w:pPr>
      <w:r w:rsidRPr="00C469F7">
        <w:rPr>
          <w:szCs w:val="28"/>
        </w:rPr>
        <w:t xml:space="preserve">Гибкая система управления контентом для администраторов разных городов.  </w:t>
      </w:r>
    </w:p>
    <w:p w14:paraId="459A16F4" w14:textId="2799C80F" w:rsidR="007C5E54" w:rsidRPr="007C5E54" w:rsidRDefault="007C5E54" w:rsidP="007C5E54">
      <w:pPr>
        <w:pStyle w:val="73"/>
        <w:numPr>
          <w:ilvl w:val="0"/>
          <w:numId w:val="0"/>
        </w:numPr>
        <w:ind w:firstLine="709"/>
        <w:rPr>
          <w:szCs w:val="28"/>
        </w:rPr>
      </w:pPr>
      <w:r w:rsidRPr="007C5E54">
        <w:rPr>
          <w:szCs w:val="28"/>
        </w:rPr>
        <w:lastRenderedPageBreak/>
        <w:t xml:space="preserve">Реализация проекта позволит сделать развитие гибких навыков доступным для всех, независимо от возраста и финансового положения.  </w:t>
      </w:r>
    </w:p>
    <w:p w14:paraId="73FF67C8" w14:textId="7D425F5E" w:rsidR="00887174" w:rsidRPr="00E24AF4" w:rsidRDefault="00706F92" w:rsidP="0030432B">
      <w:pPr>
        <w:pStyle w:val="13"/>
        <w:ind w:firstLine="0"/>
        <w:rPr>
          <w:rFonts w:cs="Times New Roman"/>
        </w:rPr>
      </w:pPr>
      <w:bookmarkStart w:id="8" w:name="_Toc199223734"/>
      <w:r w:rsidRPr="00E24AF4">
        <w:rPr>
          <w:rFonts w:cs="Times New Roman"/>
        </w:rPr>
        <w:lastRenderedPageBreak/>
        <w:t>Требования заказчика</w:t>
      </w:r>
      <w:bookmarkEnd w:id="8"/>
    </w:p>
    <w:p w14:paraId="4B23BF68" w14:textId="77777777" w:rsidR="00C5203E" w:rsidRPr="00C5203E" w:rsidRDefault="00C5203E" w:rsidP="0030432B">
      <w:pPr>
        <w:pStyle w:val="21"/>
        <w:rPr>
          <w:szCs w:val="28"/>
        </w:rPr>
      </w:pPr>
      <w:r w:rsidRPr="00C5203E">
        <w:rPr>
          <w:szCs w:val="28"/>
        </w:rPr>
        <w:t>На основании требований заказчика мы выделили следующие пункты:</w:t>
      </w:r>
    </w:p>
    <w:p w14:paraId="3572E19C" w14:textId="07C2BF11" w:rsidR="00C5203E" w:rsidRPr="00C5203E" w:rsidRDefault="00C5203E" w:rsidP="007C5E54">
      <w:pPr>
        <w:pStyle w:val="21"/>
        <w:ind w:left="709"/>
        <w:rPr>
          <w:szCs w:val="28"/>
        </w:rPr>
      </w:pPr>
      <w:r w:rsidRPr="00C5203E">
        <w:rPr>
          <w:szCs w:val="28"/>
        </w:rPr>
        <w:t xml:space="preserve">— Сайт должен предоставлять витрину с информацией о проектах, </w:t>
      </w:r>
      <w:proofErr w:type="gramStart"/>
      <w:r w:rsidRPr="00C5203E">
        <w:rPr>
          <w:szCs w:val="28"/>
        </w:rPr>
        <w:t>с</w:t>
      </w:r>
      <w:r w:rsidR="007C5E54">
        <w:rPr>
          <w:szCs w:val="28"/>
        </w:rPr>
        <w:t xml:space="preserve"> </w:t>
      </w:r>
      <w:r w:rsidRPr="00C5203E">
        <w:rPr>
          <w:szCs w:val="28"/>
        </w:rPr>
        <w:t>обществах</w:t>
      </w:r>
      <w:proofErr w:type="gramEnd"/>
      <w:r w:rsidRPr="00C5203E">
        <w:rPr>
          <w:szCs w:val="28"/>
        </w:rPr>
        <w:t xml:space="preserve"> и мероприятиях, адаптированную под каждый город.</w:t>
      </w:r>
    </w:p>
    <w:p w14:paraId="1345EC93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Необходимо реализовать пять уровней пользовательских аккаунтов с различными правами доступа: Гость, Активист, Тренер, Куратор, Лидер.</w:t>
      </w:r>
    </w:p>
    <w:p w14:paraId="7C918124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Пользователь должен иметь возможность регистрироваться, оставлять отзывы, подавать заявки на участие и отслеживать свои достижения.</w:t>
      </w:r>
    </w:p>
    <w:p w14:paraId="751435B1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Мероприятия должны отображаться в календаре, с фильтрацией по дате, типу и уровню, с возможностью регистрации на них.</w:t>
      </w:r>
    </w:p>
    <w:p w14:paraId="235CABA2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 xml:space="preserve">— Сайт должен поддерживать авторизацию и вход через </w:t>
      </w:r>
      <w:proofErr w:type="spellStart"/>
      <w:r w:rsidRPr="00C5203E">
        <w:rPr>
          <w:szCs w:val="28"/>
        </w:rPr>
        <w:t>email</w:t>
      </w:r>
      <w:proofErr w:type="spellEnd"/>
      <w:r w:rsidRPr="00C5203E">
        <w:rPr>
          <w:szCs w:val="28"/>
        </w:rPr>
        <w:t xml:space="preserve">, а также (в будущем) через VK, </w:t>
      </w:r>
      <w:proofErr w:type="spellStart"/>
      <w:r w:rsidRPr="00C5203E">
        <w:rPr>
          <w:szCs w:val="28"/>
        </w:rPr>
        <w:t>Telegram</w:t>
      </w:r>
      <w:proofErr w:type="spellEnd"/>
      <w:r w:rsidRPr="00C5203E">
        <w:rPr>
          <w:szCs w:val="28"/>
        </w:rPr>
        <w:t>, Google.</w:t>
      </w:r>
    </w:p>
    <w:p w14:paraId="353121B8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Нужна админ-панель для управления контентом сайта (проекты, сообщества, мероприятия, команды) с раздельным доступом для администраторов разных городов.</w:t>
      </w:r>
    </w:p>
    <w:p w14:paraId="38E76EB4" w14:textId="33EDB29F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 xml:space="preserve">— Система </w:t>
      </w:r>
      <w:proofErr w:type="spellStart"/>
      <w:r w:rsidRPr="00C5203E">
        <w:rPr>
          <w:szCs w:val="28"/>
        </w:rPr>
        <w:t>донатов</w:t>
      </w:r>
      <w:proofErr w:type="spellEnd"/>
      <w:r w:rsidRPr="00C5203E">
        <w:rPr>
          <w:szCs w:val="28"/>
        </w:rPr>
        <w:t xml:space="preserve"> должна позволять пользователям отправлять средства.</w:t>
      </w:r>
    </w:p>
    <w:p w14:paraId="218EC795" w14:textId="77777777" w:rsidR="00C5203E" w:rsidRPr="00C5203E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Аккаунт пользователя должен отображать его достижения, оценки, гибкие навыки, опыт, отзывы и личную информацию.</w:t>
      </w:r>
    </w:p>
    <w:p w14:paraId="71D99122" w14:textId="4D8E9DF5" w:rsidR="00F50B9B" w:rsidRPr="00E24AF4" w:rsidRDefault="00C5203E" w:rsidP="00C5203E">
      <w:pPr>
        <w:pStyle w:val="21"/>
        <w:ind w:left="709"/>
        <w:rPr>
          <w:szCs w:val="28"/>
        </w:rPr>
      </w:pPr>
      <w:r w:rsidRPr="00C5203E">
        <w:rPr>
          <w:szCs w:val="28"/>
        </w:rPr>
        <w:t>— Дизайн должен быть адаптивным для разных устройств и поддерживать возможность смены логотипов и баннеров через админку.</w:t>
      </w:r>
    </w:p>
    <w:p w14:paraId="24C96D6E" w14:textId="7A729D57" w:rsidR="00F50B9B" w:rsidRPr="00E24AF4" w:rsidRDefault="00473377" w:rsidP="00F50B9B">
      <w:pPr>
        <w:pStyle w:val="12"/>
        <w:rPr>
          <w:rFonts w:cs="Times New Roman"/>
          <w:lang w:val="en-US"/>
        </w:rPr>
      </w:pPr>
      <w:bookmarkStart w:id="9" w:name="_Toc199223735"/>
      <w:r w:rsidRPr="00E24AF4">
        <w:rPr>
          <w:rFonts w:cs="Times New Roman"/>
          <w:lang w:val="en-US"/>
        </w:rPr>
        <w:lastRenderedPageBreak/>
        <w:t>Backlog</w:t>
      </w:r>
      <w:bookmarkEnd w:id="9"/>
    </w:p>
    <w:p w14:paraId="1C0C3268" w14:textId="7CFD569B" w:rsidR="00473377" w:rsidRPr="00E24AF4" w:rsidRDefault="00473377" w:rsidP="00473377">
      <w:pPr>
        <w:pStyle w:val="14"/>
        <w:rPr>
          <w:szCs w:val="28"/>
          <w:lang w:eastAsia="ru-RU"/>
        </w:rPr>
      </w:pPr>
      <w:bookmarkStart w:id="10" w:name="_Toc199223736"/>
      <w:bookmarkStart w:id="11" w:name="_Hlk187537962"/>
      <w:proofErr w:type="spellStart"/>
      <w:r w:rsidRPr="00E24AF4">
        <w:rPr>
          <w:szCs w:val="28"/>
          <w:lang w:val="en-US" w:eastAsia="ru-RU"/>
        </w:rPr>
        <w:t>YouGile</w:t>
      </w:r>
      <w:bookmarkEnd w:id="10"/>
      <w:proofErr w:type="spellEnd"/>
      <w:r w:rsidRPr="00E24AF4">
        <w:rPr>
          <w:szCs w:val="28"/>
          <w:lang w:eastAsia="ru-RU"/>
        </w:rPr>
        <w:t xml:space="preserve"> </w:t>
      </w:r>
    </w:p>
    <w:bookmarkEnd w:id="11"/>
    <w:p w14:paraId="2A6C2C72" w14:textId="0AF830FC" w:rsidR="00473377" w:rsidRPr="00E24AF4" w:rsidRDefault="00473377" w:rsidP="00473377">
      <w:pPr>
        <w:pStyle w:val="21"/>
        <w:rPr>
          <w:szCs w:val="28"/>
        </w:rPr>
      </w:pPr>
      <w:r w:rsidRPr="00E24AF4">
        <w:rPr>
          <w:szCs w:val="28"/>
        </w:rPr>
        <w:t>Для удобного отслеживания</w:t>
      </w:r>
      <w:r w:rsidR="00294052" w:rsidRPr="00E24AF4">
        <w:rPr>
          <w:szCs w:val="28"/>
        </w:rPr>
        <w:t xml:space="preserve"> и назначения</w:t>
      </w:r>
      <w:r w:rsidRPr="00E24AF4">
        <w:rPr>
          <w:szCs w:val="28"/>
        </w:rPr>
        <w:t xml:space="preserve"> задач</w:t>
      </w:r>
      <w:r w:rsidR="00294052" w:rsidRPr="00E24AF4">
        <w:rPr>
          <w:szCs w:val="28"/>
        </w:rPr>
        <w:t xml:space="preserve">, а также их дедлайнов, был использован сервис </w:t>
      </w:r>
      <w:proofErr w:type="spellStart"/>
      <w:r w:rsidR="00294052" w:rsidRPr="00E24AF4">
        <w:rPr>
          <w:szCs w:val="28"/>
        </w:rPr>
        <w:t>YouGile</w:t>
      </w:r>
      <w:proofErr w:type="spellEnd"/>
      <w:r w:rsidR="00294052" w:rsidRPr="00E24AF4">
        <w:rPr>
          <w:szCs w:val="28"/>
        </w:rPr>
        <w:t>. В первую очередь задачи и их дедлайн, а также ответственного за них члена команды публиковались Тимлидом в графе “Поставленные задачи”, далее ответственный за определённую задачу человек перетаскивал эту задачу в следующий раздел ”В работе”,  а после выполнения перемещал задачу в раздел “Проверка” , после этого Тимлид проверял результат выполнения этой задачи совместно с ответственным за неё, и если она выполнена в полном объёме её перемещали в раздел “Готово”.</w:t>
      </w:r>
    </w:p>
    <w:p w14:paraId="23185A51" w14:textId="7E58B2B1" w:rsidR="00294052" w:rsidRDefault="00B43931" w:rsidP="00294052">
      <w:pPr>
        <w:pStyle w:val="14"/>
        <w:rPr>
          <w:szCs w:val="28"/>
        </w:rPr>
      </w:pPr>
      <w:bookmarkStart w:id="12" w:name="_Toc199223737"/>
      <w:r>
        <w:rPr>
          <w:noProof/>
        </w:rPr>
        <w:drawing>
          <wp:anchor distT="0" distB="0" distL="114300" distR="114300" simplePos="0" relativeHeight="251668480" behindDoc="0" locked="0" layoutInCell="1" allowOverlap="1" wp14:anchorId="54F114E5" wp14:editId="11D8AE16">
            <wp:simplePos x="0" y="0"/>
            <wp:positionH relativeFrom="page">
              <wp:align>center</wp:align>
            </wp:positionH>
            <wp:positionV relativeFrom="paragraph">
              <wp:posOffset>1150997</wp:posOffset>
            </wp:positionV>
            <wp:extent cx="5939790" cy="3536315"/>
            <wp:effectExtent l="0" t="0" r="3810" b="6985"/>
            <wp:wrapThrough wrapText="bothSides">
              <wp:wrapPolygon edited="0">
                <wp:start x="0" y="0"/>
                <wp:lineTo x="0" y="21526"/>
                <wp:lineTo x="21545" y="21526"/>
                <wp:lineTo x="21545" y="0"/>
                <wp:lineTo x="0" y="0"/>
              </wp:wrapPolygon>
            </wp:wrapThrough>
            <wp:docPr id="1098184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3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4052" w:rsidRPr="00E24AF4">
        <w:rPr>
          <w:szCs w:val="28"/>
        </w:rPr>
        <w:t xml:space="preserve">Диаграмма </w:t>
      </w:r>
      <w:proofErr w:type="spellStart"/>
      <w:r w:rsidR="00294052" w:rsidRPr="00E24AF4">
        <w:rPr>
          <w:szCs w:val="28"/>
        </w:rPr>
        <w:t>Ганта</w:t>
      </w:r>
      <w:bookmarkEnd w:id="12"/>
      <w:proofErr w:type="spellEnd"/>
    </w:p>
    <w:p w14:paraId="4DA7536A" w14:textId="76AA4CFE" w:rsidR="00B43931" w:rsidRPr="00B43931" w:rsidRDefault="00B43931" w:rsidP="00B43931">
      <w:pPr>
        <w:pStyle w:val="21"/>
        <w:rPr>
          <w:lang w:eastAsia="en-US"/>
        </w:rPr>
      </w:pPr>
    </w:p>
    <w:p w14:paraId="6AE2A1EB" w14:textId="7A291560" w:rsidR="00294052" w:rsidRPr="00E24AF4" w:rsidRDefault="00294052" w:rsidP="00294052">
      <w:pPr>
        <w:pStyle w:val="21"/>
        <w:rPr>
          <w:szCs w:val="28"/>
          <w:lang w:eastAsia="en-US"/>
        </w:rPr>
      </w:pPr>
    </w:p>
    <w:p w14:paraId="671C082A" w14:textId="09260401" w:rsidR="00294052" w:rsidRPr="00E24AF4" w:rsidRDefault="00F85CF8" w:rsidP="00F85CF8">
      <w:pPr>
        <w:pStyle w:val="52"/>
        <w:rPr>
          <w:szCs w:val="28"/>
        </w:rPr>
      </w:pPr>
      <w:r w:rsidRPr="00E24AF4">
        <w:rPr>
          <w:szCs w:val="28"/>
        </w:rPr>
        <w:t>Рисунок номер 1</w:t>
      </w:r>
    </w:p>
    <w:p w14:paraId="2CC94C69" w14:textId="714187BC" w:rsidR="00F85CF8" w:rsidRDefault="00C91ED3" w:rsidP="00F85CF8">
      <w:pPr>
        <w:pStyle w:val="aa"/>
        <w:rPr>
          <w:szCs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5055E7B" wp14:editId="0FA0B230">
            <wp:simplePos x="0" y="0"/>
            <wp:positionH relativeFrom="margin">
              <wp:align>left</wp:align>
            </wp:positionH>
            <wp:positionV relativeFrom="paragraph">
              <wp:posOffset>908516</wp:posOffset>
            </wp:positionV>
            <wp:extent cx="5939790" cy="2920365"/>
            <wp:effectExtent l="0" t="0" r="3810" b="0"/>
            <wp:wrapThrough wrapText="bothSides">
              <wp:wrapPolygon edited="0">
                <wp:start x="0" y="0"/>
                <wp:lineTo x="0" y="21417"/>
                <wp:lineTo x="21545" y="21417"/>
                <wp:lineTo x="21545" y="0"/>
                <wp:lineTo x="0" y="0"/>
              </wp:wrapPolygon>
            </wp:wrapThrough>
            <wp:docPr id="62665498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5CF8" w:rsidRPr="00E24AF4">
        <w:rPr>
          <w:szCs w:val="28"/>
        </w:rPr>
        <w:t xml:space="preserve">Диаграмма </w:t>
      </w:r>
      <w:proofErr w:type="spellStart"/>
      <w:r w:rsidR="00F85CF8" w:rsidRPr="00E24AF4">
        <w:rPr>
          <w:szCs w:val="28"/>
        </w:rPr>
        <w:t>Ганта</w:t>
      </w:r>
      <w:proofErr w:type="spellEnd"/>
      <w:r w:rsidR="00F85CF8" w:rsidRPr="00E24AF4">
        <w:rPr>
          <w:szCs w:val="28"/>
        </w:rPr>
        <w:t xml:space="preserve"> которая представлена на Рисунке номер 1, была использована помимо ведения задач в </w:t>
      </w:r>
      <w:proofErr w:type="spellStart"/>
      <w:r w:rsidR="00F85CF8" w:rsidRPr="00E24AF4">
        <w:rPr>
          <w:szCs w:val="28"/>
          <w:lang w:val="en-US"/>
        </w:rPr>
        <w:t>YouGile</w:t>
      </w:r>
      <w:proofErr w:type="spellEnd"/>
      <w:r w:rsidR="00F85CF8" w:rsidRPr="00E24AF4">
        <w:rPr>
          <w:szCs w:val="28"/>
        </w:rPr>
        <w:t>, для отслеживания успеваемости выполнения главных и обобщённых задач на каждой итерации.</w:t>
      </w:r>
    </w:p>
    <w:p w14:paraId="5ACA5168" w14:textId="43E7026F" w:rsidR="00C91ED3" w:rsidRDefault="00C91ED3" w:rsidP="00C91ED3">
      <w:pPr>
        <w:pStyle w:val="52"/>
        <w:rPr>
          <w:szCs w:val="28"/>
        </w:rPr>
      </w:pPr>
      <w:r w:rsidRPr="00E24AF4">
        <w:rPr>
          <w:szCs w:val="28"/>
        </w:rPr>
        <w:t xml:space="preserve">Рисунок номер </w:t>
      </w:r>
      <w:r>
        <w:rPr>
          <w:szCs w:val="28"/>
        </w:rPr>
        <w:t>2</w:t>
      </w:r>
    </w:p>
    <w:p w14:paraId="2D541A3A" w14:textId="09FE8F8B" w:rsidR="00C91ED3" w:rsidRPr="00C91ED3" w:rsidRDefault="00C91ED3" w:rsidP="00C91ED3">
      <w:pPr>
        <w:pStyle w:val="21"/>
      </w:pPr>
      <w:r>
        <w:t>Также была составлена таблица трудозатрат.</w:t>
      </w:r>
    </w:p>
    <w:p w14:paraId="3A37DB19" w14:textId="77777777" w:rsidR="00C91ED3" w:rsidRDefault="00C91ED3" w:rsidP="00F85CF8">
      <w:pPr>
        <w:pStyle w:val="aa"/>
        <w:rPr>
          <w:szCs w:val="28"/>
        </w:rPr>
      </w:pPr>
    </w:p>
    <w:p w14:paraId="28C18C6D" w14:textId="5C0983DB" w:rsidR="00C91ED3" w:rsidRDefault="00C91ED3" w:rsidP="00F85CF8">
      <w:pPr>
        <w:pStyle w:val="aa"/>
        <w:rPr>
          <w:szCs w:val="28"/>
        </w:rPr>
      </w:pPr>
    </w:p>
    <w:p w14:paraId="5B19B512" w14:textId="586336FE" w:rsidR="00C91ED3" w:rsidRPr="00E24AF4" w:rsidRDefault="00C91ED3" w:rsidP="00F85CF8">
      <w:pPr>
        <w:pStyle w:val="aa"/>
        <w:rPr>
          <w:szCs w:val="28"/>
        </w:rPr>
      </w:pPr>
    </w:p>
    <w:p w14:paraId="7AA403C3" w14:textId="5A8BA429" w:rsidR="00F85CF8" w:rsidRPr="00E24AF4" w:rsidRDefault="00F85CF8" w:rsidP="00F85CF8">
      <w:pPr>
        <w:pStyle w:val="12"/>
        <w:rPr>
          <w:rFonts w:cs="Times New Roman"/>
        </w:rPr>
      </w:pPr>
      <w:r w:rsidRPr="00E24AF4">
        <w:rPr>
          <w:rFonts w:cs="Times New Roman"/>
        </w:rPr>
        <w:lastRenderedPageBreak/>
        <w:t xml:space="preserve"> </w:t>
      </w:r>
      <w:bookmarkStart w:id="13" w:name="_Toc199223738"/>
      <w:r w:rsidRPr="00E24AF4">
        <w:rPr>
          <w:rFonts w:cs="Times New Roman"/>
        </w:rPr>
        <w:t>Анализ аналогов</w:t>
      </w:r>
      <w:bookmarkEnd w:id="13"/>
      <w:r w:rsidRPr="00E24AF4">
        <w:rPr>
          <w:rFonts w:cs="Times New Roman"/>
        </w:rPr>
        <w:t xml:space="preserve"> </w:t>
      </w:r>
    </w:p>
    <w:p w14:paraId="0F2AB475" w14:textId="12663465" w:rsidR="0084473F" w:rsidRPr="00E24AF4" w:rsidRDefault="0084473F" w:rsidP="0084473F">
      <w:pPr>
        <w:pStyle w:val="aa"/>
        <w:rPr>
          <w:szCs w:val="28"/>
        </w:rPr>
      </w:pPr>
      <w:r w:rsidRPr="0084473F">
        <w:rPr>
          <w:szCs w:val="28"/>
        </w:rPr>
        <w:t>Для понимания положения нашего проекта на рынке и выявления возможностей для его улучшения, важно провести анализ существующих аналогичных платформ. Этот анализ поможет определить сильные и слабые стороны конкурентов, а также выявить уникальные возможности для нашего продукта.</w:t>
      </w:r>
    </w:p>
    <w:p w14:paraId="62982101" w14:textId="0EE7B1B0" w:rsidR="004E47A0" w:rsidRPr="0084473F" w:rsidRDefault="0084473F" w:rsidP="0084473F">
      <w:pPr>
        <w:pStyle w:val="14"/>
        <w:rPr>
          <w:szCs w:val="28"/>
        </w:rPr>
      </w:pPr>
      <w:bookmarkStart w:id="14" w:name="_Hlk187539335"/>
      <w:r w:rsidRPr="0084473F">
        <w:t xml:space="preserve"> </w:t>
      </w:r>
      <w:bookmarkStart w:id="15" w:name="_Toc199223739"/>
      <w:proofErr w:type="spellStart"/>
      <w:r w:rsidRPr="0084473F">
        <w:rPr>
          <w:szCs w:val="28"/>
        </w:rPr>
        <w:t>Нетология</w:t>
      </w:r>
      <w:bookmarkEnd w:id="14"/>
      <w:bookmarkEnd w:id="15"/>
      <w:proofErr w:type="spellEnd"/>
    </w:p>
    <w:p w14:paraId="491F116D" w14:textId="2DB24C45" w:rsidR="0084473F" w:rsidRPr="0084473F" w:rsidRDefault="0084473F" w:rsidP="0084473F">
      <w:pPr>
        <w:pStyle w:val="21"/>
        <w:rPr>
          <w:szCs w:val="28"/>
          <w:lang w:eastAsia="en-US"/>
        </w:rPr>
      </w:pPr>
      <w:proofErr w:type="spellStart"/>
      <w:r w:rsidRPr="0084473F">
        <w:rPr>
          <w:szCs w:val="28"/>
          <w:lang w:eastAsia="en-US"/>
        </w:rPr>
        <w:t>Нетология</w:t>
      </w:r>
      <w:proofErr w:type="spellEnd"/>
      <w:r w:rsidRPr="0084473F">
        <w:rPr>
          <w:szCs w:val="28"/>
          <w:lang w:eastAsia="en-US"/>
        </w:rPr>
        <w:t xml:space="preserve"> — это образовательная платформа, предоставляющая различные форматы тренингов.</w:t>
      </w:r>
    </w:p>
    <w:p w14:paraId="47EC4F19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Сильные стороны</w:t>
      </w:r>
    </w:p>
    <w:p w14:paraId="4FA35D61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Разнообразие курсов и направлений</w:t>
      </w:r>
    </w:p>
    <w:p w14:paraId="49423046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Хорошо организованный интерфейс</w:t>
      </w:r>
    </w:p>
    <w:p w14:paraId="0B42C5B3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Слабые стороны</w:t>
      </w:r>
    </w:p>
    <w:p w14:paraId="1BA71675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Платный доступ</w:t>
      </w:r>
    </w:p>
    <w:p w14:paraId="74154358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Отсутствие интерактивной системы оценки ролей</w:t>
      </w:r>
    </w:p>
    <w:p w14:paraId="30B4A37D" w14:textId="6EC573B0" w:rsidR="0084473F" w:rsidRPr="00E24AF4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Нет гибкой системы обратной связи</w:t>
      </w:r>
    </w:p>
    <w:p w14:paraId="0A657687" w14:textId="12C3B0C6" w:rsidR="00090805" w:rsidRPr="00E24AF4" w:rsidRDefault="0084473F" w:rsidP="00090805">
      <w:pPr>
        <w:pStyle w:val="14"/>
        <w:rPr>
          <w:szCs w:val="28"/>
        </w:rPr>
      </w:pPr>
      <w:bookmarkStart w:id="16" w:name="_Toc199223740"/>
      <w:r w:rsidRPr="0084473F">
        <w:rPr>
          <w:szCs w:val="28"/>
        </w:rPr>
        <w:t>Король говорит!</w:t>
      </w:r>
      <w:bookmarkEnd w:id="16"/>
    </w:p>
    <w:p w14:paraId="7C2D5E59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Король говорит! — это образовательная платформа, предоставляющая различные форматы тренингов.</w:t>
      </w:r>
    </w:p>
    <w:p w14:paraId="7389788F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Сильные стороны</w:t>
      </w:r>
    </w:p>
    <w:p w14:paraId="7BE30C71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Специализация на ораторском искусстве</w:t>
      </w:r>
    </w:p>
    <w:p w14:paraId="50614D0D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Наличие онлайн и оффлайн формата</w:t>
      </w:r>
    </w:p>
    <w:p w14:paraId="3FD5CB42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Слабые стороны</w:t>
      </w:r>
    </w:p>
    <w:p w14:paraId="07E36D29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lastRenderedPageBreak/>
        <w:t>— Ограниченные возможности онлайн-платформы</w:t>
      </w:r>
    </w:p>
    <w:p w14:paraId="21F0C473" w14:textId="3ADF6AA1" w:rsid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Меньше гибких функций для тренеров и участников</w:t>
      </w:r>
    </w:p>
    <w:p w14:paraId="688ED843" w14:textId="24652E24" w:rsidR="0084473F" w:rsidRPr="0084473F" w:rsidRDefault="0084473F" w:rsidP="0084473F">
      <w:pPr>
        <w:pStyle w:val="14"/>
      </w:pPr>
      <w:r w:rsidRPr="0084473F">
        <w:t xml:space="preserve"> </w:t>
      </w:r>
      <w:bookmarkStart w:id="17" w:name="_Toc199223741"/>
      <w:r w:rsidRPr="0084473F">
        <w:t>Московская школа ораторов</w:t>
      </w:r>
      <w:bookmarkEnd w:id="17"/>
    </w:p>
    <w:p w14:paraId="4B0B6E16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Московская школа ораторов — это образовательная платформа, предоставляющая различные форматы тренингов.</w:t>
      </w:r>
    </w:p>
    <w:p w14:paraId="108B237A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Сильные стороны</w:t>
      </w:r>
    </w:p>
    <w:p w14:paraId="44DCBEDC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Хорошая репутация</w:t>
      </w:r>
    </w:p>
    <w:p w14:paraId="6392D8F5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Углублённые курсы</w:t>
      </w:r>
    </w:p>
    <w:p w14:paraId="139A2372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Слабые стороны</w:t>
      </w:r>
    </w:p>
    <w:p w14:paraId="1B4E8A3C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Платный формат</w:t>
      </w:r>
    </w:p>
    <w:p w14:paraId="2F19CDA8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Нет системы уровней пользователей</w:t>
      </w:r>
    </w:p>
    <w:p w14:paraId="0BF35FCE" w14:textId="14196098" w:rsidR="0084473F" w:rsidRPr="0084473F" w:rsidRDefault="0084473F" w:rsidP="0084473F">
      <w:pPr>
        <w:pStyle w:val="14"/>
      </w:pPr>
      <w:bookmarkStart w:id="18" w:name="_Toc199223742"/>
      <w:proofErr w:type="spellStart"/>
      <w:r w:rsidRPr="0084473F">
        <w:t>Scale</w:t>
      </w:r>
      <w:bookmarkEnd w:id="18"/>
      <w:proofErr w:type="spellEnd"/>
    </w:p>
    <w:p w14:paraId="12AF170A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proofErr w:type="spellStart"/>
      <w:r w:rsidRPr="0084473F">
        <w:rPr>
          <w:szCs w:val="28"/>
          <w:lang w:eastAsia="en-US"/>
        </w:rPr>
        <w:t>Scale</w:t>
      </w:r>
      <w:proofErr w:type="spellEnd"/>
      <w:r w:rsidRPr="0084473F">
        <w:rPr>
          <w:szCs w:val="28"/>
          <w:lang w:eastAsia="en-US"/>
        </w:rPr>
        <w:t xml:space="preserve"> — это образовательная платформа, предоставляющая различные форматы тренингов.</w:t>
      </w:r>
    </w:p>
    <w:p w14:paraId="62138CC2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Сильные стороны</w:t>
      </w:r>
    </w:p>
    <w:p w14:paraId="230BDC2C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 xml:space="preserve">— Фокус на </w:t>
      </w:r>
      <w:proofErr w:type="spellStart"/>
      <w:r w:rsidRPr="0084473F">
        <w:rPr>
          <w:szCs w:val="28"/>
          <w:lang w:eastAsia="en-US"/>
        </w:rPr>
        <w:t>soft</w:t>
      </w:r>
      <w:proofErr w:type="spellEnd"/>
      <w:r w:rsidRPr="0084473F">
        <w:rPr>
          <w:szCs w:val="28"/>
          <w:lang w:eastAsia="en-US"/>
        </w:rPr>
        <w:t xml:space="preserve"> </w:t>
      </w:r>
      <w:proofErr w:type="spellStart"/>
      <w:r w:rsidRPr="0084473F">
        <w:rPr>
          <w:szCs w:val="28"/>
          <w:lang w:eastAsia="en-US"/>
        </w:rPr>
        <w:t>skills</w:t>
      </w:r>
      <w:proofErr w:type="spellEnd"/>
    </w:p>
    <w:p w14:paraId="190A5AD4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Платформа для школьников и студентов</w:t>
      </w:r>
    </w:p>
    <w:p w14:paraId="3D4B3E7F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Слабые стороны</w:t>
      </w:r>
    </w:p>
    <w:p w14:paraId="0AA972EB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Мало ораторских направлений</w:t>
      </w:r>
    </w:p>
    <w:p w14:paraId="21AA609D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Ограниченная система продвижения пользователей</w:t>
      </w:r>
    </w:p>
    <w:p w14:paraId="20492634" w14:textId="2C6F299D" w:rsidR="0084473F" w:rsidRPr="0084473F" w:rsidRDefault="0084473F" w:rsidP="0084473F">
      <w:pPr>
        <w:pStyle w:val="14"/>
      </w:pPr>
      <w:r w:rsidRPr="0084473F">
        <w:lastRenderedPageBreak/>
        <w:t xml:space="preserve"> </w:t>
      </w:r>
      <w:bookmarkStart w:id="19" w:name="_Toc199223743"/>
      <w:r w:rsidRPr="0084473F">
        <w:t>Оратор Арт</w:t>
      </w:r>
      <w:bookmarkEnd w:id="19"/>
    </w:p>
    <w:p w14:paraId="314B5117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Оратор Арт — это образовательная платформа, предоставляющая различные форматы тренингов.</w:t>
      </w:r>
    </w:p>
    <w:p w14:paraId="31729BAD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Сильные стороны</w:t>
      </w:r>
    </w:p>
    <w:p w14:paraId="14CAF7CB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Акцент на дебатах</w:t>
      </w:r>
    </w:p>
    <w:p w14:paraId="4990E636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Оффлайн тренировки</w:t>
      </w:r>
    </w:p>
    <w:p w14:paraId="56DC79B0" w14:textId="77777777" w:rsidR="0084473F" w:rsidRPr="0084473F" w:rsidRDefault="0084473F" w:rsidP="0084473F">
      <w:pPr>
        <w:pStyle w:val="21"/>
        <w:rPr>
          <w:szCs w:val="28"/>
          <w:lang w:eastAsia="en-US"/>
        </w:rPr>
      </w:pPr>
      <w:r w:rsidRPr="0084473F">
        <w:rPr>
          <w:szCs w:val="28"/>
          <w:lang w:eastAsia="en-US"/>
        </w:rPr>
        <w:t>Слабые стороны</w:t>
      </w:r>
    </w:p>
    <w:p w14:paraId="63352722" w14:textId="77777777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Отсутствие онлайн-инструментов</w:t>
      </w:r>
    </w:p>
    <w:p w14:paraId="4F1A6658" w14:textId="092B2729" w:rsidR="0084473F" w:rsidRPr="0084473F" w:rsidRDefault="0084473F" w:rsidP="0084473F">
      <w:pPr>
        <w:pStyle w:val="21"/>
        <w:ind w:left="709"/>
        <w:rPr>
          <w:szCs w:val="28"/>
          <w:lang w:eastAsia="en-US"/>
        </w:rPr>
      </w:pPr>
      <w:r w:rsidRPr="0084473F">
        <w:rPr>
          <w:szCs w:val="28"/>
          <w:lang w:eastAsia="en-US"/>
        </w:rPr>
        <w:t>— Низкая гибкость взаимодействия с платформой</w:t>
      </w:r>
    </w:p>
    <w:p w14:paraId="0E14E538" w14:textId="2D4FE3F5" w:rsidR="00090805" w:rsidRPr="00E24AF4" w:rsidRDefault="00090805" w:rsidP="00090805">
      <w:pPr>
        <w:pStyle w:val="14"/>
        <w:rPr>
          <w:szCs w:val="28"/>
        </w:rPr>
      </w:pPr>
      <w:bookmarkStart w:id="20" w:name="_Toc199223744"/>
      <w:r w:rsidRPr="00E24AF4">
        <w:rPr>
          <w:szCs w:val="28"/>
        </w:rPr>
        <w:t>Сравнение и выводы</w:t>
      </w:r>
      <w:bookmarkEnd w:id="20"/>
    </w:p>
    <w:p w14:paraId="30D2FE7B" w14:textId="0421768F" w:rsidR="000A7845" w:rsidRPr="00E24AF4" w:rsidRDefault="0084473F" w:rsidP="00C95128">
      <w:pPr>
        <w:pStyle w:val="aa"/>
        <w:rPr>
          <w:szCs w:val="28"/>
        </w:rPr>
      </w:pPr>
      <w:r w:rsidRPr="0084473F">
        <w:rPr>
          <w:szCs w:val="28"/>
        </w:rPr>
        <w:t xml:space="preserve">Анализ аналогов показывает, что на рынке существуют различные платформы с образовательными функциями, однако ни одна из них не охватывает всех потребностей, которые решает проект «Лига Речи». Наш портал обладает уникальной системой уровней, </w:t>
      </w:r>
      <w:proofErr w:type="spellStart"/>
      <w:r w:rsidRPr="0084473F">
        <w:rPr>
          <w:szCs w:val="28"/>
        </w:rPr>
        <w:t>донатов</w:t>
      </w:r>
      <w:proofErr w:type="spellEnd"/>
      <w:r w:rsidRPr="0084473F">
        <w:rPr>
          <w:szCs w:val="28"/>
        </w:rPr>
        <w:t xml:space="preserve">, гибких навыков и </w:t>
      </w:r>
      <w:proofErr w:type="spellStart"/>
      <w:r w:rsidRPr="0084473F">
        <w:rPr>
          <w:szCs w:val="28"/>
        </w:rPr>
        <w:t>ролификации</w:t>
      </w:r>
      <w:proofErr w:type="spellEnd"/>
      <w:r w:rsidRPr="0084473F">
        <w:rPr>
          <w:szCs w:val="28"/>
        </w:rPr>
        <w:t xml:space="preserve"> пользователей, что делает его особенно адаптированным для взаимодействия с молодёжной аудиторией.</w:t>
      </w:r>
    </w:p>
    <w:p w14:paraId="4AA28FD8" w14:textId="77777777" w:rsidR="00C95128" w:rsidRPr="00E24AF4" w:rsidRDefault="00C95128" w:rsidP="00C95128">
      <w:pPr>
        <w:pStyle w:val="610"/>
        <w:rPr>
          <w:szCs w:val="28"/>
        </w:rPr>
      </w:pPr>
      <w:r w:rsidRPr="00E24AF4">
        <w:rPr>
          <w:szCs w:val="28"/>
        </w:rPr>
        <w:t>Таблица 1 - Сравнение аналогов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529"/>
        <w:gridCol w:w="1529"/>
        <w:gridCol w:w="1529"/>
        <w:gridCol w:w="1529"/>
        <w:gridCol w:w="1529"/>
        <w:gridCol w:w="1529"/>
      </w:tblGrid>
      <w:tr w:rsidR="0084473F" w14:paraId="1D20299C" w14:textId="77777777" w:rsidTr="0084473F">
        <w:trPr>
          <w:trHeight w:val="530"/>
          <w:jc w:val="center"/>
        </w:trPr>
        <w:tc>
          <w:tcPr>
            <w:tcW w:w="1529" w:type="dxa"/>
          </w:tcPr>
          <w:p w14:paraId="5D08882D" w14:textId="77777777" w:rsidR="0084473F" w:rsidRDefault="0084473F" w:rsidP="001A296E">
            <w:r>
              <w:rPr>
                <w:sz w:val="20"/>
              </w:rPr>
              <w:t>Платформа</w:t>
            </w:r>
          </w:p>
        </w:tc>
        <w:tc>
          <w:tcPr>
            <w:tcW w:w="1529" w:type="dxa"/>
          </w:tcPr>
          <w:p w14:paraId="2B5D0D4D" w14:textId="77777777" w:rsidR="0084473F" w:rsidRDefault="0084473F" w:rsidP="001A296E">
            <w:r>
              <w:rPr>
                <w:sz w:val="20"/>
              </w:rPr>
              <w:t>Интерфейс</w:t>
            </w:r>
          </w:p>
        </w:tc>
        <w:tc>
          <w:tcPr>
            <w:tcW w:w="1529" w:type="dxa"/>
          </w:tcPr>
          <w:p w14:paraId="2BD40C7B" w14:textId="77777777" w:rsidR="0084473F" w:rsidRDefault="0084473F" w:rsidP="001A296E">
            <w:r>
              <w:rPr>
                <w:sz w:val="20"/>
              </w:rPr>
              <w:t>Роли</w:t>
            </w:r>
          </w:p>
        </w:tc>
        <w:tc>
          <w:tcPr>
            <w:tcW w:w="1529" w:type="dxa"/>
          </w:tcPr>
          <w:p w14:paraId="00EF856E" w14:textId="77777777" w:rsidR="0084473F" w:rsidRDefault="0084473F" w:rsidP="001A296E">
            <w:r>
              <w:rPr>
                <w:sz w:val="20"/>
              </w:rPr>
              <w:t>Онлайн/Оффлайн</w:t>
            </w:r>
          </w:p>
        </w:tc>
        <w:tc>
          <w:tcPr>
            <w:tcW w:w="1529" w:type="dxa"/>
          </w:tcPr>
          <w:p w14:paraId="7FDE9005" w14:textId="77777777" w:rsidR="0084473F" w:rsidRDefault="0084473F" w:rsidP="001A296E">
            <w:r>
              <w:rPr>
                <w:sz w:val="20"/>
              </w:rPr>
              <w:t>Стоимость</w:t>
            </w:r>
          </w:p>
        </w:tc>
        <w:tc>
          <w:tcPr>
            <w:tcW w:w="1529" w:type="dxa"/>
          </w:tcPr>
          <w:p w14:paraId="1847FF77" w14:textId="77777777" w:rsidR="0084473F" w:rsidRDefault="0084473F" w:rsidP="001A296E">
            <w:r>
              <w:rPr>
                <w:sz w:val="20"/>
              </w:rPr>
              <w:t>Уникальные функции</w:t>
            </w:r>
          </w:p>
        </w:tc>
      </w:tr>
      <w:tr w:rsidR="0084473F" w14:paraId="537A8BC6" w14:textId="77777777" w:rsidTr="0084473F">
        <w:trPr>
          <w:trHeight w:val="785"/>
          <w:jc w:val="center"/>
        </w:trPr>
        <w:tc>
          <w:tcPr>
            <w:tcW w:w="1529" w:type="dxa"/>
          </w:tcPr>
          <w:p w14:paraId="75E9140B" w14:textId="77777777" w:rsidR="0084473F" w:rsidRDefault="0084473F" w:rsidP="001A296E">
            <w:r>
              <w:rPr>
                <w:sz w:val="20"/>
              </w:rPr>
              <w:t>Лига Речи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09B2EA0D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2FC9B889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68B92201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215A7015" w14:textId="77777777" w:rsidR="0084473F" w:rsidRDefault="0084473F" w:rsidP="001A296E">
            <w:r>
              <w:rPr>
                <w:sz w:val="20"/>
              </w:rPr>
              <w:t>Бесплатно</w:t>
            </w:r>
          </w:p>
        </w:tc>
        <w:tc>
          <w:tcPr>
            <w:tcW w:w="1529" w:type="dxa"/>
          </w:tcPr>
          <w:p w14:paraId="258AA8CD" w14:textId="77777777" w:rsidR="0084473F" w:rsidRDefault="0084473F" w:rsidP="001A296E">
            <w:r>
              <w:rPr>
                <w:sz w:val="20"/>
              </w:rPr>
              <w:t xml:space="preserve">Уровни, </w:t>
            </w:r>
            <w:proofErr w:type="spellStart"/>
            <w:r>
              <w:rPr>
                <w:sz w:val="20"/>
              </w:rPr>
              <w:t>донаты</w:t>
            </w:r>
            <w:proofErr w:type="spellEnd"/>
            <w:r>
              <w:rPr>
                <w:sz w:val="20"/>
              </w:rPr>
              <w:t>, гибкие навыки</w:t>
            </w:r>
          </w:p>
        </w:tc>
      </w:tr>
      <w:tr w:rsidR="0084473F" w14:paraId="1EBC7AE3" w14:textId="77777777" w:rsidTr="0084473F">
        <w:trPr>
          <w:trHeight w:val="530"/>
          <w:jc w:val="center"/>
        </w:trPr>
        <w:tc>
          <w:tcPr>
            <w:tcW w:w="1529" w:type="dxa"/>
          </w:tcPr>
          <w:p w14:paraId="1F5119D3" w14:textId="77777777" w:rsidR="0084473F" w:rsidRDefault="0084473F" w:rsidP="001A296E">
            <w:proofErr w:type="spellStart"/>
            <w:r>
              <w:rPr>
                <w:sz w:val="20"/>
              </w:rPr>
              <w:t>Нетология</w:t>
            </w:r>
            <w:proofErr w:type="spellEnd"/>
          </w:p>
        </w:tc>
        <w:tc>
          <w:tcPr>
            <w:tcW w:w="1529" w:type="dxa"/>
            <w:shd w:val="clear" w:color="auto" w:fill="A8D08D" w:themeFill="accent6" w:themeFillTint="99"/>
          </w:tcPr>
          <w:p w14:paraId="055886E7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303BF7D4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079F446E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0410DD39" w14:textId="77777777" w:rsidR="0084473F" w:rsidRDefault="0084473F" w:rsidP="001A296E">
            <w:r>
              <w:rPr>
                <w:sz w:val="20"/>
              </w:rPr>
              <w:t>Платно</w:t>
            </w:r>
          </w:p>
        </w:tc>
        <w:tc>
          <w:tcPr>
            <w:tcW w:w="1529" w:type="dxa"/>
          </w:tcPr>
          <w:p w14:paraId="16037C19" w14:textId="77777777" w:rsidR="0084473F" w:rsidRDefault="0084473F" w:rsidP="001A296E">
            <w:r>
              <w:rPr>
                <w:sz w:val="20"/>
              </w:rPr>
              <w:t>Разнообразные курсы</w:t>
            </w:r>
          </w:p>
        </w:tc>
      </w:tr>
      <w:tr w:rsidR="0084473F" w14:paraId="5AF496E7" w14:textId="77777777" w:rsidTr="0084473F">
        <w:trPr>
          <w:trHeight w:val="520"/>
          <w:jc w:val="center"/>
        </w:trPr>
        <w:tc>
          <w:tcPr>
            <w:tcW w:w="1529" w:type="dxa"/>
          </w:tcPr>
          <w:p w14:paraId="3FC32BF5" w14:textId="77777777" w:rsidR="0084473F" w:rsidRDefault="0084473F" w:rsidP="001A296E">
            <w:r>
              <w:rPr>
                <w:sz w:val="20"/>
              </w:rPr>
              <w:t>Король говорит!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3D7A3982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14FD1276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4BB9F15D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376D54FA" w14:textId="77777777" w:rsidR="0084473F" w:rsidRDefault="0084473F" w:rsidP="001A296E">
            <w:r>
              <w:rPr>
                <w:sz w:val="20"/>
              </w:rPr>
              <w:t>Платно</w:t>
            </w:r>
          </w:p>
        </w:tc>
        <w:tc>
          <w:tcPr>
            <w:tcW w:w="1529" w:type="dxa"/>
          </w:tcPr>
          <w:p w14:paraId="7861CCA4" w14:textId="77777777" w:rsidR="0084473F" w:rsidRDefault="0084473F" w:rsidP="001A296E">
            <w:r>
              <w:rPr>
                <w:sz w:val="20"/>
              </w:rPr>
              <w:t>Ораторское искусство</w:t>
            </w:r>
          </w:p>
        </w:tc>
      </w:tr>
      <w:tr w:rsidR="0084473F" w14:paraId="718FCD6F" w14:textId="77777777" w:rsidTr="0084473F">
        <w:trPr>
          <w:trHeight w:val="530"/>
          <w:jc w:val="center"/>
        </w:trPr>
        <w:tc>
          <w:tcPr>
            <w:tcW w:w="1529" w:type="dxa"/>
          </w:tcPr>
          <w:p w14:paraId="744E0856" w14:textId="77777777" w:rsidR="0084473F" w:rsidRDefault="0084473F" w:rsidP="001A296E">
            <w:r>
              <w:rPr>
                <w:sz w:val="20"/>
              </w:rPr>
              <w:t>МШО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70A2C513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2F6F513B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5C8C0A7D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037B573F" w14:textId="77777777" w:rsidR="0084473F" w:rsidRDefault="0084473F" w:rsidP="001A296E">
            <w:r>
              <w:rPr>
                <w:sz w:val="20"/>
              </w:rPr>
              <w:t>Платно</w:t>
            </w:r>
          </w:p>
        </w:tc>
        <w:tc>
          <w:tcPr>
            <w:tcW w:w="1529" w:type="dxa"/>
          </w:tcPr>
          <w:p w14:paraId="2DCECCB3" w14:textId="77777777" w:rsidR="0084473F" w:rsidRDefault="0084473F" w:rsidP="001A296E">
            <w:r>
              <w:rPr>
                <w:sz w:val="20"/>
              </w:rPr>
              <w:t>Ораторские курсы</w:t>
            </w:r>
          </w:p>
        </w:tc>
      </w:tr>
      <w:tr w:rsidR="0084473F" w14:paraId="31DAA0D5" w14:textId="77777777" w:rsidTr="0084473F">
        <w:trPr>
          <w:trHeight w:val="530"/>
          <w:jc w:val="center"/>
        </w:trPr>
        <w:tc>
          <w:tcPr>
            <w:tcW w:w="1529" w:type="dxa"/>
          </w:tcPr>
          <w:p w14:paraId="34C9166F" w14:textId="77777777" w:rsidR="0084473F" w:rsidRDefault="0084473F" w:rsidP="001A296E">
            <w:proofErr w:type="spellStart"/>
            <w:r>
              <w:rPr>
                <w:sz w:val="20"/>
              </w:rPr>
              <w:t>Scale</w:t>
            </w:r>
            <w:proofErr w:type="spellEnd"/>
          </w:p>
        </w:tc>
        <w:tc>
          <w:tcPr>
            <w:tcW w:w="1529" w:type="dxa"/>
            <w:shd w:val="clear" w:color="auto" w:fill="A8D08D" w:themeFill="accent6" w:themeFillTint="99"/>
          </w:tcPr>
          <w:p w14:paraId="216E6496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2315942D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A8D08D" w:themeFill="accent6" w:themeFillTint="99"/>
          </w:tcPr>
          <w:p w14:paraId="0DE25958" w14:textId="77777777" w:rsidR="0084473F" w:rsidRDefault="0084473F" w:rsidP="001A296E">
            <w:r>
              <w:rPr>
                <w:sz w:val="20"/>
              </w:rPr>
              <w:t>Да</w:t>
            </w:r>
          </w:p>
        </w:tc>
        <w:tc>
          <w:tcPr>
            <w:tcW w:w="1529" w:type="dxa"/>
            <w:shd w:val="clear" w:color="auto" w:fill="C00000"/>
          </w:tcPr>
          <w:p w14:paraId="3F8A3406" w14:textId="77777777" w:rsidR="0084473F" w:rsidRDefault="0084473F" w:rsidP="001A296E">
            <w:r>
              <w:rPr>
                <w:sz w:val="20"/>
              </w:rPr>
              <w:t>Платно</w:t>
            </w:r>
          </w:p>
        </w:tc>
        <w:tc>
          <w:tcPr>
            <w:tcW w:w="1529" w:type="dxa"/>
          </w:tcPr>
          <w:p w14:paraId="33FAA6B8" w14:textId="77777777" w:rsidR="0084473F" w:rsidRDefault="0084473F" w:rsidP="001A296E">
            <w:r>
              <w:rPr>
                <w:sz w:val="20"/>
              </w:rPr>
              <w:t xml:space="preserve">Soft </w:t>
            </w:r>
            <w:proofErr w:type="spellStart"/>
            <w:r>
              <w:rPr>
                <w:sz w:val="20"/>
              </w:rPr>
              <w:t>skills</w:t>
            </w:r>
            <w:proofErr w:type="spellEnd"/>
            <w:r>
              <w:rPr>
                <w:sz w:val="20"/>
              </w:rPr>
              <w:t xml:space="preserve"> для школьников</w:t>
            </w:r>
          </w:p>
        </w:tc>
      </w:tr>
      <w:tr w:rsidR="0084473F" w14:paraId="26E0542A" w14:textId="77777777" w:rsidTr="0030432B">
        <w:trPr>
          <w:trHeight w:val="785"/>
          <w:jc w:val="center"/>
        </w:trPr>
        <w:tc>
          <w:tcPr>
            <w:tcW w:w="1529" w:type="dxa"/>
          </w:tcPr>
          <w:p w14:paraId="2B58E9DD" w14:textId="77777777" w:rsidR="0084473F" w:rsidRDefault="0084473F" w:rsidP="001A296E">
            <w:r>
              <w:rPr>
                <w:sz w:val="20"/>
              </w:rPr>
              <w:lastRenderedPageBreak/>
              <w:t>Оратор Арт</w:t>
            </w:r>
          </w:p>
        </w:tc>
        <w:tc>
          <w:tcPr>
            <w:tcW w:w="1529" w:type="dxa"/>
            <w:shd w:val="clear" w:color="auto" w:fill="C00000"/>
          </w:tcPr>
          <w:p w14:paraId="0D109F00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C00000"/>
          </w:tcPr>
          <w:p w14:paraId="51B08310" w14:textId="77777777" w:rsidR="0084473F" w:rsidRDefault="0084473F" w:rsidP="001A296E">
            <w:r>
              <w:rPr>
                <w:sz w:val="20"/>
              </w:rPr>
              <w:t>Нет</w:t>
            </w:r>
          </w:p>
        </w:tc>
        <w:tc>
          <w:tcPr>
            <w:tcW w:w="1529" w:type="dxa"/>
            <w:shd w:val="clear" w:color="auto" w:fill="C00000"/>
          </w:tcPr>
          <w:p w14:paraId="7BA0E243" w14:textId="77777777" w:rsidR="0084473F" w:rsidRDefault="0084473F" w:rsidP="001A296E">
            <w:r>
              <w:rPr>
                <w:sz w:val="20"/>
              </w:rPr>
              <w:t>Оффлайн</w:t>
            </w:r>
          </w:p>
        </w:tc>
        <w:tc>
          <w:tcPr>
            <w:tcW w:w="1529" w:type="dxa"/>
            <w:shd w:val="clear" w:color="auto" w:fill="C00000"/>
          </w:tcPr>
          <w:p w14:paraId="6615224B" w14:textId="77777777" w:rsidR="0084473F" w:rsidRDefault="0084473F" w:rsidP="001A296E">
            <w:r>
              <w:rPr>
                <w:sz w:val="20"/>
              </w:rPr>
              <w:t>Платно</w:t>
            </w:r>
          </w:p>
        </w:tc>
        <w:tc>
          <w:tcPr>
            <w:tcW w:w="1529" w:type="dxa"/>
          </w:tcPr>
          <w:p w14:paraId="53D17E1F" w14:textId="77777777" w:rsidR="0084473F" w:rsidRDefault="0084473F" w:rsidP="001A296E">
            <w:r>
              <w:rPr>
                <w:sz w:val="20"/>
              </w:rPr>
              <w:t>Дебаты и оффлайн тренинги</w:t>
            </w:r>
          </w:p>
        </w:tc>
      </w:tr>
    </w:tbl>
    <w:p w14:paraId="7FF4DEDD" w14:textId="77777777" w:rsidR="00C95128" w:rsidRPr="00E24AF4" w:rsidRDefault="00C95128" w:rsidP="00C95128">
      <w:pPr>
        <w:pStyle w:val="610"/>
        <w:rPr>
          <w:szCs w:val="28"/>
        </w:rPr>
      </w:pPr>
    </w:p>
    <w:p w14:paraId="71FF1BAC" w14:textId="72226AC1" w:rsidR="000A7845" w:rsidRPr="00E24AF4" w:rsidRDefault="000A7845" w:rsidP="000A7845">
      <w:pPr>
        <w:pStyle w:val="12"/>
        <w:rPr>
          <w:rFonts w:eastAsia="Calibri" w:cs="Times New Roman"/>
        </w:rPr>
      </w:pPr>
      <w:bookmarkStart w:id="21" w:name="_Toc199223745"/>
      <w:r w:rsidRPr="00E24AF4">
        <w:rPr>
          <w:rFonts w:eastAsia="Calibri" w:cs="Times New Roman"/>
        </w:rPr>
        <w:lastRenderedPageBreak/>
        <w:t>Обзор архитектуры программного продукта</w:t>
      </w:r>
      <w:bookmarkEnd w:id="21"/>
    </w:p>
    <w:p w14:paraId="62D588B9" w14:textId="77777777" w:rsidR="000A7845" w:rsidRPr="00E24AF4" w:rsidRDefault="000A7845" w:rsidP="000A7845">
      <w:pPr>
        <w:pStyle w:val="14"/>
        <w:rPr>
          <w:rFonts w:eastAsia="Calibri"/>
          <w:szCs w:val="28"/>
        </w:rPr>
      </w:pPr>
      <w:bookmarkStart w:id="22" w:name="_Toc199223746"/>
      <w:r w:rsidRPr="00E24AF4">
        <w:rPr>
          <w:rFonts w:eastAsia="Calibri"/>
          <w:szCs w:val="28"/>
        </w:rPr>
        <w:t>Описание основных компонентов и связей между ними</w:t>
      </w:r>
      <w:bookmarkEnd w:id="22"/>
    </w:p>
    <w:p w14:paraId="3B4B340D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Проект разработан с использованием веб-архитектуры, основанной на паттерне N-</w:t>
      </w:r>
      <w:proofErr w:type="spellStart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Tier</w:t>
      </w:r>
      <w:proofErr w:type="spellEnd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(многоуровневая архитектура) с использованием ASP.NET Core. Архитектура обеспечивает четкое разделение ответственности между слоями, что упрощает сопровождение и развитие системы. Основные компоненты и их взаимодействия представлены следующим образом:</w:t>
      </w:r>
    </w:p>
    <w:p w14:paraId="4F189A15" w14:textId="77777777" w:rsidR="00B43931" w:rsidRPr="00027745" w:rsidRDefault="00B43931" w:rsidP="00027745">
      <w:pPr>
        <w:pStyle w:val="151"/>
      </w:pPr>
      <w:r w:rsidRPr="00027745">
        <w:t xml:space="preserve">4.1.1 </w:t>
      </w:r>
      <w:proofErr w:type="spellStart"/>
      <w:r w:rsidRPr="00027745">
        <w:t>Backend</w:t>
      </w:r>
      <w:proofErr w:type="spellEnd"/>
      <w:r w:rsidRPr="00027745">
        <w:t xml:space="preserve"> (ASP.NET Core API)</w:t>
      </w:r>
    </w:p>
    <w:p w14:paraId="7DDBFCC7" w14:textId="116C8FBE" w:rsidR="00B43931" w:rsidRPr="00B43931" w:rsidRDefault="00B43931" w:rsidP="00027745">
      <w:pPr>
        <w:pStyle w:val="16"/>
        <w:rPr>
          <w:rFonts w:eastAsia="Calibri"/>
        </w:rPr>
      </w:pPr>
      <w:r w:rsidRPr="00B43931">
        <w:rPr>
          <w:rFonts w:eastAsia="Calibri"/>
        </w:rPr>
        <w:t>Model (Модели):</w:t>
      </w:r>
    </w:p>
    <w:p w14:paraId="7B7D66BC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Представляют структуру данных и бизнес-сущности</w:t>
      </w:r>
    </w:p>
    <w:p w14:paraId="14DB31A9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Разделены на категории по функциональности</w:t>
      </w:r>
    </w:p>
    <w:p w14:paraId="380CE182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Содержат модели для различных сущностей системы</w:t>
      </w:r>
    </w:p>
    <w:p w14:paraId="61340C25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Обеспечивают валидацию данных</w:t>
      </w:r>
    </w:p>
    <w:p w14:paraId="24C2D211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Определяют структуру данных для взаимодействия между слоями</w:t>
      </w:r>
    </w:p>
    <w:p w14:paraId="61019BDB" w14:textId="0CD32A24" w:rsidR="00B43931" w:rsidRPr="00B43931" w:rsidRDefault="00B43931" w:rsidP="00027745">
      <w:pPr>
        <w:pStyle w:val="16"/>
        <w:rPr>
          <w:rFonts w:eastAsia="Calibri"/>
        </w:rPr>
      </w:pPr>
      <w:proofErr w:type="spellStart"/>
      <w:r w:rsidRPr="00B43931">
        <w:rPr>
          <w:rFonts w:eastAsia="Calibri"/>
        </w:rPr>
        <w:t>Controller</w:t>
      </w:r>
      <w:proofErr w:type="spellEnd"/>
      <w:r w:rsidRPr="00B43931">
        <w:rPr>
          <w:rFonts w:eastAsia="Calibri"/>
        </w:rPr>
        <w:t xml:space="preserve"> (Контроллеры):</w:t>
      </w:r>
    </w:p>
    <w:p w14:paraId="15C51DEB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Обрабатывают HTTP-запросы</w:t>
      </w:r>
    </w:p>
    <w:p w14:paraId="46196F6D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Возвращают HTTP-ответы</w:t>
      </w:r>
    </w:p>
    <w:p w14:paraId="58D48522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Реализуют REST API </w:t>
      </w:r>
      <w:proofErr w:type="spellStart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endpoints</w:t>
      </w:r>
      <w:proofErr w:type="spellEnd"/>
    </w:p>
    <w:p w14:paraId="6C044FB4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Управляют потоком данных между клиентом и сервером</w:t>
      </w:r>
    </w:p>
    <w:p w14:paraId="7C728ADF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Обеспечивают маршрутизацию запросов</w:t>
      </w:r>
    </w:p>
    <w:p w14:paraId="51468F29" w14:textId="31D9FC71" w:rsidR="00B43931" w:rsidRPr="00B43931" w:rsidRDefault="00B43931" w:rsidP="00027745">
      <w:pPr>
        <w:pStyle w:val="16"/>
        <w:rPr>
          <w:rFonts w:eastAsia="Calibri"/>
          <w:kern w:val="2"/>
          <w:szCs w:val="28"/>
          <w14:ligatures w14:val="standardContextual"/>
        </w:rPr>
      </w:pPr>
      <w:r w:rsidRPr="00027745">
        <w:rPr>
          <w:rStyle w:val="160"/>
        </w:rPr>
        <w:t>Service Layer (Сервисный слой):</w:t>
      </w:r>
    </w:p>
    <w:p w14:paraId="1AEF055E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Содержит бизнес-логику приложения</w:t>
      </w:r>
    </w:p>
    <w:p w14:paraId="5EADA915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Обрабатывает данные</w:t>
      </w:r>
    </w:p>
    <w:p w14:paraId="473C84D6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Реализует основные функции системы</w:t>
      </w:r>
    </w:p>
    <w:p w14:paraId="77C0E965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Обеспечивает взаимодействие между контроллерами и слоем данных</w:t>
      </w:r>
    </w:p>
    <w:p w14:paraId="3EC6B7DC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Управляет транзакциями и бизнес-процессами</w:t>
      </w:r>
    </w:p>
    <w:p w14:paraId="6888499D" w14:textId="0F7637B5" w:rsidR="00B43931" w:rsidRPr="00B43931" w:rsidRDefault="00B43931" w:rsidP="00027745">
      <w:pPr>
        <w:pStyle w:val="16"/>
        <w:rPr>
          <w:rFonts w:eastAsia="Calibri"/>
        </w:rPr>
      </w:pPr>
      <w:r w:rsidRPr="00B43931">
        <w:rPr>
          <w:rFonts w:eastAsia="Calibri"/>
        </w:rPr>
        <w:t>Data Layer (Слой данных):</w:t>
      </w:r>
    </w:p>
    <w:p w14:paraId="4F7CEBF1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Обеспечивает взаимодействие с базой данных</w:t>
      </w:r>
    </w:p>
    <w:p w14:paraId="06746993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Содержит сущности базы данных</w:t>
      </w:r>
    </w:p>
    <w:p w14:paraId="3B02EAE5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Реализует репозитории для работы с данными</w:t>
      </w:r>
    </w:p>
    <w:p w14:paraId="79FA1965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Управляет контекстом базы данных</w:t>
      </w:r>
    </w:p>
    <w:p w14:paraId="0AAD3F77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Обеспечивает сохранение и извлечение данных</w:t>
      </w:r>
    </w:p>
    <w:p w14:paraId="336870CD" w14:textId="66B0E4C0" w:rsidR="00B43931" w:rsidRPr="00B43931" w:rsidRDefault="00B43931" w:rsidP="00027745">
      <w:pPr>
        <w:pStyle w:val="16"/>
        <w:rPr>
          <w:rFonts w:eastAsia="Calibri"/>
        </w:rPr>
      </w:pPr>
      <w:proofErr w:type="spellStart"/>
      <w:r w:rsidRPr="00B43931">
        <w:rPr>
          <w:rFonts w:eastAsia="Calibri"/>
        </w:rPr>
        <w:t>Middleware</w:t>
      </w:r>
      <w:proofErr w:type="spellEnd"/>
      <w:r w:rsidRPr="00B43931">
        <w:rPr>
          <w:rFonts w:eastAsia="Calibri"/>
        </w:rPr>
        <w:t xml:space="preserve"> (Промежуточное ПО):</w:t>
      </w:r>
    </w:p>
    <w:p w14:paraId="48BC47A2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Обрабатывает запросы на уровне HTTP-конвейера</w:t>
      </w:r>
    </w:p>
    <w:p w14:paraId="7A14DF8D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Реализует перехват и модификацию запросов</w:t>
      </w:r>
    </w:p>
    <w:p w14:paraId="0DD10BED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Обеспечивает дополнительную функциональность</w:t>
      </w:r>
    </w:p>
    <w:p w14:paraId="27C34590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Управляет аутентификацией и авторизацией</w:t>
      </w:r>
    </w:p>
    <w:p w14:paraId="09505D36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Обрабатывает ошибки и исключения</w:t>
      </w:r>
    </w:p>
    <w:p w14:paraId="6B14A76C" w14:textId="5ADAD4D7" w:rsidR="00B43931" w:rsidRPr="00B43931" w:rsidRDefault="00B43931" w:rsidP="00027745">
      <w:pPr>
        <w:pStyle w:val="16"/>
        <w:rPr>
          <w:rFonts w:eastAsia="Calibri"/>
        </w:rPr>
      </w:pPr>
      <w:r w:rsidRPr="00B43931">
        <w:rPr>
          <w:rFonts w:eastAsia="Calibri"/>
        </w:rPr>
        <w:t>Дополнительные компоненты:</w:t>
      </w:r>
    </w:p>
    <w:p w14:paraId="1267CD07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Маппинг между моделями и сущностями</w:t>
      </w:r>
    </w:p>
    <w:p w14:paraId="33314383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Фильтры для обработки запросов</w:t>
      </w:r>
    </w:p>
    <w:p w14:paraId="03F7B463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Пользовательские атрибуты</w:t>
      </w:r>
    </w:p>
    <w:p w14:paraId="50CFEB7E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Обработка исключений</w:t>
      </w:r>
    </w:p>
    <w:p w14:paraId="538A1D16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Конфигурация приложения</w:t>
      </w:r>
    </w:p>
    <w:p w14:paraId="748AA670" w14:textId="77777777" w:rsidR="00B43931" w:rsidRPr="00027745" w:rsidRDefault="00B43931" w:rsidP="00B43931">
      <w:pPr>
        <w:ind w:firstLine="360"/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Архитектура обеспечивает:</w:t>
      </w:r>
    </w:p>
    <w:p w14:paraId="244D531E" w14:textId="77777777" w:rsid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Четкое разделение ответственности между слоями</w:t>
      </w:r>
    </w:p>
    <w:p w14:paraId="33F62F12" w14:textId="77777777" w:rsid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Возможность легкого тестирования компонентов</w:t>
      </w:r>
    </w:p>
    <w:p w14:paraId="6D224652" w14:textId="77777777" w:rsid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Масштабируемость и </w:t>
      </w:r>
      <w:proofErr w:type="spellStart"/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поддерживаемость</w:t>
      </w:r>
      <w:proofErr w:type="spellEnd"/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кода</w:t>
      </w:r>
    </w:p>
    <w:p w14:paraId="4C3A9991" w14:textId="77777777" w:rsid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Безопасность через современные механизмы аутентификации</w:t>
      </w:r>
    </w:p>
    <w:p w14:paraId="106B4C9B" w14:textId="77777777" w:rsid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Гибкость в изменении бизнес-логики</w:t>
      </w:r>
    </w:p>
    <w:p w14:paraId="0041C87D" w14:textId="7C9C3A08" w:rsidR="00B43931" w:rsidRPr="00027745" w:rsidRDefault="00B43931" w:rsidP="00027745">
      <w:pPr>
        <w:pStyle w:val="ae"/>
        <w:numPr>
          <w:ilvl w:val="0"/>
          <w:numId w:val="3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Эффективное управление данными</w:t>
      </w:r>
    </w:p>
    <w:p w14:paraId="76B51E4D" w14:textId="77777777" w:rsidR="00B43931" w:rsidRPr="00B43931" w:rsidRDefault="00B43931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Все компоненты связаны через внедрение зависимостей (</w:t>
      </w:r>
      <w:proofErr w:type="spellStart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Dependency</w:t>
      </w:r>
      <w:proofErr w:type="spellEnd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Injection</w:t>
      </w:r>
      <w:proofErr w:type="spellEnd"/>
      <w:r w:rsidRPr="00B43931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), что обеспечивает:</w:t>
      </w:r>
    </w:p>
    <w:p w14:paraId="1D586756" w14:textId="77777777" w:rsidR="00B43931" w:rsidRPr="00027745" w:rsidRDefault="00B43931" w:rsidP="00027745">
      <w:pPr>
        <w:pStyle w:val="ae"/>
        <w:numPr>
          <w:ilvl w:val="0"/>
          <w:numId w:val="38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Слабую связанность между слоями</w:t>
      </w:r>
    </w:p>
    <w:p w14:paraId="63811DBD" w14:textId="77777777" w:rsidR="00B43931" w:rsidRPr="00027745" w:rsidRDefault="00B43931" w:rsidP="00027745">
      <w:pPr>
        <w:pStyle w:val="ae"/>
        <w:numPr>
          <w:ilvl w:val="0"/>
          <w:numId w:val="38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Упрощение тестирования</w:t>
      </w:r>
    </w:p>
    <w:p w14:paraId="6B5ED125" w14:textId="77777777" w:rsidR="00B43931" w:rsidRPr="00027745" w:rsidRDefault="00B43931" w:rsidP="00027745">
      <w:pPr>
        <w:pStyle w:val="ae"/>
        <w:numPr>
          <w:ilvl w:val="0"/>
          <w:numId w:val="38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Гибкость в замене компонентов</w:t>
      </w:r>
    </w:p>
    <w:p w14:paraId="2F8A7174" w14:textId="77777777" w:rsidR="00B43931" w:rsidRPr="00027745" w:rsidRDefault="00B43931" w:rsidP="00027745">
      <w:pPr>
        <w:pStyle w:val="ae"/>
        <w:numPr>
          <w:ilvl w:val="0"/>
          <w:numId w:val="38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Управление жизненным циклом объектов</w:t>
      </w:r>
    </w:p>
    <w:p w14:paraId="0E1BDFB4" w14:textId="6D2F301A" w:rsidR="00B43931" w:rsidRPr="00027745" w:rsidRDefault="00B43931" w:rsidP="00027745">
      <w:pPr>
        <w:pStyle w:val="ae"/>
        <w:numPr>
          <w:ilvl w:val="0"/>
          <w:numId w:val="38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Централизованное управление зависимостями</w:t>
      </w:r>
    </w:p>
    <w:p w14:paraId="2CBFD7D1" w14:textId="5035AF9C" w:rsidR="00027745" w:rsidRPr="000A7845" w:rsidRDefault="00027745" w:rsidP="00B43931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>В процессе разработки использовался гибкий подход с регулярными обновлениями и тестированием, что позволило своевременно выявлять и исправлять проблемы, а также адаптировать функционал под требования заказчика.</w:t>
      </w:r>
    </w:p>
    <w:p w14:paraId="19427C70" w14:textId="4588D6AD" w:rsidR="00E24AF4" w:rsidRPr="00027745" w:rsidRDefault="000A7845" w:rsidP="00027745">
      <w:pPr>
        <w:pStyle w:val="14"/>
        <w:rPr>
          <w:rFonts w:eastAsia="Calibri"/>
          <w:szCs w:val="28"/>
        </w:rPr>
      </w:pPr>
      <w:bookmarkStart w:id="23" w:name="_Toc199223747"/>
      <w:proofErr w:type="spellStart"/>
      <w:r w:rsidRPr="00E24AF4">
        <w:rPr>
          <w:rFonts w:eastAsia="Calibri"/>
          <w:szCs w:val="28"/>
        </w:rPr>
        <w:t>Frontend</w:t>
      </w:r>
      <w:bookmarkEnd w:id="23"/>
      <w:proofErr w:type="spellEnd"/>
      <w:r w:rsidRPr="00E24AF4">
        <w:rPr>
          <w:rFonts w:eastAsia="Calibri"/>
          <w:szCs w:val="28"/>
        </w:rPr>
        <w:t xml:space="preserve"> </w:t>
      </w:r>
    </w:p>
    <w:p w14:paraId="5598985A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  <w:b/>
          <w:bCs/>
        </w:rPr>
        <w:t>Реализация системы управления сообществом ораторского мастерства</w:t>
      </w:r>
    </w:p>
    <w:p w14:paraId="5A19852B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 xml:space="preserve">Мы разработали комплексное решение, состоящее из двух взаимосвязанных модулей: клиентской витрины и административной панели управления. Архитектура проекта построена на принципах модульности и компонентного подхода с использованием </w:t>
      </w:r>
      <w:proofErr w:type="spellStart"/>
      <w:r w:rsidRPr="00B43931">
        <w:rPr>
          <w:rFonts w:eastAsia="Calibri"/>
        </w:rPr>
        <w:t>React</w:t>
      </w:r>
      <w:proofErr w:type="spellEnd"/>
      <w:r w:rsidRPr="00B43931">
        <w:rPr>
          <w:rFonts w:eastAsia="Calibri"/>
        </w:rPr>
        <w:t>.</w:t>
      </w:r>
    </w:p>
    <w:p w14:paraId="20169F9C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  <w:b/>
          <w:bCs/>
        </w:rPr>
        <w:t>Клиентская часть системы</w:t>
      </w:r>
      <w:r w:rsidRPr="00B43931">
        <w:rPr>
          <w:rFonts w:eastAsia="Calibri"/>
        </w:rPr>
        <w:t> представляет собой адаптивный веб-интерфейс, включающий:</w:t>
      </w:r>
    </w:p>
    <w:p w14:paraId="1EF5E71C" w14:textId="77777777" w:rsidR="00B43931" w:rsidRPr="00B43931" w:rsidRDefault="00B43931" w:rsidP="00B43931">
      <w:pPr>
        <w:pStyle w:val="afe"/>
        <w:numPr>
          <w:ilvl w:val="0"/>
          <w:numId w:val="21"/>
        </w:numPr>
        <w:rPr>
          <w:rFonts w:eastAsia="Calibri"/>
        </w:rPr>
      </w:pPr>
      <w:r w:rsidRPr="00B43931">
        <w:rPr>
          <w:rFonts w:eastAsia="Calibri"/>
        </w:rPr>
        <w:t>Унифицированный хедер с:</w:t>
      </w:r>
    </w:p>
    <w:p w14:paraId="5AAFE2EE" w14:textId="77777777" w:rsidR="00B43931" w:rsidRPr="00B43931" w:rsidRDefault="00B43931" w:rsidP="005434F9">
      <w:pPr>
        <w:pStyle w:val="afe"/>
        <w:numPr>
          <w:ilvl w:val="1"/>
          <w:numId w:val="53"/>
        </w:numPr>
        <w:rPr>
          <w:rFonts w:eastAsia="Calibri"/>
        </w:rPr>
      </w:pPr>
      <w:r w:rsidRPr="00B43931">
        <w:rPr>
          <w:rFonts w:eastAsia="Calibri"/>
        </w:rPr>
        <w:t>Интеллектуальной навигацией по проектам и сообществам</w:t>
      </w:r>
    </w:p>
    <w:p w14:paraId="28A1A26C" w14:textId="77777777" w:rsidR="00B43931" w:rsidRPr="00B43931" w:rsidRDefault="00B43931" w:rsidP="005434F9">
      <w:pPr>
        <w:pStyle w:val="afe"/>
        <w:numPr>
          <w:ilvl w:val="1"/>
          <w:numId w:val="53"/>
        </w:numPr>
        <w:rPr>
          <w:rFonts w:eastAsia="Calibri"/>
        </w:rPr>
      </w:pPr>
      <w:r w:rsidRPr="00B43931">
        <w:rPr>
          <w:rFonts w:eastAsia="Calibri"/>
        </w:rPr>
        <w:t>Динамическим выпадающим меню</w:t>
      </w:r>
    </w:p>
    <w:p w14:paraId="5BE0DA88" w14:textId="77777777" w:rsidR="00B43931" w:rsidRPr="00B43931" w:rsidRDefault="00B43931" w:rsidP="005434F9">
      <w:pPr>
        <w:pStyle w:val="afe"/>
        <w:numPr>
          <w:ilvl w:val="1"/>
          <w:numId w:val="53"/>
        </w:numPr>
        <w:rPr>
          <w:rFonts w:eastAsia="Calibri"/>
        </w:rPr>
      </w:pPr>
      <w:r w:rsidRPr="00B43931">
        <w:rPr>
          <w:rFonts w:eastAsia="Calibri"/>
        </w:rPr>
        <w:t>Геолокационным селектором городов</w:t>
      </w:r>
    </w:p>
    <w:p w14:paraId="5C2C7051" w14:textId="77777777" w:rsidR="00B43931" w:rsidRPr="00B43931" w:rsidRDefault="00B43931" w:rsidP="00B43931">
      <w:pPr>
        <w:pStyle w:val="afe"/>
        <w:numPr>
          <w:ilvl w:val="0"/>
          <w:numId w:val="21"/>
        </w:numPr>
        <w:rPr>
          <w:rFonts w:eastAsia="Calibri"/>
        </w:rPr>
      </w:pPr>
      <w:r w:rsidRPr="00B43931">
        <w:rPr>
          <w:rFonts w:eastAsia="Calibri"/>
        </w:rPr>
        <w:t>Главную страницу с композицией функциональных блоков:</w:t>
      </w:r>
    </w:p>
    <w:p w14:paraId="2FDDB642" w14:textId="77777777" w:rsidR="00B43931" w:rsidRPr="00B43931" w:rsidRDefault="00B43931" w:rsidP="005434F9">
      <w:pPr>
        <w:pStyle w:val="afe"/>
        <w:numPr>
          <w:ilvl w:val="1"/>
          <w:numId w:val="54"/>
        </w:numPr>
        <w:rPr>
          <w:rFonts w:eastAsia="Calibri"/>
        </w:rPr>
      </w:pPr>
      <w:r w:rsidRPr="00B43931">
        <w:rPr>
          <w:rFonts w:eastAsia="Calibri"/>
        </w:rPr>
        <w:t>Интерактивный баннер с контактной информацией и авторизацией</w:t>
      </w:r>
    </w:p>
    <w:p w14:paraId="67A5CBDB" w14:textId="77777777" w:rsidR="00B43931" w:rsidRPr="00B43931" w:rsidRDefault="00B43931" w:rsidP="005434F9">
      <w:pPr>
        <w:pStyle w:val="afe"/>
        <w:numPr>
          <w:ilvl w:val="1"/>
          <w:numId w:val="54"/>
        </w:numPr>
        <w:rPr>
          <w:rFonts w:eastAsia="Calibri"/>
        </w:rPr>
      </w:pPr>
      <w:r w:rsidRPr="00B43931">
        <w:rPr>
          <w:rFonts w:eastAsia="Calibri"/>
        </w:rPr>
        <w:t>Многофункциональный календарь мероприятий</w:t>
      </w:r>
    </w:p>
    <w:p w14:paraId="5E8A6E24" w14:textId="77777777" w:rsidR="00B43931" w:rsidRPr="00B43931" w:rsidRDefault="00B43931" w:rsidP="005434F9">
      <w:pPr>
        <w:pStyle w:val="afe"/>
        <w:numPr>
          <w:ilvl w:val="1"/>
          <w:numId w:val="54"/>
        </w:numPr>
        <w:rPr>
          <w:rFonts w:eastAsia="Calibri"/>
        </w:rPr>
      </w:pPr>
      <w:r w:rsidRPr="00B43931">
        <w:rPr>
          <w:rFonts w:eastAsia="Calibri"/>
        </w:rPr>
        <w:t>Информационные секции ("О нас", "Клубы-резиденты")</w:t>
      </w:r>
    </w:p>
    <w:p w14:paraId="7FB05642" w14:textId="77777777" w:rsidR="00B43931" w:rsidRPr="00B43931" w:rsidRDefault="00B43931" w:rsidP="005434F9">
      <w:pPr>
        <w:pStyle w:val="afe"/>
        <w:numPr>
          <w:ilvl w:val="1"/>
          <w:numId w:val="54"/>
        </w:numPr>
        <w:rPr>
          <w:rFonts w:eastAsia="Calibri"/>
        </w:rPr>
      </w:pPr>
      <w:r w:rsidRPr="00B43931">
        <w:rPr>
          <w:rFonts w:eastAsia="Calibri"/>
        </w:rPr>
        <w:t>Блоки партнеров и команды</w:t>
      </w:r>
    </w:p>
    <w:p w14:paraId="2AEA137F" w14:textId="77777777" w:rsidR="00B43931" w:rsidRPr="00B43931" w:rsidRDefault="00B43931" w:rsidP="005434F9">
      <w:pPr>
        <w:pStyle w:val="afe"/>
        <w:numPr>
          <w:ilvl w:val="1"/>
          <w:numId w:val="54"/>
        </w:numPr>
        <w:rPr>
          <w:rFonts w:eastAsia="Calibri"/>
        </w:rPr>
      </w:pPr>
      <w:r w:rsidRPr="00B43931">
        <w:rPr>
          <w:rFonts w:eastAsia="Calibri"/>
        </w:rPr>
        <w:t xml:space="preserve">Система </w:t>
      </w:r>
      <w:proofErr w:type="spellStart"/>
      <w:r w:rsidRPr="00B43931">
        <w:rPr>
          <w:rFonts w:eastAsia="Calibri"/>
        </w:rPr>
        <w:t>донатов</w:t>
      </w:r>
      <w:proofErr w:type="spellEnd"/>
      <w:r w:rsidRPr="00B43931">
        <w:rPr>
          <w:rFonts w:eastAsia="Calibri"/>
        </w:rPr>
        <w:t xml:space="preserve"> с различными способами оплаты</w:t>
      </w:r>
    </w:p>
    <w:p w14:paraId="70FAA9CE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Особое внимание было уделено реализации календарного модуля, который обеспечивает:</w:t>
      </w:r>
    </w:p>
    <w:p w14:paraId="5B51264A" w14:textId="77777777" w:rsidR="00B43931" w:rsidRPr="00B43931" w:rsidRDefault="00B43931" w:rsidP="005434F9">
      <w:pPr>
        <w:pStyle w:val="afe"/>
        <w:numPr>
          <w:ilvl w:val="0"/>
          <w:numId w:val="55"/>
        </w:numPr>
        <w:rPr>
          <w:rFonts w:eastAsia="Calibri"/>
        </w:rPr>
      </w:pPr>
      <w:r w:rsidRPr="00B43931">
        <w:rPr>
          <w:rFonts w:eastAsia="Calibri"/>
        </w:rPr>
        <w:t>Визуализацию событий с категоризацией по проектам и сообществам</w:t>
      </w:r>
    </w:p>
    <w:p w14:paraId="5336D8CC" w14:textId="77777777" w:rsidR="00B43931" w:rsidRPr="00B43931" w:rsidRDefault="00B43931" w:rsidP="005434F9">
      <w:pPr>
        <w:pStyle w:val="afe"/>
        <w:numPr>
          <w:ilvl w:val="0"/>
          <w:numId w:val="55"/>
        </w:numPr>
        <w:rPr>
          <w:rFonts w:eastAsia="Calibri"/>
        </w:rPr>
      </w:pPr>
      <w:r w:rsidRPr="00B43931">
        <w:rPr>
          <w:rFonts w:eastAsia="Calibri"/>
        </w:rPr>
        <w:t>Детализированный просмотр в модальных окнах</w:t>
      </w:r>
    </w:p>
    <w:p w14:paraId="7A27E3DF" w14:textId="77777777" w:rsidR="00B43931" w:rsidRPr="00B43931" w:rsidRDefault="00B43931" w:rsidP="005434F9">
      <w:pPr>
        <w:pStyle w:val="afe"/>
        <w:numPr>
          <w:ilvl w:val="0"/>
          <w:numId w:val="55"/>
        </w:numPr>
        <w:rPr>
          <w:rFonts w:eastAsia="Calibri"/>
        </w:rPr>
      </w:pPr>
      <w:r w:rsidRPr="00B43931">
        <w:rPr>
          <w:rFonts w:eastAsia="Calibri"/>
        </w:rPr>
        <w:lastRenderedPageBreak/>
        <w:t>Полноценную систему регистрации на мероприятия</w:t>
      </w:r>
    </w:p>
    <w:p w14:paraId="675DD314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Модуль "Команда" реализован как сложная система представления участников, включающая:</w:t>
      </w:r>
    </w:p>
    <w:p w14:paraId="157783DB" w14:textId="77777777" w:rsidR="00B43931" w:rsidRPr="00B43931" w:rsidRDefault="00B43931" w:rsidP="005434F9">
      <w:pPr>
        <w:pStyle w:val="afe"/>
        <w:numPr>
          <w:ilvl w:val="0"/>
          <w:numId w:val="56"/>
        </w:numPr>
        <w:rPr>
          <w:rFonts w:eastAsia="Calibri"/>
        </w:rPr>
      </w:pPr>
      <w:r w:rsidRPr="00B43931">
        <w:rPr>
          <w:rFonts w:eastAsia="Calibri"/>
        </w:rPr>
        <w:t>Иерархическое отображение участников</w:t>
      </w:r>
    </w:p>
    <w:p w14:paraId="250A1704" w14:textId="77777777" w:rsidR="00B43931" w:rsidRPr="00B43931" w:rsidRDefault="00B43931" w:rsidP="005434F9">
      <w:pPr>
        <w:pStyle w:val="afe"/>
        <w:numPr>
          <w:ilvl w:val="0"/>
          <w:numId w:val="56"/>
        </w:numPr>
        <w:rPr>
          <w:rFonts w:eastAsia="Calibri"/>
        </w:rPr>
      </w:pPr>
      <w:r w:rsidRPr="00B43931">
        <w:rPr>
          <w:rFonts w:eastAsia="Calibri"/>
        </w:rPr>
        <w:t>Детализированные профильные карточки</w:t>
      </w:r>
    </w:p>
    <w:p w14:paraId="0F21BF9C" w14:textId="77777777" w:rsidR="00B43931" w:rsidRPr="00B43931" w:rsidRDefault="00B43931" w:rsidP="005434F9">
      <w:pPr>
        <w:pStyle w:val="afe"/>
        <w:numPr>
          <w:ilvl w:val="0"/>
          <w:numId w:val="56"/>
        </w:numPr>
        <w:rPr>
          <w:rFonts w:eastAsia="Calibri"/>
        </w:rPr>
      </w:pPr>
      <w:r w:rsidRPr="00B43931">
        <w:rPr>
          <w:rFonts w:eastAsia="Calibri"/>
        </w:rPr>
        <w:t>Систему достижений и регалий</w:t>
      </w:r>
    </w:p>
    <w:p w14:paraId="1CC07E45" w14:textId="77777777" w:rsidR="00B43931" w:rsidRPr="00B43931" w:rsidRDefault="00B43931" w:rsidP="005434F9">
      <w:pPr>
        <w:pStyle w:val="afe"/>
        <w:numPr>
          <w:ilvl w:val="0"/>
          <w:numId w:val="56"/>
        </w:numPr>
        <w:rPr>
          <w:rFonts w:eastAsia="Calibri"/>
        </w:rPr>
      </w:pPr>
      <w:r w:rsidRPr="00B43931">
        <w:rPr>
          <w:rFonts w:eastAsia="Calibri"/>
        </w:rPr>
        <w:t>Механизм отзывов и оценок</w:t>
      </w:r>
    </w:p>
    <w:p w14:paraId="1FB8D231" w14:textId="77777777" w:rsidR="00B43931" w:rsidRPr="00B43931" w:rsidRDefault="00B43931" w:rsidP="005434F9">
      <w:pPr>
        <w:pStyle w:val="afe"/>
        <w:numPr>
          <w:ilvl w:val="0"/>
          <w:numId w:val="56"/>
        </w:numPr>
        <w:rPr>
          <w:rFonts w:eastAsia="Calibri"/>
        </w:rPr>
      </w:pPr>
      <w:r w:rsidRPr="00B43931">
        <w:rPr>
          <w:rFonts w:eastAsia="Calibri"/>
        </w:rPr>
        <w:t>Визуализацию профессиональных навыков</w:t>
      </w:r>
    </w:p>
    <w:p w14:paraId="10647353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Дополнительно реализована специализированная страница "Организация" с полной информацией о сообществе. Все компоненты обладают адаптивным дизайном с поддержкой мобильных устройств.</w:t>
      </w:r>
    </w:p>
    <w:p w14:paraId="78A9029A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  <w:b/>
          <w:bCs/>
        </w:rPr>
        <w:t>Административный модуль</w:t>
      </w:r>
      <w:r w:rsidRPr="00B43931">
        <w:rPr>
          <w:rFonts w:eastAsia="Calibri"/>
        </w:rPr>
        <w:t> построен на принципах:</w:t>
      </w:r>
    </w:p>
    <w:p w14:paraId="06D5CAC8" w14:textId="77777777" w:rsidR="00B43931" w:rsidRPr="00B43931" w:rsidRDefault="00B43931" w:rsidP="005434F9">
      <w:pPr>
        <w:pStyle w:val="afe"/>
        <w:numPr>
          <w:ilvl w:val="0"/>
          <w:numId w:val="57"/>
        </w:numPr>
        <w:rPr>
          <w:rFonts w:eastAsia="Calibri"/>
        </w:rPr>
      </w:pPr>
      <w:r w:rsidRPr="00B43931">
        <w:rPr>
          <w:rFonts w:eastAsia="Calibri"/>
        </w:rPr>
        <w:t>Единого интерфейса управления</w:t>
      </w:r>
    </w:p>
    <w:p w14:paraId="52D0FF72" w14:textId="77777777" w:rsidR="00B43931" w:rsidRPr="00B43931" w:rsidRDefault="00B43931" w:rsidP="005434F9">
      <w:pPr>
        <w:pStyle w:val="afe"/>
        <w:numPr>
          <w:ilvl w:val="0"/>
          <w:numId w:val="57"/>
        </w:numPr>
        <w:rPr>
          <w:rFonts w:eastAsia="Calibri"/>
        </w:rPr>
      </w:pPr>
      <w:r w:rsidRPr="00B43931">
        <w:rPr>
          <w:rFonts w:eastAsia="Calibri"/>
        </w:rPr>
        <w:t>Разграничения прав доступа</w:t>
      </w:r>
    </w:p>
    <w:p w14:paraId="36E4995F" w14:textId="77777777" w:rsidR="00B43931" w:rsidRPr="00B43931" w:rsidRDefault="00B43931" w:rsidP="005434F9">
      <w:pPr>
        <w:pStyle w:val="afe"/>
        <w:numPr>
          <w:ilvl w:val="0"/>
          <w:numId w:val="57"/>
        </w:numPr>
        <w:rPr>
          <w:rFonts w:eastAsia="Calibri"/>
        </w:rPr>
      </w:pPr>
      <w:r w:rsidRPr="00B43931">
        <w:rPr>
          <w:rFonts w:eastAsia="Calibri"/>
        </w:rPr>
        <w:t>Максимальной автоматизации процессов</w:t>
      </w:r>
    </w:p>
    <w:p w14:paraId="7ADCACFF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Ключевые функциональные блоки админки:</w:t>
      </w:r>
    </w:p>
    <w:p w14:paraId="7EE5AA85" w14:textId="77777777" w:rsidR="00B43931" w:rsidRPr="00B43931" w:rsidRDefault="00B43931" w:rsidP="00B43931">
      <w:pPr>
        <w:pStyle w:val="afe"/>
        <w:numPr>
          <w:ilvl w:val="0"/>
          <w:numId w:val="25"/>
        </w:numPr>
        <w:rPr>
          <w:rFonts w:eastAsia="Calibri"/>
        </w:rPr>
      </w:pPr>
      <w:r w:rsidRPr="00B43931">
        <w:rPr>
          <w:rFonts w:eastAsia="Calibri"/>
        </w:rPr>
        <w:t>Управление пользователями:</w:t>
      </w:r>
    </w:p>
    <w:p w14:paraId="4BCBA222" w14:textId="77777777" w:rsidR="00B43931" w:rsidRPr="00B43931" w:rsidRDefault="00B43931" w:rsidP="005434F9">
      <w:pPr>
        <w:pStyle w:val="afe"/>
        <w:numPr>
          <w:ilvl w:val="1"/>
          <w:numId w:val="58"/>
        </w:numPr>
        <w:rPr>
          <w:rFonts w:eastAsia="Calibri"/>
        </w:rPr>
      </w:pPr>
      <w:r w:rsidRPr="00B43931">
        <w:rPr>
          <w:rFonts w:eastAsia="Calibri"/>
        </w:rPr>
        <w:t>Табличное представление с сортировкой и фильтрацией</w:t>
      </w:r>
    </w:p>
    <w:p w14:paraId="5E17C8E4" w14:textId="77777777" w:rsidR="00B43931" w:rsidRPr="00B43931" w:rsidRDefault="00B43931" w:rsidP="005434F9">
      <w:pPr>
        <w:pStyle w:val="afe"/>
        <w:numPr>
          <w:ilvl w:val="1"/>
          <w:numId w:val="58"/>
        </w:numPr>
        <w:rPr>
          <w:rFonts w:eastAsia="Calibri"/>
        </w:rPr>
      </w:pPr>
      <w:r w:rsidRPr="00B43931">
        <w:rPr>
          <w:rFonts w:eastAsia="Calibri"/>
        </w:rPr>
        <w:t>Детализированные модальные окна профилей</w:t>
      </w:r>
    </w:p>
    <w:p w14:paraId="5182CB2A" w14:textId="77777777" w:rsidR="00B43931" w:rsidRPr="00B43931" w:rsidRDefault="00B43931" w:rsidP="005434F9">
      <w:pPr>
        <w:pStyle w:val="afe"/>
        <w:numPr>
          <w:ilvl w:val="1"/>
          <w:numId w:val="58"/>
        </w:numPr>
        <w:rPr>
          <w:rFonts w:eastAsia="Calibri"/>
        </w:rPr>
      </w:pPr>
      <w:r w:rsidRPr="00B43931">
        <w:rPr>
          <w:rFonts w:eastAsia="Calibri"/>
        </w:rPr>
        <w:t>Расширенная система ролей и статусов</w:t>
      </w:r>
    </w:p>
    <w:p w14:paraId="21B8D929" w14:textId="77777777" w:rsidR="00B43931" w:rsidRPr="00B43931" w:rsidRDefault="00B43931" w:rsidP="005434F9">
      <w:pPr>
        <w:pStyle w:val="afe"/>
        <w:numPr>
          <w:ilvl w:val="1"/>
          <w:numId w:val="58"/>
        </w:numPr>
        <w:rPr>
          <w:rFonts w:eastAsia="Calibri"/>
        </w:rPr>
      </w:pPr>
      <w:r w:rsidRPr="00B43931">
        <w:rPr>
          <w:rFonts w:eastAsia="Calibri"/>
        </w:rPr>
        <w:t>Механизм эмуляции пользовательских сессий</w:t>
      </w:r>
    </w:p>
    <w:p w14:paraId="4B6FB7A3" w14:textId="77777777" w:rsidR="00B43931" w:rsidRPr="00B43931" w:rsidRDefault="00B43931" w:rsidP="00B43931">
      <w:pPr>
        <w:pStyle w:val="afe"/>
        <w:numPr>
          <w:ilvl w:val="0"/>
          <w:numId w:val="25"/>
        </w:numPr>
        <w:rPr>
          <w:rFonts w:eastAsia="Calibri"/>
        </w:rPr>
      </w:pPr>
      <w:r w:rsidRPr="00B43931">
        <w:rPr>
          <w:rFonts w:eastAsia="Calibri"/>
        </w:rPr>
        <w:t>Каталоги данных:</w:t>
      </w:r>
    </w:p>
    <w:p w14:paraId="17E4B578" w14:textId="77777777" w:rsidR="00B43931" w:rsidRPr="00B43931" w:rsidRDefault="00B43931" w:rsidP="005434F9">
      <w:pPr>
        <w:pStyle w:val="afe"/>
        <w:numPr>
          <w:ilvl w:val="1"/>
          <w:numId w:val="59"/>
        </w:numPr>
        <w:rPr>
          <w:rFonts w:eastAsia="Calibri"/>
        </w:rPr>
      </w:pPr>
      <w:r w:rsidRPr="00B43931">
        <w:rPr>
          <w:rFonts w:eastAsia="Calibri"/>
        </w:rPr>
        <w:t>Иерархическая система справочников</w:t>
      </w:r>
    </w:p>
    <w:p w14:paraId="3C127A7C" w14:textId="77777777" w:rsidR="00B43931" w:rsidRPr="00B43931" w:rsidRDefault="00B43931" w:rsidP="005434F9">
      <w:pPr>
        <w:pStyle w:val="afe"/>
        <w:numPr>
          <w:ilvl w:val="1"/>
          <w:numId w:val="59"/>
        </w:numPr>
        <w:rPr>
          <w:rFonts w:eastAsia="Calibri"/>
        </w:rPr>
      </w:pPr>
      <w:r w:rsidRPr="00B43931">
        <w:rPr>
          <w:rFonts w:eastAsia="Calibri"/>
        </w:rPr>
        <w:t>Интеллектуальные формы редактирования</w:t>
      </w:r>
    </w:p>
    <w:p w14:paraId="2BF1C23C" w14:textId="77777777" w:rsidR="00B43931" w:rsidRPr="00B43931" w:rsidRDefault="00B43931" w:rsidP="005434F9">
      <w:pPr>
        <w:pStyle w:val="afe"/>
        <w:numPr>
          <w:ilvl w:val="1"/>
          <w:numId w:val="59"/>
        </w:numPr>
        <w:rPr>
          <w:rFonts w:eastAsia="Calibri"/>
        </w:rPr>
      </w:pPr>
      <w:r w:rsidRPr="00B43931">
        <w:rPr>
          <w:rFonts w:eastAsia="Calibri"/>
        </w:rPr>
        <w:t>Многоуровневая валидация данных</w:t>
      </w:r>
    </w:p>
    <w:p w14:paraId="74B553CE" w14:textId="77777777" w:rsidR="00B43931" w:rsidRPr="00B43931" w:rsidRDefault="00B43931" w:rsidP="005434F9">
      <w:pPr>
        <w:pStyle w:val="afe"/>
        <w:numPr>
          <w:ilvl w:val="1"/>
          <w:numId w:val="59"/>
        </w:numPr>
        <w:rPr>
          <w:rFonts w:eastAsia="Calibri"/>
        </w:rPr>
      </w:pPr>
      <w:r w:rsidRPr="00B43931">
        <w:rPr>
          <w:rFonts w:eastAsia="Calibri"/>
        </w:rPr>
        <w:t>Специализированные настройки для каждого типа объектов</w:t>
      </w:r>
    </w:p>
    <w:p w14:paraId="6B5D0822" w14:textId="77777777" w:rsidR="00B43931" w:rsidRPr="00B43931" w:rsidRDefault="00B43931" w:rsidP="00B43931">
      <w:pPr>
        <w:pStyle w:val="afe"/>
        <w:numPr>
          <w:ilvl w:val="0"/>
          <w:numId w:val="25"/>
        </w:numPr>
        <w:rPr>
          <w:rFonts w:eastAsia="Calibri"/>
        </w:rPr>
      </w:pPr>
      <w:r w:rsidRPr="00B43931">
        <w:rPr>
          <w:rFonts w:eastAsia="Calibri"/>
        </w:rPr>
        <w:t>Редактор контента:</w:t>
      </w:r>
    </w:p>
    <w:p w14:paraId="6B0DFBC2" w14:textId="77777777" w:rsidR="00B43931" w:rsidRPr="00B43931" w:rsidRDefault="00B43931" w:rsidP="005434F9">
      <w:pPr>
        <w:pStyle w:val="afe"/>
        <w:numPr>
          <w:ilvl w:val="1"/>
          <w:numId w:val="60"/>
        </w:numPr>
        <w:rPr>
          <w:rFonts w:eastAsia="Calibri"/>
        </w:rPr>
      </w:pPr>
      <w:r w:rsidRPr="00B43931">
        <w:rPr>
          <w:rFonts w:eastAsia="Calibri"/>
        </w:rPr>
        <w:t>Модульная система управления витриной</w:t>
      </w:r>
    </w:p>
    <w:p w14:paraId="1280219D" w14:textId="77777777" w:rsidR="00B43931" w:rsidRPr="00B43931" w:rsidRDefault="00B43931" w:rsidP="005434F9">
      <w:pPr>
        <w:pStyle w:val="afe"/>
        <w:numPr>
          <w:ilvl w:val="1"/>
          <w:numId w:val="60"/>
        </w:numPr>
        <w:rPr>
          <w:rFonts w:eastAsia="Calibri"/>
        </w:rPr>
      </w:pPr>
      <w:r w:rsidRPr="00B43931">
        <w:rPr>
          <w:rFonts w:eastAsia="Calibri"/>
        </w:rPr>
        <w:t>Визуальное редактирование всех секций</w:t>
      </w:r>
    </w:p>
    <w:p w14:paraId="5896394F" w14:textId="77777777" w:rsidR="00B43931" w:rsidRPr="00B43931" w:rsidRDefault="00B43931" w:rsidP="005434F9">
      <w:pPr>
        <w:pStyle w:val="afe"/>
        <w:numPr>
          <w:ilvl w:val="1"/>
          <w:numId w:val="60"/>
        </w:numPr>
        <w:rPr>
          <w:rFonts w:eastAsia="Calibri"/>
        </w:rPr>
      </w:pPr>
      <w:r w:rsidRPr="00B43931">
        <w:rPr>
          <w:rFonts w:eastAsia="Calibri"/>
        </w:rPr>
        <w:lastRenderedPageBreak/>
        <w:t>Управление медиаконтентом</w:t>
      </w:r>
    </w:p>
    <w:p w14:paraId="16216B29" w14:textId="77777777" w:rsidR="00B43931" w:rsidRPr="00B43931" w:rsidRDefault="00B43931" w:rsidP="005434F9">
      <w:pPr>
        <w:pStyle w:val="afe"/>
        <w:numPr>
          <w:ilvl w:val="1"/>
          <w:numId w:val="60"/>
        </w:numPr>
        <w:rPr>
          <w:rFonts w:eastAsia="Calibri"/>
        </w:rPr>
      </w:pPr>
      <w:r w:rsidRPr="00B43931">
        <w:rPr>
          <w:rFonts w:eastAsia="Calibri"/>
        </w:rPr>
        <w:t>Настройка SEO-параметров</w:t>
      </w:r>
    </w:p>
    <w:p w14:paraId="1B18C71C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Техническая реализация включает:</w:t>
      </w:r>
    </w:p>
    <w:p w14:paraId="209B2E07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proofErr w:type="spellStart"/>
      <w:r w:rsidRPr="00B43931">
        <w:rPr>
          <w:rFonts w:eastAsia="Calibri"/>
        </w:rPr>
        <w:t>React</w:t>
      </w:r>
      <w:proofErr w:type="spellEnd"/>
      <w:r w:rsidRPr="00B43931">
        <w:rPr>
          <w:rFonts w:eastAsia="Calibri"/>
        </w:rPr>
        <w:t xml:space="preserve"> </w:t>
      </w:r>
      <w:proofErr w:type="spellStart"/>
      <w:r w:rsidRPr="00B43931">
        <w:rPr>
          <w:rFonts w:eastAsia="Calibri"/>
        </w:rPr>
        <w:t>Router</w:t>
      </w:r>
      <w:proofErr w:type="spellEnd"/>
      <w:r w:rsidRPr="00B43931">
        <w:rPr>
          <w:rFonts w:eastAsia="Calibri"/>
        </w:rPr>
        <w:t xml:space="preserve"> для клиентской маршрутизации</w:t>
      </w:r>
    </w:p>
    <w:p w14:paraId="7C418680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 xml:space="preserve">State-менеджмент на базе </w:t>
      </w:r>
      <w:proofErr w:type="spellStart"/>
      <w:r w:rsidRPr="00B43931">
        <w:rPr>
          <w:rFonts w:eastAsia="Calibri"/>
        </w:rPr>
        <w:t>useState</w:t>
      </w:r>
      <w:proofErr w:type="spellEnd"/>
    </w:p>
    <w:p w14:paraId="78D1D309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 xml:space="preserve">Адаптивную верстку с </w:t>
      </w:r>
      <w:proofErr w:type="spellStart"/>
      <w:r w:rsidRPr="00B43931">
        <w:rPr>
          <w:rFonts w:eastAsia="Calibri"/>
        </w:rPr>
        <w:t>mobile-first</w:t>
      </w:r>
      <w:proofErr w:type="spellEnd"/>
      <w:r w:rsidRPr="00B43931">
        <w:rPr>
          <w:rFonts w:eastAsia="Calibri"/>
        </w:rPr>
        <w:t xml:space="preserve"> подходом</w:t>
      </w:r>
    </w:p>
    <w:p w14:paraId="2499E7E6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Плавные CSS-переходы и анимации</w:t>
      </w:r>
    </w:p>
    <w:p w14:paraId="3F621E1F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Система каталогов реализована с учетом бизнес-логики:</w:t>
      </w:r>
    </w:p>
    <w:p w14:paraId="322A749D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Спонсорские программы с финансовыми лимитами</w:t>
      </w:r>
    </w:p>
    <w:p w14:paraId="21C86D59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Ролевая модель с привилегиями</w:t>
      </w:r>
    </w:p>
    <w:p w14:paraId="2117BFA8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Система наград с автоматизацией начисления</w:t>
      </w:r>
    </w:p>
    <w:p w14:paraId="27205F15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Классификация навыков по специализациям</w:t>
      </w:r>
    </w:p>
    <w:p w14:paraId="1FEC744F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Управление проектами и сообществами</w:t>
      </w:r>
    </w:p>
    <w:p w14:paraId="4D36BFB5" w14:textId="77777777" w:rsidR="00B43931" w:rsidRPr="00B43931" w:rsidRDefault="00B43931" w:rsidP="005434F9">
      <w:pPr>
        <w:pStyle w:val="afe"/>
        <w:numPr>
          <w:ilvl w:val="0"/>
          <w:numId w:val="61"/>
        </w:numPr>
        <w:rPr>
          <w:rFonts w:eastAsia="Calibri"/>
        </w:rPr>
      </w:pPr>
      <w:r w:rsidRPr="00B43931">
        <w:rPr>
          <w:rFonts w:eastAsia="Calibri"/>
        </w:rPr>
        <w:t>Комплексная валидация бизнес-правил</w:t>
      </w:r>
    </w:p>
    <w:p w14:paraId="486567C2" w14:textId="77777777" w:rsidR="00B43931" w:rsidRPr="00B43931" w:rsidRDefault="00B43931" w:rsidP="00B43931">
      <w:pPr>
        <w:pStyle w:val="afe"/>
        <w:rPr>
          <w:rFonts w:eastAsia="Calibri"/>
        </w:rPr>
      </w:pPr>
      <w:r w:rsidRPr="00B43931">
        <w:rPr>
          <w:rFonts w:eastAsia="Calibri"/>
        </w:rPr>
        <w:t>Решение обеспечивает полный цикл управления сообществом - от представления информации до администрирования всех аспектов деятельности.</w:t>
      </w:r>
    </w:p>
    <w:p w14:paraId="315E30C4" w14:textId="77777777" w:rsidR="00C91ED3" w:rsidRDefault="00C91ED3" w:rsidP="00C91ED3">
      <w:pPr>
        <w:pStyle w:val="15"/>
        <w:rPr>
          <w:rFonts w:eastAsia="Calibri"/>
        </w:rPr>
      </w:pPr>
      <w:bookmarkStart w:id="24" w:name="_Toc199223748"/>
      <w:r w:rsidRPr="00E24AF4">
        <w:rPr>
          <w:rFonts w:eastAsia="Calibri"/>
        </w:rPr>
        <w:t>Паттерн MVC</w:t>
      </w:r>
      <w:bookmarkEnd w:id="24"/>
    </w:p>
    <w:p w14:paraId="0581AA9F" w14:textId="77777777" w:rsidR="00C91ED3" w:rsidRDefault="00C91ED3" w:rsidP="00C91ED3">
      <w:pPr>
        <w:pStyle w:val="afe"/>
        <w:rPr>
          <w:rFonts w:eastAsia="Calibri"/>
          <w:kern w:val="2"/>
          <w:szCs w:val="28"/>
          <w14:ligatures w14:val="standardContextual"/>
        </w:rPr>
      </w:pPr>
      <w:r w:rsidRPr="000A7845">
        <w:rPr>
          <w:rFonts w:eastAsia="Calibri"/>
          <w:kern w:val="2"/>
          <w:szCs w:val="28"/>
          <w14:ligatures w14:val="standardContextual"/>
        </w:rPr>
        <w:t>Четкое разделение данных, логики и интерфейса упрощает внесение изменений и добавление нового функционала.</w:t>
      </w:r>
    </w:p>
    <w:p w14:paraId="5A7B39F3" w14:textId="77777777" w:rsidR="00C91ED3" w:rsidRDefault="00C91ED3" w:rsidP="00C91ED3">
      <w:pPr>
        <w:pStyle w:val="afe"/>
        <w:rPr>
          <w:rFonts w:eastAsia="Calibri"/>
          <w:kern w:val="2"/>
          <w:szCs w:val="28"/>
          <w14:ligatures w14:val="standardContextual"/>
        </w:rPr>
      </w:pPr>
      <w:r w:rsidRPr="000A7845">
        <w:rPr>
          <w:rFonts w:eastAsia="Calibri"/>
          <w:kern w:val="2"/>
          <w:szCs w:val="28"/>
          <w14:ligatures w14:val="standardContextual"/>
        </w:rPr>
        <w:t xml:space="preserve">Обеспечивает возможность одновременной работы нескольких команд: </w:t>
      </w:r>
      <w:proofErr w:type="spellStart"/>
      <w:r w:rsidRPr="000A7845">
        <w:rPr>
          <w:rFonts w:eastAsia="Calibri"/>
          <w:kern w:val="2"/>
          <w:szCs w:val="28"/>
          <w14:ligatures w14:val="standardContextual"/>
        </w:rPr>
        <w:t>Backend</w:t>
      </w:r>
      <w:proofErr w:type="spellEnd"/>
      <w:r w:rsidRPr="000A7845">
        <w:rPr>
          <w:rFonts w:eastAsia="Calibri"/>
          <w:kern w:val="2"/>
          <w:szCs w:val="28"/>
          <w14:ligatures w14:val="standardContextual"/>
        </w:rPr>
        <w:t xml:space="preserve">-разработчики работают над API и логикой, а </w:t>
      </w:r>
      <w:proofErr w:type="spellStart"/>
      <w:r w:rsidRPr="000A7845">
        <w:rPr>
          <w:rFonts w:eastAsia="Calibri"/>
          <w:kern w:val="2"/>
          <w:szCs w:val="28"/>
          <w14:ligatures w14:val="standardContextual"/>
        </w:rPr>
        <w:t>Frontend</w:t>
      </w:r>
      <w:proofErr w:type="spellEnd"/>
      <w:r w:rsidRPr="000A7845">
        <w:rPr>
          <w:rFonts w:eastAsia="Calibri"/>
          <w:kern w:val="2"/>
          <w:szCs w:val="28"/>
          <w14:ligatures w14:val="standardContextual"/>
        </w:rPr>
        <w:t>-разработчики — над интерфейсом.</w:t>
      </w:r>
    </w:p>
    <w:p w14:paraId="53216789" w14:textId="77777777" w:rsidR="00B43931" w:rsidRPr="000A7845" w:rsidRDefault="00B43931" w:rsidP="00E24AF4">
      <w:pPr>
        <w:pStyle w:val="afe"/>
        <w:rPr>
          <w:rFonts w:eastAsia="Calibri"/>
        </w:rPr>
      </w:pPr>
    </w:p>
    <w:p w14:paraId="245B55B4" w14:textId="196DFC7C" w:rsidR="000A7845" w:rsidRPr="00E24AF4" w:rsidRDefault="000A7845" w:rsidP="006E6C58">
      <w:pPr>
        <w:pStyle w:val="13"/>
        <w:rPr>
          <w:rFonts w:eastAsia="Calibri" w:cs="Times New Roman"/>
        </w:rPr>
      </w:pPr>
      <w:bookmarkStart w:id="25" w:name="_Toc199223749"/>
      <w:r w:rsidRPr="00E24AF4">
        <w:rPr>
          <w:rFonts w:eastAsia="Calibri" w:cs="Times New Roman"/>
        </w:rPr>
        <w:lastRenderedPageBreak/>
        <w:t>Описание методологии разработки</w:t>
      </w:r>
      <w:bookmarkEnd w:id="25"/>
    </w:p>
    <w:p w14:paraId="5EF39C7A" w14:textId="57D5202E" w:rsidR="000A7845" w:rsidRPr="00E24AF4" w:rsidRDefault="000A7845" w:rsidP="00903597">
      <w:pPr>
        <w:pStyle w:val="aa"/>
        <w:rPr>
          <w:rFonts w:eastAsia="Calibri"/>
          <w:szCs w:val="28"/>
        </w:rPr>
      </w:pPr>
      <w:r w:rsidRPr="00E24AF4">
        <w:rPr>
          <w:rFonts w:eastAsia="Calibri"/>
          <w:szCs w:val="28"/>
        </w:rPr>
        <w:t xml:space="preserve">В рамках разработки проекта использовалась </w:t>
      </w:r>
      <w:r w:rsidRPr="00E24AF4">
        <w:rPr>
          <w:rFonts w:eastAsia="Calibri"/>
          <w:b/>
          <w:bCs/>
          <w:szCs w:val="28"/>
        </w:rPr>
        <w:t>итеративная методология</w:t>
      </w:r>
      <w:r w:rsidRPr="00E24AF4">
        <w:rPr>
          <w:rFonts w:eastAsia="Calibri"/>
          <w:szCs w:val="28"/>
        </w:rPr>
        <w:t>. Этот подход позволил гибко реагировать на изменения требований, поступающих от заказчика, и постепенно дорабатывать функционал на основе полученной обратной связи.</w:t>
      </w:r>
    </w:p>
    <w:p w14:paraId="42C6D61A" w14:textId="77777777" w:rsidR="000A7845" w:rsidRPr="00E24AF4" w:rsidRDefault="000A7845" w:rsidP="006E6C58">
      <w:pPr>
        <w:pStyle w:val="14"/>
        <w:rPr>
          <w:rFonts w:eastAsia="Calibri"/>
          <w:szCs w:val="28"/>
        </w:rPr>
      </w:pPr>
      <w:bookmarkStart w:id="26" w:name="_Toc199223750"/>
      <w:r w:rsidRPr="00E24AF4">
        <w:rPr>
          <w:rFonts w:eastAsia="Calibri"/>
          <w:szCs w:val="28"/>
        </w:rPr>
        <w:t>Ключевые особенности методологии:</w:t>
      </w:r>
      <w:bookmarkEnd w:id="26"/>
    </w:p>
    <w:p w14:paraId="2BBFF4B6" w14:textId="77777777" w:rsidR="00E24AF4" w:rsidRDefault="00E24AF4" w:rsidP="006E6C58">
      <w:pPr>
        <w:pStyle w:val="15"/>
        <w:rPr>
          <w:rFonts w:eastAsia="Calibri" w:cs="Times New Roman"/>
          <w:szCs w:val="28"/>
        </w:rPr>
      </w:pPr>
      <w:bookmarkStart w:id="27" w:name="_Toc199223751"/>
      <w:bookmarkEnd w:id="27"/>
    </w:p>
    <w:p w14:paraId="797F6522" w14:textId="77777777" w:rsid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>Итеративный процесс</w:t>
      </w:r>
    </w:p>
    <w:p w14:paraId="50DF887A" w14:textId="226E38A2" w:rsidR="000A7845" w:rsidRPr="000A7845" w:rsidRDefault="000A7845" w:rsidP="00E24AF4">
      <w:pPr>
        <w:pStyle w:val="aa"/>
        <w:rPr>
          <w:rFonts w:eastAsia="Calibri"/>
        </w:rPr>
      </w:pPr>
      <w:r w:rsidRPr="000A7845">
        <w:rPr>
          <w:rFonts w:eastAsia="Calibri"/>
          <w:kern w:val="2"/>
          <w:szCs w:val="28"/>
          <w14:ligatures w14:val="standardContextual"/>
        </w:rPr>
        <w:t>Проект разбивался на этапы (итерации), каждая из которых включала анализ требований, реализацию функционала, тестирование и демонстрацию промежуточных результатов.</w:t>
      </w:r>
    </w:p>
    <w:p w14:paraId="6A4A0775" w14:textId="77777777" w:rsidR="00E24AF4" w:rsidRDefault="00E24AF4" w:rsidP="006E6C58">
      <w:pPr>
        <w:pStyle w:val="15"/>
        <w:rPr>
          <w:rFonts w:eastAsia="Calibri" w:cs="Times New Roman"/>
          <w:szCs w:val="28"/>
        </w:rPr>
      </w:pPr>
      <w:bookmarkStart w:id="28" w:name="_Toc199223752"/>
      <w:bookmarkEnd w:id="28"/>
    </w:p>
    <w:p w14:paraId="342D97F7" w14:textId="77777777" w:rsid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>Акцент на пользовательское тестирование</w:t>
      </w:r>
    </w:p>
    <w:p w14:paraId="484D27E9" w14:textId="77777777" w:rsidR="00E24AF4" w:rsidRDefault="000A7845" w:rsidP="00E24AF4">
      <w:pPr>
        <w:pStyle w:val="aa"/>
        <w:rPr>
          <w:rFonts w:eastAsia="Calibri"/>
          <w:kern w:val="2"/>
          <w:szCs w:val="28"/>
          <w14:ligatures w14:val="standardContextual"/>
        </w:rPr>
      </w:pPr>
      <w:r w:rsidRPr="000A7845">
        <w:rPr>
          <w:rFonts w:eastAsia="Calibri"/>
          <w:kern w:val="2"/>
          <w:szCs w:val="28"/>
          <w14:ligatures w14:val="standardContextual"/>
        </w:rPr>
        <w:t>Тестирование проводилось вручную реальными пользователями, включая заказчика и потенциальных конечных пользователей, без использования автоматизированных инструментов.</w:t>
      </w:r>
    </w:p>
    <w:p w14:paraId="3204A10C" w14:textId="2C154D8F" w:rsidR="000A7845" w:rsidRPr="000A7845" w:rsidRDefault="000A7845" w:rsidP="00E24AF4">
      <w:pPr>
        <w:pStyle w:val="aa"/>
        <w:rPr>
          <w:rFonts w:eastAsia="Calibri"/>
        </w:rPr>
      </w:pPr>
      <w:r w:rsidRPr="000A7845">
        <w:rPr>
          <w:rFonts w:eastAsia="Calibri"/>
          <w:kern w:val="2"/>
          <w:szCs w:val="28"/>
          <w14:ligatures w14:val="standardContextual"/>
        </w:rPr>
        <w:t>Полученная обратная связь служила основой для исправления ошибок и доработки системы.</w:t>
      </w:r>
    </w:p>
    <w:p w14:paraId="68B639C6" w14:textId="77777777" w:rsidR="00E24AF4" w:rsidRDefault="00E24AF4" w:rsidP="006E6C58">
      <w:pPr>
        <w:pStyle w:val="15"/>
        <w:rPr>
          <w:rFonts w:eastAsia="Calibri" w:cs="Times New Roman"/>
          <w:szCs w:val="28"/>
        </w:rPr>
      </w:pPr>
      <w:bookmarkStart w:id="29" w:name="_Toc199223753"/>
      <w:bookmarkEnd w:id="29"/>
    </w:p>
    <w:p w14:paraId="36C7EECD" w14:textId="77777777" w:rsid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>Постоянная доработка под заказчика</w:t>
      </w:r>
    </w:p>
    <w:p w14:paraId="67DB579E" w14:textId="40667CA0" w:rsidR="000A7845" w:rsidRPr="000A7845" w:rsidRDefault="000A7845" w:rsidP="00E24AF4">
      <w:pPr>
        <w:pStyle w:val="aa"/>
        <w:rPr>
          <w:rFonts w:eastAsia="Calibri"/>
        </w:rPr>
      </w:pPr>
      <w:r w:rsidRPr="000A7845">
        <w:rPr>
          <w:rFonts w:eastAsia="Calibri"/>
          <w:kern w:val="2"/>
          <w:szCs w:val="28"/>
          <w14:ligatures w14:val="standardContextual"/>
        </w:rPr>
        <w:t>Заказчик активно участвовал на каждом этапе, предоставляя уточнения по функционалу и внешнему виду интерфейса, что позволило сделать продукт максимально соответствующим их ожиданиям.</w:t>
      </w:r>
    </w:p>
    <w:p w14:paraId="64BD2AED" w14:textId="77777777" w:rsidR="000A7845" w:rsidRPr="00E24AF4" w:rsidRDefault="000A7845" w:rsidP="006E6C58">
      <w:pPr>
        <w:pStyle w:val="14"/>
        <w:rPr>
          <w:rFonts w:eastAsia="Calibri"/>
          <w:szCs w:val="28"/>
        </w:rPr>
      </w:pPr>
      <w:bookmarkStart w:id="30" w:name="_Toc199223754"/>
      <w:r w:rsidRPr="00E24AF4">
        <w:rPr>
          <w:rFonts w:eastAsia="Calibri"/>
          <w:szCs w:val="28"/>
        </w:rPr>
        <w:lastRenderedPageBreak/>
        <w:t>Информация о процессе разработки</w:t>
      </w:r>
      <w:bookmarkEnd w:id="30"/>
    </w:p>
    <w:p w14:paraId="1FDBA729" w14:textId="7DC060C2" w:rsidR="00E24AF4" w:rsidRDefault="00E24AF4" w:rsidP="006E6C58">
      <w:pPr>
        <w:pStyle w:val="15"/>
        <w:rPr>
          <w:rFonts w:eastAsia="Calibri" w:cs="Times New Roman"/>
          <w:szCs w:val="28"/>
        </w:rPr>
      </w:pPr>
      <w:bookmarkStart w:id="31" w:name="_Toc199223755"/>
      <w:bookmarkEnd w:id="31"/>
    </w:p>
    <w:p w14:paraId="7E2B31A7" w14:textId="2F20FECC" w:rsidR="006E6C58" w:rsidRP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>Этапы разработки</w:t>
      </w:r>
    </w:p>
    <w:p w14:paraId="4E7CDF25" w14:textId="7EDD2CA1" w:rsidR="005C73DD" w:rsidRPr="005C73DD" w:rsidRDefault="000A7845" w:rsidP="005C73DD">
      <w:pPr>
        <w:pStyle w:val="afe"/>
        <w:rPr>
          <w:rFonts w:eastAsia="Calibri"/>
          <w:szCs w:val="28"/>
        </w:rPr>
      </w:pPr>
      <w:r w:rsidRPr="00E24AF4">
        <w:rPr>
          <w:rFonts w:eastAsia="Calibri"/>
          <w:b/>
          <w:bCs/>
          <w:szCs w:val="28"/>
        </w:rPr>
        <w:t>Проектирование системы:</w:t>
      </w:r>
    </w:p>
    <w:p w14:paraId="401A50E2" w14:textId="77777777" w:rsidR="005C73DD" w:rsidRDefault="005C73DD" w:rsidP="005C73DD">
      <w:pPr>
        <w:pStyle w:val="afe"/>
        <w:numPr>
          <w:ilvl w:val="0"/>
          <w:numId w:val="33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Разработана многоуровневая архитектура (N-</w:t>
      </w:r>
      <w:proofErr w:type="spellStart"/>
      <w:r w:rsidRPr="005C73DD">
        <w:rPr>
          <w:rFonts w:eastAsia="Calibri"/>
          <w:kern w:val="2"/>
          <w:szCs w:val="28"/>
          <w14:ligatures w14:val="standardContextual"/>
        </w:rPr>
        <w:t>Tier</w:t>
      </w:r>
      <w:proofErr w:type="spellEnd"/>
      <w:r w:rsidRPr="005C73DD">
        <w:rPr>
          <w:rFonts w:eastAsia="Calibri"/>
          <w:kern w:val="2"/>
          <w:szCs w:val="28"/>
          <w14:ligatures w14:val="standardContextual"/>
        </w:rPr>
        <w:t>) на основе ASP.NET Core</w:t>
      </w:r>
    </w:p>
    <w:p w14:paraId="492C08A4" w14:textId="77777777" w:rsidR="005C73DD" w:rsidRDefault="005C73DD" w:rsidP="005C73DD">
      <w:pPr>
        <w:pStyle w:val="afe"/>
        <w:numPr>
          <w:ilvl w:val="0"/>
          <w:numId w:val="33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Реализовано четкое разделение на слои: представление, бизнес-логика, доступ к данным</w:t>
      </w:r>
    </w:p>
    <w:p w14:paraId="33B788FA" w14:textId="26B35762" w:rsidR="005C73DD" w:rsidRPr="005C73DD" w:rsidRDefault="005C73DD" w:rsidP="005C73DD">
      <w:pPr>
        <w:pStyle w:val="afe"/>
        <w:numPr>
          <w:ilvl w:val="0"/>
          <w:numId w:val="33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 xml:space="preserve">Спроектирована структура базы данных </w:t>
      </w:r>
      <w:proofErr w:type="spellStart"/>
      <w:r w:rsidRPr="005C73DD">
        <w:rPr>
          <w:rFonts w:eastAsia="Calibri"/>
          <w:kern w:val="2"/>
          <w:szCs w:val="28"/>
          <w14:ligatures w14:val="standardContextual"/>
        </w:rPr>
        <w:t>PostgreSQL</w:t>
      </w:r>
      <w:proofErr w:type="spellEnd"/>
      <w:r w:rsidRPr="005C73DD">
        <w:rPr>
          <w:rFonts w:eastAsia="Calibri"/>
          <w:kern w:val="2"/>
          <w:szCs w:val="28"/>
          <w14:ligatures w14:val="standardContextual"/>
        </w:rPr>
        <w:t xml:space="preserve"> с учетом всех необходимых сущностей</w:t>
      </w:r>
    </w:p>
    <w:p w14:paraId="230EC0D4" w14:textId="77777777" w:rsidR="005C73DD" w:rsidRPr="005C73DD" w:rsidRDefault="005C73DD" w:rsidP="005C73DD">
      <w:pPr>
        <w:pStyle w:val="afe"/>
        <w:rPr>
          <w:rFonts w:eastAsia="Calibri"/>
          <w:b/>
          <w:bCs/>
          <w:kern w:val="2"/>
          <w:szCs w:val="28"/>
          <w14:ligatures w14:val="standardContextual"/>
        </w:rPr>
      </w:pPr>
      <w:r w:rsidRPr="005C73DD">
        <w:rPr>
          <w:rFonts w:eastAsia="Calibri"/>
          <w:b/>
          <w:bCs/>
          <w:kern w:val="2"/>
          <w:szCs w:val="28"/>
          <w14:ligatures w14:val="standardContextual"/>
        </w:rPr>
        <w:t>Создание API:</w:t>
      </w:r>
    </w:p>
    <w:p w14:paraId="7F48EFFB" w14:textId="77777777" w:rsidR="005C73DD" w:rsidRDefault="005C73DD" w:rsidP="005C73DD">
      <w:pPr>
        <w:pStyle w:val="afe"/>
        <w:numPr>
          <w:ilvl w:val="0"/>
          <w:numId w:val="34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 xml:space="preserve">Реализованы REST API </w:t>
      </w:r>
      <w:proofErr w:type="spellStart"/>
      <w:r w:rsidRPr="005C73DD">
        <w:rPr>
          <w:rFonts w:eastAsia="Calibri"/>
          <w:kern w:val="2"/>
          <w:szCs w:val="28"/>
          <w14:ligatures w14:val="standardContextual"/>
        </w:rPr>
        <w:t>endpoints</w:t>
      </w:r>
      <w:proofErr w:type="spellEnd"/>
      <w:r w:rsidRPr="005C73DD">
        <w:rPr>
          <w:rFonts w:eastAsia="Calibri"/>
          <w:kern w:val="2"/>
          <w:szCs w:val="28"/>
          <w14:ligatures w14:val="standardContextual"/>
        </w:rPr>
        <w:t xml:space="preserve"> для работы с пользователями, администраторами, мероприятиями и проектами</w:t>
      </w:r>
    </w:p>
    <w:p w14:paraId="29CDC835" w14:textId="77777777" w:rsidR="005C73DD" w:rsidRDefault="005C73DD" w:rsidP="005C73DD">
      <w:pPr>
        <w:pStyle w:val="afe"/>
        <w:numPr>
          <w:ilvl w:val="0"/>
          <w:numId w:val="34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Разработана система аутентификации на основе JWT</w:t>
      </w:r>
    </w:p>
    <w:p w14:paraId="703798FB" w14:textId="77777777" w:rsidR="005C73DD" w:rsidRDefault="005C73DD" w:rsidP="005C73DD">
      <w:pPr>
        <w:pStyle w:val="afe"/>
        <w:numPr>
          <w:ilvl w:val="0"/>
          <w:numId w:val="34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 xml:space="preserve">Создана система управления файлами и </w:t>
      </w:r>
      <w:proofErr w:type="gramStart"/>
      <w:r w:rsidRPr="005C73DD">
        <w:rPr>
          <w:rFonts w:eastAsia="Calibri"/>
          <w:kern w:val="2"/>
          <w:szCs w:val="28"/>
          <w14:ligatures w14:val="standardContextual"/>
        </w:rPr>
        <w:t>медиа-контентом</w:t>
      </w:r>
      <w:proofErr w:type="gramEnd"/>
    </w:p>
    <w:p w14:paraId="316BE6E8" w14:textId="77777777" w:rsidR="005C73DD" w:rsidRPr="005C73DD" w:rsidRDefault="005C73DD" w:rsidP="005C73DD">
      <w:pPr>
        <w:pStyle w:val="afe"/>
        <w:rPr>
          <w:rFonts w:eastAsia="Calibri"/>
          <w:b/>
          <w:bCs/>
          <w:kern w:val="2"/>
          <w:szCs w:val="28"/>
          <w14:ligatures w14:val="standardContextual"/>
        </w:rPr>
      </w:pPr>
      <w:r w:rsidRPr="005C73DD">
        <w:rPr>
          <w:rFonts w:eastAsia="Calibri"/>
          <w:b/>
          <w:bCs/>
          <w:kern w:val="2"/>
          <w:szCs w:val="28"/>
          <w14:ligatures w14:val="standardContextual"/>
        </w:rPr>
        <w:t>Разработка сервисного слоя:</w:t>
      </w:r>
    </w:p>
    <w:p w14:paraId="01AF178A" w14:textId="77777777" w:rsidR="005C73DD" w:rsidRDefault="005C73DD" w:rsidP="005C73DD">
      <w:pPr>
        <w:pStyle w:val="afe"/>
        <w:numPr>
          <w:ilvl w:val="0"/>
          <w:numId w:val="35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Реализованы менеджеры для работы с различными сущностями</w:t>
      </w:r>
    </w:p>
    <w:p w14:paraId="6E44A51E" w14:textId="77777777" w:rsidR="005C73DD" w:rsidRDefault="005C73DD" w:rsidP="005C73DD">
      <w:pPr>
        <w:pStyle w:val="afe"/>
        <w:numPr>
          <w:ilvl w:val="0"/>
          <w:numId w:val="35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Разработана система маппинга между моделями и сущностями</w:t>
      </w:r>
    </w:p>
    <w:p w14:paraId="204E1AE4" w14:textId="73285B54" w:rsidR="005C73DD" w:rsidRPr="005C73DD" w:rsidRDefault="005C73DD" w:rsidP="005C73DD">
      <w:pPr>
        <w:pStyle w:val="afe"/>
        <w:numPr>
          <w:ilvl w:val="0"/>
          <w:numId w:val="35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Внедрена система обработки исключений</w:t>
      </w:r>
    </w:p>
    <w:p w14:paraId="6F6A56AC" w14:textId="77777777" w:rsidR="005C73DD" w:rsidRPr="005C73DD" w:rsidRDefault="005C73DD" w:rsidP="005C73DD">
      <w:pPr>
        <w:pStyle w:val="afe"/>
        <w:rPr>
          <w:rFonts w:eastAsia="Calibri"/>
          <w:b/>
          <w:bCs/>
          <w:kern w:val="2"/>
          <w:szCs w:val="28"/>
          <w14:ligatures w14:val="standardContextual"/>
        </w:rPr>
      </w:pPr>
      <w:r w:rsidRPr="005C73DD">
        <w:rPr>
          <w:rFonts w:eastAsia="Calibri"/>
          <w:b/>
          <w:bCs/>
          <w:kern w:val="2"/>
          <w:szCs w:val="28"/>
          <w14:ligatures w14:val="standardContextual"/>
        </w:rPr>
        <w:t>Интеграция и тестирование:</w:t>
      </w:r>
    </w:p>
    <w:p w14:paraId="237C14E7" w14:textId="77777777" w:rsidR="005C73DD" w:rsidRDefault="005C73DD" w:rsidP="005C73DD">
      <w:pPr>
        <w:pStyle w:val="afe"/>
        <w:numPr>
          <w:ilvl w:val="0"/>
          <w:numId w:val="36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Проведено интеграционное тестирование всех компонентов системы</w:t>
      </w:r>
    </w:p>
    <w:p w14:paraId="5B2A58E5" w14:textId="227FFF91" w:rsidR="005C73DD" w:rsidRPr="005C73DD" w:rsidRDefault="005C73DD" w:rsidP="005C73DD">
      <w:pPr>
        <w:pStyle w:val="afe"/>
        <w:numPr>
          <w:ilvl w:val="0"/>
          <w:numId w:val="36"/>
        </w:numPr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Реализована система логирования для отслеживания ошибок</w:t>
      </w:r>
    </w:p>
    <w:p w14:paraId="5E209D23" w14:textId="02A13E3C" w:rsidR="005C73DD" w:rsidRPr="000A7845" w:rsidRDefault="005C73DD" w:rsidP="005C73DD">
      <w:pPr>
        <w:pStyle w:val="afe"/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 xml:space="preserve">Настроена система развертывания через </w:t>
      </w:r>
      <w:proofErr w:type="spellStart"/>
      <w:r w:rsidRPr="005C73DD">
        <w:rPr>
          <w:rFonts w:eastAsia="Calibri"/>
          <w:kern w:val="2"/>
          <w:szCs w:val="28"/>
          <w14:ligatures w14:val="standardContextual"/>
        </w:rPr>
        <w:t>Docker</w:t>
      </w:r>
      <w:proofErr w:type="spellEnd"/>
    </w:p>
    <w:p w14:paraId="5EBAAA27" w14:textId="77777777" w:rsidR="00E24AF4" w:rsidRDefault="00E24AF4" w:rsidP="006E6C58">
      <w:pPr>
        <w:pStyle w:val="15"/>
        <w:rPr>
          <w:rFonts w:eastAsia="Calibri" w:cs="Times New Roman"/>
          <w:szCs w:val="28"/>
        </w:rPr>
      </w:pPr>
      <w:bookmarkStart w:id="32" w:name="_Toc199223756"/>
      <w:bookmarkEnd w:id="32"/>
    </w:p>
    <w:p w14:paraId="5935021E" w14:textId="22E24D42" w:rsidR="000A7845" w:rsidRP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>Проблемы, выявленные в процессе разработки</w:t>
      </w:r>
    </w:p>
    <w:p w14:paraId="6907BFB6" w14:textId="77777777" w:rsidR="00E24AF4" w:rsidRDefault="00E24AF4" w:rsidP="00E24AF4">
      <w:pPr>
        <w:pStyle w:val="16"/>
        <w:rPr>
          <w:rFonts w:eastAsia="Calibri"/>
        </w:rPr>
      </w:pPr>
    </w:p>
    <w:p w14:paraId="5184FBCF" w14:textId="77777777" w:rsidR="005C73DD" w:rsidRDefault="005C73DD" w:rsidP="005C73DD">
      <w:pPr>
        <w:pStyle w:val="21"/>
        <w:rPr>
          <w:rFonts w:eastAsia="Calibri"/>
          <w:lang w:eastAsia="en-US"/>
        </w:rPr>
      </w:pPr>
      <w:r w:rsidRPr="005C73DD">
        <w:rPr>
          <w:rFonts w:eastAsia="Calibri"/>
          <w:b/>
          <w:bCs/>
          <w:lang w:eastAsia="en-US"/>
        </w:rPr>
        <w:lastRenderedPageBreak/>
        <w:t>Проблемы с аутентификацией:</w:t>
      </w:r>
      <w:r w:rsidRPr="005C73DD">
        <w:rPr>
          <w:rFonts w:eastAsia="Calibri"/>
          <w:lang w:eastAsia="en-US"/>
        </w:rPr>
        <w:t xml:space="preserve"> </w:t>
      </w:r>
    </w:p>
    <w:p w14:paraId="270A018F" w14:textId="45EA888A" w:rsidR="005C73DD" w:rsidRDefault="005C73DD" w:rsidP="005C73DD">
      <w:pPr>
        <w:pStyle w:val="21"/>
        <w:rPr>
          <w:rFonts w:eastAsia="Calibri"/>
          <w:lang w:eastAsia="en-US"/>
        </w:rPr>
      </w:pPr>
      <w:r w:rsidRPr="005C73DD">
        <w:rPr>
          <w:rFonts w:eastAsia="Calibri"/>
          <w:lang w:eastAsia="en-US"/>
        </w:rPr>
        <w:t xml:space="preserve">На этапе тестирования возникли проблемы с JWT-токенами при развертывании на хостинге </w:t>
      </w:r>
    </w:p>
    <w:p w14:paraId="739C271A" w14:textId="77777777" w:rsidR="005C73DD" w:rsidRDefault="005C73DD" w:rsidP="005C73DD">
      <w:pPr>
        <w:pStyle w:val="21"/>
        <w:rPr>
          <w:rFonts w:eastAsia="Calibri"/>
          <w:b/>
          <w:bCs/>
          <w:lang w:eastAsia="en-US"/>
        </w:rPr>
      </w:pPr>
      <w:r w:rsidRPr="005C73DD">
        <w:rPr>
          <w:rFonts w:eastAsia="Calibri"/>
          <w:b/>
          <w:bCs/>
          <w:lang w:eastAsia="en-US"/>
        </w:rPr>
        <w:t>Решение:</w:t>
      </w:r>
    </w:p>
    <w:p w14:paraId="6733F653" w14:textId="4894F393" w:rsidR="005C73DD" w:rsidRPr="005C73DD" w:rsidRDefault="005C73DD" w:rsidP="005C73DD">
      <w:pPr>
        <w:pStyle w:val="21"/>
        <w:rPr>
          <w:rFonts w:eastAsia="Calibri"/>
          <w:lang w:eastAsia="en-US"/>
        </w:rPr>
      </w:pPr>
      <w:r w:rsidRPr="005C73DD">
        <w:rPr>
          <w:rFonts w:eastAsia="Calibri"/>
          <w:lang w:eastAsia="en-US"/>
        </w:rPr>
        <w:t>Реализована система черного списка токенов и улучшена обработка ошибок аутентификации</w:t>
      </w:r>
    </w:p>
    <w:p w14:paraId="34785DBE" w14:textId="64696EB4" w:rsidR="000A7845" w:rsidRPr="005C73DD" w:rsidRDefault="000A7845" w:rsidP="005C73DD">
      <w:pPr>
        <w:pStyle w:val="16"/>
        <w:rPr>
          <w:rFonts w:eastAsia="Calibri"/>
          <w:szCs w:val="28"/>
        </w:rPr>
      </w:pPr>
    </w:p>
    <w:p w14:paraId="15CB4FEE" w14:textId="77777777" w:rsidR="005C73DD" w:rsidRPr="005C73DD" w:rsidRDefault="005C73DD" w:rsidP="005C73DD">
      <w:pPr>
        <w:pStyle w:val="aa"/>
        <w:rPr>
          <w:rFonts w:eastAsia="Calibri"/>
          <w:b/>
          <w:bCs/>
        </w:rPr>
      </w:pPr>
      <w:r w:rsidRPr="005C73DD">
        <w:rPr>
          <w:rFonts w:eastAsia="Calibri"/>
          <w:b/>
          <w:bCs/>
        </w:rPr>
        <w:t>Проблемы с производительностью:</w:t>
      </w:r>
    </w:p>
    <w:p w14:paraId="33C60998" w14:textId="77777777" w:rsidR="005C73DD" w:rsidRPr="005C73DD" w:rsidRDefault="005C73DD" w:rsidP="005C73DD">
      <w:pPr>
        <w:pStyle w:val="aa"/>
        <w:rPr>
          <w:rFonts w:eastAsia="Calibri"/>
        </w:rPr>
      </w:pPr>
      <w:r w:rsidRPr="005C73DD">
        <w:rPr>
          <w:rFonts w:eastAsia="Calibri"/>
        </w:rPr>
        <w:t>При большом количестве запросов наблюдалось замедление работы системы</w:t>
      </w:r>
    </w:p>
    <w:p w14:paraId="0327B20D" w14:textId="77777777" w:rsidR="005C73DD" w:rsidRDefault="005C73DD" w:rsidP="005C73DD">
      <w:pPr>
        <w:pStyle w:val="aa"/>
        <w:rPr>
          <w:rFonts w:eastAsia="Calibri"/>
        </w:rPr>
      </w:pPr>
      <w:r w:rsidRPr="005C73DD">
        <w:rPr>
          <w:rFonts w:eastAsia="Calibri"/>
          <w:b/>
          <w:bCs/>
        </w:rPr>
        <w:t>Решение:</w:t>
      </w:r>
      <w:r w:rsidRPr="005C73DD">
        <w:rPr>
          <w:rFonts w:eastAsia="Calibri"/>
        </w:rPr>
        <w:t xml:space="preserve"> </w:t>
      </w:r>
    </w:p>
    <w:p w14:paraId="20461C1C" w14:textId="3107612C" w:rsidR="005C73DD" w:rsidRPr="000A7845" w:rsidRDefault="005C73DD" w:rsidP="005C73DD">
      <w:pPr>
        <w:pStyle w:val="aa"/>
        <w:rPr>
          <w:rFonts w:eastAsia="Calibri"/>
        </w:rPr>
      </w:pPr>
      <w:r w:rsidRPr="005C73DD">
        <w:rPr>
          <w:rFonts w:eastAsia="Calibri"/>
        </w:rPr>
        <w:t>Оптимизированы запросы к базе данных и добавлено кэширование</w:t>
      </w:r>
    </w:p>
    <w:p w14:paraId="46A11E73" w14:textId="77777777" w:rsidR="00903597" w:rsidRPr="00E24AF4" w:rsidRDefault="000A7845" w:rsidP="00903597">
      <w:pPr>
        <w:pStyle w:val="14"/>
        <w:rPr>
          <w:rFonts w:eastAsia="Calibri"/>
          <w:szCs w:val="28"/>
        </w:rPr>
      </w:pPr>
      <w:bookmarkStart w:id="33" w:name="_Toc199223757"/>
      <w:r w:rsidRPr="00E24AF4">
        <w:rPr>
          <w:rFonts w:eastAsia="Calibri"/>
          <w:szCs w:val="28"/>
        </w:rPr>
        <w:t>Отчет о результатах тестирования на промежуточных этапах</w:t>
      </w:r>
      <w:bookmarkEnd w:id="33"/>
    </w:p>
    <w:p w14:paraId="6C986DD9" w14:textId="77777777" w:rsidR="00E24AF4" w:rsidRDefault="00E24AF4" w:rsidP="00903597">
      <w:pPr>
        <w:pStyle w:val="15"/>
        <w:rPr>
          <w:rFonts w:eastAsia="Calibri" w:cs="Times New Roman"/>
          <w:szCs w:val="28"/>
        </w:rPr>
      </w:pPr>
      <w:bookmarkStart w:id="34" w:name="_Toc199223758"/>
      <w:bookmarkEnd w:id="34"/>
    </w:p>
    <w:p w14:paraId="3C6B646F" w14:textId="77777777" w:rsidR="005C73DD" w:rsidRPr="005C73DD" w:rsidRDefault="005C73DD" w:rsidP="005C73DD">
      <w:pPr>
        <w:ind w:firstLine="709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C73D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Тестирование функциональности:</w:t>
      </w:r>
    </w:p>
    <w:p w14:paraId="637193C2" w14:textId="77777777" w:rsidR="005C73DD" w:rsidRDefault="005C73DD" w:rsidP="005C73DD">
      <w:pPr>
        <w:pStyle w:val="ae"/>
        <w:numPr>
          <w:ilvl w:val="0"/>
          <w:numId w:val="32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C73D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Проверка регистрации и аутентификации пользователей и администраторов</w:t>
      </w:r>
    </w:p>
    <w:p w14:paraId="66E36603" w14:textId="77777777" w:rsidR="005C73DD" w:rsidRDefault="005C73DD" w:rsidP="005C73DD">
      <w:pPr>
        <w:pStyle w:val="ae"/>
        <w:numPr>
          <w:ilvl w:val="0"/>
          <w:numId w:val="32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C73D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Тестирование работы с мероприятиями и проектами</w:t>
      </w:r>
    </w:p>
    <w:p w14:paraId="1FBEBC95" w14:textId="77777777" w:rsidR="005C73DD" w:rsidRDefault="005C73DD" w:rsidP="005C73DD">
      <w:pPr>
        <w:pStyle w:val="ae"/>
        <w:numPr>
          <w:ilvl w:val="0"/>
          <w:numId w:val="32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C73D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Проверка системы управления файлами</w:t>
      </w:r>
    </w:p>
    <w:p w14:paraId="304F60D8" w14:textId="5A1CD907" w:rsidR="005C73DD" w:rsidRPr="005C73DD" w:rsidRDefault="005C73DD" w:rsidP="005C73DD">
      <w:pPr>
        <w:pStyle w:val="ae"/>
        <w:numPr>
          <w:ilvl w:val="0"/>
          <w:numId w:val="32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5C73DD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Тестирование календаря событий</w:t>
      </w:r>
    </w:p>
    <w:p w14:paraId="4177541E" w14:textId="77777777" w:rsidR="00E24AF4" w:rsidRPr="00E24AF4" w:rsidRDefault="00E24AF4" w:rsidP="00903597">
      <w:pPr>
        <w:pStyle w:val="15"/>
        <w:rPr>
          <w:rFonts w:eastAsia="Calibri" w:cs="Times New Roman"/>
          <w:kern w:val="2"/>
          <w:szCs w:val="28"/>
          <w14:ligatures w14:val="standardContextual"/>
        </w:rPr>
      </w:pPr>
      <w:bookmarkStart w:id="35" w:name="_Toc199223759"/>
      <w:bookmarkEnd w:id="35"/>
    </w:p>
    <w:p w14:paraId="3C096031" w14:textId="77777777" w:rsidR="00E24AF4" w:rsidRPr="005C73DD" w:rsidRDefault="000A7845" w:rsidP="00E24AF4">
      <w:pPr>
        <w:pStyle w:val="aa"/>
        <w:rPr>
          <w:rFonts w:eastAsia="Calibri"/>
          <w:b/>
          <w:bCs/>
        </w:rPr>
      </w:pPr>
      <w:r w:rsidRPr="005C73DD">
        <w:rPr>
          <w:rFonts w:eastAsia="Calibri"/>
          <w:b/>
          <w:bCs/>
        </w:rPr>
        <w:t>Выявленные проблемы и их исправление</w:t>
      </w:r>
    </w:p>
    <w:p w14:paraId="368D4E75" w14:textId="77777777" w:rsidR="005C73DD" w:rsidRPr="005C73DD" w:rsidRDefault="005C73DD" w:rsidP="005C73DD">
      <w:pPr>
        <w:pStyle w:val="aa"/>
        <w:rPr>
          <w:rFonts w:eastAsia="Calibri"/>
          <w:kern w:val="2"/>
          <w14:ligatures w14:val="standardContextual"/>
        </w:rPr>
      </w:pPr>
      <w:r w:rsidRPr="005C73DD">
        <w:rPr>
          <w:rFonts w:eastAsia="Calibri"/>
          <w:kern w:val="2"/>
          <w14:ligatures w14:val="standardContextual"/>
        </w:rPr>
        <w:t>Проблемы с валидацией данных при регистрации администраторов</w:t>
      </w:r>
    </w:p>
    <w:p w14:paraId="6607B066" w14:textId="77777777" w:rsidR="005C73DD" w:rsidRPr="005C73DD" w:rsidRDefault="005C73DD" w:rsidP="005C73DD">
      <w:pPr>
        <w:pStyle w:val="aa"/>
        <w:rPr>
          <w:rFonts w:eastAsia="Calibri"/>
          <w:kern w:val="2"/>
          <w14:ligatures w14:val="standardContextual"/>
        </w:rPr>
      </w:pPr>
      <w:r w:rsidRPr="005C73DD">
        <w:rPr>
          <w:rFonts w:eastAsia="Calibri"/>
          <w:kern w:val="2"/>
          <w14:ligatures w14:val="standardContextual"/>
        </w:rPr>
        <w:t>Ошибки в обработке файлов при загрузке</w:t>
      </w:r>
    </w:p>
    <w:p w14:paraId="7075E024" w14:textId="50072759" w:rsidR="005C73DD" w:rsidRPr="000A7845" w:rsidRDefault="005C73DD" w:rsidP="005C73DD">
      <w:pPr>
        <w:pStyle w:val="aa"/>
        <w:rPr>
          <w:rFonts w:eastAsia="Calibri"/>
          <w:kern w:val="2"/>
          <w14:ligatures w14:val="standardContextual"/>
        </w:rPr>
      </w:pPr>
      <w:r w:rsidRPr="005C73DD">
        <w:rPr>
          <w:rFonts w:eastAsia="Calibri"/>
          <w:kern w:val="2"/>
          <w14:ligatures w14:val="standardContextual"/>
        </w:rPr>
        <w:t>Проблемы с отображением календаря мероприятий</w:t>
      </w:r>
    </w:p>
    <w:p w14:paraId="7C27EBD6" w14:textId="77777777" w:rsidR="00E24AF4" w:rsidRDefault="00E24AF4" w:rsidP="00903597">
      <w:pPr>
        <w:pStyle w:val="15"/>
        <w:rPr>
          <w:rFonts w:eastAsia="Calibri" w:cs="Times New Roman"/>
          <w:szCs w:val="28"/>
        </w:rPr>
      </w:pPr>
      <w:bookmarkStart w:id="36" w:name="_Toc199223760"/>
      <w:bookmarkEnd w:id="36"/>
    </w:p>
    <w:p w14:paraId="354C102C" w14:textId="77777777" w:rsidR="00E24AF4" w:rsidRPr="005C73DD" w:rsidRDefault="000A7845" w:rsidP="00E24AF4">
      <w:pPr>
        <w:pStyle w:val="aa"/>
        <w:rPr>
          <w:rFonts w:eastAsia="Calibri"/>
          <w:b/>
          <w:bCs/>
        </w:rPr>
      </w:pPr>
      <w:r w:rsidRPr="005C73DD">
        <w:rPr>
          <w:rFonts w:eastAsia="Calibri"/>
          <w:b/>
          <w:bCs/>
        </w:rPr>
        <w:t>Результаты пользовательского тестирования</w:t>
      </w:r>
    </w:p>
    <w:p w14:paraId="2752C980" w14:textId="77777777" w:rsidR="00E24AF4" w:rsidRDefault="000A7845" w:rsidP="00E24AF4">
      <w:pPr>
        <w:pStyle w:val="aa"/>
        <w:rPr>
          <w:rFonts w:eastAsia="Calibri"/>
          <w:kern w:val="2"/>
          <w:szCs w:val="28"/>
          <w14:ligatures w14:val="standardContextual"/>
        </w:rPr>
      </w:pPr>
      <w:r w:rsidRPr="000A7845">
        <w:rPr>
          <w:rFonts w:eastAsia="Calibri"/>
          <w:kern w:val="2"/>
          <w:szCs w:val="28"/>
          <w14:ligatures w14:val="standardContextual"/>
        </w:rPr>
        <w:lastRenderedPageBreak/>
        <w:t>После внесения всех доработок интерфейс стал более интуитивным, а функционал — стабильным.</w:t>
      </w:r>
    </w:p>
    <w:p w14:paraId="23D78C4B" w14:textId="45AD6043" w:rsidR="000A7845" w:rsidRDefault="000A7845" w:rsidP="00E24AF4">
      <w:pPr>
        <w:pStyle w:val="aa"/>
        <w:rPr>
          <w:rFonts w:eastAsia="Calibri"/>
          <w:kern w:val="2"/>
          <w:szCs w:val="28"/>
          <w14:ligatures w14:val="standardContextual"/>
        </w:rPr>
      </w:pPr>
      <w:r w:rsidRPr="000A7845">
        <w:rPr>
          <w:rFonts w:eastAsia="Calibri"/>
          <w:kern w:val="2"/>
          <w:szCs w:val="28"/>
          <w14:ligatures w14:val="standardContextual"/>
        </w:rPr>
        <w:t>Система успешно прошла проверки на корректность ключевых пользовательских сценариев.</w:t>
      </w:r>
    </w:p>
    <w:p w14:paraId="49F7DAC6" w14:textId="57447180" w:rsidR="005C73DD" w:rsidRDefault="005C73DD" w:rsidP="00E24AF4">
      <w:pPr>
        <w:pStyle w:val="aa"/>
        <w:rPr>
          <w:rFonts w:eastAsia="Calibri"/>
          <w:kern w:val="2"/>
          <w:szCs w:val="28"/>
          <w14:ligatures w14:val="standardContextual"/>
        </w:rPr>
      </w:pPr>
      <w:r w:rsidRPr="005C73DD">
        <w:rPr>
          <w:rFonts w:eastAsia="Calibri"/>
          <w:kern w:val="2"/>
          <w:szCs w:val="28"/>
          <w14:ligatures w14:val="standardContextual"/>
        </w:rPr>
        <w:t>Реализованы все требуемые функции</w:t>
      </w:r>
      <w:r>
        <w:rPr>
          <w:rFonts w:eastAsia="Calibri"/>
          <w:kern w:val="2"/>
          <w:szCs w:val="28"/>
          <w14:ligatures w14:val="standardContextual"/>
        </w:rPr>
        <w:t>.</w:t>
      </w:r>
    </w:p>
    <w:p w14:paraId="7120629C" w14:textId="77777777" w:rsidR="00C91ED3" w:rsidRPr="000A7845" w:rsidRDefault="00C91ED3" w:rsidP="00E24AF4">
      <w:pPr>
        <w:pStyle w:val="aa"/>
        <w:rPr>
          <w:rFonts w:eastAsia="Calibri"/>
        </w:rPr>
      </w:pPr>
    </w:p>
    <w:p w14:paraId="1F2DEC6B" w14:textId="655B3A32" w:rsidR="000A7845" w:rsidRPr="00E24AF4" w:rsidRDefault="000A7845" w:rsidP="00903597">
      <w:pPr>
        <w:pStyle w:val="13"/>
        <w:rPr>
          <w:rFonts w:eastAsia="Calibri" w:cs="Times New Roman"/>
        </w:rPr>
      </w:pPr>
      <w:bookmarkStart w:id="37" w:name="_Toc199223761"/>
      <w:r w:rsidRPr="00E24AF4">
        <w:rPr>
          <w:rFonts w:eastAsia="Calibri" w:cs="Times New Roman"/>
        </w:rPr>
        <w:lastRenderedPageBreak/>
        <w:t>Информация о планировании деятельности в ходе разработки</w:t>
      </w:r>
      <w:bookmarkEnd w:id="37"/>
    </w:p>
    <w:p w14:paraId="3FD3902D" w14:textId="77777777" w:rsidR="000A7845" w:rsidRPr="00E24AF4" w:rsidRDefault="000A7845" w:rsidP="00E24AF4">
      <w:pPr>
        <w:pStyle w:val="aa"/>
        <w:rPr>
          <w:rFonts w:eastAsia="Calibri"/>
        </w:rPr>
      </w:pPr>
      <w:r w:rsidRPr="00E24AF4">
        <w:rPr>
          <w:rFonts w:eastAsia="Calibri"/>
        </w:rPr>
        <w:t xml:space="preserve">Для планирования деятельности команды использовался </w:t>
      </w:r>
      <w:proofErr w:type="spellStart"/>
      <w:r w:rsidRPr="00E24AF4">
        <w:rPr>
          <w:rFonts w:eastAsia="Calibri"/>
          <w:b/>
          <w:bCs/>
        </w:rPr>
        <w:t>Scrum</w:t>
      </w:r>
      <w:proofErr w:type="spellEnd"/>
      <w:r w:rsidRPr="00E24AF4">
        <w:rPr>
          <w:rFonts w:eastAsia="Calibri"/>
          <w:b/>
          <w:bCs/>
        </w:rPr>
        <w:t>-подход</w:t>
      </w:r>
      <w:r w:rsidRPr="00E24AF4">
        <w:rPr>
          <w:rFonts w:eastAsia="Calibri"/>
        </w:rPr>
        <w:t>, который позволил структурировать процесс разработки и обеспечить четкое распределение задач. Работа была организована в виде спринтов, каждый из которых длился 1–2 недели.</w:t>
      </w:r>
    </w:p>
    <w:p w14:paraId="324ED6E1" w14:textId="77777777" w:rsidR="000A7845" w:rsidRPr="00E24AF4" w:rsidRDefault="000A7845" w:rsidP="00903597">
      <w:pPr>
        <w:pStyle w:val="14"/>
        <w:rPr>
          <w:rFonts w:eastAsia="Calibri"/>
          <w:szCs w:val="28"/>
        </w:rPr>
      </w:pPr>
      <w:bookmarkStart w:id="38" w:name="_Toc199223762"/>
      <w:r w:rsidRPr="00E24AF4">
        <w:rPr>
          <w:rFonts w:eastAsia="Calibri"/>
          <w:szCs w:val="28"/>
        </w:rPr>
        <w:t>Планирование этапов разработки</w:t>
      </w:r>
      <w:bookmarkEnd w:id="38"/>
    </w:p>
    <w:p w14:paraId="159648FD" w14:textId="77777777" w:rsidR="000A7845" w:rsidRPr="000A7845" w:rsidRDefault="000A7845" w:rsidP="00AF521F">
      <w:pPr>
        <w:numPr>
          <w:ilvl w:val="0"/>
          <w:numId w:val="14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Начальный этап (Анализ и проектирование)</w:t>
      </w:r>
    </w:p>
    <w:p w14:paraId="417ABDD2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Формулировка требований совместно с заказчиком.</w:t>
      </w:r>
    </w:p>
    <w:p w14:paraId="6DD26B36" w14:textId="77777777" w:rsidR="00E24AF4" w:rsidRDefault="000A7845" w:rsidP="00E24AF4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архитектурного решения на основе MVC.</w:t>
      </w:r>
    </w:p>
    <w:p w14:paraId="1508D7A6" w14:textId="0D937A95" w:rsidR="000A7845" w:rsidRPr="000A7845" w:rsidRDefault="000A7845" w:rsidP="00E24AF4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Составление общего плана разработки, включая ключевые функциональные модули и сроки выполнения.</w:t>
      </w:r>
    </w:p>
    <w:p w14:paraId="0F45CA0F" w14:textId="77777777" w:rsidR="000A7845" w:rsidRPr="000A7845" w:rsidRDefault="000A7845" w:rsidP="00AF521F">
      <w:pPr>
        <w:numPr>
          <w:ilvl w:val="0"/>
          <w:numId w:val="14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Разработка (Итеративный процесс)</w:t>
      </w:r>
    </w:p>
    <w:p w14:paraId="60EB001B" w14:textId="309AD39B" w:rsidR="000A78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Создание базовой структуры проекта </w:t>
      </w:r>
    </w:p>
    <w:p w14:paraId="74857976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Реализация системы аутентификации </w:t>
      </w:r>
    </w:p>
    <w:p w14:paraId="512D99D6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Разработка основных модулей </w:t>
      </w:r>
    </w:p>
    <w:p w14:paraId="35B33B88" w14:textId="3F91A32C" w:rsidR="00027745" w:rsidRPr="000A78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Интеграция компонентов</w:t>
      </w:r>
    </w:p>
    <w:p w14:paraId="0B3CB24C" w14:textId="77777777" w:rsidR="000A7845" w:rsidRPr="000A7845" w:rsidRDefault="000A7845" w:rsidP="00AF521F">
      <w:pPr>
        <w:numPr>
          <w:ilvl w:val="0"/>
          <w:numId w:val="14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Тестирование и доработка</w:t>
      </w:r>
    </w:p>
    <w:p w14:paraId="3D695524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Проведение функционального тестирования </w:t>
      </w:r>
    </w:p>
    <w:p w14:paraId="0CC408AF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Исправление выявленных ошибок </w:t>
      </w:r>
    </w:p>
    <w:p w14:paraId="78529875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Оптимизация производительности </w:t>
      </w:r>
    </w:p>
    <w:p w14:paraId="40AFCFC9" w14:textId="578DDC8B" w:rsidR="00027745" w:rsidRPr="000A78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Доработка функционала</w:t>
      </w:r>
    </w:p>
    <w:p w14:paraId="73F52E9D" w14:textId="77777777" w:rsidR="000A7845" w:rsidRPr="000A7845" w:rsidRDefault="000A7845" w:rsidP="00AF521F">
      <w:pPr>
        <w:numPr>
          <w:ilvl w:val="0"/>
          <w:numId w:val="14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Финальный этап (Релиз)</w:t>
      </w:r>
    </w:p>
    <w:p w14:paraId="69A222B1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Оптимизация кода </w:t>
      </w:r>
    </w:p>
    <w:p w14:paraId="56E9307E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Настройка развертывания</w:t>
      </w:r>
    </w:p>
    <w:p w14:paraId="5507B79A" w14:textId="77777777" w:rsidR="000277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Подготовка документации </w:t>
      </w:r>
    </w:p>
    <w:p w14:paraId="59EAE134" w14:textId="62724681" w:rsidR="00027745" w:rsidRPr="000A7845" w:rsidRDefault="000277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Запуск в </w:t>
      </w:r>
      <w:proofErr w:type="spellStart"/>
      <w:r w:rsidRP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production</w:t>
      </w:r>
      <w:proofErr w:type="spellEnd"/>
    </w:p>
    <w:p w14:paraId="3E0CE3D7" w14:textId="0FB5214D" w:rsidR="000A7845" w:rsidRPr="00E24AF4" w:rsidRDefault="000A7845" w:rsidP="00AF521F">
      <w:pPr>
        <w:pStyle w:val="14"/>
        <w:rPr>
          <w:rFonts w:eastAsia="Calibri"/>
          <w:szCs w:val="28"/>
        </w:rPr>
      </w:pPr>
      <w:bookmarkStart w:id="39" w:name="_Toc199223763"/>
      <w:r w:rsidRPr="00E24AF4">
        <w:rPr>
          <w:rFonts w:eastAsia="Calibri"/>
          <w:szCs w:val="28"/>
        </w:rPr>
        <w:t>Распределение задач между участниками команды разработчиков</w:t>
      </w:r>
      <w:r w:rsidR="00903597" w:rsidRPr="00E24AF4">
        <w:rPr>
          <w:rFonts w:eastAsia="Calibri"/>
          <w:szCs w:val="28"/>
        </w:rPr>
        <w:t xml:space="preserve">. </w:t>
      </w:r>
      <w:r w:rsidRPr="00E24AF4">
        <w:rPr>
          <w:rFonts w:eastAsia="Calibri"/>
          <w:szCs w:val="28"/>
        </w:rPr>
        <w:t>Роли и задачи команды</w:t>
      </w:r>
      <w:bookmarkEnd w:id="39"/>
    </w:p>
    <w:p w14:paraId="0F8D8820" w14:textId="77777777" w:rsidR="000A7845" w:rsidRPr="000A7845" w:rsidRDefault="000A7845" w:rsidP="00AF521F">
      <w:pPr>
        <w:numPr>
          <w:ilvl w:val="0"/>
          <w:numId w:val="15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Руководитель проекта</w:t>
      </w:r>
    </w:p>
    <w:p w14:paraId="43ABDF02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Организация процесса разработки.</w:t>
      </w:r>
    </w:p>
    <w:p w14:paraId="33973016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Установление сроков и контроль их соблюдения.</w:t>
      </w:r>
    </w:p>
    <w:p w14:paraId="4A1C8619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Взаимодействие с заказчиком: сбор и уточнение требований, обсуждение промежуточных результатов.</w:t>
      </w:r>
    </w:p>
    <w:p w14:paraId="43513936" w14:textId="77777777" w:rsidR="000A7845" w:rsidRPr="000A7845" w:rsidRDefault="000A7845" w:rsidP="00AF521F">
      <w:pPr>
        <w:numPr>
          <w:ilvl w:val="0"/>
          <w:numId w:val="15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Бэкенд-разработчик</w:t>
      </w:r>
    </w:p>
    <w:p w14:paraId="1E0C9513" w14:textId="6A3C0B0E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Реализация серверной части</w:t>
      </w:r>
      <w:r w:rsidR="000277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63BFC62D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API-</w:t>
      </w:r>
      <w:proofErr w:type="spellStart"/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эндпоинтов</w:t>
      </w:r>
      <w:proofErr w:type="spellEnd"/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для работы с пользователями, тестами и результатами.</w:t>
      </w:r>
    </w:p>
    <w:p w14:paraId="4F22A91A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Настройка базы данных и написание запросов.</w:t>
      </w:r>
    </w:p>
    <w:p w14:paraId="7FBE34D7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Устранение проблем с сессиями и валидацией данных.</w:t>
      </w:r>
    </w:p>
    <w:p w14:paraId="3EFE199C" w14:textId="77777777" w:rsidR="000A7845" w:rsidRPr="000A7845" w:rsidRDefault="000A7845" w:rsidP="00AF521F">
      <w:pPr>
        <w:numPr>
          <w:ilvl w:val="0"/>
          <w:numId w:val="15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Фронтенд-разработчик</w:t>
      </w:r>
    </w:p>
    <w:p w14:paraId="3529591A" w14:textId="1C810D4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Разработка пользовательского интерфейса.</w:t>
      </w:r>
    </w:p>
    <w:p w14:paraId="0E4C15B6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Создание динамических компонентов и маршрутизации страниц.</w:t>
      </w:r>
    </w:p>
    <w:p w14:paraId="17E9A3BD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Интеграция с API, отладка взаимодействия с сервером.</w:t>
      </w:r>
    </w:p>
    <w:p w14:paraId="793B3B1C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Обеспечение адаптивности интерфейса и улучшение дизайна по запросу заказчика.</w:t>
      </w:r>
    </w:p>
    <w:p w14:paraId="70579CE0" w14:textId="77777777" w:rsidR="000A7845" w:rsidRPr="000A7845" w:rsidRDefault="000A7845" w:rsidP="00AF521F">
      <w:pPr>
        <w:numPr>
          <w:ilvl w:val="0"/>
          <w:numId w:val="15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Тестировщик (роль выполняли пользователи)</w:t>
      </w:r>
    </w:p>
    <w:p w14:paraId="6C2A3961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Проведение ручного тестирования ключевых сценариев использования.</w:t>
      </w:r>
    </w:p>
    <w:p w14:paraId="2AE82FC2" w14:textId="77777777" w:rsidR="000A7845" w:rsidRPr="000A7845" w:rsidRDefault="000A7845" w:rsidP="006E6C58">
      <w:pPr>
        <w:ind w:firstLine="360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Выявление ошибок и предоставление обратной связи команде разработчиков.</w:t>
      </w:r>
    </w:p>
    <w:p w14:paraId="287CE026" w14:textId="77777777" w:rsidR="000A7845" w:rsidRPr="000A7845" w:rsidRDefault="000A7845" w:rsidP="006E6C58">
      <w:pPr>
        <w:jc w:val="both"/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Примеры распределения задач</w:t>
      </w:r>
    </w:p>
    <w:p w14:paraId="59AFCDE5" w14:textId="4C633A1A" w:rsidR="000A7845" w:rsidRPr="000A7845" w:rsidRDefault="000A7845" w:rsidP="00AF521F">
      <w:pPr>
        <w:numPr>
          <w:ilvl w:val="0"/>
          <w:numId w:val="1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Регистрация и авторизация пользователей:</w:t>
      </w:r>
      <w:r w:rsidR="00903597" w:rsidRPr="00E24AF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Реализация — бэкенд-разработчик, проверка интерфейса — фронтенд-разработчик.</w:t>
      </w:r>
    </w:p>
    <w:p w14:paraId="487ABDF5" w14:textId="5F34CFD0" w:rsidR="000A7845" w:rsidRPr="000A7845" w:rsidRDefault="000A7845" w:rsidP="00AF521F">
      <w:pPr>
        <w:numPr>
          <w:ilvl w:val="0"/>
          <w:numId w:val="1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Прохождение тестов:</w:t>
      </w:r>
      <w:r w:rsidR="00BC0143" w:rsidRPr="00E24AF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Создание логики обработки результатов — бэкенд-разработчик, разработка формы тестов — фронтенд-разработчик.</w:t>
      </w:r>
    </w:p>
    <w:p w14:paraId="04AFC316" w14:textId="33E79926" w:rsidR="00090805" w:rsidRPr="00E24AF4" w:rsidRDefault="000A7845" w:rsidP="00AF521F">
      <w:pPr>
        <w:numPr>
          <w:ilvl w:val="0"/>
          <w:numId w:val="17"/>
        </w:numPr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A7845">
        <w:rPr>
          <w:rFonts w:ascii="Times New Roman" w:eastAsia="Calibri" w:hAnsi="Times New Roman" w:cs="Times New Roman"/>
          <w:b/>
          <w:bCs/>
          <w:kern w:val="2"/>
          <w:sz w:val="28"/>
          <w:szCs w:val="28"/>
          <w14:ligatures w14:val="standardContextual"/>
        </w:rPr>
        <w:t>Тестирование:</w:t>
      </w:r>
      <w:r w:rsidR="00BC0143" w:rsidRPr="00E24AF4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A7845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Проведение тестов вручную — пользователи, анализ результатов — руководитель проекта.</w:t>
      </w:r>
    </w:p>
    <w:p w14:paraId="18B18E64" w14:textId="73E9F10C" w:rsidR="000B63E3" w:rsidRPr="000B63E3" w:rsidRDefault="006559AE" w:rsidP="000B63E3">
      <w:pPr>
        <w:pStyle w:val="110"/>
        <w:rPr>
          <w:rFonts w:cs="Times New Roman"/>
        </w:rPr>
      </w:pPr>
      <w:bookmarkStart w:id="40" w:name="_Toc8214335"/>
      <w:bookmarkStart w:id="41" w:name="_Toc199223764"/>
      <w:r w:rsidRPr="00E24AF4">
        <w:rPr>
          <w:rFonts w:cs="Times New Roman"/>
        </w:rPr>
        <w:lastRenderedPageBreak/>
        <w:t>З</w:t>
      </w:r>
      <w:r w:rsidR="00B26509" w:rsidRPr="00E24AF4">
        <w:rPr>
          <w:rFonts w:cs="Times New Roman"/>
        </w:rPr>
        <w:t>АКЛЮЧЕНИЕ</w:t>
      </w:r>
      <w:bookmarkEnd w:id="40"/>
      <w:bookmarkEnd w:id="41"/>
    </w:p>
    <w:p w14:paraId="43DE2A64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szCs w:val="28"/>
        </w:rPr>
        <w:t>В ходе разработки портала "Лига Речи" был проделан значительный объем работы, направленный на создание комплексного онлайн-ресурса для развития гибких навыков. Платформа позволяет пользователям находить и участвовать в образовательных мероприятиях, а администрации - эффективно управлять контентом и пользовательской базой. Основная цель проекта заключалась в создании удобного инструмента для личностного роста, и на данный момент система готовится к запуску.</w:t>
      </w:r>
    </w:p>
    <w:p w14:paraId="7AA90277" w14:textId="77777777" w:rsidR="000B63E3" w:rsidRDefault="000B63E3" w:rsidP="000B63E3">
      <w:pPr>
        <w:pStyle w:val="21"/>
        <w:rPr>
          <w:b/>
          <w:bCs/>
          <w:szCs w:val="28"/>
        </w:rPr>
      </w:pPr>
      <w:r w:rsidRPr="00E24AF4">
        <w:rPr>
          <w:b/>
          <w:bCs/>
          <w:szCs w:val="28"/>
        </w:rPr>
        <w:t>Общие выводы</w:t>
      </w:r>
    </w:p>
    <w:p w14:paraId="3D0D134C" w14:textId="6F14590C" w:rsidR="000B63E3" w:rsidRPr="000B63E3" w:rsidRDefault="000B63E3" w:rsidP="000B63E3">
      <w:pPr>
        <w:pStyle w:val="21"/>
        <w:rPr>
          <w:b/>
          <w:bCs/>
          <w:szCs w:val="28"/>
        </w:rPr>
      </w:pPr>
      <w:r w:rsidRPr="000B63E3">
        <w:rPr>
          <w:color w:val="000000" w:themeColor="text1"/>
          <w:szCs w:val="28"/>
        </w:rPr>
        <w:t>Разработка продемонстрировала важность тщательного анализа потребностей целевой аудитории. В процессе работы были выделены и реализованы ключевые функции, которые обеспечивают конкурентные преимущества платформы:</w:t>
      </w:r>
    </w:p>
    <w:p w14:paraId="39AA23B3" w14:textId="77777777" w:rsidR="000B63E3" w:rsidRPr="000B63E3" w:rsidRDefault="000B63E3" w:rsidP="000B63E3">
      <w:pPr>
        <w:pStyle w:val="afe"/>
        <w:numPr>
          <w:ilvl w:val="0"/>
          <w:numId w:val="44"/>
        </w:numPr>
        <w:rPr>
          <w:szCs w:val="28"/>
        </w:rPr>
      </w:pPr>
      <w:r w:rsidRPr="000B63E3">
        <w:rPr>
          <w:szCs w:val="28"/>
        </w:rPr>
        <w:t>Многоуровневая система аккаунтов</w:t>
      </w:r>
    </w:p>
    <w:p w14:paraId="4F2862BE" w14:textId="77777777" w:rsidR="000B63E3" w:rsidRPr="000B63E3" w:rsidRDefault="000B63E3" w:rsidP="000B63E3">
      <w:pPr>
        <w:pStyle w:val="afe"/>
        <w:numPr>
          <w:ilvl w:val="0"/>
          <w:numId w:val="44"/>
        </w:numPr>
        <w:rPr>
          <w:szCs w:val="28"/>
        </w:rPr>
      </w:pPr>
      <w:r w:rsidRPr="000B63E3">
        <w:rPr>
          <w:szCs w:val="28"/>
        </w:rPr>
        <w:t>Геолокационный фильтр мероприятий</w:t>
      </w:r>
    </w:p>
    <w:p w14:paraId="5B60EF42" w14:textId="77777777" w:rsidR="000B63E3" w:rsidRPr="000B63E3" w:rsidRDefault="000B63E3" w:rsidP="000B63E3">
      <w:pPr>
        <w:pStyle w:val="afe"/>
        <w:numPr>
          <w:ilvl w:val="0"/>
          <w:numId w:val="44"/>
        </w:numPr>
        <w:rPr>
          <w:szCs w:val="28"/>
        </w:rPr>
      </w:pPr>
      <w:r w:rsidRPr="000B63E3">
        <w:rPr>
          <w:szCs w:val="28"/>
        </w:rPr>
        <w:t>Комплексная система отслеживания прогресса</w:t>
      </w:r>
    </w:p>
    <w:p w14:paraId="30C7A7D2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b/>
          <w:bCs/>
          <w:szCs w:val="28"/>
        </w:rPr>
        <w:t>Положительные стороны решения:</w:t>
      </w:r>
    </w:p>
    <w:p w14:paraId="767DEBE4" w14:textId="77777777" w:rsidR="000B63E3" w:rsidRPr="000B63E3" w:rsidRDefault="000B63E3" w:rsidP="000B63E3">
      <w:pPr>
        <w:pStyle w:val="afe"/>
        <w:numPr>
          <w:ilvl w:val="0"/>
          <w:numId w:val="40"/>
        </w:numPr>
        <w:rPr>
          <w:szCs w:val="28"/>
        </w:rPr>
      </w:pPr>
      <w:r w:rsidRPr="000B63E3">
        <w:rPr>
          <w:b/>
          <w:bCs/>
          <w:szCs w:val="28"/>
        </w:rPr>
        <w:t>Интуитивный интерфейс:</w:t>
      </w:r>
    </w:p>
    <w:p w14:paraId="57CF8A67" w14:textId="77777777" w:rsidR="000B63E3" w:rsidRPr="000B63E3" w:rsidRDefault="000B63E3" w:rsidP="000B63E3">
      <w:pPr>
        <w:pStyle w:val="afe"/>
        <w:numPr>
          <w:ilvl w:val="1"/>
          <w:numId w:val="45"/>
        </w:numPr>
        <w:rPr>
          <w:szCs w:val="28"/>
        </w:rPr>
      </w:pPr>
      <w:r w:rsidRPr="000B63E3">
        <w:rPr>
          <w:szCs w:val="28"/>
        </w:rPr>
        <w:t>Адаптивный дизайн для всех устройств</w:t>
      </w:r>
    </w:p>
    <w:p w14:paraId="4FFD85EE" w14:textId="77777777" w:rsidR="000B63E3" w:rsidRPr="000B63E3" w:rsidRDefault="000B63E3" w:rsidP="000B63E3">
      <w:pPr>
        <w:pStyle w:val="afe"/>
        <w:numPr>
          <w:ilvl w:val="1"/>
          <w:numId w:val="45"/>
        </w:numPr>
        <w:rPr>
          <w:szCs w:val="28"/>
        </w:rPr>
      </w:pPr>
      <w:r w:rsidRPr="000B63E3">
        <w:rPr>
          <w:szCs w:val="28"/>
        </w:rPr>
        <w:t>Удобная навигация по мероприятиям</w:t>
      </w:r>
    </w:p>
    <w:p w14:paraId="4C07E69C" w14:textId="77777777" w:rsidR="000B63E3" w:rsidRPr="000B63E3" w:rsidRDefault="000B63E3" w:rsidP="000B63E3">
      <w:pPr>
        <w:pStyle w:val="afe"/>
        <w:numPr>
          <w:ilvl w:val="1"/>
          <w:numId w:val="45"/>
        </w:numPr>
        <w:rPr>
          <w:szCs w:val="28"/>
        </w:rPr>
      </w:pPr>
      <w:r w:rsidRPr="000B63E3">
        <w:rPr>
          <w:szCs w:val="28"/>
        </w:rPr>
        <w:t>Наглядное отображение личного прогресса</w:t>
      </w:r>
    </w:p>
    <w:p w14:paraId="6626BEC5" w14:textId="77777777" w:rsidR="000B63E3" w:rsidRPr="000B63E3" w:rsidRDefault="000B63E3" w:rsidP="000B63E3">
      <w:pPr>
        <w:pStyle w:val="afe"/>
        <w:numPr>
          <w:ilvl w:val="0"/>
          <w:numId w:val="40"/>
        </w:numPr>
        <w:rPr>
          <w:szCs w:val="28"/>
        </w:rPr>
      </w:pPr>
      <w:r w:rsidRPr="000B63E3">
        <w:rPr>
          <w:b/>
          <w:bCs/>
          <w:szCs w:val="28"/>
        </w:rPr>
        <w:t>Функционал для пользователей:</w:t>
      </w:r>
    </w:p>
    <w:p w14:paraId="77716C12" w14:textId="77777777" w:rsidR="000B63E3" w:rsidRPr="000B63E3" w:rsidRDefault="000B63E3" w:rsidP="000B63E3">
      <w:pPr>
        <w:pStyle w:val="afe"/>
        <w:numPr>
          <w:ilvl w:val="1"/>
          <w:numId w:val="46"/>
        </w:numPr>
        <w:rPr>
          <w:szCs w:val="28"/>
        </w:rPr>
      </w:pPr>
      <w:r w:rsidRPr="000B63E3">
        <w:rPr>
          <w:szCs w:val="28"/>
        </w:rPr>
        <w:t>Единый календарь мероприятий с фильтрами</w:t>
      </w:r>
    </w:p>
    <w:p w14:paraId="554BECF1" w14:textId="77777777" w:rsidR="000B63E3" w:rsidRPr="000B63E3" w:rsidRDefault="000B63E3" w:rsidP="000B63E3">
      <w:pPr>
        <w:pStyle w:val="afe"/>
        <w:numPr>
          <w:ilvl w:val="1"/>
          <w:numId w:val="46"/>
        </w:numPr>
        <w:rPr>
          <w:szCs w:val="28"/>
        </w:rPr>
      </w:pPr>
      <w:r w:rsidRPr="000B63E3">
        <w:rPr>
          <w:szCs w:val="28"/>
        </w:rPr>
        <w:t>Система регистрации и управления участием</w:t>
      </w:r>
    </w:p>
    <w:p w14:paraId="5CCDC3DF" w14:textId="77777777" w:rsidR="000B63E3" w:rsidRPr="000B63E3" w:rsidRDefault="000B63E3" w:rsidP="000B63E3">
      <w:pPr>
        <w:pStyle w:val="afe"/>
        <w:numPr>
          <w:ilvl w:val="1"/>
          <w:numId w:val="46"/>
        </w:numPr>
        <w:rPr>
          <w:szCs w:val="28"/>
        </w:rPr>
      </w:pPr>
      <w:r w:rsidRPr="000B63E3">
        <w:rPr>
          <w:szCs w:val="28"/>
        </w:rPr>
        <w:t>Личный кабинет с историей активности и достижениями</w:t>
      </w:r>
    </w:p>
    <w:p w14:paraId="5CE0388C" w14:textId="77777777" w:rsidR="000B63E3" w:rsidRPr="000B63E3" w:rsidRDefault="000B63E3" w:rsidP="000B63E3">
      <w:pPr>
        <w:pStyle w:val="afe"/>
        <w:numPr>
          <w:ilvl w:val="0"/>
          <w:numId w:val="40"/>
        </w:numPr>
        <w:rPr>
          <w:szCs w:val="28"/>
        </w:rPr>
      </w:pPr>
      <w:r w:rsidRPr="000B63E3">
        <w:rPr>
          <w:b/>
          <w:bCs/>
          <w:szCs w:val="28"/>
        </w:rPr>
        <w:t>Административные возможности:</w:t>
      </w:r>
    </w:p>
    <w:p w14:paraId="20E63A56" w14:textId="77777777" w:rsidR="000B63E3" w:rsidRPr="000B63E3" w:rsidRDefault="000B63E3" w:rsidP="000B63E3">
      <w:pPr>
        <w:pStyle w:val="afe"/>
        <w:numPr>
          <w:ilvl w:val="1"/>
          <w:numId w:val="47"/>
        </w:numPr>
        <w:rPr>
          <w:szCs w:val="28"/>
        </w:rPr>
      </w:pPr>
      <w:r w:rsidRPr="000B63E3">
        <w:rPr>
          <w:szCs w:val="28"/>
        </w:rPr>
        <w:t>Многоуровневая система управления контентом</w:t>
      </w:r>
    </w:p>
    <w:p w14:paraId="3B58C92A" w14:textId="77777777" w:rsidR="000B63E3" w:rsidRPr="000B63E3" w:rsidRDefault="000B63E3" w:rsidP="000B63E3">
      <w:pPr>
        <w:pStyle w:val="afe"/>
        <w:numPr>
          <w:ilvl w:val="1"/>
          <w:numId w:val="47"/>
        </w:numPr>
        <w:rPr>
          <w:szCs w:val="28"/>
        </w:rPr>
      </w:pPr>
      <w:r w:rsidRPr="000B63E3">
        <w:rPr>
          <w:szCs w:val="28"/>
        </w:rPr>
        <w:lastRenderedPageBreak/>
        <w:t>Разграничение прав по городам и сообществам</w:t>
      </w:r>
    </w:p>
    <w:p w14:paraId="582A1484" w14:textId="77777777" w:rsidR="000B63E3" w:rsidRPr="000B63E3" w:rsidRDefault="000B63E3" w:rsidP="000B63E3">
      <w:pPr>
        <w:pStyle w:val="afe"/>
        <w:numPr>
          <w:ilvl w:val="1"/>
          <w:numId w:val="47"/>
        </w:numPr>
        <w:rPr>
          <w:szCs w:val="28"/>
        </w:rPr>
      </w:pPr>
      <w:r w:rsidRPr="000B63E3">
        <w:rPr>
          <w:szCs w:val="28"/>
        </w:rPr>
        <w:t>Инструменты для анализа пользовательской активности</w:t>
      </w:r>
    </w:p>
    <w:p w14:paraId="6161F7FF" w14:textId="77777777" w:rsidR="000B63E3" w:rsidRPr="000B63E3" w:rsidRDefault="000B63E3" w:rsidP="000B63E3">
      <w:pPr>
        <w:pStyle w:val="afe"/>
        <w:numPr>
          <w:ilvl w:val="1"/>
          <w:numId w:val="47"/>
        </w:numPr>
        <w:rPr>
          <w:szCs w:val="28"/>
        </w:rPr>
      </w:pPr>
      <w:r w:rsidRPr="000B63E3">
        <w:rPr>
          <w:szCs w:val="28"/>
        </w:rPr>
        <w:t>Возможность интеграции с социальными сетями</w:t>
      </w:r>
    </w:p>
    <w:p w14:paraId="0673EEFF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b/>
          <w:bCs/>
          <w:szCs w:val="28"/>
        </w:rPr>
        <w:t>Тестирование системы</w:t>
      </w:r>
      <w:r w:rsidRPr="000B63E3">
        <w:rPr>
          <w:szCs w:val="28"/>
        </w:rPr>
        <w:t> включало проверку ключевых сценариев:</w:t>
      </w:r>
    </w:p>
    <w:p w14:paraId="28A45BB2" w14:textId="77777777" w:rsidR="000B63E3" w:rsidRPr="000B63E3" w:rsidRDefault="000B63E3" w:rsidP="000B63E3">
      <w:pPr>
        <w:pStyle w:val="afe"/>
        <w:numPr>
          <w:ilvl w:val="0"/>
          <w:numId w:val="48"/>
        </w:numPr>
        <w:rPr>
          <w:szCs w:val="28"/>
        </w:rPr>
      </w:pPr>
      <w:r w:rsidRPr="000B63E3">
        <w:rPr>
          <w:szCs w:val="28"/>
        </w:rPr>
        <w:t>Регистрация и авторизация пользователей</w:t>
      </w:r>
    </w:p>
    <w:p w14:paraId="445E71D6" w14:textId="77777777" w:rsidR="000B63E3" w:rsidRPr="000B63E3" w:rsidRDefault="000B63E3" w:rsidP="000B63E3">
      <w:pPr>
        <w:pStyle w:val="afe"/>
        <w:numPr>
          <w:ilvl w:val="0"/>
          <w:numId w:val="48"/>
        </w:numPr>
        <w:rPr>
          <w:szCs w:val="28"/>
        </w:rPr>
      </w:pPr>
      <w:r w:rsidRPr="000B63E3">
        <w:rPr>
          <w:szCs w:val="28"/>
        </w:rPr>
        <w:t>Поиск и запись на мероприятия</w:t>
      </w:r>
    </w:p>
    <w:p w14:paraId="76420517" w14:textId="77777777" w:rsidR="000B63E3" w:rsidRPr="000B63E3" w:rsidRDefault="000B63E3" w:rsidP="000B63E3">
      <w:pPr>
        <w:pStyle w:val="afe"/>
        <w:numPr>
          <w:ilvl w:val="0"/>
          <w:numId w:val="48"/>
        </w:numPr>
        <w:rPr>
          <w:szCs w:val="28"/>
        </w:rPr>
      </w:pPr>
      <w:r w:rsidRPr="000B63E3">
        <w:rPr>
          <w:szCs w:val="28"/>
        </w:rPr>
        <w:t>Управление контентом в админ-панели</w:t>
      </w:r>
    </w:p>
    <w:p w14:paraId="3440CEAE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szCs w:val="28"/>
        </w:rPr>
        <w:t>По результатам тестирования был проведен ряд доработок, улучшивших стабильность системы и удобство интерфейса. Платформа успешно прошла проверку основных функциональных сценариев.</w:t>
      </w:r>
    </w:p>
    <w:p w14:paraId="3545B03E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b/>
          <w:bCs/>
          <w:szCs w:val="28"/>
        </w:rPr>
        <w:t>Области для улучшения:</w:t>
      </w:r>
    </w:p>
    <w:p w14:paraId="4D871BDB" w14:textId="77777777" w:rsidR="000B63E3" w:rsidRPr="000B63E3" w:rsidRDefault="000B63E3" w:rsidP="000B63E3">
      <w:pPr>
        <w:pStyle w:val="afe"/>
        <w:numPr>
          <w:ilvl w:val="0"/>
          <w:numId w:val="49"/>
        </w:numPr>
        <w:rPr>
          <w:szCs w:val="28"/>
        </w:rPr>
      </w:pPr>
      <w:r w:rsidRPr="000B63E3">
        <w:rPr>
          <w:szCs w:val="28"/>
        </w:rPr>
        <w:t>Оптимизация работы календаря при большом количестве мероприятий</w:t>
      </w:r>
    </w:p>
    <w:p w14:paraId="53447886" w14:textId="77777777" w:rsidR="000B63E3" w:rsidRPr="000B63E3" w:rsidRDefault="000B63E3" w:rsidP="000B63E3">
      <w:pPr>
        <w:pStyle w:val="afe"/>
        <w:numPr>
          <w:ilvl w:val="0"/>
          <w:numId w:val="49"/>
        </w:numPr>
        <w:rPr>
          <w:szCs w:val="28"/>
        </w:rPr>
      </w:pPr>
      <w:r w:rsidRPr="000B63E3">
        <w:rPr>
          <w:szCs w:val="28"/>
        </w:rPr>
        <w:t>Расширение аналитического функционала для администраторов</w:t>
      </w:r>
    </w:p>
    <w:p w14:paraId="04D08FF7" w14:textId="77777777" w:rsidR="000B63E3" w:rsidRPr="000B63E3" w:rsidRDefault="000B63E3" w:rsidP="000B63E3">
      <w:pPr>
        <w:pStyle w:val="afe"/>
        <w:numPr>
          <w:ilvl w:val="0"/>
          <w:numId w:val="49"/>
        </w:numPr>
        <w:rPr>
          <w:szCs w:val="28"/>
        </w:rPr>
      </w:pPr>
      <w:r w:rsidRPr="000B63E3">
        <w:rPr>
          <w:szCs w:val="28"/>
        </w:rPr>
        <w:t>Доработка системы уведомлений</w:t>
      </w:r>
    </w:p>
    <w:p w14:paraId="502F9DB1" w14:textId="77777777" w:rsidR="000B63E3" w:rsidRPr="000B63E3" w:rsidRDefault="000B63E3" w:rsidP="000B63E3">
      <w:pPr>
        <w:pStyle w:val="afe"/>
        <w:numPr>
          <w:ilvl w:val="0"/>
          <w:numId w:val="49"/>
        </w:numPr>
        <w:rPr>
          <w:szCs w:val="28"/>
        </w:rPr>
      </w:pPr>
      <w:r w:rsidRPr="000B63E3">
        <w:rPr>
          <w:szCs w:val="28"/>
        </w:rPr>
        <w:t>Интеграция с дополнительными платформами</w:t>
      </w:r>
    </w:p>
    <w:p w14:paraId="4DC17A86" w14:textId="77777777" w:rsidR="000B63E3" w:rsidRPr="000B63E3" w:rsidRDefault="000B63E3" w:rsidP="000B63E3">
      <w:pPr>
        <w:pStyle w:val="afe"/>
        <w:rPr>
          <w:szCs w:val="28"/>
        </w:rPr>
      </w:pPr>
      <w:r w:rsidRPr="000B63E3">
        <w:rPr>
          <w:b/>
          <w:bCs/>
          <w:szCs w:val="28"/>
        </w:rPr>
        <w:t>Перспективы развития:</w:t>
      </w:r>
    </w:p>
    <w:p w14:paraId="12863DC0" w14:textId="77777777" w:rsidR="000B63E3" w:rsidRPr="000B63E3" w:rsidRDefault="000B63E3" w:rsidP="000B63E3">
      <w:pPr>
        <w:pStyle w:val="afe"/>
        <w:numPr>
          <w:ilvl w:val="0"/>
          <w:numId w:val="43"/>
        </w:numPr>
        <w:rPr>
          <w:szCs w:val="28"/>
        </w:rPr>
      </w:pPr>
      <w:r w:rsidRPr="000B63E3">
        <w:rPr>
          <w:szCs w:val="28"/>
        </w:rPr>
        <w:t>Внедрение системы рекомендаций мероприятий</w:t>
      </w:r>
    </w:p>
    <w:p w14:paraId="42FBA4C6" w14:textId="77777777" w:rsidR="000B63E3" w:rsidRPr="000B63E3" w:rsidRDefault="000B63E3" w:rsidP="000B63E3">
      <w:pPr>
        <w:pStyle w:val="afe"/>
        <w:numPr>
          <w:ilvl w:val="0"/>
          <w:numId w:val="43"/>
        </w:numPr>
        <w:rPr>
          <w:szCs w:val="28"/>
        </w:rPr>
      </w:pPr>
      <w:r w:rsidRPr="000B63E3">
        <w:rPr>
          <w:szCs w:val="28"/>
        </w:rPr>
        <w:t>Развитие мобильного приложения</w:t>
      </w:r>
    </w:p>
    <w:p w14:paraId="4AED1858" w14:textId="77777777" w:rsidR="000B63E3" w:rsidRPr="000B63E3" w:rsidRDefault="000B63E3" w:rsidP="000B63E3">
      <w:pPr>
        <w:pStyle w:val="afe"/>
        <w:numPr>
          <w:ilvl w:val="0"/>
          <w:numId w:val="43"/>
        </w:numPr>
        <w:rPr>
          <w:szCs w:val="28"/>
        </w:rPr>
      </w:pPr>
      <w:r w:rsidRPr="000B63E3">
        <w:rPr>
          <w:szCs w:val="28"/>
        </w:rPr>
        <w:t>Расширение инструментов для организаторов</w:t>
      </w:r>
    </w:p>
    <w:p w14:paraId="04CBCEB3" w14:textId="77777777" w:rsidR="000B63E3" w:rsidRPr="000B63E3" w:rsidRDefault="000B63E3" w:rsidP="000B63E3">
      <w:pPr>
        <w:pStyle w:val="afe"/>
        <w:numPr>
          <w:ilvl w:val="0"/>
          <w:numId w:val="43"/>
        </w:numPr>
        <w:rPr>
          <w:szCs w:val="28"/>
        </w:rPr>
      </w:pPr>
      <w:r w:rsidRPr="000B63E3">
        <w:rPr>
          <w:szCs w:val="28"/>
        </w:rPr>
        <w:t>Разработка системы менторства</w:t>
      </w:r>
    </w:p>
    <w:p w14:paraId="19C55DA1" w14:textId="77438009" w:rsidR="000B63E3" w:rsidRPr="000B63E3" w:rsidRDefault="000B63E3" w:rsidP="000B63E3">
      <w:pPr>
        <w:pStyle w:val="afe"/>
        <w:rPr>
          <w:szCs w:val="28"/>
        </w:rPr>
      </w:pPr>
      <w:r w:rsidRPr="000B63E3">
        <w:rPr>
          <w:szCs w:val="28"/>
        </w:rPr>
        <w:t>В ближайшее время платформа будет запущена в пилотном режиме. Ожидается, что тестирование на реальных пользователях позволит дополнительно оптимизировать сервис. Дальнейшее развитие проекта будет осуществляться на основе анализа пользовательской активности и обратной связи, чтобы максимально соответствовать потребностям аудитории в развитии гибких навыков.</w:t>
      </w:r>
    </w:p>
    <w:p w14:paraId="656C141A" w14:textId="7393D86C" w:rsidR="00FB2AE9" w:rsidRPr="00E24AF4" w:rsidRDefault="00FB2AE9" w:rsidP="000B63E3">
      <w:pPr>
        <w:pStyle w:val="21"/>
        <w:ind w:firstLine="0"/>
        <w:rPr>
          <w:szCs w:val="28"/>
        </w:rPr>
      </w:pPr>
    </w:p>
    <w:p w14:paraId="7E4C1616" w14:textId="77777777" w:rsidR="001A09FB" w:rsidRPr="00E24AF4" w:rsidRDefault="001A09FB" w:rsidP="00C13DB5">
      <w:pPr>
        <w:pStyle w:val="110"/>
        <w:rPr>
          <w:rFonts w:cs="Times New Roman"/>
        </w:rPr>
      </w:pPr>
      <w:bookmarkStart w:id="42" w:name="_Toc477525073"/>
      <w:bookmarkStart w:id="43" w:name="_Toc477526600"/>
      <w:bookmarkStart w:id="44" w:name="_Toc477526815"/>
      <w:bookmarkStart w:id="45" w:name="_Toc477529038"/>
      <w:bookmarkStart w:id="46" w:name="_Toc477530301"/>
      <w:bookmarkStart w:id="47" w:name="_Toc477532641"/>
      <w:bookmarkStart w:id="48" w:name="_Toc8214336"/>
      <w:bookmarkStart w:id="49" w:name="_Toc199223765"/>
      <w:r w:rsidRPr="00E24AF4">
        <w:rPr>
          <w:rFonts w:cs="Times New Roman"/>
        </w:rPr>
        <w:lastRenderedPageBreak/>
        <w:t>С</w:t>
      </w:r>
      <w:r w:rsidR="00B26509" w:rsidRPr="00E24AF4">
        <w:rPr>
          <w:rFonts w:cs="Times New Roman"/>
        </w:rPr>
        <w:t>ПИСОК ИСПОЛЬЗОВАННЫХ ИСТОЧНИКОВ</w:t>
      </w:r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35E4C768" w14:textId="577060B6" w:rsidR="00702A97" w:rsidRPr="00E24AF4" w:rsidRDefault="00702A97" w:rsidP="00702A97">
      <w:pPr>
        <w:pStyle w:val="8"/>
      </w:pPr>
      <w:r w:rsidRPr="00E24AF4">
        <w:t>Веб-технологии для разработчиков Обзор протокола HTTP / Веб-технологии для разработчиков. – 2022. – URL: https://developer.mozilla.org/ru/docs/Web/HTTP/Overview (дата обращения: 30.</w:t>
      </w:r>
      <w:r w:rsidR="00B01385" w:rsidRPr="00E24AF4">
        <w:t>09</w:t>
      </w:r>
      <w:r w:rsidRPr="00E24AF4">
        <w:t>.2024).</w:t>
      </w:r>
    </w:p>
    <w:p w14:paraId="24C2BFCB" w14:textId="77777777" w:rsidR="00702A97" w:rsidRPr="00E24AF4" w:rsidRDefault="00702A97" w:rsidP="00702A97">
      <w:pPr>
        <w:pStyle w:val="8"/>
      </w:pPr>
      <w:proofErr w:type="spellStart"/>
      <w:r w:rsidRPr="00E24AF4">
        <w:t>Вигерс</w:t>
      </w:r>
      <w:proofErr w:type="spellEnd"/>
      <w:r w:rsidRPr="00E24AF4">
        <w:t xml:space="preserve"> К. Разработка требований к программному обеспечению / К. </w:t>
      </w:r>
      <w:proofErr w:type="spellStart"/>
      <w:r w:rsidRPr="00E24AF4">
        <w:t>Вигерс</w:t>
      </w:r>
      <w:proofErr w:type="spellEnd"/>
      <w:r w:rsidRPr="00E24AF4">
        <w:t>, Дж. Битти. – 3-е изд. – Москва: Русская редакция, 2014. – 736 с. – ISBN 978-5-9909805-3-2.</w:t>
      </w:r>
    </w:p>
    <w:p w14:paraId="5E448E82" w14:textId="486D8DD1" w:rsidR="00702A97" w:rsidRPr="00E24AF4" w:rsidRDefault="00702A97" w:rsidP="00702A97">
      <w:pPr>
        <w:pStyle w:val="8"/>
      </w:pPr>
      <w:proofErr w:type="spellStart"/>
      <w:r w:rsidRPr="00E24AF4">
        <w:t>Евлантьев</w:t>
      </w:r>
      <w:proofErr w:type="spellEnd"/>
      <w:r w:rsidRPr="00E24AF4">
        <w:t xml:space="preserve"> </w:t>
      </w:r>
      <w:proofErr w:type="spellStart"/>
      <w:r w:rsidRPr="00E24AF4">
        <w:t>С.Карта</w:t>
      </w:r>
      <w:proofErr w:type="spellEnd"/>
      <w:r w:rsidRPr="00E24AF4">
        <w:t xml:space="preserve"> эмпатии клиента / Станислав </w:t>
      </w:r>
      <w:proofErr w:type="spellStart"/>
      <w:r w:rsidRPr="00E24AF4">
        <w:t>Евлантьев</w:t>
      </w:r>
      <w:proofErr w:type="spellEnd"/>
      <w:r w:rsidRPr="00E24AF4">
        <w:t>. – 2022. – URL: https://in-scale.ru/blog/karta-empatii/ (дата обращения: 01.</w:t>
      </w:r>
      <w:r w:rsidR="00B01385" w:rsidRPr="00E24AF4">
        <w:t>10</w:t>
      </w:r>
      <w:r w:rsidRPr="00E24AF4">
        <w:t>.2024).</w:t>
      </w:r>
    </w:p>
    <w:p w14:paraId="071C012C" w14:textId="4F26501A" w:rsidR="00702A97" w:rsidRPr="00E24AF4" w:rsidRDefault="00702A97" w:rsidP="00702A97">
      <w:pPr>
        <w:pStyle w:val="8"/>
      </w:pPr>
      <w:proofErr w:type="spellStart"/>
      <w:r w:rsidRPr="00E24AF4">
        <w:t>Кинзябулатов</w:t>
      </w:r>
      <w:proofErr w:type="spellEnd"/>
      <w:r w:rsidRPr="00E24AF4">
        <w:t xml:space="preserve"> Р. IDEF0. Знакомство с нотацией и пример использования / Рамиль </w:t>
      </w:r>
      <w:proofErr w:type="spellStart"/>
      <w:r w:rsidRPr="00E24AF4">
        <w:t>Кинзябулатов</w:t>
      </w:r>
      <w:proofErr w:type="spellEnd"/>
      <w:r w:rsidRPr="00E24AF4">
        <w:t>. – 2022. – URL: https://trinion.org/blog/idef0-znakomstvo-s-notaciey-i-primer-ispolzovaniya (дата обращения: 30.</w:t>
      </w:r>
      <w:r w:rsidR="00B01385" w:rsidRPr="00E24AF4">
        <w:t>09</w:t>
      </w:r>
      <w:r w:rsidRPr="00E24AF4">
        <w:t>.2024).</w:t>
      </w:r>
    </w:p>
    <w:p w14:paraId="5865B6B2" w14:textId="77777777" w:rsidR="00702A97" w:rsidRPr="00E24AF4" w:rsidRDefault="00702A97" w:rsidP="00702A97">
      <w:pPr>
        <w:pStyle w:val="8"/>
      </w:pPr>
      <w:proofErr w:type="spellStart"/>
      <w:r w:rsidRPr="00E24AF4">
        <w:t>Коберн</w:t>
      </w:r>
      <w:proofErr w:type="spellEnd"/>
      <w:r w:rsidRPr="00E24AF4">
        <w:t xml:space="preserve"> А. Современные методы описания функциональных требований к системам / А. </w:t>
      </w:r>
      <w:proofErr w:type="spellStart"/>
      <w:r w:rsidRPr="00E24AF4">
        <w:t>Коберн</w:t>
      </w:r>
      <w:proofErr w:type="spellEnd"/>
      <w:r w:rsidRPr="00E24AF4">
        <w:t>. – Москва: Издательство «Лори», 2012. – 264 с. – ISBN 978-5-85582-326-4.</w:t>
      </w:r>
    </w:p>
    <w:p w14:paraId="159AF56D" w14:textId="0AC5D408" w:rsidR="00702A97" w:rsidRPr="00E24AF4" w:rsidRDefault="00702A97" w:rsidP="00702A97">
      <w:pPr>
        <w:pStyle w:val="8"/>
      </w:pPr>
      <w:bookmarkStart w:id="50" w:name="_Ref103703691"/>
      <w:proofErr w:type="spellStart"/>
      <w:r w:rsidRPr="00E24AF4">
        <w:t>Сырцев</w:t>
      </w:r>
      <w:proofErr w:type="spellEnd"/>
      <w:r w:rsidRPr="00E24AF4">
        <w:t xml:space="preserve"> В. Использования диаграммы вариантов использования </w:t>
      </w:r>
      <w:r w:rsidRPr="00E24AF4">
        <w:rPr>
          <w:lang w:val="en-US"/>
        </w:rPr>
        <w:t>UML</w:t>
      </w:r>
      <w:r w:rsidRPr="00E24AF4">
        <w:t xml:space="preserve"> при проектировании программного обеспечения / Вадим </w:t>
      </w:r>
      <w:proofErr w:type="spellStart"/>
      <w:r w:rsidRPr="00E24AF4">
        <w:t>Сырцев</w:t>
      </w:r>
      <w:proofErr w:type="spellEnd"/>
      <w:r w:rsidRPr="00E24AF4">
        <w:t xml:space="preserve">. – 2021. – </w:t>
      </w:r>
      <w:r w:rsidRPr="00E24AF4">
        <w:rPr>
          <w:lang w:val="en-US"/>
        </w:rPr>
        <w:t>URL</w:t>
      </w:r>
      <w:r w:rsidRPr="00E24AF4">
        <w:t>: https://habr.com/ru/post/566218/ (дата обращения:30.0</w:t>
      </w:r>
      <w:r w:rsidR="00B01385" w:rsidRPr="00E24AF4">
        <w:t>9</w:t>
      </w:r>
      <w:r w:rsidRPr="00E24AF4">
        <w:t>.2024).</w:t>
      </w:r>
      <w:bookmarkEnd w:id="50"/>
    </w:p>
    <w:p w14:paraId="74C613BC" w14:textId="2E4321DA" w:rsidR="00702A97" w:rsidRPr="00E24AF4" w:rsidRDefault="00702A97" w:rsidP="00702A97">
      <w:pPr>
        <w:pStyle w:val="8"/>
      </w:pPr>
      <w:bookmarkStart w:id="51" w:name="_Ref103703723"/>
      <w:proofErr w:type="spellStart"/>
      <w:r w:rsidRPr="00E24AF4">
        <w:t>Фирстов</w:t>
      </w:r>
      <w:proofErr w:type="spellEnd"/>
      <w:r w:rsidRPr="00E24AF4">
        <w:t xml:space="preserve"> Л. О развитии навыка говорения / Леонид </w:t>
      </w:r>
      <w:proofErr w:type="spellStart"/>
      <w:r w:rsidRPr="00E24AF4">
        <w:t>Фирстов</w:t>
      </w:r>
      <w:proofErr w:type="spellEnd"/>
      <w:r w:rsidRPr="00E24AF4">
        <w:t xml:space="preserve">. – 2020. – </w:t>
      </w:r>
      <w:r w:rsidRPr="00E24AF4">
        <w:rPr>
          <w:lang w:val="en-US"/>
        </w:rPr>
        <w:t>URL</w:t>
      </w:r>
      <w:r w:rsidRPr="00E24AF4">
        <w:t>: https://habr.com/ru/post/494424/ 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.2024).</w:t>
      </w:r>
      <w:bookmarkEnd w:id="51"/>
    </w:p>
    <w:p w14:paraId="6DF01BE4" w14:textId="77777777" w:rsidR="00702A97" w:rsidRPr="00E24AF4" w:rsidRDefault="00702A97" w:rsidP="00702A97">
      <w:pPr>
        <w:pStyle w:val="8"/>
      </w:pPr>
      <w:bookmarkStart w:id="52" w:name="_Ref103703742"/>
      <w:r w:rsidRPr="00E24AF4">
        <w:t>Фитцпатрик Р. Спроси маму</w:t>
      </w:r>
      <w:proofErr w:type="gramStart"/>
      <w:r w:rsidRPr="00E24AF4">
        <w:t>: Как</w:t>
      </w:r>
      <w:proofErr w:type="gramEnd"/>
      <w:r w:rsidRPr="00E24AF4">
        <w:t xml:space="preserve"> общаться с клиентами и подтвердить и подтвердить правоту своей бизнес-идеи, если все кругом врут? / Р. Фитцпатрик. – </w:t>
      </w:r>
      <w:proofErr w:type="gramStart"/>
      <w:r w:rsidRPr="00E24AF4">
        <w:t>Москва :</w:t>
      </w:r>
      <w:proofErr w:type="gramEnd"/>
      <w:r w:rsidRPr="00E24AF4">
        <w:t xml:space="preserve"> Альпина Паблишер, 2021. – 160 с. – ISBN  978-5-9614-3045-5.</w:t>
      </w:r>
      <w:bookmarkEnd w:id="52"/>
    </w:p>
    <w:p w14:paraId="2F6AD8C3" w14:textId="292B436B" w:rsidR="00702A97" w:rsidRPr="00E24AF4" w:rsidRDefault="00702A97" w:rsidP="00702A97">
      <w:pPr>
        <w:pStyle w:val="8"/>
      </w:pPr>
      <w:bookmarkStart w:id="53" w:name="_Ref103703757"/>
      <w:proofErr w:type="spellStart"/>
      <w:r w:rsidRPr="00E24AF4">
        <w:t>Шейнблат</w:t>
      </w:r>
      <w:proofErr w:type="spellEnd"/>
      <w:r w:rsidRPr="00E24AF4">
        <w:t xml:space="preserve"> В. Естественный подход к освоению языка / Владимир </w:t>
      </w:r>
      <w:proofErr w:type="spellStart"/>
      <w:r w:rsidRPr="00E24AF4">
        <w:t>Шейнблат</w:t>
      </w:r>
      <w:proofErr w:type="spellEnd"/>
      <w:r w:rsidRPr="00E24AF4">
        <w:t xml:space="preserve">. – 2022. – </w:t>
      </w:r>
      <w:r w:rsidRPr="00E24AF4">
        <w:rPr>
          <w:lang w:val="en-US"/>
        </w:rPr>
        <w:t>URL</w:t>
      </w:r>
      <w:r w:rsidRPr="00E24AF4">
        <w:t xml:space="preserve">: https://englishsimple.ru/articles/natural-approach-to-language-learning/ (дата обращения: </w:t>
      </w:r>
      <w:r w:rsidR="00B01385" w:rsidRPr="00E24AF4">
        <w:t>06</w:t>
      </w:r>
      <w:r w:rsidRPr="00E24AF4">
        <w:t>.</w:t>
      </w:r>
      <w:r w:rsidR="00B01385" w:rsidRPr="00E24AF4">
        <w:t>10</w:t>
      </w:r>
      <w:r w:rsidRPr="00E24AF4">
        <w:t>.2024).</w:t>
      </w:r>
      <w:bookmarkEnd w:id="53"/>
    </w:p>
    <w:p w14:paraId="310A9013" w14:textId="7850406B" w:rsidR="00702A97" w:rsidRPr="00E24AF4" w:rsidRDefault="00702A97" w:rsidP="00702A97">
      <w:pPr>
        <w:pStyle w:val="8"/>
      </w:pPr>
      <w:bookmarkStart w:id="54" w:name="_Ref103703775"/>
      <w:proofErr w:type="spellStart"/>
      <w:r w:rsidRPr="00E24AF4">
        <w:lastRenderedPageBreak/>
        <w:t>Шторкин</w:t>
      </w:r>
      <w:proofErr w:type="spellEnd"/>
      <w:r w:rsidRPr="00E24AF4">
        <w:t xml:space="preserve"> С. Средневзвешенная система голосования / Семен </w:t>
      </w:r>
      <w:proofErr w:type="spellStart"/>
      <w:r w:rsidRPr="00E24AF4">
        <w:t>Шторкин</w:t>
      </w:r>
      <w:proofErr w:type="spellEnd"/>
      <w:r w:rsidRPr="00E24AF4">
        <w:t xml:space="preserve"> – 2022. – </w:t>
      </w:r>
      <w:r w:rsidRPr="00E24AF4">
        <w:rPr>
          <w:lang w:val="en-US"/>
        </w:rPr>
        <w:t>URL</w:t>
      </w:r>
      <w:r w:rsidRPr="00E24AF4">
        <w:t>: https://habr.com/ru/post/63664/ 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.2024).</w:t>
      </w:r>
      <w:bookmarkEnd w:id="54"/>
    </w:p>
    <w:p w14:paraId="7D45FD91" w14:textId="3973983D" w:rsidR="00702A97" w:rsidRPr="00E24AF4" w:rsidRDefault="00702A97" w:rsidP="00702A97">
      <w:pPr>
        <w:pStyle w:val="8"/>
        <w:rPr>
          <w:lang w:val="en-US"/>
        </w:rPr>
      </w:pPr>
      <w:bookmarkStart w:id="55" w:name="_Ref103703794"/>
      <w:r w:rsidRPr="00E24AF4">
        <w:rPr>
          <w:lang w:val="en-US"/>
        </w:rPr>
        <w:t>Apple MacOS / Apple. – 2022. – URL: https://www.apple.com/za/macos/what-is/ (</w:t>
      </w:r>
      <w:r w:rsidRPr="00E24AF4">
        <w:t>дата</w:t>
      </w:r>
      <w:r w:rsidRPr="00E24AF4">
        <w:rPr>
          <w:lang w:val="en-US"/>
        </w:rPr>
        <w:t> </w:t>
      </w:r>
      <w:r w:rsidRPr="00E24AF4">
        <w:t>обращения</w:t>
      </w:r>
      <w:r w:rsidRPr="00E24AF4">
        <w:rPr>
          <w:lang w:val="en-US"/>
        </w:rPr>
        <w:t>: 30.0</w:t>
      </w:r>
      <w:r w:rsidR="00B01385" w:rsidRPr="00E24AF4">
        <w:rPr>
          <w:lang w:val="en-US"/>
        </w:rPr>
        <w:t>9</w:t>
      </w:r>
      <w:r w:rsidRPr="00E24AF4">
        <w:rPr>
          <w:lang w:val="en-US"/>
        </w:rPr>
        <w:t>.2022).</w:t>
      </w:r>
      <w:bookmarkEnd w:id="55"/>
    </w:p>
    <w:p w14:paraId="011DAD9F" w14:textId="0153D6C0" w:rsidR="00702A97" w:rsidRPr="00E24AF4" w:rsidRDefault="00702A97" w:rsidP="00702A97">
      <w:pPr>
        <w:pStyle w:val="8"/>
      </w:pPr>
      <w:bookmarkStart w:id="56" w:name="_Ref103703823"/>
      <w:r w:rsidRPr="00E24AF4">
        <w:rPr>
          <w:lang w:val="en-US"/>
        </w:rPr>
        <w:t>Best</w:t>
      </w:r>
      <w:r w:rsidRPr="00E24AF4">
        <w:t xml:space="preserve"> </w:t>
      </w:r>
      <w:r w:rsidRPr="00E24AF4">
        <w:rPr>
          <w:lang w:val="en-US"/>
        </w:rPr>
        <w:t>Programmer</w:t>
      </w:r>
      <w:r w:rsidRPr="00E24AF4">
        <w:t xml:space="preserve"> Функциональные и нефункциональные требования: полное руководство / </w:t>
      </w:r>
      <w:r w:rsidRPr="00E24AF4">
        <w:rPr>
          <w:lang w:val="en-US"/>
        </w:rPr>
        <w:t>Best</w:t>
      </w:r>
      <w:r w:rsidRPr="00E24AF4">
        <w:t xml:space="preserve"> </w:t>
      </w:r>
      <w:r w:rsidRPr="00E24AF4">
        <w:rPr>
          <w:lang w:val="en-US"/>
        </w:rPr>
        <w:t>Programmer</w:t>
      </w:r>
      <w:r w:rsidRPr="00E24AF4">
        <w:t xml:space="preserve">. – 2021. – </w:t>
      </w:r>
      <w:r w:rsidRPr="00E24AF4">
        <w:rPr>
          <w:lang w:val="en-US"/>
        </w:rPr>
        <w:t>URL</w:t>
      </w:r>
      <w:r w:rsidRPr="00E24AF4">
        <w:t xml:space="preserve">: https://bestprogrammer.ru/izuchenie/funktsionalnye-i-nefunktsionalnye-trebovaniya-polnoe-rukovodstvo (дата обращения: </w:t>
      </w:r>
      <w:r w:rsidR="00B01385" w:rsidRPr="00E24AF4">
        <w:t>7</w:t>
      </w:r>
      <w:r w:rsidRPr="00E24AF4">
        <w:t>.</w:t>
      </w:r>
      <w:r w:rsidR="00B01385" w:rsidRPr="00E24AF4">
        <w:t>10</w:t>
      </w:r>
      <w:r w:rsidRPr="00E24AF4">
        <w:t>.2024).</w:t>
      </w:r>
      <w:bookmarkEnd w:id="56"/>
    </w:p>
    <w:p w14:paraId="6A9A6FAC" w14:textId="3B213B6B" w:rsidR="00702A97" w:rsidRPr="00E24AF4" w:rsidRDefault="00702A97" w:rsidP="00702A97">
      <w:pPr>
        <w:pStyle w:val="8"/>
      </w:pPr>
      <w:bookmarkStart w:id="57" w:name="_Ref103703840"/>
      <w:r w:rsidRPr="00E24AF4">
        <w:rPr>
          <w:lang w:val="en-US"/>
        </w:rPr>
        <w:t>Google</w:t>
      </w:r>
      <w:r w:rsidRPr="00E24AF4">
        <w:t xml:space="preserve"> </w:t>
      </w:r>
      <w:r w:rsidRPr="00E24AF4">
        <w:rPr>
          <w:lang w:val="en-US"/>
        </w:rPr>
        <w:t>Chrome</w:t>
      </w:r>
      <w:r w:rsidRPr="00E24AF4">
        <w:t xml:space="preserve"> Браузер от </w:t>
      </w:r>
      <w:r w:rsidRPr="00E24AF4">
        <w:rPr>
          <w:lang w:val="en-US"/>
        </w:rPr>
        <w:t>Google</w:t>
      </w:r>
      <w:r w:rsidRPr="00E24AF4">
        <w:t xml:space="preserve"> / </w:t>
      </w:r>
      <w:r w:rsidRPr="00E24AF4">
        <w:rPr>
          <w:lang w:val="en-US"/>
        </w:rPr>
        <w:t>Google</w:t>
      </w:r>
      <w:r w:rsidRPr="00E24AF4">
        <w:t xml:space="preserve"> </w:t>
      </w:r>
      <w:r w:rsidRPr="00E24AF4">
        <w:rPr>
          <w:lang w:val="en-US"/>
        </w:rPr>
        <w:t>Chrome</w:t>
      </w:r>
      <w:r w:rsidRPr="00E24AF4">
        <w:t xml:space="preserve">. – 2022. – </w:t>
      </w:r>
      <w:r w:rsidRPr="00E24AF4">
        <w:rPr>
          <w:lang w:val="en-US"/>
        </w:rPr>
        <w:t>URL</w:t>
      </w:r>
      <w:r w:rsidRPr="00E24AF4">
        <w:t xml:space="preserve">: </w:t>
      </w:r>
      <w:r w:rsidRPr="00E24AF4">
        <w:rPr>
          <w:lang w:val="en-US"/>
        </w:rPr>
        <w:t>https</w:t>
      </w:r>
      <w:r w:rsidRPr="00E24AF4">
        <w:t>://</w:t>
      </w:r>
      <w:r w:rsidRPr="00E24AF4">
        <w:rPr>
          <w:lang w:val="en-US"/>
        </w:rPr>
        <w:t>www</w:t>
      </w:r>
      <w:r w:rsidRPr="00E24AF4">
        <w:t>.</w:t>
      </w:r>
      <w:r w:rsidRPr="00E24AF4">
        <w:rPr>
          <w:lang w:val="en-US"/>
        </w:rPr>
        <w:t>google</w:t>
      </w:r>
      <w:r w:rsidRPr="00E24AF4">
        <w:t>.</w:t>
      </w:r>
      <w:proofErr w:type="spellStart"/>
      <w:r w:rsidRPr="00E24AF4">
        <w:rPr>
          <w:lang w:val="en-US"/>
        </w:rPr>
        <w:t>ru</w:t>
      </w:r>
      <w:proofErr w:type="spellEnd"/>
      <w:r w:rsidRPr="00E24AF4">
        <w:t>/</w:t>
      </w:r>
      <w:r w:rsidRPr="00E24AF4">
        <w:rPr>
          <w:lang w:val="en-US"/>
        </w:rPr>
        <w:t>chrome</w:t>
      </w:r>
      <w:r w:rsidRPr="00E24AF4">
        <w:t>/ 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.2024).</w:t>
      </w:r>
      <w:bookmarkEnd w:id="57"/>
    </w:p>
    <w:p w14:paraId="41BAFB31" w14:textId="35227F92" w:rsidR="00702A97" w:rsidRPr="00E24AF4" w:rsidRDefault="00702A97" w:rsidP="00702A97">
      <w:pPr>
        <w:pStyle w:val="8"/>
      </w:pPr>
      <w:bookmarkStart w:id="58" w:name="_Ref103703895"/>
      <w:proofErr w:type="spellStart"/>
      <w:r w:rsidRPr="00E24AF4">
        <w:rPr>
          <w:lang w:val="en-US"/>
        </w:rPr>
        <w:t>PostgrePro</w:t>
      </w:r>
      <w:proofErr w:type="spellEnd"/>
      <w:r w:rsidRPr="00E24AF4">
        <w:t xml:space="preserve"> Что такое </w:t>
      </w:r>
      <w:r w:rsidRPr="00E24AF4">
        <w:rPr>
          <w:lang w:val="en-US"/>
        </w:rPr>
        <w:t>PostgreSQL</w:t>
      </w:r>
      <w:r w:rsidRPr="00E24AF4">
        <w:t xml:space="preserve">? / </w:t>
      </w:r>
      <w:proofErr w:type="spellStart"/>
      <w:r w:rsidRPr="00E24AF4">
        <w:rPr>
          <w:lang w:val="en-US"/>
        </w:rPr>
        <w:t>PostgrePro</w:t>
      </w:r>
      <w:proofErr w:type="spellEnd"/>
      <w:r w:rsidRPr="00E24AF4">
        <w:t xml:space="preserve">. – 2020. – </w:t>
      </w:r>
      <w:r w:rsidRPr="00E24AF4">
        <w:rPr>
          <w:lang w:val="en-US"/>
        </w:rPr>
        <w:t>URL</w:t>
      </w:r>
      <w:r w:rsidRPr="00E24AF4">
        <w:t>:</w:t>
      </w:r>
      <w:r w:rsidRPr="00E24AF4">
        <w:rPr>
          <w:lang w:val="en-US"/>
        </w:rPr>
        <w:t> https</w:t>
      </w:r>
      <w:r w:rsidRPr="00E24AF4">
        <w:t>://</w:t>
      </w:r>
      <w:proofErr w:type="spellStart"/>
      <w:r w:rsidRPr="00E24AF4">
        <w:rPr>
          <w:lang w:val="en-US"/>
        </w:rPr>
        <w:t>postgrespro</w:t>
      </w:r>
      <w:proofErr w:type="spellEnd"/>
      <w:r w:rsidRPr="00E24AF4">
        <w:t>.</w:t>
      </w:r>
      <w:proofErr w:type="spellStart"/>
      <w:r w:rsidRPr="00E24AF4">
        <w:rPr>
          <w:lang w:val="en-US"/>
        </w:rPr>
        <w:t>ru</w:t>
      </w:r>
      <w:proofErr w:type="spellEnd"/>
      <w:r w:rsidRPr="00E24AF4">
        <w:t>/</w:t>
      </w:r>
      <w:r w:rsidRPr="00E24AF4">
        <w:rPr>
          <w:lang w:val="en-US"/>
        </w:rPr>
        <w:t>docs</w:t>
      </w:r>
      <w:r w:rsidRPr="00E24AF4">
        <w:t>/</w:t>
      </w:r>
      <w:proofErr w:type="spellStart"/>
      <w:r w:rsidRPr="00E24AF4">
        <w:rPr>
          <w:lang w:val="en-US"/>
        </w:rPr>
        <w:t>postgresql</w:t>
      </w:r>
      <w:proofErr w:type="spellEnd"/>
      <w:r w:rsidRPr="00E24AF4">
        <w:t>/12/</w:t>
      </w:r>
      <w:r w:rsidRPr="00E24AF4">
        <w:rPr>
          <w:lang w:val="en-US"/>
        </w:rPr>
        <w:t>intro</w:t>
      </w:r>
      <w:r w:rsidRPr="00E24AF4">
        <w:t>-</w:t>
      </w:r>
      <w:proofErr w:type="spellStart"/>
      <w:r w:rsidRPr="00E24AF4">
        <w:rPr>
          <w:lang w:val="en-US"/>
        </w:rPr>
        <w:t>whatis</w:t>
      </w:r>
      <w:proofErr w:type="spellEnd"/>
      <w:r w:rsidRPr="00E24AF4">
        <w:t xml:space="preserve"> 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.2022).</w:t>
      </w:r>
      <w:bookmarkEnd w:id="58"/>
    </w:p>
    <w:p w14:paraId="3D4366B6" w14:textId="15F85AEF" w:rsidR="00702A97" w:rsidRPr="00E24AF4" w:rsidRDefault="00702A97" w:rsidP="00702A97">
      <w:pPr>
        <w:pStyle w:val="8"/>
      </w:pPr>
      <w:bookmarkStart w:id="59" w:name="_Ref103703926"/>
      <w:proofErr w:type="spellStart"/>
      <w:r w:rsidRPr="00E24AF4">
        <w:rPr>
          <w:lang w:val="en-US"/>
        </w:rPr>
        <w:t>Proglib</w:t>
      </w:r>
      <w:proofErr w:type="spellEnd"/>
      <w:r w:rsidRPr="00E24AF4">
        <w:t xml:space="preserve"> Об </w:t>
      </w:r>
      <w:r w:rsidRPr="00E24AF4">
        <w:rPr>
          <w:lang w:val="en-US"/>
        </w:rPr>
        <w:t>Agile</w:t>
      </w:r>
      <w:r w:rsidRPr="00E24AF4">
        <w:t xml:space="preserve"> / </w:t>
      </w:r>
      <w:r w:rsidRPr="00E24AF4">
        <w:rPr>
          <w:lang w:val="en-US"/>
        </w:rPr>
        <w:t>Denver</w:t>
      </w:r>
      <w:r w:rsidRPr="00E24AF4">
        <w:t xml:space="preserve">. – 2022. – </w:t>
      </w:r>
      <w:r w:rsidRPr="00E24AF4">
        <w:rPr>
          <w:lang w:val="en-US"/>
        </w:rPr>
        <w:t>URL</w:t>
      </w:r>
      <w:r w:rsidRPr="00E24AF4">
        <w:t xml:space="preserve">: </w:t>
      </w:r>
      <w:r w:rsidRPr="00E24AF4">
        <w:rPr>
          <w:lang w:val="en-US"/>
        </w:rPr>
        <w:t>https</w:t>
      </w:r>
      <w:r w:rsidRPr="00E24AF4">
        <w:t>://</w:t>
      </w:r>
      <w:proofErr w:type="spellStart"/>
      <w:r w:rsidRPr="00E24AF4">
        <w:rPr>
          <w:lang w:val="en-US"/>
        </w:rPr>
        <w:t>proglib</w:t>
      </w:r>
      <w:proofErr w:type="spellEnd"/>
      <w:r w:rsidRPr="00E24AF4">
        <w:t>.</w:t>
      </w:r>
      <w:r w:rsidRPr="00E24AF4">
        <w:rPr>
          <w:lang w:val="en-US"/>
        </w:rPr>
        <w:t>io</w:t>
      </w:r>
      <w:r w:rsidRPr="00E24AF4">
        <w:t>/</w:t>
      </w:r>
      <w:r w:rsidRPr="00E24AF4">
        <w:rPr>
          <w:lang w:val="en-US"/>
        </w:rPr>
        <w:t>p</w:t>
      </w:r>
      <w:r w:rsidRPr="00E24AF4">
        <w:t>/</w:t>
      </w:r>
      <w:proofErr w:type="spellStart"/>
      <w:r w:rsidRPr="00E24AF4">
        <w:rPr>
          <w:lang w:val="en-US"/>
        </w:rPr>
        <w:t>klyuchevye</w:t>
      </w:r>
      <w:proofErr w:type="spellEnd"/>
      <w:r w:rsidRPr="00E24AF4">
        <w:t>-</w:t>
      </w:r>
      <w:proofErr w:type="spellStart"/>
      <w:r w:rsidRPr="00E24AF4">
        <w:rPr>
          <w:lang w:val="en-US"/>
        </w:rPr>
        <w:t>razlichiya</w:t>
      </w:r>
      <w:proofErr w:type="spellEnd"/>
      <w:r w:rsidRPr="00E24AF4">
        <w:t>-</w:t>
      </w:r>
      <w:proofErr w:type="spellStart"/>
      <w:r w:rsidRPr="00E24AF4">
        <w:rPr>
          <w:lang w:val="en-US"/>
        </w:rPr>
        <w:t>mezhdu</w:t>
      </w:r>
      <w:proofErr w:type="spellEnd"/>
      <w:r w:rsidRPr="00E24AF4">
        <w:t>-</w:t>
      </w:r>
      <w:r w:rsidRPr="00E24AF4">
        <w:rPr>
          <w:lang w:val="en-US"/>
        </w:rPr>
        <w:t>agile</w:t>
      </w:r>
      <w:r w:rsidRPr="00E24AF4">
        <w:t>-</w:t>
      </w:r>
      <w:r w:rsidRPr="00E24AF4">
        <w:rPr>
          <w:lang w:val="en-US"/>
        </w:rPr>
        <w:t>scrum</w:t>
      </w:r>
      <w:r w:rsidRPr="00E24AF4">
        <w:t>-</w:t>
      </w:r>
      <w:proofErr w:type="spellStart"/>
      <w:r w:rsidRPr="00E24AF4">
        <w:rPr>
          <w:lang w:val="en-US"/>
        </w:rPr>
        <w:t>i</w:t>
      </w:r>
      <w:proofErr w:type="spellEnd"/>
      <w:r w:rsidRPr="00E24AF4">
        <w:t>-</w:t>
      </w:r>
      <w:r w:rsidRPr="00E24AF4">
        <w:rPr>
          <w:lang w:val="en-US"/>
        </w:rPr>
        <w:t>kanban</w:t>
      </w:r>
      <w:r w:rsidRPr="00E24AF4">
        <w:t xml:space="preserve">-2022-02-24 (дата обращения </w:t>
      </w:r>
      <w:r w:rsidR="00B01385" w:rsidRPr="00E24AF4">
        <w:t>7.10.2024</w:t>
      </w:r>
      <w:r w:rsidRPr="00E24AF4">
        <w:t>).</w:t>
      </w:r>
      <w:bookmarkEnd w:id="59"/>
    </w:p>
    <w:p w14:paraId="5DC81AC6" w14:textId="733EF16C" w:rsidR="00702A97" w:rsidRPr="00E24AF4" w:rsidRDefault="00702A97" w:rsidP="00702A97">
      <w:pPr>
        <w:pStyle w:val="8"/>
      </w:pPr>
      <w:bookmarkStart w:id="60" w:name="_Ref103703950"/>
      <w:proofErr w:type="spellStart"/>
      <w:r w:rsidRPr="00E24AF4">
        <w:rPr>
          <w:lang w:val="en-US"/>
        </w:rPr>
        <w:t>SimilarWeb</w:t>
      </w:r>
      <w:proofErr w:type="spellEnd"/>
      <w:r w:rsidRPr="00E24AF4">
        <w:t xml:space="preserve"> Аналитика трафика </w:t>
      </w:r>
      <w:r w:rsidRPr="00E24AF4">
        <w:rPr>
          <w:lang w:val="en-US"/>
        </w:rPr>
        <w:t>Tandem</w:t>
      </w:r>
      <w:r w:rsidRPr="00E24AF4">
        <w:t xml:space="preserve"> / </w:t>
      </w:r>
      <w:proofErr w:type="spellStart"/>
      <w:r w:rsidRPr="00E24AF4">
        <w:rPr>
          <w:lang w:val="en-US"/>
        </w:rPr>
        <w:t>SimilarWeb</w:t>
      </w:r>
      <w:proofErr w:type="spellEnd"/>
      <w:r w:rsidRPr="00E24AF4">
        <w:t xml:space="preserve">. – 2022. – </w:t>
      </w:r>
      <w:r w:rsidRPr="00E24AF4">
        <w:rPr>
          <w:lang w:val="en-US"/>
        </w:rPr>
        <w:t>URL</w:t>
      </w:r>
      <w:r w:rsidRPr="00E24AF4">
        <w:t>:</w:t>
      </w:r>
      <w:r w:rsidRPr="00E24AF4">
        <w:rPr>
          <w:lang w:val="en-US"/>
        </w:rPr>
        <w:t> https</w:t>
      </w:r>
      <w:r w:rsidRPr="00E24AF4">
        <w:t>://</w:t>
      </w:r>
      <w:r w:rsidRPr="00E24AF4">
        <w:rPr>
          <w:lang w:val="en-US"/>
        </w:rPr>
        <w:t>www</w:t>
      </w:r>
      <w:r w:rsidRPr="00E24AF4">
        <w:t>.</w:t>
      </w:r>
      <w:proofErr w:type="spellStart"/>
      <w:r w:rsidRPr="00E24AF4">
        <w:rPr>
          <w:lang w:val="en-US"/>
        </w:rPr>
        <w:t>similarweb</w:t>
      </w:r>
      <w:proofErr w:type="spellEnd"/>
      <w:r w:rsidRPr="00E24AF4">
        <w:t>.</w:t>
      </w:r>
      <w:r w:rsidRPr="00E24AF4">
        <w:rPr>
          <w:lang w:val="en-US"/>
        </w:rPr>
        <w:t>com</w:t>
      </w:r>
      <w:r w:rsidRPr="00E24AF4">
        <w:t>/</w:t>
      </w:r>
      <w:proofErr w:type="spellStart"/>
      <w:r w:rsidRPr="00E24AF4">
        <w:rPr>
          <w:lang w:val="en-US"/>
        </w:rPr>
        <w:t>ru</w:t>
      </w:r>
      <w:proofErr w:type="spellEnd"/>
      <w:r w:rsidRPr="00E24AF4">
        <w:t>/</w:t>
      </w:r>
      <w:r w:rsidRPr="00E24AF4">
        <w:rPr>
          <w:lang w:val="en-US"/>
        </w:rPr>
        <w:t>website</w:t>
      </w:r>
      <w:r w:rsidRPr="00E24AF4">
        <w:t>/</w:t>
      </w:r>
      <w:r w:rsidRPr="00E24AF4">
        <w:rPr>
          <w:lang w:val="en-US"/>
        </w:rPr>
        <w:t>tandem</w:t>
      </w:r>
      <w:r w:rsidRPr="00E24AF4">
        <w:t>.</w:t>
      </w:r>
      <w:r w:rsidRPr="00E24AF4">
        <w:rPr>
          <w:lang w:val="en-US"/>
        </w:rPr>
        <w:t>net</w:t>
      </w:r>
      <w:r w:rsidRPr="00E24AF4">
        <w:t>/#</w:t>
      </w:r>
      <w:r w:rsidRPr="00E24AF4">
        <w:rPr>
          <w:lang w:val="en-US"/>
        </w:rPr>
        <w:t>traffic</w:t>
      </w:r>
      <w:r w:rsidRPr="00E24AF4">
        <w:t xml:space="preserve"> 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.2024).</w:t>
      </w:r>
      <w:bookmarkEnd w:id="60"/>
    </w:p>
    <w:p w14:paraId="60B802C8" w14:textId="0AA2C21D" w:rsidR="00702A97" w:rsidRPr="00E24AF4" w:rsidRDefault="00702A97" w:rsidP="00702A97">
      <w:pPr>
        <w:pStyle w:val="8"/>
        <w:rPr>
          <w:lang w:val="en-US"/>
        </w:rPr>
      </w:pPr>
      <w:bookmarkStart w:id="61" w:name="_Ref103703956"/>
      <w:r w:rsidRPr="00E24AF4">
        <w:rPr>
          <w:lang w:val="en-US"/>
        </w:rPr>
        <w:t xml:space="preserve">Tandem / Tandem.net. – 2022. – URL: https://www.tandem.net/ru </w:t>
      </w:r>
      <w:r w:rsidRPr="00E24AF4">
        <w:t>(дата</w:t>
      </w:r>
      <w:r w:rsidRPr="00E24AF4">
        <w:rPr>
          <w:lang w:val="en-US"/>
        </w:rPr>
        <w:t> </w:t>
      </w:r>
      <w:r w:rsidRPr="00E24AF4">
        <w:t>обращения:</w:t>
      </w:r>
      <w:r w:rsidRPr="00E24AF4">
        <w:rPr>
          <w:lang w:val="en-US"/>
        </w:rPr>
        <w:t> </w:t>
      </w:r>
      <w:r w:rsidRPr="00E24AF4">
        <w:t>30.0</w:t>
      </w:r>
      <w:r w:rsidR="00B01385" w:rsidRPr="00E24AF4">
        <w:t>9</w:t>
      </w:r>
      <w:r w:rsidRPr="00E24AF4">
        <w:t>.202</w:t>
      </w:r>
      <w:r w:rsidRPr="00E24AF4">
        <w:rPr>
          <w:lang w:val="en-US"/>
        </w:rPr>
        <w:t>4</w:t>
      </w:r>
      <w:r w:rsidRPr="00E24AF4">
        <w:t>).</w:t>
      </w:r>
      <w:bookmarkEnd w:id="61"/>
    </w:p>
    <w:p w14:paraId="0E4F9F3B" w14:textId="2F719216" w:rsidR="00702A97" w:rsidRPr="00E24AF4" w:rsidRDefault="00702A97" w:rsidP="00702A97">
      <w:pPr>
        <w:pStyle w:val="8"/>
        <w:rPr>
          <w:lang w:val="en-US"/>
        </w:rPr>
      </w:pPr>
      <w:bookmarkStart w:id="62" w:name="_Ref103703993"/>
      <w:r w:rsidRPr="00E24AF4">
        <w:rPr>
          <w:lang w:val="en-US"/>
        </w:rPr>
        <w:t>JavaScript WebSocket / JavaScript. – 2022. – URL: https://learn.javascript.ru/websocket (</w:t>
      </w:r>
      <w:r w:rsidRPr="00E24AF4">
        <w:t>дата</w:t>
      </w:r>
      <w:r w:rsidRPr="00E24AF4">
        <w:rPr>
          <w:lang w:val="en-US"/>
        </w:rPr>
        <w:t xml:space="preserve"> </w:t>
      </w:r>
      <w:r w:rsidRPr="00E24AF4">
        <w:t>обращения</w:t>
      </w:r>
      <w:r w:rsidRPr="00E24AF4">
        <w:rPr>
          <w:lang w:val="en-US"/>
        </w:rPr>
        <w:t>: 02.</w:t>
      </w:r>
      <w:r w:rsidR="00B01385" w:rsidRPr="00E24AF4">
        <w:rPr>
          <w:lang w:val="en-US"/>
        </w:rPr>
        <w:t>10</w:t>
      </w:r>
      <w:r w:rsidRPr="00E24AF4">
        <w:rPr>
          <w:lang w:val="en-US"/>
        </w:rPr>
        <w:t>.2022).</w:t>
      </w:r>
      <w:bookmarkEnd w:id="62"/>
    </w:p>
    <w:p w14:paraId="1F9C557B" w14:textId="57E06534" w:rsidR="00702A97" w:rsidRPr="00E24AF4" w:rsidRDefault="00702A97" w:rsidP="00702A97">
      <w:pPr>
        <w:pStyle w:val="8"/>
      </w:pPr>
      <w:bookmarkStart w:id="63" w:name="_Ref103704008"/>
      <w:r w:rsidRPr="00E24AF4">
        <w:rPr>
          <w:lang w:val="en-US"/>
        </w:rPr>
        <w:t>VC</w:t>
      </w:r>
      <w:r w:rsidRPr="00E24AF4">
        <w:t>.</w:t>
      </w:r>
      <w:r w:rsidRPr="00E24AF4">
        <w:rPr>
          <w:lang w:val="en-US"/>
        </w:rPr>
        <w:t>RU</w:t>
      </w:r>
      <w:r w:rsidRPr="00E24AF4">
        <w:t xml:space="preserve"> Анализ конкурентов на практике / </w:t>
      </w:r>
      <w:r w:rsidRPr="00E24AF4">
        <w:rPr>
          <w:lang w:val="en-US"/>
        </w:rPr>
        <w:t>VC</w:t>
      </w:r>
      <w:r w:rsidRPr="00E24AF4">
        <w:t>.</w:t>
      </w:r>
      <w:r w:rsidRPr="00E24AF4">
        <w:rPr>
          <w:lang w:val="en-US"/>
        </w:rPr>
        <w:t>RU</w:t>
      </w:r>
      <w:r w:rsidRPr="00E24AF4">
        <w:t xml:space="preserve">. – 2020. – </w:t>
      </w:r>
      <w:r w:rsidRPr="00E24AF4">
        <w:rPr>
          <w:lang w:val="en-US"/>
        </w:rPr>
        <w:t>URL</w:t>
      </w:r>
      <w:r w:rsidRPr="00E24AF4">
        <w:t>: https://vc.ru/marketing/181297-analiz-konkurentov-na-praktike-10-shagov-shablon (дата обращения: 30.0</w:t>
      </w:r>
      <w:r w:rsidR="00B01385" w:rsidRPr="00E24AF4">
        <w:t>9</w:t>
      </w:r>
      <w:r w:rsidRPr="00E24AF4">
        <w:t>.2024).</w:t>
      </w:r>
      <w:bookmarkEnd w:id="63"/>
    </w:p>
    <w:p w14:paraId="6BF442C4" w14:textId="5EA41968" w:rsidR="00156717" w:rsidRPr="00E24AF4" w:rsidRDefault="00156717" w:rsidP="00C05700">
      <w:pPr>
        <w:pStyle w:val="8"/>
      </w:pPr>
      <w:r w:rsidRPr="00E24AF4">
        <w:br w:type="page"/>
      </w:r>
    </w:p>
    <w:p w14:paraId="3C405607" w14:textId="5750243A" w:rsidR="008E4AD1" w:rsidRPr="00E24AF4" w:rsidRDefault="008E4AD1" w:rsidP="008E4AD1">
      <w:pPr>
        <w:pStyle w:val="110"/>
        <w:rPr>
          <w:rFonts w:cs="Times New Roman"/>
        </w:rPr>
      </w:pPr>
      <w:bookmarkStart w:id="64" w:name="_Toc199223766"/>
      <w:r w:rsidRPr="00E24AF4">
        <w:rPr>
          <w:rFonts w:cs="Times New Roman"/>
        </w:rPr>
        <w:lastRenderedPageBreak/>
        <w:t>ПРИЛОЖЕНИЯ</w:t>
      </w:r>
      <w:bookmarkEnd w:id="64"/>
    </w:p>
    <w:p w14:paraId="14B23CC9" w14:textId="5316E144" w:rsidR="00324BE1" w:rsidRPr="00E24AF4" w:rsidRDefault="000B63E3" w:rsidP="00B01385">
      <w:pPr>
        <w:pStyle w:val="8"/>
        <w:numPr>
          <w:ilvl w:val="0"/>
          <w:numId w:val="0"/>
        </w:numPr>
        <w:ind w:left="709"/>
        <w:jc w:val="right"/>
      </w:pPr>
      <w:bookmarkStart w:id="65" w:name="_Toc477525074"/>
      <w:bookmarkStart w:id="66" w:name="_Toc477526601"/>
      <w:bookmarkStart w:id="67" w:name="_Toc477526816"/>
      <w:bookmarkStart w:id="68" w:name="_Toc477529039"/>
      <w:bookmarkStart w:id="69" w:name="_Toc477530302"/>
      <w:bookmarkStart w:id="70" w:name="_Toc477532642"/>
      <w:bookmarkStart w:id="71" w:name="_Toc8214337"/>
      <w:r>
        <w:rPr>
          <w:noProof/>
        </w:rPr>
        <w:drawing>
          <wp:anchor distT="0" distB="0" distL="114300" distR="114300" simplePos="0" relativeHeight="251670528" behindDoc="0" locked="0" layoutInCell="1" allowOverlap="1" wp14:anchorId="74F7325A" wp14:editId="0ABF7AB7">
            <wp:simplePos x="0" y="0"/>
            <wp:positionH relativeFrom="page">
              <wp:align>center</wp:align>
            </wp:positionH>
            <wp:positionV relativeFrom="paragraph">
              <wp:posOffset>292518</wp:posOffset>
            </wp:positionV>
            <wp:extent cx="5939790" cy="3110865"/>
            <wp:effectExtent l="0" t="0" r="3810" b="0"/>
            <wp:wrapThrough wrapText="bothSides">
              <wp:wrapPolygon edited="0">
                <wp:start x="0" y="0"/>
                <wp:lineTo x="0" y="21428"/>
                <wp:lineTo x="21545" y="21428"/>
                <wp:lineTo x="21545" y="0"/>
                <wp:lineTo x="0" y="0"/>
              </wp:wrapPolygon>
            </wp:wrapThrough>
            <wp:docPr id="11778869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6717" w:rsidRPr="00E24AF4">
        <w:t>ПРИЛОЖЕНИЕ</w:t>
      </w:r>
      <w:r w:rsidR="00CF35B9" w:rsidRPr="00E24AF4">
        <w:t xml:space="preserve"> </w:t>
      </w:r>
      <w:r w:rsidR="00156717" w:rsidRPr="00E24AF4">
        <w:t>А</w:t>
      </w:r>
      <w:r w:rsidR="00CF35B9" w:rsidRPr="00E24AF4">
        <w:t xml:space="preserve"> </w:t>
      </w:r>
      <w:bookmarkEnd w:id="65"/>
      <w:bookmarkEnd w:id="66"/>
      <w:bookmarkEnd w:id="67"/>
      <w:bookmarkEnd w:id="68"/>
    </w:p>
    <w:bookmarkEnd w:id="69"/>
    <w:bookmarkEnd w:id="70"/>
    <w:bookmarkEnd w:id="71"/>
    <w:p w14:paraId="20A3FA1D" w14:textId="1DC614C1" w:rsidR="00B01385" w:rsidRPr="00E24AF4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1FC43021" w14:textId="15C14F0C" w:rsidR="00B01385" w:rsidRPr="00E24AF4" w:rsidRDefault="00B01385" w:rsidP="00B01385">
      <w:pPr>
        <w:pStyle w:val="8"/>
        <w:numPr>
          <w:ilvl w:val="0"/>
          <w:numId w:val="0"/>
        </w:numPr>
        <w:ind w:left="709"/>
        <w:jc w:val="right"/>
      </w:pPr>
      <w:r w:rsidRPr="00E24AF4">
        <w:t>ПРИЛОЖЕНИЕ Б</w:t>
      </w:r>
    </w:p>
    <w:p w14:paraId="48B6A088" w14:textId="34024DBC" w:rsidR="00B01385" w:rsidRPr="00743BA5" w:rsidRDefault="000B63E3" w:rsidP="00B01385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63E195C" wp14:editId="084876B5">
            <wp:simplePos x="0" y="0"/>
            <wp:positionH relativeFrom="column">
              <wp:posOffset>-241019</wp:posOffset>
            </wp:positionH>
            <wp:positionV relativeFrom="paragraph">
              <wp:posOffset>412806</wp:posOffset>
            </wp:positionV>
            <wp:extent cx="5939790" cy="2989580"/>
            <wp:effectExtent l="0" t="0" r="3810" b="1270"/>
            <wp:wrapThrough wrapText="bothSides">
              <wp:wrapPolygon edited="0">
                <wp:start x="0" y="0"/>
                <wp:lineTo x="0" y="21472"/>
                <wp:lineTo x="21545" y="21472"/>
                <wp:lineTo x="21545" y="0"/>
                <wp:lineTo x="0" y="0"/>
              </wp:wrapPolygon>
            </wp:wrapThrough>
            <wp:docPr id="4452052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7CDC6C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5F77EACC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00BBBE31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5C285D08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14DAFEB8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048D00D5" w14:textId="77777777" w:rsidR="00B01385" w:rsidRPr="00743BA5" w:rsidRDefault="00B01385" w:rsidP="00B01385">
      <w:pPr>
        <w:pStyle w:val="8"/>
        <w:numPr>
          <w:ilvl w:val="0"/>
          <w:numId w:val="0"/>
        </w:numPr>
        <w:ind w:left="709"/>
        <w:jc w:val="right"/>
      </w:pPr>
    </w:p>
    <w:p w14:paraId="17D3A5AB" w14:textId="68C5B236" w:rsidR="00B01385" w:rsidRDefault="000B63E3" w:rsidP="00B01385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8F8FCC7" wp14:editId="0352AF17">
            <wp:simplePos x="0" y="0"/>
            <wp:positionH relativeFrom="margin">
              <wp:align>left</wp:align>
            </wp:positionH>
            <wp:positionV relativeFrom="paragraph">
              <wp:posOffset>298378</wp:posOffset>
            </wp:positionV>
            <wp:extent cx="5939790" cy="3128010"/>
            <wp:effectExtent l="0" t="0" r="3810" b="0"/>
            <wp:wrapThrough wrapText="bothSides">
              <wp:wrapPolygon edited="0">
                <wp:start x="0" y="0"/>
                <wp:lineTo x="0" y="21442"/>
                <wp:lineTo x="21545" y="21442"/>
                <wp:lineTo x="21545" y="0"/>
                <wp:lineTo x="0" y="0"/>
              </wp:wrapPolygon>
            </wp:wrapThrough>
            <wp:docPr id="17545111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385" w:rsidRPr="00E24AF4">
        <w:t>ПРИЛОЖЕНИЕ В</w:t>
      </w:r>
    </w:p>
    <w:p w14:paraId="50B85CCB" w14:textId="62F84040" w:rsidR="000B63E3" w:rsidRPr="00E24AF4" w:rsidRDefault="000B63E3" w:rsidP="00B01385">
      <w:pPr>
        <w:pStyle w:val="8"/>
        <w:numPr>
          <w:ilvl w:val="0"/>
          <w:numId w:val="0"/>
        </w:numPr>
        <w:ind w:left="709"/>
        <w:jc w:val="right"/>
      </w:pPr>
    </w:p>
    <w:p w14:paraId="7B854DCA" w14:textId="2536787F" w:rsidR="00B10B6A" w:rsidRDefault="000B63E3" w:rsidP="00B10B6A">
      <w:pPr>
        <w:pStyle w:val="8"/>
        <w:numPr>
          <w:ilvl w:val="0"/>
          <w:numId w:val="0"/>
        </w:numPr>
        <w:ind w:firstLine="709"/>
        <w:jc w:val="right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E8282DA" wp14:editId="52F0584A">
            <wp:simplePos x="0" y="0"/>
            <wp:positionH relativeFrom="column">
              <wp:posOffset>13181</wp:posOffset>
            </wp:positionH>
            <wp:positionV relativeFrom="paragraph">
              <wp:posOffset>482600</wp:posOffset>
            </wp:positionV>
            <wp:extent cx="5939790" cy="3128010"/>
            <wp:effectExtent l="0" t="0" r="3810" b="0"/>
            <wp:wrapThrough wrapText="bothSides">
              <wp:wrapPolygon edited="0">
                <wp:start x="0" y="0"/>
                <wp:lineTo x="0" y="21442"/>
                <wp:lineTo x="21545" y="21442"/>
                <wp:lineTo x="21545" y="0"/>
                <wp:lineTo x="0" y="0"/>
              </wp:wrapPolygon>
            </wp:wrapThrough>
            <wp:docPr id="177932437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1385" w:rsidRPr="00E24AF4">
        <w:t>ПРИЛОЖЕНИЕ Д</w:t>
      </w:r>
    </w:p>
    <w:p w14:paraId="0038C848" w14:textId="77777777" w:rsidR="00B10B6A" w:rsidRPr="00E24AF4" w:rsidRDefault="00B10B6A" w:rsidP="000B63E3">
      <w:pPr>
        <w:pStyle w:val="8"/>
        <w:numPr>
          <w:ilvl w:val="0"/>
          <w:numId w:val="0"/>
        </w:numPr>
      </w:pPr>
    </w:p>
    <w:p w14:paraId="19BB5288" w14:textId="1DBF300D" w:rsidR="00B01385" w:rsidRPr="00E24AF4" w:rsidRDefault="00B10B6A" w:rsidP="00B10B6A">
      <w:pPr>
        <w:pStyle w:val="8"/>
        <w:numPr>
          <w:ilvl w:val="0"/>
          <w:numId w:val="0"/>
        </w:numPr>
        <w:ind w:firstLine="709"/>
        <w:jc w:val="right"/>
      </w:pPr>
      <w:r w:rsidRPr="00E24AF4">
        <w:t>ПРИЛОЖЕНИЕ Ж</w:t>
      </w:r>
    </w:p>
    <w:p w14:paraId="103CBF52" w14:textId="49D105A9" w:rsidR="00B10B6A" w:rsidRPr="00E24AF4" w:rsidRDefault="000B63E3" w:rsidP="00B01385">
      <w:pPr>
        <w:pStyle w:val="8"/>
        <w:numPr>
          <w:ilvl w:val="0"/>
          <w:numId w:val="0"/>
        </w:numPr>
        <w:ind w:left="709"/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5AF008C1" wp14:editId="72D31097">
            <wp:simplePos x="0" y="0"/>
            <wp:positionH relativeFrom="margin">
              <wp:align>right</wp:align>
            </wp:positionH>
            <wp:positionV relativeFrom="paragraph">
              <wp:posOffset>294229</wp:posOffset>
            </wp:positionV>
            <wp:extent cx="5939790" cy="3124835"/>
            <wp:effectExtent l="0" t="0" r="3810" b="0"/>
            <wp:wrapThrough wrapText="bothSides">
              <wp:wrapPolygon edited="0">
                <wp:start x="0" y="0"/>
                <wp:lineTo x="0" y="21464"/>
                <wp:lineTo x="21545" y="21464"/>
                <wp:lineTo x="21545" y="0"/>
                <wp:lineTo x="0" y="0"/>
              </wp:wrapPolygon>
            </wp:wrapThrough>
            <wp:docPr id="8624737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82634" w14:textId="55236470" w:rsidR="00B10B6A" w:rsidRPr="00E24AF4" w:rsidRDefault="00B10B6A" w:rsidP="00B01385">
      <w:pPr>
        <w:pStyle w:val="8"/>
        <w:numPr>
          <w:ilvl w:val="0"/>
          <w:numId w:val="0"/>
        </w:numPr>
        <w:ind w:left="709"/>
      </w:pPr>
    </w:p>
    <w:p w14:paraId="29F9CA1F" w14:textId="71986899" w:rsidR="00B10B6A" w:rsidRPr="00E24AF4" w:rsidRDefault="000B63E3" w:rsidP="00B10B6A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7907DCA7" wp14:editId="7EF1B914">
            <wp:simplePos x="0" y="0"/>
            <wp:positionH relativeFrom="margin">
              <wp:align>left</wp:align>
            </wp:positionH>
            <wp:positionV relativeFrom="paragraph">
              <wp:posOffset>379433</wp:posOffset>
            </wp:positionV>
            <wp:extent cx="5939790" cy="3119120"/>
            <wp:effectExtent l="0" t="0" r="3810" b="5080"/>
            <wp:wrapThrough wrapText="bothSides">
              <wp:wrapPolygon edited="0">
                <wp:start x="0" y="0"/>
                <wp:lineTo x="0" y="21503"/>
                <wp:lineTo x="21545" y="21503"/>
                <wp:lineTo x="21545" y="0"/>
                <wp:lineTo x="0" y="0"/>
              </wp:wrapPolygon>
            </wp:wrapThrough>
            <wp:docPr id="8801109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B6A" w:rsidRPr="00E24AF4">
        <w:t>ПРИЛОЖЕНИЕ З</w:t>
      </w:r>
    </w:p>
    <w:p w14:paraId="1D510216" w14:textId="0441F674" w:rsidR="00B10B6A" w:rsidRPr="00E24AF4" w:rsidRDefault="00B10B6A" w:rsidP="00B01385">
      <w:pPr>
        <w:pStyle w:val="8"/>
        <w:numPr>
          <w:ilvl w:val="0"/>
          <w:numId w:val="0"/>
        </w:numPr>
        <w:ind w:left="709"/>
      </w:pPr>
    </w:p>
    <w:p w14:paraId="2446DAF4" w14:textId="7E2E31CD" w:rsidR="00B10B6A" w:rsidRPr="00E24AF4" w:rsidRDefault="00B10B6A" w:rsidP="00B01385">
      <w:pPr>
        <w:pStyle w:val="8"/>
        <w:numPr>
          <w:ilvl w:val="0"/>
          <w:numId w:val="0"/>
        </w:numPr>
        <w:ind w:left="709"/>
      </w:pPr>
    </w:p>
    <w:p w14:paraId="3B05CCD4" w14:textId="18BB6B5E" w:rsidR="00B10B6A" w:rsidRPr="00E24AF4" w:rsidRDefault="00B10B6A" w:rsidP="00B01385">
      <w:pPr>
        <w:pStyle w:val="8"/>
        <w:numPr>
          <w:ilvl w:val="0"/>
          <w:numId w:val="0"/>
        </w:numPr>
        <w:ind w:left="709"/>
      </w:pPr>
    </w:p>
    <w:p w14:paraId="2FB1E8E7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6879B91F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7AB6FE34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79759F9C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1FED9808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6B3D0089" w14:textId="67EACC8B" w:rsidR="00B10B6A" w:rsidRDefault="00B021BC" w:rsidP="00B10B6A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71294199" wp14:editId="35B5E65C">
            <wp:simplePos x="0" y="0"/>
            <wp:positionH relativeFrom="margin">
              <wp:align>right</wp:align>
            </wp:positionH>
            <wp:positionV relativeFrom="paragraph">
              <wp:posOffset>368227</wp:posOffset>
            </wp:positionV>
            <wp:extent cx="5939790" cy="3096260"/>
            <wp:effectExtent l="0" t="0" r="3810" b="8890"/>
            <wp:wrapThrough wrapText="bothSides">
              <wp:wrapPolygon edited="0">
                <wp:start x="0" y="0"/>
                <wp:lineTo x="0" y="21529"/>
                <wp:lineTo x="21545" y="21529"/>
                <wp:lineTo x="21545" y="0"/>
                <wp:lineTo x="0" y="0"/>
              </wp:wrapPolygon>
            </wp:wrapThrough>
            <wp:docPr id="48687257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B6A" w:rsidRPr="00E24AF4">
        <w:t>ПРИЛОЖЕНИЕ Е</w:t>
      </w:r>
    </w:p>
    <w:p w14:paraId="1B61A4BF" w14:textId="2F443D27" w:rsidR="00B021BC" w:rsidRPr="00E24AF4" w:rsidRDefault="00B021BC" w:rsidP="00B10B6A">
      <w:pPr>
        <w:pStyle w:val="8"/>
        <w:numPr>
          <w:ilvl w:val="0"/>
          <w:numId w:val="0"/>
        </w:numPr>
        <w:ind w:left="709"/>
        <w:jc w:val="right"/>
      </w:pPr>
    </w:p>
    <w:p w14:paraId="7EC86850" w14:textId="1BD62674" w:rsidR="00B10B6A" w:rsidRPr="00E24AF4" w:rsidRDefault="00B021BC" w:rsidP="00B10B6A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B8352A9" wp14:editId="018DFFCB">
            <wp:simplePos x="0" y="0"/>
            <wp:positionH relativeFrom="margin">
              <wp:align>left</wp:align>
            </wp:positionH>
            <wp:positionV relativeFrom="paragraph">
              <wp:posOffset>504755</wp:posOffset>
            </wp:positionV>
            <wp:extent cx="5939790" cy="3106420"/>
            <wp:effectExtent l="0" t="0" r="3810" b="0"/>
            <wp:wrapThrough wrapText="bothSides">
              <wp:wrapPolygon edited="0">
                <wp:start x="0" y="0"/>
                <wp:lineTo x="0" y="21459"/>
                <wp:lineTo x="21545" y="21459"/>
                <wp:lineTo x="21545" y="0"/>
                <wp:lineTo x="0" y="0"/>
              </wp:wrapPolygon>
            </wp:wrapThrough>
            <wp:docPr id="123559555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B6A" w:rsidRPr="00E24AF4">
        <w:t>ПРИЛОЖЕНИЕ Ё</w:t>
      </w:r>
    </w:p>
    <w:p w14:paraId="412BA4EA" w14:textId="77777777" w:rsidR="00B10B6A" w:rsidRPr="00E24AF4" w:rsidRDefault="00B10B6A" w:rsidP="00B021BC">
      <w:pPr>
        <w:pStyle w:val="8"/>
        <w:numPr>
          <w:ilvl w:val="0"/>
          <w:numId w:val="0"/>
        </w:numPr>
      </w:pPr>
    </w:p>
    <w:p w14:paraId="554A97CA" w14:textId="77777777" w:rsidR="00B10B6A" w:rsidRPr="00E24AF4" w:rsidRDefault="00B10B6A" w:rsidP="00B10B6A">
      <w:pPr>
        <w:pStyle w:val="8"/>
        <w:numPr>
          <w:ilvl w:val="0"/>
          <w:numId w:val="0"/>
        </w:numPr>
        <w:jc w:val="right"/>
      </w:pPr>
    </w:p>
    <w:p w14:paraId="37FC8EC6" w14:textId="7BB6CF45" w:rsidR="00B10B6A" w:rsidRPr="00E24AF4" w:rsidRDefault="00B10B6A" w:rsidP="00B10B6A">
      <w:pPr>
        <w:pStyle w:val="8"/>
        <w:numPr>
          <w:ilvl w:val="0"/>
          <w:numId w:val="0"/>
        </w:numPr>
        <w:jc w:val="right"/>
      </w:pPr>
      <w:r w:rsidRPr="00E24AF4">
        <w:t>ПРИЛОЖЕНИЕ И</w:t>
      </w:r>
    </w:p>
    <w:p w14:paraId="5999D3EB" w14:textId="2F3A8D7E" w:rsidR="00B10B6A" w:rsidRPr="00E24AF4" w:rsidRDefault="00B021BC" w:rsidP="00B10B6A">
      <w:pPr>
        <w:pStyle w:val="8"/>
        <w:numPr>
          <w:ilvl w:val="0"/>
          <w:numId w:val="0"/>
        </w:numPr>
        <w:ind w:left="709"/>
        <w:jc w:val="right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8381306" wp14:editId="22E97E96">
            <wp:simplePos x="0" y="0"/>
            <wp:positionH relativeFrom="margin">
              <wp:align>right</wp:align>
            </wp:positionH>
            <wp:positionV relativeFrom="paragraph">
              <wp:posOffset>215437</wp:posOffset>
            </wp:positionV>
            <wp:extent cx="5939790" cy="3127375"/>
            <wp:effectExtent l="0" t="0" r="3810" b="0"/>
            <wp:wrapThrough wrapText="bothSides">
              <wp:wrapPolygon edited="0">
                <wp:start x="0" y="0"/>
                <wp:lineTo x="0" y="21446"/>
                <wp:lineTo x="21545" y="21446"/>
                <wp:lineTo x="21545" y="0"/>
                <wp:lineTo x="0" y="0"/>
              </wp:wrapPolygon>
            </wp:wrapThrough>
            <wp:docPr id="18445059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568D80" w14:textId="77777777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6772D6B7" w14:textId="0006E1B1" w:rsidR="00B021BC" w:rsidRDefault="00B021BC" w:rsidP="00B021BC">
      <w:pPr>
        <w:pStyle w:val="8"/>
        <w:numPr>
          <w:ilvl w:val="0"/>
          <w:numId w:val="0"/>
        </w:numPr>
        <w:jc w:val="right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0F13D408" wp14:editId="230CE5C5">
            <wp:simplePos x="0" y="0"/>
            <wp:positionH relativeFrom="margin">
              <wp:align>right</wp:align>
            </wp:positionH>
            <wp:positionV relativeFrom="paragraph">
              <wp:posOffset>372036</wp:posOffset>
            </wp:positionV>
            <wp:extent cx="5939790" cy="3114040"/>
            <wp:effectExtent l="0" t="0" r="3810" b="0"/>
            <wp:wrapThrough wrapText="bothSides">
              <wp:wrapPolygon edited="0">
                <wp:start x="0" y="0"/>
                <wp:lineTo x="0" y="21406"/>
                <wp:lineTo x="21545" y="21406"/>
                <wp:lineTo x="21545" y="0"/>
                <wp:lineTo x="0" y="0"/>
              </wp:wrapPolygon>
            </wp:wrapThrough>
            <wp:docPr id="160073093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1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4AF4">
        <w:t xml:space="preserve">ПРИЛОЖЕНИЕ </w:t>
      </w:r>
      <w:r>
        <w:t>Й</w:t>
      </w:r>
    </w:p>
    <w:p w14:paraId="60F1C9F8" w14:textId="038FF662" w:rsidR="00B021BC" w:rsidRDefault="00B021BC" w:rsidP="00B021BC">
      <w:pPr>
        <w:pStyle w:val="8"/>
        <w:numPr>
          <w:ilvl w:val="0"/>
          <w:numId w:val="0"/>
        </w:numPr>
        <w:jc w:val="right"/>
      </w:pPr>
      <w:r w:rsidRPr="00E24AF4">
        <w:t xml:space="preserve">ПРИЛОЖЕНИЕ </w:t>
      </w:r>
      <w:r>
        <w:t>К</w:t>
      </w:r>
    </w:p>
    <w:p w14:paraId="34DDB0BF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219D61FC" w14:textId="456A219D" w:rsidR="00B021BC" w:rsidRPr="00E24AF4" w:rsidRDefault="00B021BC" w:rsidP="00B021BC">
      <w:pPr>
        <w:pStyle w:val="8"/>
        <w:numPr>
          <w:ilvl w:val="0"/>
          <w:numId w:val="0"/>
        </w:numPr>
        <w:jc w:val="right"/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CECEF56" wp14:editId="3D941627">
            <wp:simplePos x="0" y="0"/>
            <wp:positionH relativeFrom="column">
              <wp:posOffset>-122838</wp:posOffset>
            </wp:positionH>
            <wp:positionV relativeFrom="paragraph">
              <wp:posOffset>0</wp:posOffset>
            </wp:positionV>
            <wp:extent cx="5939790" cy="4439285"/>
            <wp:effectExtent l="0" t="0" r="3810" b="0"/>
            <wp:wrapThrough wrapText="bothSides">
              <wp:wrapPolygon edited="0">
                <wp:start x="0" y="0"/>
                <wp:lineTo x="0" y="21504"/>
                <wp:lineTo x="21545" y="21504"/>
                <wp:lineTo x="21545" y="0"/>
                <wp:lineTo x="0" y="0"/>
              </wp:wrapPolygon>
            </wp:wrapThrough>
            <wp:docPr id="16764038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3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42780" w14:textId="67762BC2" w:rsidR="00B021BC" w:rsidRPr="00E24AF4" w:rsidRDefault="00B021BC" w:rsidP="00B021BC">
      <w:pPr>
        <w:pStyle w:val="8"/>
        <w:numPr>
          <w:ilvl w:val="0"/>
          <w:numId w:val="0"/>
        </w:numPr>
        <w:jc w:val="right"/>
      </w:pPr>
    </w:p>
    <w:p w14:paraId="33F0F568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214FC01D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42E843CB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647FBD14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044492D4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7C6A256C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733CA4B4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0404E9E6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18112FFF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35DE20C5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6D2C043E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72C98270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407ABDB0" w14:textId="77777777" w:rsidR="00B021BC" w:rsidRDefault="00B021BC" w:rsidP="00B021BC">
      <w:pPr>
        <w:pStyle w:val="8"/>
        <w:numPr>
          <w:ilvl w:val="0"/>
          <w:numId w:val="0"/>
        </w:numPr>
        <w:jc w:val="right"/>
      </w:pPr>
    </w:p>
    <w:p w14:paraId="37D24F4D" w14:textId="379DEC30" w:rsidR="00B021BC" w:rsidRDefault="00B021BC" w:rsidP="00B021BC">
      <w:pPr>
        <w:pStyle w:val="8"/>
        <w:numPr>
          <w:ilvl w:val="0"/>
          <w:numId w:val="0"/>
        </w:numPr>
        <w:jc w:val="right"/>
      </w:pPr>
      <w:r w:rsidRPr="00E24AF4">
        <w:lastRenderedPageBreak/>
        <w:t xml:space="preserve">ПРИЛОЖЕНИЕ </w:t>
      </w:r>
      <w:r>
        <w:t>Л</w:t>
      </w:r>
    </w:p>
    <w:p w14:paraId="1A4F7761" w14:textId="21BCDB4F" w:rsidR="00B021BC" w:rsidRDefault="00B021BC" w:rsidP="00B021BC">
      <w:pPr>
        <w:pStyle w:val="8"/>
        <w:numPr>
          <w:ilvl w:val="0"/>
          <w:numId w:val="0"/>
        </w:numPr>
        <w:jc w:val="right"/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19E2654" wp14:editId="65361EA5">
            <wp:simplePos x="0" y="0"/>
            <wp:positionH relativeFrom="margin">
              <wp:align>left</wp:align>
            </wp:positionH>
            <wp:positionV relativeFrom="paragraph">
              <wp:posOffset>433070</wp:posOffset>
            </wp:positionV>
            <wp:extent cx="5939790" cy="4473575"/>
            <wp:effectExtent l="0" t="0" r="3810" b="3175"/>
            <wp:wrapThrough wrapText="bothSides">
              <wp:wrapPolygon edited="0">
                <wp:start x="0" y="0"/>
                <wp:lineTo x="0" y="21523"/>
                <wp:lineTo x="21545" y="21523"/>
                <wp:lineTo x="21545" y="0"/>
                <wp:lineTo x="0" y="0"/>
              </wp:wrapPolygon>
            </wp:wrapThrough>
            <wp:docPr id="3193342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AD3A1" w14:textId="64F9D35B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4F59DDC6" w14:textId="03D1D620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p w14:paraId="555C6758" w14:textId="361D6BC9" w:rsidR="00B10B6A" w:rsidRPr="00E24AF4" w:rsidRDefault="00B10B6A" w:rsidP="00B10B6A">
      <w:pPr>
        <w:pStyle w:val="8"/>
        <w:numPr>
          <w:ilvl w:val="0"/>
          <w:numId w:val="0"/>
        </w:numPr>
        <w:ind w:left="709"/>
        <w:jc w:val="right"/>
      </w:pPr>
    </w:p>
    <w:sectPr w:rsidR="00B10B6A" w:rsidRPr="00E24AF4" w:rsidSect="00B41F0C">
      <w:footerReference w:type="default" r:id="rId2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55B82" w14:textId="77777777" w:rsidR="00B515E2" w:rsidRDefault="00B515E2" w:rsidP="00E070CB">
      <w:pPr>
        <w:spacing w:after="0" w:line="240" w:lineRule="auto"/>
      </w:pPr>
      <w:r>
        <w:separator/>
      </w:r>
    </w:p>
    <w:p w14:paraId="5DD48495" w14:textId="77777777" w:rsidR="00B515E2" w:rsidRDefault="00B515E2"/>
  </w:endnote>
  <w:endnote w:type="continuationSeparator" w:id="0">
    <w:p w14:paraId="40890FA4" w14:textId="77777777" w:rsidR="00B515E2" w:rsidRDefault="00B515E2" w:rsidP="00E070CB">
      <w:pPr>
        <w:spacing w:after="0" w:line="240" w:lineRule="auto"/>
      </w:pPr>
      <w:r>
        <w:continuationSeparator/>
      </w:r>
    </w:p>
    <w:p w14:paraId="6529D9D2" w14:textId="77777777" w:rsidR="00B515E2" w:rsidRDefault="00B515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0C77AE31" w14:textId="77777777" w:rsidR="003117EB" w:rsidRPr="00BE15C1" w:rsidRDefault="003117EB" w:rsidP="00BE15C1">
        <w:pPr>
          <w:pStyle w:val="a7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58FABBC" w14:textId="77777777" w:rsidR="00D61CCF" w:rsidRDefault="00D61C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D2D1" w14:textId="77777777" w:rsidR="00B515E2" w:rsidRDefault="00B515E2" w:rsidP="00E070CB">
      <w:pPr>
        <w:spacing w:after="0" w:line="240" w:lineRule="auto"/>
      </w:pPr>
      <w:r>
        <w:separator/>
      </w:r>
    </w:p>
    <w:p w14:paraId="4C306C06" w14:textId="77777777" w:rsidR="00B515E2" w:rsidRDefault="00B515E2"/>
  </w:footnote>
  <w:footnote w:type="continuationSeparator" w:id="0">
    <w:p w14:paraId="204CF1FB" w14:textId="77777777" w:rsidR="00B515E2" w:rsidRDefault="00B515E2" w:rsidP="00E070CB">
      <w:pPr>
        <w:spacing w:after="0" w:line="240" w:lineRule="auto"/>
      </w:pPr>
      <w:r>
        <w:continuationSeparator/>
      </w:r>
    </w:p>
    <w:p w14:paraId="42EBEE25" w14:textId="77777777" w:rsidR="00B515E2" w:rsidRDefault="00B515E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pStyle w:val="a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D6C78"/>
    <w:multiLevelType w:val="multilevel"/>
    <w:tmpl w:val="73FE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D2926"/>
    <w:multiLevelType w:val="multilevel"/>
    <w:tmpl w:val="A22A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12D55"/>
    <w:multiLevelType w:val="multilevel"/>
    <w:tmpl w:val="9A7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C0B5F"/>
    <w:multiLevelType w:val="multilevel"/>
    <w:tmpl w:val="F6C0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56713"/>
    <w:multiLevelType w:val="multilevel"/>
    <w:tmpl w:val="0410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00066"/>
    <w:multiLevelType w:val="multilevel"/>
    <w:tmpl w:val="A38A7B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F770C"/>
    <w:multiLevelType w:val="multilevel"/>
    <w:tmpl w:val="F022DB5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35A8C"/>
    <w:multiLevelType w:val="hybridMultilevel"/>
    <w:tmpl w:val="C9DEBE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A30D2"/>
    <w:multiLevelType w:val="multilevel"/>
    <w:tmpl w:val="3276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57139D"/>
    <w:multiLevelType w:val="hybridMultilevel"/>
    <w:tmpl w:val="3D2C1470"/>
    <w:lvl w:ilvl="0" w:tplc="B540F69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13E2E9F"/>
    <w:multiLevelType w:val="multilevel"/>
    <w:tmpl w:val="2A4C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621029"/>
    <w:multiLevelType w:val="multilevel"/>
    <w:tmpl w:val="E9680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525454"/>
    <w:multiLevelType w:val="multilevel"/>
    <w:tmpl w:val="04325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7F0BE9"/>
    <w:multiLevelType w:val="hybridMultilevel"/>
    <w:tmpl w:val="5C885F42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747247"/>
    <w:multiLevelType w:val="hybridMultilevel"/>
    <w:tmpl w:val="1DA0E43E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C1D31C2"/>
    <w:multiLevelType w:val="hybridMultilevel"/>
    <w:tmpl w:val="47CCE378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E282B5E"/>
    <w:multiLevelType w:val="hybridMultilevel"/>
    <w:tmpl w:val="F94EB6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3066126"/>
    <w:multiLevelType w:val="multilevel"/>
    <w:tmpl w:val="5FC47342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25625153"/>
    <w:multiLevelType w:val="multilevel"/>
    <w:tmpl w:val="2CE00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4A3069"/>
    <w:multiLevelType w:val="multilevel"/>
    <w:tmpl w:val="BE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33873"/>
    <w:multiLevelType w:val="hybridMultilevel"/>
    <w:tmpl w:val="76FAC036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8E936BF"/>
    <w:multiLevelType w:val="hybridMultilevel"/>
    <w:tmpl w:val="71D67E0A"/>
    <w:lvl w:ilvl="0" w:tplc="A5D671CC">
      <w:start w:val="1"/>
      <w:numFmt w:val="decimal"/>
      <w:pStyle w:val="8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2DD200EA"/>
    <w:multiLevelType w:val="multilevel"/>
    <w:tmpl w:val="993A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8638C"/>
    <w:multiLevelType w:val="multilevel"/>
    <w:tmpl w:val="92E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E5E83"/>
    <w:multiLevelType w:val="hybridMultilevel"/>
    <w:tmpl w:val="1A70C07A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656473C"/>
    <w:multiLevelType w:val="multilevel"/>
    <w:tmpl w:val="1BBE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7E32C1"/>
    <w:multiLevelType w:val="hybridMultilevel"/>
    <w:tmpl w:val="CBEE15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9F824CF"/>
    <w:multiLevelType w:val="hybridMultilevel"/>
    <w:tmpl w:val="7D36E172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36F48BB"/>
    <w:multiLevelType w:val="multilevel"/>
    <w:tmpl w:val="348E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941976"/>
    <w:multiLevelType w:val="multilevel"/>
    <w:tmpl w:val="C5FCF3C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BC70BC"/>
    <w:multiLevelType w:val="multilevel"/>
    <w:tmpl w:val="42DC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F22173"/>
    <w:multiLevelType w:val="multilevel"/>
    <w:tmpl w:val="CDB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6478DF"/>
    <w:multiLevelType w:val="multilevel"/>
    <w:tmpl w:val="C8BC5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176501"/>
    <w:multiLevelType w:val="hybridMultilevel"/>
    <w:tmpl w:val="5D609CB4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EC7631F"/>
    <w:multiLevelType w:val="hybridMultilevel"/>
    <w:tmpl w:val="DAF6AD7E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18106B4"/>
    <w:multiLevelType w:val="hybridMultilevel"/>
    <w:tmpl w:val="53B48964"/>
    <w:lvl w:ilvl="0" w:tplc="B540F6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7641BD"/>
    <w:multiLevelType w:val="multilevel"/>
    <w:tmpl w:val="57FAA0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A2403"/>
    <w:multiLevelType w:val="multilevel"/>
    <w:tmpl w:val="47E0B314"/>
    <w:lvl w:ilvl="0">
      <w:start w:val="1"/>
      <w:numFmt w:val="decimal"/>
      <w:pStyle w:val="13"/>
      <w:suff w:val="space"/>
      <w:lvlText w:val="%1"/>
      <w:lvlJc w:val="left"/>
      <w:pPr>
        <w:ind w:left="709" w:firstLine="709"/>
      </w:pPr>
      <w:rPr>
        <w:rFonts w:hint="default"/>
      </w:rPr>
    </w:lvl>
    <w:lvl w:ilvl="1">
      <w:start w:val="1"/>
      <w:numFmt w:val="decimal"/>
      <w:pStyle w:val="1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397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1135" w:firstLine="709"/>
      </w:p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9" w15:restartNumberingAfterBreak="0">
    <w:nsid w:val="59F12DB4"/>
    <w:multiLevelType w:val="hybridMultilevel"/>
    <w:tmpl w:val="2444C006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5B9F1E40"/>
    <w:multiLevelType w:val="hybridMultilevel"/>
    <w:tmpl w:val="8C1208EC"/>
    <w:lvl w:ilvl="0" w:tplc="B540F6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5C0AEF"/>
    <w:multiLevelType w:val="hybridMultilevel"/>
    <w:tmpl w:val="48EC1048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D2D419F"/>
    <w:multiLevelType w:val="hybridMultilevel"/>
    <w:tmpl w:val="5160595C"/>
    <w:lvl w:ilvl="0" w:tplc="A39C39FE">
      <w:start w:val="1"/>
      <w:numFmt w:val="russianLower"/>
      <w:pStyle w:val="7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5EC33C67"/>
    <w:multiLevelType w:val="multilevel"/>
    <w:tmpl w:val="D812C22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F35115"/>
    <w:multiLevelType w:val="hybridMultilevel"/>
    <w:tmpl w:val="89F61A2C"/>
    <w:lvl w:ilvl="0" w:tplc="89608B82">
      <w:start w:val="1"/>
      <w:numFmt w:val="bullet"/>
      <w:pStyle w:val="7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2F54FC"/>
    <w:multiLevelType w:val="hybridMultilevel"/>
    <w:tmpl w:val="0E5A14E0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24B2FCC"/>
    <w:multiLevelType w:val="hybridMultilevel"/>
    <w:tmpl w:val="F7703368"/>
    <w:lvl w:ilvl="0" w:tplc="938AAD3A">
      <w:start w:val="1"/>
      <w:numFmt w:val="decimal"/>
      <w:lvlText w:val="%1."/>
      <w:lvlJc w:val="left"/>
      <w:pPr>
        <w:ind w:left="1440" w:hanging="363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25E6922"/>
    <w:multiLevelType w:val="multilevel"/>
    <w:tmpl w:val="F91A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48D3EF4"/>
    <w:multiLevelType w:val="multilevel"/>
    <w:tmpl w:val="A94EBE7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637CC"/>
    <w:multiLevelType w:val="multilevel"/>
    <w:tmpl w:val="F5F43D2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7C62A0"/>
    <w:multiLevelType w:val="hybridMultilevel"/>
    <w:tmpl w:val="5630F0E0"/>
    <w:lvl w:ilvl="0" w:tplc="7DB4FDCA">
      <w:start w:val="1"/>
      <w:numFmt w:val="decimal"/>
      <w:pStyle w:val="7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EE105EC"/>
    <w:multiLevelType w:val="hybridMultilevel"/>
    <w:tmpl w:val="5B4876FC"/>
    <w:lvl w:ilvl="0" w:tplc="783271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2B73B1"/>
    <w:multiLevelType w:val="hybridMultilevel"/>
    <w:tmpl w:val="59CA2794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05C55F3"/>
    <w:multiLevelType w:val="hybridMultilevel"/>
    <w:tmpl w:val="1340D264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73C51172"/>
    <w:multiLevelType w:val="hybridMultilevel"/>
    <w:tmpl w:val="CDDAD55E"/>
    <w:lvl w:ilvl="0" w:tplc="B540F692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41B7AA2"/>
    <w:multiLevelType w:val="multilevel"/>
    <w:tmpl w:val="FA94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4266A1"/>
    <w:multiLevelType w:val="multilevel"/>
    <w:tmpl w:val="10E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EC4BC7"/>
    <w:multiLevelType w:val="hybridMultilevel"/>
    <w:tmpl w:val="8DE2B1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7A3176FF"/>
    <w:multiLevelType w:val="multilevel"/>
    <w:tmpl w:val="AF967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D0E5DEE"/>
    <w:multiLevelType w:val="hybridMultilevel"/>
    <w:tmpl w:val="87461F7E"/>
    <w:lvl w:ilvl="0" w:tplc="B540F69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E4B6397"/>
    <w:multiLevelType w:val="multilevel"/>
    <w:tmpl w:val="B50E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984455">
    <w:abstractNumId w:val="0"/>
  </w:num>
  <w:num w:numId="2" w16cid:durableId="417137436">
    <w:abstractNumId w:val="22"/>
  </w:num>
  <w:num w:numId="3" w16cid:durableId="658777995">
    <w:abstractNumId w:val="44"/>
  </w:num>
  <w:num w:numId="4" w16cid:durableId="100534739">
    <w:abstractNumId w:val="42"/>
  </w:num>
  <w:num w:numId="5" w16cid:durableId="911427862">
    <w:abstractNumId w:val="50"/>
  </w:num>
  <w:num w:numId="6" w16cid:durableId="1909607649">
    <w:abstractNumId w:val="38"/>
  </w:num>
  <w:num w:numId="7" w16cid:durableId="149761608">
    <w:abstractNumId w:val="51"/>
  </w:num>
  <w:num w:numId="8" w16cid:durableId="1129906404">
    <w:abstractNumId w:val="39"/>
  </w:num>
  <w:num w:numId="9" w16cid:durableId="1048645651">
    <w:abstractNumId w:val="41"/>
  </w:num>
  <w:num w:numId="10" w16cid:durableId="615136899">
    <w:abstractNumId w:val="52"/>
  </w:num>
  <w:num w:numId="11" w16cid:durableId="2040935248">
    <w:abstractNumId w:val="34"/>
  </w:num>
  <w:num w:numId="12" w16cid:durableId="829055679">
    <w:abstractNumId w:val="14"/>
  </w:num>
  <w:num w:numId="13" w16cid:durableId="607153438">
    <w:abstractNumId w:val="53"/>
  </w:num>
  <w:num w:numId="14" w16cid:durableId="1553809235">
    <w:abstractNumId w:val="33"/>
  </w:num>
  <w:num w:numId="15" w16cid:durableId="1921595482">
    <w:abstractNumId w:val="5"/>
  </w:num>
  <w:num w:numId="16" w16cid:durableId="1808206825">
    <w:abstractNumId w:val="29"/>
  </w:num>
  <w:num w:numId="17" w16cid:durableId="1243419014">
    <w:abstractNumId w:val="7"/>
  </w:num>
  <w:num w:numId="18" w16cid:durableId="673188231">
    <w:abstractNumId w:val="18"/>
  </w:num>
  <w:num w:numId="19" w16cid:durableId="1593126050">
    <w:abstractNumId w:val="59"/>
  </w:num>
  <w:num w:numId="20" w16cid:durableId="11336704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97982532">
    <w:abstractNumId w:val="4"/>
  </w:num>
  <w:num w:numId="22" w16cid:durableId="971443214">
    <w:abstractNumId w:val="60"/>
  </w:num>
  <w:num w:numId="23" w16cid:durableId="85463872">
    <w:abstractNumId w:val="23"/>
  </w:num>
  <w:num w:numId="24" w16cid:durableId="1140876964">
    <w:abstractNumId w:val="20"/>
  </w:num>
  <w:num w:numId="25" w16cid:durableId="1756315872">
    <w:abstractNumId w:val="58"/>
  </w:num>
  <w:num w:numId="26" w16cid:durableId="1492865060">
    <w:abstractNumId w:val="3"/>
  </w:num>
  <w:num w:numId="27" w16cid:durableId="39986135">
    <w:abstractNumId w:val="24"/>
  </w:num>
  <w:num w:numId="28" w16cid:durableId="139924353">
    <w:abstractNumId w:val="57"/>
  </w:num>
  <w:num w:numId="29" w16cid:durableId="1457681783">
    <w:abstractNumId w:val="17"/>
  </w:num>
  <w:num w:numId="30" w16cid:durableId="1683584933">
    <w:abstractNumId w:val="27"/>
  </w:num>
  <w:num w:numId="31" w16cid:durableId="1327438569">
    <w:abstractNumId w:val="8"/>
  </w:num>
  <w:num w:numId="32" w16cid:durableId="1773208987">
    <w:abstractNumId w:val="36"/>
  </w:num>
  <w:num w:numId="33" w16cid:durableId="1820803479">
    <w:abstractNumId w:val="15"/>
  </w:num>
  <w:num w:numId="34" w16cid:durableId="1245147605">
    <w:abstractNumId w:val="28"/>
  </w:num>
  <w:num w:numId="35" w16cid:durableId="1310473314">
    <w:abstractNumId w:val="21"/>
  </w:num>
  <w:num w:numId="36" w16cid:durableId="1831141741">
    <w:abstractNumId w:val="35"/>
  </w:num>
  <w:num w:numId="37" w16cid:durableId="811362027">
    <w:abstractNumId w:val="10"/>
  </w:num>
  <w:num w:numId="38" w16cid:durableId="518081620">
    <w:abstractNumId w:val="54"/>
  </w:num>
  <w:num w:numId="39" w16cid:durableId="509178097">
    <w:abstractNumId w:val="55"/>
  </w:num>
  <w:num w:numId="40" w16cid:durableId="1753116055">
    <w:abstractNumId w:val="9"/>
  </w:num>
  <w:num w:numId="41" w16cid:durableId="542209615">
    <w:abstractNumId w:val="2"/>
  </w:num>
  <w:num w:numId="42" w16cid:durableId="1077440744">
    <w:abstractNumId w:val="56"/>
  </w:num>
  <w:num w:numId="43" w16cid:durableId="2024934925">
    <w:abstractNumId w:val="32"/>
  </w:num>
  <w:num w:numId="44" w16cid:durableId="202062830">
    <w:abstractNumId w:val="43"/>
  </w:num>
  <w:num w:numId="45" w16cid:durableId="528882546">
    <w:abstractNumId w:val="26"/>
  </w:num>
  <w:num w:numId="46" w16cid:durableId="402873383">
    <w:abstractNumId w:val="47"/>
  </w:num>
  <w:num w:numId="47" w16cid:durableId="892349650">
    <w:abstractNumId w:val="31"/>
  </w:num>
  <w:num w:numId="48" w16cid:durableId="1118797820">
    <w:abstractNumId w:val="37"/>
  </w:num>
  <w:num w:numId="49" w16cid:durableId="176120834">
    <w:abstractNumId w:val="30"/>
  </w:num>
  <w:num w:numId="50" w16cid:durableId="1962953446">
    <w:abstractNumId w:val="16"/>
  </w:num>
  <w:num w:numId="51" w16cid:durableId="989018541">
    <w:abstractNumId w:val="45"/>
  </w:num>
  <w:num w:numId="52" w16cid:durableId="2081900910">
    <w:abstractNumId w:val="25"/>
  </w:num>
  <w:num w:numId="53" w16cid:durableId="1009060881">
    <w:abstractNumId w:val="11"/>
  </w:num>
  <w:num w:numId="54" w16cid:durableId="881943167">
    <w:abstractNumId w:val="12"/>
  </w:num>
  <w:num w:numId="55" w16cid:durableId="1391151621">
    <w:abstractNumId w:val="48"/>
  </w:num>
  <w:num w:numId="56" w16cid:durableId="954559501">
    <w:abstractNumId w:val="49"/>
  </w:num>
  <w:num w:numId="57" w16cid:durableId="1860385884">
    <w:abstractNumId w:val="6"/>
  </w:num>
  <w:num w:numId="58" w16cid:durableId="2088728365">
    <w:abstractNumId w:val="1"/>
  </w:num>
  <w:num w:numId="59" w16cid:durableId="1652902279">
    <w:abstractNumId w:val="13"/>
  </w:num>
  <w:num w:numId="60" w16cid:durableId="617378413">
    <w:abstractNumId w:val="19"/>
  </w:num>
  <w:num w:numId="61" w16cid:durableId="1588345831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301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227F4"/>
    <w:rsid w:val="00027745"/>
    <w:rsid w:val="0003219A"/>
    <w:rsid w:val="000330D7"/>
    <w:rsid w:val="00040E33"/>
    <w:rsid w:val="00051BDB"/>
    <w:rsid w:val="00053D82"/>
    <w:rsid w:val="00061632"/>
    <w:rsid w:val="00063046"/>
    <w:rsid w:val="0007229F"/>
    <w:rsid w:val="000770E9"/>
    <w:rsid w:val="00083A0A"/>
    <w:rsid w:val="000852F9"/>
    <w:rsid w:val="0008757C"/>
    <w:rsid w:val="00090805"/>
    <w:rsid w:val="00093F32"/>
    <w:rsid w:val="00095F17"/>
    <w:rsid w:val="000969A9"/>
    <w:rsid w:val="000A69ED"/>
    <w:rsid w:val="000A7845"/>
    <w:rsid w:val="000B1713"/>
    <w:rsid w:val="000B63E3"/>
    <w:rsid w:val="000C51AA"/>
    <w:rsid w:val="000D30B2"/>
    <w:rsid w:val="000D3771"/>
    <w:rsid w:val="000D37EF"/>
    <w:rsid w:val="000D5733"/>
    <w:rsid w:val="000E15FD"/>
    <w:rsid w:val="000E48EE"/>
    <w:rsid w:val="000E61FC"/>
    <w:rsid w:val="000E66BC"/>
    <w:rsid w:val="000F73F0"/>
    <w:rsid w:val="00111682"/>
    <w:rsid w:val="00113317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61FAF"/>
    <w:rsid w:val="001742F4"/>
    <w:rsid w:val="0019483E"/>
    <w:rsid w:val="001A09FB"/>
    <w:rsid w:val="001A2235"/>
    <w:rsid w:val="001A5751"/>
    <w:rsid w:val="001B31DF"/>
    <w:rsid w:val="001B37D2"/>
    <w:rsid w:val="001C0DA6"/>
    <w:rsid w:val="001C4551"/>
    <w:rsid w:val="001E0E5D"/>
    <w:rsid w:val="001E3C14"/>
    <w:rsid w:val="001E59AE"/>
    <w:rsid w:val="001E7A34"/>
    <w:rsid w:val="002040D4"/>
    <w:rsid w:val="00204BCA"/>
    <w:rsid w:val="00207D1B"/>
    <w:rsid w:val="00211BEB"/>
    <w:rsid w:val="002131BD"/>
    <w:rsid w:val="0021566C"/>
    <w:rsid w:val="002231F3"/>
    <w:rsid w:val="0022472B"/>
    <w:rsid w:val="00227348"/>
    <w:rsid w:val="00245176"/>
    <w:rsid w:val="002452D7"/>
    <w:rsid w:val="00257461"/>
    <w:rsid w:val="00257A1F"/>
    <w:rsid w:val="002703DC"/>
    <w:rsid w:val="00271F6C"/>
    <w:rsid w:val="00272C5A"/>
    <w:rsid w:val="00274D64"/>
    <w:rsid w:val="00294052"/>
    <w:rsid w:val="002A0669"/>
    <w:rsid w:val="002A22A3"/>
    <w:rsid w:val="002A33C9"/>
    <w:rsid w:val="002A5057"/>
    <w:rsid w:val="002B0CAD"/>
    <w:rsid w:val="002B50B1"/>
    <w:rsid w:val="002C4D9A"/>
    <w:rsid w:val="002C786C"/>
    <w:rsid w:val="002D4C64"/>
    <w:rsid w:val="002D5538"/>
    <w:rsid w:val="002E1D10"/>
    <w:rsid w:val="002E300E"/>
    <w:rsid w:val="002E389B"/>
    <w:rsid w:val="002E7F8E"/>
    <w:rsid w:val="0030015D"/>
    <w:rsid w:val="003012A9"/>
    <w:rsid w:val="00303D47"/>
    <w:rsid w:val="0030432B"/>
    <w:rsid w:val="003117EB"/>
    <w:rsid w:val="003122F5"/>
    <w:rsid w:val="00312890"/>
    <w:rsid w:val="003234BB"/>
    <w:rsid w:val="00324BE1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C78B5"/>
    <w:rsid w:val="003D39FD"/>
    <w:rsid w:val="003D504D"/>
    <w:rsid w:val="003E30D0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545EE"/>
    <w:rsid w:val="00455514"/>
    <w:rsid w:val="00456182"/>
    <w:rsid w:val="00456BAB"/>
    <w:rsid w:val="00457343"/>
    <w:rsid w:val="00463C28"/>
    <w:rsid w:val="00465201"/>
    <w:rsid w:val="00466301"/>
    <w:rsid w:val="00473377"/>
    <w:rsid w:val="0047523D"/>
    <w:rsid w:val="004856E9"/>
    <w:rsid w:val="004875D4"/>
    <w:rsid w:val="0049239F"/>
    <w:rsid w:val="00492AC9"/>
    <w:rsid w:val="00497BB3"/>
    <w:rsid w:val="004A4C93"/>
    <w:rsid w:val="004B7063"/>
    <w:rsid w:val="004C2C87"/>
    <w:rsid w:val="004C66A5"/>
    <w:rsid w:val="004D3184"/>
    <w:rsid w:val="004D5E56"/>
    <w:rsid w:val="004D775A"/>
    <w:rsid w:val="004E04F5"/>
    <w:rsid w:val="004E1383"/>
    <w:rsid w:val="004E1F15"/>
    <w:rsid w:val="004E47A0"/>
    <w:rsid w:val="004E5AE3"/>
    <w:rsid w:val="004F02BD"/>
    <w:rsid w:val="004F1D9F"/>
    <w:rsid w:val="004F235C"/>
    <w:rsid w:val="005079F5"/>
    <w:rsid w:val="005159D6"/>
    <w:rsid w:val="00527550"/>
    <w:rsid w:val="00530AAE"/>
    <w:rsid w:val="0053402C"/>
    <w:rsid w:val="00534870"/>
    <w:rsid w:val="00534F7B"/>
    <w:rsid w:val="00536721"/>
    <w:rsid w:val="005434F9"/>
    <w:rsid w:val="0054468F"/>
    <w:rsid w:val="00546823"/>
    <w:rsid w:val="005470E2"/>
    <w:rsid w:val="00554FB7"/>
    <w:rsid w:val="005554F7"/>
    <w:rsid w:val="005615F5"/>
    <w:rsid w:val="005623A6"/>
    <w:rsid w:val="00562835"/>
    <w:rsid w:val="00572BE6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C73DD"/>
    <w:rsid w:val="005D2CC6"/>
    <w:rsid w:val="005E1BA8"/>
    <w:rsid w:val="005E43D1"/>
    <w:rsid w:val="005F575E"/>
    <w:rsid w:val="00605550"/>
    <w:rsid w:val="006223A0"/>
    <w:rsid w:val="00632EAD"/>
    <w:rsid w:val="00646F9E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2C03"/>
    <w:rsid w:val="006C183F"/>
    <w:rsid w:val="006C3122"/>
    <w:rsid w:val="006C6C72"/>
    <w:rsid w:val="006D623D"/>
    <w:rsid w:val="006E2B61"/>
    <w:rsid w:val="006E6C58"/>
    <w:rsid w:val="006F3B62"/>
    <w:rsid w:val="0070042B"/>
    <w:rsid w:val="00702A97"/>
    <w:rsid w:val="00703179"/>
    <w:rsid w:val="00706F92"/>
    <w:rsid w:val="007155A2"/>
    <w:rsid w:val="0072600D"/>
    <w:rsid w:val="00727F32"/>
    <w:rsid w:val="00730B97"/>
    <w:rsid w:val="00730C44"/>
    <w:rsid w:val="00743BA5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C5E54"/>
    <w:rsid w:val="007D452C"/>
    <w:rsid w:val="007E2531"/>
    <w:rsid w:val="007E5DC4"/>
    <w:rsid w:val="007F1DFC"/>
    <w:rsid w:val="00806FC5"/>
    <w:rsid w:val="00807AF1"/>
    <w:rsid w:val="008118D4"/>
    <w:rsid w:val="00812DE0"/>
    <w:rsid w:val="00830A7B"/>
    <w:rsid w:val="0084473F"/>
    <w:rsid w:val="008451FA"/>
    <w:rsid w:val="00855A60"/>
    <w:rsid w:val="008575A6"/>
    <w:rsid w:val="00876919"/>
    <w:rsid w:val="00885D84"/>
    <w:rsid w:val="00887174"/>
    <w:rsid w:val="008873D5"/>
    <w:rsid w:val="008943DD"/>
    <w:rsid w:val="008A434B"/>
    <w:rsid w:val="008B2C77"/>
    <w:rsid w:val="008B5BB0"/>
    <w:rsid w:val="008B7951"/>
    <w:rsid w:val="008C2B26"/>
    <w:rsid w:val="008C2BD0"/>
    <w:rsid w:val="008C2BD9"/>
    <w:rsid w:val="008C7B17"/>
    <w:rsid w:val="008D4B88"/>
    <w:rsid w:val="008D6B27"/>
    <w:rsid w:val="008E4AD1"/>
    <w:rsid w:val="008E7615"/>
    <w:rsid w:val="008F10E5"/>
    <w:rsid w:val="008F5FB1"/>
    <w:rsid w:val="008F721B"/>
    <w:rsid w:val="00901ABC"/>
    <w:rsid w:val="00903597"/>
    <w:rsid w:val="0090634C"/>
    <w:rsid w:val="0090751E"/>
    <w:rsid w:val="0091075F"/>
    <w:rsid w:val="00912DB7"/>
    <w:rsid w:val="00916D75"/>
    <w:rsid w:val="00916EAB"/>
    <w:rsid w:val="00917920"/>
    <w:rsid w:val="00920673"/>
    <w:rsid w:val="00922ABD"/>
    <w:rsid w:val="00923863"/>
    <w:rsid w:val="00932F88"/>
    <w:rsid w:val="00934A85"/>
    <w:rsid w:val="00937EB5"/>
    <w:rsid w:val="00940086"/>
    <w:rsid w:val="0094525B"/>
    <w:rsid w:val="00951037"/>
    <w:rsid w:val="009565A7"/>
    <w:rsid w:val="00960C39"/>
    <w:rsid w:val="00964537"/>
    <w:rsid w:val="009818DD"/>
    <w:rsid w:val="00985936"/>
    <w:rsid w:val="00997480"/>
    <w:rsid w:val="00997B3E"/>
    <w:rsid w:val="009A1402"/>
    <w:rsid w:val="009A28A4"/>
    <w:rsid w:val="009A3A95"/>
    <w:rsid w:val="009B6E56"/>
    <w:rsid w:val="009C66A2"/>
    <w:rsid w:val="009D6841"/>
    <w:rsid w:val="009E5964"/>
    <w:rsid w:val="009F5902"/>
    <w:rsid w:val="00A01F53"/>
    <w:rsid w:val="00A01F85"/>
    <w:rsid w:val="00A04132"/>
    <w:rsid w:val="00A0656C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5A8F"/>
    <w:rsid w:val="00A6539B"/>
    <w:rsid w:val="00A7702E"/>
    <w:rsid w:val="00A8680F"/>
    <w:rsid w:val="00A86AB8"/>
    <w:rsid w:val="00A905C8"/>
    <w:rsid w:val="00A97AE3"/>
    <w:rsid w:val="00AA5334"/>
    <w:rsid w:val="00AA7FEE"/>
    <w:rsid w:val="00AB262F"/>
    <w:rsid w:val="00AB5107"/>
    <w:rsid w:val="00AC12CF"/>
    <w:rsid w:val="00AC5AC7"/>
    <w:rsid w:val="00AD20A8"/>
    <w:rsid w:val="00AD3F16"/>
    <w:rsid w:val="00AE4298"/>
    <w:rsid w:val="00AF3201"/>
    <w:rsid w:val="00AF36D2"/>
    <w:rsid w:val="00AF521F"/>
    <w:rsid w:val="00AF64E7"/>
    <w:rsid w:val="00AF76BF"/>
    <w:rsid w:val="00B01385"/>
    <w:rsid w:val="00B021BC"/>
    <w:rsid w:val="00B057C2"/>
    <w:rsid w:val="00B07A93"/>
    <w:rsid w:val="00B1055B"/>
    <w:rsid w:val="00B10B6A"/>
    <w:rsid w:val="00B13711"/>
    <w:rsid w:val="00B13AB2"/>
    <w:rsid w:val="00B20A3C"/>
    <w:rsid w:val="00B26509"/>
    <w:rsid w:val="00B40AC8"/>
    <w:rsid w:val="00B41A81"/>
    <w:rsid w:val="00B41F0C"/>
    <w:rsid w:val="00B43931"/>
    <w:rsid w:val="00B46CB0"/>
    <w:rsid w:val="00B515E2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86FFE"/>
    <w:rsid w:val="00B97531"/>
    <w:rsid w:val="00BA0061"/>
    <w:rsid w:val="00BA3AEC"/>
    <w:rsid w:val="00BA659D"/>
    <w:rsid w:val="00BC0143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5272"/>
    <w:rsid w:val="00BF72DC"/>
    <w:rsid w:val="00C05700"/>
    <w:rsid w:val="00C12677"/>
    <w:rsid w:val="00C13DB5"/>
    <w:rsid w:val="00C162D4"/>
    <w:rsid w:val="00C21358"/>
    <w:rsid w:val="00C232D8"/>
    <w:rsid w:val="00C24A8E"/>
    <w:rsid w:val="00C30B2A"/>
    <w:rsid w:val="00C31FB1"/>
    <w:rsid w:val="00C42945"/>
    <w:rsid w:val="00C469F7"/>
    <w:rsid w:val="00C5203E"/>
    <w:rsid w:val="00C54129"/>
    <w:rsid w:val="00C56445"/>
    <w:rsid w:val="00C75646"/>
    <w:rsid w:val="00C91ED3"/>
    <w:rsid w:val="00C95128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16E0C"/>
    <w:rsid w:val="00D179ED"/>
    <w:rsid w:val="00D224CE"/>
    <w:rsid w:val="00D228DC"/>
    <w:rsid w:val="00D24927"/>
    <w:rsid w:val="00D260D8"/>
    <w:rsid w:val="00D30C62"/>
    <w:rsid w:val="00D32E47"/>
    <w:rsid w:val="00D35B7A"/>
    <w:rsid w:val="00D512D7"/>
    <w:rsid w:val="00D5789B"/>
    <w:rsid w:val="00D61CCF"/>
    <w:rsid w:val="00D65F90"/>
    <w:rsid w:val="00D708EF"/>
    <w:rsid w:val="00D71B3A"/>
    <w:rsid w:val="00DA5EAD"/>
    <w:rsid w:val="00DB115A"/>
    <w:rsid w:val="00DB5C61"/>
    <w:rsid w:val="00DC21BB"/>
    <w:rsid w:val="00DC6F69"/>
    <w:rsid w:val="00DD1235"/>
    <w:rsid w:val="00DD3EBC"/>
    <w:rsid w:val="00DD44F4"/>
    <w:rsid w:val="00DD4C7F"/>
    <w:rsid w:val="00DE08E8"/>
    <w:rsid w:val="00DF3217"/>
    <w:rsid w:val="00E070CB"/>
    <w:rsid w:val="00E1170C"/>
    <w:rsid w:val="00E14EB1"/>
    <w:rsid w:val="00E17F1A"/>
    <w:rsid w:val="00E24AF4"/>
    <w:rsid w:val="00E31FCE"/>
    <w:rsid w:val="00E33749"/>
    <w:rsid w:val="00E33C3F"/>
    <w:rsid w:val="00E34A88"/>
    <w:rsid w:val="00E36973"/>
    <w:rsid w:val="00E412CC"/>
    <w:rsid w:val="00E4574E"/>
    <w:rsid w:val="00E47CC3"/>
    <w:rsid w:val="00E56F29"/>
    <w:rsid w:val="00E63AFF"/>
    <w:rsid w:val="00E64291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D0607"/>
    <w:rsid w:val="00ED400B"/>
    <w:rsid w:val="00EE0D0F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32BF2"/>
    <w:rsid w:val="00F367BF"/>
    <w:rsid w:val="00F3749C"/>
    <w:rsid w:val="00F418E9"/>
    <w:rsid w:val="00F50B9B"/>
    <w:rsid w:val="00F53389"/>
    <w:rsid w:val="00F628DD"/>
    <w:rsid w:val="00F70DE5"/>
    <w:rsid w:val="00F74E8E"/>
    <w:rsid w:val="00F74EB1"/>
    <w:rsid w:val="00F74F05"/>
    <w:rsid w:val="00F756C8"/>
    <w:rsid w:val="00F7636D"/>
    <w:rsid w:val="00F85CF8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640D"/>
    <w:rsid w:val="00FD096E"/>
    <w:rsid w:val="00FD1A56"/>
    <w:rsid w:val="00FD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0C5CD"/>
  <w15:docId w15:val="{B29C2337-C010-462A-9F36-4826C6B2E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3D504D"/>
  </w:style>
  <w:style w:type="paragraph" w:styleId="1">
    <w:name w:val="heading 1"/>
    <w:basedOn w:val="a1"/>
    <w:next w:val="a0"/>
    <w:link w:val="10"/>
    <w:uiPriority w:val="9"/>
    <w:rsid w:val="003D504D"/>
    <w:pPr>
      <w:keepNext/>
      <w:keepLines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rsid w:val="001B31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B31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F6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F6D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F6D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F6D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F6D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F6D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070CB"/>
  </w:style>
  <w:style w:type="paragraph" w:styleId="a7">
    <w:name w:val="footer"/>
    <w:basedOn w:val="a0"/>
    <w:link w:val="a8"/>
    <w:uiPriority w:val="99"/>
    <w:unhideWhenUsed/>
    <w:rsid w:val="00E070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070CB"/>
  </w:style>
  <w:style w:type="table" w:styleId="a9">
    <w:name w:val="Table Grid"/>
    <w:basedOn w:val="a3"/>
    <w:uiPriority w:val="5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"/>
    <w:basedOn w:val="a0"/>
    <w:link w:val="ab"/>
    <w:qFormat/>
    <w:rsid w:val="00CF35B9"/>
    <w:pPr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Основной текст Знак"/>
    <w:basedOn w:val="a2"/>
    <w:link w:val="aa"/>
    <w:rsid w:val="00CF35B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2. Основной текст"/>
    <w:basedOn w:val="aa"/>
    <w:link w:val="22"/>
    <w:rsid w:val="00111682"/>
    <w:pPr>
      <w:contextualSpacing w:val="0"/>
    </w:pPr>
    <w:rPr>
      <w:szCs w:val="20"/>
    </w:rPr>
  </w:style>
  <w:style w:type="character" w:styleId="ac">
    <w:name w:val="Hyperlink"/>
    <w:basedOn w:val="a2"/>
    <w:uiPriority w:val="99"/>
    <w:unhideWhenUsed/>
    <w:rsid w:val="00156717"/>
    <w:rPr>
      <w:color w:val="0563C1" w:themeColor="hyperlink"/>
      <w:u w:val="single"/>
    </w:rPr>
  </w:style>
  <w:style w:type="paragraph" w:customStyle="1" w:styleId="ad">
    <w:name w:val="Штамп"/>
    <w:basedOn w:val="a0"/>
    <w:rsid w:val="00DF3217"/>
    <w:pPr>
      <w:spacing w:after="0" w:line="240" w:lineRule="auto"/>
      <w:jc w:val="center"/>
    </w:pPr>
    <w:rPr>
      <w:rFonts w:ascii="ГОСТ тип А" w:eastAsia="Times New Roman" w:hAnsi="ГОСТ тип А" w:cs="Times New Roman"/>
      <w:i/>
      <w:noProof/>
      <w:sz w:val="18"/>
      <w:szCs w:val="20"/>
      <w:lang w:eastAsia="ru-RU"/>
    </w:rPr>
  </w:style>
  <w:style w:type="paragraph" w:styleId="11">
    <w:name w:val="toc 1"/>
    <w:basedOn w:val="a0"/>
    <w:next w:val="a0"/>
    <w:autoRedefine/>
    <w:uiPriority w:val="39"/>
    <w:unhideWhenUsed/>
    <w:qFormat/>
    <w:rsid w:val="00CF6D7E"/>
    <w:pPr>
      <w:tabs>
        <w:tab w:val="right" w:leader="dot" w:pos="9344"/>
      </w:tabs>
      <w:spacing w:after="0" w:line="360" w:lineRule="auto"/>
      <w:jc w:val="both"/>
    </w:pPr>
    <w:rPr>
      <w:rFonts w:ascii="Times New Roman" w:hAnsi="Times New Roman"/>
      <w:bCs/>
      <w:sz w:val="28"/>
      <w:szCs w:val="24"/>
    </w:rPr>
  </w:style>
  <w:style w:type="paragraph" w:styleId="23">
    <w:name w:val="toc 2"/>
    <w:basedOn w:val="14"/>
    <w:next w:val="a0"/>
    <w:autoRedefine/>
    <w:uiPriority w:val="39"/>
    <w:unhideWhenUsed/>
    <w:qFormat/>
    <w:rsid w:val="00CF6D7E"/>
    <w:pPr>
      <w:numPr>
        <w:ilvl w:val="0"/>
        <w:numId w:val="0"/>
      </w:numPr>
      <w:tabs>
        <w:tab w:val="right" w:leader="dot" w:pos="9344"/>
      </w:tabs>
      <w:spacing w:before="0" w:after="0"/>
      <w:ind w:firstLine="284"/>
    </w:pPr>
    <w:rPr>
      <w:b w:val="0"/>
      <w:bCs w:val="0"/>
      <w:szCs w:val="20"/>
    </w:rPr>
  </w:style>
  <w:style w:type="paragraph" w:styleId="31">
    <w:name w:val="toc 3"/>
    <w:basedOn w:val="a0"/>
    <w:next w:val="a0"/>
    <w:autoRedefine/>
    <w:uiPriority w:val="39"/>
    <w:unhideWhenUsed/>
    <w:rsid w:val="00F74EB1"/>
    <w:pPr>
      <w:tabs>
        <w:tab w:val="right" w:leader="dot" w:pos="9344"/>
      </w:tabs>
      <w:spacing w:after="0" w:line="360" w:lineRule="auto"/>
      <w:ind w:firstLine="567"/>
    </w:pPr>
    <w:rPr>
      <w:rFonts w:ascii="Times New Roman" w:hAnsi="Times New Roman"/>
      <w:sz w:val="28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BF09CD"/>
    <w:pPr>
      <w:spacing w:after="0"/>
      <w:ind w:left="440"/>
    </w:pPr>
    <w:rPr>
      <w:sz w:val="20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BF09CD"/>
    <w:pPr>
      <w:spacing w:after="0"/>
      <w:ind w:left="660"/>
    </w:pPr>
    <w:rPr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BF09CD"/>
    <w:pPr>
      <w:spacing w:after="0"/>
      <w:ind w:left="880"/>
    </w:pPr>
    <w:rPr>
      <w:sz w:val="20"/>
      <w:szCs w:val="20"/>
    </w:rPr>
  </w:style>
  <w:style w:type="paragraph" w:styleId="74">
    <w:name w:val="toc 7"/>
    <w:basedOn w:val="a0"/>
    <w:next w:val="a0"/>
    <w:autoRedefine/>
    <w:uiPriority w:val="39"/>
    <w:unhideWhenUsed/>
    <w:rsid w:val="00BF09CD"/>
    <w:pPr>
      <w:spacing w:after="0"/>
      <w:ind w:left="1100"/>
    </w:pPr>
    <w:rPr>
      <w:sz w:val="20"/>
      <w:szCs w:val="20"/>
    </w:rPr>
  </w:style>
  <w:style w:type="paragraph" w:styleId="82">
    <w:name w:val="toc 8"/>
    <w:basedOn w:val="a0"/>
    <w:next w:val="a0"/>
    <w:autoRedefine/>
    <w:uiPriority w:val="39"/>
    <w:unhideWhenUsed/>
    <w:rsid w:val="00BF09CD"/>
    <w:pPr>
      <w:spacing w:after="0"/>
      <w:ind w:left="1320"/>
    </w:pPr>
    <w:rPr>
      <w:sz w:val="20"/>
      <w:szCs w:val="20"/>
    </w:rPr>
  </w:style>
  <w:style w:type="paragraph" w:styleId="91">
    <w:name w:val="toc 9"/>
    <w:basedOn w:val="a0"/>
    <w:next w:val="a0"/>
    <w:autoRedefine/>
    <w:uiPriority w:val="39"/>
    <w:unhideWhenUsed/>
    <w:rsid w:val="00BF09CD"/>
    <w:pPr>
      <w:spacing w:after="0"/>
      <w:ind w:left="1540"/>
    </w:pPr>
    <w:rPr>
      <w:sz w:val="20"/>
      <w:szCs w:val="20"/>
    </w:rPr>
  </w:style>
  <w:style w:type="paragraph" w:styleId="ae">
    <w:name w:val="List Paragraph"/>
    <w:basedOn w:val="a0"/>
    <w:link w:val="af"/>
    <w:uiPriority w:val="34"/>
    <w:rsid w:val="00FB2AE9"/>
    <w:pPr>
      <w:ind w:left="720"/>
      <w:contextualSpacing/>
    </w:pPr>
  </w:style>
  <w:style w:type="character" w:styleId="af0">
    <w:name w:val="annotation reference"/>
    <w:basedOn w:val="a2"/>
    <w:uiPriority w:val="99"/>
    <w:semiHidden/>
    <w:unhideWhenUsed/>
    <w:rsid w:val="00672EE4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2"/>
    <w:link w:val="af1"/>
    <w:uiPriority w:val="99"/>
    <w:semiHidden/>
    <w:rsid w:val="00672EE4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72EE4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72EE4"/>
    <w:rPr>
      <w:b/>
      <w:bCs/>
      <w:sz w:val="20"/>
      <w:szCs w:val="20"/>
    </w:rPr>
  </w:style>
  <w:style w:type="paragraph" w:styleId="af5">
    <w:name w:val="Balloon Text"/>
    <w:basedOn w:val="a0"/>
    <w:link w:val="af6"/>
    <w:uiPriority w:val="99"/>
    <w:semiHidden/>
    <w:unhideWhenUsed/>
    <w:rsid w:val="00672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2"/>
    <w:link w:val="af5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styleId="a1">
    <w:name w:val="TOC Heading"/>
    <w:basedOn w:val="aa"/>
    <w:next w:val="a0"/>
    <w:autoRedefine/>
    <w:uiPriority w:val="39"/>
    <w:qFormat/>
    <w:rsid w:val="001B31DF"/>
    <w:pPr>
      <w:spacing w:after="720" w:line="240" w:lineRule="auto"/>
      <w:ind w:firstLine="0"/>
      <w:jc w:val="center"/>
    </w:pPr>
    <w:rPr>
      <w:b/>
      <w:caps/>
    </w:rPr>
  </w:style>
  <w:style w:type="paragraph" w:customStyle="1" w:styleId="12">
    <w:name w:val="1.2. Заголовок раздела с последующим подразделом"/>
    <w:basedOn w:val="13"/>
    <w:next w:val="14"/>
    <w:link w:val="120"/>
    <w:qFormat/>
    <w:rsid w:val="00E66E52"/>
    <w:pPr>
      <w:spacing w:before="480" w:after="480"/>
    </w:pPr>
  </w:style>
  <w:style w:type="paragraph" w:styleId="a">
    <w:name w:val="List"/>
    <w:basedOn w:val="aa"/>
    <w:link w:val="af7"/>
    <w:uiPriority w:val="99"/>
    <w:rsid w:val="00656406"/>
    <w:pPr>
      <w:numPr>
        <w:numId w:val="1"/>
      </w:numPr>
      <w:ind w:left="0" w:firstLine="709"/>
    </w:pPr>
  </w:style>
  <w:style w:type="character" w:customStyle="1" w:styleId="120">
    <w:name w:val="1.2. Заголовок раздела с последующим подразделом Знак"/>
    <w:basedOn w:val="10"/>
    <w:link w:val="12"/>
    <w:rsid w:val="00E66E52"/>
    <w:rPr>
      <w:rFonts w:ascii="Times New Roman" w:eastAsiaTheme="majorEastAsia" w:hAnsi="Times New Roman" w:cstheme="majorBidi"/>
      <w:b/>
      <w:bCs/>
      <w:caps w:val="0"/>
      <w:sz w:val="28"/>
      <w:szCs w:val="28"/>
      <w:lang w:eastAsia="ru-RU"/>
    </w:rPr>
  </w:style>
  <w:style w:type="paragraph" w:customStyle="1" w:styleId="af8">
    <w:name w:val="Списки"/>
    <w:basedOn w:val="a"/>
    <w:link w:val="af9"/>
    <w:autoRedefine/>
    <w:qFormat/>
    <w:rsid w:val="00656406"/>
    <w:pPr>
      <w:ind w:firstLine="851"/>
    </w:pPr>
  </w:style>
  <w:style w:type="paragraph" w:customStyle="1" w:styleId="14">
    <w:name w:val="1.4. Заголовок подраздела"/>
    <w:basedOn w:val="2"/>
    <w:next w:val="21"/>
    <w:link w:val="140"/>
    <w:qFormat/>
    <w:rsid w:val="006D623D"/>
    <w:pPr>
      <w:numPr>
        <w:ilvl w:val="1"/>
        <w:numId w:val="6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af7">
    <w:name w:val="Список Знак"/>
    <w:basedOn w:val="ab"/>
    <w:link w:val="a"/>
    <w:uiPriority w:val="99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9">
    <w:name w:val="Списки Знак"/>
    <w:basedOn w:val="af7"/>
    <w:link w:val="af8"/>
    <w:rsid w:val="0065640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10">
    <w:name w:val="6.1. Текст таблицы"/>
    <w:basedOn w:val="aa"/>
    <w:link w:val="611"/>
    <w:qFormat/>
    <w:rsid w:val="00887174"/>
    <w:pPr>
      <w:ind w:firstLine="0"/>
    </w:pPr>
  </w:style>
  <w:style w:type="character" w:customStyle="1" w:styleId="140">
    <w:name w:val="1.4. Заголовок подраздела Знак"/>
    <w:basedOn w:val="a2"/>
    <w:link w:val="14"/>
    <w:rsid w:val="006D623D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52">
    <w:name w:val="5.2. Подрисуночная подпись"/>
    <w:basedOn w:val="aa"/>
    <w:next w:val="21"/>
    <w:link w:val="520"/>
    <w:qFormat/>
    <w:rsid w:val="00527550"/>
    <w:pPr>
      <w:suppressAutoHyphens/>
      <w:spacing w:before="120" w:after="120" w:line="240" w:lineRule="auto"/>
      <w:ind w:firstLine="0"/>
      <w:contextualSpacing w:val="0"/>
      <w:jc w:val="center"/>
    </w:pPr>
    <w:rPr>
      <w:noProof/>
    </w:rPr>
  </w:style>
  <w:style w:type="character" w:customStyle="1" w:styleId="611">
    <w:name w:val="6.1. Текст таблицы Знак"/>
    <w:basedOn w:val="ab"/>
    <w:link w:val="610"/>
    <w:rsid w:val="0088717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8">
    <w:name w:val="8. Библиографический список"/>
    <w:basedOn w:val="ae"/>
    <w:link w:val="83"/>
    <w:qFormat/>
    <w:rsid w:val="00B82998"/>
    <w:pPr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520">
    <w:name w:val="5.2. Подрисуночная подпись Знак"/>
    <w:basedOn w:val="ab"/>
    <w:link w:val="52"/>
    <w:rsid w:val="00527550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110">
    <w:name w:val="1.1. Заголовок структурного элемента с последующим текстом"/>
    <w:basedOn w:val="1"/>
    <w:next w:val="21"/>
    <w:link w:val="111"/>
    <w:qFormat/>
    <w:rsid w:val="00E34A88"/>
    <w:pPr>
      <w:keepNext w:val="0"/>
      <w:keepLines w:val="0"/>
      <w:pageBreakBefore/>
      <w:widowControl w:val="0"/>
      <w:suppressAutoHyphens/>
      <w:spacing w:line="360" w:lineRule="auto"/>
      <w:contextualSpacing w:val="0"/>
    </w:pPr>
  </w:style>
  <w:style w:type="character" w:customStyle="1" w:styleId="af">
    <w:name w:val="Абзац списка Знак"/>
    <w:basedOn w:val="a2"/>
    <w:link w:val="ae"/>
    <w:uiPriority w:val="34"/>
    <w:rsid w:val="00FC1752"/>
  </w:style>
  <w:style w:type="character" w:customStyle="1" w:styleId="83">
    <w:name w:val="8. Библиографический список Знак"/>
    <w:basedOn w:val="af"/>
    <w:link w:val="8"/>
    <w:rsid w:val="00B82998"/>
    <w:rPr>
      <w:rFonts w:ascii="Times New Roman" w:hAnsi="Times New Roman" w:cs="Times New Roman"/>
      <w:sz w:val="28"/>
      <w:szCs w:val="28"/>
    </w:rPr>
  </w:style>
  <w:style w:type="paragraph" w:customStyle="1" w:styleId="15">
    <w:name w:val="1.5. Пункт"/>
    <w:basedOn w:val="3"/>
    <w:next w:val="21"/>
    <w:link w:val="150"/>
    <w:qFormat/>
    <w:rsid w:val="00E66E52"/>
    <w:pPr>
      <w:numPr>
        <w:ilvl w:val="2"/>
        <w:numId w:val="6"/>
      </w:numPr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character" w:customStyle="1" w:styleId="111">
    <w:name w:val="1.1. Заголовок структурного элемента с последующим текстом Знак"/>
    <w:basedOn w:val="120"/>
    <w:link w:val="110"/>
    <w:rsid w:val="00E34A88"/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50">
    <w:name w:val="1.5. Пункт Знак"/>
    <w:basedOn w:val="ab"/>
    <w:link w:val="15"/>
    <w:rsid w:val="00E66E52"/>
    <w:rPr>
      <w:rFonts w:ascii="Times New Roman" w:eastAsiaTheme="majorEastAsia" w:hAnsi="Times New Roman" w:cstheme="majorBidi"/>
      <w:b/>
      <w:bCs/>
      <w:sz w:val="28"/>
      <w:szCs w:val="24"/>
      <w:lang w:eastAsia="ru-RU"/>
    </w:rPr>
  </w:style>
  <w:style w:type="character" w:customStyle="1" w:styleId="20">
    <w:name w:val="Заголовок 2 Знак"/>
    <w:basedOn w:val="a2"/>
    <w:link w:val="2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16">
    <w:name w:val="1.6. Подпункт"/>
    <w:basedOn w:val="aa"/>
    <w:next w:val="21"/>
    <w:link w:val="160"/>
    <w:qFormat/>
    <w:rsid w:val="00E66E52"/>
    <w:pPr>
      <w:numPr>
        <w:ilvl w:val="3"/>
        <w:numId w:val="6"/>
      </w:numPr>
      <w:suppressAutoHyphens/>
      <w:ind w:left="0"/>
    </w:pPr>
    <w:rPr>
      <w:lang w:eastAsia="en-US"/>
    </w:rPr>
  </w:style>
  <w:style w:type="character" w:styleId="afa">
    <w:name w:val="Placeholder Text"/>
    <w:basedOn w:val="a2"/>
    <w:uiPriority w:val="99"/>
    <w:semiHidden/>
    <w:rsid w:val="00083A0A"/>
    <w:rPr>
      <w:color w:val="808080"/>
    </w:rPr>
  </w:style>
  <w:style w:type="character" w:customStyle="1" w:styleId="160">
    <w:name w:val="1.6. Подпункт Знак"/>
    <w:basedOn w:val="ab"/>
    <w:link w:val="16"/>
    <w:rsid w:val="00E66E5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510">
    <w:name w:val="5.1. Рисунок"/>
    <w:basedOn w:val="aa"/>
    <w:next w:val="52"/>
    <w:rsid w:val="00E34A88"/>
    <w:pPr>
      <w:keepNext/>
      <w:spacing w:before="120" w:after="120"/>
      <w:ind w:firstLine="0"/>
      <w:contextualSpacing w:val="0"/>
      <w:jc w:val="center"/>
    </w:pPr>
  </w:style>
  <w:style w:type="paragraph" w:customStyle="1" w:styleId="13">
    <w:name w:val="1.3. Заголовок раздела с последующим текстом"/>
    <w:basedOn w:val="1"/>
    <w:next w:val="21"/>
    <w:qFormat/>
    <w:rsid w:val="006D623D"/>
    <w:pPr>
      <w:keepNext w:val="0"/>
      <w:keepLines w:val="0"/>
      <w:pageBreakBefore/>
      <w:widowControl w:val="0"/>
      <w:numPr>
        <w:numId w:val="6"/>
      </w:numPr>
      <w:suppressAutoHyphens/>
      <w:spacing w:line="360" w:lineRule="auto"/>
      <w:jc w:val="both"/>
    </w:pPr>
    <w:rPr>
      <w:caps w:val="0"/>
    </w:rPr>
  </w:style>
  <w:style w:type="paragraph" w:customStyle="1" w:styleId="62">
    <w:name w:val="6.2. Название таблицы"/>
    <w:basedOn w:val="aa"/>
    <w:next w:val="21"/>
    <w:rsid w:val="00BC3AA4"/>
    <w:pPr>
      <w:suppressAutoHyphens/>
      <w:spacing w:after="160" w:line="240" w:lineRule="auto"/>
      <w:ind w:firstLine="0"/>
      <w:contextualSpacing w:val="0"/>
    </w:pPr>
  </w:style>
  <w:style w:type="paragraph" w:customStyle="1" w:styleId="42">
    <w:name w:val="4. Формула"/>
    <w:basedOn w:val="21"/>
    <w:next w:val="21"/>
    <w:link w:val="43"/>
    <w:qFormat/>
    <w:rsid w:val="00457343"/>
    <w:pPr>
      <w:tabs>
        <w:tab w:val="center" w:pos="4536"/>
        <w:tab w:val="right" w:pos="9356"/>
      </w:tabs>
      <w:spacing w:before="420" w:after="420"/>
      <w:ind w:firstLine="0"/>
    </w:pPr>
    <w:rPr>
      <w:szCs w:val="28"/>
    </w:rPr>
  </w:style>
  <w:style w:type="paragraph" w:customStyle="1" w:styleId="910">
    <w:name w:val="9.1. Заголовок Приложения"/>
    <w:basedOn w:val="21"/>
    <w:next w:val="21"/>
    <w:rsid w:val="00381D61"/>
    <w:pPr>
      <w:suppressAutoHyphens/>
      <w:spacing w:after="720"/>
      <w:ind w:firstLine="0"/>
      <w:jc w:val="center"/>
    </w:pPr>
    <w:rPr>
      <w:b/>
    </w:rPr>
  </w:style>
  <w:style w:type="character" w:customStyle="1" w:styleId="22">
    <w:name w:val="2. Основной текст Знак"/>
    <w:basedOn w:val="ab"/>
    <w:link w:val="21"/>
    <w:rsid w:val="00457343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3">
    <w:name w:val="4. Формула Знак"/>
    <w:basedOn w:val="22"/>
    <w:link w:val="42"/>
    <w:rsid w:val="0045734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92">
    <w:name w:val="9.2. Название Приложения"/>
    <w:basedOn w:val="1"/>
    <w:next w:val="910"/>
    <w:rsid w:val="00324BE1"/>
    <w:pPr>
      <w:spacing w:after="0" w:line="360" w:lineRule="auto"/>
      <w:contextualSpacing w:val="0"/>
    </w:pPr>
  </w:style>
  <w:style w:type="paragraph" w:customStyle="1" w:styleId="afb">
    <w:name w:val="Перечень для терминов и сокращений"/>
    <w:basedOn w:val="21"/>
    <w:rsid w:val="00B057C2"/>
    <w:pPr>
      <w:ind w:firstLine="0"/>
    </w:pPr>
    <w:rPr>
      <w:szCs w:val="28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73">
    <w:name w:val="7.3. Списки штриховой"/>
    <w:basedOn w:val="21"/>
    <w:rsid w:val="00901ABC"/>
    <w:pPr>
      <w:numPr>
        <w:numId w:val="3"/>
      </w:numPr>
      <w:ind w:left="0" w:firstLine="709"/>
    </w:pPr>
  </w:style>
  <w:style w:type="paragraph" w:customStyle="1" w:styleId="71">
    <w:name w:val="7.1. Списки буквенный"/>
    <w:basedOn w:val="73"/>
    <w:rsid w:val="0047523D"/>
    <w:pPr>
      <w:numPr>
        <w:numId w:val="4"/>
      </w:numPr>
      <w:ind w:left="0" w:firstLine="709"/>
    </w:pPr>
  </w:style>
  <w:style w:type="paragraph" w:customStyle="1" w:styleId="72">
    <w:name w:val="7.2. Списки цифровой"/>
    <w:basedOn w:val="73"/>
    <w:rsid w:val="0047523D"/>
    <w:pPr>
      <w:numPr>
        <w:numId w:val="5"/>
      </w:numPr>
      <w:ind w:left="0" w:firstLine="709"/>
    </w:pPr>
  </w:style>
  <w:style w:type="paragraph" w:customStyle="1" w:styleId="53">
    <w:name w:val="5.3. Подрисуночная подпись нумерация по разделам"/>
    <w:basedOn w:val="52"/>
    <w:next w:val="21"/>
    <w:rsid w:val="00F70DE5"/>
    <w:pPr>
      <w:numPr>
        <w:ilvl w:val="5"/>
        <w:numId w:val="6"/>
      </w:numPr>
    </w:pPr>
  </w:style>
  <w:style w:type="paragraph" w:customStyle="1" w:styleId="54">
    <w:name w:val="5.4. Подрисуночная подпись нумерация сквозная"/>
    <w:basedOn w:val="52"/>
    <w:next w:val="21"/>
    <w:rsid w:val="00DC21BB"/>
    <w:pPr>
      <w:numPr>
        <w:ilvl w:val="4"/>
        <w:numId w:val="6"/>
      </w:numPr>
    </w:pPr>
  </w:style>
  <w:style w:type="paragraph" w:customStyle="1" w:styleId="63">
    <w:name w:val="6.3. Название таблицы нумерация по разделам"/>
    <w:basedOn w:val="62"/>
    <w:next w:val="21"/>
    <w:rsid w:val="006D623D"/>
    <w:pPr>
      <w:numPr>
        <w:ilvl w:val="7"/>
        <w:numId w:val="6"/>
      </w:numPr>
    </w:pPr>
  </w:style>
  <w:style w:type="paragraph" w:customStyle="1" w:styleId="64">
    <w:name w:val="6.4. Название таблицы нумерация сквозная"/>
    <w:basedOn w:val="62"/>
    <w:next w:val="21"/>
    <w:rsid w:val="00B52102"/>
    <w:pPr>
      <w:numPr>
        <w:ilvl w:val="6"/>
        <w:numId w:val="6"/>
      </w:numPr>
    </w:pPr>
  </w:style>
  <w:style w:type="character" w:customStyle="1" w:styleId="81">
    <w:name w:val="Заголовок 8 Знак"/>
    <w:basedOn w:val="a2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0">
    <w:name w:val="Заголовок 7 Знак"/>
    <w:basedOn w:val="a2"/>
    <w:link w:val="7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2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2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2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2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310">
    <w:name w:val="3.1 Название Листинга"/>
    <w:basedOn w:val="62"/>
    <w:rsid w:val="008D6B27"/>
  </w:style>
  <w:style w:type="paragraph" w:styleId="afc">
    <w:name w:val="Normal (Web)"/>
    <w:basedOn w:val="a0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1">
    <w:name w:val="1.6. Пункт"/>
    <w:basedOn w:val="3"/>
    <w:next w:val="21"/>
    <w:qFormat/>
    <w:rsid w:val="00A17F93"/>
    <w:pPr>
      <w:tabs>
        <w:tab w:val="num" w:pos="360"/>
      </w:tabs>
      <w:suppressAutoHyphens/>
      <w:spacing w:before="0" w:line="360" w:lineRule="auto"/>
      <w:jc w:val="both"/>
    </w:pPr>
    <w:rPr>
      <w:rFonts w:ascii="Times New Roman" w:hAnsi="Times New Roman"/>
      <w:color w:val="auto"/>
      <w:sz w:val="28"/>
    </w:rPr>
  </w:style>
  <w:style w:type="paragraph" w:customStyle="1" w:styleId="151">
    <w:name w:val="1.5. Подпункт"/>
    <w:basedOn w:val="a0"/>
    <w:next w:val="21"/>
    <w:qFormat/>
    <w:rsid w:val="00A17F93"/>
    <w:pPr>
      <w:suppressAutoHyphens/>
      <w:spacing w:after="0" w:line="360" w:lineRule="auto"/>
      <w:ind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32">
    <w:name w:val="3.2 Текст Листинга"/>
    <w:basedOn w:val="a0"/>
    <w:link w:val="320"/>
    <w:qFormat/>
    <w:rsid w:val="003F62D1"/>
    <w:pPr>
      <w:spacing w:line="360" w:lineRule="auto"/>
      <w:jc w:val="both"/>
    </w:pPr>
    <w:rPr>
      <w:rFonts w:ascii="Courier New" w:hAnsi="Courier New"/>
      <w:sz w:val="24"/>
    </w:rPr>
  </w:style>
  <w:style w:type="paragraph" w:customStyle="1" w:styleId="420">
    <w:name w:val="4.2. Название таблицы нумерация по разделам"/>
    <w:basedOn w:val="a0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320">
    <w:name w:val="3.2 Текст Листинга Знак"/>
    <w:basedOn w:val="a2"/>
    <w:link w:val="32"/>
    <w:rsid w:val="003F62D1"/>
    <w:rPr>
      <w:rFonts w:ascii="Courier New" w:hAnsi="Courier New"/>
      <w:sz w:val="24"/>
    </w:rPr>
  </w:style>
  <w:style w:type="paragraph" w:customStyle="1" w:styleId="430">
    <w:name w:val="4.3. Название таблицы нумерация сквозная"/>
    <w:basedOn w:val="a0"/>
    <w:next w:val="21"/>
    <w:rsid w:val="00A17F93"/>
    <w:pPr>
      <w:suppressAutoHyphens/>
      <w:spacing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d">
    <w:name w:val="Unresolved Mention"/>
    <w:basedOn w:val="a2"/>
    <w:uiPriority w:val="99"/>
    <w:semiHidden/>
    <w:unhideWhenUsed/>
    <w:rsid w:val="00161FAF"/>
    <w:rPr>
      <w:color w:val="605E5C"/>
      <w:shd w:val="clear" w:color="auto" w:fill="E1DFDD"/>
    </w:rPr>
  </w:style>
  <w:style w:type="paragraph" w:customStyle="1" w:styleId="afe">
    <w:name w:val="Основной_ПП"/>
    <w:basedOn w:val="a0"/>
    <w:link w:val="aff"/>
    <w:qFormat/>
    <w:rsid w:val="00572BE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character" w:customStyle="1" w:styleId="aff">
    <w:name w:val="Основной_ПП Знак"/>
    <w:basedOn w:val="a2"/>
    <w:link w:val="afe"/>
    <w:rsid w:val="00572BE6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40;&#1083;&#1077;&#1085;&#1072;\Desktop\Shablon_VKR_Bakalavry_1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Shablon_VKR_Bakalavry_1.dotx</Template>
  <TotalTime>4</TotalTime>
  <Pages>36</Pages>
  <Words>4095</Words>
  <Characters>23345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</dc:creator>
  <cp:keywords/>
  <dc:description/>
  <cp:lastModifiedBy>Глеб Зиновьев</cp:lastModifiedBy>
  <cp:revision>5</cp:revision>
  <dcterms:created xsi:type="dcterms:W3CDTF">2025-05-27T02:33:00Z</dcterms:created>
  <dcterms:modified xsi:type="dcterms:W3CDTF">2025-05-27T02:45:00Z</dcterms:modified>
</cp:coreProperties>
</file>