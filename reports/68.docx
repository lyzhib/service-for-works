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B0D8" w14:textId="032D4AE5" w:rsidR="009F5902" w:rsidRPr="00534870" w:rsidRDefault="009F5902" w:rsidP="002B43EC">
      <w:pPr>
        <w:pStyle w:val="43"/>
      </w:pPr>
      <w:r w:rsidRPr="00534870">
        <w:t>Министерство</w:t>
      </w:r>
      <w:r w:rsidR="002C30DA">
        <w:t xml:space="preserve"> </w:t>
      </w:r>
      <w:r w:rsidRPr="00534870">
        <w:t>науки</w:t>
      </w:r>
      <w:r w:rsidR="002C30DA">
        <w:t xml:space="preserve"> </w:t>
      </w:r>
      <w:r w:rsidRPr="00534870">
        <w:t>и</w:t>
      </w:r>
      <w:r w:rsidR="002C30DA">
        <w:t xml:space="preserve"> </w:t>
      </w:r>
      <w:r>
        <w:t>высшего</w:t>
      </w:r>
      <w:r w:rsidR="002C30DA">
        <w:t xml:space="preserve"> </w:t>
      </w:r>
      <w:r w:rsidRPr="00534870">
        <w:t>образования</w:t>
      </w:r>
      <w:r w:rsidR="002C30DA">
        <w:t xml:space="preserve"> </w:t>
      </w:r>
      <w:r w:rsidRPr="00534870">
        <w:t>Российской</w:t>
      </w:r>
      <w:r w:rsidR="002C30DA">
        <w:t xml:space="preserve"> </w:t>
      </w:r>
      <w:r w:rsidRPr="00534870">
        <w:t>Федерации</w:t>
      </w:r>
    </w:p>
    <w:p w14:paraId="09F0137B" w14:textId="73F60759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</w:t>
      </w:r>
      <w:r w:rsidR="002C30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</w:t>
      </w:r>
      <w:r w:rsidR="002C30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автономное</w:t>
      </w:r>
      <w:r w:rsidR="002C30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</w:t>
      </w:r>
      <w:r w:rsidR="002C30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</w:t>
      </w:r>
      <w:r w:rsidR="002C30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A281453" w14:textId="44BBEE38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</w:t>
      </w:r>
      <w:r w:rsidR="002C30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</w:t>
      </w:r>
    </w:p>
    <w:p w14:paraId="4EA0884C" w14:textId="36C0A6BB" w:rsidR="009F5902" w:rsidRPr="00534870" w:rsidRDefault="00631468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9F5902"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Уральский</w:t>
      </w:r>
      <w:r w:rsidR="002C3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9F5902"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федеральный</w:t>
      </w:r>
      <w:r w:rsidR="002C3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9F5902"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университет</w:t>
      </w:r>
      <w:r w:rsidR="002C3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7F99A4C5" w14:textId="313E19D9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</w:t>
      </w:r>
      <w:r w:rsidR="002C3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первого</w:t>
      </w:r>
      <w:r w:rsidR="002C3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Президента</w:t>
      </w:r>
      <w:r w:rsidR="002C3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России</w:t>
      </w:r>
      <w:r w:rsidR="002C3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r w:rsidR="002C3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Ельцина</w:t>
      </w:r>
      <w:r w:rsidR="0063146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14:paraId="44531F9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3F0A23A" w14:textId="73437D5E" w:rsidR="009F5902" w:rsidRDefault="009F5902" w:rsidP="00126EE2">
      <w:pPr>
        <w:pStyle w:val="22"/>
        <w:ind w:firstLine="0"/>
        <w:jc w:val="center"/>
      </w:pPr>
      <w:r>
        <w:t>Институт</w:t>
      </w:r>
      <w:r w:rsidR="002C30DA">
        <w:t xml:space="preserve"> </w:t>
      </w:r>
      <w:r>
        <w:t>радиоэлектроники</w:t>
      </w:r>
      <w:r w:rsidR="002C30DA">
        <w:t xml:space="preserve"> </w:t>
      </w:r>
      <w:r>
        <w:t>и</w:t>
      </w:r>
      <w:r w:rsidR="002C30DA">
        <w:t xml:space="preserve"> </w:t>
      </w:r>
      <w:r>
        <w:t>информационных</w:t>
      </w:r>
      <w:r w:rsidR="002C30DA">
        <w:t xml:space="preserve"> </w:t>
      </w:r>
      <w:r>
        <w:t>технологий</w:t>
      </w:r>
      <w:r w:rsidR="002C30DA">
        <w:t xml:space="preserve"> </w:t>
      </w:r>
      <w:r>
        <w:t>–</w:t>
      </w:r>
      <w:r w:rsidR="002C30DA">
        <w:t xml:space="preserve"> </w:t>
      </w:r>
      <w:r>
        <w:t>РТФ</w:t>
      </w:r>
    </w:p>
    <w:p w14:paraId="018C5CE5" w14:textId="0C4DF5F8" w:rsidR="009F5902" w:rsidRDefault="009F5902" w:rsidP="00126EE2">
      <w:pPr>
        <w:pStyle w:val="22"/>
        <w:ind w:firstLine="0"/>
        <w:jc w:val="center"/>
      </w:pPr>
      <w:r>
        <w:t>Школа</w:t>
      </w:r>
      <w:r w:rsidR="002C30DA">
        <w:t xml:space="preserve"> </w:t>
      </w:r>
      <w:r>
        <w:t>бакалавриата</w:t>
      </w:r>
    </w:p>
    <w:p w14:paraId="00D47E29" w14:textId="77777777" w:rsidR="009F5902" w:rsidRPr="00306C45" w:rsidRDefault="009F5902" w:rsidP="009F5902">
      <w:pPr>
        <w:spacing w:line="276" w:lineRule="auto"/>
        <w:jc w:val="center"/>
      </w:pPr>
    </w:p>
    <w:p w14:paraId="72F88A8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E6C1F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AB90A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D7FB93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DB321C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1E31D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7369EA0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430281" w14:textId="67633ED8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="002C3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проекту</w:t>
      </w:r>
    </w:p>
    <w:p w14:paraId="42C3D61F" w14:textId="676D4D01" w:rsidR="009F5902" w:rsidRDefault="00631468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F5902" w:rsidRPr="00881391">
        <w:rPr>
          <w:rFonts w:ascii="Times New Roman" w:hAnsi="Times New Roman" w:cs="Times New Roman"/>
          <w:sz w:val="28"/>
          <w:szCs w:val="28"/>
        </w:rPr>
        <w:t>Название</w:t>
      </w:r>
      <w:r w:rsidR="002C30DA">
        <w:rPr>
          <w:rFonts w:ascii="Times New Roman" w:hAnsi="Times New Roman" w:cs="Times New Roman"/>
          <w:sz w:val="28"/>
          <w:szCs w:val="28"/>
        </w:rPr>
        <w:t xml:space="preserve"> </w:t>
      </w:r>
      <w:r w:rsidR="009F5902" w:rsidRPr="00881391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DFA3322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889152" w14:textId="4D0C711F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="002C3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</w:t>
      </w:r>
      <w:r w:rsidR="002C30DA">
        <w:rPr>
          <w:rFonts w:ascii="Times New Roman" w:hAnsi="Times New Roman" w:cs="Times New Roman"/>
          <w:sz w:val="28"/>
          <w:szCs w:val="28"/>
        </w:rPr>
        <w:t xml:space="preserve"> </w:t>
      </w:r>
      <w:r w:rsidR="0063146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Проектный</w:t>
      </w:r>
      <w:r w:rsidR="002C3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практикум</w:t>
      </w:r>
      <w:r w:rsidR="00631468">
        <w:rPr>
          <w:rFonts w:ascii="Times New Roman" w:hAnsi="Times New Roman" w:cs="Times New Roman"/>
          <w:sz w:val="28"/>
          <w:szCs w:val="28"/>
        </w:rPr>
        <w:t>»</w:t>
      </w:r>
    </w:p>
    <w:p w14:paraId="3C3BB4E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7F20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2C2CB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BD2BB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43229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93A2C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1BB200C3" w14:textId="77777777" w:rsidTr="00C5110B">
        <w:trPr>
          <w:trHeight w:val="195"/>
        </w:trPr>
        <w:tc>
          <w:tcPr>
            <w:tcW w:w="6480" w:type="dxa"/>
          </w:tcPr>
          <w:p w14:paraId="72D75EB0" w14:textId="62E49CEF" w:rsidR="009F5902" w:rsidRPr="008915C9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</w:t>
            </w:r>
            <w:r w:rsidR="002C30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8915C9" w:rsidRPr="008915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Пинженин</w:t>
            </w:r>
            <w:proofErr w:type="spellEnd"/>
            <w:r w:rsidR="002C30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8915C9" w:rsidRPr="008915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8915C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 w:rsidR="008915C9" w:rsidRPr="008915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8915C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4B5875F4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61A2F7E9" w14:textId="77777777" w:rsidTr="00C5110B">
        <w:trPr>
          <w:trHeight w:val="195"/>
        </w:trPr>
        <w:tc>
          <w:tcPr>
            <w:tcW w:w="6480" w:type="dxa"/>
          </w:tcPr>
          <w:p w14:paraId="16D3FAA1" w14:textId="6406A07F" w:rsidR="009F5902" w:rsidRPr="008915C9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Куратор:</w:t>
            </w:r>
            <w:r w:rsidR="002C30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8915C9" w:rsidRPr="008915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Новиков</w:t>
            </w:r>
            <w:r w:rsidR="002C30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8915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М.Ю.</w:t>
            </w:r>
          </w:p>
          <w:p w14:paraId="5D42B865" w14:textId="2948836A" w:rsidR="009F5902" w:rsidRPr="00881391" w:rsidRDefault="00605BF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BF7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Доцент, Директор (начальник) подразделения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8E696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4171935D" w14:textId="77777777" w:rsidTr="00C5110B">
        <w:trPr>
          <w:trHeight w:val="549"/>
        </w:trPr>
        <w:tc>
          <w:tcPr>
            <w:tcW w:w="6480" w:type="dxa"/>
          </w:tcPr>
          <w:p w14:paraId="440D834E" w14:textId="69EE6FF0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</w:t>
            </w:r>
            <w:r w:rsidR="002C30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команды</w:t>
            </w:r>
            <w:r w:rsidR="002C30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  <w:p w14:paraId="5573231F" w14:textId="7CD1589A" w:rsidR="009F5902" w:rsidRPr="00881391" w:rsidRDefault="00605BF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Горский И.А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End w:id="0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749A8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947833B" w14:textId="77777777" w:rsidTr="00C5110B">
        <w:trPr>
          <w:trHeight w:val="311"/>
        </w:trPr>
        <w:tc>
          <w:tcPr>
            <w:tcW w:w="6480" w:type="dxa"/>
          </w:tcPr>
          <w:p w14:paraId="3D2F2EC0" w14:textId="7F968E9C" w:rsidR="009F5902" w:rsidRPr="00881391" w:rsidRDefault="00605BF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Воробьева А.А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15F07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4484F078" w14:textId="77777777" w:rsidTr="00C5110B">
        <w:trPr>
          <w:trHeight w:val="445"/>
        </w:trPr>
        <w:tc>
          <w:tcPr>
            <w:tcW w:w="6480" w:type="dxa"/>
          </w:tcPr>
          <w:p w14:paraId="278259A8" w14:textId="54136EA6" w:rsidR="009F5902" w:rsidRPr="00881391" w:rsidRDefault="00605BF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Минеева В.Н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B65919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B0A040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48A77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4CE81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711AE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226B4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7B898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587D2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C60AF9" w14:textId="5265982E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>,</w:t>
      </w:r>
      <w:r w:rsidR="002C30DA">
        <w:rPr>
          <w:rFonts w:ascii="Times New Roman" w:hAnsi="Times New Roman" w:cs="Times New Roman"/>
          <w:sz w:val="28"/>
          <w:szCs w:val="28"/>
        </w:rPr>
        <w:t xml:space="preserve">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099FC914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51F1B6D7" w14:textId="77777777" w:rsidR="00C70832" w:rsidRPr="00C70832" w:rsidRDefault="00C70832" w:rsidP="00C70832">
      <w:pPr>
        <w:pStyle w:val="22"/>
        <w:ind w:firstLine="0"/>
        <w:jc w:val="center"/>
      </w:pPr>
    </w:p>
    <w:p w14:paraId="5E896BA7" w14:textId="5710F850" w:rsidR="00605BF7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605BF7">
        <w:rPr>
          <w:noProof/>
        </w:rPr>
        <w:t>ВВЕДЕНИЕ</w:t>
      </w:r>
      <w:r w:rsidR="00605BF7">
        <w:rPr>
          <w:noProof/>
        </w:rPr>
        <w:tab/>
      </w:r>
      <w:r w:rsidR="00605BF7">
        <w:rPr>
          <w:noProof/>
        </w:rPr>
        <w:fldChar w:fldCharType="begin"/>
      </w:r>
      <w:r w:rsidR="00605BF7">
        <w:rPr>
          <w:noProof/>
        </w:rPr>
        <w:instrText xml:space="preserve"> PAGEREF _Toc200532257 \h </w:instrText>
      </w:r>
      <w:r w:rsidR="00605BF7">
        <w:rPr>
          <w:noProof/>
        </w:rPr>
      </w:r>
      <w:r w:rsidR="00605BF7">
        <w:rPr>
          <w:noProof/>
        </w:rPr>
        <w:fldChar w:fldCharType="separate"/>
      </w:r>
      <w:r w:rsidR="00605BF7">
        <w:rPr>
          <w:noProof/>
        </w:rPr>
        <w:t>3</w:t>
      </w:r>
      <w:r w:rsidR="00605BF7">
        <w:rPr>
          <w:noProof/>
        </w:rPr>
        <w:fldChar w:fldCharType="end"/>
      </w:r>
    </w:p>
    <w:p w14:paraId="58F3BD8F" w14:textId="117D41E6" w:rsidR="00605BF7" w:rsidRDefault="00605BF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BBF343" w14:textId="30DBD614" w:rsidR="00605BF7" w:rsidRDefault="00605BF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Информация о работе каждого участника команды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7022C9" w14:textId="1996E70A" w:rsidR="00605BF7" w:rsidRDefault="00605BF7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1.1.1 Вклад Горского Ивана Артёмовича (Ведущий разработчик Backend, Тимлид на начальном этапе)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F363DF" w14:textId="67A33DDF" w:rsidR="00605BF7" w:rsidRDefault="00605BF7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1.1.2 Вклад Воробьевой Александры Андреевны (UX/UI Дизайнер)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64B163E" w14:textId="41F43716" w:rsidR="00605BF7" w:rsidRDefault="00605BF7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1.1.3 Вклад Минеевой Валентины Николаевны (Аналитик, Тимлид на основном этапе)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A0ECCB" w14:textId="764F411D" w:rsidR="00605BF7" w:rsidRDefault="00605BF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605BF7">
        <w:rPr>
          <w:noProof/>
        </w:rPr>
        <w:t>1.2</w:t>
      </w:r>
      <w:r>
        <w:rPr>
          <w:noProof/>
        </w:rPr>
        <w:t xml:space="preserve"> Разбор требований заказчика и пользователей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DA8D7EC" w14:textId="6880F3A1" w:rsidR="00605BF7" w:rsidRDefault="00605BF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Анализ и сопоставление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1707112" w14:textId="07F5A3E2" w:rsidR="00605BF7" w:rsidRDefault="00605BF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Архитектура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1AE8E96" w14:textId="194958A4" w:rsidR="00605BF7" w:rsidRDefault="00605BF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Описание методологии и процесса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0A1028A" w14:textId="2A49FB65" w:rsidR="00605BF7" w:rsidRDefault="00605BF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  <w:lang w:eastAsia="ru-RU"/>
        </w:rPr>
        <w:t>1.6 Информация о планировании деятельности в ходе разработки и распределении задач между участниками команды разработчиков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BEB06C7" w14:textId="3191E3AB" w:rsidR="00605BF7" w:rsidRDefault="00605BF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26FE54C" w14:textId="28F9796C" w:rsidR="00605BF7" w:rsidRDefault="00605BF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_Toc200532269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D3BECD3" w14:textId="59BC7437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2EF952C4" w14:textId="77777777" w:rsidR="0090634C" w:rsidRDefault="002040D4" w:rsidP="00881391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200532257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2DE8E346" w14:textId="19ED4A5D" w:rsidR="00B07C0B" w:rsidRPr="001B1B52" w:rsidRDefault="001B1B52" w:rsidP="001B1B52">
      <w:pPr>
        <w:pStyle w:val="22"/>
      </w:pPr>
      <w:r w:rsidRPr="001B1B52">
        <w:t>Современное</w:t>
      </w:r>
      <w:r w:rsidR="002C30DA">
        <w:t xml:space="preserve"> </w:t>
      </w:r>
      <w:r w:rsidRPr="001B1B52">
        <w:t>общество</w:t>
      </w:r>
      <w:r w:rsidR="002C30DA">
        <w:t xml:space="preserve"> </w:t>
      </w:r>
      <w:r w:rsidRPr="001B1B52">
        <w:t>предъявляет</w:t>
      </w:r>
      <w:r w:rsidR="002C30DA">
        <w:t xml:space="preserve"> </w:t>
      </w:r>
      <w:r w:rsidRPr="001B1B52">
        <w:t>высокие</w:t>
      </w:r>
      <w:r w:rsidR="002C30DA">
        <w:t xml:space="preserve"> </w:t>
      </w:r>
      <w:r w:rsidRPr="001B1B52">
        <w:t>требования</w:t>
      </w:r>
      <w:r w:rsidR="002C30DA">
        <w:t xml:space="preserve"> </w:t>
      </w:r>
      <w:r w:rsidRPr="001B1B52">
        <w:t>к</w:t>
      </w:r>
      <w:r w:rsidR="002C30DA">
        <w:t xml:space="preserve"> </w:t>
      </w:r>
      <w:r w:rsidRPr="001B1B52">
        <w:t>коммуникативным</w:t>
      </w:r>
      <w:r w:rsidR="002C30DA">
        <w:t xml:space="preserve"> </w:t>
      </w:r>
      <w:r w:rsidRPr="001B1B52">
        <w:t>способностям</w:t>
      </w:r>
      <w:r w:rsidR="002C30DA">
        <w:t xml:space="preserve"> </w:t>
      </w:r>
      <w:r w:rsidRPr="001B1B52">
        <w:t>личности.</w:t>
      </w:r>
      <w:r w:rsidR="002C30DA">
        <w:t xml:space="preserve"> </w:t>
      </w:r>
      <w:r w:rsidRPr="001B1B52">
        <w:t>Умение</w:t>
      </w:r>
      <w:r w:rsidR="002C30DA">
        <w:t xml:space="preserve"> </w:t>
      </w:r>
      <w:r w:rsidRPr="001B1B52">
        <w:t>четко</w:t>
      </w:r>
      <w:r w:rsidR="002C30DA">
        <w:t xml:space="preserve"> </w:t>
      </w:r>
      <w:r w:rsidRPr="001B1B52">
        <w:t>излагать</w:t>
      </w:r>
      <w:r w:rsidR="002C30DA">
        <w:t xml:space="preserve"> </w:t>
      </w:r>
      <w:r w:rsidRPr="001B1B52">
        <w:t>свои</w:t>
      </w:r>
      <w:r w:rsidR="002C30DA">
        <w:t xml:space="preserve"> </w:t>
      </w:r>
      <w:r w:rsidRPr="001B1B52">
        <w:t>мысли,</w:t>
      </w:r>
      <w:r w:rsidR="002C30DA">
        <w:t xml:space="preserve"> </w:t>
      </w:r>
      <w:r w:rsidRPr="001B1B52">
        <w:t>убедительно</w:t>
      </w:r>
      <w:r w:rsidR="002C30DA">
        <w:t xml:space="preserve"> </w:t>
      </w:r>
      <w:r w:rsidRPr="001B1B52">
        <w:t>выступать</w:t>
      </w:r>
      <w:r w:rsidR="002C30DA">
        <w:t xml:space="preserve"> </w:t>
      </w:r>
      <w:r w:rsidRPr="001B1B52">
        <w:t>перед</w:t>
      </w:r>
      <w:r w:rsidR="002C30DA">
        <w:t xml:space="preserve"> </w:t>
      </w:r>
      <w:r w:rsidRPr="001B1B52">
        <w:t>аудиторией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эффективно</w:t>
      </w:r>
      <w:r w:rsidR="002C30DA">
        <w:t xml:space="preserve"> </w:t>
      </w:r>
      <w:r w:rsidRPr="001B1B52">
        <w:t>взаимодействовать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команде</w:t>
      </w:r>
      <w:r w:rsidR="002C30DA">
        <w:t xml:space="preserve"> </w:t>
      </w:r>
      <w:r w:rsidRPr="001B1B52">
        <w:t>являются</w:t>
      </w:r>
      <w:r w:rsidR="002C30DA">
        <w:t xml:space="preserve"> </w:t>
      </w:r>
      <w:r w:rsidRPr="001B1B52">
        <w:t>ключевыми</w:t>
      </w:r>
      <w:r w:rsidR="002C30DA">
        <w:t xml:space="preserve"> </w:t>
      </w:r>
      <w:r w:rsidRPr="001B1B52">
        <w:t>факторами</w:t>
      </w:r>
      <w:r w:rsidR="002C30DA">
        <w:t xml:space="preserve"> </w:t>
      </w:r>
      <w:r w:rsidRPr="001B1B52">
        <w:t>успеха</w:t>
      </w:r>
      <w:r w:rsidR="002C30DA">
        <w:t xml:space="preserve"> </w:t>
      </w:r>
      <w:r w:rsidRPr="001B1B52">
        <w:t>как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профессиональной,</w:t>
      </w:r>
      <w:r w:rsidR="002C30DA">
        <w:t xml:space="preserve"> </w:t>
      </w:r>
      <w:r w:rsidRPr="001B1B52">
        <w:t>так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личной</w:t>
      </w:r>
      <w:r w:rsidR="002C30DA">
        <w:t xml:space="preserve"> </w:t>
      </w:r>
      <w:r w:rsidRPr="001B1B52">
        <w:t>жизни.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связи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этим,</w:t>
      </w:r>
      <w:r w:rsidR="002C30DA">
        <w:t xml:space="preserve"> </w:t>
      </w:r>
      <w:r w:rsidRPr="001B1B52">
        <w:t>организации,</w:t>
      </w:r>
      <w:r w:rsidR="002C30DA">
        <w:t xml:space="preserve"> </w:t>
      </w:r>
      <w:r w:rsidRPr="001B1B52">
        <w:t>специализирующиеся</w:t>
      </w:r>
      <w:r w:rsidR="002C30DA">
        <w:t xml:space="preserve"> </w:t>
      </w:r>
      <w:r w:rsidRPr="001B1B52">
        <w:t>на</w:t>
      </w:r>
      <w:r w:rsidR="002C30DA">
        <w:t xml:space="preserve"> </w:t>
      </w:r>
      <w:r w:rsidRPr="001B1B52">
        <w:t>развитии</w:t>
      </w:r>
      <w:r w:rsidR="002C30DA">
        <w:t xml:space="preserve"> </w:t>
      </w:r>
      <w:r w:rsidRPr="001B1B52">
        <w:t>гибких</w:t>
      </w:r>
      <w:r w:rsidR="002C30DA">
        <w:t xml:space="preserve"> </w:t>
      </w:r>
      <w:r w:rsidRPr="001B1B52">
        <w:t>навыков,</w:t>
      </w:r>
      <w:r w:rsidR="002C30DA">
        <w:t xml:space="preserve"> </w:t>
      </w:r>
      <w:r w:rsidRPr="001B1B52">
        <w:t>таких</w:t>
      </w:r>
      <w:r w:rsidR="002C30DA">
        <w:t xml:space="preserve"> </w:t>
      </w:r>
      <w:r w:rsidRPr="001B1B52">
        <w:t>как</w:t>
      </w:r>
      <w:r w:rsidR="002C30DA">
        <w:t xml:space="preserve"> </w:t>
      </w:r>
      <w:r w:rsidRPr="001B1B52">
        <w:t>публичные</w:t>
      </w:r>
      <w:r w:rsidR="002C30DA">
        <w:t xml:space="preserve"> </w:t>
      </w:r>
      <w:r w:rsidRPr="001B1B52">
        <w:t>выступления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риторика,</w:t>
      </w:r>
      <w:r w:rsidR="002C30DA">
        <w:t xml:space="preserve"> </w:t>
      </w:r>
      <w:r w:rsidRPr="001B1B52">
        <w:t>нуждаются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эффективных</w:t>
      </w:r>
      <w:r w:rsidR="002C30DA">
        <w:t xml:space="preserve"> </w:t>
      </w:r>
      <w:r w:rsidRPr="001B1B52">
        <w:t>инструментах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привлечения</w:t>
      </w:r>
      <w:r w:rsidR="002C30DA">
        <w:t xml:space="preserve"> </w:t>
      </w:r>
      <w:r w:rsidRPr="001B1B52">
        <w:t>участников,</w:t>
      </w:r>
      <w:r w:rsidR="002C30DA">
        <w:t xml:space="preserve"> </w:t>
      </w:r>
      <w:r w:rsidRPr="001B1B52">
        <w:t>управления</w:t>
      </w:r>
      <w:r w:rsidR="002C30DA">
        <w:t xml:space="preserve"> </w:t>
      </w:r>
      <w:r w:rsidRPr="001B1B52">
        <w:t>сообществом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систематизации</w:t>
      </w:r>
      <w:r w:rsidR="002C30DA">
        <w:t xml:space="preserve"> </w:t>
      </w:r>
      <w:r w:rsidRPr="001B1B52">
        <w:t>своей</w:t>
      </w:r>
      <w:r w:rsidR="002C30DA">
        <w:t xml:space="preserve"> </w:t>
      </w:r>
      <w:r w:rsidRPr="001B1B52">
        <w:t>деятельности.</w:t>
      </w:r>
    </w:p>
    <w:p w14:paraId="30B829AF" w14:textId="56D0B69F" w:rsidR="001B1B52" w:rsidRPr="001B1B52" w:rsidRDefault="001B1B52" w:rsidP="001B1B52">
      <w:pPr>
        <w:pStyle w:val="22"/>
      </w:pPr>
      <w:r w:rsidRPr="001B1B52">
        <w:t>Целью</w:t>
      </w:r>
      <w:r w:rsidR="002C30DA">
        <w:t xml:space="preserve"> </w:t>
      </w:r>
      <w:r w:rsidRPr="001B1B52">
        <w:t>настоящего</w:t>
      </w:r>
      <w:r w:rsidR="002C30DA">
        <w:t xml:space="preserve"> </w:t>
      </w:r>
      <w:r w:rsidRPr="001B1B52">
        <w:t>проекта</w:t>
      </w:r>
      <w:r w:rsidR="002C30DA">
        <w:t xml:space="preserve"> </w:t>
      </w:r>
      <w:r w:rsidRPr="001B1B52">
        <w:t>является</w:t>
      </w:r>
      <w:r w:rsidR="002C30DA">
        <w:t xml:space="preserve"> </w:t>
      </w:r>
      <w:r w:rsidRPr="001B1B52">
        <w:t>разработка</w:t>
      </w:r>
      <w:r w:rsidR="002C30DA">
        <w:t xml:space="preserve"> </w:t>
      </w:r>
      <w:r w:rsidRPr="001B1B52">
        <w:t>многофункционального</w:t>
      </w:r>
      <w:r w:rsidR="002C30DA">
        <w:t xml:space="preserve"> </w:t>
      </w:r>
      <w:r w:rsidRPr="001B1B52">
        <w:t>веб-портала</w:t>
      </w:r>
      <w:r w:rsidR="002C30DA">
        <w:t xml:space="preserve"> </w:t>
      </w:r>
      <w:r w:rsidR="00631468">
        <w:t>«</w:t>
      </w:r>
      <w:r w:rsidRPr="001B1B52">
        <w:t>Лига</w:t>
      </w:r>
      <w:r w:rsidR="002C30DA">
        <w:t xml:space="preserve"> </w:t>
      </w:r>
      <w:r w:rsidRPr="001B1B52">
        <w:t>Речи</w:t>
      </w:r>
      <w:r w:rsidR="00631468">
        <w:t>»</w:t>
      </w:r>
      <w:r w:rsidRPr="001B1B52">
        <w:t>,</w:t>
      </w:r>
      <w:r w:rsidR="002C30DA">
        <w:t xml:space="preserve"> </w:t>
      </w:r>
      <w:r w:rsidRPr="001B1B52">
        <w:t>предназначенного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организации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управления</w:t>
      </w:r>
      <w:r w:rsidR="002C30DA">
        <w:t xml:space="preserve"> </w:t>
      </w:r>
      <w:r w:rsidRPr="001B1B52">
        <w:t>сообществом</w:t>
      </w:r>
      <w:r w:rsidR="002C30DA">
        <w:t xml:space="preserve"> </w:t>
      </w:r>
      <w:r w:rsidRPr="001B1B52">
        <w:t>людей,</w:t>
      </w:r>
      <w:r w:rsidR="002C30DA">
        <w:t xml:space="preserve"> </w:t>
      </w:r>
      <w:r w:rsidRPr="001B1B52">
        <w:t>занимающихся</w:t>
      </w:r>
      <w:r w:rsidR="002C30DA">
        <w:t xml:space="preserve"> </w:t>
      </w:r>
      <w:r w:rsidRPr="001B1B52">
        <w:t>развитием</w:t>
      </w:r>
      <w:r w:rsidR="002C30DA">
        <w:t xml:space="preserve"> </w:t>
      </w:r>
      <w:r w:rsidRPr="001B1B52">
        <w:t>гибких</w:t>
      </w:r>
      <w:r w:rsidR="002C30DA">
        <w:t xml:space="preserve"> </w:t>
      </w:r>
      <w:r w:rsidRPr="001B1B52">
        <w:t>навыков,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акцентом</w:t>
      </w:r>
      <w:r w:rsidR="002C30DA">
        <w:t xml:space="preserve"> </w:t>
      </w:r>
      <w:r w:rsidRPr="001B1B52">
        <w:t>на</w:t>
      </w:r>
      <w:r w:rsidR="002C30DA">
        <w:t xml:space="preserve"> </w:t>
      </w:r>
      <w:r w:rsidRPr="001B1B52">
        <w:t>навыки</w:t>
      </w:r>
      <w:r w:rsidR="002C30DA">
        <w:t xml:space="preserve"> </w:t>
      </w:r>
      <w:r w:rsidRPr="001B1B52">
        <w:t>публичного</w:t>
      </w:r>
      <w:r w:rsidR="002C30DA">
        <w:t xml:space="preserve"> </w:t>
      </w:r>
      <w:r w:rsidRPr="001B1B52">
        <w:t>выступления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риторики.</w:t>
      </w:r>
      <w:r w:rsidR="002C30DA">
        <w:t xml:space="preserve"> </w:t>
      </w:r>
      <w:r w:rsidRPr="001B1B52">
        <w:t>Портал</w:t>
      </w:r>
      <w:r w:rsidR="002C30DA">
        <w:t xml:space="preserve"> </w:t>
      </w:r>
      <w:r w:rsidRPr="001B1B52">
        <w:t>призван</w:t>
      </w:r>
      <w:r w:rsidR="002C30DA">
        <w:t xml:space="preserve"> </w:t>
      </w:r>
      <w:r w:rsidRPr="001B1B52">
        <w:t>стать</w:t>
      </w:r>
      <w:r w:rsidR="002C30DA">
        <w:t xml:space="preserve"> </w:t>
      </w:r>
      <w:r w:rsidRPr="001B1B52">
        <w:t>единой</w:t>
      </w:r>
      <w:r w:rsidR="002C30DA">
        <w:t xml:space="preserve"> </w:t>
      </w:r>
      <w:r w:rsidRPr="001B1B52">
        <w:t>цифровой</w:t>
      </w:r>
      <w:r w:rsidR="002C30DA">
        <w:t xml:space="preserve"> </w:t>
      </w:r>
      <w:r w:rsidRPr="001B1B52">
        <w:t>платформой,</w:t>
      </w:r>
      <w:r w:rsidR="002C30DA">
        <w:t xml:space="preserve"> </w:t>
      </w:r>
      <w:r w:rsidRPr="001B1B52">
        <w:t>обеспечивающей</w:t>
      </w:r>
      <w:r w:rsidR="002C30DA">
        <w:t xml:space="preserve"> </w:t>
      </w:r>
      <w:r w:rsidRPr="001B1B52">
        <w:t>как</w:t>
      </w:r>
      <w:r w:rsidR="002C30DA">
        <w:t xml:space="preserve"> </w:t>
      </w:r>
      <w:r w:rsidRPr="001B1B52">
        <w:t>привлечение</w:t>
      </w:r>
      <w:r w:rsidR="002C30DA">
        <w:t xml:space="preserve"> </w:t>
      </w:r>
      <w:r w:rsidRPr="001B1B52">
        <w:t>новых</w:t>
      </w:r>
      <w:r w:rsidR="002C30DA">
        <w:t xml:space="preserve"> </w:t>
      </w:r>
      <w:r w:rsidRPr="001B1B52">
        <w:t>участников,</w:t>
      </w:r>
      <w:r w:rsidR="002C30DA">
        <w:t xml:space="preserve"> </w:t>
      </w:r>
      <w:r w:rsidRPr="001B1B52">
        <w:t>так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эффективное</w:t>
      </w:r>
      <w:r w:rsidR="002C30DA">
        <w:t xml:space="preserve"> </w:t>
      </w:r>
      <w:r w:rsidRPr="001B1B52">
        <w:t>взаимодействие</w:t>
      </w:r>
      <w:r w:rsidR="002C30DA">
        <w:t xml:space="preserve"> </w:t>
      </w:r>
      <w:r w:rsidRPr="001B1B52">
        <w:t>внутри</w:t>
      </w:r>
      <w:r w:rsidR="002C30DA">
        <w:t xml:space="preserve"> </w:t>
      </w:r>
      <w:r w:rsidRPr="001B1B52">
        <w:t>существующего</w:t>
      </w:r>
      <w:r w:rsidR="002C30DA">
        <w:t xml:space="preserve"> </w:t>
      </w:r>
      <w:r w:rsidRPr="001B1B52">
        <w:t>сообщества.</w:t>
      </w:r>
    </w:p>
    <w:p w14:paraId="2423E9A8" w14:textId="6C2A5363" w:rsidR="001B1B52" w:rsidRPr="001B1B52" w:rsidRDefault="001B1B52" w:rsidP="001B1B52">
      <w:pPr>
        <w:pStyle w:val="22"/>
      </w:pPr>
      <w:r w:rsidRPr="001B1B52">
        <w:t>Для</w:t>
      </w:r>
      <w:r w:rsidR="002C30DA">
        <w:t xml:space="preserve"> </w:t>
      </w:r>
      <w:r w:rsidRPr="001B1B52">
        <w:t>достижения</w:t>
      </w:r>
      <w:r w:rsidR="002C30DA">
        <w:t xml:space="preserve"> </w:t>
      </w:r>
      <w:r w:rsidRPr="001B1B52">
        <w:t>поставленной</w:t>
      </w:r>
      <w:r w:rsidR="002C30DA">
        <w:t xml:space="preserve"> </w:t>
      </w:r>
      <w:r w:rsidRPr="001B1B52">
        <w:t>цели</w:t>
      </w:r>
      <w:r w:rsidR="002C30DA">
        <w:t xml:space="preserve"> </w:t>
      </w:r>
      <w:r w:rsidRPr="001B1B52">
        <w:t>были</w:t>
      </w:r>
      <w:r w:rsidR="002C30DA">
        <w:t xml:space="preserve"> </w:t>
      </w:r>
      <w:r w:rsidRPr="001B1B52">
        <w:t>определены</w:t>
      </w:r>
      <w:r w:rsidR="002C30DA">
        <w:t xml:space="preserve"> </w:t>
      </w:r>
      <w:r w:rsidRPr="001B1B52">
        <w:t>следующие</w:t>
      </w:r>
      <w:r w:rsidR="002C30DA">
        <w:t xml:space="preserve"> </w:t>
      </w:r>
      <w:r w:rsidRPr="001B1B52">
        <w:t>задачи:</w:t>
      </w:r>
    </w:p>
    <w:p w14:paraId="10C785A9" w14:textId="7AF4C1DD" w:rsidR="001B1B52" w:rsidRPr="001B1B52" w:rsidRDefault="001B1B52" w:rsidP="001B1B52">
      <w:pPr>
        <w:pStyle w:val="52"/>
      </w:pPr>
      <w:r w:rsidRPr="001B1B52">
        <w:t>Создание</w:t>
      </w:r>
      <w:r w:rsidR="002C30DA">
        <w:t xml:space="preserve"> </w:t>
      </w:r>
      <w:r w:rsidRPr="001B1B52">
        <w:t>публичной</w:t>
      </w:r>
      <w:r w:rsidR="002C30DA">
        <w:t xml:space="preserve"> </w:t>
      </w:r>
      <w:r w:rsidR="00631468">
        <w:t>«</w:t>
      </w:r>
      <w:r w:rsidRPr="001B1B52">
        <w:t>витрины</w:t>
      </w:r>
      <w:r w:rsidR="00631468">
        <w:t>»</w:t>
      </w:r>
      <w:r w:rsidR="002C30DA">
        <w:t xml:space="preserve"> </w:t>
      </w:r>
      <w:r w:rsidRPr="001B1B52">
        <w:t>сайта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информирования</w:t>
      </w:r>
      <w:r w:rsidR="002C30DA">
        <w:t xml:space="preserve"> </w:t>
      </w:r>
      <w:r w:rsidRPr="001B1B52">
        <w:t>о</w:t>
      </w:r>
      <w:r w:rsidR="002C30DA">
        <w:t xml:space="preserve"> </w:t>
      </w:r>
      <w:r w:rsidRPr="001B1B52">
        <w:t>деятельности</w:t>
      </w:r>
      <w:r w:rsidR="002C30DA">
        <w:t xml:space="preserve"> </w:t>
      </w:r>
      <w:r w:rsidR="00631468">
        <w:t>«</w:t>
      </w:r>
      <w:r w:rsidRPr="001B1B52">
        <w:t>Лиги</w:t>
      </w:r>
      <w:r w:rsidR="002C30DA">
        <w:t xml:space="preserve"> </w:t>
      </w:r>
      <w:r w:rsidRPr="001B1B52">
        <w:t>Речи</w:t>
      </w:r>
      <w:r w:rsidR="00631468">
        <w:t>»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привлечения</w:t>
      </w:r>
      <w:r w:rsidR="002C30DA">
        <w:t xml:space="preserve"> </w:t>
      </w:r>
      <w:r w:rsidRPr="001B1B52">
        <w:t>новых</w:t>
      </w:r>
      <w:r w:rsidR="002C30DA">
        <w:t xml:space="preserve"> </w:t>
      </w:r>
      <w:r w:rsidRPr="001B1B52">
        <w:t>участников.</w:t>
      </w:r>
    </w:p>
    <w:p w14:paraId="515F5DA4" w14:textId="0428FC10" w:rsidR="001B1B52" w:rsidRPr="001B1B52" w:rsidRDefault="001B1B52" w:rsidP="001B1B52">
      <w:pPr>
        <w:pStyle w:val="52"/>
      </w:pPr>
      <w:r w:rsidRPr="001B1B52">
        <w:t>Разработка</w:t>
      </w:r>
      <w:r w:rsidR="002C30DA">
        <w:t xml:space="preserve"> </w:t>
      </w:r>
      <w:r w:rsidRPr="001B1B52">
        <w:t>системы</w:t>
      </w:r>
      <w:r w:rsidR="002C30DA">
        <w:t xml:space="preserve"> </w:t>
      </w:r>
      <w:r w:rsidRPr="001B1B52">
        <w:t>личных</w:t>
      </w:r>
      <w:r w:rsidR="002C30DA">
        <w:t xml:space="preserve"> </w:t>
      </w:r>
      <w:r w:rsidRPr="001B1B52">
        <w:t>кабинетов</w:t>
      </w:r>
      <w:r w:rsidR="002C30DA">
        <w:t xml:space="preserve"> </w:t>
      </w:r>
      <w:r w:rsidRPr="001B1B52">
        <w:t>(</w:t>
      </w:r>
      <w:r w:rsidR="00631468">
        <w:t>«</w:t>
      </w:r>
      <w:r w:rsidRPr="001B1B52">
        <w:t>аккаунтов</w:t>
      </w:r>
      <w:r w:rsidR="002C30DA">
        <w:t xml:space="preserve"> </w:t>
      </w:r>
      <w:r w:rsidRPr="001B1B52">
        <w:t>участников</w:t>
      </w:r>
      <w:r w:rsidR="00631468">
        <w:t>»</w:t>
      </w:r>
      <w:r w:rsidRPr="001B1B52">
        <w:t>)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градуированной</w:t>
      </w:r>
      <w:r w:rsidR="002C30DA">
        <w:t xml:space="preserve"> </w:t>
      </w:r>
      <w:r w:rsidRPr="001B1B52">
        <w:t>системой</w:t>
      </w:r>
      <w:r w:rsidR="002C30DA">
        <w:t xml:space="preserve"> </w:t>
      </w:r>
      <w:r w:rsidRPr="001B1B52">
        <w:t>уровней</w:t>
      </w:r>
      <w:r w:rsidR="002C30DA">
        <w:t xml:space="preserve"> </w:t>
      </w:r>
      <w:r w:rsidRPr="001B1B52">
        <w:t>доступа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функциональности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зависимости</w:t>
      </w:r>
      <w:r w:rsidR="002C30DA">
        <w:t xml:space="preserve"> </w:t>
      </w:r>
      <w:r w:rsidRPr="001B1B52">
        <w:t>от</w:t>
      </w:r>
      <w:r w:rsidR="002C30DA">
        <w:t xml:space="preserve"> </w:t>
      </w:r>
      <w:r w:rsidRPr="001B1B52">
        <w:t>роли</w:t>
      </w:r>
      <w:r w:rsidR="002C30DA">
        <w:t xml:space="preserve"> </w:t>
      </w:r>
      <w:r w:rsidRPr="001B1B52">
        <w:t>пользователя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сообществе</w:t>
      </w:r>
      <w:r w:rsidR="002C30DA">
        <w:t xml:space="preserve"> </w:t>
      </w:r>
      <w:r w:rsidRPr="001B1B52">
        <w:t>(</w:t>
      </w:r>
      <w:r w:rsidR="00631468">
        <w:t>«</w:t>
      </w:r>
      <w:r w:rsidRPr="001B1B52">
        <w:t>Гость</w:t>
      </w:r>
      <w:r w:rsidR="00631468">
        <w:t>»</w:t>
      </w:r>
      <w:r w:rsidRPr="001B1B52">
        <w:t>,</w:t>
      </w:r>
      <w:r w:rsidR="002C30DA">
        <w:t xml:space="preserve"> </w:t>
      </w:r>
      <w:r w:rsidR="00631468">
        <w:t>«</w:t>
      </w:r>
      <w:r w:rsidRPr="001B1B52">
        <w:t>Активист</w:t>
      </w:r>
      <w:r w:rsidR="00631468">
        <w:t>»</w:t>
      </w:r>
      <w:r w:rsidRPr="001B1B52">
        <w:t>,</w:t>
      </w:r>
      <w:r w:rsidR="002C30DA">
        <w:t xml:space="preserve"> </w:t>
      </w:r>
      <w:r w:rsidR="00631468">
        <w:t>«</w:t>
      </w:r>
      <w:r w:rsidRPr="001B1B52">
        <w:t>Тренер</w:t>
      </w:r>
      <w:r w:rsidR="00631468">
        <w:t>»</w:t>
      </w:r>
      <w:r w:rsidRPr="001B1B52">
        <w:t>,</w:t>
      </w:r>
      <w:r w:rsidR="002C30DA">
        <w:t xml:space="preserve"> </w:t>
      </w:r>
      <w:r w:rsidR="00631468">
        <w:t>«</w:t>
      </w:r>
      <w:r w:rsidRPr="001B1B52">
        <w:t>Куратор</w:t>
      </w:r>
      <w:r w:rsidR="00631468">
        <w:t>»</w:t>
      </w:r>
      <w:r w:rsidRPr="001B1B52">
        <w:t>,</w:t>
      </w:r>
      <w:r w:rsidR="002C30DA">
        <w:t xml:space="preserve"> </w:t>
      </w:r>
      <w:r w:rsidR="00631468">
        <w:t>«</w:t>
      </w:r>
      <w:r w:rsidRPr="001B1B52">
        <w:t>Лидер</w:t>
      </w:r>
      <w:r w:rsidR="00631468">
        <w:t>»</w:t>
      </w:r>
      <w:r w:rsidRPr="001B1B52">
        <w:t>).</w:t>
      </w:r>
    </w:p>
    <w:p w14:paraId="52982DBA" w14:textId="01DCC575" w:rsidR="001B1B52" w:rsidRPr="001B1B52" w:rsidRDefault="001B1B52" w:rsidP="001B1B52">
      <w:pPr>
        <w:pStyle w:val="52"/>
      </w:pPr>
      <w:r w:rsidRPr="001B1B52">
        <w:t>Реализация</w:t>
      </w:r>
      <w:r w:rsidR="002C30DA">
        <w:t xml:space="preserve"> </w:t>
      </w:r>
      <w:r w:rsidRPr="001B1B52">
        <w:t>административной</w:t>
      </w:r>
      <w:r w:rsidR="002C30DA">
        <w:t xml:space="preserve"> </w:t>
      </w:r>
      <w:r w:rsidRPr="001B1B52">
        <w:t>панели</w:t>
      </w:r>
      <w:r w:rsidR="002C30DA">
        <w:t xml:space="preserve"> </w:t>
      </w:r>
      <w:r w:rsidRPr="001B1B52">
        <w:t>(</w:t>
      </w:r>
      <w:r w:rsidR="00631468">
        <w:t>«</w:t>
      </w:r>
      <w:r w:rsidRPr="001B1B52">
        <w:t>админки</w:t>
      </w:r>
      <w:r w:rsidR="002C30DA">
        <w:t xml:space="preserve"> </w:t>
      </w:r>
      <w:r w:rsidRPr="001B1B52">
        <w:t>сайта</w:t>
      </w:r>
      <w:r w:rsidR="00631468">
        <w:t>»</w:t>
      </w:r>
      <w:r w:rsidRPr="001B1B52">
        <w:t>)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централизованного</w:t>
      </w:r>
      <w:r w:rsidR="002C30DA">
        <w:t xml:space="preserve"> </w:t>
      </w:r>
      <w:r w:rsidRPr="001B1B52">
        <w:t>управления</w:t>
      </w:r>
      <w:r w:rsidR="002C30DA">
        <w:t xml:space="preserve"> </w:t>
      </w:r>
      <w:r w:rsidRPr="001B1B52">
        <w:t>контентом,</w:t>
      </w:r>
      <w:r w:rsidR="002C30DA">
        <w:t xml:space="preserve"> </w:t>
      </w:r>
      <w:r w:rsidRPr="001B1B52">
        <w:t>настройками</w:t>
      </w:r>
      <w:r w:rsidR="002C30DA">
        <w:t xml:space="preserve"> </w:t>
      </w:r>
      <w:r w:rsidRPr="001B1B52">
        <w:t>портала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данными</w:t>
      </w:r>
      <w:r w:rsidR="002C30DA">
        <w:t xml:space="preserve"> </w:t>
      </w:r>
      <w:r w:rsidRPr="001B1B52">
        <w:t>пользователей.</w:t>
      </w:r>
    </w:p>
    <w:p w14:paraId="331F078C" w14:textId="4F39FD94" w:rsidR="001B1B52" w:rsidRPr="001B1B52" w:rsidRDefault="001B1B52" w:rsidP="001B1B52">
      <w:pPr>
        <w:pStyle w:val="52"/>
      </w:pPr>
      <w:r w:rsidRPr="001B1B52">
        <w:t>Организация</w:t>
      </w:r>
      <w:r w:rsidR="002C30DA">
        <w:t xml:space="preserve"> </w:t>
      </w:r>
      <w:r w:rsidRPr="001B1B52">
        <w:t>системы</w:t>
      </w:r>
      <w:r w:rsidR="002C30DA">
        <w:t xml:space="preserve"> </w:t>
      </w:r>
      <w:r w:rsidRPr="001B1B52">
        <w:t>управления</w:t>
      </w:r>
      <w:r w:rsidR="002C30DA">
        <w:t xml:space="preserve"> </w:t>
      </w:r>
      <w:r w:rsidRPr="001B1B52">
        <w:t>мероприятиями,</w:t>
      </w:r>
      <w:r w:rsidR="002C30DA">
        <w:t xml:space="preserve"> </w:t>
      </w:r>
      <w:r w:rsidRPr="001B1B52">
        <w:t>включая</w:t>
      </w:r>
      <w:r w:rsidR="002C30DA">
        <w:t xml:space="preserve"> </w:t>
      </w:r>
      <w:r w:rsidRPr="001B1B52">
        <w:t>их</w:t>
      </w:r>
      <w:r w:rsidR="002C30DA">
        <w:t xml:space="preserve"> </w:t>
      </w:r>
      <w:r w:rsidRPr="001B1B52">
        <w:t>создание,</w:t>
      </w:r>
      <w:r w:rsidR="002C30DA">
        <w:t xml:space="preserve"> </w:t>
      </w:r>
      <w:r w:rsidRPr="001B1B52">
        <w:t>анонсирование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регистрацию</w:t>
      </w:r>
      <w:r w:rsidR="002C30DA">
        <w:t xml:space="preserve"> </w:t>
      </w:r>
      <w:r w:rsidRPr="001B1B52">
        <w:t>участников.</w:t>
      </w:r>
    </w:p>
    <w:p w14:paraId="48714A92" w14:textId="0E5308F5" w:rsidR="001B1B52" w:rsidRPr="001B1B52" w:rsidRDefault="001B1B52" w:rsidP="001B1B52">
      <w:pPr>
        <w:pStyle w:val="52"/>
      </w:pPr>
      <w:r w:rsidRPr="001B1B52">
        <w:lastRenderedPageBreak/>
        <w:t>Структурирование</w:t>
      </w:r>
      <w:r w:rsidR="002C30DA">
        <w:t xml:space="preserve"> </w:t>
      </w:r>
      <w:r w:rsidRPr="001B1B52">
        <w:t>сообщества</w:t>
      </w:r>
      <w:r w:rsidR="002C30DA">
        <w:t xml:space="preserve"> </w:t>
      </w:r>
      <w:r w:rsidRPr="001B1B52">
        <w:t>по</w:t>
      </w:r>
      <w:r w:rsidR="002C30DA">
        <w:t xml:space="preserve"> </w:t>
      </w:r>
      <w:r w:rsidRPr="001B1B52">
        <w:t>уровням</w:t>
      </w:r>
      <w:r w:rsidR="002C30DA">
        <w:t xml:space="preserve"> </w:t>
      </w:r>
      <w:r w:rsidRPr="001B1B52">
        <w:t>участия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возможностью</w:t>
      </w:r>
      <w:r w:rsidR="002C30DA">
        <w:t xml:space="preserve"> </w:t>
      </w:r>
      <w:r w:rsidRPr="001B1B52">
        <w:t>отслеживания</w:t>
      </w:r>
      <w:r w:rsidR="002C30DA">
        <w:t xml:space="preserve"> </w:t>
      </w:r>
      <w:r w:rsidRPr="001B1B52">
        <w:t>достижений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прогресса</w:t>
      </w:r>
      <w:r w:rsidR="002C30DA">
        <w:t xml:space="preserve"> </w:t>
      </w:r>
      <w:r w:rsidRPr="001B1B52">
        <w:t>каждого</w:t>
      </w:r>
      <w:r w:rsidR="002C30DA">
        <w:t xml:space="preserve"> </w:t>
      </w:r>
      <w:r w:rsidRPr="001B1B52">
        <w:t>участника.</w:t>
      </w:r>
    </w:p>
    <w:p w14:paraId="567C3240" w14:textId="36CD5FBC" w:rsidR="001B1B52" w:rsidRPr="001B1B52" w:rsidRDefault="001B1B52" w:rsidP="001B1B52">
      <w:pPr>
        <w:pStyle w:val="52"/>
      </w:pPr>
      <w:r w:rsidRPr="001B1B52">
        <w:t>Формирование</w:t>
      </w:r>
      <w:r w:rsidR="002C30DA">
        <w:t xml:space="preserve"> </w:t>
      </w:r>
      <w:r w:rsidRPr="001B1B52">
        <w:t>экосистемы,</w:t>
      </w:r>
      <w:r w:rsidR="002C30DA">
        <w:t xml:space="preserve"> </w:t>
      </w:r>
      <w:r w:rsidRPr="001B1B52">
        <w:t>объединяющей</w:t>
      </w:r>
      <w:r w:rsidR="002C30DA">
        <w:t xml:space="preserve"> </w:t>
      </w:r>
      <w:r w:rsidRPr="001B1B52">
        <w:t>различные</w:t>
      </w:r>
      <w:r w:rsidR="002C30DA">
        <w:t xml:space="preserve"> </w:t>
      </w:r>
      <w:r w:rsidRPr="001B1B52">
        <w:t>проекты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сообщества-резиденты</w:t>
      </w:r>
      <w:r w:rsidR="002C30DA">
        <w:t xml:space="preserve"> </w:t>
      </w:r>
      <w:r w:rsidRPr="001B1B52">
        <w:t>под</w:t>
      </w:r>
      <w:r w:rsidR="002C30DA">
        <w:t xml:space="preserve"> </w:t>
      </w:r>
      <w:r w:rsidRPr="001B1B52">
        <w:t>эгидой</w:t>
      </w:r>
      <w:r w:rsidR="002C30DA">
        <w:t xml:space="preserve"> </w:t>
      </w:r>
      <w:r w:rsidR="00631468">
        <w:t>«</w:t>
      </w:r>
      <w:r w:rsidRPr="001B1B52">
        <w:t>Лиги</w:t>
      </w:r>
      <w:r w:rsidR="002C30DA">
        <w:t xml:space="preserve"> </w:t>
      </w:r>
      <w:r w:rsidRPr="001B1B52">
        <w:t>Речи</w:t>
      </w:r>
      <w:r w:rsidR="00631468">
        <w:t>»</w:t>
      </w:r>
      <w:r w:rsidRPr="001B1B52">
        <w:t>.</w:t>
      </w:r>
    </w:p>
    <w:p w14:paraId="75A098EA" w14:textId="1BD4CC90" w:rsidR="001B1B52" w:rsidRDefault="001B1B52" w:rsidP="001B1B52">
      <w:pPr>
        <w:pStyle w:val="52"/>
      </w:pPr>
      <w:r w:rsidRPr="001B1B52">
        <w:t>Обеспечение</w:t>
      </w:r>
      <w:r w:rsidR="002C30DA">
        <w:t xml:space="preserve"> </w:t>
      </w:r>
      <w:r w:rsidRPr="001B1B52">
        <w:t>масштабируемости</w:t>
      </w:r>
      <w:r w:rsidR="002C30DA">
        <w:t xml:space="preserve"> </w:t>
      </w:r>
      <w:r w:rsidRPr="001B1B52">
        <w:t>системы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возможности</w:t>
      </w:r>
      <w:r w:rsidR="002C30DA">
        <w:t xml:space="preserve"> </w:t>
      </w:r>
      <w:r w:rsidRPr="001B1B52">
        <w:t>запуска</w:t>
      </w:r>
      <w:r w:rsidR="002C30DA">
        <w:t xml:space="preserve"> </w:t>
      </w:r>
      <w:r w:rsidRPr="001B1B52">
        <w:t>отдельных</w:t>
      </w:r>
      <w:r w:rsidR="002C30DA">
        <w:t xml:space="preserve"> </w:t>
      </w:r>
      <w:r w:rsidRPr="001B1B52">
        <w:t>копий</w:t>
      </w:r>
      <w:r w:rsidR="002C30DA">
        <w:t xml:space="preserve"> </w:t>
      </w:r>
      <w:r w:rsidRPr="001B1B52">
        <w:t>портала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разных</w:t>
      </w:r>
      <w:r w:rsidR="002C30DA">
        <w:t xml:space="preserve"> </w:t>
      </w:r>
      <w:r w:rsidRPr="001B1B52">
        <w:t>городов.</w:t>
      </w:r>
    </w:p>
    <w:p w14:paraId="08AD47FA" w14:textId="0ED44064" w:rsidR="001B1B52" w:rsidRPr="001B1B52" w:rsidRDefault="001B1B52" w:rsidP="001B1B52">
      <w:pPr>
        <w:pStyle w:val="22"/>
      </w:pPr>
      <w:r w:rsidRPr="001B1B52">
        <w:t>Актуальность</w:t>
      </w:r>
      <w:r w:rsidR="002C30DA">
        <w:t xml:space="preserve"> </w:t>
      </w:r>
      <w:r w:rsidRPr="001B1B52">
        <w:t>проекта</w:t>
      </w:r>
      <w:r w:rsidR="002C30DA">
        <w:t xml:space="preserve"> </w:t>
      </w:r>
      <w:r w:rsidR="00631468">
        <w:t>«</w:t>
      </w:r>
      <w:r w:rsidRPr="001B1B52">
        <w:t>Лига</w:t>
      </w:r>
      <w:r w:rsidR="002C30DA">
        <w:t xml:space="preserve"> </w:t>
      </w:r>
      <w:r w:rsidRPr="001B1B52">
        <w:t>Речи</w:t>
      </w:r>
      <w:r w:rsidR="00631468">
        <w:t>»</w:t>
      </w:r>
      <w:r w:rsidR="002C30DA">
        <w:t xml:space="preserve"> </w:t>
      </w:r>
      <w:r w:rsidRPr="001B1B52">
        <w:t>обусловлена</w:t>
      </w:r>
      <w:r w:rsidR="002C30DA">
        <w:t xml:space="preserve"> </w:t>
      </w:r>
      <w:r w:rsidRPr="001B1B52">
        <w:t>растущим</w:t>
      </w:r>
      <w:r w:rsidR="002C30DA">
        <w:t xml:space="preserve"> </w:t>
      </w:r>
      <w:r w:rsidRPr="001B1B52">
        <w:t>спросом</w:t>
      </w:r>
      <w:r w:rsidR="002C30DA">
        <w:t xml:space="preserve"> </w:t>
      </w:r>
      <w:r w:rsidRPr="001B1B52">
        <w:t>на</w:t>
      </w:r>
      <w:r w:rsidR="002C30DA">
        <w:t xml:space="preserve"> </w:t>
      </w:r>
      <w:r w:rsidRPr="001B1B52">
        <w:t>развитие</w:t>
      </w:r>
      <w:r w:rsidR="002C30DA">
        <w:t xml:space="preserve"> </w:t>
      </w:r>
      <w:r w:rsidR="00631468">
        <w:t>«</w:t>
      </w:r>
      <w:r w:rsidRPr="001B1B52">
        <w:t>мягких</w:t>
      </w:r>
      <w:r w:rsidR="00631468">
        <w:t>»</w:t>
      </w:r>
      <w:r w:rsidR="002C30DA">
        <w:t xml:space="preserve"> </w:t>
      </w:r>
      <w:r w:rsidRPr="001B1B52">
        <w:t>навыков</w:t>
      </w:r>
      <w:r w:rsidR="002C30DA">
        <w:t xml:space="preserve"> </w:t>
      </w:r>
      <w:r w:rsidRPr="001B1B52">
        <w:t>(</w:t>
      </w:r>
      <w:proofErr w:type="spellStart"/>
      <w:r w:rsidRPr="001B1B52">
        <w:t>soft</w:t>
      </w:r>
      <w:proofErr w:type="spellEnd"/>
      <w:r w:rsidR="002C30DA">
        <w:t xml:space="preserve"> </w:t>
      </w:r>
      <w:proofErr w:type="spellStart"/>
      <w:r w:rsidRPr="001B1B52">
        <w:t>skills</w:t>
      </w:r>
      <w:proofErr w:type="spellEnd"/>
      <w:r w:rsidRPr="001B1B52">
        <w:t>)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условиях</w:t>
      </w:r>
      <w:r w:rsidR="002C30DA">
        <w:t xml:space="preserve"> </w:t>
      </w:r>
      <w:r w:rsidRPr="001B1B52">
        <w:t>динамично</w:t>
      </w:r>
      <w:r w:rsidR="002C30DA">
        <w:t xml:space="preserve"> </w:t>
      </w:r>
      <w:r w:rsidRPr="001B1B52">
        <w:t>меняющегося</w:t>
      </w:r>
      <w:r w:rsidR="002C30DA">
        <w:t xml:space="preserve"> </w:t>
      </w:r>
      <w:r w:rsidRPr="001B1B52">
        <w:t>рынка</w:t>
      </w:r>
      <w:r w:rsidR="002C30DA">
        <w:t xml:space="preserve"> </w:t>
      </w:r>
      <w:r w:rsidRPr="001B1B52">
        <w:t>труда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социальных</w:t>
      </w:r>
      <w:r w:rsidR="002C30DA">
        <w:t xml:space="preserve"> </w:t>
      </w:r>
      <w:r w:rsidRPr="001B1B52">
        <w:t>взаимодействий</w:t>
      </w:r>
      <w:r w:rsidR="002C30DA">
        <w:t xml:space="preserve"> </w:t>
      </w:r>
      <w:r w:rsidR="0093521F" w:rsidRPr="0093521F">
        <w:t>[1,</w:t>
      </w:r>
      <w:r w:rsidR="002C30DA">
        <w:t xml:space="preserve"> </w:t>
      </w:r>
      <w:r w:rsidR="0093521F" w:rsidRPr="0093521F">
        <w:t>2]</w:t>
      </w:r>
      <w:r w:rsidRPr="001B1B52">
        <w:t>.</w:t>
      </w:r>
      <w:r w:rsidR="002C30DA">
        <w:t xml:space="preserve"> </w:t>
      </w:r>
      <w:r w:rsidRPr="001B1B52">
        <w:t>Навыки</w:t>
      </w:r>
      <w:r w:rsidR="002C30DA">
        <w:t xml:space="preserve"> </w:t>
      </w:r>
      <w:r w:rsidRPr="001B1B52">
        <w:t>эффективной</w:t>
      </w:r>
      <w:r w:rsidR="002C30DA">
        <w:t xml:space="preserve"> </w:t>
      </w:r>
      <w:r w:rsidRPr="001B1B52">
        <w:t>коммуникации,</w:t>
      </w:r>
      <w:r w:rsidR="002C30DA">
        <w:t xml:space="preserve"> </w:t>
      </w:r>
      <w:r w:rsidRPr="001B1B52">
        <w:t>публичных</w:t>
      </w:r>
      <w:r w:rsidR="002C30DA">
        <w:t xml:space="preserve"> </w:t>
      </w:r>
      <w:r w:rsidRPr="001B1B52">
        <w:t>выступлений,</w:t>
      </w:r>
      <w:r w:rsidR="002C30DA">
        <w:t xml:space="preserve"> </w:t>
      </w:r>
      <w:r w:rsidRPr="001B1B52">
        <w:t>аргументации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лидерства</w:t>
      </w:r>
      <w:r w:rsidR="002C30DA">
        <w:t xml:space="preserve"> </w:t>
      </w:r>
      <w:r w:rsidRPr="001B1B52">
        <w:t>становятся</w:t>
      </w:r>
      <w:r w:rsidR="002C30DA">
        <w:t xml:space="preserve"> </w:t>
      </w:r>
      <w:r w:rsidRPr="001B1B52">
        <w:t>неотъемлемой</w:t>
      </w:r>
      <w:r w:rsidR="002C30DA">
        <w:t xml:space="preserve"> </w:t>
      </w:r>
      <w:r w:rsidRPr="001B1B52">
        <w:t>частью</w:t>
      </w:r>
      <w:r w:rsidR="002C30DA">
        <w:t xml:space="preserve"> </w:t>
      </w:r>
      <w:r w:rsidRPr="001B1B52">
        <w:t>профессиональной</w:t>
      </w:r>
      <w:r w:rsidR="002C30DA">
        <w:t xml:space="preserve"> </w:t>
      </w:r>
      <w:r w:rsidRPr="001B1B52">
        <w:t>компетентности</w:t>
      </w:r>
      <w:r w:rsidR="002C30DA">
        <w:t xml:space="preserve"> </w:t>
      </w:r>
      <w:r w:rsidRPr="001B1B52">
        <w:t>специалистов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самых</w:t>
      </w:r>
      <w:r w:rsidR="002C30DA">
        <w:t xml:space="preserve"> </w:t>
      </w:r>
      <w:r w:rsidRPr="001B1B52">
        <w:t>разных</w:t>
      </w:r>
      <w:r w:rsidR="002C30DA">
        <w:t xml:space="preserve"> </w:t>
      </w:r>
      <w:r w:rsidRPr="001B1B52">
        <w:t>областях.</w:t>
      </w:r>
      <w:r w:rsidR="002C30DA">
        <w:t xml:space="preserve"> </w:t>
      </w:r>
      <w:r w:rsidRPr="001B1B52">
        <w:t>Существующие</w:t>
      </w:r>
      <w:r w:rsidR="002C30DA">
        <w:t xml:space="preserve"> </w:t>
      </w:r>
      <w:r w:rsidRPr="001B1B52">
        <w:t>платформы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сообщества</w:t>
      </w:r>
      <w:r w:rsidR="002C30DA">
        <w:t xml:space="preserve"> </w:t>
      </w:r>
      <w:r w:rsidRPr="001B1B52">
        <w:t>часто</w:t>
      </w:r>
      <w:r w:rsidR="002C30DA">
        <w:t xml:space="preserve"> </w:t>
      </w:r>
      <w:r w:rsidRPr="001B1B52">
        <w:t>либо</w:t>
      </w:r>
      <w:r w:rsidR="002C30DA">
        <w:t xml:space="preserve"> </w:t>
      </w:r>
      <w:r w:rsidRPr="001B1B52">
        <w:t>разрознены,</w:t>
      </w:r>
      <w:r w:rsidR="002C30DA">
        <w:t xml:space="preserve"> </w:t>
      </w:r>
      <w:r w:rsidRPr="001B1B52">
        <w:t>либо</w:t>
      </w:r>
      <w:r w:rsidR="002C30DA">
        <w:t xml:space="preserve"> </w:t>
      </w:r>
      <w:r w:rsidRPr="001B1B52">
        <w:t>не</w:t>
      </w:r>
      <w:r w:rsidR="002C30DA">
        <w:t xml:space="preserve"> </w:t>
      </w:r>
      <w:r w:rsidRPr="001B1B52">
        <w:t>предоставляют</w:t>
      </w:r>
      <w:r w:rsidR="002C30DA">
        <w:t xml:space="preserve"> </w:t>
      </w:r>
      <w:r w:rsidRPr="001B1B52">
        <w:t>комплексного</w:t>
      </w:r>
      <w:r w:rsidR="002C30DA">
        <w:t xml:space="preserve"> </w:t>
      </w:r>
      <w:r w:rsidRPr="001B1B52">
        <w:t>инструментария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систематического</w:t>
      </w:r>
      <w:r w:rsidR="002C30DA">
        <w:t xml:space="preserve"> </w:t>
      </w:r>
      <w:r w:rsidRPr="001B1B52">
        <w:t>развития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отслеживания</w:t>
      </w:r>
      <w:r w:rsidR="002C30DA">
        <w:t xml:space="preserve"> </w:t>
      </w:r>
      <w:r w:rsidRPr="001B1B52">
        <w:t>прогресса.</w:t>
      </w:r>
    </w:p>
    <w:p w14:paraId="43495115" w14:textId="1C64327E" w:rsidR="001B1B52" w:rsidRDefault="001B1B52" w:rsidP="001B1B52">
      <w:pPr>
        <w:pStyle w:val="22"/>
      </w:pPr>
      <w:r w:rsidRPr="001B1B52">
        <w:t>Создание</w:t>
      </w:r>
      <w:r w:rsidR="002C30DA">
        <w:t xml:space="preserve"> </w:t>
      </w:r>
      <w:r w:rsidRPr="001B1B52">
        <w:t>централизованного</w:t>
      </w:r>
      <w:r w:rsidR="002C30DA">
        <w:t xml:space="preserve"> </w:t>
      </w:r>
      <w:r w:rsidRPr="001B1B52">
        <w:t>портала</w:t>
      </w:r>
      <w:r w:rsidR="002C30DA">
        <w:t xml:space="preserve"> </w:t>
      </w:r>
      <w:r w:rsidR="00631468">
        <w:t>«</w:t>
      </w:r>
      <w:r w:rsidRPr="001B1B52">
        <w:t>Лига</w:t>
      </w:r>
      <w:r w:rsidR="002C30DA">
        <w:t xml:space="preserve"> </w:t>
      </w:r>
      <w:r w:rsidRPr="001B1B52">
        <w:t>Речи</w:t>
      </w:r>
      <w:r w:rsidR="00631468">
        <w:t>»</w:t>
      </w:r>
      <w:r w:rsidR="002C30DA">
        <w:t xml:space="preserve"> </w:t>
      </w:r>
      <w:r w:rsidRPr="001B1B52">
        <w:t>решает</w:t>
      </w:r>
      <w:r w:rsidR="002C30DA">
        <w:t xml:space="preserve"> </w:t>
      </w:r>
      <w:r w:rsidRPr="001B1B52">
        <w:t>проблему</w:t>
      </w:r>
      <w:r w:rsidR="002C30DA">
        <w:t xml:space="preserve"> </w:t>
      </w:r>
      <w:r w:rsidRPr="001B1B52">
        <w:t>отсутствия</w:t>
      </w:r>
      <w:r w:rsidR="002C30DA">
        <w:t xml:space="preserve"> </w:t>
      </w:r>
      <w:r w:rsidRPr="001B1B52">
        <w:t>у</w:t>
      </w:r>
      <w:r w:rsidR="002C30DA">
        <w:t xml:space="preserve"> </w:t>
      </w:r>
      <w:r w:rsidRPr="001B1B52">
        <w:t>организации</w:t>
      </w:r>
      <w:r w:rsidR="002C30DA">
        <w:t xml:space="preserve"> </w:t>
      </w:r>
      <w:r w:rsidRPr="001B1B52">
        <w:t>современного</w:t>
      </w:r>
      <w:r w:rsidR="002C30DA">
        <w:t xml:space="preserve"> </w:t>
      </w:r>
      <w:r w:rsidRPr="001B1B52">
        <w:t>интернет-ресурса,</w:t>
      </w:r>
      <w:r w:rsidR="002C30DA">
        <w:t xml:space="preserve"> </w:t>
      </w:r>
      <w:r w:rsidRPr="001B1B52">
        <w:t>способного</w:t>
      </w:r>
      <w:r w:rsidR="002C30DA">
        <w:t xml:space="preserve"> </w:t>
      </w:r>
      <w:r w:rsidRPr="001B1B52">
        <w:t>эффективно</w:t>
      </w:r>
      <w:r w:rsidR="002C30DA">
        <w:t xml:space="preserve"> </w:t>
      </w:r>
      <w:r w:rsidRPr="001B1B52">
        <w:t>привлекать</w:t>
      </w:r>
      <w:r w:rsidR="002C30DA">
        <w:t xml:space="preserve"> </w:t>
      </w:r>
      <w:r w:rsidRPr="001B1B52">
        <w:t>новую</w:t>
      </w:r>
      <w:r w:rsidR="002C30DA">
        <w:t xml:space="preserve"> </w:t>
      </w:r>
      <w:r w:rsidRPr="001B1B52">
        <w:t>аудиторию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улучшать</w:t>
      </w:r>
      <w:r w:rsidR="002C30DA">
        <w:t xml:space="preserve"> </w:t>
      </w:r>
      <w:r w:rsidRPr="001B1B52">
        <w:t>коллективную</w:t>
      </w:r>
      <w:r w:rsidR="002C30DA">
        <w:t xml:space="preserve"> </w:t>
      </w:r>
      <w:r w:rsidRPr="001B1B52">
        <w:t>работу</w:t>
      </w:r>
      <w:r w:rsidR="002C30DA">
        <w:t xml:space="preserve"> </w:t>
      </w:r>
      <w:r w:rsidRPr="001B1B52">
        <w:t>над</w:t>
      </w:r>
      <w:r w:rsidR="002C30DA">
        <w:t xml:space="preserve"> </w:t>
      </w:r>
      <w:r w:rsidRPr="001B1B52">
        <w:t>развитием</w:t>
      </w:r>
      <w:r w:rsidR="002C30DA">
        <w:t xml:space="preserve"> </w:t>
      </w:r>
      <w:r w:rsidRPr="001B1B52">
        <w:t>гибких</w:t>
      </w:r>
      <w:r w:rsidR="002C30DA">
        <w:t xml:space="preserve"> </w:t>
      </w:r>
      <w:r w:rsidRPr="001B1B52">
        <w:t>навыков.</w:t>
      </w:r>
      <w:r w:rsidR="002C30DA">
        <w:t xml:space="preserve"> </w:t>
      </w:r>
      <w:r w:rsidRPr="001B1B52">
        <w:t>Важность</w:t>
      </w:r>
      <w:r w:rsidR="002C30DA">
        <w:t xml:space="preserve"> </w:t>
      </w:r>
      <w:r w:rsidRPr="001B1B52">
        <w:t>проекта</w:t>
      </w:r>
      <w:r w:rsidR="002C30DA">
        <w:t xml:space="preserve"> </w:t>
      </w:r>
      <w:r w:rsidRPr="001B1B52">
        <w:t>заключается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его</w:t>
      </w:r>
      <w:r w:rsidR="002C30DA">
        <w:t xml:space="preserve"> </w:t>
      </w:r>
      <w:r w:rsidRPr="001B1B52">
        <w:t>потенциале</w:t>
      </w:r>
      <w:r w:rsidR="002C30DA">
        <w:t xml:space="preserve"> </w:t>
      </w:r>
      <w:r w:rsidRPr="001B1B52">
        <w:t>не</w:t>
      </w:r>
      <w:r w:rsidR="002C30DA">
        <w:t xml:space="preserve"> </w:t>
      </w:r>
      <w:r w:rsidRPr="001B1B52">
        <w:t>только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конкретной</w:t>
      </w:r>
      <w:r w:rsidR="002C30DA">
        <w:t xml:space="preserve"> </w:t>
      </w:r>
      <w:r w:rsidRPr="001B1B52">
        <w:t>организации,</w:t>
      </w:r>
      <w:r w:rsidR="002C30DA">
        <w:t xml:space="preserve"> </w:t>
      </w:r>
      <w:r w:rsidRPr="001B1B52">
        <w:t>но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формирования</w:t>
      </w:r>
      <w:r w:rsidR="002C30DA">
        <w:t xml:space="preserve"> </w:t>
      </w:r>
      <w:r w:rsidRPr="001B1B52">
        <w:t>более</w:t>
      </w:r>
      <w:r w:rsidR="002C30DA">
        <w:t xml:space="preserve"> </w:t>
      </w:r>
      <w:r w:rsidRPr="001B1B52">
        <w:t>широкой</w:t>
      </w:r>
      <w:r w:rsidR="002C30DA">
        <w:t xml:space="preserve"> </w:t>
      </w:r>
      <w:r w:rsidRPr="001B1B52">
        <w:t>культуры</w:t>
      </w:r>
      <w:r w:rsidR="002C30DA">
        <w:t xml:space="preserve"> </w:t>
      </w:r>
      <w:r w:rsidRPr="001B1B52">
        <w:t>осознанного</w:t>
      </w:r>
      <w:r w:rsidR="002C30DA">
        <w:t xml:space="preserve"> </w:t>
      </w:r>
      <w:r w:rsidRPr="001B1B52">
        <w:t>развития</w:t>
      </w:r>
      <w:r w:rsidR="002C30DA">
        <w:t xml:space="preserve"> </w:t>
      </w:r>
      <w:r w:rsidRPr="001B1B52">
        <w:t>коммуникативных</w:t>
      </w:r>
      <w:r w:rsidR="002C30DA">
        <w:t xml:space="preserve"> </w:t>
      </w:r>
      <w:r w:rsidRPr="001B1B52">
        <w:t>компетенций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обществе.</w:t>
      </w:r>
      <w:r w:rsidR="002C30DA">
        <w:t xml:space="preserve"> </w:t>
      </w:r>
      <w:r w:rsidRPr="001B1B52">
        <w:t>Портал</w:t>
      </w:r>
      <w:r w:rsidR="002C30DA">
        <w:t xml:space="preserve"> </w:t>
      </w:r>
      <w:r w:rsidRPr="001B1B52">
        <w:t>позволит</w:t>
      </w:r>
      <w:r w:rsidR="002C30DA">
        <w:t xml:space="preserve"> </w:t>
      </w:r>
      <w:r w:rsidRPr="001B1B52">
        <w:t>стандартизировать</w:t>
      </w:r>
      <w:r w:rsidR="002C30DA">
        <w:t xml:space="preserve"> </w:t>
      </w:r>
      <w:r w:rsidRPr="001B1B52">
        <w:t>процессы,</w:t>
      </w:r>
      <w:r w:rsidR="002C30DA">
        <w:t xml:space="preserve"> </w:t>
      </w:r>
      <w:r w:rsidRPr="001B1B52">
        <w:t>повысить</w:t>
      </w:r>
      <w:r w:rsidR="002C30DA">
        <w:t xml:space="preserve"> </w:t>
      </w:r>
      <w:r w:rsidRPr="001B1B52">
        <w:t>вовлеченность</w:t>
      </w:r>
      <w:r w:rsidR="002C30DA">
        <w:t xml:space="preserve"> </w:t>
      </w:r>
      <w:r w:rsidRPr="001B1B52">
        <w:t>участников</w:t>
      </w:r>
      <w:r w:rsidR="002C30DA">
        <w:t xml:space="preserve"> </w:t>
      </w:r>
      <w:r>
        <w:t>и</w:t>
      </w:r>
      <w:r w:rsidR="002C30DA">
        <w:t xml:space="preserve"> </w:t>
      </w:r>
      <w:r>
        <w:t>создать</w:t>
      </w:r>
      <w:r w:rsidR="002C30DA">
        <w:t xml:space="preserve"> </w:t>
      </w:r>
      <w:r>
        <w:t>устойчивую</w:t>
      </w:r>
      <w:r w:rsidR="002C30DA">
        <w:t xml:space="preserve"> </w:t>
      </w:r>
      <w:r>
        <w:t>платформу</w:t>
      </w:r>
      <w:r w:rsidR="002C30DA">
        <w:t xml:space="preserve"> </w:t>
      </w:r>
      <w:r>
        <w:t>для</w:t>
      </w:r>
      <w:r w:rsidR="002C30DA">
        <w:t xml:space="preserve"> </w:t>
      </w:r>
      <w:r>
        <w:t>обмена</w:t>
      </w:r>
      <w:r w:rsidR="002C30DA">
        <w:t xml:space="preserve"> </w:t>
      </w:r>
      <w:r>
        <w:t>опытом</w:t>
      </w:r>
      <w:r w:rsidR="002C30DA">
        <w:t xml:space="preserve"> </w:t>
      </w:r>
      <w:r>
        <w:t>и</w:t>
      </w:r>
      <w:r w:rsidR="002C30DA">
        <w:t xml:space="preserve"> </w:t>
      </w:r>
      <w:r>
        <w:t>знаниями.</w:t>
      </w:r>
    </w:p>
    <w:p w14:paraId="08B1E96C" w14:textId="6C577ECC" w:rsidR="001B1B52" w:rsidRPr="001B1B52" w:rsidRDefault="001B1B52" w:rsidP="001B1B52">
      <w:pPr>
        <w:pStyle w:val="22"/>
      </w:pPr>
      <w:r w:rsidRPr="001B1B52">
        <w:t>Веб-портал</w:t>
      </w:r>
      <w:r w:rsidR="002C30DA">
        <w:t xml:space="preserve"> </w:t>
      </w:r>
      <w:r w:rsidR="00631468">
        <w:t>«</w:t>
      </w:r>
      <w:r w:rsidRPr="001B1B52">
        <w:t>Лига</w:t>
      </w:r>
      <w:r w:rsidR="002C30DA">
        <w:t xml:space="preserve"> </w:t>
      </w:r>
      <w:r w:rsidRPr="001B1B52">
        <w:t>Речи</w:t>
      </w:r>
      <w:r w:rsidR="00631468">
        <w:t>»</w:t>
      </w:r>
      <w:r w:rsidR="002C30DA">
        <w:t xml:space="preserve"> </w:t>
      </w:r>
      <w:r w:rsidRPr="001B1B52">
        <w:t>предназначен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использования</w:t>
      </w:r>
      <w:r w:rsidR="002C30DA">
        <w:t xml:space="preserve"> </w:t>
      </w:r>
      <w:r w:rsidRPr="001B1B52">
        <w:t>широким</w:t>
      </w:r>
      <w:r w:rsidR="002C30DA">
        <w:t xml:space="preserve"> </w:t>
      </w:r>
      <w:r w:rsidRPr="001B1B52">
        <w:t>кругом</w:t>
      </w:r>
      <w:r w:rsidR="002C30DA">
        <w:t xml:space="preserve"> </w:t>
      </w:r>
      <w:r w:rsidRPr="001B1B52">
        <w:t>лиц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организаций,</w:t>
      </w:r>
      <w:r w:rsidR="002C30DA">
        <w:t xml:space="preserve"> </w:t>
      </w:r>
      <w:r w:rsidRPr="001B1B52">
        <w:t>заинтересованных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развитии</w:t>
      </w:r>
      <w:r w:rsidR="002C30DA">
        <w:t xml:space="preserve"> </w:t>
      </w:r>
      <w:r w:rsidRPr="001B1B52">
        <w:t>гибких</w:t>
      </w:r>
      <w:r w:rsidR="002C30DA">
        <w:t xml:space="preserve"> </w:t>
      </w:r>
      <w:r w:rsidRPr="001B1B52">
        <w:t>навыков:</w:t>
      </w:r>
    </w:p>
    <w:p w14:paraId="2C547F8B" w14:textId="33A06BF8" w:rsidR="001B1B52" w:rsidRPr="001B1B52" w:rsidRDefault="001B1B52" w:rsidP="001B1B52">
      <w:pPr>
        <w:pStyle w:val="53"/>
      </w:pPr>
      <w:r w:rsidRPr="001B1B52">
        <w:t>Индивидуальные</w:t>
      </w:r>
      <w:r w:rsidR="002C30DA">
        <w:t xml:space="preserve"> </w:t>
      </w:r>
      <w:r w:rsidRPr="001B1B52">
        <w:t>пользователи:</w:t>
      </w:r>
      <w:r w:rsidR="002C30DA">
        <w:t xml:space="preserve"> </w:t>
      </w:r>
      <w:r w:rsidRPr="001B1B52">
        <w:t>люди,</w:t>
      </w:r>
      <w:r w:rsidR="002C30DA">
        <w:t xml:space="preserve"> </w:t>
      </w:r>
      <w:r w:rsidRPr="001B1B52">
        <w:t>стремящиеся</w:t>
      </w:r>
      <w:r w:rsidR="002C30DA">
        <w:t xml:space="preserve"> </w:t>
      </w:r>
      <w:r w:rsidRPr="001B1B52">
        <w:t>улучшить</w:t>
      </w:r>
      <w:r w:rsidR="002C30DA">
        <w:t xml:space="preserve"> </w:t>
      </w:r>
      <w:r w:rsidRPr="001B1B52">
        <w:t>свои</w:t>
      </w:r>
      <w:r w:rsidR="002C30DA">
        <w:t xml:space="preserve"> </w:t>
      </w:r>
      <w:r w:rsidRPr="001B1B52">
        <w:t>навыки</w:t>
      </w:r>
      <w:r w:rsidR="002C30DA">
        <w:t xml:space="preserve"> </w:t>
      </w:r>
      <w:r w:rsidRPr="001B1B52">
        <w:t>публичных</w:t>
      </w:r>
      <w:r w:rsidR="002C30DA">
        <w:t xml:space="preserve"> </w:t>
      </w:r>
      <w:r w:rsidRPr="001B1B52">
        <w:t>выступлений,</w:t>
      </w:r>
      <w:r w:rsidR="002C30DA">
        <w:t xml:space="preserve"> </w:t>
      </w:r>
      <w:r w:rsidRPr="001B1B52">
        <w:t>риторики,</w:t>
      </w:r>
      <w:r w:rsidR="002C30DA">
        <w:t xml:space="preserve"> </w:t>
      </w:r>
      <w:r w:rsidRPr="001B1B52">
        <w:t>ведения</w:t>
      </w:r>
      <w:r w:rsidR="002C30DA">
        <w:t xml:space="preserve"> </w:t>
      </w:r>
      <w:r w:rsidRPr="001B1B52">
        <w:t>дебатов,</w:t>
      </w:r>
      <w:r w:rsidR="002C30DA">
        <w:t xml:space="preserve"> </w:t>
      </w:r>
      <w:r w:rsidRPr="001B1B52">
        <w:t>самопрезентации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других</w:t>
      </w:r>
      <w:r w:rsidR="002C30DA">
        <w:t xml:space="preserve"> </w:t>
      </w:r>
      <w:r w:rsidRPr="001B1B52">
        <w:t>коммуникативных</w:t>
      </w:r>
      <w:r w:rsidR="002C30DA">
        <w:t xml:space="preserve"> </w:t>
      </w:r>
      <w:r w:rsidRPr="001B1B52">
        <w:t>компетенций.</w:t>
      </w:r>
      <w:r w:rsidR="002C30DA">
        <w:t xml:space="preserve"> </w:t>
      </w:r>
      <w:r w:rsidRPr="001B1B52">
        <w:t>Это</w:t>
      </w:r>
      <w:r w:rsidR="002C30DA">
        <w:t xml:space="preserve"> </w:t>
      </w:r>
      <w:r w:rsidRPr="001B1B52">
        <w:t>могут</w:t>
      </w:r>
      <w:r w:rsidR="002C30DA">
        <w:t xml:space="preserve"> </w:t>
      </w:r>
      <w:r w:rsidRPr="001B1B52">
        <w:t>быть</w:t>
      </w:r>
      <w:r w:rsidR="002C30DA">
        <w:t xml:space="preserve"> </w:t>
      </w:r>
      <w:r w:rsidRPr="001B1B52">
        <w:t>студенты,</w:t>
      </w:r>
      <w:r w:rsidR="002C30DA">
        <w:t xml:space="preserve"> </w:t>
      </w:r>
      <w:r w:rsidRPr="001B1B52">
        <w:t>начинающие</w:t>
      </w:r>
      <w:r w:rsidR="002C30DA">
        <w:t xml:space="preserve"> </w:t>
      </w:r>
      <w:r w:rsidRPr="001B1B52">
        <w:t>специалисты,</w:t>
      </w:r>
      <w:r w:rsidR="002C30DA">
        <w:t xml:space="preserve"> </w:t>
      </w:r>
      <w:r w:rsidRPr="001B1B52">
        <w:t>опытные</w:t>
      </w:r>
      <w:r w:rsidR="002C30DA">
        <w:t xml:space="preserve"> </w:t>
      </w:r>
      <w:r w:rsidRPr="001B1B52">
        <w:t>профессионалы,</w:t>
      </w:r>
      <w:r w:rsidR="002C30DA">
        <w:t xml:space="preserve"> </w:t>
      </w:r>
      <w:r w:rsidRPr="001B1B52">
        <w:t>а</w:t>
      </w:r>
      <w:r w:rsidR="002C30DA">
        <w:t xml:space="preserve"> </w:t>
      </w:r>
      <w:r w:rsidRPr="001B1B52">
        <w:t>также</w:t>
      </w:r>
      <w:r w:rsidR="002C30DA">
        <w:t xml:space="preserve"> </w:t>
      </w:r>
      <w:r w:rsidRPr="001B1B52">
        <w:t>все,</w:t>
      </w:r>
      <w:r w:rsidR="002C30DA">
        <w:t xml:space="preserve"> </w:t>
      </w:r>
      <w:r w:rsidRPr="001B1B52">
        <w:t>кто</w:t>
      </w:r>
      <w:r w:rsidR="002C30DA">
        <w:t xml:space="preserve"> </w:t>
      </w:r>
      <w:r w:rsidRPr="001B1B52">
        <w:t>хочет</w:t>
      </w:r>
      <w:r w:rsidR="002C30DA">
        <w:t xml:space="preserve"> </w:t>
      </w:r>
      <w:r w:rsidRPr="001B1B52">
        <w:t>преодолеть</w:t>
      </w:r>
      <w:r w:rsidR="002C30DA">
        <w:t xml:space="preserve"> </w:t>
      </w:r>
      <w:r w:rsidRPr="001B1B52">
        <w:t>страх</w:t>
      </w:r>
      <w:r w:rsidR="002C30DA">
        <w:t xml:space="preserve"> </w:t>
      </w:r>
      <w:r w:rsidRPr="001B1B52">
        <w:t>сцены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повысить</w:t>
      </w:r>
      <w:r w:rsidR="002C30DA">
        <w:t xml:space="preserve"> </w:t>
      </w:r>
      <w:r w:rsidRPr="001B1B52">
        <w:t>уверенность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себе.</w:t>
      </w:r>
    </w:p>
    <w:p w14:paraId="40ADD0E3" w14:textId="27EE1901" w:rsidR="001B1B52" w:rsidRPr="001B1B52" w:rsidRDefault="001B1B52" w:rsidP="001B1B52">
      <w:pPr>
        <w:pStyle w:val="53"/>
      </w:pPr>
      <w:r w:rsidRPr="001B1B52">
        <w:lastRenderedPageBreak/>
        <w:t>Тренеры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коучи:</w:t>
      </w:r>
      <w:r w:rsidR="002C30DA">
        <w:t xml:space="preserve"> </w:t>
      </w:r>
      <w:r w:rsidRPr="001B1B52">
        <w:t>специалисты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области</w:t>
      </w:r>
      <w:r w:rsidR="002C30DA">
        <w:t xml:space="preserve"> </w:t>
      </w:r>
      <w:r w:rsidRPr="001B1B52">
        <w:t>развития</w:t>
      </w:r>
      <w:r w:rsidR="002C30DA">
        <w:t xml:space="preserve"> </w:t>
      </w:r>
      <w:r w:rsidRPr="001B1B52">
        <w:t>гибких</w:t>
      </w:r>
      <w:r w:rsidR="002C30DA">
        <w:t xml:space="preserve"> </w:t>
      </w:r>
      <w:r w:rsidRPr="001B1B52">
        <w:t>навыков,</w:t>
      </w:r>
      <w:r w:rsidR="002C30DA">
        <w:t xml:space="preserve"> </w:t>
      </w:r>
      <w:r w:rsidRPr="001B1B52">
        <w:t>которые</w:t>
      </w:r>
      <w:r w:rsidR="002C30DA">
        <w:t xml:space="preserve"> </w:t>
      </w:r>
      <w:r w:rsidRPr="001B1B52">
        <w:t>могут</w:t>
      </w:r>
      <w:r w:rsidR="002C30DA">
        <w:t xml:space="preserve"> </w:t>
      </w:r>
      <w:r w:rsidRPr="001B1B52">
        <w:t>использовать</w:t>
      </w:r>
      <w:r w:rsidR="002C30DA">
        <w:t xml:space="preserve"> </w:t>
      </w:r>
      <w:r w:rsidRPr="001B1B52">
        <w:t>портал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анонсирования</w:t>
      </w:r>
      <w:r w:rsidR="002C30DA">
        <w:t xml:space="preserve"> </w:t>
      </w:r>
      <w:r w:rsidRPr="001B1B52">
        <w:t>своих</w:t>
      </w:r>
      <w:r w:rsidR="002C30DA">
        <w:t xml:space="preserve"> </w:t>
      </w:r>
      <w:r w:rsidRPr="001B1B52">
        <w:t>тренингов,</w:t>
      </w:r>
      <w:r w:rsidR="002C30DA">
        <w:t xml:space="preserve"> </w:t>
      </w:r>
      <w:r w:rsidRPr="001B1B52">
        <w:t>набора</w:t>
      </w:r>
      <w:r w:rsidR="002C30DA">
        <w:t xml:space="preserve"> </w:t>
      </w:r>
      <w:r w:rsidRPr="001B1B52">
        <w:t>групп,</w:t>
      </w:r>
      <w:r w:rsidR="002C30DA">
        <w:t xml:space="preserve"> </w:t>
      </w:r>
      <w:r w:rsidRPr="001B1B52">
        <w:t>получения</w:t>
      </w:r>
      <w:r w:rsidR="002C30DA">
        <w:t xml:space="preserve"> </w:t>
      </w:r>
      <w:r w:rsidRPr="001B1B52">
        <w:t>обратной</w:t>
      </w:r>
      <w:r w:rsidR="002C30DA">
        <w:t xml:space="preserve"> </w:t>
      </w:r>
      <w:r w:rsidRPr="001B1B52">
        <w:t>связи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отслеживания</w:t>
      </w:r>
      <w:r w:rsidR="002C30DA">
        <w:t xml:space="preserve"> </w:t>
      </w:r>
      <w:r w:rsidRPr="001B1B52">
        <w:t>прогресса</w:t>
      </w:r>
      <w:r w:rsidR="002C30DA">
        <w:t xml:space="preserve"> </w:t>
      </w:r>
      <w:r w:rsidRPr="001B1B52">
        <w:t>своих</w:t>
      </w:r>
      <w:r w:rsidR="002C30DA">
        <w:t xml:space="preserve"> </w:t>
      </w:r>
      <w:r w:rsidRPr="001B1B52">
        <w:t>учеников.</w:t>
      </w:r>
    </w:p>
    <w:p w14:paraId="673362B0" w14:textId="0C632B67" w:rsidR="001B1B52" w:rsidRPr="001B1B52" w:rsidRDefault="001B1B52" w:rsidP="001B1B52">
      <w:pPr>
        <w:pStyle w:val="53"/>
      </w:pPr>
      <w:r w:rsidRPr="001B1B52">
        <w:t>Сообщества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клубы</w:t>
      </w:r>
      <w:r w:rsidR="002C30DA">
        <w:t xml:space="preserve"> </w:t>
      </w:r>
      <w:r w:rsidRPr="001B1B52">
        <w:t>по</w:t>
      </w:r>
      <w:r w:rsidR="002C30DA">
        <w:t xml:space="preserve"> </w:t>
      </w:r>
      <w:r w:rsidRPr="001B1B52">
        <w:t>интересам:</w:t>
      </w:r>
      <w:r w:rsidR="002C30DA">
        <w:t xml:space="preserve"> </w:t>
      </w:r>
      <w:r w:rsidRPr="001B1B52">
        <w:t>тематические</w:t>
      </w:r>
      <w:r w:rsidR="002C30DA">
        <w:t xml:space="preserve"> </w:t>
      </w:r>
      <w:r w:rsidRPr="001B1B52">
        <w:t>группы</w:t>
      </w:r>
      <w:r w:rsidR="002C30DA">
        <w:t xml:space="preserve"> </w:t>
      </w:r>
      <w:r w:rsidRPr="001B1B52">
        <w:t>(например,</w:t>
      </w:r>
      <w:r w:rsidR="002C30DA">
        <w:t xml:space="preserve"> </w:t>
      </w:r>
      <w:r w:rsidRPr="001B1B52">
        <w:t>клубы</w:t>
      </w:r>
      <w:r w:rsidR="002C30DA">
        <w:t xml:space="preserve"> </w:t>
      </w:r>
      <w:r w:rsidRPr="001B1B52">
        <w:t>дебатов,</w:t>
      </w:r>
      <w:r w:rsidR="002C30DA">
        <w:t xml:space="preserve"> </w:t>
      </w:r>
      <w:r w:rsidRPr="001B1B52">
        <w:t>ораторского</w:t>
      </w:r>
      <w:r w:rsidR="002C30DA">
        <w:t xml:space="preserve"> </w:t>
      </w:r>
      <w:r w:rsidRPr="001B1B52">
        <w:t>мастерства,</w:t>
      </w:r>
      <w:r w:rsidR="002C30DA">
        <w:t xml:space="preserve"> </w:t>
      </w:r>
      <w:r w:rsidRPr="001B1B52">
        <w:t>импровизации),</w:t>
      </w:r>
      <w:r w:rsidR="002C30DA">
        <w:t xml:space="preserve"> </w:t>
      </w:r>
      <w:r w:rsidRPr="001B1B52">
        <w:t>которые</w:t>
      </w:r>
      <w:r w:rsidR="002C30DA">
        <w:t xml:space="preserve"> </w:t>
      </w:r>
      <w:r w:rsidRPr="001B1B52">
        <w:t>могут</w:t>
      </w:r>
      <w:r w:rsidR="002C30DA">
        <w:t xml:space="preserve"> </w:t>
      </w:r>
      <w:r w:rsidRPr="001B1B52">
        <w:t>стать</w:t>
      </w:r>
      <w:r w:rsidR="002C30DA">
        <w:t xml:space="preserve"> </w:t>
      </w:r>
      <w:r w:rsidRPr="001B1B52">
        <w:t>резидентами</w:t>
      </w:r>
      <w:r w:rsidR="002C30DA">
        <w:t xml:space="preserve"> </w:t>
      </w:r>
      <w:r w:rsidRPr="001B1B52">
        <w:t>портала,</w:t>
      </w:r>
      <w:r w:rsidR="002C30DA">
        <w:t xml:space="preserve"> </w:t>
      </w:r>
      <w:r w:rsidRPr="001B1B52">
        <w:t>размещать</w:t>
      </w:r>
      <w:r w:rsidR="002C30DA">
        <w:t xml:space="preserve"> </w:t>
      </w:r>
      <w:r w:rsidRPr="001B1B52">
        <w:t>информацию</w:t>
      </w:r>
      <w:r w:rsidR="002C30DA">
        <w:t xml:space="preserve"> </w:t>
      </w:r>
      <w:r w:rsidRPr="001B1B52">
        <w:t>о</w:t>
      </w:r>
      <w:r w:rsidR="002C30DA">
        <w:t xml:space="preserve"> </w:t>
      </w:r>
      <w:r w:rsidRPr="001B1B52">
        <w:t>своей</w:t>
      </w:r>
      <w:r w:rsidR="002C30DA">
        <w:t xml:space="preserve"> </w:t>
      </w:r>
      <w:r w:rsidRPr="001B1B52">
        <w:t>деятельности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привлекать</w:t>
      </w:r>
      <w:r w:rsidR="002C30DA">
        <w:t xml:space="preserve"> </w:t>
      </w:r>
      <w:r w:rsidRPr="001B1B52">
        <w:t>новых</w:t>
      </w:r>
      <w:r w:rsidR="002C30DA">
        <w:t xml:space="preserve"> </w:t>
      </w:r>
      <w:r w:rsidRPr="001B1B52">
        <w:t>членов.</w:t>
      </w:r>
    </w:p>
    <w:p w14:paraId="395DEC0E" w14:textId="59606B96" w:rsidR="001B1B52" w:rsidRPr="001B1B52" w:rsidRDefault="001B1B52" w:rsidP="001B1B52">
      <w:pPr>
        <w:pStyle w:val="53"/>
      </w:pPr>
      <w:r w:rsidRPr="001B1B52">
        <w:t>Проекты</w:t>
      </w:r>
      <w:r w:rsidR="002C30DA">
        <w:t xml:space="preserve"> </w:t>
      </w:r>
      <w:r w:rsidR="00631468">
        <w:t>«</w:t>
      </w:r>
      <w:r w:rsidRPr="001B1B52">
        <w:t>Лиги</w:t>
      </w:r>
      <w:r w:rsidR="002C30DA">
        <w:t xml:space="preserve"> </w:t>
      </w:r>
      <w:r w:rsidRPr="001B1B52">
        <w:t>Речи</w:t>
      </w:r>
      <w:r w:rsidR="00631468">
        <w:t>»</w:t>
      </w:r>
      <w:r w:rsidRPr="001B1B52">
        <w:t>:</w:t>
      </w:r>
      <w:r w:rsidR="002C30DA">
        <w:t xml:space="preserve"> </w:t>
      </w:r>
      <w:r w:rsidRPr="001B1B52">
        <w:t>внутренние</w:t>
      </w:r>
      <w:r w:rsidR="002C30DA">
        <w:t xml:space="preserve"> </w:t>
      </w:r>
      <w:r w:rsidRPr="001B1B52">
        <w:t>инициативы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мероприятия</w:t>
      </w:r>
      <w:r w:rsidR="002C30DA">
        <w:t xml:space="preserve"> </w:t>
      </w:r>
      <w:r w:rsidRPr="001B1B52">
        <w:t>организации,</w:t>
      </w:r>
      <w:r w:rsidR="002C30DA">
        <w:t xml:space="preserve"> </w:t>
      </w:r>
      <w:r w:rsidRPr="001B1B52">
        <w:t>требующие</w:t>
      </w:r>
      <w:r w:rsidR="002C30DA">
        <w:t xml:space="preserve"> </w:t>
      </w:r>
      <w:r w:rsidRPr="001B1B52">
        <w:t>координации,</w:t>
      </w:r>
      <w:r w:rsidR="002C30DA">
        <w:t xml:space="preserve"> </w:t>
      </w:r>
      <w:r w:rsidRPr="001B1B52">
        <w:t>информирования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вовлечения</w:t>
      </w:r>
      <w:r w:rsidR="002C30DA">
        <w:t xml:space="preserve"> </w:t>
      </w:r>
      <w:r w:rsidRPr="001B1B52">
        <w:t>участников.</w:t>
      </w:r>
    </w:p>
    <w:p w14:paraId="6335A110" w14:textId="150B15E0" w:rsidR="001B1B52" w:rsidRPr="001B1B52" w:rsidRDefault="001B1B52" w:rsidP="001B1B52">
      <w:pPr>
        <w:pStyle w:val="53"/>
      </w:pPr>
      <w:r w:rsidRPr="001B1B52">
        <w:t>Администраторы</w:t>
      </w:r>
      <w:r w:rsidR="002C30DA">
        <w:t xml:space="preserve"> </w:t>
      </w:r>
      <w:r w:rsidR="00631468">
        <w:t>«</w:t>
      </w:r>
      <w:r w:rsidRPr="001B1B52">
        <w:t>Лиги</w:t>
      </w:r>
      <w:r w:rsidR="002C30DA">
        <w:t xml:space="preserve"> </w:t>
      </w:r>
      <w:r w:rsidRPr="001B1B52">
        <w:t>Речи</w:t>
      </w:r>
      <w:r w:rsidR="00631468">
        <w:t>»</w:t>
      </w:r>
      <w:r w:rsidRPr="001B1B52">
        <w:t>:</w:t>
      </w:r>
      <w:r w:rsidR="002C30DA">
        <w:t xml:space="preserve"> </w:t>
      </w:r>
      <w:r w:rsidRPr="001B1B52">
        <w:t>сотрудники</w:t>
      </w:r>
      <w:r w:rsidR="002C30DA">
        <w:t xml:space="preserve"> </w:t>
      </w:r>
      <w:r w:rsidRPr="001B1B52">
        <w:t>организации,</w:t>
      </w:r>
      <w:r w:rsidR="002C30DA">
        <w:t xml:space="preserve"> </w:t>
      </w:r>
      <w:r w:rsidRPr="001B1B52">
        <w:t>ответственные</w:t>
      </w:r>
      <w:r w:rsidR="002C30DA">
        <w:t xml:space="preserve"> </w:t>
      </w:r>
      <w:r w:rsidRPr="001B1B52">
        <w:t>за</w:t>
      </w:r>
      <w:r w:rsidR="002C30DA">
        <w:t xml:space="preserve"> </w:t>
      </w:r>
      <w:r w:rsidRPr="001B1B52">
        <w:t>управление</w:t>
      </w:r>
      <w:r w:rsidR="002C30DA">
        <w:t xml:space="preserve"> </w:t>
      </w:r>
      <w:r w:rsidRPr="001B1B52">
        <w:t>контентом,</w:t>
      </w:r>
      <w:r w:rsidR="002C30DA">
        <w:t xml:space="preserve"> </w:t>
      </w:r>
      <w:r w:rsidRPr="001B1B52">
        <w:t>пользователями,</w:t>
      </w:r>
      <w:r w:rsidR="002C30DA">
        <w:t xml:space="preserve"> </w:t>
      </w:r>
      <w:r w:rsidRPr="001B1B52">
        <w:t>мероприятиями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общими</w:t>
      </w:r>
      <w:r w:rsidR="002C30DA">
        <w:t xml:space="preserve"> </w:t>
      </w:r>
      <w:r w:rsidRPr="001B1B52">
        <w:t>настройками</w:t>
      </w:r>
      <w:r w:rsidR="002C30DA">
        <w:t xml:space="preserve"> </w:t>
      </w:r>
      <w:r w:rsidRPr="001B1B52">
        <w:t>портала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различных</w:t>
      </w:r>
      <w:r w:rsidR="002C30DA">
        <w:t xml:space="preserve"> </w:t>
      </w:r>
      <w:r w:rsidRPr="001B1B52">
        <w:t>городах.</w:t>
      </w:r>
    </w:p>
    <w:p w14:paraId="1B70C3B3" w14:textId="0E7C301B" w:rsidR="001B1B52" w:rsidRDefault="001B1B52" w:rsidP="001B1B52">
      <w:pPr>
        <w:pStyle w:val="22"/>
      </w:pPr>
      <w:r w:rsidRPr="001B1B52">
        <w:t>Географически</w:t>
      </w:r>
      <w:r w:rsidR="002C30DA">
        <w:t xml:space="preserve"> </w:t>
      </w:r>
      <w:r w:rsidRPr="001B1B52">
        <w:t>система</w:t>
      </w:r>
      <w:r w:rsidR="002C30DA">
        <w:t xml:space="preserve"> </w:t>
      </w:r>
      <w:r w:rsidRPr="001B1B52">
        <w:t>изначально</w:t>
      </w:r>
      <w:r w:rsidR="002C30DA">
        <w:t xml:space="preserve"> </w:t>
      </w:r>
      <w:r w:rsidRPr="001B1B52">
        <w:t>ориентирована</w:t>
      </w:r>
      <w:r w:rsidR="002C30DA">
        <w:t xml:space="preserve"> </w:t>
      </w:r>
      <w:r w:rsidRPr="001B1B52">
        <w:t>на</w:t>
      </w:r>
      <w:r w:rsidR="002C30DA">
        <w:t xml:space="preserve"> </w:t>
      </w:r>
      <w:r w:rsidRPr="001B1B52">
        <w:t>города</w:t>
      </w:r>
      <w:r w:rsidR="002C30DA">
        <w:t xml:space="preserve"> </w:t>
      </w:r>
      <w:r w:rsidRPr="001B1B52">
        <w:t>Екатеринбург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Астана,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заложенной</w:t>
      </w:r>
      <w:r w:rsidR="002C30DA">
        <w:t xml:space="preserve"> </w:t>
      </w:r>
      <w:r w:rsidRPr="001B1B52">
        <w:t>возможностью</w:t>
      </w:r>
      <w:r w:rsidR="002C30DA">
        <w:t xml:space="preserve"> </w:t>
      </w:r>
      <w:r w:rsidRPr="001B1B52">
        <w:t>масштабирования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запуска</w:t>
      </w:r>
      <w:r w:rsidR="002C30DA">
        <w:t xml:space="preserve"> </w:t>
      </w:r>
      <w:r w:rsidRPr="001B1B52">
        <w:t>независимых</w:t>
      </w:r>
      <w:r w:rsidR="002C30DA">
        <w:t xml:space="preserve"> </w:t>
      </w:r>
      <w:r w:rsidRPr="001B1B52">
        <w:t>копий</w:t>
      </w:r>
      <w:r w:rsidR="002C30DA">
        <w:t xml:space="preserve"> </w:t>
      </w:r>
      <w:r w:rsidRPr="001B1B52">
        <w:t>портала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других</w:t>
      </w:r>
      <w:r w:rsidR="002C30DA">
        <w:t xml:space="preserve"> </w:t>
      </w:r>
      <w:r w:rsidRPr="001B1B52">
        <w:t>городов.</w:t>
      </w:r>
    </w:p>
    <w:p w14:paraId="53892952" w14:textId="61076037" w:rsidR="001B1B52" w:rsidRPr="001B1B52" w:rsidRDefault="001B1B52" w:rsidP="001B1B52">
      <w:pPr>
        <w:pStyle w:val="22"/>
      </w:pPr>
      <w:r w:rsidRPr="001B1B52">
        <w:t>По</w:t>
      </w:r>
      <w:r w:rsidR="002C30DA">
        <w:t xml:space="preserve"> </w:t>
      </w:r>
      <w:r w:rsidRPr="001B1B52">
        <w:t>завершении</w:t>
      </w:r>
      <w:r w:rsidR="002C30DA">
        <w:t xml:space="preserve"> </w:t>
      </w:r>
      <w:r w:rsidRPr="001B1B52">
        <w:t>проекта</w:t>
      </w:r>
      <w:r w:rsidR="002C30DA">
        <w:t xml:space="preserve"> </w:t>
      </w:r>
      <w:r w:rsidRPr="001B1B52">
        <w:t>ожидается</w:t>
      </w:r>
      <w:r w:rsidR="002C30DA">
        <w:t xml:space="preserve"> </w:t>
      </w:r>
      <w:r w:rsidRPr="001B1B52">
        <w:t>получение</w:t>
      </w:r>
      <w:r w:rsidR="002C30DA">
        <w:t xml:space="preserve"> </w:t>
      </w:r>
      <w:r w:rsidRPr="001B1B52">
        <w:t>полнофункционального</w:t>
      </w:r>
      <w:r w:rsidR="002C30DA">
        <w:t xml:space="preserve"> </w:t>
      </w:r>
      <w:r w:rsidRPr="001B1B52">
        <w:t>веб-портала</w:t>
      </w:r>
      <w:r w:rsidR="002C30DA">
        <w:t xml:space="preserve"> </w:t>
      </w:r>
      <w:r w:rsidR="00631468">
        <w:t>«</w:t>
      </w:r>
      <w:r w:rsidRPr="001B1B52">
        <w:t>Лига</w:t>
      </w:r>
      <w:r w:rsidR="002C30DA">
        <w:t xml:space="preserve"> </w:t>
      </w:r>
      <w:r w:rsidRPr="001B1B52">
        <w:t>Речи</w:t>
      </w:r>
      <w:r w:rsidR="00631468">
        <w:t>»</w:t>
      </w:r>
      <w:r w:rsidRPr="001B1B52">
        <w:t>,</w:t>
      </w:r>
      <w:r w:rsidR="002C30DA">
        <w:t xml:space="preserve"> </w:t>
      </w:r>
      <w:r w:rsidRPr="001B1B52">
        <w:t>соответствующего</w:t>
      </w:r>
      <w:r w:rsidR="002C30DA">
        <w:t xml:space="preserve"> </w:t>
      </w:r>
      <w:r w:rsidRPr="001B1B52">
        <w:t>всем</w:t>
      </w:r>
      <w:r w:rsidR="002C30DA">
        <w:t xml:space="preserve"> </w:t>
      </w:r>
      <w:r w:rsidRPr="001B1B52">
        <w:t>заявленным</w:t>
      </w:r>
      <w:r w:rsidR="002C30DA">
        <w:t xml:space="preserve"> </w:t>
      </w:r>
      <w:r w:rsidRPr="001B1B52">
        <w:t>требованиям.</w:t>
      </w:r>
      <w:r w:rsidR="002C30DA">
        <w:t xml:space="preserve"> </w:t>
      </w:r>
      <w:r w:rsidRPr="001B1B52">
        <w:t>Ключевые</w:t>
      </w:r>
      <w:r w:rsidR="002C30DA">
        <w:t xml:space="preserve"> </w:t>
      </w:r>
      <w:r w:rsidRPr="001B1B52">
        <w:t>ожидаемые</w:t>
      </w:r>
      <w:r w:rsidR="002C30DA">
        <w:t xml:space="preserve"> </w:t>
      </w:r>
      <w:r w:rsidRPr="001B1B52">
        <w:t>результаты</w:t>
      </w:r>
      <w:r w:rsidR="002C30DA">
        <w:t xml:space="preserve"> </w:t>
      </w:r>
      <w:r w:rsidRPr="001B1B52">
        <w:t>включают:</w:t>
      </w:r>
    </w:p>
    <w:p w14:paraId="500317EA" w14:textId="72A48151" w:rsidR="001B1B52" w:rsidRPr="001B1B52" w:rsidRDefault="001B1B52" w:rsidP="001B1B52">
      <w:pPr>
        <w:pStyle w:val="53"/>
      </w:pPr>
      <w:r w:rsidRPr="001B1B52">
        <w:t>Две</w:t>
      </w:r>
      <w:r w:rsidR="002C30DA">
        <w:t xml:space="preserve"> </w:t>
      </w:r>
      <w:r w:rsidRPr="001B1B52">
        <w:t>функционирующие</w:t>
      </w:r>
      <w:r w:rsidR="002C30DA">
        <w:t xml:space="preserve"> </w:t>
      </w:r>
      <w:r w:rsidRPr="001B1B52">
        <w:t>копии</w:t>
      </w:r>
      <w:r w:rsidR="002C30DA">
        <w:t xml:space="preserve"> </w:t>
      </w:r>
      <w:r w:rsidRPr="001B1B52">
        <w:t>сайта:</w:t>
      </w:r>
      <w:r w:rsidR="002C30DA">
        <w:t xml:space="preserve"> </w:t>
      </w:r>
      <w:r w:rsidRPr="001B1B52">
        <w:t>одна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="00631468">
        <w:t>«</w:t>
      </w:r>
      <w:r w:rsidRPr="001B1B52">
        <w:t>Лиги</w:t>
      </w:r>
      <w:r w:rsidR="002C30DA">
        <w:t xml:space="preserve"> </w:t>
      </w:r>
      <w:r w:rsidRPr="001B1B52">
        <w:t>Речи</w:t>
      </w:r>
      <w:r w:rsidR="00631468">
        <w:t>»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Екатеринбурге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одна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="00631468">
        <w:t>«</w:t>
      </w:r>
      <w:r w:rsidRPr="001B1B52">
        <w:t>Лиги</w:t>
      </w:r>
      <w:r w:rsidR="002C30DA">
        <w:t xml:space="preserve"> </w:t>
      </w:r>
      <w:r w:rsidRPr="001B1B52">
        <w:t>Речи</w:t>
      </w:r>
      <w:r w:rsidR="00631468">
        <w:t>»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Астане.</w:t>
      </w:r>
    </w:p>
    <w:p w14:paraId="21B93FC8" w14:textId="70790FA2" w:rsidR="001B1B52" w:rsidRPr="001B1B52" w:rsidRDefault="001B1B52" w:rsidP="001B1B52">
      <w:pPr>
        <w:pStyle w:val="53"/>
      </w:pPr>
      <w:r w:rsidRPr="001B1B52">
        <w:t>Реализованная</w:t>
      </w:r>
      <w:r w:rsidR="002C30DA">
        <w:t xml:space="preserve"> </w:t>
      </w:r>
      <w:r w:rsidR="00631468">
        <w:t>«</w:t>
      </w:r>
      <w:r w:rsidRPr="001B1B52">
        <w:t>Витрина</w:t>
      </w:r>
      <w:r w:rsidR="002C30DA">
        <w:t xml:space="preserve"> </w:t>
      </w:r>
      <w:r w:rsidRPr="001B1B52">
        <w:t>сайта</w:t>
      </w:r>
      <w:r w:rsidR="00631468">
        <w:t>»</w:t>
      </w:r>
      <w:r w:rsidRPr="001B1B52">
        <w:t>:</w:t>
      </w:r>
      <w:r w:rsidR="002C30DA">
        <w:t xml:space="preserve"> </w:t>
      </w:r>
      <w:r w:rsidRPr="001B1B52">
        <w:t>публичная</w:t>
      </w:r>
      <w:r w:rsidR="002C30DA">
        <w:t xml:space="preserve"> </w:t>
      </w:r>
      <w:r w:rsidRPr="001B1B52">
        <w:t>часть</w:t>
      </w:r>
      <w:r w:rsidR="002C30DA">
        <w:t xml:space="preserve"> </w:t>
      </w:r>
      <w:r w:rsidRPr="001B1B52">
        <w:t>портала,</w:t>
      </w:r>
      <w:r w:rsidR="002C30DA">
        <w:t xml:space="preserve"> </w:t>
      </w:r>
      <w:r w:rsidRPr="001B1B52">
        <w:t>предоставляющая</w:t>
      </w:r>
      <w:r w:rsidR="002C30DA">
        <w:t xml:space="preserve"> </w:t>
      </w:r>
      <w:r w:rsidRPr="001B1B52">
        <w:t>исчерпывающую</w:t>
      </w:r>
      <w:r w:rsidR="002C30DA">
        <w:t xml:space="preserve"> </w:t>
      </w:r>
      <w:r w:rsidRPr="001B1B52">
        <w:t>информацию</w:t>
      </w:r>
      <w:r w:rsidR="002C30DA">
        <w:t xml:space="preserve"> </w:t>
      </w:r>
      <w:r w:rsidRPr="001B1B52">
        <w:t>о</w:t>
      </w:r>
      <w:r w:rsidR="002C30DA">
        <w:t xml:space="preserve"> </w:t>
      </w:r>
      <w:r w:rsidR="00631468">
        <w:t>«</w:t>
      </w:r>
      <w:r w:rsidRPr="001B1B52">
        <w:t>Лиге</w:t>
      </w:r>
      <w:r w:rsidR="002C30DA">
        <w:t xml:space="preserve"> </w:t>
      </w:r>
      <w:r w:rsidRPr="001B1B52">
        <w:t>Речи</w:t>
      </w:r>
      <w:r w:rsidR="00631468">
        <w:t>»</w:t>
      </w:r>
      <w:r w:rsidRPr="001B1B52">
        <w:t>,</w:t>
      </w:r>
      <w:r w:rsidR="002C30DA">
        <w:t xml:space="preserve"> </w:t>
      </w:r>
      <w:r w:rsidRPr="001B1B52">
        <w:t>ее</w:t>
      </w:r>
      <w:r w:rsidR="002C30DA">
        <w:t xml:space="preserve"> </w:t>
      </w:r>
      <w:r w:rsidRPr="001B1B52">
        <w:t>мероприятиях,</w:t>
      </w:r>
      <w:r w:rsidR="002C30DA">
        <w:t xml:space="preserve"> </w:t>
      </w:r>
      <w:r w:rsidRPr="001B1B52">
        <w:t>проектах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сообществах,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интуитивно</w:t>
      </w:r>
      <w:r w:rsidR="002C30DA">
        <w:t xml:space="preserve"> </w:t>
      </w:r>
      <w:r w:rsidRPr="001B1B52">
        <w:t>понятной</w:t>
      </w:r>
      <w:r w:rsidR="002C30DA">
        <w:t xml:space="preserve"> </w:t>
      </w:r>
      <w:r w:rsidRPr="001B1B52">
        <w:t>навигацией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современным</w:t>
      </w:r>
      <w:r w:rsidR="002C30DA">
        <w:t xml:space="preserve"> </w:t>
      </w:r>
      <w:r w:rsidRPr="001B1B52">
        <w:t>дизайном.</w:t>
      </w:r>
    </w:p>
    <w:p w14:paraId="5AD091FA" w14:textId="4546E29A" w:rsidR="001B1B52" w:rsidRPr="001B1B52" w:rsidRDefault="001B1B52" w:rsidP="001B1B52">
      <w:pPr>
        <w:pStyle w:val="53"/>
      </w:pPr>
      <w:r w:rsidRPr="001B1B52">
        <w:t>Функционирующая</w:t>
      </w:r>
      <w:r w:rsidR="002C30DA">
        <w:t xml:space="preserve"> </w:t>
      </w:r>
      <w:r w:rsidR="00631468">
        <w:t>«</w:t>
      </w:r>
      <w:r w:rsidRPr="001B1B52">
        <w:t>Админка</w:t>
      </w:r>
      <w:r w:rsidR="002C30DA">
        <w:t xml:space="preserve"> </w:t>
      </w:r>
      <w:r w:rsidRPr="001B1B52">
        <w:t>сайта</w:t>
      </w:r>
      <w:r w:rsidR="00631468">
        <w:t>»</w:t>
      </w:r>
      <w:r w:rsidRPr="001B1B52">
        <w:t>:</w:t>
      </w:r>
      <w:r w:rsidR="002C30DA">
        <w:t xml:space="preserve"> </w:t>
      </w:r>
      <w:r w:rsidRPr="001B1B52">
        <w:t>закрытая</w:t>
      </w:r>
      <w:r w:rsidR="002C30DA">
        <w:t xml:space="preserve"> </w:t>
      </w:r>
      <w:r w:rsidRPr="001B1B52">
        <w:t>часть</w:t>
      </w:r>
      <w:r w:rsidR="002C30DA">
        <w:t xml:space="preserve"> </w:t>
      </w:r>
      <w:r w:rsidRPr="001B1B52">
        <w:t>портала,</w:t>
      </w:r>
      <w:r w:rsidR="002C30DA">
        <w:t xml:space="preserve"> </w:t>
      </w:r>
      <w:r w:rsidRPr="001B1B52">
        <w:t>позволяющая</w:t>
      </w:r>
      <w:r w:rsidR="002C30DA">
        <w:t xml:space="preserve"> </w:t>
      </w:r>
      <w:r w:rsidRPr="001B1B52">
        <w:t>уполномоченным</w:t>
      </w:r>
      <w:r w:rsidR="002C30DA">
        <w:t xml:space="preserve"> </w:t>
      </w:r>
      <w:r w:rsidRPr="001B1B52">
        <w:t>лицам</w:t>
      </w:r>
      <w:r w:rsidR="002C30DA">
        <w:t xml:space="preserve"> </w:t>
      </w:r>
      <w:r w:rsidRPr="001B1B52">
        <w:t>управлять</w:t>
      </w:r>
      <w:r w:rsidR="002C30DA">
        <w:t xml:space="preserve"> </w:t>
      </w:r>
      <w:r w:rsidRPr="001B1B52">
        <w:t>контентом</w:t>
      </w:r>
      <w:r w:rsidR="002C30DA">
        <w:t xml:space="preserve"> </w:t>
      </w:r>
      <w:r w:rsidRPr="001B1B52">
        <w:t>витрины,</w:t>
      </w:r>
      <w:r w:rsidR="002C30DA">
        <w:t xml:space="preserve"> </w:t>
      </w:r>
      <w:r w:rsidRPr="001B1B52">
        <w:t>настройками</w:t>
      </w:r>
      <w:r w:rsidR="002C30DA">
        <w:t xml:space="preserve"> </w:t>
      </w:r>
      <w:r w:rsidRPr="001B1B52">
        <w:t>портала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конкретного</w:t>
      </w:r>
      <w:r w:rsidR="002C30DA">
        <w:t xml:space="preserve"> </w:t>
      </w:r>
      <w:r w:rsidRPr="001B1B52">
        <w:t>города,</w:t>
      </w:r>
      <w:r w:rsidR="002C30DA">
        <w:t xml:space="preserve"> </w:t>
      </w:r>
      <w:r w:rsidRPr="001B1B52">
        <w:t>пользователями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их</w:t>
      </w:r>
      <w:r w:rsidR="002C30DA">
        <w:t xml:space="preserve"> </w:t>
      </w:r>
      <w:r w:rsidRPr="001B1B52">
        <w:t>ролями,</w:t>
      </w:r>
      <w:r w:rsidR="002C30DA">
        <w:t xml:space="preserve"> </w:t>
      </w:r>
      <w:r w:rsidRPr="001B1B52">
        <w:t>а</w:t>
      </w:r>
      <w:r w:rsidR="002C30DA">
        <w:t xml:space="preserve"> </w:t>
      </w:r>
      <w:r w:rsidRPr="001B1B52">
        <w:t>также</w:t>
      </w:r>
      <w:r w:rsidR="002C30DA">
        <w:t xml:space="preserve"> </w:t>
      </w:r>
      <w:r w:rsidRPr="001B1B52">
        <w:t>основными</w:t>
      </w:r>
      <w:r w:rsidR="002C30DA">
        <w:t xml:space="preserve"> </w:t>
      </w:r>
      <w:r w:rsidRPr="001B1B52">
        <w:t>каталогами</w:t>
      </w:r>
      <w:r w:rsidR="002C30DA">
        <w:t xml:space="preserve"> </w:t>
      </w:r>
      <w:r w:rsidRPr="001B1B52">
        <w:t>системы</w:t>
      </w:r>
      <w:r w:rsidR="002C30DA">
        <w:t xml:space="preserve"> </w:t>
      </w:r>
      <w:r w:rsidRPr="001B1B52">
        <w:t>(награды,</w:t>
      </w:r>
      <w:r w:rsidR="002C30DA">
        <w:t xml:space="preserve"> </w:t>
      </w:r>
      <w:r w:rsidRPr="001B1B52">
        <w:t>навыки,</w:t>
      </w:r>
      <w:r w:rsidR="002C30DA">
        <w:t xml:space="preserve"> </w:t>
      </w:r>
      <w:r w:rsidRPr="001B1B52">
        <w:t>проекты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т.д.).</w:t>
      </w:r>
    </w:p>
    <w:p w14:paraId="0E7D181D" w14:textId="4A2373A7" w:rsidR="001B1B52" w:rsidRPr="001B1B52" w:rsidRDefault="001B1B52" w:rsidP="001B1B52">
      <w:pPr>
        <w:pStyle w:val="53"/>
      </w:pPr>
      <w:r w:rsidRPr="001B1B52">
        <w:lastRenderedPageBreak/>
        <w:t>Разработанные</w:t>
      </w:r>
      <w:r w:rsidR="002C30DA">
        <w:t xml:space="preserve"> </w:t>
      </w:r>
      <w:r w:rsidR="00631468">
        <w:t>«</w:t>
      </w:r>
      <w:r w:rsidRPr="001B1B52">
        <w:t>Аккаунты</w:t>
      </w:r>
      <w:r w:rsidR="002C30DA">
        <w:t xml:space="preserve"> </w:t>
      </w:r>
      <w:r w:rsidRPr="001B1B52">
        <w:t>участников</w:t>
      </w:r>
      <w:r w:rsidR="00631468">
        <w:t>»</w:t>
      </w:r>
      <w:r w:rsidRPr="001B1B52">
        <w:t>:</w:t>
      </w:r>
      <w:r w:rsidR="002C30DA">
        <w:t xml:space="preserve"> </w:t>
      </w:r>
      <w:r w:rsidRPr="001B1B52">
        <w:t>система</w:t>
      </w:r>
      <w:r w:rsidR="002C30DA">
        <w:t xml:space="preserve"> </w:t>
      </w:r>
      <w:r w:rsidRPr="001B1B52">
        <w:t>личных</w:t>
      </w:r>
      <w:r w:rsidR="002C30DA">
        <w:t xml:space="preserve"> </w:t>
      </w:r>
      <w:r w:rsidRPr="001B1B52">
        <w:t>кабинетов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пятью</w:t>
      </w:r>
      <w:r w:rsidR="002C30DA">
        <w:t xml:space="preserve"> </w:t>
      </w:r>
      <w:r w:rsidRPr="001B1B52">
        <w:t>уровнями</w:t>
      </w:r>
      <w:r w:rsidR="002C30DA">
        <w:t xml:space="preserve"> </w:t>
      </w:r>
      <w:r w:rsidRPr="001B1B52">
        <w:t>доступа</w:t>
      </w:r>
      <w:r w:rsidR="002C30DA">
        <w:t xml:space="preserve"> </w:t>
      </w:r>
      <w:r w:rsidRPr="001B1B52">
        <w:t>(</w:t>
      </w:r>
      <w:r w:rsidR="00631468">
        <w:t>«</w:t>
      </w:r>
      <w:r w:rsidRPr="001B1B52">
        <w:t>Гость</w:t>
      </w:r>
      <w:r w:rsidR="00631468">
        <w:t>»</w:t>
      </w:r>
      <w:r w:rsidRPr="001B1B52">
        <w:t>,</w:t>
      </w:r>
      <w:r w:rsidR="002C30DA">
        <w:t xml:space="preserve"> </w:t>
      </w:r>
      <w:r w:rsidR="00631468">
        <w:t>«</w:t>
      </w:r>
      <w:r w:rsidRPr="001B1B52">
        <w:t>Активист</w:t>
      </w:r>
      <w:r w:rsidR="00631468">
        <w:t>»</w:t>
      </w:r>
      <w:r w:rsidRPr="001B1B52">
        <w:t>,</w:t>
      </w:r>
      <w:r w:rsidR="002C30DA">
        <w:t xml:space="preserve"> </w:t>
      </w:r>
      <w:r w:rsidR="00631468">
        <w:t>«</w:t>
      </w:r>
      <w:r w:rsidRPr="001B1B52">
        <w:t>Тренер</w:t>
      </w:r>
      <w:r w:rsidR="00631468">
        <w:t>»</w:t>
      </w:r>
      <w:r w:rsidRPr="001B1B52">
        <w:t>,</w:t>
      </w:r>
      <w:r w:rsidR="002C30DA">
        <w:t xml:space="preserve"> </w:t>
      </w:r>
      <w:r w:rsidR="00631468">
        <w:t>«</w:t>
      </w:r>
      <w:r w:rsidRPr="001B1B52">
        <w:t>Куратор</w:t>
      </w:r>
      <w:r w:rsidR="00631468">
        <w:t>»</w:t>
      </w:r>
      <w:r w:rsidRPr="001B1B52">
        <w:t>,</w:t>
      </w:r>
      <w:r w:rsidR="002C30DA">
        <w:t xml:space="preserve"> </w:t>
      </w:r>
      <w:r w:rsidR="00631468">
        <w:t>«</w:t>
      </w:r>
      <w:r w:rsidRPr="001B1B52">
        <w:t>Лидер</w:t>
      </w:r>
      <w:r w:rsidR="00631468">
        <w:t>»</w:t>
      </w:r>
      <w:r w:rsidRPr="001B1B52">
        <w:t>),</w:t>
      </w:r>
      <w:r w:rsidR="002C30DA">
        <w:t xml:space="preserve"> </w:t>
      </w:r>
      <w:r w:rsidRPr="001B1B52">
        <w:t>каждый</w:t>
      </w:r>
      <w:r w:rsidR="002C30DA">
        <w:t xml:space="preserve"> </w:t>
      </w:r>
      <w:r w:rsidRPr="001B1B52">
        <w:t>из</w:t>
      </w:r>
      <w:r w:rsidR="002C30DA">
        <w:t xml:space="preserve"> </w:t>
      </w:r>
      <w:r w:rsidRPr="001B1B52">
        <w:t>которых</w:t>
      </w:r>
      <w:r w:rsidR="002C30DA">
        <w:t xml:space="preserve"> </w:t>
      </w:r>
      <w:r w:rsidRPr="001B1B52">
        <w:t>обладает</w:t>
      </w:r>
      <w:r w:rsidR="002C30DA">
        <w:t xml:space="preserve"> </w:t>
      </w:r>
      <w:r w:rsidRPr="001B1B52">
        <w:t>специфическим</w:t>
      </w:r>
      <w:r w:rsidR="002C30DA">
        <w:t xml:space="preserve"> </w:t>
      </w:r>
      <w:r w:rsidRPr="001B1B52">
        <w:t>набором</w:t>
      </w:r>
      <w:r w:rsidR="002C30DA">
        <w:t xml:space="preserve"> </w:t>
      </w:r>
      <w:r w:rsidRPr="001B1B52">
        <w:t>функций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возможностей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взаимодействия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порталом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сообществом.</w:t>
      </w:r>
    </w:p>
    <w:p w14:paraId="7012C069" w14:textId="499D3826" w:rsidR="001B1B52" w:rsidRPr="001B1B52" w:rsidRDefault="001B1B52" w:rsidP="001B1B52">
      <w:pPr>
        <w:pStyle w:val="53"/>
      </w:pPr>
      <w:r w:rsidRPr="001B1B52">
        <w:t>Система</w:t>
      </w:r>
      <w:r w:rsidR="002C30DA">
        <w:t xml:space="preserve"> </w:t>
      </w:r>
      <w:r w:rsidRPr="001B1B52">
        <w:t>управления</w:t>
      </w:r>
      <w:r w:rsidR="002C30DA">
        <w:t xml:space="preserve"> </w:t>
      </w:r>
      <w:r w:rsidRPr="001B1B52">
        <w:t>мероприятиями:</w:t>
      </w:r>
      <w:r w:rsidR="002C30DA">
        <w:t xml:space="preserve"> </w:t>
      </w:r>
      <w:r w:rsidRPr="001B1B52">
        <w:t>инструменты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создания,</w:t>
      </w:r>
      <w:r w:rsidR="002C30DA">
        <w:t xml:space="preserve"> </w:t>
      </w:r>
      <w:r w:rsidRPr="001B1B52">
        <w:t>анонсирования</w:t>
      </w:r>
      <w:r w:rsidR="002C30DA">
        <w:t xml:space="preserve"> </w:t>
      </w:r>
      <w:r w:rsidRPr="001B1B52">
        <w:t>мероприятий,</w:t>
      </w:r>
      <w:r w:rsidR="002C30DA">
        <w:t xml:space="preserve"> </w:t>
      </w:r>
      <w:r w:rsidRPr="001B1B52">
        <w:t>регистрации</w:t>
      </w:r>
      <w:r w:rsidR="002C30DA">
        <w:t xml:space="preserve"> </w:t>
      </w:r>
      <w:r w:rsidRPr="001B1B52">
        <w:t>участников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управления</w:t>
      </w:r>
      <w:r w:rsidR="002C30DA">
        <w:t xml:space="preserve"> </w:t>
      </w:r>
      <w:r w:rsidRPr="001B1B52">
        <w:t>ими.</w:t>
      </w:r>
    </w:p>
    <w:p w14:paraId="1A6C7EF9" w14:textId="25D40F43" w:rsidR="001B1B52" w:rsidRPr="001B1B52" w:rsidRDefault="001B1B52" w:rsidP="001B1B52">
      <w:pPr>
        <w:pStyle w:val="53"/>
      </w:pPr>
      <w:r w:rsidRPr="001B1B52">
        <w:t>Механизм</w:t>
      </w:r>
      <w:r w:rsidR="002C30DA">
        <w:t xml:space="preserve"> </w:t>
      </w:r>
      <w:r w:rsidRPr="001B1B52">
        <w:t>отслеживания</w:t>
      </w:r>
      <w:r w:rsidR="002C30DA">
        <w:t xml:space="preserve"> </w:t>
      </w:r>
      <w:r w:rsidRPr="001B1B52">
        <w:t>прогресса:</w:t>
      </w:r>
      <w:r w:rsidR="002C30DA">
        <w:t xml:space="preserve"> </w:t>
      </w:r>
      <w:r w:rsidRPr="001B1B52">
        <w:t>функционал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фиксации</w:t>
      </w:r>
      <w:r w:rsidR="002C30DA">
        <w:t xml:space="preserve"> </w:t>
      </w:r>
      <w:r w:rsidRPr="001B1B52">
        <w:t>достижений</w:t>
      </w:r>
      <w:r w:rsidR="002C30DA">
        <w:t xml:space="preserve"> </w:t>
      </w:r>
      <w:r w:rsidRPr="001B1B52">
        <w:t>участников,</w:t>
      </w:r>
      <w:r w:rsidR="002C30DA">
        <w:t xml:space="preserve"> </w:t>
      </w:r>
      <w:r w:rsidRPr="001B1B52">
        <w:t>полученных</w:t>
      </w:r>
      <w:r w:rsidR="002C30DA">
        <w:t xml:space="preserve"> </w:t>
      </w:r>
      <w:r w:rsidRPr="001B1B52">
        <w:t>наград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развитых</w:t>
      </w:r>
      <w:r w:rsidR="002C30DA">
        <w:t xml:space="preserve"> </w:t>
      </w:r>
      <w:r w:rsidRPr="001B1B52">
        <w:t>навыков.</w:t>
      </w:r>
    </w:p>
    <w:p w14:paraId="4F4FCFA0" w14:textId="2CF64678" w:rsidR="001B1B52" w:rsidRPr="001B1B52" w:rsidRDefault="001B1B52" w:rsidP="001B1B52">
      <w:pPr>
        <w:pStyle w:val="53"/>
      </w:pPr>
      <w:r w:rsidRPr="001B1B52">
        <w:t>Базовая</w:t>
      </w:r>
      <w:r w:rsidR="002C30DA">
        <w:t xml:space="preserve"> </w:t>
      </w:r>
      <w:r w:rsidRPr="001B1B52">
        <w:t>система</w:t>
      </w:r>
      <w:r w:rsidR="002C30DA">
        <w:t xml:space="preserve"> </w:t>
      </w:r>
      <w:r w:rsidRPr="001B1B52">
        <w:t>монетизации:</w:t>
      </w:r>
      <w:r w:rsidR="002C30DA">
        <w:t xml:space="preserve"> </w:t>
      </w:r>
      <w:r w:rsidRPr="001B1B52">
        <w:t>реализована</w:t>
      </w:r>
      <w:r w:rsidR="002C30DA">
        <w:t xml:space="preserve"> </w:t>
      </w:r>
      <w:r w:rsidRPr="001B1B52">
        <w:t>возможность</w:t>
      </w:r>
      <w:r w:rsidR="002C30DA">
        <w:t xml:space="preserve"> </w:t>
      </w:r>
      <w:r w:rsidRPr="001B1B52">
        <w:t>добровольных</w:t>
      </w:r>
      <w:r w:rsidR="002C30DA">
        <w:t xml:space="preserve"> </w:t>
      </w:r>
      <w:r w:rsidRPr="001B1B52">
        <w:t>пожертвований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отображением</w:t>
      </w:r>
      <w:r w:rsidR="002C30DA">
        <w:t xml:space="preserve"> </w:t>
      </w:r>
      <w:r w:rsidRPr="001B1B52">
        <w:t>спонсорских</w:t>
      </w:r>
      <w:r w:rsidR="002C30DA">
        <w:t xml:space="preserve"> </w:t>
      </w:r>
      <w:r w:rsidRPr="001B1B52">
        <w:t>регалий</w:t>
      </w:r>
      <w:r w:rsidR="002C30DA">
        <w:t xml:space="preserve"> </w:t>
      </w:r>
      <w:r w:rsidRPr="001B1B52">
        <w:t>(ссылка</w:t>
      </w:r>
      <w:r w:rsidR="002C30DA">
        <w:t xml:space="preserve"> </w:t>
      </w:r>
      <w:r w:rsidRPr="001B1B52">
        <w:t>на</w:t>
      </w:r>
      <w:r w:rsidR="002C30DA">
        <w:t xml:space="preserve"> </w:t>
      </w:r>
      <w:r w:rsidRPr="001B1B52">
        <w:t>внешнюю</w:t>
      </w:r>
      <w:r w:rsidR="002C30DA">
        <w:t xml:space="preserve"> </w:t>
      </w:r>
      <w:r w:rsidRPr="001B1B52">
        <w:t>систему</w:t>
      </w:r>
      <w:r w:rsidR="002C30DA">
        <w:t xml:space="preserve"> </w:t>
      </w:r>
      <w:proofErr w:type="spellStart"/>
      <w:r w:rsidRPr="001B1B52">
        <w:t>донатов</w:t>
      </w:r>
      <w:proofErr w:type="spellEnd"/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ручное/административное</w:t>
      </w:r>
      <w:r w:rsidR="002C30DA">
        <w:t xml:space="preserve"> </w:t>
      </w:r>
      <w:r w:rsidRPr="001B1B52">
        <w:t>управление</w:t>
      </w:r>
      <w:r w:rsidR="002C30DA">
        <w:t xml:space="preserve"> </w:t>
      </w:r>
      <w:r w:rsidRPr="001B1B52">
        <w:t>информацией</w:t>
      </w:r>
      <w:r w:rsidR="002C30DA">
        <w:t xml:space="preserve"> </w:t>
      </w:r>
      <w:r w:rsidRPr="001B1B52">
        <w:t>о</w:t>
      </w:r>
      <w:r w:rsidR="002C30DA">
        <w:t xml:space="preserve"> </w:t>
      </w:r>
      <w:r w:rsidRPr="001B1B52">
        <w:t>поступивших</w:t>
      </w:r>
      <w:r w:rsidR="002C30DA">
        <w:t xml:space="preserve"> </w:t>
      </w:r>
      <w:proofErr w:type="spellStart"/>
      <w:r w:rsidRPr="001B1B52">
        <w:t>донатах</w:t>
      </w:r>
      <w:proofErr w:type="spellEnd"/>
      <w:r w:rsidRPr="001B1B52">
        <w:t>).</w:t>
      </w:r>
    </w:p>
    <w:p w14:paraId="43DD1DAB" w14:textId="5C669CD5" w:rsidR="001B1B52" w:rsidRPr="001B1B52" w:rsidRDefault="001B1B52" w:rsidP="001B1B52">
      <w:pPr>
        <w:pStyle w:val="53"/>
      </w:pPr>
      <w:r w:rsidRPr="001B1B52">
        <w:t>Масштабируемая</w:t>
      </w:r>
      <w:r w:rsidR="002C30DA">
        <w:t xml:space="preserve"> </w:t>
      </w:r>
      <w:r w:rsidRPr="001B1B52">
        <w:t>архитектура:</w:t>
      </w:r>
      <w:r w:rsidR="002C30DA">
        <w:t xml:space="preserve"> </w:t>
      </w:r>
      <w:r w:rsidRPr="001B1B52">
        <w:t>заложены</w:t>
      </w:r>
      <w:r w:rsidR="002C30DA">
        <w:t xml:space="preserve"> </w:t>
      </w:r>
      <w:r w:rsidRPr="001B1B52">
        <w:t>основы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легкого</w:t>
      </w:r>
      <w:r w:rsidR="002C30DA">
        <w:t xml:space="preserve"> </w:t>
      </w:r>
      <w:r w:rsidRPr="001B1B52">
        <w:t>развертывания</w:t>
      </w:r>
      <w:r w:rsidR="002C30DA">
        <w:t xml:space="preserve"> </w:t>
      </w:r>
      <w:r w:rsidRPr="001B1B52">
        <w:t>новых</w:t>
      </w:r>
      <w:r w:rsidR="002C30DA">
        <w:t xml:space="preserve"> </w:t>
      </w:r>
      <w:r w:rsidRPr="001B1B52">
        <w:t>копий</w:t>
      </w:r>
      <w:r w:rsidR="002C30DA">
        <w:t xml:space="preserve"> </w:t>
      </w:r>
      <w:r w:rsidRPr="001B1B52">
        <w:t>портала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других</w:t>
      </w:r>
      <w:r w:rsidR="002C30DA">
        <w:t xml:space="preserve"> </w:t>
      </w:r>
      <w:r w:rsidRPr="001B1B52">
        <w:t>городов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минимальными</w:t>
      </w:r>
      <w:r w:rsidR="002C30DA">
        <w:t xml:space="preserve"> </w:t>
      </w:r>
      <w:r w:rsidRPr="001B1B52">
        <w:t>доработками.</w:t>
      </w:r>
    </w:p>
    <w:p w14:paraId="14C7FC38" w14:textId="4A43E968" w:rsidR="001B1B52" w:rsidRPr="001B1B52" w:rsidRDefault="001B1B52" w:rsidP="001B1B52">
      <w:pPr>
        <w:pStyle w:val="53"/>
      </w:pPr>
      <w:r w:rsidRPr="001B1B52">
        <w:t>Подготовленная</w:t>
      </w:r>
      <w:r w:rsidR="002C30DA">
        <w:t xml:space="preserve"> </w:t>
      </w:r>
      <w:r w:rsidRPr="001B1B52">
        <w:t>документация:</w:t>
      </w:r>
      <w:r w:rsidR="002C30DA">
        <w:t xml:space="preserve"> </w:t>
      </w:r>
      <w:r w:rsidRPr="001B1B52">
        <w:t>включая</w:t>
      </w:r>
      <w:r w:rsidR="002C30DA">
        <w:t xml:space="preserve"> </w:t>
      </w:r>
      <w:r w:rsidRPr="001B1B52">
        <w:t>руководство</w:t>
      </w:r>
      <w:r w:rsidR="002C30DA">
        <w:t xml:space="preserve"> </w:t>
      </w:r>
      <w:r w:rsidRPr="001B1B52">
        <w:t>пользователя,</w:t>
      </w:r>
      <w:r w:rsidR="002C30DA">
        <w:t xml:space="preserve"> </w:t>
      </w:r>
      <w:r w:rsidRPr="001B1B52">
        <w:t>руководство</w:t>
      </w:r>
      <w:r w:rsidR="002C30DA">
        <w:t xml:space="preserve"> </w:t>
      </w:r>
      <w:r w:rsidRPr="001B1B52">
        <w:t>администратора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техническую</w:t>
      </w:r>
      <w:r w:rsidR="002C30DA">
        <w:t xml:space="preserve"> </w:t>
      </w:r>
      <w:r w:rsidRPr="001B1B52">
        <w:t>документацию</w:t>
      </w:r>
      <w:r w:rsidR="002C30DA">
        <w:t xml:space="preserve"> </w:t>
      </w:r>
      <w:r w:rsidRPr="001B1B52">
        <w:t>по</w:t>
      </w:r>
      <w:r w:rsidR="002C30DA">
        <w:t xml:space="preserve"> </w:t>
      </w:r>
      <w:r w:rsidRPr="001B1B52">
        <w:t>API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структуре</w:t>
      </w:r>
      <w:r w:rsidR="002C30DA">
        <w:t xml:space="preserve"> </w:t>
      </w:r>
      <w:r w:rsidRPr="001B1B52">
        <w:t>базы</w:t>
      </w:r>
      <w:r w:rsidR="002C30DA">
        <w:t xml:space="preserve"> </w:t>
      </w:r>
      <w:r w:rsidRPr="001B1B52">
        <w:t>данных.</w:t>
      </w:r>
    </w:p>
    <w:p w14:paraId="3E40CC70" w14:textId="7C64341B" w:rsidR="001B1B52" w:rsidRPr="001B1B52" w:rsidRDefault="001B1B52" w:rsidP="001B1B52">
      <w:pPr>
        <w:pStyle w:val="53"/>
      </w:pPr>
      <w:r w:rsidRPr="001B1B52">
        <w:t>Планируется,</w:t>
      </w:r>
      <w:r w:rsidR="002C30DA">
        <w:t xml:space="preserve"> </w:t>
      </w:r>
      <w:r w:rsidRPr="001B1B52">
        <w:t>что</w:t>
      </w:r>
      <w:r w:rsidR="002C30DA">
        <w:t xml:space="preserve"> </w:t>
      </w:r>
      <w:r w:rsidRPr="001B1B52">
        <w:t>разработанный</w:t>
      </w:r>
      <w:r w:rsidR="002C30DA">
        <w:t xml:space="preserve"> </w:t>
      </w:r>
      <w:r w:rsidRPr="001B1B52">
        <w:t>портал</w:t>
      </w:r>
      <w:r w:rsidR="002C30DA">
        <w:t xml:space="preserve"> </w:t>
      </w:r>
      <w:r w:rsidRPr="001B1B52">
        <w:t>станет</w:t>
      </w:r>
      <w:r w:rsidR="002C30DA">
        <w:t xml:space="preserve"> </w:t>
      </w:r>
      <w:r w:rsidRPr="001B1B52">
        <w:t>ключевым</w:t>
      </w:r>
      <w:r w:rsidR="002C30DA">
        <w:t xml:space="preserve"> </w:t>
      </w:r>
      <w:r w:rsidRPr="001B1B52">
        <w:t>инструментом</w:t>
      </w:r>
      <w:r w:rsidR="002C30DA">
        <w:t xml:space="preserve"> </w:t>
      </w:r>
      <w:r w:rsidRPr="001B1B52">
        <w:t>для</w:t>
      </w:r>
      <w:r w:rsidR="002C30DA">
        <w:t xml:space="preserve"> </w:t>
      </w:r>
      <w:r w:rsidRPr="001B1B52">
        <w:t>развития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масштабирования</w:t>
      </w:r>
      <w:r w:rsidR="002C30DA">
        <w:t xml:space="preserve"> </w:t>
      </w:r>
      <w:r w:rsidRPr="001B1B52">
        <w:t>деятельности</w:t>
      </w:r>
      <w:r w:rsidR="002C30DA">
        <w:t xml:space="preserve"> </w:t>
      </w:r>
      <w:r w:rsidR="00631468">
        <w:t>«</w:t>
      </w:r>
      <w:r w:rsidRPr="001B1B52">
        <w:t>Лиги</w:t>
      </w:r>
      <w:r w:rsidR="002C30DA">
        <w:t xml:space="preserve"> </w:t>
      </w:r>
      <w:r w:rsidRPr="001B1B52">
        <w:t>Речи</w:t>
      </w:r>
      <w:r w:rsidR="00631468">
        <w:t>»</w:t>
      </w:r>
      <w:r w:rsidRPr="001B1B52">
        <w:t>,</w:t>
      </w:r>
      <w:r w:rsidR="002C30DA">
        <w:t xml:space="preserve"> </w:t>
      </w:r>
      <w:r w:rsidRPr="001B1B52">
        <w:t>повысит</w:t>
      </w:r>
      <w:r w:rsidR="002C30DA">
        <w:t xml:space="preserve"> </w:t>
      </w:r>
      <w:r w:rsidRPr="001B1B52">
        <w:t>ее</w:t>
      </w:r>
      <w:r w:rsidR="002C30DA">
        <w:t xml:space="preserve"> </w:t>
      </w:r>
      <w:r w:rsidRPr="001B1B52">
        <w:t>узнаваемость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эффективность</w:t>
      </w:r>
      <w:r w:rsidR="002C30DA">
        <w:t xml:space="preserve"> </w:t>
      </w:r>
      <w:r w:rsidRPr="001B1B52">
        <w:t>работы</w:t>
      </w:r>
      <w:r w:rsidR="002C30DA">
        <w:t xml:space="preserve"> </w:t>
      </w:r>
      <w:r w:rsidRPr="001B1B52">
        <w:t>с</w:t>
      </w:r>
      <w:r w:rsidR="002C30DA">
        <w:t xml:space="preserve"> </w:t>
      </w:r>
      <w:r w:rsidRPr="001B1B52">
        <w:t>участниками.</w:t>
      </w:r>
    </w:p>
    <w:p w14:paraId="786602D4" w14:textId="77777777" w:rsidR="002E5600" w:rsidRPr="00207D1B" w:rsidRDefault="002E5600" w:rsidP="00881391">
      <w:pPr>
        <w:pStyle w:val="6112"/>
      </w:pPr>
    </w:p>
    <w:p w14:paraId="7C876AFC" w14:textId="6773C7B7" w:rsidR="00887174" w:rsidRPr="00B02DDA" w:rsidRDefault="005F7E15" w:rsidP="00881391">
      <w:pPr>
        <w:pStyle w:val="12"/>
      </w:pPr>
      <w:bookmarkStart w:id="16" w:name="_Toc196862092"/>
      <w:bookmarkStart w:id="17" w:name="_Toc196862843"/>
      <w:bookmarkStart w:id="18" w:name="_Toc200532258"/>
      <w:r w:rsidRPr="00881391">
        <w:lastRenderedPageBreak/>
        <w:t>Основная</w:t>
      </w:r>
      <w:r w:rsidR="002C30DA">
        <w:t xml:space="preserve"> </w:t>
      </w:r>
      <w:r w:rsidRPr="00B02DDA">
        <w:t>часть</w:t>
      </w:r>
      <w:bookmarkEnd w:id="16"/>
      <w:bookmarkEnd w:id="17"/>
      <w:bookmarkEnd w:id="18"/>
    </w:p>
    <w:p w14:paraId="72203C01" w14:textId="509601E7" w:rsidR="005F7E15" w:rsidRPr="005F7E15" w:rsidRDefault="001B1B52" w:rsidP="001B1B52">
      <w:pPr>
        <w:pStyle w:val="13"/>
      </w:pPr>
      <w:bookmarkStart w:id="19" w:name="_Toc200532259"/>
      <w:r w:rsidRPr="001B1B52">
        <w:t>Информация</w:t>
      </w:r>
      <w:r w:rsidR="002C30DA">
        <w:t xml:space="preserve"> </w:t>
      </w:r>
      <w:r w:rsidRPr="001B1B52">
        <w:t>о</w:t>
      </w:r>
      <w:r w:rsidR="002C30DA">
        <w:t xml:space="preserve"> </w:t>
      </w:r>
      <w:r w:rsidRPr="001B1B52">
        <w:t>работе</w:t>
      </w:r>
      <w:r w:rsidR="002C30DA">
        <w:t xml:space="preserve"> </w:t>
      </w:r>
      <w:r w:rsidRPr="001B1B52">
        <w:t>каждого</w:t>
      </w:r>
      <w:r w:rsidR="002C30DA">
        <w:t xml:space="preserve"> </w:t>
      </w:r>
      <w:r w:rsidRPr="001B1B52">
        <w:t>участника</w:t>
      </w:r>
      <w:r w:rsidR="002C30DA">
        <w:t xml:space="preserve"> </w:t>
      </w:r>
      <w:r w:rsidRPr="001B1B52">
        <w:t>команды</w:t>
      </w:r>
      <w:bookmarkEnd w:id="19"/>
    </w:p>
    <w:p w14:paraId="3C8C3B32" w14:textId="7987DF38" w:rsidR="001B1B52" w:rsidRDefault="001B1B52" w:rsidP="001B1B52">
      <w:pPr>
        <w:pStyle w:val="22"/>
      </w:pPr>
      <w:r w:rsidRPr="001B1B52">
        <w:t>Разработка</w:t>
      </w:r>
      <w:r w:rsidR="002C30DA">
        <w:t xml:space="preserve"> </w:t>
      </w:r>
      <w:r w:rsidRPr="001B1B52">
        <w:t>портала</w:t>
      </w:r>
      <w:r w:rsidR="002C30DA">
        <w:t xml:space="preserve"> </w:t>
      </w:r>
      <w:r w:rsidR="00631468">
        <w:t>«</w:t>
      </w:r>
      <w:r w:rsidRPr="001B1B52">
        <w:t>Лига</w:t>
      </w:r>
      <w:r w:rsidR="002C30DA">
        <w:t xml:space="preserve"> </w:t>
      </w:r>
      <w:r w:rsidRPr="001B1B52">
        <w:t>Речи</w:t>
      </w:r>
      <w:r w:rsidR="00631468">
        <w:t>»</w:t>
      </w:r>
      <w:r w:rsidR="002C30DA">
        <w:t xml:space="preserve"> </w:t>
      </w:r>
      <w:r w:rsidRPr="001B1B52">
        <w:t>осуществлялась</w:t>
      </w:r>
      <w:r w:rsidR="002C30DA">
        <w:t xml:space="preserve"> </w:t>
      </w:r>
      <w:r w:rsidRPr="001B1B52">
        <w:t>командой</w:t>
      </w:r>
      <w:r w:rsidR="002C30DA">
        <w:t xml:space="preserve"> </w:t>
      </w:r>
      <w:r w:rsidR="00631468">
        <w:t>«</w:t>
      </w:r>
      <w:proofErr w:type="spellStart"/>
      <w:r w:rsidRPr="001B1B52">
        <w:t>NoWater</w:t>
      </w:r>
      <w:proofErr w:type="spellEnd"/>
      <w:r w:rsidR="00631468">
        <w:t>»</w:t>
      </w:r>
      <w:r w:rsidRPr="001B1B52">
        <w:t>,</w:t>
      </w:r>
      <w:r w:rsidR="002C30DA">
        <w:t xml:space="preserve"> </w:t>
      </w:r>
      <w:r w:rsidRPr="001B1B52">
        <w:t>состоящей</w:t>
      </w:r>
      <w:r w:rsidR="002C30DA">
        <w:t xml:space="preserve"> </w:t>
      </w:r>
      <w:r w:rsidRPr="001B1B52">
        <w:t>из</w:t>
      </w:r>
      <w:r w:rsidR="002C30DA">
        <w:t xml:space="preserve"> </w:t>
      </w:r>
      <w:r w:rsidRPr="001B1B52">
        <w:t>трех</w:t>
      </w:r>
      <w:r w:rsidR="002C30DA">
        <w:t xml:space="preserve"> </w:t>
      </w:r>
      <w:r w:rsidRPr="001B1B52">
        <w:t>специалистов,</w:t>
      </w:r>
      <w:r w:rsidR="002C30DA">
        <w:t xml:space="preserve"> </w:t>
      </w:r>
      <w:r w:rsidRPr="001B1B52">
        <w:t>каждый</w:t>
      </w:r>
      <w:r w:rsidR="002C30DA">
        <w:t xml:space="preserve"> </w:t>
      </w:r>
      <w:r w:rsidRPr="001B1B52">
        <w:t>из</w:t>
      </w:r>
      <w:r w:rsidR="002C30DA">
        <w:t xml:space="preserve"> </w:t>
      </w:r>
      <w:r w:rsidRPr="001B1B52">
        <w:t>которых</w:t>
      </w:r>
      <w:r w:rsidR="002C30DA">
        <w:t xml:space="preserve"> </w:t>
      </w:r>
      <w:r w:rsidRPr="001B1B52">
        <w:t>внес</w:t>
      </w:r>
      <w:r w:rsidR="002C30DA">
        <w:t xml:space="preserve"> </w:t>
      </w:r>
      <w:r w:rsidRPr="001B1B52">
        <w:t>значительный</w:t>
      </w:r>
      <w:r w:rsidR="002C30DA">
        <w:t xml:space="preserve"> </w:t>
      </w:r>
      <w:r w:rsidRPr="001B1B52">
        <w:t>вклад</w:t>
      </w:r>
      <w:r w:rsidR="002C30DA">
        <w:t xml:space="preserve"> </w:t>
      </w:r>
      <w:r w:rsidRPr="001B1B52">
        <w:t>в</w:t>
      </w:r>
      <w:r w:rsidR="002C30DA">
        <w:t xml:space="preserve"> </w:t>
      </w:r>
      <w:r w:rsidRPr="001B1B52">
        <w:t>достижение</w:t>
      </w:r>
      <w:r w:rsidR="002C30DA">
        <w:t xml:space="preserve"> </w:t>
      </w:r>
      <w:r w:rsidRPr="001B1B52">
        <w:t>поставленных</w:t>
      </w:r>
      <w:r w:rsidR="002C30DA">
        <w:t xml:space="preserve"> </w:t>
      </w:r>
      <w:r w:rsidRPr="001B1B52">
        <w:t>целей.</w:t>
      </w:r>
      <w:r w:rsidR="002C30DA">
        <w:t xml:space="preserve"> </w:t>
      </w:r>
      <w:r w:rsidRPr="001B1B52">
        <w:t>Распределение</w:t>
      </w:r>
      <w:r w:rsidR="002C30DA">
        <w:t xml:space="preserve"> </w:t>
      </w:r>
      <w:r w:rsidRPr="001B1B52">
        <w:t>ролей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обязанностей</w:t>
      </w:r>
      <w:r w:rsidR="002C30DA">
        <w:t xml:space="preserve"> </w:t>
      </w:r>
      <w:r w:rsidRPr="001B1B52">
        <w:t>позволило</w:t>
      </w:r>
      <w:r w:rsidR="002C30DA">
        <w:t xml:space="preserve"> </w:t>
      </w:r>
      <w:r w:rsidRPr="001B1B52">
        <w:t>эффективно</w:t>
      </w:r>
      <w:r w:rsidR="002C30DA">
        <w:t xml:space="preserve"> </w:t>
      </w:r>
      <w:r w:rsidRPr="001B1B52">
        <w:t>использовать</w:t>
      </w:r>
      <w:r w:rsidR="002C30DA">
        <w:t xml:space="preserve"> </w:t>
      </w:r>
      <w:r w:rsidRPr="001B1B52">
        <w:t>сильные</w:t>
      </w:r>
      <w:r w:rsidR="002C30DA">
        <w:t xml:space="preserve"> </w:t>
      </w:r>
      <w:r w:rsidRPr="001B1B52">
        <w:t>стороны</w:t>
      </w:r>
      <w:r w:rsidR="002C30DA">
        <w:t xml:space="preserve"> </w:t>
      </w:r>
      <w:r w:rsidRPr="001B1B52">
        <w:t>каждого</w:t>
      </w:r>
      <w:r w:rsidR="002C30DA">
        <w:t xml:space="preserve"> </w:t>
      </w:r>
      <w:r w:rsidRPr="001B1B52">
        <w:t>участника</w:t>
      </w:r>
      <w:r w:rsidR="002C30DA">
        <w:t xml:space="preserve"> </w:t>
      </w:r>
      <w:r w:rsidRPr="001B1B52">
        <w:t>и</w:t>
      </w:r>
      <w:r w:rsidR="002C30DA">
        <w:t xml:space="preserve"> </w:t>
      </w:r>
      <w:r w:rsidRPr="001B1B52">
        <w:t>обеспечить</w:t>
      </w:r>
      <w:r w:rsidR="002C30DA">
        <w:t xml:space="preserve"> </w:t>
      </w:r>
      <w:r w:rsidRPr="001B1B52">
        <w:t>комплексный</w:t>
      </w:r>
      <w:r w:rsidR="002C30DA">
        <w:t xml:space="preserve"> </w:t>
      </w:r>
      <w:r w:rsidRPr="001B1B52">
        <w:t>подход</w:t>
      </w:r>
      <w:r w:rsidR="002C30DA">
        <w:t xml:space="preserve"> </w:t>
      </w:r>
      <w:r w:rsidRPr="001B1B52">
        <w:t>к</w:t>
      </w:r>
      <w:r w:rsidR="002C30DA">
        <w:t xml:space="preserve"> </w:t>
      </w:r>
      <w:r w:rsidRPr="001B1B52">
        <w:t>созданию</w:t>
      </w:r>
      <w:r w:rsidR="002C30DA">
        <w:t xml:space="preserve"> </w:t>
      </w:r>
      <w:r w:rsidRPr="001B1B52">
        <w:t>продукта.</w:t>
      </w:r>
    </w:p>
    <w:p w14:paraId="5AC507E4" w14:textId="75AF0A4B" w:rsidR="001B1B52" w:rsidRDefault="00DE6576" w:rsidP="00D51AA0">
      <w:pPr>
        <w:pStyle w:val="14"/>
      </w:pPr>
      <w:bookmarkStart w:id="20" w:name="_Toc200532260"/>
      <w:r w:rsidRPr="00DE6576">
        <w:t>Вклад</w:t>
      </w:r>
      <w:r w:rsidR="002C30DA">
        <w:t xml:space="preserve"> </w:t>
      </w:r>
      <w:r w:rsidRPr="00DE6576">
        <w:t>Горского</w:t>
      </w:r>
      <w:r w:rsidR="002C30DA">
        <w:t xml:space="preserve"> </w:t>
      </w:r>
      <w:r w:rsidRPr="00DE6576">
        <w:t>Ивана</w:t>
      </w:r>
      <w:r w:rsidR="002C30DA">
        <w:t xml:space="preserve"> </w:t>
      </w:r>
      <w:r w:rsidRPr="00DE6576">
        <w:t>Артёмовича</w:t>
      </w:r>
      <w:r w:rsidR="002C30DA">
        <w:t xml:space="preserve"> </w:t>
      </w:r>
      <w:r w:rsidRPr="00DE6576">
        <w:t>(Ведущий</w:t>
      </w:r>
      <w:r w:rsidR="002C30DA">
        <w:t xml:space="preserve"> </w:t>
      </w:r>
      <w:r w:rsidRPr="00DE6576">
        <w:t>разработчик</w:t>
      </w:r>
      <w:r w:rsidR="002C30DA">
        <w:t xml:space="preserve"> </w:t>
      </w:r>
      <w:proofErr w:type="spellStart"/>
      <w:r w:rsidRPr="00DE6576">
        <w:t>Backend</w:t>
      </w:r>
      <w:proofErr w:type="spellEnd"/>
      <w:r w:rsidRPr="00DE6576">
        <w:t>,</w:t>
      </w:r>
      <w:r w:rsidR="002C30DA">
        <w:t xml:space="preserve"> </w:t>
      </w:r>
      <w:r w:rsidRPr="00DE6576">
        <w:t>Тимлид</w:t>
      </w:r>
      <w:r w:rsidR="002C30DA">
        <w:t xml:space="preserve"> </w:t>
      </w:r>
      <w:r w:rsidRPr="00DE6576">
        <w:t>на</w:t>
      </w:r>
      <w:r w:rsidR="002C30DA">
        <w:t xml:space="preserve"> </w:t>
      </w:r>
      <w:r w:rsidRPr="00DE6576">
        <w:t>начальном</w:t>
      </w:r>
      <w:r w:rsidR="002C30DA">
        <w:t xml:space="preserve"> </w:t>
      </w:r>
      <w:r w:rsidRPr="00DE6576">
        <w:t>этапе)</w:t>
      </w:r>
      <w:bookmarkEnd w:id="20"/>
    </w:p>
    <w:p w14:paraId="0BCC2486" w14:textId="61F6B08F" w:rsidR="00DE6576" w:rsidRPr="00DE6576" w:rsidRDefault="00DE6576" w:rsidP="00DE6576">
      <w:pPr>
        <w:pStyle w:val="22"/>
      </w:pPr>
      <w:r w:rsidRPr="00DE6576">
        <w:t>Иван</w:t>
      </w:r>
      <w:r w:rsidR="002C30DA">
        <w:t xml:space="preserve"> </w:t>
      </w:r>
      <w:r w:rsidRPr="00DE6576">
        <w:t>Артёмович</w:t>
      </w:r>
      <w:r w:rsidR="002C30DA">
        <w:t xml:space="preserve"> </w:t>
      </w:r>
      <w:r w:rsidRPr="00DE6576">
        <w:t>отвечал</w:t>
      </w:r>
      <w:r w:rsidR="002C30DA">
        <w:t xml:space="preserve"> </w:t>
      </w:r>
      <w:r w:rsidRPr="00DE6576">
        <w:t>за</w:t>
      </w:r>
      <w:r w:rsidR="002C30DA">
        <w:t xml:space="preserve"> </w:t>
      </w:r>
      <w:r w:rsidRPr="00DE6576">
        <w:t>разработку</w:t>
      </w:r>
      <w:r w:rsidR="002C30DA">
        <w:t xml:space="preserve"> </w:t>
      </w:r>
      <w:r w:rsidRPr="00DE6576">
        <w:t>серверной</w:t>
      </w:r>
      <w:r w:rsidR="002C30DA">
        <w:t xml:space="preserve"> </w:t>
      </w:r>
      <w:r w:rsidRPr="00DE6576">
        <w:t>части</w:t>
      </w:r>
      <w:r w:rsidR="002C30DA">
        <w:t xml:space="preserve"> </w:t>
      </w:r>
      <w:r w:rsidRPr="00DE6576">
        <w:t>(</w:t>
      </w:r>
      <w:proofErr w:type="spellStart"/>
      <w:r w:rsidRPr="00DE6576">
        <w:t>backend</w:t>
      </w:r>
      <w:proofErr w:type="spellEnd"/>
      <w:r w:rsidRPr="00DE6576">
        <w:t>)</w:t>
      </w:r>
      <w:r w:rsidR="002C30DA">
        <w:t xml:space="preserve"> </w:t>
      </w:r>
      <w:r w:rsidRPr="00DE6576">
        <w:t>портала</w:t>
      </w:r>
      <w:r w:rsidR="002C30DA">
        <w:t xml:space="preserve"> </w:t>
      </w:r>
      <w:r w:rsidR="00631468">
        <w:t>«</w:t>
      </w:r>
      <w:r w:rsidRPr="00DE6576">
        <w:t>Лига</w:t>
      </w:r>
      <w:r w:rsidR="002C30DA">
        <w:t xml:space="preserve"> </w:t>
      </w:r>
      <w:r w:rsidRPr="00DE6576">
        <w:t>Речи</w:t>
      </w:r>
      <w:r w:rsidR="00631468">
        <w:t>»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координацию</w:t>
      </w:r>
      <w:r w:rsidR="002C30DA">
        <w:t xml:space="preserve"> </w:t>
      </w:r>
      <w:r w:rsidRPr="00DE6576">
        <w:t>команды</w:t>
      </w:r>
      <w:r w:rsidR="002C30DA">
        <w:t xml:space="preserve"> </w:t>
      </w:r>
      <w:r w:rsidRPr="00DE6576">
        <w:t>на</w:t>
      </w:r>
      <w:r w:rsidR="002C30DA">
        <w:t xml:space="preserve"> </w:t>
      </w:r>
      <w:r w:rsidRPr="00DE6576">
        <w:t>начальном</w:t>
      </w:r>
      <w:r w:rsidR="002C30DA">
        <w:t xml:space="preserve"> </w:t>
      </w:r>
      <w:r w:rsidRPr="00DE6576">
        <w:t>этапе</w:t>
      </w:r>
      <w:r w:rsidR="002C30DA">
        <w:t xml:space="preserve"> </w:t>
      </w:r>
      <w:r w:rsidRPr="00DE6576">
        <w:t>проекта.</w:t>
      </w:r>
    </w:p>
    <w:p w14:paraId="31A1E67F" w14:textId="5FD5E7B7" w:rsidR="00DE6576" w:rsidRPr="00DE6576" w:rsidRDefault="00DE6576" w:rsidP="00DE6576">
      <w:pPr>
        <w:pStyle w:val="22"/>
      </w:pPr>
      <w:r w:rsidRPr="00DE6576">
        <w:t>В</w:t>
      </w:r>
      <w:r w:rsidR="002C30DA">
        <w:t xml:space="preserve"> </w:t>
      </w:r>
      <w:r w:rsidRPr="00DE6576">
        <w:t>его</w:t>
      </w:r>
      <w:r w:rsidR="002C30DA">
        <w:t xml:space="preserve"> </w:t>
      </w:r>
      <w:r w:rsidRPr="00DE6576">
        <w:t>задачи</w:t>
      </w:r>
      <w:r w:rsidR="002C30DA">
        <w:t xml:space="preserve"> </w:t>
      </w:r>
      <w:r w:rsidRPr="00DE6576">
        <w:t>входило</w:t>
      </w:r>
      <w:r w:rsidR="002C30DA">
        <w:t xml:space="preserve"> </w:t>
      </w:r>
      <w:r w:rsidRPr="00DE6576">
        <w:t>проектирование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реализация</w:t>
      </w:r>
      <w:r w:rsidR="002C30DA">
        <w:t xml:space="preserve"> </w:t>
      </w:r>
      <w:r w:rsidRPr="00DE6576">
        <w:t>архитектуры</w:t>
      </w:r>
      <w:r w:rsidR="002C30DA">
        <w:t xml:space="preserve"> </w:t>
      </w:r>
      <w:r w:rsidRPr="00DE6576">
        <w:t>базы</w:t>
      </w:r>
      <w:r w:rsidR="002C30DA">
        <w:t xml:space="preserve"> </w:t>
      </w:r>
      <w:r w:rsidRPr="00DE6576">
        <w:t>данных.</w:t>
      </w:r>
      <w:r w:rsidR="002C30DA">
        <w:t xml:space="preserve"> </w:t>
      </w:r>
      <w:r w:rsidRPr="00DE6576">
        <w:t>На</w:t>
      </w:r>
      <w:r w:rsidR="002C30DA">
        <w:t xml:space="preserve"> </w:t>
      </w:r>
      <w:r w:rsidRPr="00DE6576">
        <w:t>основе</w:t>
      </w:r>
      <w:r w:rsidR="002C30DA">
        <w:t xml:space="preserve"> </w:t>
      </w:r>
      <w:r w:rsidRPr="00DE6576">
        <w:t>анализа</w:t>
      </w:r>
      <w:r w:rsidR="002C30DA">
        <w:t xml:space="preserve"> </w:t>
      </w:r>
      <w:r w:rsidRPr="00DE6576">
        <w:t>технического</w:t>
      </w:r>
      <w:r w:rsidR="002C30DA">
        <w:t xml:space="preserve"> </w:t>
      </w:r>
      <w:r w:rsidRPr="00DE6576">
        <w:t>задания</w:t>
      </w:r>
      <w:r w:rsidR="002C30DA">
        <w:t xml:space="preserve"> </w:t>
      </w:r>
      <w:r w:rsidRPr="00DE6576">
        <w:t>заказчика</w:t>
      </w:r>
      <w:r w:rsidR="002C30DA">
        <w:t xml:space="preserve"> </w:t>
      </w:r>
      <w:r w:rsidRPr="00DE6576">
        <w:t>была</w:t>
      </w:r>
      <w:r w:rsidR="002C30DA">
        <w:t xml:space="preserve"> </w:t>
      </w:r>
      <w:r w:rsidRPr="00DE6576">
        <w:t>разработана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имплементирована</w:t>
      </w:r>
      <w:r w:rsidR="002C30DA">
        <w:t xml:space="preserve"> </w:t>
      </w:r>
      <w:r w:rsidRPr="00DE6576">
        <w:t>структура</w:t>
      </w:r>
      <w:r w:rsidR="002C30DA">
        <w:t xml:space="preserve"> </w:t>
      </w:r>
      <w:r w:rsidRPr="00DE6576">
        <w:t>базы</w:t>
      </w:r>
      <w:r w:rsidR="002C30DA">
        <w:t xml:space="preserve"> </w:t>
      </w:r>
      <w:r w:rsidRPr="00DE6576">
        <w:t>данных,</w:t>
      </w:r>
      <w:r w:rsidR="002C30DA">
        <w:t xml:space="preserve"> </w:t>
      </w:r>
      <w:r w:rsidRPr="00DE6576">
        <w:t>содержащая</w:t>
      </w:r>
      <w:r w:rsidR="002C30DA">
        <w:t xml:space="preserve"> </w:t>
      </w:r>
      <w:r w:rsidRPr="00DE6576">
        <w:t>более</w:t>
      </w:r>
      <w:r w:rsidR="002C30DA">
        <w:t xml:space="preserve"> </w:t>
      </w:r>
      <w:r w:rsidRPr="00DE6576">
        <w:t>30</w:t>
      </w:r>
      <w:r w:rsidR="002C30DA">
        <w:t xml:space="preserve"> </w:t>
      </w:r>
      <w:r w:rsidRPr="00DE6576">
        <w:t>моделей,</w:t>
      </w:r>
      <w:r w:rsidR="002C30DA">
        <w:t xml:space="preserve"> </w:t>
      </w:r>
      <w:r w:rsidRPr="00DE6576">
        <w:t>описывающих</w:t>
      </w:r>
      <w:r w:rsidR="002C30DA">
        <w:t xml:space="preserve"> </w:t>
      </w:r>
      <w:r w:rsidRPr="00DE6576">
        <w:t>ключевые</w:t>
      </w:r>
      <w:r w:rsidR="002C30DA">
        <w:t xml:space="preserve"> </w:t>
      </w:r>
      <w:r w:rsidRPr="00DE6576">
        <w:t>сущности</w:t>
      </w:r>
      <w:r w:rsidR="002C30DA">
        <w:t xml:space="preserve"> </w:t>
      </w:r>
      <w:r w:rsidRPr="00DE6576">
        <w:t>портала:</w:t>
      </w:r>
      <w:r w:rsidR="002C30DA">
        <w:t xml:space="preserve"> </w:t>
      </w:r>
      <w:r w:rsidRPr="00DE6576">
        <w:t>пользователи,</w:t>
      </w:r>
      <w:r w:rsidR="002C30DA">
        <w:t xml:space="preserve"> </w:t>
      </w:r>
      <w:r w:rsidRPr="00DE6576">
        <w:t>их</w:t>
      </w:r>
      <w:r w:rsidR="002C30DA">
        <w:t xml:space="preserve"> </w:t>
      </w:r>
      <w:r w:rsidRPr="00DE6576">
        <w:t>профили,</w:t>
      </w:r>
      <w:r w:rsidR="002C30DA">
        <w:t xml:space="preserve"> </w:t>
      </w:r>
      <w:r w:rsidRPr="00DE6576">
        <w:t>мероприятия,</w:t>
      </w:r>
      <w:r w:rsidR="002C30DA">
        <w:t xml:space="preserve"> </w:t>
      </w:r>
      <w:r w:rsidRPr="00DE6576">
        <w:t>проекты,</w:t>
      </w:r>
      <w:r w:rsidR="002C30DA">
        <w:t xml:space="preserve"> </w:t>
      </w:r>
      <w:r w:rsidRPr="00DE6576">
        <w:t>сообщества,</w:t>
      </w:r>
      <w:r w:rsidR="002C30DA">
        <w:t xml:space="preserve"> </w:t>
      </w:r>
      <w:r w:rsidRPr="00DE6576">
        <w:t>навыки,</w:t>
      </w:r>
      <w:r w:rsidR="002C30DA">
        <w:t xml:space="preserve"> </w:t>
      </w:r>
      <w:r w:rsidRPr="00DE6576">
        <w:t>награды,</w:t>
      </w:r>
      <w:r w:rsidR="002C30DA">
        <w:t xml:space="preserve"> </w:t>
      </w:r>
      <w:proofErr w:type="spellStart"/>
      <w:r w:rsidRPr="00DE6576">
        <w:t>донаты</w:t>
      </w:r>
      <w:proofErr w:type="spellEnd"/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настройки</w:t>
      </w:r>
      <w:r w:rsidR="002C30DA">
        <w:t xml:space="preserve"> </w:t>
      </w:r>
      <w:r w:rsidRPr="00DE6576">
        <w:t>портала.</w:t>
      </w:r>
    </w:p>
    <w:p w14:paraId="2B146A5C" w14:textId="6CE3D356" w:rsidR="00DE6576" w:rsidRPr="00DE6576" w:rsidRDefault="00DE6576" w:rsidP="00DE6576">
      <w:pPr>
        <w:pStyle w:val="22"/>
      </w:pPr>
      <w:r w:rsidRPr="00DE6576">
        <w:t>Ключевым</w:t>
      </w:r>
      <w:r w:rsidR="002C30DA">
        <w:t xml:space="preserve"> </w:t>
      </w:r>
      <w:r w:rsidRPr="00DE6576">
        <w:t>направлением</w:t>
      </w:r>
      <w:r w:rsidR="002C30DA">
        <w:t xml:space="preserve"> </w:t>
      </w:r>
      <w:r w:rsidRPr="00DE6576">
        <w:t>работы</w:t>
      </w:r>
      <w:r w:rsidR="002C30DA">
        <w:t xml:space="preserve"> </w:t>
      </w:r>
      <w:r w:rsidRPr="00DE6576">
        <w:t>стала</w:t>
      </w:r>
      <w:r w:rsidR="002C30DA">
        <w:t xml:space="preserve"> </w:t>
      </w:r>
      <w:r w:rsidRPr="00DE6576">
        <w:t>разработка</w:t>
      </w:r>
      <w:r w:rsidR="002C30DA">
        <w:t xml:space="preserve"> </w:t>
      </w:r>
      <w:r w:rsidRPr="00DE6576">
        <w:t>программного</w:t>
      </w:r>
      <w:r w:rsidR="002C30DA">
        <w:t xml:space="preserve"> </w:t>
      </w:r>
      <w:r w:rsidRPr="00DE6576">
        <w:t>интерфейса</w:t>
      </w:r>
      <w:r w:rsidR="002C30DA">
        <w:t xml:space="preserve"> </w:t>
      </w:r>
      <w:r w:rsidRPr="00DE6576">
        <w:t>приложения</w:t>
      </w:r>
      <w:r w:rsidR="002C30DA">
        <w:t xml:space="preserve"> </w:t>
      </w:r>
      <w:r w:rsidRPr="00DE6576">
        <w:t>(API).</w:t>
      </w:r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использованием</w:t>
      </w:r>
      <w:r w:rsidR="002C30DA">
        <w:t xml:space="preserve"> </w:t>
      </w:r>
      <w:proofErr w:type="spellStart"/>
      <w:r w:rsidRPr="00DE6576">
        <w:t>Django</w:t>
      </w:r>
      <w:proofErr w:type="spellEnd"/>
      <w:r w:rsidR="002C30DA">
        <w:t xml:space="preserve"> </w:t>
      </w:r>
      <w:r w:rsidRPr="00DE6576">
        <w:t>REST</w:t>
      </w:r>
      <w:r w:rsidR="002C30DA">
        <w:t xml:space="preserve"> </w:t>
      </w:r>
      <w:r w:rsidRPr="00DE6576">
        <w:t>Framework</w:t>
      </w:r>
      <w:r w:rsidR="002C30DA">
        <w:t xml:space="preserve"> </w:t>
      </w:r>
      <w:r w:rsidRPr="00DE6576">
        <w:t>был</w:t>
      </w:r>
      <w:r w:rsidR="002C30DA">
        <w:t xml:space="preserve"> </w:t>
      </w:r>
      <w:r w:rsidRPr="00DE6576">
        <w:t>создан</w:t>
      </w:r>
      <w:r w:rsidR="002C30DA">
        <w:t xml:space="preserve"> </w:t>
      </w:r>
      <w:r w:rsidRPr="00DE6576">
        <w:t>комплексный</w:t>
      </w:r>
      <w:r w:rsidR="002C30DA">
        <w:t xml:space="preserve"> </w:t>
      </w:r>
      <w:proofErr w:type="spellStart"/>
      <w:r w:rsidRPr="00DE6576">
        <w:t>RESTful</w:t>
      </w:r>
      <w:proofErr w:type="spellEnd"/>
      <w:r w:rsidR="002C30DA">
        <w:t xml:space="preserve"> </w:t>
      </w:r>
      <w:r w:rsidRPr="00DE6576">
        <w:t>API,</w:t>
      </w:r>
      <w:r w:rsidR="002C30DA">
        <w:t xml:space="preserve"> </w:t>
      </w:r>
      <w:r w:rsidRPr="00DE6576">
        <w:t>обеспечивающий</w:t>
      </w:r>
      <w:r w:rsidR="002C30DA">
        <w:t xml:space="preserve"> </w:t>
      </w:r>
      <w:r w:rsidRPr="00DE6576">
        <w:t>связь</w:t>
      </w:r>
      <w:r w:rsidR="002C30DA">
        <w:t xml:space="preserve"> </w:t>
      </w:r>
      <w:r w:rsidRPr="00DE6576">
        <w:t>между</w:t>
      </w:r>
      <w:r w:rsidR="002C30DA">
        <w:t xml:space="preserve"> </w:t>
      </w:r>
      <w:r w:rsidRPr="00DE6576">
        <w:t>серверной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клиентской</w:t>
      </w:r>
      <w:r w:rsidR="002C30DA">
        <w:t xml:space="preserve"> </w:t>
      </w:r>
      <w:r w:rsidRPr="00DE6576">
        <w:t>частями</w:t>
      </w:r>
      <w:r w:rsidR="002C30DA">
        <w:t xml:space="preserve"> </w:t>
      </w:r>
      <w:r w:rsidRPr="00DE6576">
        <w:t>портала</w:t>
      </w:r>
      <w:r w:rsidR="002C30DA">
        <w:t xml:space="preserve"> </w:t>
      </w:r>
      <w:r w:rsidR="004257A5" w:rsidRPr="004257A5">
        <w:t>[15]</w:t>
      </w:r>
      <w:r w:rsidRPr="00DE6576">
        <w:t>.</w:t>
      </w:r>
      <w:r w:rsidR="002C30DA">
        <w:t xml:space="preserve"> </w:t>
      </w:r>
      <w:r w:rsidRPr="00DE6576">
        <w:t>Было</w:t>
      </w:r>
      <w:r w:rsidR="002C30DA">
        <w:t xml:space="preserve"> </w:t>
      </w:r>
      <w:r w:rsidRPr="00DE6576">
        <w:t>реализовано</w:t>
      </w:r>
      <w:r w:rsidR="002C30DA">
        <w:t xml:space="preserve"> </w:t>
      </w:r>
      <w:r w:rsidRPr="00DE6576">
        <w:t>свыше</w:t>
      </w:r>
      <w:r w:rsidR="002C30DA">
        <w:t xml:space="preserve"> </w:t>
      </w:r>
      <w:r w:rsidRPr="00DE6576">
        <w:t>45</w:t>
      </w:r>
      <w:r w:rsidR="002C30DA">
        <w:t xml:space="preserve"> </w:t>
      </w:r>
      <w:proofErr w:type="spellStart"/>
      <w:r w:rsidRPr="00DE6576">
        <w:t>эндпоинтов</w:t>
      </w:r>
      <w:proofErr w:type="spellEnd"/>
      <w:r w:rsidRPr="00DE6576">
        <w:t>,</w:t>
      </w:r>
      <w:r w:rsidR="002C30DA">
        <w:t xml:space="preserve"> </w:t>
      </w:r>
      <w:r w:rsidRPr="00DE6576">
        <w:t>покрывающих</w:t>
      </w:r>
      <w:r w:rsidR="002C30DA">
        <w:t xml:space="preserve"> </w:t>
      </w:r>
      <w:r w:rsidRPr="00DE6576">
        <w:t>функционал</w:t>
      </w:r>
      <w:r w:rsidR="002C30DA">
        <w:t xml:space="preserve"> </w:t>
      </w:r>
      <w:r w:rsidR="00631468">
        <w:t>«</w:t>
      </w:r>
      <w:r w:rsidRPr="00DE6576">
        <w:t>Витрины</w:t>
      </w:r>
      <w:r w:rsidR="002C30DA">
        <w:t xml:space="preserve"> </w:t>
      </w:r>
      <w:r w:rsidRPr="00DE6576">
        <w:t>сайта</w:t>
      </w:r>
      <w:r w:rsidR="00631468">
        <w:t>»</w:t>
      </w:r>
      <w:r w:rsidR="002C30DA">
        <w:t xml:space="preserve"> </w:t>
      </w:r>
      <w:r w:rsidRPr="00DE6576">
        <w:t>и</w:t>
      </w:r>
      <w:r w:rsidR="002C30DA">
        <w:t xml:space="preserve"> </w:t>
      </w:r>
      <w:r w:rsidR="00631468">
        <w:t>«</w:t>
      </w:r>
      <w:r w:rsidRPr="00DE6576">
        <w:t>Личных</w:t>
      </w:r>
      <w:r w:rsidR="002C30DA">
        <w:t xml:space="preserve"> </w:t>
      </w:r>
      <w:r w:rsidRPr="00DE6576">
        <w:t>кабинетов</w:t>
      </w:r>
      <w:r w:rsidR="00631468">
        <w:t>»</w:t>
      </w:r>
      <w:r w:rsidR="002C30DA">
        <w:t xml:space="preserve"> </w:t>
      </w:r>
      <w:r w:rsidRPr="00DE6576">
        <w:t>всех</w:t>
      </w:r>
      <w:r w:rsidR="002C30DA">
        <w:t xml:space="preserve"> </w:t>
      </w:r>
      <w:r w:rsidRPr="00DE6576">
        <w:t>пяти</w:t>
      </w:r>
      <w:r w:rsidR="002C30DA">
        <w:t xml:space="preserve"> </w:t>
      </w:r>
      <w:r w:rsidRPr="00DE6576">
        <w:t>уровней</w:t>
      </w:r>
      <w:r w:rsidR="002C30DA">
        <w:t xml:space="preserve"> </w:t>
      </w:r>
      <w:r w:rsidRPr="00DE6576">
        <w:t>пользователей.</w:t>
      </w:r>
      <w:r w:rsidR="002C30DA">
        <w:t xml:space="preserve"> </w:t>
      </w:r>
      <w:r w:rsidRPr="00DE6576">
        <w:t>Это</w:t>
      </w:r>
      <w:r w:rsidR="002C30DA">
        <w:t xml:space="preserve"> </w:t>
      </w:r>
      <w:r w:rsidRPr="00DE6576">
        <w:t>включает</w:t>
      </w:r>
      <w:r w:rsidR="002C30DA">
        <w:t xml:space="preserve"> </w:t>
      </w:r>
      <w:r w:rsidRPr="00DE6576">
        <w:t>механизмы</w:t>
      </w:r>
      <w:r w:rsidR="002C30DA">
        <w:t xml:space="preserve"> </w:t>
      </w:r>
      <w:r w:rsidRPr="00DE6576">
        <w:t>аутентификации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регистрации</w:t>
      </w:r>
      <w:r w:rsidR="002C30DA">
        <w:t xml:space="preserve"> </w:t>
      </w:r>
      <w:r w:rsidRPr="00DE6576">
        <w:t>(в</w:t>
      </w:r>
      <w:r w:rsidR="002C30DA">
        <w:t xml:space="preserve"> </w:t>
      </w:r>
      <w:r w:rsidRPr="00DE6576">
        <w:t>том</w:t>
      </w:r>
      <w:r w:rsidR="002C30DA">
        <w:t xml:space="preserve"> </w:t>
      </w:r>
      <w:r w:rsidRPr="00DE6576">
        <w:t>числе</w:t>
      </w:r>
      <w:r w:rsidR="002C30DA">
        <w:t xml:space="preserve"> </w:t>
      </w:r>
      <w:r w:rsidRPr="00DE6576">
        <w:t>через</w:t>
      </w:r>
      <w:r w:rsidR="002C30DA">
        <w:t xml:space="preserve"> </w:t>
      </w:r>
      <w:r w:rsidRPr="00DE6576">
        <w:t>Telegram),</w:t>
      </w:r>
      <w:r w:rsidR="002C30DA">
        <w:t xml:space="preserve"> </w:t>
      </w:r>
      <w:r w:rsidRPr="00DE6576">
        <w:t>управление</w:t>
      </w:r>
      <w:r w:rsidR="002C30DA">
        <w:t xml:space="preserve"> </w:t>
      </w:r>
      <w:r w:rsidRPr="00DE6576">
        <w:t>профилями</w:t>
      </w:r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загрузкой</w:t>
      </w:r>
      <w:r w:rsidR="002C30DA">
        <w:t xml:space="preserve"> </w:t>
      </w:r>
      <w:r w:rsidRPr="00DE6576">
        <w:t>медиафайлов,</w:t>
      </w:r>
      <w:r w:rsidR="002C30DA">
        <w:t xml:space="preserve"> </w:t>
      </w:r>
      <w:r w:rsidRPr="00DE6576">
        <w:t>отображение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управление</w:t>
      </w:r>
      <w:r w:rsidR="002C30DA">
        <w:t xml:space="preserve"> </w:t>
      </w:r>
      <w:r w:rsidRPr="00DE6576">
        <w:t>мероприятиями,</w:t>
      </w:r>
      <w:r w:rsidR="002C30DA">
        <w:t xml:space="preserve"> </w:t>
      </w:r>
      <w:r w:rsidRPr="00DE6576">
        <w:t>взаимодействие</w:t>
      </w:r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проектами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сообществами,</w:t>
      </w:r>
      <w:r w:rsidR="002C30DA">
        <w:t xml:space="preserve"> </w:t>
      </w:r>
      <w:r w:rsidRPr="00DE6576">
        <w:t>отслеживание</w:t>
      </w:r>
      <w:r w:rsidR="002C30DA">
        <w:t xml:space="preserve"> </w:t>
      </w:r>
      <w:r w:rsidRPr="00DE6576">
        <w:t>прогресса</w:t>
      </w:r>
      <w:r w:rsidR="002C30DA">
        <w:t xml:space="preserve"> </w:t>
      </w:r>
      <w:r w:rsidRPr="00DE6576">
        <w:t>пользователей,</w:t>
      </w:r>
      <w:r w:rsidR="002C30DA">
        <w:t xml:space="preserve"> </w:t>
      </w:r>
      <w:r w:rsidRPr="00DE6576">
        <w:t>функционал</w:t>
      </w:r>
      <w:r w:rsidR="002C30DA">
        <w:t xml:space="preserve"> </w:t>
      </w:r>
      <w:r w:rsidRPr="00DE6576">
        <w:t>нетворкинга,</w:t>
      </w:r>
      <w:r w:rsidR="002C30DA">
        <w:t xml:space="preserve"> </w:t>
      </w:r>
      <w:r w:rsidRPr="00DE6576">
        <w:t>получение</w:t>
      </w:r>
      <w:r w:rsidR="002C30DA">
        <w:t xml:space="preserve"> </w:t>
      </w:r>
      <w:r w:rsidRPr="00DE6576">
        <w:t>настроек</w:t>
      </w:r>
      <w:r w:rsidR="002C30DA">
        <w:t xml:space="preserve"> </w:t>
      </w:r>
      <w:r w:rsidRPr="00DE6576">
        <w:t>сайта,</w:t>
      </w:r>
      <w:r w:rsidR="002C30DA">
        <w:t xml:space="preserve"> </w:t>
      </w:r>
      <w:r w:rsidRPr="00DE6576">
        <w:t>а</w:t>
      </w:r>
      <w:r w:rsidR="002C30DA">
        <w:t xml:space="preserve"> </w:t>
      </w:r>
      <w:r w:rsidRPr="00DE6576">
        <w:t>также</w:t>
      </w:r>
      <w:r w:rsidR="002C30DA">
        <w:t xml:space="preserve"> </w:t>
      </w:r>
      <w:r w:rsidRPr="00DE6576">
        <w:t>специализированные</w:t>
      </w:r>
      <w:r w:rsidR="002C30DA">
        <w:t xml:space="preserve"> </w:t>
      </w:r>
      <w:r w:rsidRPr="00DE6576">
        <w:t>функции</w:t>
      </w:r>
      <w:r w:rsidR="002C30DA">
        <w:t xml:space="preserve"> </w:t>
      </w:r>
      <w:r w:rsidRPr="00DE6576">
        <w:t>для</w:t>
      </w:r>
      <w:r w:rsidR="002C30DA">
        <w:t xml:space="preserve"> </w:t>
      </w:r>
      <w:r w:rsidR="00631468">
        <w:t>«</w:t>
      </w:r>
      <w:r w:rsidRPr="00DE6576">
        <w:t>Кураторов</w:t>
      </w:r>
      <w:r w:rsidR="00631468">
        <w:t>»</w:t>
      </w:r>
      <w:r w:rsidR="002C30DA">
        <w:t xml:space="preserve"> </w:t>
      </w:r>
      <w:r w:rsidRPr="00DE6576">
        <w:t>и</w:t>
      </w:r>
      <w:r w:rsidR="002C30DA">
        <w:t xml:space="preserve"> </w:t>
      </w:r>
      <w:r w:rsidR="00631468">
        <w:t>«</w:t>
      </w:r>
      <w:r w:rsidRPr="00DE6576">
        <w:t>Лидеров</w:t>
      </w:r>
      <w:r w:rsidR="00631468">
        <w:t>»</w:t>
      </w:r>
      <w:r w:rsidRPr="00DE6576">
        <w:t>.</w:t>
      </w:r>
    </w:p>
    <w:p w14:paraId="49410531" w14:textId="5F5FD5E8" w:rsidR="00DE6576" w:rsidRPr="00DE6576" w:rsidRDefault="00DE6576" w:rsidP="00DE6576">
      <w:pPr>
        <w:pStyle w:val="22"/>
      </w:pPr>
      <w:r w:rsidRPr="00DE6576">
        <w:t>Также</w:t>
      </w:r>
      <w:r w:rsidR="002C30DA">
        <w:t xml:space="preserve"> </w:t>
      </w:r>
      <w:r w:rsidRPr="00DE6576">
        <w:t>была</w:t>
      </w:r>
      <w:r w:rsidR="002C30DA">
        <w:t xml:space="preserve"> </w:t>
      </w:r>
      <w:r w:rsidRPr="00DE6576">
        <w:t>реализована</w:t>
      </w:r>
      <w:r w:rsidR="002C30DA">
        <w:t xml:space="preserve"> </w:t>
      </w:r>
      <w:r w:rsidRPr="00DE6576">
        <w:t>основная</w:t>
      </w:r>
      <w:r w:rsidR="002C30DA">
        <w:t xml:space="preserve"> </w:t>
      </w:r>
      <w:r w:rsidRPr="00DE6576">
        <w:t>бизнес-логика</w:t>
      </w:r>
      <w:r w:rsidR="002C30DA">
        <w:t xml:space="preserve"> </w:t>
      </w:r>
      <w:r w:rsidRPr="00DE6576">
        <w:t>портала,</w:t>
      </w:r>
      <w:r w:rsidR="002C30DA">
        <w:t xml:space="preserve"> </w:t>
      </w:r>
      <w:r w:rsidRPr="00DE6576">
        <w:t>включая</w:t>
      </w:r>
      <w:r w:rsidR="002C30DA">
        <w:t xml:space="preserve"> </w:t>
      </w:r>
      <w:r w:rsidRPr="00DE6576">
        <w:t>систему</w:t>
      </w:r>
      <w:r w:rsidR="002C30DA">
        <w:t xml:space="preserve"> </w:t>
      </w:r>
      <w:r w:rsidRPr="00DE6576">
        <w:t>автоматического</w:t>
      </w:r>
      <w:r w:rsidR="002C30DA">
        <w:t xml:space="preserve"> </w:t>
      </w:r>
      <w:r w:rsidRPr="00DE6576">
        <w:t>обновления</w:t>
      </w:r>
      <w:r w:rsidR="002C30DA">
        <w:t xml:space="preserve"> </w:t>
      </w:r>
      <w:r w:rsidRPr="00DE6576">
        <w:t>уровней</w:t>
      </w:r>
      <w:r w:rsidR="002C30DA">
        <w:t xml:space="preserve"> </w:t>
      </w:r>
      <w:r w:rsidRPr="00DE6576">
        <w:t>аккаунтов,</w:t>
      </w:r>
      <w:r w:rsidR="002C30DA">
        <w:t xml:space="preserve"> </w:t>
      </w:r>
      <w:r w:rsidRPr="00DE6576">
        <w:t>обработку</w:t>
      </w:r>
      <w:r w:rsidR="002C30DA">
        <w:t xml:space="preserve"> </w:t>
      </w:r>
      <w:r w:rsidRPr="00DE6576">
        <w:lastRenderedPageBreak/>
        <w:t>информации</w:t>
      </w:r>
      <w:r w:rsidR="002C30DA">
        <w:t xml:space="preserve"> </w:t>
      </w:r>
      <w:r w:rsidRPr="00DE6576">
        <w:t>о</w:t>
      </w:r>
      <w:r w:rsidR="002C30DA">
        <w:t xml:space="preserve"> </w:t>
      </w:r>
      <w:proofErr w:type="spellStart"/>
      <w:r w:rsidRPr="00DE6576">
        <w:t>донатах</w:t>
      </w:r>
      <w:proofErr w:type="spellEnd"/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присвоением</w:t>
      </w:r>
      <w:r w:rsidR="002C30DA">
        <w:t xml:space="preserve"> </w:t>
      </w:r>
      <w:r w:rsidRPr="00DE6576">
        <w:t>регалий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логику</w:t>
      </w:r>
      <w:r w:rsidR="002C30DA">
        <w:t xml:space="preserve"> </w:t>
      </w:r>
      <w:r w:rsidRPr="00DE6576">
        <w:t>модерации</w:t>
      </w:r>
      <w:r w:rsidR="002C30DA">
        <w:t xml:space="preserve"> </w:t>
      </w:r>
      <w:r w:rsidRPr="00DE6576">
        <w:t>контента.</w:t>
      </w:r>
      <w:r w:rsidR="002C30DA">
        <w:t xml:space="preserve"> </w:t>
      </w:r>
      <w:r w:rsidRPr="00DE6576">
        <w:t>Для</w:t>
      </w:r>
      <w:r w:rsidR="002C30DA">
        <w:t xml:space="preserve"> </w:t>
      </w:r>
      <w:r w:rsidRPr="00DE6576">
        <w:t>управления</w:t>
      </w:r>
      <w:r w:rsidR="002C30DA">
        <w:t xml:space="preserve"> </w:t>
      </w:r>
      <w:r w:rsidRPr="00DE6576">
        <w:t>всеми</w:t>
      </w:r>
      <w:r w:rsidR="002C30DA">
        <w:t xml:space="preserve"> </w:t>
      </w:r>
      <w:r w:rsidRPr="00DE6576">
        <w:t>сущностями</w:t>
      </w:r>
      <w:r w:rsidR="002C30DA">
        <w:t xml:space="preserve"> </w:t>
      </w:r>
      <w:r w:rsidRPr="00DE6576">
        <w:t>портала</w:t>
      </w:r>
      <w:r w:rsidR="002C30DA">
        <w:t xml:space="preserve"> </w:t>
      </w:r>
      <w:r w:rsidRPr="00DE6576">
        <w:t>была</w:t>
      </w:r>
      <w:r w:rsidR="002C30DA">
        <w:t xml:space="preserve"> </w:t>
      </w:r>
      <w:r w:rsidRPr="00DE6576">
        <w:t>сконфигурирована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кастомизирована</w:t>
      </w:r>
      <w:r w:rsidR="002C30DA">
        <w:t xml:space="preserve"> </w:t>
      </w:r>
      <w:r w:rsidRPr="00DE6576">
        <w:t>административная</w:t>
      </w:r>
      <w:r w:rsidR="002C30DA">
        <w:t xml:space="preserve"> </w:t>
      </w:r>
      <w:r w:rsidRPr="00DE6576">
        <w:t>панель</w:t>
      </w:r>
      <w:r w:rsidR="002C30DA">
        <w:t xml:space="preserve"> </w:t>
      </w:r>
      <w:proofErr w:type="spellStart"/>
      <w:r w:rsidRPr="00DE6576">
        <w:t>Django</w:t>
      </w:r>
      <w:proofErr w:type="spellEnd"/>
      <w:r w:rsidRPr="00DE6576">
        <w:t>.</w:t>
      </w:r>
    </w:p>
    <w:p w14:paraId="5E71045D" w14:textId="31CB5B7A" w:rsidR="00DE6576" w:rsidRPr="00DE6576" w:rsidRDefault="00DE6576" w:rsidP="00DE6576">
      <w:pPr>
        <w:pStyle w:val="22"/>
      </w:pPr>
      <w:r w:rsidRPr="00DE6576">
        <w:t>Помимо</w:t>
      </w:r>
      <w:r w:rsidR="002C30DA">
        <w:t xml:space="preserve"> </w:t>
      </w:r>
      <w:r w:rsidRPr="00DE6576">
        <w:t>непосредственной</w:t>
      </w:r>
      <w:r w:rsidR="002C30DA">
        <w:t xml:space="preserve"> </w:t>
      </w:r>
      <w:r w:rsidRPr="00DE6576">
        <w:t>разработки,</w:t>
      </w:r>
      <w:r w:rsidR="002C30DA">
        <w:t xml:space="preserve"> </w:t>
      </w:r>
      <w:r w:rsidRPr="00DE6576">
        <w:t>Иван</w:t>
      </w:r>
      <w:r w:rsidR="002C30DA">
        <w:t xml:space="preserve"> </w:t>
      </w:r>
      <w:r w:rsidRPr="00DE6576">
        <w:t>Артёмович</w:t>
      </w:r>
      <w:r w:rsidR="002C30DA">
        <w:t xml:space="preserve"> </w:t>
      </w:r>
      <w:r w:rsidRPr="00DE6576">
        <w:t>занимался</w:t>
      </w:r>
      <w:r w:rsidR="002C30DA">
        <w:t xml:space="preserve"> </w:t>
      </w:r>
      <w:r w:rsidRPr="00DE6576">
        <w:t>настройкой</w:t>
      </w:r>
      <w:r w:rsidR="002C30DA">
        <w:t xml:space="preserve"> </w:t>
      </w:r>
      <w:r w:rsidRPr="00DE6576">
        <w:t>серверной</w:t>
      </w:r>
      <w:r w:rsidR="002C30DA">
        <w:t xml:space="preserve"> </w:t>
      </w:r>
      <w:r w:rsidRPr="00DE6576">
        <w:t>инфраструктуры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развертыванием</w:t>
      </w:r>
      <w:r w:rsidR="002C30DA">
        <w:t xml:space="preserve"> </w:t>
      </w:r>
      <w:r w:rsidRPr="00DE6576">
        <w:t>приложения.</w:t>
      </w:r>
      <w:r w:rsidR="002C30DA">
        <w:t xml:space="preserve"> </w:t>
      </w:r>
      <w:r w:rsidRPr="00DE6576">
        <w:t>Была</w:t>
      </w:r>
      <w:r w:rsidR="002C30DA">
        <w:t xml:space="preserve"> </w:t>
      </w:r>
      <w:r w:rsidRPr="00DE6576">
        <w:t>выполнена</w:t>
      </w:r>
      <w:r w:rsidR="002C30DA">
        <w:t xml:space="preserve"> </w:t>
      </w:r>
      <w:r w:rsidRPr="00DE6576">
        <w:t>первоначальная</w:t>
      </w:r>
      <w:r w:rsidR="002C30DA">
        <w:t xml:space="preserve"> </w:t>
      </w:r>
      <w:r w:rsidRPr="00DE6576">
        <w:t>настройка</w:t>
      </w:r>
      <w:r w:rsidR="002C30DA">
        <w:t xml:space="preserve"> </w:t>
      </w:r>
      <w:proofErr w:type="spellStart"/>
      <w:r w:rsidRPr="00DE6576">
        <w:t>Docker</w:t>
      </w:r>
      <w:proofErr w:type="spellEnd"/>
      <w:r w:rsidRPr="00DE6576">
        <w:t>-окружения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разработана</w:t>
      </w:r>
      <w:r w:rsidR="002C30DA">
        <w:t xml:space="preserve"> </w:t>
      </w:r>
      <w:r w:rsidRPr="00DE6576">
        <w:t>спецификация</w:t>
      </w:r>
      <w:r w:rsidR="002C30DA">
        <w:t xml:space="preserve"> </w:t>
      </w:r>
      <w:r w:rsidRPr="00DE6576">
        <w:t>для</w:t>
      </w:r>
      <w:r w:rsidR="002C30DA">
        <w:t xml:space="preserve"> </w:t>
      </w:r>
      <w:r w:rsidRPr="00DE6576">
        <w:t>развертывания</w:t>
      </w:r>
      <w:r w:rsidR="002C30DA">
        <w:t xml:space="preserve"> </w:t>
      </w:r>
      <w:r w:rsidRPr="00DE6576">
        <w:t>инфраструктуры</w:t>
      </w:r>
      <w:r w:rsidR="002C30DA">
        <w:t xml:space="preserve"> </w:t>
      </w:r>
      <w:r w:rsidRPr="00DE6576">
        <w:t>в</w:t>
      </w:r>
      <w:r w:rsidR="002C30DA">
        <w:t xml:space="preserve"> </w:t>
      </w:r>
      <w:r w:rsidRPr="00DE6576">
        <w:t>Yandex</w:t>
      </w:r>
      <w:r w:rsidR="002C30DA">
        <w:t xml:space="preserve"> </w:t>
      </w:r>
      <w:proofErr w:type="spellStart"/>
      <w:r w:rsidRPr="00DE6576">
        <w:t>Cloud</w:t>
      </w:r>
      <w:proofErr w:type="spellEnd"/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использованием</w:t>
      </w:r>
      <w:r w:rsidR="002C30DA">
        <w:t xml:space="preserve"> </w:t>
      </w:r>
      <w:proofErr w:type="spellStart"/>
      <w:r w:rsidRPr="00DE6576">
        <w:t>Terraform</w:t>
      </w:r>
      <w:proofErr w:type="spellEnd"/>
      <w:r w:rsidRPr="00DE6576">
        <w:t>.</w:t>
      </w:r>
      <w:r w:rsidR="002C30DA">
        <w:t xml:space="preserve"> </w:t>
      </w:r>
      <w:r w:rsidRPr="00DE6576">
        <w:t>Был</w:t>
      </w:r>
      <w:r w:rsidR="002C30DA">
        <w:t xml:space="preserve"> </w:t>
      </w:r>
      <w:r w:rsidRPr="00DE6576">
        <w:t>настроен</w:t>
      </w:r>
      <w:r w:rsidR="002C30DA">
        <w:t xml:space="preserve"> </w:t>
      </w:r>
      <w:r w:rsidRPr="00DE6576">
        <w:t>процесс</w:t>
      </w:r>
      <w:r w:rsidR="002C30DA">
        <w:t xml:space="preserve"> </w:t>
      </w:r>
      <w:r w:rsidRPr="00DE6576">
        <w:t>сборки</w:t>
      </w:r>
      <w:r w:rsidR="002C30DA">
        <w:t xml:space="preserve"> </w:t>
      </w:r>
      <w:r w:rsidRPr="00DE6576">
        <w:t>образа</w:t>
      </w:r>
      <w:r w:rsidR="002C30DA">
        <w:t xml:space="preserve"> </w:t>
      </w:r>
      <w:r w:rsidRPr="00DE6576">
        <w:t>виртуальной</w:t>
      </w:r>
      <w:r w:rsidR="002C30DA">
        <w:t xml:space="preserve"> </w:t>
      </w:r>
      <w:r w:rsidRPr="00DE6576">
        <w:t>машины</w:t>
      </w:r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помощью</w:t>
      </w:r>
      <w:r w:rsidR="002C30DA">
        <w:t xml:space="preserve"> </w:t>
      </w:r>
      <w:proofErr w:type="spellStart"/>
      <w:r w:rsidRPr="00DE6576">
        <w:t>Packer</w:t>
      </w:r>
      <w:proofErr w:type="spellEnd"/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обеспечено</w:t>
      </w:r>
      <w:r w:rsidR="002C30DA">
        <w:t xml:space="preserve"> </w:t>
      </w:r>
      <w:r w:rsidRPr="00DE6576">
        <w:t>функционирование</w:t>
      </w:r>
      <w:r w:rsidR="002C30DA">
        <w:t xml:space="preserve"> </w:t>
      </w:r>
      <w:proofErr w:type="spellStart"/>
      <w:r w:rsidRPr="00DE6576">
        <w:t>dev</w:t>
      </w:r>
      <w:proofErr w:type="spellEnd"/>
      <w:r w:rsidRPr="00DE6576">
        <w:t>-версии</w:t>
      </w:r>
      <w:r w:rsidR="002C30DA">
        <w:t xml:space="preserve"> </w:t>
      </w:r>
      <w:r w:rsidRPr="00DE6576">
        <w:t>бэкенда</w:t>
      </w:r>
      <w:r w:rsidR="002C30DA">
        <w:t xml:space="preserve"> </w:t>
      </w:r>
      <w:r w:rsidR="0007173A" w:rsidRPr="0007173A">
        <w:t>[18]</w:t>
      </w:r>
      <w:r w:rsidRPr="00DE6576">
        <w:t>.</w:t>
      </w:r>
    </w:p>
    <w:p w14:paraId="30C13C47" w14:textId="7C9F67E2" w:rsidR="00DE6576" w:rsidRPr="00DE6576" w:rsidRDefault="00DE6576" w:rsidP="00DE6576">
      <w:pPr>
        <w:pStyle w:val="22"/>
      </w:pPr>
      <w:r w:rsidRPr="00DE6576">
        <w:t>На</w:t>
      </w:r>
      <w:r w:rsidR="002C30DA">
        <w:t xml:space="preserve"> </w:t>
      </w:r>
      <w:r w:rsidRPr="00DE6576">
        <w:t>начальном</w:t>
      </w:r>
      <w:r w:rsidR="002C30DA">
        <w:t xml:space="preserve"> </w:t>
      </w:r>
      <w:r w:rsidRPr="00DE6576">
        <w:t>этапе</w:t>
      </w:r>
      <w:r w:rsidR="002C30DA">
        <w:t xml:space="preserve"> </w:t>
      </w:r>
      <w:r w:rsidRPr="00DE6576">
        <w:t>проекта</w:t>
      </w:r>
      <w:r w:rsidR="002C30DA">
        <w:t xml:space="preserve"> </w:t>
      </w:r>
      <w:r w:rsidRPr="00DE6576">
        <w:t>Иван</w:t>
      </w:r>
      <w:r w:rsidR="002C30DA">
        <w:t xml:space="preserve"> </w:t>
      </w:r>
      <w:r w:rsidRPr="00DE6576">
        <w:t>Артёмович</w:t>
      </w:r>
      <w:r w:rsidR="002C30DA">
        <w:t xml:space="preserve"> </w:t>
      </w:r>
      <w:r w:rsidRPr="00DE6576">
        <w:t>также</w:t>
      </w:r>
      <w:r w:rsidR="002C30DA">
        <w:t xml:space="preserve"> </w:t>
      </w:r>
      <w:r w:rsidRPr="00DE6576">
        <w:t>выполнял</w:t>
      </w:r>
      <w:r w:rsidR="002C30DA">
        <w:t xml:space="preserve"> </w:t>
      </w:r>
      <w:r w:rsidRPr="00DE6576">
        <w:t>функции</w:t>
      </w:r>
      <w:r w:rsidR="002C30DA">
        <w:t xml:space="preserve"> </w:t>
      </w:r>
      <w:r w:rsidRPr="00DE6576">
        <w:t>тимлида,</w:t>
      </w:r>
      <w:r w:rsidR="002C30DA">
        <w:t xml:space="preserve"> </w:t>
      </w:r>
      <w:r w:rsidRPr="00DE6576">
        <w:t>осуществляя</w:t>
      </w:r>
      <w:r w:rsidR="002C30DA">
        <w:t xml:space="preserve"> </w:t>
      </w:r>
      <w:r w:rsidRPr="00DE6576">
        <w:t>планирование,</w:t>
      </w:r>
      <w:r w:rsidR="002C30DA">
        <w:t xml:space="preserve"> </w:t>
      </w:r>
      <w:r w:rsidRPr="00DE6576">
        <w:t>организацию</w:t>
      </w:r>
      <w:r w:rsidR="002C30DA">
        <w:t xml:space="preserve"> </w:t>
      </w:r>
      <w:r w:rsidRPr="00DE6576">
        <w:t>взаимодействия</w:t>
      </w:r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заказчиком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куратором,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техническую</w:t>
      </w:r>
      <w:r w:rsidR="002C30DA">
        <w:t xml:space="preserve"> </w:t>
      </w:r>
      <w:r w:rsidRPr="00DE6576">
        <w:t>поддержку</w:t>
      </w:r>
      <w:r w:rsidR="002C30DA">
        <w:t xml:space="preserve"> </w:t>
      </w:r>
      <w:r w:rsidRPr="00DE6576">
        <w:t>команды,</w:t>
      </w:r>
      <w:r w:rsidR="002C30DA">
        <w:t xml:space="preserve"> </w:t>
      </w:r>
      <w:r w:rsidRPr="00DE6576">
        <w:t>впоследствии</w:t>
      </w:r>
      <w:r w:rsidR="002C30DA">
        <w:t xml:space="preserve"> </w:t>
      </w:r>
      <w:r w:rsidRPr="00DE6576">
        <w:t>передав</w:t>
      </w:r>
      <w:r w:rsidR="002C30DA">
        <w:t xml:space="preserve"> </w:t>
      </w:r>
      <w:r w:rsidRPr="00DE6576">
        <w:t>эти</w:t>
      </w:r>
      <w:r w:rsidR="002C30DA">
        <w:t xml:space="preserve"> </w:t>
      </w:r>
      <w:r w:rsidRPr="00DE6576">
        <w:t>обязанности</w:t>
      </w:r>
      <w:r w:rsidR="002C30DA">
        <w:t xml:space="preserve"> </w:t>
      </w:r>
      <w:r w:rsidRPr="00DE6576">
        <w:t>для</w:t>
      </w:r>
      <w:r w:rsidR="002C30DA">
        <w:t xml:space="preserve"> </w:t>
      </w:r>
      <w:r w:rsidRPr="00DE6576">
        <w:t>более</w:t>
      </w:r>
      <w:r w:rsidR="002C30DA">
        <w:t xml:space="preserve"> </w:t>
      </w:r>
      <w:r w:rsidRPr="00DE6576">
        <w:t>глубокого</w:t>
      </w:r>
      <w:r w:rsidR="002C30DA">
        <w:t xml:space="preserve"> </w:t>
      </w:r>
      <w:r w:rsidRPr="00DE6576">
        <w:t>фокуса</w:t>
      </w:r>
      <w:r w:rsidR="002C30DA">
        <w:t xml:space="preserve"> </w:t>
      </w:r>
      <w:r w:rsidRPr="00DE6576">
        <w:t>на</w:t>
      </w:r>
      <w:r w:rsidR="002C30DA">
        <w:t xml:space="preserve"> </w:t>
      </w:r>
      <w:r w:rsidRPr="00DE6576">
        <w:t>разработке.</w:t>
      </w:r>
    </w:p>
    <w:p w14:paraId="12C855DD" w14:textId="5AC68E48" w:rsidR="00DE6576" w:rsidRPr="00DE6576" w:rsidRDefault="00DE6576" w:rsidP="00DE6576">
      <w:pPr>
        <w:pStyle w:val="14"/>
      </w:pPr>
      <w:bookmarkStart w:id="21" w:name="_Toc200532261"/>
      <w:r w:rsidRPr="00DE6576">
        <w:t>Вклад</w:t>
      </w:r>
      <w:r w:rsidR="002C30DA">
        <w:t xml:space="preserve"> </w:t>
      </w:r>
      <w:r w:rsidRPr="00DE6576">
        <w:t>Воробьевой</w:t>
      </w:r>
      <w:r w:rsidR="002C30DA">
        <w:t xml:space="preserve"> </w:t>
      </w:r>
      <w:r w:rsidRPr="00DE6576">
        <w:t>Александры</w:t>
      </w:r>
      <w:r w:rsidR="002C30DA">
        <w:t xml:space="preserve"> </w:t>
      </w:r>
      <w:r w:rsidRPr="00DE6576">
        <w:t>Андреевны</w:t>
      </w:r>
      <w:r w:rsidR="002C30DA">
        <w:t xml:space="preserve"> </w:t>
      </w:r>
      <w:r w:rsidRPr="00DE6576">
        <w:t>(UX/UI</w:t>
      </w:r>
      <w:r w:rsidR="002C30DA">
        <w:t xml:space="preserve"> </w:t>
      </w:r>
      <w:r w:rsidRPr="00DE6576">
        <w:t>Дизайнер)</w:t>
      </w:r>
      <w:bookmarkEnd w:id="21"/>
    </w:p>
    <w:p w14:paraId="2A92BCF4" w14:textId="57F881FB" w:rsidR="00DE6576" w:rsidRPr="00DE6576" w:rsidRDefault="00DE6576" w:rsidP="00DE6576">
      <w:pPr>
        <w:pStyle w:val="22"/>
      </w:pPr>
      <w:r w:rsidRPr="00DE6576">
        <w:t>Александра</w:t>
      </w:r>
      <w:r w:rsidR="002C30DA">
        <w:t xml:space="preserve"> </w:t>
      </w:r>
      <w:r w:rsidRPr="00DE6576">
        <w:t>Андреевна</w:t>
      </w:r>
      <w:r w:rsidR="002C30DA">
        <w:t xml:space="preserve"> </w:t>
      </w:r>
      <w:r w:rsidRPr="00DE6576">
        <w:t>отвечала</w:t>
      </w:r>
      <w:r w:rsidR="002C30DA">
        <w:t xml:space="preserve"> </w:t>
      </w:r>
      <w:r w:rsidRPr="00DE6576">
        <w:t>за</w:t>
      </w:r>
      <w:r w:rsidR="002C30DA">
        <w:t xml:space="preserve"> </w:t>
      </w:r>
      <w:r w:rsidRPr="00DE6576">
        <w:t>разработку</w:t>
      </w:r>
      <w:r w:rsidR="002C30DA">
        <w:t xml:space="preserve"> </w:t>
      </w:r>
      <w:r w:rsidRPr="00DE6576">
        <w:t>визуальной</w:t>
      </w:r>
      <w:r w:rsidR="002C30DA">
        <w:t xml:space="preserve"> </w:t>
      </w:r>
      <w:r w:rsidRPr="00DE6576">
        <w:t>концепции,</w:t>
      </w:r>
      <w:r w:rsidR="002C30DA">
        <w:t xml:space="preserve"> </w:t>
      </w:r>
      <w:r w:rsidRPr="00DE6576">
        <w:t>пользовательских</w:t>
      </w:r>
      <w:r w:rsidR="002C30DA">
        <w:t xml:space="preserve"> </w:t>
      </w:r>
      <w:r w:rsidRPr="00DE6576">
        <w:t>интерфейсов</w:t>
      </w:r>
      <w:r w:rsidR="002C30DA">
        <w:t xml:space="preserve"> </w:t>
      </w:r>
      <w:r w:rsidRPr="00DE6576">
        <w:t>(UI)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пользовательского</w:t>
      </w:r>
      <w:r w:rsidR="002C30DA">
        <w:t xml:space="preserve"> </w:t>
      </w:r>
      <w:r w:rsidRPr="00DE6576">
        <w:t>опыта</w:t>
      </w:r>
      <w:r w:rsidR="002C30DA">
        <w:t xml:space="preserve"> </w:t>
      </w:r>
      <w:r w:rsidRPr="00DE6576">
        <w:t>(UX)</w:t>
      </w:r>
      <w:r w:rsidR="002C30DA">
        <w:t xml:space="preserve"> </w:t>
      </w:r>
      <w:r w:rsidRPr="00DE6576">
        <w:t>портала</w:t>
      </w:r>
      <w:r w:rsidR="002C30DA">
        <w:t xml:space="preserve"> </w:t>
      </w:r>
      <w:r w:rsidR="00631468">
        <w:t>«</w:t>
      </w:r>
      <w:r w:rsidRPr="00DE6576">
        <w:t>Лига</w:t>
      </w:r>
      <w:r w:rsidR="002C30DA">
        <w:t xml:space="preserve"> </w:t>
      </w:r>
      <w:r w:rsidRPr="00DE6576">
        <w:t>Речи</w:t>
      </w:r>
      <w:r w:rsidR="00631468">
        <w:t>»</w:t>
      </w:r>
      <w:r w:rsidRPr="00DE6576">
        <w:t>.</w:t>
      </w:r>
    </w:p>
    <w:p w14:paraId="5A67A2EC" w14:textId="604B5F79" w:rsidR="00DE6576" w:rsidRPr="00DE6576" w:rsidRDefault="00DE6576" w:rsidP="00DE6576">
      <w:pPr>
        <w:pStyle w:val="22"/>
      </w:pPr>
      <w:r w:rsidRPr="00DE6576">
        <w:t>Ее</w:t>
      </w:r>
      <w:r w:rsidR="002C30DA">
        <w:t xml:space="preserve"> </w:t>
      </w:r>
      <w:r w:rsidRPr="00DE6576">
        <w:t>работа</w:t>
      </w:r>
      <w:r w:rsidR="002C30DA">
        <w:t xml:space="preserve"> </w:t>
      </w:r>
      <w:r w:rsidRPr="00DE6576">
        <w:t>началась</w:t>
      </w:r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предпроектного</w:t>
      </w:r>
      <w:r w:rsidR="002C30DA">
        <w:t xml:space="preserve"> </w:t>
      </w:r>
      <w:r w:rsidRPr="00DE6576">
        <w:t>исследования,</w:t>
      </w:r>
      <w:r w:rsidR="002C30DA">
        <w:t xml:space="preserve"> </w:t>
      </w:r>
      <w:r w:rsidRPr="00DE6576">
        <w:t>включающего</w:t>
      </w:r>
      <w:r w:rsidR="002C30DA">
        <w:t xml:space="preserve"> </w:t>
      </w:r>
      <w:r w:rsidRPr="00DE6576">
        <w:t>изучение</w:t>
      </w:r>
      <w:r w:rsidR="002C30DA">
        <w:t xml:space="preserve"> </w:t>
      </w:r>
      <w:r w:rsidRPr="00DE6576">
        <w:t>ТЗ</w:t>
      </w:r>
      <w:r w:rsidR="002C30DA">
        <w:t xml:space="preserve"> </w:t>
      </w:r>
      <w:r w:rsidRPr="00DE6576">
        <w:t>заказчика,</w:t>
      </w:r>
      <w:r w:rsidR="002C30DA">
        <w:t xml:space="preserve"> </w:t>
      </w:r>
      <w:r w:rsidRPr="00DE6576">
        <w:t>его</w:t>
      </w:r>
      <w:r w:rsidR="002C30DA">
        <w:t xml:space="preserve"> </w:t>
      </w:r>
      <w:r w:rsidRPr="00DE6576">
        <w:t>эскизов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анализ</w:t>
      </w:r>
      <w:r w:rsidR="002C30DA">
        <w:t xml:space="preserve"> </w:t>
      </w:r>
      <w:r w:rsidRPr="00DE6576">
        <w:t>существующего</w:t>
      </w:r>
      <w:r w:rsidR="002C30DA">
        <w:t xml:space="preserve"> </w:t>
      </w:r>
      <w:proofErr w:type="spellStart"/>
      <w:r w:rsidRPr="00DE6576">
        <w:t>лендинга</w:t>
      </w:r>
      <w:proofErr w:type="spellEnd"/>
      <w:r w:rsidR="002C30DA">
        <w:t xml:space="preserve"> </w:t>
      </w:r>
      <w:r w:rsidR="00631468">
        <w:t>«</w:t>
      </w:r>
      <w:r w:rsidRPr="00DE6576">
        <w:t>Лиги</w:t>
      </w:r>
      <w:r w:rsidR="002C30DA">
        <w:t xml:space="preserve"> </w:t>
      </w:r>
      <w:r w:rsidRPr="00DE6576">
        <w:t>Речи</w:t>
      </w:r>
      <w:r w:rsidR="00631468">
        <w:t>»</w:t>
      </w:r>
      <w:r w:rsidRPr="00DE6576">
        <w:t>.</w:t>
      </w:r>
      <w:r w:rsidR="002C30DA">
        <w:t xml:space="preserve"> </w:t>
      </w:r>
      <w:r w:rsidRPr="00DE6576">
        <w:t>На</w:t>
      </w:r>
      <w:r w:rsidR="002C30DA">
        <w:t xml:space="preserve"> </w:t>
      </w:r>
      <w:r w:rsidRPr="00DE6576">
        <w:t>основе</w:t>
      </w:r>
      <w:r w:rsidR="002C30DA">
        <w:t xml:space="preserve"> </w:t>
      </w:r>
      <w:r w:rsidRPr="00DE6576">
        <w:t>этого</w:t>
      </w:r>
      <w:r w:rsidR="002C30DA">
        <w:t xml:space="preserve"> </w:t>
      </w:r>
      <w:r w:rsidRPr="00DE6576">
        <w:t>был</w:t>
      </w:r>
      <w:r w:rsidR="002C30DA">
        <w:t xml:space="preserve"> </w:t>
      </w:r>
      <w:r w:rsidRPr="00DE6576">
        <w:t>осуществлен</w:t>
      </w:r>
      <w:r w:rsidR="002C30DA">
        <w:t xml:space="preserve"> </w:t>
      </w:r>
      <w:r w:rsidRPr="00DE6576">
        <w:t>поиск</w:t>
      </w:r>
      <w:r w:rsidR="002C30DA">
        <w:t xml:space="preserve"> </w:t>
      </w:r>
      <w:r w:rsidRPr="00DE6576">
        <w:t>референсов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разработана</w:t>
      </w:r>
      <w:r w:rsidR="002C30DA">
        <w:t xml:space="preserve"> </w:t>
      </w:r>
      <w:r w:rsidRPr="00DE6576">
        <w:t>общая</w:t>
      </w:r>
      <w:r w:rsidR="002C30DA">
        <w:t xml:space="preserve"> </w:t>
      </w:r>
      <w:r w:rsidRPr="00DE6576">
        <w:t>стилистика</w:t>
      </w:r>
      <w:r w:rsidR="002C30DA">
        <w:t xml:space="preserve"> </w:t>
      </w:r>
      <w:r w:rsidRPr="00DE6576">
        <w:t>портала,</w:t>
      </w:r>
      <w:r w:rsidR="002C30DA">
        <w:t xml:space="preserve"> </w:t>
      </w:r>
      <w:r w:rsidRPr="00DE6576">
        <w:t>включая</w:t>
      </w:r>
      <w:r w:rsidR="002C30DA">
        <w:t xml:space="preserve"> </w:t>
      </w:r>
      <w:r w:rsidRPr="00DE6576">
        <w:t>цветовую</w:t>
      </w:r>
      <w:r w:rsidR="002C30DA">
        <w:t xml:space="preserve"> </w:t>
      </w:r>
      <w:r w:rsidRPr="00DE6576">
        <w:t>гамму.</w:t>
      </w:r>
      <w:r w:rsidR="002C30DA">
        <w:t xml:space="preserve"> </w:t>
      </w:r>
      <w:r w:rsidRPr="00DE6576">
        <w:t>Важной</w:t>
      </w:r>
      <w:r w:rsidR="002C30DA">
        <w:t xml:space="preserve"> </w:t>
      </w:r>
      <w:r w:rsidRPr="00DE6576">
        <w:t>частью</w:t>
      </w:r>
      <w:r w:rsidR="002C30DA">
        <w:t xml:space="preserve"> </w:t>
      </w:r>
      <w:r w:rsidRPr="00DE6576">
        <w:t>работы</w:t>
      </w:r>
      <w:r w:rsidR="002C30DA">
        <w:t xml:space="preserve"> </w:t>
      </w:r>
      <w:r w:rsidRPr="00DE6576">
        <w:t>стало</w:t>
      </w:r>
      <w:r w:rsidR="002C30DA">
        <w:t xml:space="preserve"> </w:t>
      </w:r>
      <w:r w:rsidRPr="00DE6576">
        <w:t>создание</w:t>
      </w:r>
      <w:r w:rsidR="002C30DA">
        <w:t xml:space="preserve"> </w:t>
      </w:r>
      <w:r w:rsidRPr="00DE6576">
        <w:t>подробного</w:t>
      </w:r>
      <w:r w:rsidR="002C30DA">
        <w:t xml:space="preserve"> </w:t>
      </w:r>
      <w:r w:rsidRPr="00DE6576">
        <w:t>UI</w:t>
      </w:r>
      <w:r w:rsidR="002C30DA">
        <w:t xml:space="preserve"> </w:t>
      </w:r>
      <w:r w:rsidRPr="00DE6576">
        <w:t>Kit,</w:t>
      </w:r>
      <w:r w:rsidR="002C30DA">
        <w:t xml:space="preserve"> </w:t>
      </w:r>
      <w:r w:rsidRPr="00DE6576">
        <w:t>стандартизирующего</w:t>
      </w:r>
      <w:r w:rsidR="002C30DA">
        <w:t xml:space="preserve"> </w:t>
      </w:r>
      <w:r w:rsidRPr="00DE6576">
        <w:t>все</w:t>
      </w:r>
      <w:r w:rsidR="002C30DA">
        <w:t xml:space="preserve"> </w:t>
      </w:r>
      <w:r w:rsidRPr="00DE6576">
        <w:t>основные</w:t>
      </w:r>
      <w:r w:rsidR="002C30DA">
        <w:t xml:space="preserve"> </w:t>
      </w:r>
      <w:r w:rsidRPr="00DE6576">
        <w:t>компоненты</w:t>
      </w:r>
      <w:r w:rsidR="002C30DA">
        <w:t xml:space="preserve"> </w:t>
      </w:r>
      <w:r w:rsidRPr="00DE6576">
        <w:t>интерфейса</w:t>
      </w:r>
      <w:r w:rsidR="002C30DA">
        <w:t xml:space="preserve"> </w:t>
      </w:r>
      <w:r w:rsidRPr="00DE6576">
        <w:t>для</w:t>
      </w:r>
      <w:r w:rsidR="002C30DA">
        <w:t xml:space="preserve"> </w:t>
      </w:r>
      <w:r w:rsidRPr="00DE6576">
        <w:t>обеспечения</w:t>
      </w:r>
      <w:r w:rsidR="002C30DA">
        <w:t xml:space="preserve"> </w:t>
      </w:r>
      <w:r w:rsidRPr="00DE6576">
        <w:t>визуального</w:t>
      </w:r>
      <w:r w:rsidR="002C30DA">
        <w:t xml:space="preserve"> </w:t>
      </w:r>
      <w:r w:rsidRPr="00DE6576">
        <w:t>единства.</w:t>
      </w:r>
    </w:p>
    <w:p w14:paraId="54E2201C" w14:textId="4A9B2A9B" w:rsidR="00DE6576" w:rsidRPr="00DE6576" w:rsidRDefault="00DE6576" w:rsidP="00DE6576">
      <w:pPr>
        <w:pStyle w:val="22"/>
      </w:pPr>
      <w:r w:rsidRPr="00DE6576">
        <w:t>Далее</w:t>
      </w:r>
      <w:r w:rsidR="002C30DA">
        <w:t xml:space="preserve"> </w:t>
      </w:r>
      <w:r w:rsidRPr="00DE6576">
        <w:t>были</w:t>
      </w:r>
      <w:r w:rsidR="002C30DA">
        <w:t xml:space="preserve"> </w:t>
      </w:r>
      <w:r w:rsidRPr="00DE6576">
        <w:t>разработаны</w:t>
      </w:r>
      <w:r w:rsidR="002C30DA">
        <w:t xml:space="preserve"> </w:t>
      </w:r>
      <w:r w:rsidRPr="00DE6576">
        <w:t>адаптивные</w:t>
      </w:r>
      <w:r w:rsidR="002C30DA">
        <w:t xml:space="preserve"> </w:t>
      </w:r>
      <w:r w:rsidRPr="00DE6576">
        <w:t>каркасные</w:t>
      </w:r>
      <w:r w:rsidR="002C30DA">
        <w:t xml:space="preserve"> </w:t>
      </w:r>
      <w:r w:rsidRPr="00DE6576">
        <w:t>модели</w:t>
      </w:r>
      <w:r w:rsidR="002C30DA">
        <w:t xml:space="preserve"> </w:t>
      </w:r>
      <w:r w:rsidRPr="00DE6576">
        <w:t>для</w:t>
      </w:r>
      <w:r w:rsidR="002C30DA">
        <w:t xml:space="preserve"> </w:t>
      </w:r>
      <w:r w:rsidRPr="00DE6576">
        <w:t>всех</w:t>
      </w:r>
      <w:r w:rsidR="002C30DA">
        <w:t xml:space="preserve"> </w:t>
      </w:r>
      <w:r w:rsidRPr="00DE6576">
        <w:t>ключевых</w:t>
      </w:r>
      <w:r w:rsidR="002C30DA">
        <w:t xml:space="preserve"> </w:t>
      </w:r>
      <w:r w:rsidRPr="00DE6576">
        <w:t>страниц</w:t>
      </w:r>
      <w:r w:rsidR="002C30DA">
        <w:t xml:space="preserve"> </w:t>
      </w:r>
      <w:r w:rsidR="00631468">
        <w:t>«</w:t>
      </w:r>
      <w:r w:rsidRPr="00DE6576">
        <w:t>Витрины</w:t>
      </w:r>
      <w:r w:rsidR="002C30DA">
        <w:t xml:space="preserve"> </w:t>
      </w:r>
      <w:r w:rsidRPr="00DE6576">
        <w:t>сайта</w:t>
      </w:r>
      <w:r w:rsidR="00631468">
        <w:t>»</w:t>
      </w:r>
      <w:r w:rsidR="002C30DA">
        <w:t xml:space="preserve"> </w:t>
      </w:r>
      <w:r w:rsidRPr="00DE6576">
        <w:t>и</w:t>
      </w:r>
      <w:r w:rsidR="002C30DA">
        <w:t xml:space="preserve"> </w:t>
      </w:r>
      <w:r w:rsidR="00631468">
        <w:t>«</w:t>
      </w:r>
      <w:r w:rsidRPr="00DE6576">
        <w:t>Личных</w:t>
      </w:r>
      <w:r w:rsidR="002C30DA">
        <w:t xml:space="preserve"> </w:t>
      </w:r>
      <w:r w:rsidRPr="00DE6576">
        <w:t>кабинетов</w:t>
      </w:r>
      <w:r w:rsidR="00631468">
        <w:t>»</w:t>
      </w:r>
      <w:r w:rsidRPr="00DE6576">
        <w:t>,</w:t>
      </w:r>
      <w:r w:rsidR="002C30DA">
        <w:t xml:space="preserve"> </w:t>
      </w:r>
      <w:r w:rsidRPr="00DE6576">
        <w:t>учитывающие</w:t>
      </w:r>
      <w:r w:rsidR="002C30DA">
        <w:t xml:space="preserve"> </w:t>
      </w:r>
      <w:r w:rsidRPr="00DE6576">
        <w:t>различные</w:t>
      </w:r>
      <w:r w:rsidR="002C30DA">
        <w:t xml:space="preserve"> </w:t>
      </w:r>
      <w:r w:rsidRPr="00DE6576">
        <w:t>типы</w:t>
      </w:r>
      <w:r w:rsidR="002C30DA">
        <w:t xml:space="preserve"> </w:t>
      </w:r>
      <w:r w:rsidRPr="00DE6576">
        <w:t>устройств.</w:t>
      </w:r>
      <w:r w:rsidR="002C30DA">
        <w:t xml:space="preserve"> </w:t>
      </w:r>
      <w:r w:rsidRPr="00DE6576">
        <w:t>На</w:t>
      </w:r>
      <w:r w:rsidR="002C30DA">
        <w:t xml:space="preserve"> </w:t>
      </w:r>
      <w:r w:rsidRPr="00DE6576">
        <w:t>основе</w:t>
      </w:r>
      <w:r w:rsidR="002C30DA">
        <w:t xml:space="preserve"> </w:t>
      </w:r>
      <w:r w:rsidRPr="00DE6576">
        <w:t>утвержденных</w:t>
      </w:r>
      <w:r w:rsidR="002C30DA">
        <w:t xml:space="preserve"> </w:t>
      </w:r>
      <w:r w:rsidRPr="00DE6576">
        <w:t>каркасов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UI</w:t>
      </w:r>
      <w:r w:rsidR="002C30DA">
        <w:t xml:space="preserve"> </w:t>
      </w:r>
      <w:r w:rsidRPr="00DE6576">
        <w:t>Kit</w:t>
      </w:r>
      <w:r w:rsidR="002C30DA">
        <w:t xml:space="preserve"> </w:t>
      </w:r>
      <w:r w:rsidRPr="00DE6576">
        <w:t>были</w:t>
      </w:r>
      <w:r w:rsidR="002C30DA">
        <w:t xml:space="preserve"> </w:t>
      </w:r>
      <w:r w:rsidRPr="00DE6576">
        <w:t>созданы</w:t>
      </w:r>
      <w:r w:rsidR="002C30DA">
        <w:t xml:space="preserve"> </w:t>
      </w:r>
      <w:r w:rsidRPr="00DE6576">
        <w:t>полноцветные</w:t>
      </w:r>
      <w:r w:rsidR="002C30DA">
        <w:t xml:space="preserve"> </w:t>
      </w:r>
      <w:r w:rsidRPr="00DE6576">
        <w:t>дизайн-макеты,</w:t>
      </w:r>
      <w:r w:rsidR="002C30DA">
        <w:t xml:space="preserve"> </w:t>
      </w:r>
      <w:r w:rsidRPr="00DE6576">
        <w:t>с</w:t>
      </w:r>
      <w:r w:rsidR="002C30DA">
        <w:t xml:space="preserve"> </w:t>
      </w:r>
      <w:r w:rsidRPr="00DE6576">
        <w:t>особым</w:t>
      </w:r>
      <w:r w:rsidR="002C30DA">
        <w:t xml:space="preserve"> </w:t>
      </w:r>
      <w:r w:rsidRPr="00DE6576">
        <w:t>вниманием</w:t>
      </w:r>
      <w:r w:rsidR="002C30DA">
        <w:t xml:space="preserve"> </w:t>
      </w:r>
      <w:r w:rsidRPr="00DE6576">
        <w:t>к</w:t>
      </w:r>
      <w:r w:rsidR="002C30DA">
        <w:t xml:space="preserve"> </w:t>
      </w:r>
      <w:r w:rsidRPr="00DE6576">
        <w:t>интуитивности</w:t>
      </w:r>
      <w:r w:rsidR="002C30DA">
        <w:t xml:space="preserve"> </w:t>
      </w:r>
      <w:r w:rsidRPr="00DE6576">
        <w:t>навигации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удобству</w:t>
      </w:r>
      <w:r w:rsidR="002C30DA">
        <w:t xml:space="preserve"> </w:t>
      </w:r>
      <w:r w:rsidRPr="00DE6576">
        <w:t>пользователя.</w:t>
      </w:r>
    </w:p>
    <w:p w14:paraId="01F6ACFD" w14:textId="66551F30" w:rsidR="00DE6576" w:rsidRPr="00DE6576" w:rsidRDefault="00DE6576" w:rsidP="00DE6576">
      <w:pPr>
        <w:pStyle w:val="22"/>
      </w:pPr>
      <w:r w:rsidRPr="00DE6576">
        <w:lastRenderedPageBreak/>
        <w:t>В</w:t>
      </w:r>
      <w:r w:rsidR="002C30DA">
        <w:t xml:space="preserve"> </w:t>
      </w:r>
      <w:r w:rsidRPr="00DE6576">
        <w:t>завершение,</w:t>
      </w:r>
      <w:r w:rsidR="002C30DA">
        <w:t xml:space="preserve"> </w:t>
      </w:r>
      <w:r w:rsidRPr="00DE6576">
        <w:t>все</w:t>
      </w:r>
      <w:r w:rsidR="002C30DA">
        <w:t xml:space="preserve"> </w:t>
      </w:r>
      <w:r w:rsidRPr="00DE6576">
        <w:t>графические</w:t>
      </w:r>
      <w:r w:rsidR="002C30DA">
        <w:t xml:space="preserve"> </w:t>
      </w:r>
      <w:r w:rsidRPr="00DE6576">
        <w:t>элементы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макеты</w:t>
      </w:r>
      <w:r w:rsidR="002C30DA">
        <w:t xml:space="preserve"> </w:t>
      </w:r>
      <w:r w:rsidRPr="00DE6576">
        <w:t>были</w:t>
      </w:r>
      <w:r w:rsidR="002C30DA">
        <w:t xml:space="preserve"> </w:t>
      </w:r>
      <w:r w:rsidRPr="00DE6576">
        <w:t>подготовлены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переданы</w:t>
      </w:r>
      <w:r w:rsidR="002C30DA">
        <w:t xml:space="preserve"> </w:t>
      </w:r>
      <w:r w:rsidRPr="00DE6576">
        <w:t>фронтенд-разработчику.</w:t>
      </w:r>
      <w:r w:rsidR="002C30DA">
        <w:t xml:space="preserve"> </w:t>
      </w:r>
      <w:r w:rsidRPr="00DE6576">
        <w:t>Александра</w:t>
      </w:r>
      <w:r w:rsidR="002C30DA">
        <w:t xml:space="preserve"> </w:t>
      </w:r>
      <w:r w:rsidRPr="00DE6576">
        <w:t>Андреевна</w:t>
      </w:r>
      <w:r w:rsidR="002C30DA">
        <w:t xml:space="preserve"> </w:t>
      </w:r>
      <w:r w:rsidRPr="00DE6576">
        <w:t>также</w:t>
      </w:r>
      <w:r w:rsidR="002C30DA">
        <w:t xml:space="preserve"> </w:t>
      </w:r>
      <w:r w:rsidRPr="00DE6576">
        <w:t>активно</w:t>
      </w:r>
      <w:r w:rsidR="002C30DA">
        <w:t xml:space="preserve"> </w:t>
      </w:r>
      <w:r w:rsidRPr="00DE6576">
        <w:t>участвовала</w:t>
      </w:r>
      <w:r w:rsidR="002C30DA">
        <w:t xml:space="preserve"> </w:t>
      </w:r>
      <w:r w:rsidRPr="00DE6576">
        <w:t>в</w:t>
      </w:r>
      <w:r w:rsidR="002C30DA">
        <w:t xml:space="preserve"> </w:t>
      </w:r>
      <w:r w:rsidRPr="00DE6576">
        <w:t>командных</w:t>
      </w:r>
      <w:r w:rsidR="002C30DA">
        <w:t xml:space="preserve"> </w:t>
      </w:r>
      <w:r w:rsidRPr="00DE6576">
        <w:t>обсуждениях</w:t>
      </w:r>
      <w:r w:rsidR="002C30DA">
        <w:t xml:space="preserve"> </w:t>
      </w:r>
      <w:r w:rsidRPr="00DE6576">
        <w:t>функционала</w:t>
      </w:r>
      <w:r w:rsidR="002C30DA">
        <w:t xml:space="preserve"> </w:t>
      </w:r>
      <w:r w:rsidRPr="00DE6576">
        <w:t>и</w:t>
      </w:r>
      <w:r w:rsidR="002C30DA">
        <w:t xml:space="preserve"> </w:t>
      </w:r>
      <w:r w:rsidRPr="00DE6576">
        <w:t>пользовательских</w:t>
      </w:r>
      <w:r w:rsidR="002C30DA">
        <w:t xml:space="preserve"> </w:t>
      </w:r>
      <w:r w:rsidRPr="00DE6576">
        <w:t>сценариев.</w:t>
      </w:r>
    </w:p>
    <w:p w14:paraId="6DCC062C" w14:textId="551219EF" w:rsidR="00D51AA0" w:rsidRPr="00D51AA0" w:rsidRDefault="00DE6576" w:rsidP="00DE6576">
      <w:pPr>
        <w:pStyle w:val="14"/>
      </w:pPr>
      <w:bookmarkStart w:id="22" w:name="_Toc200532262"/>
      <w:r w:rsidRPr="00DE6576">
        <w:t>Вклад</w:t>
      </w:r>
      <w:r w:rsidR="002C30DA">
        <w:t xml:space="preserve"> </w:t>
      </w:r>
      <w:r w:rsidRPr="00DE6576">
        <w:t>Минеевой</w:t>
      </w:r>
      <w:r w:rsidR="002C30DA">
        <w:t xml:space="preserve"> </w:t>
      </w:r>
      <w:r w:rsidRPr="00DE6576">
        <w:t>Валентины</w:t>
      </w:r>
      <w:r w:rsidR="002C30DA">
        <w:t xml:space="preserve"> </w:t>
      </w:r>
      <w:r w:rsidRPr="00DE6576">
        <w:t>Николаевны</w:t>
      </w:r>
      <w:r w:rsidR="002C30DA">
        <w:t xml:space="preserve"> </w:t>
      </w:r>
      <w:r w:rsidRPr="00DE6576">
        <w:t>(Аналитик,</w:t>
      </w:r>
      <w:r w:rsidR="002C30DA">
        <w:t xml:space="preserve"> </w:t>
      </w:r>
      <w:r w:rsidRPr="00DE6576">
        <w:t>Тимлид</w:t>
      </w:r>
      <w:r w:rsidR="002C30DA">
        <w:t xml:space="preserve"> </w:t>
      </w:r>
      <w:r w:rsidRPr="00DE6576">
        <w:t>на</w:t>
      </w:r>
      <w:r w:rsidR="002C30DA">
        <w:t xml:space="preserve"> </w:t>
      </w:r>
      <w:r w:rsidRPr="00DE6576">
        <w:t>основном</w:t>
      </w:r>
      <w:r w:rsidR="002C30DA">
        <w:t xml:space="preserve"> </w:t>
      </w:r>
      <w:r w:rsidRPr="00DE6576">
        <w:t>этапе)</w:t>
      </w:r>
      <w:bookmarkEnd w:id="22"/>
    </w:p>
    <w:p w14:paraId="6EC2764B" w14:textId="79D46CC0" w:rsidR="00AF092F" w:rsidRPr="00AF092F" w:rsidRDefault="00AF092F" w:rsidP="00AF092F">
      <w:pPr>
        <w:pStyle w:val="22"/>
      </w:pPr>
      <w:r w:rsidRPr="00AF092F">
        <w:t>Валентина</w:t>
      </w:r>
      <w:r w:rsidR="002C30DA">
        <w:t xml:space="preserve"> </w:t>
      </w:r>
      <w:r w:rsidRPr="00AF092F">
        <w:t>Николаевна</w:t>
      </w:r>
      <w:r w:rsidR="002C30DA">
        <w:t xml:space="preserve"> </w:t>
      </w:r>
      <w:r w:rsidRPr="00AF092F">
        <w:t>выполняла</w:t>
      </w:r>
      <w:r w:rsidR="002C30DA">
        <w:t xml:space="preserve"> </w:t>
      </w:r>
      <w:r w:rsidRPr="00AF092F">
        <w:t>аналитические</w:t>
      </w:r>
      <w:r w:rsidR="002C30DA">
        <w:t xml:space="preserve"> </w:t>
      </w:r>
      <w:r w:rsidRPr="00AF092F">
        <w:t>задачи</w:t>
      </w:r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начальном</w:t>
      </w:r>
      <w:r w:rsidR="002C30DA">
        <w:t xml:space="preserve"> </w:t>
      </w:r>
      <w:r w:rsidRPr="00AF092F">
        <w:t>этапе</w:t>
      </w:r>
      <w:r w:rsidR="002C30DA">
        <w:t xml:space="preserve"> </w:t>
      </w:r>
      <w:r w:rsidRPr="00AF092F">
        <w:t>проекта,</w:t>
      </w:r>
      <w:r w:rsidR="002C30DA">
        <w:t xml:space="preserve"> </w:t>
      </w:r>
      <w:r w:rsidRPr="00AF092F">
        <w:t>а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дальнейшем</w:t>
      </w:r>
      <w:r w:rsidR="002C30DA">
        <w:t xml:space="preserve"> </w:t>
      </w:r>
      <w:r w:rsidRPr="00AF092F">
        <w:t>приняла</w:t>
      </w:r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себя</w:t>
      </w:r>
      <w:r w:rsidR="002C30DA">
        <w:t xml:space="preserve"> </w:t>
      </w:r>
      <w:r w:rsidRPr="00AF092F">
        <w:t>роль</w:t>
      </w:r>
      <w:r w:rsidR="002C30DA">
        <w:t xml:space="preserve"> </w:t>
      </w:r>
      <w:r w:rsidRPr="00AF092F">
        <w:t>руководителя</w:t>
      </w:r>
      <w:r w:rsidR="002C30DA">
        <w:t xml:space="preserve"> </w:t>
      </w:r>
      <w:r w:rsidRPr="00AF092F">
        <w:t>команды</w:t>
      </w:r>
      <w:r w:rsidR="002C30DA">
        <w:t xml:space="preserve"> </w:t>
      </w:r>
      <w:r w:rsidRPr="00AF092F">
        <w:t>(тимлида).</w:t>
      </w:r>
    </w:p>
    <w:p w14:paraId="35411648" w14:textId="48F6220D" w:rsidR="00AF092F" w:rsidRPr="00AF092F" w:rsidRDefault="00AF092F" w:rsidP="00AF092F">
      <w:pPr>
        <w:pStyle w:val="22"/>
      </w:pPr>
      <w:r w:rsidRPr="00AF092F">
        <w:t>В</w:t>
      </w:r>
      <w:r w:rsidR="002C30DA">
        <w:t xml:space="preserve"> </w:t>
      </w:r>
      <w:r w:rsidRPr="00AF092F">
        <w:t>рамках</w:t>
      </w:r>
      <w:r w:rsidR="002C30DA">
        <w:t xml:space="preserve"> </w:t>
      </w:r>
      <w:r w:rsidRPr="00AF092F">
        <w:t>аналитической</w:t>
      </w:r>
      <w:r w:rsidR="002C30DA">
        <w:t xml:space="preserve"> </w:t>
      </w:r>
      <w:r w:rsidRPr="00AF092F">
        <w:t>работы</w:t>
      </w:r>
      <w:r w:rsidR="002C30DA">
        <w:t xml:space="preserve"> </w:t>
      </w:r>
      <w:r w:rsidRPr="00AF092F">
        <w:t>было</w:t>
      </w:r>
      <w:r w:rsidR="002C30DA">
        <w:t xml:space="preserve"> </w:t>
      </w:r>
      <w:r w:rsidRPr="00AF092F">
        <w:t>проведено</w:t>
      </w:r>
      <w:r w:rsidR="002C30DA">
        <w:t xml:space="preserve"> </w:t>
      </w:r>
      <w:r w:rsidRPr="00AF092F">
        <w:t>углубленное</w:t>
      </w:r>
      <w:r w:rsidR="002C30DA">
        <w:t xml:space="preserve"> </w:t>
      </w:r>
      <w:r w:rsidRPr="00AF092F">
        <w:t>изучение</w:t>
      </w:r>
      <w:r w:rsidR="002C30DA">
        <w:t xml:space="preserve"> </w:t>
      </w:r>
      <w:r w:rsidRPr="00AF092F">
        <w:t>деятельности</w:t>
      </w:r>
      <w:r w:rsidR="002C30DA">
        <w:t xml:space="preserve"> </w:t>
      </w:r>
      <w:r w:rsidRPr="00AF092F">
        <w:t>организации</w:t>
      </w:r>
      <w:r w:rsidR="002C30DA">
        <w:t xml:space="preserve"> </w:t>
      </w:r>
      <w:r w:rsidR="00631468">
        <w:t>«</w:t>
      </w:r>
      <w:r w:rsidRPr="00AF092F">
        <w:t>Лига</w:t>
      </w:r>
      <w:r w:rsidR="002C30DA">
        <w:t xml:space="preserve"> </w:t>
      </w:r>
      <w:r w:rsidRPr="00AF092F">
        <w:t>Речи</w:t>
      </w:r>
      <w:r w:rsidR="00631468">
        <w:t>»</w:t>
      </w:r>
      <w:r w:rsidRPr="00AF092F">
        <w:t>.</w:t>
      </w:r>
      <w:r w:rsidR="002C30DA">
        <w:t xml:space="preserve"> </w:t>
      </w:r>
      <w:r w:rsidRPr="00AF092F">
        <w:t>Первоначальное</w:t>
      </w:r>
      <w:r w:rsidR="002C30DA">
        <w:t xml:space="preserve"> </w:t>
      </w:r>
      <w:r w:rsidRPr="00AF092F">
        <w:t>техническое</w:t>
      </w:r>
      <w:r w:rsidR="002C30DA">
        <w:t xml:space="preserve"> </w:t>
      </w:r>
      <w:r w:rsidRPr="00AF092F">
        <w:t>задание</w:t>
      </w:r>
      <w:r w:rsidR="002C30DA">
        <w:t xml:space="preserve"> </w:t>
      </w:r>
      <w:r w:rsidRPr="00AF092F">
        <w:t>от</w:t>
      </w:r>
      <w:r w:rsidR="002C30DA">
        <w:t xml:space="preserve"> </w:t>
      </w:r>
      <w:r w:rsidRPr="00AF092F">
        <w:t>заказчика</w:t>
      </w:r>
      <w:r w:rsidR="002C30DA">
        <w:t xml:space="preserve"> </w:t>
      </w:r>
      <w:r w:rsidRPr="00AF092F">
        <w:t>было</w:t>
      </w:r>
      <w:r w:rsidR="002C30DA">
        <w:t xml:space="preserve"> </w:t>
      </w:r>
      <w:r w:rsidRPr="00AF092F">
        <w:t>детально</w:t>
      </w:r>
      <w:r w:rsidR="002C30DA">
        <w:t xml:space="preserve"> </w:t>
      </w:r>
      <w:r w:rsidRPr="00AF092F">
        <w:t>проанализировано,</w:t>
      </w:r>
      <w:r w:rsidR="002C30DA">
        <w:t xml:space="preserve"> </w:t>
      </w:r>
      <w:r w:rsidRPr="00AF092F">
        <w:t>переработано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дополнено,</w:t>
      </w:r>
      <w:r w:rsidR="002C30DA">
        <w:t xml:space="preserve"> </w:t>
      </w:r>
      <w:r w:rsidRPr="00AF092F">
        <w:t>что</w:t>
      </w:r>
      <w:r w:rsidR="002C30DA">
        <w:t xml:space="preserve"> </w:t>
      </w:r>
      <w:r w:rsidRPr="00AF092F">
        <w:t>привело</w:t>
      </w:r>
      <w:r w:rsidR="002C30DA">
        <w:t xml:space="preserve"> </w:t>
      </w:r>
      <w:r w:rsidRPr="00AF092F">
        <w:t>к</w:t>
      </w:r>
      <w:r w:rsidR="002C30DA">
        <w:t xml:space="preserve"> </w:t>
      </w:r>
      <w:r w:rsidRPr="00AF092F">
        <w:t>формированию</w:t>
      </w:r>
      <w:r w:rsidR="002C30DA">
        <w:t xml:space="preserve"> </w:t>
      </w:r>
      <w:r w:rsidRPr="00AF092F">
        <w:t>уточненных</w:t>
      </w:r>
      <w:r w:rsidR="002C30DA">
        <w:t xml:space="preserve"> </w:t>
      </w:r>
      <w:r w:rsidRPr="00AF092F">
        <w:t>требований.</w:t>
      </w:r>
      <w:r w:rsidR="002C30DA">
        <w:t xml:space="preserve"> </w:t>
      </w:r>
      <w:r w:rsidRPr="00AF092F">
        <w:t>Также</w:t>
      </w:r>
      <w:r w:rsidR="002C30DA">
        <w:t xml:space="preserve"> </w:t>
      </w:r>
      <w:r w:rsidRPr="00AF092F">
        <w:t>был</w:t>
      </w:r>
      <w:r w:rsidR="002C30DA">
        <w:t xml:space="preserve"> </w:t>
      </w:r>
      <w:r w:rsidRPr="00AF092F">
        <w:t>осуществлен</w:t>
      </w:r>
      <w:r w:rsidR="002C30DA">
        <w:t xml:space="preserve"> </w:t>
      </w:r>
      <w:r w:rsidRPr="00AF092F">
        <w:t>поиск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анализ</w:t>
      </w:r>
      <w:r w:rsidR="002C30DA">
        <w:t xml:space="preserve"> </w:t>
      </w:r>
      <w:r w:rsidRPr="00AF092F">
        <w:t>более</w:t>
      </w:r>
      <w:r w:rsidR="002C30DA">
        <w:t xml:space="preserve"> </w:t>
      </w:r>
      <w:r w:rsidRPr="00AF092F">
        <w:t>десяти</w:t>
      </w:r>
      <w:r w:rsidR="002C30DA">
        <w:t xml:space="preserve"> </w:t>
      </w:r>
      <w:r w:rsidRPr="00AF092F">
        <w:t>веб-порталов-аналогов,</w:t>
      </w:r>
      <w:r w:rsidR="002C30DA">
        <w:t xml:space="preserve"> </w:t>
      </w:r>
      <w:r w:rsidRPr="00AF092F">
        <w:t>результаты</w:t>
      </w:r>
      <w:r w:rsidR="002C30DA">
        <w:t xml:space="preserve"> </w:t>
      </w:r>
      <w:r w:rsidRPr="00AF092F">
        <w:t>которого</w:t>
      </w:r>
      <w:r w:rsidR="002C30DA">
        <w:t xml:space="preserve"> </w:t>
      </w:r>
      <w:r w:rsidRPr="00AF092F">
        <w:t>использовались</w:t>
      </w:r>
      <w:r w:rsidR="002C30DA">
        <w:t xml:space="preserve"> </w:t>
      </w:r>
      <w:r w:rsidRPr="00AF092F">
        <w:t>при</w:t>
      </w:r>
      <w:r w:rsidR="002C30DA">
        <w:t xml:space="preserve"> </w:t>
      </w:r>
      <w:r w:rsidRPr="00AF092F">
        <w:t>проектировании</w:t>
      </w:r>
      <w:r w:rsidR="002C30DA">
        <w:t xml:space="preserve"> </w:t>
      </w:r>
      <w:r w:rsidRPr="00AF092F">
        <w:t>портала.</w:t>
      </w:r>
      <w:r w:rsidR="002C30DA">
        <w:t xml:space="preserve"> </w:t>
      </w:r>
      <w:r w:rsidRPr="00AF092F">
        <w:t>Валентина</w:t>
      </w:r>
      <w:r w:rsidR="002C30DA">
        <w:t xml:space="preserve"> </w:t>
      </w:r>
      <w:r w:rsidRPr="00AF092F">
        <w:t>Николаевна</w:t>
      </w:r>
      <w:r w:rsidR="002C30DA">
        <w:t xml:space="preserve"> </w:t>
      </w:r>
      <w:r w:rsidRPr="00AF092F">
        <w:t>подготовила</w:t>
      </w:r>
      <w:r w:rsidR="002C30DA">
        <w:t xml:space="preserve"> </w:t>
      </w:r>
      <w:r w:rsidRPr="00AF092F">
        <w:t>ключевые</w:t>
      </w:r>
      <w:r w:rsidR="002C30DA">
        <w:t xml:space="preserve"> </w:t>
      </w:r>
      <w:r w:rsidRPr="00AF092F">
        <w:t>проектные</w:t>
      </w:r>
      <w:r w:rsidR="002C30DA">
        <w:t xml:space="preserve"> </w:t>
      </w:r>
      <w:r w:rsidRPr="00AF092F">
        <w:t>документы,</w:t>
      </w:r>
      <w:r w:rsidR="002C30DA">
        <w:t xml:space="preserve"> </w:t>
      </w:r>
      <w:r w:rsidRPr="00AF092F">
        <w:t>включая</w:t>
      </w:r>
      <w:r w:rsidR="002C30DA">
        <w:t xml:space="preserve"> </w:t>
      </w:r>
      <w:r w:rsidRPr="00AF092F">
        <w:t>уточненное</w:t>
      </w:r>
      <w:r w:rsidR="002C30DA">
        <w:t xml:space="preserve"> </w:t>
      </w:r>
      <w:r w:rsidRPr="00AF092F">
        <w:t>ТЗ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описание</w:t>
      </w:r>
      <w:r w:rsidR="002C30DA">
        <w:t xml:space="preserve"> </w:t>
      </w:r>
      <w:r w:rsidRPr="00AF092F">
        <w:t>структуры</w:t>
      </w:r>
      <w:r w:rsidR="002C30DA">
        <w:t xml:space="preserve"> </w:t>
      </w:r>
      <w:r w:rsidRPr="00AF092F">
        <w:t>данных.</w:t>
      </w:r>
    </w:p>
    <w:p w14:paraId="1D008586" w14:textId="4E2C831C" w:rsidR="00AF092F" w:rsidRPr="00AF092F" w:rsidRDefault="00AF092F" w:rsidP="00AF092F">
      <w:pPr>
        <w:pStyle w:val="22"/>
      </w:pPr>
      <w:r w:rsidRPr="00AF092F">
        <w:t>На</w:t>
      </w:r>
      <w:r w:rsidR="002C30DA">
        <w:t xml:space="preserve"> </w:t>
      </w:r>
      <w:r w:rsidRPr="00AF092F">
        <w:t>основном</w:t>
      </w:r>
      <w:r w:rsidR="002C30DA">
        <w:t xml:space="preserve"> </w:t>
      </w:r>
      <w:r w:rsidRPr="00AF092F">
        <w:t>этапе</w:t>
      </w:r>
      <w:r w:rsidR="002C30DA">
        <w:t xml:space="preserve"> </w:t>
      </w:r>
      <w:r w:rsidRPr="00AF092F">
        <w:t>проекта,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роли</w:t>
      </w:r>
      <w:r w:rsidR="002C30DA">
        <w:t xml:space="preserve"> </w:t>
      </w:r>
      <w:r w:rsidRPr="00AF092F">
        <w:t>тимлида,</w:t>
      </w:r>
      <w:r w:rsidR="002C30DA">
        <w:t xml:space="preserve"> </w:t>
      </w:r>
      <w:r w:rsidRPr="00AF092F">
        <w:t>Валентина</w:t>
      </w:r>
      <w:r w:rsidR="002C30DA">
        <w:t xml:space="preserve"> </w:t>
      </w:r>
      <w:r w:rsidRPr="00AF092F">
        <w:t>Николаевна</w:t>
      </w:r>
      <w:r w:rsidR="002C30DA">
        <w:t xml:space="preserve"> </w:t>
      </w:r>
      <w:r w:rsidRPr="00AF092F">
        <w:t>отвечала</w:t>
      </w:r>
      <w:r w:rsidR="002C30DA">
        <w:t xml:space="preserve"> </w:t>
      </w:r>
      <w:r w:rsidRPr="00AF092F">
        <w:t>за</w:t>
      </w:r>
      <w:r w:rsidR="002C30DA">
        <w:t xml:space="preserve"> </w:t>
      </w:r>
      <w:r w:rsidRPr="00AF092F">
        <w:t>детальное</w:t>
      </w:r>
      <w:r w:rsidR="002C30DA">
        <w:t xml:space="preserve"> </w:t>
      </w:r>
      <w:r w:rsidRPr="00AF092F">
        <w:t>планирование</w:t>
      </w:r>
      <w:r w:rsidR="002C30DA">
        <w:t xml:space="preserve"> </w:t>
      </w:r>
      <w:r w:rsidRPr="00AF092F">
        <w:t>задач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спринтов</w:t>
      </w:r>
      <w:r w:rsidR="002C30DA">
        <w:t xml:space="preserve"> </w:t>
      </w:r>
      <w:r w:rsidRPr="00AF092F">
        <w:t>в</w:t>
      </w:r>
      <w:r w:rsidR="002C30DA">
        <w:t xml:space="preserve"> </w:t>
      </w:r>
      <w:proofErr w:type="spellStart"/>
      <w:r w:rsidRPr="00AF092F">
        <w:t>Яндекс.Трекере</w:t>
      </w:r>
      <w:proofErr w:type="spellEnd"/>
      <w:r w:rsidRPr="00AF092F">
        <w:t>,</w:t>
      </w:r>
      <w:r w:rsidR="002C30DA">
        <w:t xml:space="preserve"> </w:t>
      </w:r>
      <w:r w:rsidRPr="00AF092F">
        <w:t>распределение</w:t>
      </w:r>
      <w:r w:rsidR="002C30DA">
        <w:t xml:space="preserve"> </w:t>
      </w:r>
      <w:r w:rsidRPr="00AF092F">
        <w:t>задач,</w:t>
      </w:r>
      <w:r w:rsidR="002C30DA">
        <w:t xml:space="preserve"> </w:t>
      </w:r>
      <w:r w:rsidRPr="00AF092F">
        <w:t>отслеживание</w:t>
      </w:r>
      <w:r w:rsidR="002C30DA">
        <w:t xml:space="preserve"> </w:t>
      </w:r>
      <w:r w:rsidRPr="00AF092F">
        <w:t>прогресса,</w:t>
      </w:r>
      <w:r w:rsidR="002C30DA">
        <w:t xml:space="preserve"> </w:t>
      </w:r>
      <w:r w:rsidRPr="00AF092F">
        <w:t>организацию</w:t>
      </w:r>
      <w:r w:rsidR="002C30DA">
        <w:t xml:space="preserve"> </w:t>
      </w:r>
      <w:r w:rsidRPr="00AF092F">
        <w:t>командных</w:t>
      </w:r>
      <w:r w:rsidR="002C30DA">
        <w:t xml:space="preserve"> </w:t>
      </w:r>
      <w:r w:rsidRPr="00AF092F">
        <w:t>встреч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коммуникации</w:t>
      </w:r>
      <w:r w:rsidR="002C30DA">
        <w:t xml:space="preserve"> </w:t>
      </w:r>
      <w:r w:rsidRPr="00AF092F">
        <w:t>с</w:t>
      </w:r>
      <w:r w:rsidR="002C30DA">
        <w:t xml:space="preserve"> </w:t>
      </w:r>
      <w:r w:rsidRPr="00AF092F">
        <w:t>заказчиком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куратором.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ее</w:t>
      </w:r>
      <w:r w:rsidR="002C30DA">
        <w:t xml:space="preserve"> </w:t>
      </w:r>
      <w:r w:rsidRPr="00AF092F">
        <w:t>обязанности</w:t>
      </w:r>
      <w:r w:rsidR="002C30DA">
        <w:t xml:space="preserve"> </w:t>
      </w:r>
      <w:r w:rsidRPr="00AF092F">
        <w:t>также</w:t>
      </w:r>
      <w:r w:rsidR="002C30DA">
        <w:t xml:space="preserve"> </w:t>
      </w:r>
      <w:r w:rsidRPr="00AF092F">
        <w:t>входило</w:t>
      </w:r>
      <w:r w:rsidR="002C30DA">
        <w:t xml:space="preserve"> </w:t>
      </w:r>
      <w:r w:rsidRPr="00AF092F">
        <w:t>управление</w:t>
      </w:r>
      <w:r w:rsidR="002C30DA">
        <w:t xml:space="preserve"> </w:t>
      </w:r>
      <w:r w:rsidRPr="00AF092F">
        <w:t>рисками,</w:t>
      </w:r>
      <w:r w:rsidR="002C30DA">
        <w:t xml:space="preserve"> </w:t>
      </w:r>
      <w:r w:rsidRPr="00AF092F">
        <w:t>координация</w:t>
      </w:r>
      <w:r w:rsidR="002C30DA">
        <w:t xml:space="preserve"> </w:t>
      </w:r>
      <w:r w:rsidRPr="00AF092F">
        <w:t>процесса</w:t>
      </w:r>
      <w:r w:rsidR="002C30DA">
        <w:t xml:space="preserve"> </w:t>
      </w:r>
      <w:r w:rsidRPr="00AF092F">
        <w:t>тестирования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сбор</w:t>
      </w:r>
      <w:r w:rsidR="002C30DA">
        <w:t xml:space="preserve"> </w:t>
      </w:r>
      <w:r w:rsidRPr="00AF092F">
        <w:t>обратной</w:t>
      </w:r>
      <w:r w:rsidR="002C30DA">
        <w:t xml:space="preserve"> </w:t>
      </w:r>
      <w:r w:rsidRPr="00AF092F">
        <w:t>связи.</w:t>
      </w:r>
      <w:r w:rsidR="002C30DA">
        <w:t xml:space="preserve"> </w:t>
      </w:r>
      <w:r w:rsidRPr="00AF092F">
        <w:t>Для</w:t>
      </w:r>
      <w:r w:rsidR="002C30DA">
        <w:t xml:space="preserve"> </w:t>
      </w:r>
      <w:r w:rsidRPr="00AF092F">
        <w:t>более</w:t>
      </w:r>
      <w:r w:rsidR="002C30DA">
        <w:t xml:space="preserve"> </w:t>
      </w:r>
      <w:r w:rsidRPr="00AF092F">
        <w:t>эффективного</w:t>
      </w:r>
      <w:r w:rsidR="002C30DA">
        <w:t xml:space="preserve"> </w:t>
      </w:r>
      <w:r w:rsidRPr="00AF092F">
        <w:t>управления</w:t>
      </w:r>
      <w:r w:rsidR="002C30DA">
        <w:t xml:space="preserve"> </w:t>
      </w:r>
      <w:r w:rsidRPr="00AF092F">
        <w:t>разработкой</w:t>
      </w:r>
      <w:r w:rsidR="002C30DA">
        <w:t xml:space="preserve"> </w:t>
      </w:r>
      <w:r w:rsidRPr="00AF092F">
        <w:t>было</w:t>
      </w:r>
      <w:r w:rsidR="002C30DA">
        <w:t xml:space="preserve"> </w:t>
      </w:r>
      <w:r w:rsidRPr="00AF092F">
        <w:t>проведено</w:t>
      </w:r>
      <w:r w:rsidR="002C30DA">
        <w:t xml:space="preserve"> </w:t>
      </w:r>
      <w:r w:rsidRPr="00AF092F">
        <w:t>изучение</w:t>
      </w:r>
      <w:r w:rsidR="002C30DA">
        <w:t xml:space="preserve"> </w:t>
      </w:r>
      <w:r w:rsidRPr="00AF092F">
        <w:t>основного</w:t>
      </w:r>
      <w:r w:rsidR="002C30DA">
        <w:t xml:space="preserve"> </w:t>
      </w:r>
      <w:r w:rsidRPr="00AF092F">
        <w:t>стека</w:t>
      </w:r>
      <w:r w:rsidR="002C30DA">
        <w:t xml:space="preserve"> </w:t>
      </w:r>
      <w:r w:rsidRPr="00AF092F">
        <w:t>технологий</w:t>
      </w:r>
      <w:r w:rsidR="002C30DA">
        <w:t xml:space="preserve"> </w:t>
      </w:r>
      <w:r w:rsidRPr="00AF092F">
        <w:t>проекта.</w:t>
      </w:r>
      <w:r w:rsidR="002C30DA">
        <w:t xml:space="preserve"> </w:t>
      </w:r>
      <w:r w:rsidRPr="00AF092F">
        <w:t>Кроме</w:t>
      </w:r>
      <w:r w:rsidR="002C30DA">
        <w:t xml:space="preserve"> </w:t>
      </w:r>
      <w:r w:rsidRPr="00AF092F">
        <w:t>того,</w:t>
      </w:r>
      <w:r w:rsidR="002C30DA">
        <w:t xml:space="preserve"> </w:t>
      </w:r>
      <w:r w:rsidRPr="00AF092F">
        <w:t>она</w:t>
      </w:r>
      <w:r w:rsidR="002C30DA">
        <w:t xml:space="preserve"> </w:t>
      </w:r>
      <w:r w:rsidRPr="00AF092F">
        <w:t>занималась</w:t>
      </w:r>
      <w:r w:rsidR="002C30DA">
        <w:t xml:space="preserve"> </w:t>
      </w:r>
      <w:r w:rsidRPr="00AF092F">
        <w:t>подготовкой</w:t>
      </w:r>
      <w:r w:rsidR="002C30DA">
        <w:t xml:space="preserve"> </w:t>
      </w:r>
      <w:r w:rsidRPr="00AF092F">
        <w:t>отчетных</w:t>
      </w:r>
      <w:r w:rsidR="002C30DA">
        <w:t xml:space="preserve"> </w:t>
      </w:r>
      <w:r w:rsidRPr="00AF092F">
        <w:t>материалов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презентаций,</w:t>
      </w:r>
      <w:r w:rsidR="002C30DA">
        <w:t xml:space="preserve"> </w:t>
      </w:r>
      <w:r w:rsidRPr="00AF092F">
        <w:t>а</w:t>
      </w:r>
      <w:r w:rsidR="002C30DA">
        <w:t xml:space="preserve"> </w:t>
      </w:r>
      <w:r w:rsidRPr="00AF092F">
        <w:t>также</w:t>
      </w:r>
      <w:r w:rsidR="002C30DA">
        <w:t xml:space="preserve"> </w:t>
      </w:r>
      <w:r w:rsidRPr="00AF092F">
        <w:t>поддержкой</w:t>
      </w:r>
      <w:r w:rsidR="002C30DA">
        <w:t xml:space="preserve"> </w:t>
      </w:r>
      <w:r w:rsidRPr="00AF092F">
        <w:t>командного</w:t>
      </w:r>
      <w:r w:rsidR="002C30DA">
        <w:t xml:space="preserve"> </w:t>
      </w:r>
      <w:r w:rsidRPr="00AF092F">
        <w:t>взаимодействия.</w:t>
      </w:r>
    </w:p>
    <w:p w14:paraId="28714C18" w14:textId="349A60AC" w:rsidR="00D51AA0" w:rsidRDefault="00AF092F" w:rsidP="00AF092F">
      <w:pPr>
        <w:pStyle w:val="13"/>
        <w:rPr>
          <w:lang w:val="en-US"/>
        </w:rPr>
      </w:pPr>
      <w:bookmarkStart w:id="23" w:name="_Toc200532263"/>
      <w:r w:rsidRPr="00AF092F">
        <w:t>Разбор</w:t>
      </w:r>
      <w:r w:rsidR="002C30DA">
        <w:t xml:space="preserve"> </w:t>
      </w:r>
      <w:r w:rsidRPr="00AF092F">
        <w:t>требований</w:t>
      </w:r>
      <w:r w:rsidR="002C30DA">
        <w:t xml:space="preserve"> </w:t>
      </w:r>
      <w:r w:rsidRPr="00AF092F">
        <w:t>заказчика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пользователей</w:t>
      </w:r>
      <w:bookmarkEnd w:id="23"/>
    </w:p>
    <w:p w14:paraId="22F64BE4" w14:textId="740C6963" w:rsidR="00AF092F" w:rsidRPr="00AF092F" w:rsidRDefault="00AF092F" w:rsidP="00AF092F">
      <w:pPr>
        <w:pStyle w:val="22"/>
      </w:pPr>
      <w:r w:rsidRPr="00AF092F">
        <w:t>Работа</w:t>
      </w:r>
      <w:r w:rsidR="002C30DA">
        <w:t xml:space="preserve"> </w:t>
      </w:r>
      <w:r w:rsidRPr="00AF092F">
        <w:t>над</w:t>
      </w:r>
      <w:r w:rsidR="002C30DA">
        <w:t xml:space="preserve"> </w:t>
      </w:r>
      <w:r w:rsidRPr="00AF092F">
        <w:t>проектом</w:t>
      </w:r>
      <w:r w:rsidR="002C30DA">
        <w:t xml:space="preserve"> </w:t>
      </w:r>
      <w:r w:rsidR="00631468">
        <w:t>«</w:t>
      </w:r>
      <w:r w:rsidRPr="00AF092F">
        <w:t>Лига</w:t>
      </w:r>
      <w:r w:rsidR="002C30DA">
        <w:t xml:space="preserve"> </w:t>
      </w:r>
      <w:r w:rsidRPr="00AF092F">
        <w:t>Речи</w:t>
      </w:r>
      <w:r w:rsidR="00631468">
        <w:t>»</w:t>
      </w:r>
      <w:r w:rsidR="002C30DA">
        <w:t xml:space="preserve"> </w:t>
      </w:r>
      <w:r w:rsidRPr="00AF092F">
        <w:t>началась</w:t>
      </w:r>
      <w:r w:rsidR="002C30DA">
        <w:t xml:space="preserve"> </w:t>
      </w:r>
      <w:r w:rsidRPr="00AF092F">
        <w:t>с</w:t>
      </w:r>
      <w:r w:rsidR="002C30DA">
        <w:t xml:space="preserve"> </w:t>
      </w:r>
      <w:r w:rsidRPr="00AF092F">
        <w:t>детального</w:t>
      </w:r>
      <w:r w:rsidR="002C30DA">
        <w:t xml:space="preserve"> </w:t>
      </w:r>
      <w:r w:rsidRPr="00AF092F">
        <w:t>изучения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анализа</w:t>
      </w:r>
      <w:r w:rsidR="002C30DA">
        <w:t xml:space="preserve"> </w:t>
      </w:r>
      <w:r w:rsidRPr="00AF092F">
        <w:t>требований,</w:t>
      </w:r>
      <w:r w:rsidR="002C30DA">
        <w:t xml:space="preserve"> </w:t>
      </w:r>
      <w:r w:rsidRPr="00AF092F">
        <w:t>изложенных</w:t>
      </w:r>
      <w:r w:rsidR="002C30DA">
        <w:t xml:space="preserve"> </w:t>
      </w:r>
      <w:r w:rsidRPr="00AF092F">
        <w:t>заказчиком,</w:t>
      </w:r>
      <w:r w:rsidR="002C30DA">
        <w:t xml:space="preserve"> </w:t>
      </w:r>
      <w:proofErr w:type="spellStart"/>
      <w:r w:rsidRPr="00AF092F">
        <w:t>Пинжениным</w:t>
      </w:r>
      <w:proofErr w:type="spellEnd"/>
      <w:r w:rsidR="002C30DA">
        <w:t xml:space="preserve"> </w:t>
      </w:r>
      <w:r w:rsidRPr="00AF092F">
        <w:t>Павлом</w:t>
      </w:r>
      <w:r w:rsidR="002C30DA">
        <w:t xml:space="preserve"> </w:t>
      </w:r>
      <w:r w:rsidRPr="00AF092F">
        <w:t>Сергеевичем</w:t>
      </w:r>
      <w:r w:rsidR="002C30DA">
        <w:t xml:space="preserve"> </w:t>
      </w:r>
      <w:r w:rsidRPr="00AF092F">
        <w:t>(ООО</w:t>
      </w:r>
      <w:r w:rsidR="002C30DA">
        <w:t xml:space="preserve"> </w:t>
      </w:r>
      <w:r w:rsidRPr="00AF092F">
        <w:t>ИД</w:t>
      </w:r>
      <w:r w:rsidR="002C30DA">
        <w:t xml:space="preserve"> </w:t>
      </w:r>
      <w:r w:rsidR="00631468">
        <w:t>«</w:t>
      </w:r>
      <w:r w:rsidRPr="00AF092F">
        <w:t>ЦРМ</w:t>
      </w:r>
      <w:r w:rsidR="00631468">
        <w:t>»</w:t>
      </w:r>
      <w:r w:rsidRPr="00AF092F">
        <w:t>),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предоставленном</w:t>
      </w:r>
      <w:r w:rsidR="002C30DA">
        <w:t xml:space="preserve"> </w:t>
      </w:r>
      <w:r w:rsidRPr="00AF092F">
        <w:t>техническом</w:t>
      </w:r>
      <w:r w:rsidR="002C30DA">
        <w:t xml:space="preserve"> </w:t>
      </w:r>
      <w:r w:rsidRPr="00AF092F">
        <w:t>задании</w:t>
      </w:r>
      <w:r w:rsidR="002C30DA">
        <w:t xml:space="preserve"> </w:t>
      </w:r>
      <w:r w:rsidRPr="00AF092F">
        <w:lastRenderedPageBreak/>
        <w:t>(ТЗ).</w:t>
      </w:r>
      <w:r w:rsidR="002C30DA">
        <w:t xml:space="preserve"> </w:t>
      </w:r>
      <w:r w:rsidRPr="00AF092F">
        <w:t>Первоначальное</w:t>
      </w:r>
      <w:r w:rsidR="002C30DA">
        <w:t xml:space="preserve"> </w:t>
      </w:r>
      <w:r w:rsidRPr="00AF092F">
        <w:t>ТЗ</w:t>
      </w:r>
      <w:r w:rsidR="002C30DA">
        <w:t xml:space="preserve"> </w:t>
      </w:r>
      <w:r w:rsidRPr="00AF092F">
        <w:t>представляло</w:t>
      </w:r>
      <w:r w:rsidR="002C30DA">
        <w:t xml:space="preserve"> </w:t>
      </w:r>
      <w:r w:rsidRPr="00AF092F">
        <w:t>собой</w:t>
      </w:r>
      <w:r w:rsidR="002C30DA">
        <w:t xml:space="preserve"> </w:t>
      </w:r>
      <w:r w:rsidRPr="00AF092F">
        <w:t>объемный</w:t>
      </w:r>
      <w:r w:rsidR="002C30DA">
        <w:t xml:space="preserve"> </w:t>
      </w:r>
      <w:r w:rsidRPr="00AF092F">
        <w:t>документ,</w:t>
      </w:r>
      <w:r w:rsidR="002C30DA">
        <w:t xml:space="preserve"> </w:t>
      </w:r>
      <w:r w:rsidRPr="00AF092F">
        <w:t>описывающий</w:t>
      </w:r>
      <w:r w:rsidR="002C30DA">
        <w:t xml:space="preserve"> </w:t>
      </w:r>
      <w:r w:rsidRPr="00AF092F">
        <w:t>общее</w:t>
      </w:r>
      <w:r w:rsidR="002C30DA">
        <w:t xml:space="preserve"> </w:t>
      </w:r>
      <w:r w:rsidRPr="00AF092F">
        <w:t>видение</w:t>
      </w:r>
      <w:r w:rsidR="002C30DA">
        <w:t xml:space="preserve"> </w:t>
      </w:r>
      <w:r w:rsidRPr="00AF092F">
        <w:t>портала,</w:t>
      </w:r>
      <w:r w:rsidR="002C30DA">
        <w:t xml:space="preserve"> </w:t>
      </w:r>
      <w:r w:rsidRPr="00AF092F">
        <w:t>его</w:t>
      </w:r>
      <w:r w:rsidR="002C30DA">
        <w:t xml:space="preserve"> </w:t>
      </w:r>
      <w:r w:rsidRPr="00AF092F">
        <w:t>основные</w:t>
      </w:r>
      <w:r w:rsidR="002C30DA">
        <w:t xml:space="preserve"> </w:t>
      </w:r>
      <w:r w:rsidRPr="00AF092F">
        <w:t>сущности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желаемый</w:t>
      </w:r>
      <w:r w:rsidR="002C30DA">
        <w:t xml:space="preserve"> </w:t>
      </w:r>
      <w:r w:rsidRPr="00AF092F">
        <w:t>функционал.</w:t>
      </w:r>
    </w:p>
    <w:p w14:paraId="5DCA3FC5" w14:textId="412556ED" w:rsidR="00AF092F" w:rsidRPr="00AF092F" w:rsidRDefault="00AF092F" w:rsidP="00AF092F">
      <w:pPr>
        <w:pStyle w:val="22"/>
      </w:pPr>
      <w:r w:rsidRPr="00AF092F">
        <w:t>Командой</w:t>
      </w:r>
      <w:r w:rsidR="002C30DA">
        <w:t xml:space="preserve"> </w:t>
      </w:r>
      <w:r w:rsidR="00631468">
        <w:t>«</w:t>
      </w:r>
      <w:proofErr w:type="spellStart"/>
      <w:r w:rsidRPr="00AF092F">
        <w:t>NoWater</w:t>
      </w:r>
      <w:proofErr w:type="spellEnd"/>
      <w:r w:rsidR="00631468">
        <w:t>»</w:t>
      </w:r>
      <w:r w:rsidR="002C30DA">
        <w:t xml:space="preserve"> </w:t>
      </w:r>
      <w:r w:rsidRPr="00AF092F">
        <w:t>был</w:t>
      </w:r>
      <w:r w:rsidR="002C30DA">
        <w:t xml:space="preserve"> </w:t>
      </w:r>
      <w:r w:rsidRPr="00AF092F">
        <w:t>проведен</w:t>
      </w:r>
      <w:r w:rsidR="002C30DA">
        <w:t xml:space="preserve"> </w:t>
      </w:r>
      <w:r w:rsidRPr="00AF092F">
        <w:t>тщательный</w:t>
      </w:r>
      <w:r w:rsidR="002C30DA">
        <w:t xml:space="preserve"> </w:t>
      </w:r>
      <w:r w:rsidRPr="00AF092F">
        <w:t>разбор</w:t>
      </w:r>
      <w:r w:rsidR="002C30DA">
        <w:t xml:space="preserve"> </w:t>
      </w:r>
      <w:r w:rsidRPr="00AF092F">
        <w:t>этих</w:t>
      </w:r>
      <w:r w:rsidR="002C30DA">
        <w:t xml:space="preserve"> </w:t>
      </w:r>
      <w:r w:rsidRPr="00AF092F">
        <w:t>требований.</w:t>
      </w:r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первом</w:t>
      </w:r>
      <w:r w:rsidR="002C30DA">
        <w:t xml:space="preserve"> </w:t>
      </w:r>
      <w:r w:rsidRPr="00AF092F">
        <w:t>этапе</w:t>
      </w:r>
      <w:r w:rsidR="002C30DA">
        <w:t xml:space="preserve"> </w:t>
      </w:r>
      <w:r w:rsidRPr="00AF092F">
        <w:t>основное</w:t>
      </w:r>
      <w:r w:rsidR="002C30DA">
        <w:t xml:space="preserve"> </w:t>
      </w:r>
      <w:r w:rsidRPr="00AF092F">
        <w:t>внимание</w:t>
      </w:r>
      <w:r w:rsidR="002C30DA">
        <w:t xml:space="preserve"> </w:t>
      </w:r>
      <w:r w:rsidRPr="00AF092F">
        <w:t>уделялось</w:t>
      </w:r>
      <w:r w:rsidR="002C30DA">
        <w:t xml:space="preserve"> </w:t>
      </w:r>
      <w:r w:rsidRPr="00AF092F">
        <w:t>пониманию</w:t>
      </w:r>
      <w:r w:rsidR="002C30DA">
        <w:t xml:space="preserve"> </w:t>
      </w:r>
      <w:r w:rsidRPr="00AF092F">
        <w:t>ключевых</w:t>
      </w:r>
      <w:r w:rsidR="002C30DA">
        <w:t xml:space="preserve"> </w:t>
      </w:r>
      <w:r w:rsidRPr="00AF092F">
        <w:t>целей</w:t>
      </w:r>
      <w:r w:rsidR="002C30DA">
        <w:t xml:space="preserve"> </w:t>
      </w:r>
      <w:r w:rsidRPr="00AF092F">
        <w:t>проекта:</w:t>
      </w:r>
      <w:r w:rsidR="002C30DA">
        <w:t xml:space="preserve"> </w:t>
      </w:r>
      <w:r w:rsidRPr="00AF092F">
        <w:t>создание</w:t>
      </w:r>
      <w:r w:rsidR="002C30DA">
        <w:t xml:space="preserve"> </w:t>
      </w:r>
      <w:r w:rsidRPr="00AF092F">
        <w:t>современной</w:t>
      </w:r>
      <w:r w:rsidR="002C30DA">
        <w:t xml:space="preserve"> </w:t>
      </w:r>
      <w:r w:rsidRPr="00AF092F">
        <w:t>интернет-платформы</w:t>
      </w:r>
      <w:r w:rsidR="002C30DA">
        <w:t xml:space="preserve"> </w:t>
      </w:r>
      <w:r w:rsidRPr="00AF092F">
        <w:t>для</w:t>
      </w:r>
      <w:r w:rsidR="002C30DA">
        <w:t xml:space="preserve"> </w:t>
      </w:r>
      <w:r w:rsidRPr="00AF092F">
        <w:t>привлечения</w:t>
      </w:r>
      <w:r w:rsidR="002C30DA">
        <w:t xml:space="preserve"> </w:t>
      </w:r>
      <w:r w:rsidRPr="00AF092F">
        <w:t>аудитории,</w:t>
      </w:r>
      <w:r w:rsidR="002C30DA">
        <w:t xml:space="preserve"> </w:t>
      </w:r>
      <w:r w:rsidRPr="00AF092F">
        <w:t>улучшения</w:t>
      </w:r>
      <w:r w:rsidR="002C30DA">
        <w:t xml:space="preserve"> </w:t>
      </w:r>
      <w:r w:rsidRPr="00AF092F">
        <w:t>коллективной</w:t>
      </w:r>
      <w:r w:rsidR="002C30DA">
        <w:t xml:space="preserve"> </w:t>
      </w:r>
      <w:r w:rsidRPr="00AF092F">
        <w:t>работы</w:t>
      </w:r>
      <w:r w:rsidR="002C30DA">
        <w:t xml:space="preserve"> </w:t>
      </w:r>
      <w:r w:rsidRPr="00AF092F">
        <w:t>над</w:t>
      </w:r>
      <w:r w:rsidR="002C30DA">
        <w:t xml:space="preserve"> </w:t>
      </w:r>
      <w:r w:rsidRPr="00AF092F">
        <w:t>развитием</w:t>
      </w:r>
      <w:r w:rsidR="002C30DA">
        <w:t xml:space="preserve"> </w:t>
      </w:r>
      <w:r w:rsidRPr="00AF092F">
        <w:t>гибких</w:t>
      </w:r>
      <w:r w:rsidR="002C30DA">
        <w:t xml:space="preserve"> </w:t>
      </w:r>
      <w:r w:rsidRPr="00AF092F">
        <w:t>навыков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обеспечения</w:t>
      </w:r>
      <w:r w:rsidR="002C30DA">
        <w:t xml:space="preserve"> </w:t>
      </w:r>
      <w:r w:rsidRPr="00AF092F">
        <w:t>масштабируемости</w:t>
      </w:r>
      <w:r w:rsidR="002C30DA">
        <w:t xml:space="preserve"> </w:t>
      </w:r>
      <w:r w:rsidRPr="00AF092F">
        <w:t>решения</w:t>
      </w:r>
      <w:r w:rsidR="002C30DA">
        <w:t xml:space="preserve"> </w:t>
      </w:r>
      <w:r w:rsidRPr="00AF092F">
        <w:t>для</w:t>
      </w:r>
      <w:r w:rsidR="002C30DA">
        <w:t xml:space="preserve"> </w:t>
      </w:r>
      <w:r w:rsidRPr="00AF092F">
        <w:t>различных</w:t>
      </w:r>
      <w:r w:rsidR="002C30DA">
        <w:t xml:space="preserve"> </w:t>
      </w:r>
      <w:r w:rsidRPr="00AF092F">
        <w:t>городов.</w:t>
      </w:r>
      <w:r w:rsidR="002C30DA">
        <w:t xml:space="preserve"> </w:t>
      </w:r>
      <w:r w:rsidRPr="00AF092F">
        <w:t>Были</w:t>
      </w:r>
      <w:r w:rsidR="002C30DA">
        <w:t xml:space="preserve"> </w:t>
      </w:r>
      <w:r w:rsidRPr="00AF092F">
        <w:t>выделены</w:t>
      </w:r>
      <w:r w:rsidR="002C30DA">
        <w:t xml:space="preserve"> </w:t>
      </w:r>
      <w:r w:rsidRPr="00AF092F">
        <w:t>основные</w:t>
      </w:r>
      <w:r w:rsidR="002C30DA">
        <w:t xml:space="preserve"> </w:t>
      </w:r>
      <w:r w:rsidRPr="00AF092F">
        <w:t>группы</w:t>
      </w:r>
      <w:r w:rsidR="002C30DA">
        <w:t xml:space="preserve"> </w:t>
      </w:r>
      <w:r w:rsidRPr="00AF092F">
        <w:t>пользователей</w:t>
      </w:r>
      <w:r w:rsidR="002C30DA">
        <w:t xml:space="preserve"> </w:t>
      </w:r>
      <w:r w:rsidRPr="00AF092F">
        <w:t>(Гости,</w:t>
      </w:r>
      <w:r w:rsidR="002C30DA">
        <w:t xml:space="preserve"> </w:t>
      </w:r>
      <w:r w:rsidRPr="00AF092F">
        <w:t>Активисты,</w:t>
      </w:r>
      <w:r w:rsidR="002C30DA">
        <w:t xml:space="preserve"> </w:t>
      </w:r>
      <w:r w:rsidRPr="00AF092F">
        <w:t>Тренеры,</w:t>
      </w:r>
      <w:r w:rsidR="002C30DA">
        <w:t xml:space="preserve"> </w:t>
      </w:r>
      <w:r w:rsidRPr="00AF092F">
        <w:t>Кураторы,</w:t>
      </w:r>
      <w:r w:rsidR="002C30DA">
        <w:t xml:space="preserve"> </w:t>
      </w:r>
      <w:r w:rsidRPr="00AF092F">
        <w:t>Лидеры,</w:t>
      </w:r>
      <w:r w:rsidR="002C30DA">
        <w:t xml:space="preserve"> </w:t>
      </w:r>
      <w:r w:rsidRPr="00AF092F">
        <w:t>Администраторы)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их</w:t>
      </w:r>
      <w:r w:rsidR="002C30DA">
        <w:t xml:space="preserve"> </w:t>
      </w:r>
      <w:r w:rsidRPr="00AF092F">
        <w:t>предполагаемые</w:t>
      </w:r>
      <w:r w:rsidR="002C30DA">
        <w:t xml:space="preserve"> </w:t>
      </w:r>
      <w:r w:rsidRPr="00AF092F">
        <w:t>сценарии</w:t>
      </w:r>
      <w:r w:rsidR="002C30DA">
        <w:t xml:space="preserve"> </w:t>
      </w:r>
      <w:r w:rsidRPr="00AF092F">
        <w:t>взаимодействия</w:t>
      </w:r>
      <w:r w:rsidR="002C30DA">
        <w:t xml:space="preserve"> </w:t>
      </w:r>
      <w:r w:rsidRPr="00AF092F">
        <w:t>с</w:t>
      </w:r>
      <w:r w:rsidR="002C30DA">
        <w:t xml:space="preserve"> </w:t>
      </w:r>
      <w:r w:rsidRPr="00AF092F">
        <w:t>порталом.</w:t>
      </w:r>
    </w:p>
    <w:p w14:paraId="32FD4F85" w14:textId="19E38985" w:rsidR="00AF092F" w:rsidRPr="00AF092F" w:rsidRDefault="00AF092F" w:rsidP="00AF092F">
      <w:pPr>
        <w:pStyle w:val="22"/>
      </w:pPr>
      <w:r w:rsidRPr="00AF092F">
        <w:t>В</w:t>
      </w:r>
      <w:r w:rsidR="002C30DA">
        <w:t xml:space="preserve"> </w:t>
      </w:r>
      <w:r w:rsidRPr="00AF092F">
        <w:t>процессе</w:t>
      </w:r>
      <w:r w:rsidR="002C30DA">
        <w:t xml:space="preserve"> </w:t>
      </w:r>
      <w:r w:rsidRPr="00AF092F">
        <w:t>анализа</w:t>
      </w:r>
      <w:r w:rsidR="002C30DA">
        <w:t xml:space="preserve"> </w:t>
      </w:r>
      <w:r w:rsidRPr="00AF092F">
        <w:t>первоначального</w:t>
      </w:r>
      <w:r w:rsidR="002C30DA">
        <w:t xml:space="preserve"> </w:t>
      </w:r>
      <w:r w:rsidRPr="00AF092F">
        <w:t>ТЗ</w:t>
      </w:r>
      <w:r w:rsidR="002C30DA">
        <w:t xml:space="preserve"> </w:t>
      </w:r>
      <w:r w:rsidRPr="00AF092F">
        <w:t>были</w:t>
      </w:r>
      <w:r w:rsidR="002C30DA">
        <w:t xml:space="preserve"> </w:t>
      </w:r>
      <w:r w:rsidRPr="00AF092F">
        <w:t>выявлены</w:t>
      </w:r>
      <w:r w:rsidR="002C30DA">
        <w:t xml:space="preserve"> </w:t>
      </w:r>
      <w:r w:rsidRPr="00AF092F">
        <w:t>области,</w:t>
      </w:r>
      <w:r w:rsidR="002C30DA">
        <w:t xml:space="preserve"> </w:t>
      </w:r>
      <w:r w:rsidRPr="00AF092F">
        <w:t>требующие</w:t>
      </w:r>
      <w:r w:rsidR="002C30DA">
        <w:t xml:space="preserve"> </w:t>
      </w:r>
      <w:r w:rsidRPr="00AF092F">
        <w:t>уточнения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детализации.</w:t>
      </w:r>
      <w:r w:rsidR="002C30DA">
        <w:t xml:space="preserve"> </w:t>
      </w:r>
      <w:r w:rsidRPr="00AF092F">
        <w:t>Команда</w:t>
      </w:r>
      <w:r w:rsidR="002C30DA">
        <w:t xml:space="preserve"> </w:t>
      </w:r>
      <w:r w:rsidRPr="00AF092F">
        <w:t>провела</w:t>
      </w:r>
      <w:r w:rsidR="002C30DA">
        <w:t xml:space="preserve"> </w:t>
      </w:r>
      <w:r w:rsidRPr="00AF092F">
        <w:t>несколько</w:t>
      </w:r>
      <w:r w:rsidR="002C30DA">
        <w:t xml:space="preserve"> </w:t>
      </w:r>
      <w:r w:rsidRPr="00AF092F">
        <w:t>рабочих</w:t>
      </w:r>
      <w:r w:rsidR="002C30DA">
        <w:t xml:space="preserve"> </w:t>
      </w:r>
      <w:r w:rsidRPr="00AF092F">
        <w:t>встреч</w:t>
      </w:r>
      <w:r w:rsidR="002C30DA">
        <w:t xml:space="preserve"> </w:t>
      </w:r>
      <w:r w:rsidRPr="00AF092F">
        <w:t>с</w:t>
      </w:r>
      <w:r w:rsidR="002C30DA">
        <w:t xml:space="preserve"> </w:t>
      </w:r>
      <w:r w:rsidRPr="00AF092F">
        <w:t>заказчиком</w:t>
      </w:r>
      <w:r w:rsidR="002C30DA">
        <w:t xml:space="preserve"> </w:t>
      </w:r>
      <w:r w:rsidRPr="00AF092F">
        <w:t>для</w:t>
      </w:r>
      <w:r w:rsidR="002C30DA">
        <w:t xml:space="preserve"> </w:t>
      </w:r>
      <w:r w:rsidRPr="00AF092F">
        <w:t>прояснения</w:t>
      </w:r>
      <w:r w:rsidR="002C30DA">
        <w:t xml:space="preserve"> </w:t>
      </w:r>
      <w:r w:rsidRPr="00AF092F">
        <w:t>функциональных</w:t>
      </w:r>
      <w:r w:rsidR="002C30DA">
        <w:t xml:space="preserve"> </w:t>
      </w:r>
      <w:r w:rsidRPr="00AF092F">
        <w:t>ожиданий,</w:t>
      </w:r>
      <w:r w:rsidR="002C30DA">
        <w:t xml:space="preserve"> </w:t>
      </w:r>
      <w:r w:rsidRPr="00AF092F">
        <w:t>приоритетов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технических</w:t>
      </w:r>
      <w:r w:rsidR="002C30DA">
        <w:t xml:space="preserve"> </w:t>
      </w:r>
      <w:r w:rsidRPr="00AF092F">
        <w:t>аспектов.</w:t>
      </w:r>
      <w:r w:rsidR="002C30DA">
        <w:t xml:space="preserve"> </w:t>
      </w:r>
      <w:r w:rsidRPr="00AF092F">
        <w:t>Результатом</w:t>
      </w:r>
      <w:r w:rsidR="002C30DA">
        <w:t xml:space="preserve"> </w:t>
      </w:r>
      <w:r w:rsidRPr="00AF092F">
        <w:t>этой</w:t>
      </w:r>
      <w:r w:rsidR="002C30DA">
        <w:t xml:space="preserve"> </w:t>
      </w:r>
      <w:r w:rsidRPr="00AF092F">
        <w:t>работы</w:t>
      </w:r>
      <w:r w:rsidR="002C30DA">
        <w:t xml:space="preserve"> </w:t>
      </w:r>
      <w:r w:rsidRPr="00AF092F">
        <w:t>стало</w:t>
      </w:r>
      <w:r w:rsidR="002C30DA">
        <w:t xml:space="preserve"> </w:t>
      </w:r>
      <w:r w:rsidRPr="00AF092F">
        <w:t>создание</w:t>
      </w:r>
      <w:r w:rsidR="002C30DA">
        <w:t xml:space="preserve"> </w:t>
      </w:r>
      <w:r w:rsidRPr="00AF092F">
        <w:t>переработанного,</w:t>
      </w:r>
      <w:r w:rsidR="002C30DA">
        <w:t xml:space="preserve"> </w:t>
      </w:r>
      <w:r w:rsidRPr="00AF092F">
        <w:t>более</w:t>
      </w:r>
      <w:r w:rsidR="002C30DA">
        <w:t xml:space="preserve"> </w:t>
      </w:r>
      <w:r w:rsidRPr="00AF092F">
        <w:t>структурированного</w:t>
      </w:r>
      <w:r w:rsidR="002C30DA">
        <w:t xml:space="preserve"> </w:t>
      </w:r>
      <w:r w:rsidRPr="00AF092F">
        <w:t>внутреннего</w:t>
      </w:r>
      <w:r w:rsidR="002C30DA">
        <w:t xml:space="preserve"> </w:t>
      </w:r>
      <w:r w:rsidRPr="00AF092F">
        <w:t>технического</w:t>
      </w:r>
      <w:r w:rsidR="002C30DA">
        <w:t xml:space="preserve"> </w:t>
      </w:r>
      <w:r w:rsidRPr="00AF092F">
        <w:t>задания.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этом</w:t>
      </w:r>
      <w:r w:rsidR="002C30DA">
        <w:t xml:space="preserve"> </w:t>
      </w:r>
      <w:r w:rsidRPr="00AF092F">
        <w:t>документе</w:t>
      </w:r>
      <w:r w:rsidR="002C30DA">
        <w:t xml:space="preserve"> </w:t>
      </w:r>
      <w:r w:rsidRPr="00AF092F">
        <w:t>были</w:t>
      </w:r>
      <w:r w:rsidR="002C30DA">
        <w:t xml:space="preserve"> </w:t>
      </w:r>
      <w:r w:rsidRPr="00AF092F">
        <w:t>формализованы</w:t>
      </w:r>
      <w:r w:rsidR="002C30DA">
        <w:t xml:space="preserve"> </w:t>
      </w:r>
      <w:r w:rsidRPr="00AF092F">
        <w:t>основные</w:t>
      </w:r>
      <w:r w:rsidR="002C30DA">
        <w:t xml:space="preserve"> </w:t>
      </w:r>
      <w:r w:rsidRPr="00AF092F">
        <w:t>сущности</w:t>
      </w:r>
      <w:r w:rsidR="002C30DA">
        <w:t xml:space="preserve"> </w:t>
      </w:r>
      <w:r w:rsidRPr="00AF092F">
        <w:t>системы,</w:t>
      </w:r>
      <w:r w:rsidR="002C30DA">
        <w:t xml:space="preserve"> </w:t>
      </w:r>
      <w:r w:rsidRPr="00AF092F">
        <w:t>их</w:t>
      </w:r>
      <w:r w:rsidR="002C30DA">
        <w:t xml:space="preserve"> </w:t>
      </w:r>
      <w:r w:rsidRPr="00AF092F">
        <w:t>атрибуты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взаимосвязи,</w:t>
      </w:r>
      <w:r w:rsidR="002C30DA">
        <w:t xml:space="preserve"> </w:t>
      </w:r>
      <w:r w:rsidRPr="00AF092F">
        <w:t>что</w:t>
      </w:r>
      <w:r w:rsidR="002C30DA">
        <w:t xml:space="preserve"> </w:t>
      </w:r>
      <w:r w:rsidRPr="00AF092F">
        <w:t>легло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основу</w:t>
      </w:r>
      <w:r w:rsidR="002C30DA">
        <w:t xml:space="preserve"> </w:t>
      </w:r>
      <w:r w:rsidRPr="00AF092F">
        <w:t>проектирования</w:t>
      </w:r>
      <w:r w:rsidR="002C30DA">
        <w:t xml:space="preserve"> </w:t>
      </w:r>
      <w:r w:rsidRPr="00AF092F">
        <w:t>базы</w:t>
      </w:r>
      <w:r w:rsidR="002C30DA">
        <w:t xml:space="preserve"> </w:t>
      </w:r>
      <w:r w:rsidRPr="00AF092F">
        <w:t>данных.</w:t>
      </w:r>
      <w:r w:rsidR="002C30DA">
        <w:t xml:space="preserve"> </w:t>
      </w:r>
      <w:r w:rsidRPr="00AF092F">
        <w:t>Также</w:t>
      </w:r>
      <w:r w:rsidR="002C30DA">
        <w:t xml:space="preserve"> </w:t>
      </w:r>
      <w:r w:rsidRPr="00AF092F">
        <w:t>были</w:t>
      </w:r>
      <w:r w:rsidR="002C30DA">
        <w:t xml:space="preserve"> </w:t>
      </w:r>
      <w:r w:rsidRPr="00AF092F">
        <w:t>четко</w:t>
      </w:r>
      <w:r w:rsidR="002C30DA">
        <w:t xml:space="preserve"> </w:t>
      </w:r>
      <w:r w:rsidRPr="00AF092F">
        <w:t>определены</w:t>
      </w:r>
      <w:r w:rsidR="002C30DA">
        <w:t xml:space="preserve"> </w:t>
      </w:r>
      <w:r w:rsidRPr="00AF092F">
        <w:t>три</w:t>
      </w:r>
      <w:r w:rsidR="002C30DA">
        <w:t xml:space="preserve"> </w:t>
      </w:r>
      <w:r w:rsidRPr="00AF092F">
        <w:t>ключевых</w:t>
      </w:r>
      <w:r w:rsidR="002C30DA">
        <w:t xml:space="preserve"> </w:t>
      </w:r>
      <w:r w:rsidRPr="00AF092F">
        <w:t>компонента</w:t>
      </w:r>
      <w:r w:rsidR="002C30DA">
        <w:t xml:space="preserve"> </w:t>
      </w:r>
      <w:r w:rsidRPr="00AF092F">
        <w:t>системы:</w:t>
      </w:r>
      <w:r w:rsidR="002C30DA">
        <w:t xml:space="preserve"> </w:t>
      </w:r>
      <w:r w:rsidR="00631468">
        <w:t>«</w:t>
      </w:r>
      <w:r w:rsidRPr="00AF092F">
        <w:t>Витрина</w:t>
      </w:r>
      <w:r w:rsidR="002C30DA">
        <w:t xml:space="preserve"> </w:t>
      </w:r>
      <w:r w:rsidRPr="00AF092F">
        <w:t>сайта</w:t>
      </w:r>
      <w:r w:rsidR="00631468">
        <w:t>»</w:t>
      </w:r>
      <w:r w:rsidRPr="00AF092F">
        <w:t>,</w:t>
      </w:r>
      <w:r w:rsidR="002C30DA">
        <w:t xml:space="preserve"> </w:t>
      </w:r>
      <w:r w:rsidR="00631468">
        <w:t>«</w:t>
      </w:r>
      <w:r w:rsidRPr="00AF092F">
        <w:t>Админка</w:t>
      </w:r>
      <w:r w:rsidR="002C30DA">
        <w:t xml:space="preserve"> </w:t>
      </w:r>
      <w:r w:rsidRPr="00AF092F">
        <w:t>сайта</w:t>
      </w:r>
      <w:r w:rsidR="00631468">
        <w:t>»</w:t>
      </w:r>
      <w:r w:rsidR="002C30DA">
        <w:t xml:space="preserve"> </w:t>
      </w:r>
      <w:r w:rsidRPr="00AF092F">
        <w:t>и</w:t>
      </w:r>
      <w:r w:rsidR="002C30DA">
        <w:t xml:space="preserve"> </w:t>
      </w:r>
      <w:r w:rsidR="00631468">
        <w:t>«</w:t>
      </w:r>
      <w:r w:rsidRPr="00AF092F">
        <w:t>Аккаунты</w:t>
      </w:r>
      <w:r w:rsidR="002C30DA">
        <w:t xml:space="preserve"> </w:t>
      </w:r>
      <w:r w:rsidRPr="00AF092F">
        <w:t>участников</w:t>
      </w:r>
      <w:r w:rsidR="00631468">
        <w:t>»</w:t>
      </w:r>
      <w:r w:rsidRPr="00AF092F">
        <w:t>,</w:t>
      </w:r>
      <w:r w:rsidR="002C30DA">
        <w:t xml:space="preserve"> </w:t>
      </w:r>
      <w:r w:rsidRPr="00AF092F">
        <w:t>с</w:t>
      </w:r>
      <w:r w:rsidR="002C30DA">
        <w:t xml:space="preserve"> </w:t>
      </w:r>
      <w:r w:rsidRPr="00AF092F">
        <w:t>описанием</w:t>
      </w:r>
      <w:r w:rsidR="002C30DA">
        <w:t xml:space="preserve"> </w:t>
      </w:r>
      <w:r w:rsidRPr="00AF092F">
        <w:t>их</w:t>
      </w:r>
      <w:r w:rsidR="002C30DA">
        <w:t xml:space="preserve"> </w:t>
      </w:r>
      <w:r w:rsidRPr="00AF092F">
        <w:t>основного</w:t>
      </w:r>
      <w:r w:rsidR="002C30DA">
        <w:t xml:space="preserve"> </w:t>
      </w:r>
      <w:r w:rsidRPr="00AF092F">
        <w:t>наполнения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функционала.</w:t>
      </w:r>
    </w:p>
    <w:p w14:paraId="3AE06AD2" w14:textId="0784D87A" w:rsidR="00AF092F" w:rsidRPr="00AF092F" w:rsidRDefault="00AF092F" w:rsidP="00AF092F">
      <w:pPr>
        <w:pStyle w:val="22"/>
      </w:pPr>
      <w:r w:rsidRPr="00AF092F">
        <w:t>Особое</w:t>
      </w:r>
      <w:r w:rsidR="002C30DA">
        <w:t xml:space="preserve"> </w:t>
      </w:r>
      <w:r w:rsidRPr="00AF092F">
        <w:t>внимание</w:t>
      </w:r>
      <w:r w:rsidR="002C30DA">
        <w:t xml:space="preserve"> </w:t>
      </w:r>
      <w:r w:rsidRPr="00AF092F">
        <w:t>было</w:t>
      </w:r>
      <w:r w:rsidR="002C30DA">
        <w:t xml:space="preserve"> </w:t>
      </w:r>
      <w:r w:rsidRPr="00AF092F">
        <w:t>уделено</w:t>
      </w:r>
      <w:r w:rsidR="002C30DA">
        <w:t xml:space="preserve"> </w:t>
      </w:r>
      <w:r w:rsidRPr="00AF092F">
        <w:t>требованиям</w:t>
      </w:r>
      <w:r w:rsidR="002C30DA">
        <w:t xml:space="preserve"> </w:t>
      </w:r>
      <w:r w:rsidRPr="00AF092F">
        <w:t>к</w:t>
      </w:r>
      <w:r w:rsidR="002C30DA">
        <w:t xml:space="preserve"> </w:t>
      </w:r>
      <w:r w:rsidRPr="00AF092F">
        <w:t>масштабируемости,</w:t>
      </w:r>
      <w:r w:rsidR="002C30DA">
        <w:t xml:space="preserve"> </w:t>
      </w:r>
      <w:r w:rsidRPr="00AF092F">
        <w:t>так</w:t>
      </w:r>
      <w:r w:rsidR="002C30DA">
        <w:t xml:space="preserve"> </w:t>
      </w:r>
      <w:r w:rsidRPr="00AF092F">
        <w:t>как</w:t>
      </w:r>
      <w:r w:rsidR="002C30DA">
        <w:t xml:space="preserve"> </w:t>
      </w:r>
      <w:r w:rsidRPr="00AF092F">
        <w:t>портал</w:t>
      </w:r>
      <w:r w:rsidR="002C30DA">
        <w:t xml:space="preserve"> </w:t>
      </w:r>
      <w:r w:rsidRPr="00AF092F">
        <w:t>изначально</w:t>
      </w:r>
      <w:r w:rsidR="002C30DA">
        <w:t xml:space="preserve"> </w:t>
      </w:r>
      <w:r w:rsidRPr="00AF092F">
        <w:t>планировался</w:t>
      </w:r>
      <w:r w:rsidR="002C30DA">
        <w:t xml:space="preserve"> </w:t>
      </w:r>
      <w:r w:rsidRPr="00AF092F">
        <w:t>для</w:t>
      </w:r>
      <w:r w:rsidR="002C30DA">
        <w:t xml:space="preserve"> </w:t>
      </w:r>
      <w:r w:rsidRPr="00AF092F">
        <w:t>запуска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двух</w:t>
      </w:r>
      <w:r w:rsidR="002C30DA">
        <w:t xml:space="preserve"> </w:t>
      </w:r>
      <w:r w:rsidRPr="00AF092F">
        <w:t>городах</w:t>
      </w:r>
      <w:r w:rsidR="002C30DA">
        <w:t xml:space="preserve"> </w:t>
      </w:r>
      <w:r w:rsidRPr="00AF092F">
        <w:t>(Екатеринбург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Астана)</w:t>
      </w:r>
      <w:r w:rsidR="002C30DA">
        <w:t xml:space="preserve"> </w:t>
      </w:r>
      <w:r w:rsidRPr="00AF092F">
        <w:t>с</w:t>
      </w:r>
      <w:r w:rsidR="002C30DA">
        <w:t xml:space="preserve"> </w:t>
      </w:r>
      <w:r w:rsidRPr="00AF092F">
        <w:t>перспективой</w:t>
      </w:r>
      <w:r w:rsidR="002C30DA">
        <w:t xml:space="preserve"> </w:t>
      </w:r>
      <w:r w:rsidRPr="00AF092F">
        <w:t>дальнейшего</w:t>
      </w:r>
      <w:r w:rsidR="002C30DA">
        <w:t xml:space="preserve"> </w:t>
      </w:r>
      <w:r w:rsidRPr="00AF092F">
        <w:t>расширения.</w:t>
      </w:r>
      <w:r w:rsidR="002C30DA">
        <w:t xml:space="preserve"> </w:t>
      </w:r>
      <w:r w:rsidRPr="00AF092F">
        <w:t>Это</w:t>
      </w:r>
      <w:r w:rsidR="002C30DA">
        <w:t xml:space="preserve"> </w:t>
      </w:r>
      <w:r w:rsidRPr="00AF092F">
        <w:t>повлияло</w:t>
      </w:r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архитектурные</w:t>
      </w:r>
      <w:r w:rsidR="002C30DA">
        <w:t xml:space="preserve"> </w:t>
      </w:r>
      <w:r w:rsidRPr="00AF092F">
        <w:t>решения,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частности,</w:t>
      </w:r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необходимость</w:t>
      </w:r>
      <w:r w:rsidR="002C30DA">
        <w:t xml:space="preserve"> </w:t>
      </w:r>
      <w:r w:rsidRPr="00AF092F">
        <w:t>поддержки</w:t>
      </w:r>
      <w:r w:rsidR="002C30DA">
        <w:t xml:space="preserve"> </w:t>
      </w:r>
      <w:proofErr w:type="spellStart"/>
      <w:r w:rsidRPr="00AF092F">
        <w:t>мультитенантности</w:t>
      </w:r>
      <w:proofErr w:type="spellEnd"/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уровне</w:t>
      </w:r>
      <w:r w:rsidR="002C30DA">
        <w:t xml:space="preserve"> </w:t>
      </w:r>
      <w:r w:rsidRPr="00AF092F">
        <w:t>данных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конфигураций</w:t>
      </w:r>
      <w:r w:rsidR="002C30DA">
        <w:t xml:space="preserve"> </w:t>
      </w:r>
      <w:r w:rsidRPr="00AF092F">
        <w:t>для</w:t>
      </w:r>
      <w:r w:rsidR="002C30DA">
        <w:t xml:space="preserve"> </w:t>
      </w:r>
      <w:r w:rsidRPr="00AF092F">
        <w:t>каждого</w:t>
      </w:r>
      <w:r w:rsidR="002C30DA">
        <w:t xml:space="preserve"> </w:t>
      </w:r>
      <w:r w:rsidRPr="00AF092F">
        <w:t>города.</w:t>
      </w:r>
    </w:p>
    <w:p w14:paraId="4E6EDB65" w14:textId="3E03506A" w:rsidR="00AF092F" w:rsidRPr="00AF092F" w:rsidRDefault="00AF092F" w:rsidP="00AF092F">
      <w:pPr>
        <w:pStyle w:val="22"/>
      </w:pPr>
      <w:r w:rsidRPr="00AF092F">
        <w:t>На</w:t>
      </w:r>
      <w:r w:rsidR="002C30DA">
        <w:t xml:space="preserve"> </w:t>
      </w:r>
      <w:r w:rsidRPr="00AF092F">
        <w:t>основе</w:t>
      </w:r>
      <w:r w:rsidR="002C30DA">
        <w:t xml:space="preserve"> </w:t>
      </w:r>
      <w:r w:rsidRPr="00AF092F">
        <w:t>проанализированных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уточненных</w:t>
      </w:r>
      <w:r w:rsidR="002C30DA">
        <w:t xml:space="preserve"> </w:t>
      </w:r>
      <w:r w:rsidRPr="00AF092F">
        <w:t>требований</w:t>
      </w:r>
      <w:r w:rsidR="002C30DA">
        <w:t xml:space="preserve"> </w:t>
      </w:r>
      <w:r w:rsidRPr="00AF092F">
        <w:t>был</w:t>
      </w:r>
      <w:r w:rsidR="002C30DA">
        <w:t xml:space="preserve"> </w:t>
      </w:r>
      <w:r w:rsidRPr="00AF092F">
        <w:t>сформирован</w:t>
      </w:r>
      <w:r w:rsidR="002C30DA">
        <w:t xml:space="preserve"> </w:t>
      </w:r>
      <w:r w:rsidRPr="00AF092F">
        <w:t>план</w:t>
      </w:r>
      <w:r w:rsidR="002C30DA">
        <w:t xml:space="preserve"> </w:t>
      </w:r>
      <w:r w:rsidRPr="00AF092F">
        <w:t>действий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первоначальный</w:t>
      </w:r>
      <w:r w:rsidR="002C30DA">
        <w:t xml:space="preserve"> </w:t>
      </w:r>
      <w:proofErr w:type="spellStart"/>
      <w:r w:rsidRPr="00AF092F">
        <w:t>backlog</w:t>
      </w:r>
      <w:proofErr w:type="spellEnd"/>
      <w:r w:rsidR="002C30DA">
        <w:t xml:space="preserve"> </w:t>
      </w:r>
      <w:r w:rsidRPr="00AF092F">
        <w:t>проекта.</w:t>
      </w:r>
      <w:r w:rsidR="002C30DA">
        <w:t xml:space="preserve"> </w:t>
      </w:r>
      <w:r w:rsidRPr="00AF092F">
        <w:t>Задачи</w:t>
      </w:r>
      <w:r w:rsidR="002C30DA">
        <w:t xml:space="preserve"> </w:t>
      </w:r>
      <w:r w:rsidRPr="00AF092F">
        <w:t>декомпозировались</w:t>
      </w:r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более</w:t>
      </w:r>
      <w:r w:rsidR="002C30DA">
        <w:t xml:space="preserve"> </w:t>
      </w:r>
      <w:r w:rsidRPr="00AF092F">
        <w:t>мелкие,</w:t>
      </w:r>
      <w:r w:rsidR="002C30DA">
        <w:t xml:space="preserve"> </w:t>
      </w:r>
      <w:r w:rsidRPr="00AF092F">
        <w:t>оценивались</w:t>
      </w:r>
      <w:r w:rsidR="002C30DA">
        <w:t xml:space="preserve"> </w:t>
      </w:r>
      <w:r w:rsidRPr="00AF092F">
        <w:t>по</w:t>
      </w:r>
      <w:r w:rsidR="002C30DA">
        <w:t xml:space="preserve"> </w:t>
      </w:r>
      <w:r w:rsidRPr="00AF092F">
        <w:t>сложности</w:t>
      </w:r>
      <w:r w:rsidR="002C30DA">
        <w:t xml:space="preserve"> </w:t>
      </w:r>
      <w:r w:rsidRPr="00AF092F">
        <w:t>(с</w:t>
      </w:r>
      <w:r w:rsidR="002C30DA">
        <w:t xml:space="preserve"> </w:t>
      </w:r>
      <w:r w:rsidRPr="00AF092F">
        <w:lastRenderedPageBreak/>
        <w:t>использованием</w:t>
      </w:r>
      <w:r w:rsidR="002C30DA">
        <w:t xml:space="preserve"> </w:t>
      </w:r>
      <w:r w:rsidRPr="00AF092F">
        <w:t>системы</w:t>
      </w:r>
      <w:r w:rsidR="002C30DA">
        <w:t xml:space="preserve"> </w:t>
      </w:r>
      <w:proofErr w:type="spellStart"/>
      <w:r w:rsidRPr="00AF092F">
        <w:t>story</w:t>
      </w:r>
      <w:proofErr w:type="spellEnd"/>
      <w:r w:rsidR="002C30DA">
        <w:t xml:space="preserve"> </w:t>
      </w:r>
      <w:proofErr w:type="spellStart"/>
      <w:r w:rsidRPr="00AF092F">
        <w:t>points</w:t>
      </w:r>
      <w:proofErr w:type="spellEnd"/>
      <w:r w:rsidRPr="00AF092F">
        <w:t>)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распределялись</w:t>
      </w:r>
      <w:r w:rsidR="002C30DA">
        <w:t xml:space="preserve"> </w:t>
      </w:r>
      <w:r w:rsidRPr="00AF092F">
        <w:t>по</w:t>
      </w:r>
      <w:r w:rsidR="002C30DA">
        <w:t xml:space="preserve"> </w:t>
      </w:r>
      <w:r w:rsidRPr="00AF092F">
        <w:t>спринтам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системе</w:t>
      </w:r>
      <w:r w:rsidR="002C30DA">
        <w:t xml:space="preserve"> </w:t>
      </w:r>
      <w:r w:rsidRPr="00AF092F">
        <w:t>управления</w:t>
      </w:r>
      <w:r w:rsidR="002C30DA">
        <w:t xml:space="preserve"> </w:t>
      </w:r>
      <w:r w:rsidRPr="00AF092F">
        <w:t>проектами</w:t>
      </w:r>
      <w:r w:rsidR="002C30DA">
        <w:t xml:space="preserve"> </w:t>
      </w:r>
      <w:proofErr w:type="spellStart"/>
      <w:r w:rsidRPr="00AF092F">
        <w:t>Яндекс.Трекер</w:t>
      </w:r>
      <w:proofErr w:type="spellEnd"/>
      <w:r w:rsidRPr="00AF092F">
        <w:t>.</w:t>
      </w:r>
      <w:r w:rsidR="002C30DA">
        <w:t xml:space="preserve"> </w:t>
      </w:r>
      <w:proofErr w:type="spellStart"/>
      <w:r w:rsidRPr="00AF092F">
        <w:t>Backlog</w:t>
      </w:r>
      <w:proofErr w:type="spellEnd"/>
      <w:r w:rsidR="002C30DA">
        <w:t xml:space="preserve"> </w:t>
      </w:r>
      <w:r w:rsidRPr="00AF092F">
        <w:t>формировался</w:t>
      </w:r>
      <w:r w:rsidR="002C30DA">
        <w:t xml:space="preserve"> </w:t>
      </w:r>
      <w:r w:rsidRPr="00AF092F">
        <w:t>с</w:t>
      </w:r>
      <w:r w:rsidR="002C30DA">
        <w:t xml:space="preserve"> </w:t>
      </w:r>
      <w:r w:rsidRPr="00AF092F">
        <w:t>учетом</w:t>
      </w:r>
      <w:r w:rsidR="002C30DA">
        <w:t xml:space="preserve"> </w:t>
      </w:r>
      <w:r w:rsidRPr="00AF092F">
        <w:t>очередности</w:t>
      </w:r>
      <w:r w:rsidR="002C30DA">
        <w:t xml:space="preserve"> </w:t>
      </w:r>
      <w:r w:rsidRPr="00AF092F">
        <w:t>разработки,</w:t>
      </w:r>
      <w:r w:rsidR="002C30DA">
        <w:t xml:space="preserve"> </w:t>
      </w:r>
      <w:r w:rsidRPr="00AF092F">
        <w:t>указанной</w:t>
      </w:r>
      <w:r w:rsidR="002C30DA">
        <w:t xml:space="preserve"> </w:t>
      </w:r>
      <w:r w:rsidRPr="00AF092F">
        <w:t>заказчиком.</w:t>
      </w:r>
      <w:r w:rsidR="002C30DA">
        <w:t xml:space="preserve"> </w:t>
      </w:r>
      <w:r>
        <w:t>В</w:t>
      </w:r>
      <w:r w:rsidR="002C30DA">
        <w:t xml:space="preserve"> </w:t>
      </w:r>
      <w:r>
        <w:t>результате</w:t>
      </w:r>
      <w:r w:rsidR="002C30DA">
        <w:t xml:space="preserve"> </w:t>
      </w:r>
      <w:r>
        <w:t>были</w:t>
      </w:r>
      <w:r w:rsidR="002C30DA">
        <w:t xml:space="preserve"> </w:t>
      </w:r>
      <w:r>
        <w:t>сформированы</w:t>
      </w:r>
      <w:r w:rsidR="002C30DA">
        <w:t xml:space="preserve"> </w:t>
      </w:r>
      <w:r>
        <w:t>три</w:t>
      </w:r>
      <w:r w:rsidR="002C30DA">
        <w:t xml:space="preserve"> </w:t>
      </w:r>
      <w:r>
        <w:t>очереди:</w:t>
      </w:r>
    </w:p>
    <w:p w14:paraId="0DE39B1E" w14:textId="18118F4A" w:rsidR="00AF092F" w:rsidRPr="00BF3F44" w:rsidRDefault="00AF092F" w:rsidP="00BF3F44">
      <w:pPr>
        <w:pStyle w:val="51"/>
      </w:pPr>
      <w:r w:rsidRPr="00BF3F44">
        <w:t>Реализация</w:t>
      </w:r>
      <w:r w:rsidR="002C30DA">
        <w:t xml:space="preserve"> </w:t>
      </w:r>
      <w:r w:rsidR="00631468">
        <w:t>«</w:t>
      </w:r>
      <w:r w:rsidRPr="00BF3F44">
        <w:t>Витрины</w:t>
      </w:r>
      <w:r w:rsidR="002C30DA">
        <w:t xml:space="preserve"> </w:t>
      </w:r>
      <w:r w:rsidRPr="00BF3F44">
        <w:t>сайта</w:t>
      </w:r>
      <w:r w:rsidR="00631468">
        <w:t>»</w:t>
      </w:r>
      <w:r w:rsidR="002C30DA">
        <w:t xml:space="preserve"> </w:t>
      </w:r>
      <w:r w:rsidRPr="00BF3F44">
        <w:t>и</w:t>
      </w:r>
      <w:r w:rsidR="002C30DA">
        <w:t xml:space="preserve"> </w:t>
      </w:r>
      <w:r w:rsidRPr="00BF3F44">
        <w:t>базовой</w:t>
      </w:r>
      <w:r w:rsidR="002C30DA">
        <w:t xml:space="preserve"> </w:t>
      </w:r>
      <w:r w:rsidR="00631468">
        <w:t>«</w:t>
      </w:r>
      <w:r w:rsidRPr="00BF3F44">
        <w:t>Админки</w:t>
      </w:r>
      <w:r w:rsidR="002C30DA">
        <w:t xml:space="preserve"> </w:t>
      </w:r>
      <w:r w:rsidRPr="00BF3F44">
        <w:t>сайта</w:t>
      </w:r>
      <w:r w:rsidR="00631468">
        <w:t>»</w:t>
      </w:r>
      <w:r w:rsidRPr="00BF3F44">
        <w:t>.</w:t>
      </w:r>
      <w:r w:rsidR="002C30DA">
        <w:t xml:space="preserve"> </w:t>
      </w:r>
      <w:r w:rsidRPr="00BF3F44">
        <w:t>Это</w:t>
      </w:r>
      <w:r w:rsidR="002C30DA">
        <w:t xml:space="preserve"> </w:t>
      </w:r>
      <w:r w:rsidRPr="00BF3F44">
        <w:t>включало</w:t>
      </w:r>
      <w:r w:rsidR="002C30DA">
        <w:t xml:space="preserve"> </w:t>
      </w:r>
      <w:r w:rsidRPr="00BF3F44">
        <w:t>разработку</w:t>
      </w:r>
      <w:r w:rsidR="002C30DA">
        <w:t xml:space="preserve"> </w:t>
      </w:r>
      <w:r w:rsidRPr="00BF3F44">
        <w:t>основных</w:t>
      </w:r>
      <w:r w:rsidR="002C30DA">
        <w:t xml:space="preserve"> </w:t>
      </w:r>
      <w:r w:rsidRPr="00BF3F44">
        <w:t>публичных</w:t>
      </w:r>
      <w:r w:rsidR="002C30DA">
        <w:t xml:space="preserve"> </w:t>
      </w:r>
      <w:r w:rsidRPr="00BF3F44">
        <w:t>страниц,</w:t>
      </w:r>
      <w:r w:rsidR="002C30DA">
        <w:t xml:space="preserve"> </w:t>
      </w:r>
      <w:r w:rsidRPr="00BF3F44">
        <w:t>отображение</w:t>
      </w:r>
      <w:r w:rsidR="002C30DA">
        <w:t xml:space="preserve"> </w:t>
      </w:r>
      <w:r w:rsidRPr="00BF3F44">
        <w:t>календаря</w:t>
      </w:r>
      <w:r w:rsidR="002C30DA">
        <w:t xml:space="preserve"> </w:t>
      </w:r>
      <w:r w:rsidRPr="00BF3F44">
        <w:t>мероприятий,</w:t>
      </w:r>
      <w:r w:rsidR="002C30DA">
        <w:t xml:space="preserve"> </w:t>
      </w:r>
      <w:r w:rsidRPr="00BF3F44">
        <w:t>информации</w:t>
      </w:r>
      <w:r w:rsidR="002C30DA">
        <w:t xml:space="preserve"> </w:t>
      </w:r>
      <w:r w:rsidRPr="00BF3F44">
        <w:t>о</w:t>
      </w:r>
      <w:r w:rsidR="002C30DA">
        <w:t xml:space="preserve"> </w:t>
      </w:r>
      <w:r w:rsidRPr="00BF3F44">
        <w:t>проектах</w:t>
      </w:r>
      <w:r w:rsidR="002C30DA">
        <w:t xml:space="preserve"> </w:t>
      </w:r>
      <w:r w:rsidRPr="00BF3F44">
        <w:t>и</w:t>
      </w:r>
      <w:r w:rsidR="002C30DA">
        <w:t xml:space="preserve"> </w:t>
      </w:r>
      <w:r w:rsidRPr="00BF3F44">
        <w:t>сообществах,</w:t>
      </w:r>
      <w:r w:rsidR="002C30DA">
        <w:t xml:space="preserve"> </w:t>
      </w:r>
      <w:r w:rsidRPr="00BF3F44">
        <w:t>а</w:t>
      </w:r>
      <w:r w:rsidR="002C30DA">
        <w:t xml:space="preserve"> </w:t>
      </w:r>
      <w:r w:rsidRPr="00BF3F44">
        <w:t>также</w:t>
      </w:r>
      <w:r w:rsidR="002C30DA">
        <w:t xml:space="preserve"> </w:t>
      </w:r>
      <w:r w:rsidRPr="00BF3F44">
        <w:t>создание</w:t>
      </w:r>
      <w:r w:rsidR="002C30DA">
        <w:t xml:space="preserve"> </w:t>
      </w:r>
      <w:r w:rsidRPr="00BF3F44">
        <w:t>административного</w:t>
      </w:r>
      <w:r w:rsidR="002C30DA">
        <w:t xml:space="preserve"> </w:t>
      </w:r>
      <w:r w:rsidRPr="00BF3F44">
        <w:t>интерфейса</w:t>
      </w:r>
      <w:r w:rsidR="002C30DA">
        <w:t xml:space="preserve"> </w:t>
      </w:r>
      <w:r w:rsidRPr="00BF3F44">
        <w:t>для</w:t>
      </w:r>
      <w:r w:rsidR="002C30DA">
        <w:t xml:space="preserve"> </w:t>
      </w:r>
      <w:r w:rsidRPr="00BF3F44">
        <w:t>управления</w:t>
      </w:r>
      <w:r w:rsidR="002C30DA">
        <w:t xml:space="preserve"> </w:t>
      </w:r>
      <w:r w:rsidRPr="00BF3F44">
        <w:t>базовым</w:t>
      </w:r>
      <w:r w:rsidR="002C30DA">
        <w:t xml:space="preserve"> </w:t>
      </w:r>
      <w:r w:rsidRPr="00BF3F44">
        <w:t>контентом</w:t>
      </w:r>
      <w:r w:rsidR="002C30DA">
        <w:t xml:space="preserve"> </w:t>
      </w:r>
      <w:r w:rsidRPr="00BF3F44">
        <w:t>и</w:t>
      </w:r>
      <w:r w:rsidR="002C30DA">
        <w:t xml:space="preserve"> </w:t>
      </w:r>
      <w:r w:rsidRPr="00BF3F44">
        <w:t>настройками.</w:t>
      </w:r>
    </w:p>
    <w:p w14:paraId="6FC2972D" w14:textId="16ED2FEC" w:rsidR="00AF092F" w:rsidRPr="00BF3F44" w:rsidRDefault="00AF092F" w:rsidP="00BF3F44">
      <w:pPr>
        <w:pStyle w:val="51"/>
      </w:pPr>
      <w:r w:rsidRPr="00BF3F44">
        <w:t>Разработка</w:t>
      </w:r>
      <w:r w:rsidR="002C30DA">
        <w:t xml:space="preserve"> </w:t>
      </w:r>
      <w:r w:rsidRPr="00BF3F44">
        <w:t>функционала</w:t>
      </w:r>
      <w:r w:rsidR="002C30DA">
        <w:t xml:space="preserve"> </w:t>
      </w:r>
      <w:r w:rsidR="00631468">
        <w:t>«</w:t>
      </w:r>
      <w:r w:rsidRPr="00BF3F44">
        <w:t>Аккаунтов</w:t>
      </w:r>
      <w:r w:rsidR="002C30DA">
        <w:t xml:space="preserve"> </w:t>
      </w:r>
      <w:r w:rsidRPr="00BF3F44">
        <w:t>участников</w:t>
      </w:r>
      <w:r w:rsidR="00631468">
        <w:t>»</w:t>
      </w:r>
      <w:r w:rsidRPr="00BF3F44">
        <w:t>,</w:t>
      </w:r>
      <w:r w:rsidR="002C30DA">
        <w:t xml:space="preserve"> </w:t>
      </w:r>
      <w:r w:rsidRPr="00BF3F44">
        <w:t>включая</w:t>
      </w:r>
      <w:r w:rsidR="002C30DA">
        <w:t xml:space="preserve"> </w:t>
      </w:r>
      <w:r w:rsidRPr="00BF3F44">
        <w:t>систему</w:t>
      </w:r>
      <w:r w:rsidR="002C30DA">
        <w:t xml:space="preserve"> </w:t>
      </w:r>
      <w:r w:rsidRPr="00BF3F44">
        <w:t>регистрации</w:t>
      </w:r>
      <w:r w:rsidR="002C30DA">
        <w:t xml:space="preserve"> </w:t>
      </w:r>
      <w:r w:rsidRPr="00BF3F44">
        <w:t>и</w:t>
      </w:r>
      <w:r w:rsidR="002C30DA">
        <w:t xml:space="preserve"> </w:t>
      </w:r>
      <w:r w:rsidRPr="00BF3F44">
        <w:t>авторизации,</w:t>
      </w:r>
      <w:r w:rsidR="002C30DA">
        <w:t xml:space="preserve"> </w:t>
      </w:r>
      <w:r w:rsidRPr="00BF3F44">
        <w:t>создание</w:t>
      </w:r>
      <w:r w:rsidR="002C30DA">
        <w:t xml:space="preserve"> </w:t>
      </w:r>
      <w:r w:rsidRPr="00BF3F44">
        <w:t>личных</w:t>
      </w:r>
      <w:r w:rsidR="002C30DA">
        <w:t xml:space="preserve"> </w:t>
      </w:r>
      <w:r w:rsidRPr="00BF3F44">
        <w:t>кабинетов</w:t>
      </w:r>
      <w:r w:rsidR="002C30DA">
        <w:t xml:space="preserve"> </w:t>
      </w:r>
      <w:r w:rsidRPr="00BF3F44">
        <w:t>с</w:t>
      </w:r>
      <w:r w:rsidR="002C30DA">
        <w:t xml:space="preserve"> </w:t>
      </w:r>
      <w:r w:rsidRPr="00BF3F44">
        <w:t>базовым</w:t>
      </w:r>
      <w:r w:rsidR="002C30DA">
        <w:t xml:space="preserve"> </w:t>
      </w:r>
      <w:r w:rsidRPr="00BF3F44">
        <w:t>набором</w:t>
      </w:r>
      <w:r w:rsidR="002C30DA">
        <w:t xml:space="preserve"> </w:t>
      </w:r>
      <w:r w:rsidRPr="00BF3F44">
        <w:t>функций,</w:t>
      </w:r>
      <w:r w:rsidR="002C30DA">
        <w:t xml:space="preserve"> </w:t>
      </w:r>
      <w:r w:rsidRPr="00BF3F44">
        <w:t>соответствующим</w:t>
      </w:r>
      <w:r w:rsidR="002C30DA">
        <w:t xml:space="preserve"> </w:t>
      </w:r>
      <w:r w:rsidRPr="00BF3F44">
        <w:t>начальным</w:t>
      </w:r>
      <w:r w:rsidR="002C30DA">
        <w:t xml:space="preserve"> </w:t>
      </w:r>
      <w:r w:rsidRPr="00BF3F44">
        <w:t>уровням</w:t>
      </w:r>
      <w:r w:rsidR="002C30DA">
        <w:t xml:space="preserve"> </w:t>
      </w:r>
      <w:r w:rsidRPr="00BF3F44">
        <w:t>пользователей</w:t>
      </w:r>
      <w:r w:rsidR="002C30DA">
        <w:t xml:space="preserve"> </w:t>
      </w:r>
      <w:r w:rsidRPr="00BF3F44">
        <w:t>(</w:t>
      </w:r>
      <w:r w:rsidR="00631468">
        <w:t>«</w:t>
      </w:r>
      <w:r w:rsidRPr="00BF3F44">
        <w:t>Гость</w:t>
      </w:r>
      <w:r w:rsidR="00631468">
        <w:t>»</w:t>
      </w:r>
      <w:r w:rsidRPr="00BF3F44">
        <w:t>,</w:t>
      </w:r>
      <w:r w:rsidR="002C30DA">
        <w:t xml:space="preserve"> </w:t>
      </w:r>
      <w:r w:rsidR="00631468">
        <w:t>«</w:t>
      </w:r>
      <w:r w:rsidRPr="00BF3F44">
        <w:t>Активист</w:t>
      </w:r>
      <w:r w:rsidR="00631468">
        <w:t>»</w:t>
      </w:r>
      <w:r w:rsidRPr="00BF3F44">
        <w:t>).</w:t>
      </w:r>
    </w:p>
    <w:p w14:paraId="172E8BEA" w14:textId="068B9723" w:rsidR="00AF092F" w:rsidRPr="00BF3F44" w:rsidRDefault="00AF092F" w:rsidP="00BF3F44">
      <w:pPr>
        <w:pStyle w:val="51"/>
      </w:pPr>
      <w:r w:rsidRPr="00BF3F44">
        <w:t>Поэтапное</w:t>
      </w:r>
      <w:r w:rsidR="002C30DA">
        <w:t xml:space="preserve"> </w:t>
      </w:r>
      <w:r w:rsidRPr="00BF3F44">
        <w:t>расширение</w:t>
      </w:r>
      <w:r w:rsidR="002C30DA">
        <w:t xml:space="preserve"> </w:t>
      </w:r>
      <w:r w:rsidRPr="00BF3F44">
        <w:t>функционала</w:t>
      </w:r>
      <w:r w:rsidR="002C30DA">
        <w:t xml:space="preserve"> </w:t>
      </w:r>
      <w:r w:rsidRPr="00BF3F44">
        <w:t>личных</w:t>
      </w:r>
      <w:r w:rsidR="002C30DA">
        <w:t xml:space="preserve"> </w:t>
      </w:r>
      <w:r w:rsidRPr="00BF3F44">
        <w:t>кабинетов</w:t>
      </w:r>
      <w:r w:rsidR="002C30DA">
        <w:t xml:space="preserve"> </w:t>
      </w:r>
      <w:r w:rsidRPr="00BF3F44">
        <w:t>для</w:t>
      </w:r>
      <w:r w:rsidR="002C30DA">
        <w:t xml:space="preserve"> </w:t>
      </w:r>
      <w:r w:rsidRPr="00BF3F44">
        <w:t>более</w:t>
      </w:r>
      <w:r w:rsidR="002C30DA">
        <w:t xml:space="preserve"> </w:t>
      </w:r>
      <w:r w:rsidRPr="00BF3F44">
        <w:t>высоких</w:t>
      </w:r>
      <w:r w:rsidR="002C30DA">
        <w:t xml:space="preserve"> </w:t>
      </w:r>
      <w:r w:rsidRPr="00BF3F44">
        <w:t>уровней</w:t>
      </w:r>
      <w:r w:rsidR="002C30DA">
        <w:t xml:space="preserve"> </w:t>
      </w:r>
      <w:r w:rsidRPr="00BF3F44">
        <w:t>пользователей</w:t>
      </w:r>
      <w:r w:rsidR="002C30DA">
        <w:t xml:space="preserve"> </w:t>
      </w:r>
      <w:r w:rsidRPr="00BF3F44">
        <w:t>(</w:t>
      </w:r>
      <w:r w:rsidR="00631468">
        <w:t>«</w:t>
      </w:r>
      <w:r w:rsidRPr="00BF3F44">
        <w:t>Тренер</w:t>
      </w:r>
      <w:r w:rsidR="00631468">
        <w:t>»</w:t>
      </w:r>
      <w:r w:rsidRPr="00BF3F44">
        <w:t>,</w:t>
      </w:r>
      <w:r w:rsidR="002C30DA">
        <w:t xml:space="preserve"> </w:t>
      </w:r>
      <w:r w:rsidR="00631468">
        <w:t>«</w:t>
      </w:r>
      <w:r w:rsidRPr="00BF3F44">
        <w:t>Куратор</w:t>
      </w:r>
      <w:r w:rsidR="00631468">
        <w:t>»</w:t>
      </w:r>
      <w:r w:rsidRPr="00BF3F44">
        <w:t>,</w:t>
      </w:r>
      <w:r w:rsidR="002C30DA">
        <w:t xml:space="preserve"> </w:t>
      </w:r>
      <w:r w:rsidR="00631468">
        <w:t>«</w:t>
      </w:r>
      <w:r w:rsidRPr="00BF3F44">
        <w:t>Лидер</w:t>
      </w:r>
      <w:r w:rsidR="00631468">
        <w:t>»</w:t>
      </w:r>
      <w:r w:rsidRPr="00BF3F44">
        <w:t>),</w:t>
      </w:r>
      <w:r w:rsidR="002C30DA">
        <w:t xml:space="preserve"> </w:t>
      </w:r>
      <w:r w:rsidRPr="00BF3F44">
        <w:t>внедрение</w:t>
      </w:r>
      <w:r w:rsidR="002C30DA">
        <w:t xml:space="preserve"> </w:t>
      </w:r>
      <w:r w:rsidRPr="00BF3F44">
        <w:t>дизайна,</w:t>
      </w:r>
      <w:r w:rsidR="002C30DA">
        <w:t xml:space="preserve"> </w:t>
      </w:r>
      <w:r w:rsidRPr="00BF3F44">
        <w:t>системы</w:t>
      </w:r>
      <w:r w:rsidR="002C30DA">
        <w:t xml:space="preserve"> </w:t>
      </w:r>
      <w:proofErr w:type="spellStart"/>
      <w:r w:rsidRPr="00BF3F44">
        <w:t>донатов</w:t>
      </w:r>
      <w:proofErr w:type="spellEnd"/>
      <w:r w:rsidR="002C30DA">
        <w:t xml:space="preserve"> </w:t>
      </w:r>
      <w:r w:rsidRPr="00BF3F44">
        <w:t>и</w:t>
      </w:r>
      <w:r w:rsidR="002C30DA">
        <w:t xml:space="preserve"> </w:t>
      </w:r>
      <w:r w:rsidRPr="00BF3F44">
        <w:t>прочих</w:t>
      </w:r>
      <w:r w:rsidR="002C30DA">
        <w:t xml:space="preserve"> </w:t>
      </w:r>
      <w:r w:rsidRPr="00BF3F44">
        <w:t>функций,</w:t>
      </w:r>
      <w:r w:rsidR="002C30DA">
        <w:t xml:space="preserve"> </w:t>
      </w:r>
      <w:r w:rsidRPr="00BF3F44">
        <w:t>описанных</w:t>
      </w:r>
      <w:r w:rsidR="002C30DA">
        <w:t xml:space="preserve"> </w:t>
      </w:r>
      <w:r w:rsidRPr="00BF3F44">
        <w:t>в</w:t>
      </w:r>
      <w:r w:rsidR="002C30DA">
        <w:t xml:space="preserve"> </w:t>
      </w:r>
      <w:r w:rsidRPr="00BF3F44">
        <w:t>ТЗ.</w:t>
      </w:r>
    </w:p>
    <w:p w14:paraId="6FBA5F81" w14:textId="373AA229" w:rsidR="00AF092F" w:rsidRPr="00AF092F" w:rsidRDefault="00AF092F" w:rsidP="00AF092F">
      <w:pPr>
        <w:pStyle w:val="22"/>
      </w:pPr>
      <w:proofErr w:type="spellStart"/>
      <w:r w:rsidRPr="00AF092F">
        <w:t>Backlog</w:t>
      </w:r>
      <w:proofErr w:type="spellEnd"/>
      <w:r w:rsidR="002C30DA">
        <w:t xml:space="preserve"> </w:t>
      </w:r>
      <w:r w:rsidRPr="00AF092F">
        <w:t>регулярно</w:t>
      </w:r>
      <w:r w:rsidR="002C30DA">
        <w:t xml:space="preserve"> </w:t>
      </w:r>
      <w:r w:rsidRPr="00AF092F">
        <w:t>пересматривался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дополнялся</w:t>
      </w:r>
      <w:r w:rsidR="002C30DA">
        <w:t xml:space="preserve"> </w:t>
      </w:r>
      <w:r w:rsidRPr="00AF092F">
        <w:t>в</w:t>
      </w:r>
      <w:r w:rsidR="002C30DA">
        <w:t xml:space="preserve"> </w:t>
      </w:r>
      <w:r w:rsidRPr="00AF092F">
        <w:t>ходе</w:t>
      </w:r>
      <w:r w:rsidR="002C30DA">
        <w:t xml:space="preserve"> </w:t>
      </w:r>
      <w:r w:rsidRPr="00AF092F">
        <w:t>проекта</w:t>
      </w:r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основе</w:t>
      </w:r>
      <w:r w:rsidR="002C30DA">
        <w:t xml:space="preserve"> </w:t>
      </w:r>
      <w:r w:rsidRPr="00AF092F">
        <w:t>обратной</w:t>
      </w:r>
      <w:r w:rsidR="002C30DA">
        <w:t xml:space="preserve"> </w:t>
      </w:r>
      <w:r w:rsidRPr="00AF092F">
        <w:t>связи</w:t>
      </w:r>
      <w:r w:rsidR="002C30DA">
        <w:t xml:space="preserve"> </w:t>
      </w:r>
      <w:r w:rsidRPr="00AF092F">
        <w:t>от</w:t>
      </w:r>
      <w:r w:rsidR="002C30DA">
        <w:t xml:space="preserve"> </w:t>
      </w:r>
      <w:r w:rsidRPr="00AF092F">
        <w:t>заказчика,</w:t>
      </w:r>
      <w:r w:rsidR="002C30DA">
        <w:t xml:space="preserve"> </w:t>
      </w:r>
      <w:r w:rsidRPr="00AF092F">
        <w:t>результатов</w:t>
      </w:r>
      <w:r w:rsidR="002C30DA">
        <w:t xml:space="preserve"> </w:t>
      </w:r>
      <w:r w:rsidRPr="00AF092F">
        <w:t>тестирования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уточнения</w:t>
      </w:r>
      <w:r w:rsidR="002C30DA">
        <w:t xml:space="preserve"> </w:t>
      </w:r>
      <w:r w:rsidRPr="00AF092F">
        <w:t>требований.</w:t>
      </w:r>
      <w:r w:rsidR="002C30DA">
        <w:t xml:space="preserve"> </w:t>
      </w:r>
      <w:r w:rsidRPr="00AF092F">
        <w:t>Такой</w:t>
      </w:r>
      <w:r w:rsidR="002C30DA">
        <w:t xml:space="preserve"> </w:t>
      </w:r>
      <w:r w:rsidRPr="00AF092F">
        <w:t>подход</w:t>
      </w:r>
      <w:r w:rsidR="002C30DA">
        <w:t xml:space="preserve"> </w:t>
      </w:r>
      <w:r w:rsidRPr="00AF092F">
        <w:t>позволил</w:t>
      </w:r>
      <w:r w:rsidR="002C30DA">
        <w:t xml:space="preserve"> </w:t>
      </w:r>
      <w:r w:rsidRPr="00AF092F">
        <w:t>гибко</w:t>
      </w:r>
      <w:r w:rsidR="002C30DA">
        <w:t xml:space="preserve"> </w:t>
      </w:r>
      <w:r w:rsidRPr="00AF092F">
        <w:t>реагировать</w:t>
      </w:r>
      <w:r w:rsidR="002C30DA">
        <w:t xml:space="preserve"> </w:t>
      </w:r>
      <w:r w:rsidRPr="00AF092F">
        <w:t>на</w:t>
      </w:r>
      <w:r w:rsidR="002C30DA">
        <w:t xml:space="preserve"> </w:t>
      </w:r>
      <w:r w:rsidRPr="00AF092F">
        <w:t>изменения</w:t>
      </w:r>
      <w:r w:rsidR="002C30DA">
        <w:t xml:space="preserve"> </w:t>
      </w:r>
      <w:r w:rsidRPr="00AF092F">
        <w:t>и</w:t>
      </w:r>
      <w:r w:rsidR="002C30DA">
        <w:t xml:space="preserve"> </w:t>
      </w:r>
      <w:r w:rsidRPr="00AF092F">
        <w:t>обеспечивать</w:t>
      </w:r>
      <w:r w:rsidR="002C30DA">
        <w:t xml:space="preserve"> </w:t>
      </w:r>
      <w:r w:rsidRPr="00AF092F">
        <w:t>планомерное</w:t>
      </w:r>
      <w:r w:rsidR="002C30DA">
        <w:t xml:space="preserve"> </w:t>
      </w:r>
      <w:r w:rsidRPr="00AF092F">
        <w:t>движение</w:t>
      </w:r>
      <w:r w:rsidR="002C30DA">
        <w:t xml:space="preserve"> </w:t>
      </w:r>
      <w:r w:rsidRPr="00AF092F">
        <w:t>к</w:t>
      </w:r>
      <w:r w:rsidR="002C30DA">
        <w:t xml:space="preserve"> </w:t>
      </w:r>
      <w:r w:rsidRPr="00AF092F">
        <w:t>достижению</w:t>
      </w:r>
      <w:r w:rsidR="002C30DA">
        <w:t xml:space="preserve"> </w:t>
      </w:r>
      <w:r w:rsidRPr="00AF092F">
        <w:t>основной</w:t>
      </w:r>
      <w:r w:rsidR="002C30DA">
        <w:t xml:space="preserve"> </w:t>
      </w:r>
      <w:r w:rsidRPr="00AF092F">
        <w:t>цели</w:t>
      </w:r>
      <w:r w:rsidR="002C30DA">
        <w:t xml:space="preserve"> </w:t>
      </w:r>
      <w:r w:rsidRPr="00AF092F">
        <w:t>проекта.</w:t>
      </w:r>
    </w:p>
    <w:p w14:paraId="5920F28E" w14:textId="552DB9DD" w:rsidR="00AF092F" w:rsidRPr="00AF092F" w:rsidRDefault="0071705C" w:rsidP="0071705C">
      <w:pPr>
        <w:pStyle w:val="13"/>
      </w:pPr>
      <w:bookmarkStart w:id="24" w:name="_Toc200532264"/>
      <w:r w:rsidRPr="0071705C">
        <w:t>Анализ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сопоставление</w:t>
      </w:r>
      <w:r w:rsidR="002C30DA">
        <w:t xml:space="preserve"> </w:t>
      </w:r>
      <w:r w:rsidRPr="0071705C">
        <w:t>аналогов</w:t>
      </w:r>
      <w:r w:rsidR="002C30DA">
        <w:t xml:space="preserve"> </w:t>
      </w:r>
      <w:r w:rsidRPr="0071705C">
        <w:t>разрабатываемого</w:t>
      </w:r>
      <w:r w:rsidR="002C30DA">
        <w:t xml:space="preserve"> </w:t>
      </w:r>
      <w:r w:rsidRPr="0071705C">
        <w:t>продукта</w:t>
      </w:r>
      <w:bookmarkEnd w:id="24"/>
    </w:p>
    <w:p w14:paraId="38B1E262" w14:textId="079D54CC" w:rsidR="0071705C" w:rsidRPr="0071705C" w:rsidRDefault="0071705C" w:rsidP="0071705C">
      <w:pPr>
        <w:pStyle w:val="22"/>
      </w:pPr>
      <w:r w:rsidRPr="0071705C">
        <w:t>Для</w:t>
      </w:r>
      <w:r w:rsidR="002C30DA">
        <w:t xml:space="preserve"> </w:t>
      </w:r>
      <w:r w:rsidRPr="0071705C">
        <w:t>обеспечения</w:t>
      </w:r>
      <w:r w:rsidR="002C30DA">
        <w:t xml:space="preserve"> </w:t>
      </w:r>
      <w:r w:rsidRPr="0071705C">
        <w:t>конкурентоспособности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учета</w:t>
      </w:r>
      <w:r w:rsidR="002C30DA">
        <w:t xml:space="preserve"> </w:t>
      </w:r>
      <w:r w:rsidRPr="0071705C">
        <w:t>лучших</w:t>
      </w:r>
      <w:r w:rsidR="002C30DA">
        <w:t xml:space="preserve"> </w:t>
      </w:r>
      <w:r w:rsidRPr="0071705C">
        <w:t>практик</w:t>
      </w:r>
      <w:r w:rsidR="002C30DA">
        <w:t xml:space="preserve"> </w:t>
      </w:r>
      <w:r w:rsidRPr="0071705C">
        <w:t>при</w:t>
      </w:r>
      <w:r w:rsidR="002C30DA">
        <w:t xml:space="preserve"> </w:t>
      </w:r>
      <w:r w:rsidRPr="0071705C">
        <w:t>разработке</w:t>
      </w:r>
      <w:r w:rsidR="002C30DA">
        <w:t xml:space="preserve"> </w:t>
      </w:r>
      <w:r w:rsidRPr="0071705C">
        <w:t>портала</w:t>
      </w:r>
      <w:r w:rsidR="002C30DA">
        <w:t xml:space="preserve"> </w:t>
      </w:r>
      <w:r w:rsidR="00631468">
        <w:t>«</w:t>
      </w:r>
      <w:r w:rsidRPr="0071705C">
        <w:t>Лига</w:t>
      </w:r>
      <w:r w:rsidR="002C30DA">
        <w:t xml:space="preserve"> </w:t>
      </w:r>
      <w:r w:rsidRPr="0071705C">
        <w:t>Речи</w:t>
      </w:r>
      <w:r w:rsidR="00631468">
        <w:t>»</w:t>
      </w:r>
      <w:r w:rsidR="002C30DA">
        <w:t xml:space="preserve"> </w:t>
      </w:r>
      <w:r w:rsidRPr="0071705C">
        <w:t>был</w:t>
      </w:r>
      <w:r w:rsidR="002C30DA">
        <w:t xml:space="preserve"> </w:t>
      </w:r>
      <w:r w:rsidRPr="0071705C">
        <w:t>проведен</w:t>
      </w:r>
      <w:r w:rsidR="002C30DA">
        <w:t xml:space="preserve"> </w:t>
      </w:r>
      <w:r w:rsidRPr="0071705C">
        <w:t>анализ</w:t>
      </w:r>
      <w:r w:rsidR="002C30DA">
        <w:t xml:space="preserve"> </w:t>
      </w:r>
      <w:r w:rsidRPr="0071705C">
        <w:t>существующих</w:t>
      </w:r>
      <w:r w:rsidR="002C30DA">
        <w:t xml:space="preserve"> </w:t>
      </w:r>
      <w:r w:rsidRPr="0071705C">
        <w:t>на</w:t>
      </w:r>
      <w:r w:rsidR="002C30DA">
        <w:t xml:space="preserve"> </w:t>
      </w:r>
      <w:r w:rsidRPr="0071705C">
        <w:t>рынке</w:t>
      </w:r>
      <w:r w:rsidR="002C30DA">
        <w:t xml:space="preserve"> </w:t>
      </w:r>
      <w:r w:rsidRPr="0071705C">
        <w:t>аналогичных</w:t>
      </w:r>
      <w:r w:rsidR="002C30DA">
        <w:t xml:space="preserve"> </w:t>
      </w:r>
      <w:r w:rsidRPr="0071705C">
        <w:t>платформ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веб-сервисов.</w:t>
      </w:r>
      <w:r w:rsidR="002C30DA">
        <w:t xml:space="preserve"> </w:t>
      </w:r>
      <w:r w:rsidRPr="0071705C">
        <w:t>Данное</w:t>
      </w:r>
      <w:r w:rsidR="002C30DA">
        <w:t xml:space="preserve"> </w:t>
      </w:r>
      <w:r w:rsidRPr="0071705C">
        <w:t>исследование</w:t>
      </w:r>
      <w:r w:rsidR="002C30DA">
        <w:t xml:space="preserve"> </w:t>
      </w:r>
      <w:r w:rsidRPr="0071705C">
        <w:t>было</w:t>
      </w:r>
      <w:r w:rsidR="002C30DA">
        <w:t xml:space="preserve"> </w:t>
      </w:r>
      <w:r w:rsidRPr="0071705C">
        <w:t>направлено</w:t>
      </w:r>
      <w:r w:rsidR="002C30DA">
        <w:t xml:space="preserve"> </w:t>
      </w:r>
      <w:r w:rsidRPr="0071705C">
        <w:t>на</w:t>
      </w:r>
      <w:r w:rsidR="002C30DA">
        <w:t xml:space="preserve"> </w:t>
      </w:r>
      <w:r w:rsidRPr="0071705C">
        <w:t>выявление</w:t>
      </w:r>
      <w:r w:rsidR="002C30DA">
        <w:t xml:space="preserve"> </w:t>
      </w:r>
      <w:r w:rsidRPr="0071705C">
        <w:t>функциональных</w:t>
      </w:r>
      <w:r w:rsidR="002C30DA">
        <w:t xml:space="preserve"> </w:t>
      </w:r>
      <w:r w:rsidRPr="0071705C">
        <w:t>особенностей,</w:t>
      </w:r>
      <w:r w:rsidR="002C30DA">
        <w:t xml:space="preserve"> </w:t>
      </w:r>
      <w:r w:rsidRPr="0071705C">
        <w:t>дизайнерских</w:t>
      </w:r>
      <w:r w:rsidR="002C30DA">
        <w:t xml:space="preserve"> </w:t>
      </w:r>
      <w:r w:rsidRPr="0071705C">
        <w:t>решений,</w:t>
      </w:r>
      <w:r w:rsidR="002C30DA">
        <w:t xml:space="preserve"> </w:t>
      </w:r>
      <w:r w:rsidRPr="0071705C">
        <w:t>моделей</w:t>
      </w:r>
      <w:r w:rsidR="002C30DA">
        <w:t xml:space="preserve"> </w:t>
      </w:r>
      <w:r w:rsidRPr="0071705C">
        <w:t>монетизации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общих</w:t>
      </w:r>
      <w:r w:rsidR="002C30DA">
        <w:t xml:space="preserve"> </w:t>
      </w:r>
      <w:r w:rsidRPr="0071705C">
        <w:t>подходов</w:t>
      </w:r>
      <w:r w:rsidR="002C30DA">
        <w:t xml:space="preserve"> </w:t>
      </w:r>
      <w:r w:rsidRPr="0071705C">
        <w:t>к</w:t>
      </w:r>
      <w:r w:rsidR="002C30DA">
        <w:t xml:space="preserve"> </w:t>
      </w:r>
      <w:r w:rsidRPr="0071705C">
        <w:t>организации</w:t>
      </w:r>
      <w:r w:rsidR="002C30DA">
        <w:t xml:space="preserve"> </w:t>
      </w:r>
      <w:r w:rsidRPr="0071705C">
        <w:t>сообществ</w:t>
      </w:r>
      <w:r w:rsidR="002C30DA">
        <w:t xml:space="preserve"> </w:t>
      </w:r>
      <w:r w:rsidRPr="0071705C">
        <w:t>в</w:t>
      </w:r>
      <w:r w:rsidR="002C30DA">
        <w:t xml:space="preserve"> </w:t>
      </w:r>
      <w:r w:rsidRPr="0071705C">
        <w:t>сфере</w:t>
      </w:r>
      <w:r w:rsidR="002C30DA">
        <w:t xml:space="preserve"> </w:t>
      </w:r>
      <w:r w:rsidRPr="0071705C">
        <w:t>образования,</w:t>
      </w:r>
      <w:r w:rsidR="002C30DA">
        <w:t xml:space="preserve"> </w:t>
      </w:r>
      <w:r w:rsidRPr="0071705C">
        <w:t>развития</w:t>
      </w:r>
      <w:r w:rsidR="002C30DA">
        <w:t xml:space="preserve"> </w:t>
      </w:r>
      <w:r w:rsidRPr="0071705C">
        <w:t>гибких</w:t>
      </w:r>
      <w:r w:rsidR="002C30DA">
        <w:t xml:space="preserve"> </w:t>
      </w:r>
      <w:r w:rsidRPr="0071705C">
        <w:t>навыков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проведения</w:t>
      </w:r>
      <w:r w:rsidR="002C30DA">
        <w:t xml:space="preserve"> </w:t>
      </w:r>
      <w:r w:rsidRPr="0071705C">
        <w:t>мероприятий.</w:t>
      </w:r>
    </w:p>
    <w:p w14:paraId="1B46A71D" w14:textId="65D228DA" w:rsidR="0071705C" w:rsidRPr="0071705C" w:rsidRDefault="0071705C" w:rsidP="0071705C">
      <w:pPr>
        <w:pStyle w:val="22"/>
      </w:pPr>
      <w:r w:rsidRPr="0071705C">
        <w:t>В</w:t>
      </w:r>
      <w:r w:rsidR="002C30DA">
        <w:t xml:space="preserve"> </w:t>
      </w:r>
      <w:r w:rsidRPr="0071705C">
        <w:t>ходе</w:t>
      </w:r>
      <w:r w:rsidR="002C30DA">
        <w:t xml:space="preserve"> </w:t>
      </w:r>
      <w:r w:rsidRPr="0071705C">
        <w:t>анализа</w:t>
      </w:r>
      <w:r w:rsidR="002C30DA">
        <w:t xml:space="preserve"> </w:t>
      </w:r>
      <w:r w:rsidRPr="0071705C">
        <w:t>было</w:t>
      </w:r>
      <w:r w:rsidR="002C30DA">
        <w:t xml:space="preserve"> </w:t>
      </w:r>
      <w:r w:rsidRPr="0071705C">
        <w:t>рассмотрено</w:t>
      </w:r>
      <w:r w:rsidR="002C30DA">
        <w:t xml:space="preserve"> </w:t>
      </w:r>
      <w:r w:rsidRPr="0071705C">
        <w:t>более</w:t>
      </w:r>
      <w:r w:rsidR="002C30DA">
        <w:t xml:space="preserve"> </w:t>
      </w:r>
      <w:r w:rsidRPr="0071705C">
        <w:t>десяти</w:t>
      </w:r>
      <w:r w:rsidR="002C30DA">
        <w:t xml:space="preserve"> </w:t>
      </w:r>
      <w:r w:rsidRPr="0071705C">
        <w:t>различных</w:t>
      </w:r>
      <w:r w:rsidR="002C30DA">
        <w:t xml:space="preserve"> </w:t>
      </w:r>
      <w:r w:rsidRPr="0071705C">
        <w:t>ресурсов.</w:t>
      </w:r>
      <w:r w:rsidR="002C30DA">
        <w:t xml:space="preserve"> </w:t>
      </w:r>
      <w:r w:rsidRPr="0071705C">
        <w:t>К</w:t>
      </w:r>
      <w:r w:rsidR="002C30DA">
        <w:t xml:space="preserve"> </w:t>
      </w:r>
      <w:r w:rsidRPr="0071705C">
        <w:t>ним</w:t>
      </w:r>
      <w:r w:rsidR="002C30DA">
        <w:t xml:space="preserve"> </w:t>
      </w:r>
      <w:r w:rsidRPr="0071705C">
        <w:t>относились</w:t>
      </w:r>
      <w:r w:rsidR="002C30DA">
        <w:t xml:space="preserve"> </w:t>
      </w:r>
      <w:r w:rsidRPr="0071705C">
        <w:t>образовательные</w:t>
      </w:r>
      <w:r w:rsidR="002C30DA">
        <w:t xml:space="preserve"> </w:t>
      </w:r>
      <w:r w:rsidRPr="0071705C">
        <w:t>платформы,</w:t>
      </w:r>
      <w:r w:rsidR="002C30DA">
        <w:t xml:space="preserve"> </w:t>
      </w:r>
      <w:r w:rsidRPr="0071705C">
        <w:t>веб-сайты</w:t>
      </w:r>
      <w:r w:rsidR="002C30DA">
        <w:t xml:space="preserve"> </w:t>
      </w:r>
      <w:r w:rsidRPr="0071705C">
        <w:t>тренинговых</w:t>
      </w:r>
      <w:r w:rsidR="002C30DA">
        <w:t xml:space="preserve"> </w:t>
      </w:r>
      <w:r w:rsidRPr="0071705C">
        <w:t>центров,</w:t>
      </w:r>
      <w:r w:rsidR="002C30DA">
        <w:t xml:space="preserve"> </w:t>
      </w:r>
      <w:r w:rsidRPr="0071705C">
        <w:t>онлайн-сообщества</w:t>
      </w:r>
      <w:r w:rsidR="002C30DA">
        <w:t xml:space="preserve"> </w:t>
      </w:r>
      <w:r w:rsidRPr="0071705C">
        <w:t>по</w:t>
      </w:r>
      <w:r w:rsidR="002C30DA">
        <w:t xml:space="preserve"> </w:t>
      </w:r>
      <w:r w:rsidRPr="0071705C">
        <w:t>интересам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системы</w:t>
      </w:r>
      <w:r w:rsidR="002C30DA">
        <w:t xml:space="preserve"> </w:t>
      </w:r>
      <w:r w:rsidRPr="0071705C">
        <w:t>управления</w:t>
      </w:r>
      <w:r w:rsidR="002C30DA">
        <w:t xml:space="preserve"> </w:t>
      </w:r>
      <w:r w:rsidRPr="0071705C">
        <w:lastRenderedPageBreak/>
        <w:t>мероприятиями.</w:t>
      </w:r>
      <w:r w:rsidR="002C30DA">
        <w:t xml:space="preserve"> </w:t>
      </w:r>
      <w:r w:rsidRPr="0071705C">
        <w:t>Из</w:t>
      </w:r>
      <w:r w:rsidR="002C30DA">
        <w:t xml:space="preserve"> </w:t>
      </w:r>
      <w:r w:rsidRPr="0071705C">
        <w:t>общего</w:t>
      </w:r>
      <w:r w:rsidR="002C30DA">
        <w:t xml:space="preserve"> </w:t>
      </w:r>
      <w:r w:rsidRPr="0071705C">
        <w:t>числа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более</w:t>
      </w:r>
      <w:r w:rsidR="002C30DA">
        <w:t xml:space="preserve"> </w:t>
      </w:r>
      <w:r w:rsidRPr="0071705C">
        <w:t>детального</w:t>
      </w:r>
      <w:r w:rsidR="002C30DA">
        <w:t xml:space="preserve"> </w:t>
      </w:r>
      <w:r w:rsidRPr="0071705C">
        <w:t>изучения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последующего</w:t>
      </w:r>
      <w:r w:rsidR="002C30DA">
        <w:t xml:space="preserve"> </w:t>
      </w:r>
      <w:r w:rsidRPr="0071705C">
        <w:t>сопоставления</w:t>
      </w:r>
      <w:r w:rsidR="002C30DA">
        <w:t xml:space="preserve"> </w:t>
      </w:r>
      <w:r w:rsidRPr="0071705C">
        <w:t>были</w:t>
      </w:r>
      <w:r w:rsidR="002C30DA">
        <w:t xml:space="preserve"> </w:t>
      </w:r>
      <w:r w:rsidRPr="0071705C">
        <w:t>отобраны</w:t>
      </w:r>
      <w:r w:rsidR="002C30DA">
        <w:t xml:space="preserve"> </w:t>
      </w:r>
      <w:r w:rsidRPr="0071705C">
        <w:t>шесть</w:t>
      </w:r>
      <w:r w:rsidR="002C30DA">
        <w:t xml:space="preserve"> </w:t>
      </w:r>
      <w:r w:rsidRPr="0071705C">
        <w:t>наиболее</w:t>
      </w:r>
      <w:r w:rsidR="002C30DA">
        <w:t xml:space="preserve"> </w:t>
      </w:r>
      <w:r w:rsidRPr="0071705C">
        <w:t>релевантных</w:t>
      </w:r>
      <w:r w:rsidR="002C30DA">
        <w:t xml:space="preserve"> </w:t>
      </w:r>
      <w:r w:rsidRPr="0071705C">
        <w:t>аналогов.</w:t>
      </w:r>
      <w:r w:rsidR="002C30DA">
        <w:t xml:space="preserve"> </w:t>
      </w:r>
      <w:r w:rsidRPr="0071705C">
        <w:t>Три</w:t>
      </w:r>
      <w:r w:rsidR="002C30DA">
        <w:t xml:space="preserve"> </w:t>
      </w:r>
      <w:r w:rsidRPr="0071705C">
        <w:t>из</w:t>
      </w:r>
      <w:r w:rsidR="002C30DA">
        <w:t xml:space="preserve"> </w:t>
      </w:r>
      <w:r w:rsidRPr="0071705C">
        <w:t>них,</w:t>
      </w:r>
      <w:r w:rsidR="002C30DA">
        <w:t xml:space="preserve"> </w:t>
      </w:r>
      <w:r w:rsidRPr="0071705C">
        <w:t>а</w:t>
      </w:r>
      <w:r w:rsidR="002C30DA">
        <w:t xml:space="preserve"> </w:t>
      </w:r>
      <w:r w:rsidRPr="0071705C">
        <w:t>именно</w:t>
      </w:r>
      <w:r w:rsidR="002C30DA">
        <w:t xml:space="preserve"> </w:t>
      </w:r>
      <w:proofErr w:type="spellStart"/>
      <w:r w:rsidRPr="0071705C">
        <w:t>Vozdukh.center</w:t>
      </w:r>
      <w:proofErr w:type="spellEnd"/>
      <w:r w:rsidRPr="0071705C">
        <w:t>,</w:t>
      </w:r>
      <w:r w:rsidR="002C30DA">
        <w:t xml:space="preserve"> </w:t>
      </w:r>
      <w:proofErr w:type="spellStart"/>
      <w:r w:rsidRPr="0071705C">
        <w:t>Zenclass</w:t>
      </w:r>
      <w:proofErr w:type="spellEnd"/>
      <w:r w:rsidR="002C30DA">
        <w:t xml:space="preserve"> </w:t>
      </w:r>
      <w:r w:rsidRPr="0071705C">
        <w:t>и</w:t>
      </w:r>
      <w:r w:rsidR="002C30DA">
        <w:t xml:space="preserve"> </w:t>
      </w:r>
      <w:r w:rsidR="00631468">
        <w:t>«</w:t>
      </w:r>
      <w:r w:rsidRPr="0071705C">
        <w:t>Академия</w:t>
      </w:r>
      <w:r w:rsidR="002C30DA">
        <w:t xml:space="preserve"> </w:t>
      </w:r>
      <w:r w:rsidRPr="0071705C">
        <w:t>мягких</w:t>
      </w:r>
      <w:r w:rsidR="002C30DA">
        <w:t xml:space="preserve"> </w:t>
      </w:r>
      <w:r w:rsidRPr="0071705C">
        <w:t>навыков</w:t>
      </w:r>
      <w:r w:rsidR="00631468">
        <w:t>»</w:t>
      </w:r>
      <w:r w:rsidRPr="0071705C">
        <w:t>,</w:t>
      </w:r>
      <w:r w:rsidR="002C30DA">
        <w:t xml:space="preserve"> </w:t>
      </w:r>
      <w:r w:rsidRPr="0071705C">
        <w:t>были</w:t>
      </w:r>
      <w:r w:rsidR="002C30DA">
        <w:t xml:space="preserve"> </w:t>
      </w:r>
      <w:r w:rsidRPr="0071705C">
        <w:t>выделены</w:t>
      </w:r>
      <w:r w:rsidR="002C30DA">
        <w:t xml:space="preserve"> </w:t>
      </w:r>
      <w:r w:rsidRPr="0071705C">
        <w:t>как</w:t>
      </w:r>
      <w:r w:rsidR="002C30DA">
        <w:t xml:space="preserve"> </w:t>
      </w:r>
      <w:r w:rsidRPr="0071705C">
        <w:t>ключевые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сравнения</w:t>
      </w:r>
      <w:r w:rsidR="002C30DA">
        <w:t xml:space="preserve"> </w:t>
      </w:r>
      <w:r w:rsidRPr="0071705C">
        <w:t>ввиду</w:t>
      </w:r>
      <w:r w:rsidR="002C30DA">
        <w:t xml:space="preserve"> </w:t>
      </w:r>
      <w:r w:rsidRPr="0071705C">
        <w:t>их</w:t>
      </w:r>
      <w:r w:rsidR="002C30DA">
        <w:t xml:space="preserve"> </w:t>
      </w:r>
      <w:r w:rsidRPr="0071705C">
        <w:t>узкой</w:t>
      </w:r>
      <w:r w:rsidR="002C30DA">
        <w:t xml:space="preserve"> </w:t>
      </w:r>
      <w:r w:rsidRPr="0071705C">
        <w:t>специализации</w:t>
      </w:r>
      <w:r w:rsidR="002C30DA">
        <w:t xml:space="preserve"> </w:t>
      </w:r>
      <w:r w:rsidRPr="0071705C">
        <w:t>или</w:t>
      </w:r>
      <w:r w:rsidR="002C30DA">
        <w:t xml:space="preserve"> </w:t>
      </w:r>
      <w:r w:rsidRPr="0071705C">
        <w:t>значительного</w:t>
      </w:r>
      <w:r w:rsidR="002C30DA">
        <w:t xml:space="preserve"> </w:t>
      </w:r>
      <w:r w:rsidRPr="0071705C">
        <w:t>сходства</w:t>
      </w:r>
      <w:r w:rsidR="002C30DA">
        <w:t xml:space="preserve"> </w:t>
      </w:r>
      <w:r w:rsidRPr="0071705C">
        <w:t>с</w:t>
      </w:r>
      <w:r w:rsidR="002C30DA">
        <w:t xml:space="preserve"> </w:t>
      </w:r>
      <w:r w:rsidRPr="0071705C">
        <w:t>задачами,</w:t>
      </w:r>
      <w:r w:rsidR="002C30DA">
        <w:t xml:space="preserve"> </w:t>
      </w:r>
      <w:r w:rsidRPr="0071705C">
        <w:t>решаемыми</w:t>
      </w:r>
      <w:r w:rsidR="002C30DA">
        <w:t xml:space="preserve"> </w:t>
      </w:r>
      <w:r w:rsidRPr="0071705C">
        <w:t>порталом</w:t>
      </w:r>
      <w:r w:rsidR="002C30DA">
        <w:t xml:space="preserve"> </w:t>
      </w:r>
      <w:r w:rsidR="00631468">
        <w:t>«</w:t>
      </w:r>
      <w:r w:rsidRPr="0071705C">
        <w:t>Лига</w:t>
      </w:r>
      <w:r w:rsidR="002C30DA">
        <w:t xml:space="preserve"> </w:t>
      </w:r>
      <w:r w:rsidRPr="0071705C">
        <w:t>Речи</w:t>
      </w:r>
      <w:r w:rsidR="00631468">
        <w:t>»</w:t>
      </w:r>
      <w:r w:rsidRPr="0071705C">
        <w:t>.</w:t>
      </w:r>
    </w:p>
    <w:p w14:paraId="0085D164" w14:textId="7D41EFF3" w:rsidR="0071705C" w:rsidRPr="0071705C" w:rsidRDefault="0071705C" w:rsidP="0071705C">
      <w:pPr>
        <w:pStyle w:val="22"/>
      </w:pPr>
      <w:r w:rsidRPr="0071705C">
        <w:t>Процесс</w:t>
      </w:r>
      <w:r w:rsidR="002C30DA">
        <w:t xml:space="preserve"> </w:t>
      </w:r>
      <w:r w:rsidRPr="0071705C">
        <w:t>анализа</w:t>
      </w:r>
      <w:r w:rsidR="002C30DA">
        <w:t xml:space="preserve"> </w:t>
      </w:r>
      <w:r w:rsidRPr="0071705C">
        <w:t>включал</w:t>
      </w:r>
      <w:r w:rsidR="002C30DA">
        <w:t xml:space="preserve"> </w:t>
      </w:r>
      <w:r w:rsidRPr="0071705C">
        <w:t>сбор</w:t>
      </w:r>
      <w:r w:rsidR="002C30DA">
        <w:t xml:space="preserve"> </w:t>
      </w:r>
      <w:r w:rsidRPr="0071705C">
        <w:t>информации</w:t>
      </w:r>
      <w:r w:rsidR="002C30DA">
        <w:t xml:space="preserve"> </w:t>
      </w:r>
      <w:r w:rsidRPr="0071705C">
        <w:t>о</w:t>
      </w:r>
      <w:r w:rsidR="002C30DA">
        <w:t xml:space="preserve"> </w:t>
      </w:r>
      <w:r w:rsidRPr="0071705C">
        <w:t>функционале,</w:t>
      </w:r>
      <w:r w:rsidR="002C30DA">
        <w:t xml:space="preserve"> </w:t>
      </w:r>
      <w:r w:rsidRPr="0071705C">
        <w:t>целевой</w:t>
      </w:r>
      <w:r w:rsidR="002C30DA">
        <w:t xml:space="preserve"> </w:t>
      </w:r>
      <w:r w:rsidRPr="0071705C">
        <w:t>аудитории,</w:t>
      </w:r>
      <w:r w:rsidR="002C30DA">
        <w:t xml:space="preserve"> </w:t>
      </w:r>
      <w:r w:rsidRPr="0071705C">
        <w:t>стоимости</w:t>
      </w:r>
      <w:r w:rsidR="002C30DA">
        <w:t xml:space="preserve"> </w:t>
      </w:r>
      <w:r w:rsidRPr="0071705C">
        <w:t>услуг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отзывах</w:t>
      </w:r>
      <w:r w:rsidR="002C30DA">
        <w:t xml:space="preserve"> </w:t>
      </w:r>
      <w:r w:rsidRPr="0071705C">
        <w:t>пользователей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каждого</w:t>
      </w:r>
      <w:r w:rsidR="002C30DA">
        <w:t xml:space="preserve"> </w:t>
      </w:r>
      <w:r w:rsidRPr="0071705C">
        <w:t>из</w:t>
      </w:r>
      <w:r w:rsidR="002C30DA">
        <w:t xml:space="preserve"> </w:t>
      </w:r>
      <w:r w:rsidRPr="0071705C">
        <w:t>отобранных</w:t>
      </w:r>
      <w:r w:rsidR="002C30DA">
        <w:t xml:space="preserve"> </w:t>
      </w:r>
      <w:r w:rsidRPr="0071705C">
        <w:t>аналогов.</w:t>
      </w:r>
      <w:r w:rsidR="002C30DA">
        <w:t xml:space="preserve"> </w:t>
      </w:r>
      <w:r w:rsidRPr="0071705C">
        <w:t>Проводилось</w:t>
      </w:r>
      <w:r w:rsidR="002C30DA">
        <w:t xml:space="preserve"> </w:t>
      </w:r>
      <w:r w:rsidRPr="0071705C">
        <w:t>функциональное</w:t>
      </w:r>
      <w:r w:rsidR="002C30DA">
        <w:t xml:space="preserve"> </w:t>
      </w:r>
      <w:r w:rsidRPr="0071705C">
        <w:t>сравнение,</w:t>
      </w:r>
      <w:r w:rsidR="002C30DA">
        <w:t xml:space="preserve"> </w:t>
      </w:r>
      <w:r w:rsidRPr="0071705C">
        <w:t>в</w:t>
      </w:r>
      <w:r w:rsidR="002C30DA">
        <w:t xml:space="preserve"> </w:t>
      </w:r>
      <w:r w:rsidRPr="0071705C">
        <w:t>рамках</w:t>
      </w:r>
      <w:r w:rsidR="002C30DA">
        <w:t xml:space="preserve"> </w:t>
      </w:r>
      <w:r w:rsidRPr="0071705C">
        <w:t>которого</w:t>
      </w:r>
      <w:r w:rsidR="002C30DA">
        <w:t xml:space="preserve"> </w:t>
      </w:r>
      <w:r w:rsidRPr="0071705C">
        <w:t>сопоставлялся</w:t>
      </w:r>
      <w:r w:rsidR="002C30DA">
        <w:t xml:space="preserve"> </w:t>
      </w:r>
      <w:r w:rsidRPr="0071705C">
        <w:t>набор</w:t>
      </w:r>
      <w:r w:rsidR="002C30DA">
        <w:t xml:space="preserve"> </w:t>
      </w:r>
      <w:r w:rsidRPr="0071705C">
        <w:t>функций,</w:t>
      </w:r>
      <w:r w:rsidR="002C30DA">
        <w:t xml:space="preserve"> </w:t>
      </w:r>
      <w:r w:rsidRPr="0071705C">
        <w:t>предлагаемых</w:t>
      </w:r>
      <w:r w:rsidR="002C30DA">
        <w:t xml:space="preserve"> </w:t>
      </w:r>
      <w:r w:rsidRPr="0071705C">
        <w:t>аналогами,</w:t>
      </w:r>
      <w:r w:rsidR="002C30DA">
        <w:t xml:space="preserve"> </w:t>
      </w:r>
      <w:r w:rsidRPr="0071705C">
        <w:t>с</w:t>
      </w:r>
      <w:r w:rsidR="002C30DA">
        <w:t xml:space="preserve"> </w:t>
      </w:r>
      <w:r w:rsidRPr="0071705C">
        <w:t>планируемым</w:t>
      </w:r>
      <w:r w:rsidR="002C30DA">
        <w:t xml:space="preserve"> </w:t>
      </w:r>
      <w:r w:rsidRPr="0071705C">
        <w:t>функционалом</w:t>
      </w:r>
      <w:r w:rsidR="002C30DA">
        <w:t xml:space="preserve"> </w:t>
      </w:r>
      <w:r w:rsidRPr="0071705C">
        <w:t>портала</w:t>
      </w:r>
      <w:r w:rsidR="002C30DA">
        <w:t xml:space="preserve"> </w:t>
      </w:r>
      <w:r w:rsidR="00631468">
        <w:t>«</w:t>
      </w:r>
      <w:r w:rsidRPr="0071705C">
        <w:t>Лига</w:t>
      </w:r>
      <w:r w:rsidR="002C30DA">
        <w:t xml:space="preserve"> </w:t>
      </w:r>
      <w:r w:rsidRPr="0071705C">
        <w:t>Речи</w:t>
      </w:r>
      <w:r w:rsidR="00631468">
        <w:t>»</w:t>
      </w:r>
      <w:r w:rsidRPr="0071705C">
        <w:t>.</w:t>
      </w:r>
      <w:r w:rsidR="002C30DA">
        <w:t xml:space="preserve"> </w:t>
      </w:r>
      <w:r w:rsidRPr="0071705C">
        <w:t>Особое</w:t>
      </w:r>
      <w:r w:rsidR="002C30DA">
        <w:t xml:space="preserve"> </w:t>
      </w:r>
      <w:r w:rsidRPr="0071705C">
        <w:t>внимание</w:t>
      </w:r>
      <w:r w:rsidR="002C30DA">
        <w:t xml:space="preserve"> </w:t>
      </w:r>
      <w:r w:rsidRPr="0071705C">
        <w:t>при</w:t>
      </w:r>
      <w:r w:rsidR="002C30DA">
        <w:t xml:space="preserve"> </w:t>
      </w:r>
      <w:r w:rsidRPr="0071705C">
        <w:t>этом</w:t>
      </w:r>
      <w:r w:rsidR="002C30DA">
        <w:t xml:space="preserve"> </w:t>
      </w:r>
      <w:r w:rsidRPr="0071705C">
        <w:t>уделялось</w:t>
      </w:r>
      <w:r w:rsidR="002C30DA">
        <w:t xml:space="preserve"> </w:t>
      </w:r>
      <w:r w:rsidRPr="0071705C">
        <w:t>системам</w:t>
      </w:r>
      <w:r w:rsidR="002C30DA">
        <w:t xml:space="preserve"> </w:t>
      </w:r>
      <w:r w:rsidRPr="0071705C">
        <w:t>регистрации</w:t>
      </w:r>
      <w:r w:rsidR="002C30DA">
        <w:t xml:space="preserve"> </w:t>
      </w:r>
      <w:r w:rsidRPr="0071705C">
        <w:t>пользователей,</w:t>
      </w:r>
      <w:r w:rsidR="002C30DA">
        <w:t xml:space="preserve"> </w:t>
      </w:r>
      <w:r w:rsidRPr="0071705C">
        <w:t>структуре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возможностям</w:t>
      </w:r>
      <w:r w:rsidR="002C30DA">
        <w:t xml:space="preserve"> </w:t>
      </w:r>
      <w:r w:rsidRPr="0071705C">
        <w:t>личных</w:t>
      </w:r>
      <w:r w:rsidR="002C30DA">
        <w:t xml:space="preserve"> </w:t>
      </w:r>
      <w:r w:rsidRPr="0071705C">
        <w:t>кабинетов,</w:t>
      </w:r>
      <w:r w:rsidR="002C30DA">
        <w:t xml:space="preserve"> </w:t>
      </w:r>
      <w:r w:rsidRPr="0071705C">
        <w:t>реализации</w:t>
      </w:r>
      <w:r w:rsidR="002C30DA">
        <w:t xml:space="preserve"> </w:t>
      </w:r>
      <w:r w:rsidRPr="0071705C">
        <w:t>календарей</w:t>
      </w:r>
      <w:r w:rsidR="002C30DA">
        <w:t xml:space="preserve"> </w:t>
      </w:r>
      <w:r w:rsidRPr="0071705C">
        <w:t>мероприятий,</w:t>
      </w:r>
      <w:r w:rsidR="002C30DA">
        <w:t xml:space="preserve"> </w:t>
      </w:r>
      <w:r w:rsidRPr="0071705C">
        <w:t>а</w:t>
      </w:r>
      <w:r w:rsidR="002C30DA">
        <w:t xml:space="preserve"> </w:t>
      </w:r>
      <w:r w:rsidRPr="0071705C">
        <w:t>также</w:t>
      </w:r>
      <w:r w:rsidR="002C30DA">
        <w:t xml:space="preserve"> </w:t>
      </w:r>
      <w:r w:rsidRPr="0071705C">
        <w:t>инструментам,</w:t>
      </w:r>
      <w:r w:rsidR="002C30DA">
        <w:t xml:space="preserve"> </w:t>
      </w:r>
      <w:r w:rsidRPr="0071705C">
        <w:t>предназначенным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поддержки</w:t>
      </w:r>
      <w:r w:rsidR="002C30DA">
        <w:t xml:space="preserve"> </w:t>
      </w:r>
      <w:r w:rsidRPr="0071705C">
        <w:t>сообществ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сбора</w:t>
      </w:r>
      <w:r w:rsidR="002C30DA">
        <w:t xml:space="preserve"> </w:t>
      </w:r>
      <w:r w:rsidRPr="0071705C">
        <w:t>обратной</w:t>
      </w:r>
      <w:r w:rsidR="002C30DA">
        <w:t xml:space="preserve"> </w:t>
      </w:r>
      <w:r w:rsidRPr="0071705C">
        <w:t>связи.</w:t>
      </w:r>
      <w:r w:rsidR="002C30DA">
        <w:t xml:space="preserve"> </w:t>
      </w:r>
      <w:r w:rsidRPr="0071705C">
        <w:t>Кроме</w:t>
      </w:r>
      <w:r w:rsidR="002C30DA">
        <w:t xml:space="preserve"> </w:t>
      </w:r>
      <w:r w:rsidRPr="0071705C">
        <w:t>того,</w:t>
      </w:r>
      <w:r w:rsidR="002C30DA">
        <w:t xml:space="preserve"> </w:t>
      </w:r>
      <w:r w:rsidRPr="0071705C">
        <w:t>выполнялся</w:t>
      </w:r>
      <w:r w:rsidR="002C30DA">
        <w:t xml:space="preserve"> </w:t>
      </w:r>
      <w:r w:rsidRPr="0071705C">
        <w:t>анализ</w:t>
      </w:r>
      <w:r w:rsidR="002C30DA">
        <w:t xml:space="preserve"> </w:t>
      </w:r>
      <w:r w:rsidRPr="0071705C">
        <w:t>пользовательского</w:t>
      </w:r>
      <w:r w:rsidR="002C30DA">
        <w:t xml:space="preserve"> </w:t>
      </w:r>
      <w:r w:rsidRPr="0071705C">
        <w:t>опыта</w:t>
      </w:r>
      <w:r w:rsidR="002C30DA">
        <w:t xml:space="preserve"> </w:t>
      </w:r>
      <w:r w:rsidRPr="0071705C">
        <w:t>(UX)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пользовательских</w:t>
      </w:r>
      <w:r w:rsidR="002C30DA">
        <w:t xml:space="preserve"> </w:t>
      </w:r>
      <w:r w:rsidRPr="0071705C">
        <w:t>интерфейсов</w:t>
      </w:r>
      <w:r w:rsidR="002C30DA">
        <w:t xml:space="preserve"> </w:t>
      </w:r>
      <w:r w:rsidRPr="0071705C">
        <w:t>(UI),</w:t>
      </w:r>
      <w:r w:rsidR="002C30DA">
        <w:t xml:space="preserve"> </w:t>
      </w:r>
      <w:r w:rsidRPr="0071705C">
        <w:t>включающий</w:t>
      </w:r>
      <w:r w:rsidR="002C30DA">
        <w:t xml:space="preserve"> </w:t>
      </w:r>
      <w:r w:rsidRPr="0071705C">
        <w:t>оценку</w:t>
      </w:r>
      <w:r w:rsidR="002C30DA">
        <w:t xml:space="preserve"> </w:t>
      </w:r>
      <w:r w:rsidRPr="0071705C">
        <w:t>удобства</w:t>
      </w:r>
      <w:r w:rsidR="002C30DA">
        <w:t xml:space="preserve"> </w:t>
      </w:r>
      <w:r w:rsidRPr="0071705C">
        <w:t>использования,</w:t>
      </w:r>
      <w:r w:rsidR="002C30DA">
        <w:t xml:space="preserve"> </w:t>
      </w:r>
      <w:r w:rsidRPr="0071705C">
        <w:t>логики</w:t>
      </w:r>
      <w:r w:rsidR="002C30DA">
        <w:t xml:space="preserve"> </w:t>
      </w:r>
      <w:r w:rsidRPr="0071705C">
        <w:t>навигации,</w:t>
      </w:r>
      <w:r w:rsidR="002C30DA">
        <w:t xml:space="preserve"> </w:t>
      </w:r>
      <w:r w:rsidRPr="0071705C">
        <w:t>визуального</w:t>
      </w:r>
      <w:r w:rsidR="002C30DA">
        <w:t xml:space="preserve"> </w:t>
      </w:r>
      <w:r w:rsidRPr="0071705C">
        <w:t>оформления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адаптивности</w:t>
      </w:r>
      <w:r w:rsidR="002C30DA">
        <w:t xml:space="preserve"> </w:t>
      </w:r>
      <w:r w:rsidRPr="0071705C">
        <w:t>интерфейсов</w:t>
      </w:r>
      <w:r w:rsidR="002C30DA">
        <w:t xml:space="preserve"> </w:t>
      </w:r>
      <w:r w:rsidRPr="0071705C">
        <w:t>аналогов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различных</w:t>
      </w:r>
      <w:r w:rsidR="002C30DA">
        <w:t xml:space="preserve"> </w:t>
      </w:r>
      <w:r w:rsidRPr="0071705C">
        <w:t>устройств.</w:t>
      </w:r>
      <w:r w:rsidR="002C30DA">
        <w:t xml:space="preserve"> </w:t>
      </w:r>
      <w:r w:rsidRPr="0071705C">
        <w:t>На</w:t>
      </w:r>
      <w:r w:rsidR="002C30DA">
        <w:t xml:space="preserve"> </w:t>
      </w:r>
      <w:r w:rsidRPr="0071705C">
        <w:t>основе</w:t>
      </w:r>
      <w:r w:rsidR="002C30DA">
        <w:t xml:space="preserve"> </w:t>
      </w:r>
      <w:r w:rsidRPr="0071705C">
        <w:t>собранной</w:t>
      </w:r>
      <w:r w:rsidR="002C30DA">
        <w:t xml:space="preserve"> </w:t>
      </w:r>
      <w:r w:rsidRPr="0071705C">
        <w:t>информации</w:t>
      </w:r>
      <w:r w:rsidR="002C30DA">
        <w:t xml:space="preserve"> </w:t>
      </w:r>
      <w:r w:rsidRPr="0071705C">
        <w:t>были</w:t>
      </w:r>
      <w:r w:rsidR="002C30DA">
        <w:t xml:space="preserve"> </w:t>
      </w:r>
      <w:r w:rsidRPr="0071705C">
        <w:t>определены</w:t>
      </w:r>
      <w:r w:rsidR="002C30DA">
        <w:t xml:space="preserve"> </w:t>
      </w:r>
      <w:r w:rsidRPr="0071705C">
        <w:t>сильные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слабые</w:t>
      </w:r>
      <w:r w:rsidR="002C30DA">
        <w:t xml:space="preserve"> </w:t>
      </w:r>
      <w:r w:rsidRPr="0071705C">
        <w:t>стороны</w:t>
      </w:r>
      <w:r w:rsidR="002C30DA">
        <w:t xml:space="preserve"> </w:t>
      </w:r>
      <w:r w:rsidRPr="0071705C">
        <w:t>каждого</w:t>
      </w:r>
      <w:r w:rsidR="002C30DA">
        <w:t xml:space="preserve"> </w:t>
      </w:r>
      <w:r w:rsidRPr="0071705C">
        <w:t>из</w:t>
      </w:r>
      <w:r w:rsidR="002C30DA">
        <w:t xml:space="preserve"> </w:t>
      </w:r>
      <w:r w:rsidRPr="0071705C">
        <w:t>рассмотренных</w:t>
      </w:r>
      <w:r w:rsidR="002C30DA">
        <w:t xml:space="preserve"> </w:t>
      </w:r>
      <w:r w:rsidRPr="0071705C">
        <w:t>решений.</w:t>
      </w:r>
    </w:p>
    <w:p w14:paraId="28BE923E" w14:textId="31FDE346" w:rsidR="0071705C" w:rsidRPr="0071705C" w:rsidRDefault="0071705C" w:rsidP="0071705C">
      <w:pPr>
        <w:pStyle w:val="22"/>
      </w:pPr>
      <w:r w:rsidRPr="0071705C">
        <w:t>По</w:t>
      </w:r>
      <w:r w:rsidR="002C30DA">
        <w:t xml:space="preserve"> </w:t>
      </w:r>
      <w:r w:rsidRPr="0071705C">
        <w:t>результатам</w:t>
      </w:r>
      <w:r w:rsidR="002C30DA">
        <w:t xml:space="preserve"> </w:t>
      </w:r>
      <w:r w:rsidRPr="0071705C">
        <w:t>проведенного</w:t>
      </w:r>
      <w:r w:rsidR="002C30DA">
        <w:t xml:space="preserve"> </w:t>
      </w:r>
      <w:r w:rsidRPr="0071705C">
        <w:t>анализа</w:t>
      </w:r>
      <w:r w:rsidR="002C30DA">
        <w:t xml:space="preserve"> </w:t>
      </w:r>
      <w:r w:rsidRPr="0071705C">
        <w:t>была</w:t>
      </w:r>
      <w:r w:rsidR="002C30DA">
        <w:t xml:space="preserve"> </w:t>
      </w:r>
      <w:r w:rsidRPr="0071705C">
        <w:t>составлена</w:t>
      </w:r>
      <w:r w:rsidR="002C30DA">
        <w:t xml:space="preserve"> </w:t>
      </w:r>
      <w:r w:rsidRPr="0071705C">
        <w:t>подробная</w:t>
      </w:r>
      <w:r w:rsidR="002C30DA">
        <w:t xml:space="preserve"> </w:t>
      </w:r>
      <w:r w:rsidRPr="0071705C">
        <w:t>сравнительная</w:t>
      </w:r>
      <w:r w:rsidR="002C30DA">
        <w:t xml:space="preserve"> </w:t>
      </w:r>
      <w:r w:rsidRPr="0071705C">
        <w:t>таблица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подготовлен</w:t>
      </w:r>
      <w:r w:rsidR="002C30DA">
        <w:t xml:space="preserve"> </w:t>
      </w:r>
      <w:r w:rsidRPr="0071705C">
        <w:t>вспомогательный</w:t>
      </w:r>
      <w:r w:rsidR="002C30DA">
        <w:t xml:space="preserve"> </w:t>
      </w:r>
      <w:r w:rsidRPr="0071705C">
        <w:t>аналитический</w:t>
      </w:r>
      <w:r w:rsidR="002C30DA">
        <w:t xml:space="preserve"> </w:t>
      </w:r>
      <w:r w:rsidRPr="0071705C">
        <w:t>документ.</w:t>
      </w:r>
      <w:r w:rsidR="002C30DA">
        <w:t xml:space="preserve"> </w:t>
      </w:r>
      <w:r w:rsidRPr="0071705C">
        <w:t>Сделанные</w:t>
      </w:r>
      <w:r w:rsidR="002C30DA">
        <w:t xml:space="preserve"> </w:t>
      </w:r>
      <w:r w:rsidRPr="0071705C">
        <w:t>выводы</w:t>
      </w:r>
      <w:r w:rsidR="002C30DA">
        <w:t xml:space="preserve"> </w:t>
      </w:r>
      <w:r w:rsidRPr="0071705C">
        <w:t>подтвердили</w:t>
      </w:r>
      <w:r w:rsidR="002C30DA">
        <w:t xml:space="preserve"> </w:t>
      </w:r>
      <w:r w:rsidRPr="0071705C">
        <w:t>конкурентоспособность</w:t>
      </w:r>
      <w:r w:rsidR="002C30DA">
        <w:t xml:space="preserve"> </w:t>
      </w:r>
      <w:r w:rsidRPr="0071705C">
        <w:t>предложенной</w:t>
      </w:r>
      <w:r w:rsidR="002C30DA">
        <w:t xml:space="preserve"> </w:t>
      </w:r>
      <w:r w:rsidRPr="0071705C">
        <w:t>концепции</w:t>
      </w:r>
      <w:r w:rsidR="002C30DA">
        <w:t xml:space="preserve"> </w:t>
      </w:r>
      <w:r w:rsidRPr="0071705C">
        <w:t>портала</w:t>
      </w:r>
      <w:r w:rsidR="002C30DA">
        <w:t xml:space="preserve"> </w:t>
      </w:r>
      <w:r w:rsidR="00631468">
        <w:t>«</w:t>
      </w:r>
      <w:r w:rsidRPr="0071705C">
        <w:t>Лига</w:t>
      </w:r>
      <w:r w:rsidR="002C30DA">
        <w:t xml:space="preserve"> </w:t>
      </w:r>
      <w:r w:rsidRPr="0071705C">
        <w:t>Речи</w:t>
      </w:r>
      <w:r w:rsidR="00631468">
        <w:t>»</w:t>
      </w:r>
      <w:r w:rsidRPr="0071705C">
        <w:t>.</w:t>
      </w:r>
      <w:r w:rsidR="002C30DA">
        <w:t xml:space="preserve"> </w:t>
      </w:r>
      <w:r w:rsidRPr="0071705C">
        <w:t>Многоуровневая</w:t>
      </w:r>
      <w:r w:rsidR="002C30DA">
        <w:t xml:space="preserve"> </w:t>
      </w:r>
      <w:r w:rsidRPr="0071705C">
        <w:t>система</w:t>
      </w:r>
      <w:r w:rsidR="002C30DA">
        <w:t xml:space="preserve"> </w:t>
      </w:r>
      <w:r w:rsidRPr="0071705C">
        <w:t>аккаунтов,</w:t>
      </w:r>
      <w:r w:rsidR="002C30DA">
        <w:t xml:space="preserve"> </w:t>
      </w:r>
      <w:r w:rsidRPr="0071705C">
        <w:t>интеграция</w:t>
      </w:r>
      <w:r w:rsidR="002C30DA">
        <w:t xml:space="preserve"> </w:t>
      </w:r>
      <w:r w:rsidRPr="0071705C">
        <w:t>проектов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сообществ,</w:t>
      </w:r>
      <w:r w:rsidR="002C30DA">
        <w:t xml:space="preserve"> </w:t>
      </w:r>
      <w:r w:rsidRPr="0071705C">
        <w:t>а</w:t>
      </w:r>
      <w:r w:rsidR="002C30DA">
        <w:t xml:space="preserve"> </w:t>
      </w:r>
      <w:r w:rsidRPr="0071705C">
        <w:t>также</w:t>
      </w:r>
      <w:r w:rsidR="002C30DA">
        <w:t xml:space="preserve"> </w:t>
      </w:r>
      <w:r w:rsidRPr="0071705C">
        <w:t>фокус</w:t>
      </w:r>
      <w:r w:rsidR="002C30DA">
        <w:t xml:space="preserve"> </w:t>
      </w:r>
      <w:r w:rsidRPr="0071705C">
        <w:t>на</w:t>
      </w:r>
      <w:r w:rsidR="002C30DA">
        <w:t xml:space="preserve"> </w:t>
      </w:r>
      <w:r w:rsidRPr="0071705C">
        <w:t>развитии</w:t>
      </w:r>
      <w:r w:rsidR="002C30DA">
        <w:t xml:space="preserve"> </w:t>
      </w:r>
      <w:r w:rsidRPr="0071705C">
        <w:t>конкретных</w:t>
      </w:r>
      <w:r w:rsidR="002C30DA">
        <w:t xml:space="preserve"> </w:t>
      </w:r>
      <w:r w:rsidRPr="0071705C">
        <w:t>гибких</w:t>
      </w:r>
      <w:r w:rsidR="002C30DA">
        <w:t xml:space="preserve"> </w:t>
      </w:r>
      <w:r w:rsidRPr="0071705C">
        <w:t>навыков</w:t>
      </w:r>
      <w:r w:rsidR="002C30DA">
        <w:t xml:space="preserve"> </w:t>
      </w:r>
      <w:r w:rsidRPr="0071705C">
        <w:t>были</w:t>
      </w:r>
      <w:r w:rsidR="002C30DA">
        <w:t xml:space="preserve"> </w:t>
      </w:r>
      <w:r w:rsidRPr="0071705C">
        <w:t>оценены</w:t>
      </w:r>
      <w:r w:rsidR="002C30DA">
        <w:t xml:space="preserve"> </w:t>
      </w:r>
      <w:r w:rsidRPr="0071705C">
        <w:t>как</w:t>
      </w:r>
      <w:r w:rsidR="002C30DA">
        <w:t xml:space="preserve"> </w:t>
      </w:r>
      <w:r w:rsidRPr="0071705C">
        <w:t>актуальные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обладающие</w:t>
      </w:r>
      <w:r w:rsidR="002C30DA">
        <w:t xml:space="preserve"> </w:t>
      </w:r>
      <w:r w:rsidRPr="0071705C">
        <w:t>потенциалом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привлечения</w:t>
      </w:r>
      <w:r w:rsidR="002C30DA">
        <w:t xml:space="preserve"> </w:t>
      </w:r>
      <w:r w:rsidRPr="0071705C">
        <w:t>целевой</w:t>
      </w:r>
      <w:r w:rsidR="002C30DA">
        <w:t xml:space="preserve"> </w:t>
      </w:r>
      <w:r w:rsidRPr="0071705C">
        <w:t>аудитории.</w:t>
      </w:r>
      <w:r w:rsidR="002C30DA">
        <w:t xml:space="preserve"> </w:t>
      </w:r>
      <w:r w:rsidRPr="0071705C">
        <w:t>Прямых</w:t>
      </w:r>
      <w:r w:rsidR="002C30DA">
        <w:t xml:space="preserve"> </w:t>
      </w:r>
      <w:r w:rsidRPr="0071705C">
        <w:t>аналогов,</w:t>
      </w:r>
      <w:r w:rsidR="002C30DA">
        <w:t xml:space="preserve"> </w:t>
      </w:r>
      <w:r w:rsidRPr="0071705C">
        <w:t>полностью</w:t>
      </w:r>
      <w:r w:rsidR="002C30DA">
        <w:t xml:space="preserve"> </w:t>
      </w:r>
      <w:r w:rsidRPr="0071705C">
        <w:t>повторяющих</w:t>
      </w:r>
      <w:r w:rsidR="002C30DA">
        <w:t xml:space="preserve"> </w:t>
      </w:r>
      <w:r w:rsidRPr="0071705C">
        <w:t>весь</w:t>
      </w:r>
      <w:r w:rsidR="002C30DA">
        <w:t xml:space="preserve"> </w:t>
      </w:r>
      <w:r w:rsidRPr="0071705C">
        <w:t>спектр</w:t>
      </w:r>
      <w:r w:rsidR="002C30DA">
        <w:t xml:space="preserve"> </w:t>
      </w:r>
      <w:r w:rsidRPr="0071705C">
        <w:t>запланированного</w:t>
      </w:r>
      <w:r w:rsidR="002C30DA">
        <w:t xml:space="preserve"> </w:t>
      </w:r>
      <w:r w:rsidRPr="0071705C">
        <w:t>функционала,</w:t>
      </w:r>
      <w:r w:rsidR="002C30DA">
        <w:t xml:space="preserve"> </w:t>
      </w:r>
      <w:r w:rsidRPr="0071705C">
        <w:t>в</w:t>
      </w:r>
      <w:r w:rsidR="002C30DA">
        <w:t xml:space="preserve"> </w:t>
      </w:r>
      <w:r w:rsidRPr="0071705C">
        <w:t>ходе</w:t>
      </w:r>
      <w:r w:rsidR="002C30DA">
        <w:t xml:space="preserve"> </w:t>
      </w:r>
      <w:r w:rsidRPr="0071705C">
        <w:t>исследования</w:t>
      </w:r>
      <w:r w:rsidR="002C30DA">
        <w:t xml:space="preserve"> </w:t>
      </w:r>
      <w:r w:rsidRPr="0071705C">
        <w:t>выявлено</w:t>
      </w:r>
      <w:r w:rsidR="002C30DA">
        <w:t xml:space="preserve"> </w:t>
      </w:r>
      <w:r w:rsidRPr="0071705C">
        <w:t>не</w:t>
      </w:r>
      <w:r w:rsidR="002C30DA">
        <w:t xml:space="preserve"> </w:t>
      </w:r>
      <w:r w:rsidRPr="0071705C">
        <w:t>было.</w:t>
      </w:r>
    </w:p>
    <w:p w14:paraId="31FD0EBF" w14:textId="34D6B6E7" w:rsidR="0071705C" w:rsidRPr="0071705C" w:rsidRDefault="0071705C" w:rsidP="0071705C">
      <w:pPr>
        <w:pStyle w:val="22"/>
      </w:pPr>
      <w:r w:rsidRPr="0071705C">
        <w:lastRenderedPageBreak/>
        <w:t>Анализ</w:t>
      </w:r>
      <w:r w:rsidR="002C30DA">
        <w:t xml:space="preserve"> </w:t>
      </w:r>
      <w:r w:rsidRPr="0071705C">
        <w:t>также</w:t>
      </w:r>
      <w:r w:rsidR="002C30DA">
        <w:t xml:space="preserve"> </w:t>
      </w:r>
      <w:r w:rsidRPr="0071705C">
        <w:t>подчеркнул</w:t>
      </w:r>
      <w:r w:rsidR="002C30DA">
        <w:t xml:space="preserve"> </w:t>
      </w:r>
      <w:r w:rsidRPr="0071705C">
        <w:t>важность</w:t>
      </w:r>
      <w:r w:rsidR="002C30DA">
        <w:t xml:space="preserve"> </w:t>
      </w:r>
      <w:r w:rsidRPr="0071705C">
        <w:t>интуитивно</w:t>
      </w:r>
      <w:r w:rsidR="002C30DA">
        <w:t xml:space="preserve"> </w:t>
      </w:r>
      <w:r w:rsidRPr="0071705C">
        <w:t>понятного</w:t>
      </w:r>
      <w:r w:rsidR="002C30DA">
        <w:t xml:space="preserve"> </w:t>
      </w:r>
      <w:r w:rsidRPr="0071705C">
        <w:t>интерфейса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визуальной</w:t>
      </w:r>
      <w:r w:rsidR="002C30DA">
        <w:t xml:space="preserve"> </w:t>
      </w:r>
      <w:r w:rsidRPr="0071705C">
        <w:t>привлекательности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успешных</w:t>
      </w:r>
      <w:r w:rsidR="002C30DA">
        <w:t xml:space="preserve"> </w:t>
      </w:r>
      <w:r w:rsidRPr="0071705C">
        <w:t>платформ</w:t>
      </w:r>
      <w:r w:rsidR="002C30DA">
        <w:t xml:space="preserve"> </w:t>
      </w:r>
      <w:r w:rsidR="00577C98" w:rsidRPr="00577C98">
        <w:t>[3]</w:t>
      </w:r>
      <w:r w:rsidRPr="0071705C">
        <w:t>.</w:t>
      </w:r>
      <w:r w:rsidR="002C30DA">
        <w:t xml:space="preserve"> </w:t>
      </w:r>
      <w:r w:rsidRPr="0071705C">
        <w:t>Это</w:t>
      </w:r>
      <w:r w:rsidR="002C30DA">
        <w:t xml:space="preserve"> </w:t>
      </w:r>
      <w:r w:rsidRPr="0071705C">
        <w:t>привело</w:t>
      </w:r>
      <w:r w:rsidR="002C30DA">
        <w:t xml:space="preserve"> </w:t>
      </w:r>
      <w:r w:rsidRPr="0071705C">
        <w:t>к</w:t>
      </w:r>
      <w:r w:rsidR="002C30DA">
        <w:t xml:space="preserve"> </w:t>
      </w:r>
      <w:r w:rsidRPr="0071705C">
        <w:t>решению</w:t>
      </w:r>
      <w:r w:rsidR="002C30DA">
        <w:t xml:space="preserve"> </w:t>
      </w:r>
      <w:r w:rsidRPr="0071705C">
        <w:t>сделать</w:t>
      </w:r>
      <w:r w:rsidR="002C30DA">
        <w:t xml:space="preserve"> </w:t>
      </w:r>
      <w:r w:rsidRPr="0071705C">
        <w:t>акцент</w:t>
      </w:r>
      <w:r w:rsidR="002C30DA">
        <w:t xml:space="preserve"> </w:t>
      </w:r>
      <w:r w:rsidRPr="0071705C">
        <w:t>на</w:t>
      </w:r>
      <w:r w:rsidR="002C30DA">
        <w:t xml:space="preserve"> </w:t>
      </w:r>
      <w:r w:rsidRPr="0071705C">
        <w:t>создании</w:t>
      </w:r>
      <w:r w:rsidR="002C30DA">
        <w:t xml:space="preserve"> </w:t>
      </w:r>
      <w:r w:rsidRPr="0071705C">
        <w:t>чистого,</w:t>
      </w:r>
      <w:r w:rsidR="002C30DA">
        <w:t xml:space="preserve"> </w:t>
      </w:r>
      <w:r w:rsidRPr="0071705C">
        <w:t>современного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адаптивного</w:t>
      </w:r>
      <w:r w:rsidR="002C30DA">
        <w:t xml:space="preserve"> </w:t>
      </w:r>
      <w:r w:rsidRPr="0071705C">
        <w:t>дизайна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портала</w:t>
      </w:r>
      <w:r w:rsidR="002C30DA">
        <w:t xml:space="preserve"> </w:t>
      </w:r>
      <w:r w:rsidR="00631468">
        <w:t>«</w:t>
      </w:r>
      <w:r w:rsidRPr="0071705C">
        <w:t>Лига</w:t>
      </w:r>
      <w:r w:rsidR="002C30DA">
        <w:t xml:space="preserve"> </w:t>
      </w:r>
      <w:r w:rsidRPr="0071705C">
        <w:t>Речи</w:t>
      </w:r>
      <w:r w:rsidR="00631468">
        <w:t>»</w:t>
      </w:r>
      <w:r w:rsidRPr="0071705C">
        <w:t>,</w:t>
      </w:r>
      <w:r w:rsidR="002C30DA">
        <w:t xml:space="preserve"> </w:t>
      </w:r>
      <w:r w:rsidRPr="0071705C">
        <w:t>избегая</w:t>
      </w:r>
      <w:r w:rsidR="002C30DA">
        <w:t xml:space="preserve"> </w:t>
      </w:r>
      <w:r w:rsidRPr="0071705C">
        <w:t>излишней</w:t>
      </w:r>
      <w:r w:rsidR="002C30DA">
        <w:t xml:space="preserve"> </w:t>
      </w:r>
      <w:r w:rsidRPr="0071705C">
        <w:t>перегруженности</w:t>
      </w:r>
      <w:r w:rsidR="002C30DA">
        <w:t xml:space="preserve"> </w:t>
      </w:r>
      <w:r w:rsidRPr="0071705C">
        <w:t>интерфейса</w:t>
      </w:r>
      <w:r w:rsidR="002C30DA">
        <w:t xml:space="preserve"> </w:t>
      </w:r>
      <w:r w:rsidRPr="0071705C">
        <w:t>элементами.</w:t>
      </w:r>
      <w:r w:rsidR="002C30DA">
        <w:t xml:space="preserve"> </w:t>
      </w:r>
      <w:r w:rsidRPr="0071705C">
        <w:t>Была</w:t>
      </w:r>
      <w:r w:rsidR="002C30DA">
        <w:t xml:space="preserve"> </w:t>
      </w:r>
      <w:r w:rsidRPr="0071705C">
        <w:t>отмечена</w:t>
      </w:r>
      <w:r w:rsidR="002C30DA">
        <w:t xml:space="preserve"> </w:t>
      </w:r>
      <w:r w:rsidRPr="0071705C">
        <w:t>гибкость</w:t>
      </w:r>
      <w:r w:rsidR="002C30DA">
        <w:t xml:space="preserve"> </w:t>
      </w:r>
      <w:r w:rsidRPr="0071705C">
        <w:t>настроек</w:t>
      </w:r>
      <w:r w:rsidR="002C30DA">
        <w:t xml:space="preserve"> </w:t>
      </w:r>
      <w:r w:rsidRPr="0071705C">
        <w:t>у</w:t>
      </w:r>
      <w:r w:rsidR="002C30DA">
        <w:t xml:space="preserve"> </w:t>
      </w:r>
      <w:r w:rsidRPr="0071705C">
        <w:t>некоторых</w:t>
      </w:r>
      <w:r w:rsidR="002C30DA">
        <w:t xml:space="preserve"> </w:t>
      </w:r>
      <w:r w:rsidRPr="0071705C">
        <w:t>аналогов,</w:t>
      </w:r>
      <w:r w:rsidR="002C30DA">
        <w:t xml:space="preserve"> </w:t>
      </w:r>
      <w:r w:rsidRPr="0071705C">
        <w:t>что</w:t>
      </w:r>
      <w:r w:rsidR="002C30DA">
        <w:t xml:space="preserve"> </w:t>
      </w:r>
      <w:r w:rsidRPr="0071705C">
        <w:t>подтвердило</w:t>
      </w:r>
      <w:r w:rsidR="002C30DA">
        <w:t xml:space="preserve"> </w:t>
      </w:r>
      <w:r w:rsidRPr="0071705C">
        <w:t>значимость</w:t>
      </w:r>
      <w:r w:rsidR="002C30DA">
        <w:t xml:space="preserve"> </w:t>
      </w:r>
      <w:r w:rsidRPr="0071705C">
        <w:t>заложенной</w:t>
      </w:r>
      <w:r w:rsidR="002C30DA">
        <w:t xml:space="preserve"> </w:t>
      </w:r>
      <w:r w:rsidRPr="0071705C">
        <w:t>в</w:t>
      </w:r>
      <w:r w:rsidR="002C30DA">
        <w:t xml:space="preserve"> </w:t>
      </w:r>
      <w:r w:rsidR="00631468">
        <w:t>«</w:t>
      </w:r>
      <w:r w:rsidRPr="0071705C">
        <w:t>Лигу</w:t>
      </w:r>
      <w:r w:rsidR="002C30DA">
        <w:t xml:space="preserve"> </w:t>
      </w:r>
      <w:r w:rsidRPr="0071705C">
        <w:t>Речи</w:t>
      </w:r>
      <w:r w:rsidR="00631468">
        <w:t>»</w:t>
      </w:r>
      <w:r w:rsidR="002C30DA">
        <w:t xml:space="preserve"> </w:t>
      </w:r>
      <w:r w:rsidRPr="0071705C">
        <w:t>возможности</w:t>
      </w:r>
      <w:r w:rsidR="002C30DA">
        <w:t xml:space="preserve"> </w:t>
      </w:r>
      <w:r w:rsidRPr="0071705C">
        <w:t>детального</w:t>
      </w:r>
      <w:r w:rsidR="002C30DA">
        <w:t xml:space="preserve"> </w:t>
      </w:r>
      <w:r w:rsidRPr="0071705C">
        <w:t>управления</w:t>
      </w:r>
      <w:r w:rsidR="002C30DA">
        <w:t xml:space="preserve"> </w:t>
      </w:r>
      <w:r w:rsidRPr="0071705C">
        <w:t>контентом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конфигурациями</w:t>
      </w:r>
      <w:r w:rsidR="002C30DA">
        <w:t xml:space="preserve"> </w:t>
      </w:r>
      <w:r w:rsidRPr="0071705C">
        <w:t>через</w:t>
      </w:r>
      <w:r w:rsidR="002C30DA">
        <w:t xml:space="preserve"> </w:t>
      </w:r>
      <w:r w:rsidRPr="0071705C">
        <w:t>административную</w:t>
      </w:r>
      <w:r w:rsidR="002C30DA">
        <w:t xml:space="preserve"> </w:t>
      </w:r>
      <w:r w:rsidRPr="0071705C">
        <w:t>панель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каждого</w:t>
      </w:r>
      <w:r w:rsidR="002C30DA">
        <w:t xml:space="preserve"> </w:t>
      </w:r>
      <w:r w:rsidRPr="0071705C">
        <w:t>города.</w:t>
      </w:r>
      <w:r w:rsidR="002C30DA">
        <w:t xml:space="preserve"> </w:t>
      </w:r>
      <w:r w:rsidRPr="0071705C">
        <w:t>Успешные</w:t>
      </w:r>
      <w:r w:rsidR="002C30DA">
        <w:t xml:space="preserve"> </w:t>
      </w:r>
      <w:r w:rsidRPr="0071705C">
        <w:t>платформы</w:t>
      </w:r>
      <w:r w:rsidR="002C30DA">
        <w:t xml:space="preserve"> </w:t>
      </w:r>
      <w:r w:rsidRPr="0071705C">
        <w:t>также</w:t>
      </w:r>
      <w:r w:rsidR="002C30DA">
        <w:t xml:space="preserve"> </w:t>
      </w:r>
      <w:r w:rsidRPr="0071705C">
        <w:t>активно</w:t>
      </w:r>
      <w:r w:rsidR="002C30DA">
        <w:t xml:space="preserve"> </w:t>
      </w:r>
      <w:r w:rsidRPr="0071705C">
        <w:t>используют</w:t>
      </w:r>
      <w:r w:rsidR="002C30DA">
        <w:t xml:space="preserve"> </w:t>
      </w:r>
      <w:r w:rsidRPr="0071705C">
        <w:t>элементы</w:t>
      </w:r>
      <w:r w:rsidR="002C30DA">
        <w:t xml:space="preserve"> </w:t>
      </w:r>
      <w:r w:rsidRPr="0071705C">
        <w:t>геймификации</w:t>
      </w:r>
      <w:r w:rsidR="002C30DA">
        <w:t xml:space="preserve"> </w:t>
      </w:r>
      <w:r w:rsidR="006232D0" w:rsidRPr="006232D0">
        <w:t>[4]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инструменты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нетворкинга</w:t>
      </w:r>
      <w:r w:rsidR="002C30DA">
        <w:t xml:space="preserve"> </w:t>
      </w:r>
      <w:r w:rsidR="006232D0" w:rsidRPr="006232D0">
        <w:t>[5]</w:t>
      </w:r>
      <w:r w:rsidRPr="0071705C">
        <w:t>,</w:t>
      </w:r>
      <w:r w:rsidR="002C30DA">
        <w:t xml:space="preserve"> </w:t>
      </w:r>
      <w:r w:rsidRPr="0071705C">
        <w:t>что</w:t>
      </w:r>
      <w:r w:rsidR="002C30DA">
        <w:t xml:space="preserve"> </w:t>
      </w:r>
      <w:r w:rsidRPr="0071705C">
        <w:t>укрепило</w:t>
      </w:r>
      <w:r w:rsidR="002C30DA">
        <w:t xml:space="preserve"> </w:t>
      </w:r>
      <w:r w:rsidRPr="0071705C">
        <w:t>решение</w:t>
      </w:r>
      <w:r w:rsidR="002C30DA">
        <w:t xml:space="preserve"> </w:t>
      </w:r>
      <w:r w:rsidRPr="0071705C">
        <w:t>о</w:t>
      </w:r>
      <w:r w:rsidR="002C30DA">
        <w:t xml:space="preserve"> </w:t>
      </w:r>
      <w:r w:rsidRPr="0071705C">
        <w:t>внедрении</w:t>
      </w:r>
      <w:r w:rsidR="002C30DA">
        <w:t xml:space="preserve"> </w:t>
      </w:r>
      <w:r w:rsidRPr="0071705C">
        <w:t>системы</w:t>
      </w:r>
      <w:r w:rsidR="002C30DA">
        <w:t xml:space="preserve"> </w:t>
      </w:r>
      <w:r w:rsidRPr="0071705C">
        <w:t>уровней,</w:t>
      </w:r>
      <w:r w:rsidR="002C30DA">
        <w:t xml:space="preserve"> </w:t>
      </w:r>
      <w:r w:rsidRPr="0071705C">
        <w:t>наград,</w:t>
      </w:r>
      <w:r w:rsidR="002C30DA">
        <w:t xml:space="preserve"> </w:t>
      </w:r>
      <w:r w:rsidRPr="0071705C">
        <w:t>регалий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доски</w:t>
      </w:r>
      <w:r w:rsidR="002C30DA">
        <w:t xml:space="preserve"> </w:t>
      </w:r>
      <w:r w:rsidRPr="0071705C">
        <w:t>объявлений.</w:t>
      </w:r>
      <w:r w:rsidR="002C30DA">
        <w:t xml:space="preserve"> </w:t>
      </w:r>
      <w:r w:rsidRPr="0071705C">
        <w:t>Касательно</w:t>
      </w:r>
      <w:r w:rsidR="002C30DA">
        <w:t xml:space="preserve"> </w:t>
      </w:r>
      <w:r w:rsidRPr="0071705C">
        <w:t>монетизации,</w:t>
      </w:r>
      <w:r w:rsidR="002C30DA">
        <w:t xml:space="preserve"> </w:t>
      </w:r>
      <w:r w:rsidRPr="0071705C">
        <w:t>анализ</w:t>
      </w:r>
      <w:r w:rsidR="002C30DA">
        <w:t xml:space="preserve"> </w:t>
      </w:r>
      <w:r w:rsidRPr="0071705C">
        <w:t>показал</w:t>
      </w:r>
      <w:r w:rsidR="002C30DA">
        <w:t xml:space="preserve"> </w:t>
      </w:r>
      <w:r w:rsidRPr="0071705C">
        <w:t>разнообразие</w:t>
      </w:r>
      <w:r w:rsidR="002C30DA">
        <w:t xml:space="preserve"> </w:t>
      </w:r>
      <w:r w:rsidRPr="0071705C">
        <w:t>подходов,</w:t>
      </w:r>
      <w:r w:rsidR="002C30DA">
        <w:t xml:space="preserve"> </w:t>
      </w:r>
      <w:r w:rsidRPr="0071705C">
        <w:t>что</w:t>
      </w:r>
      <w:r w:rsidR="002C30DA">
        <w:t xml:space="preserve"> </w:t>
      </w:r>
      <w:r w:rsidRPr="0071705C">
        <w:t>оставляет</w:t>
      </w:r>
      <w:r w:rsidR="002C30DA">
        <w:t xml:space="preserve"> </w:t>
      </w:r>
      <w:r w:rsidRPr="0071705C">
        <w:t>пространство</w:t>
      </w:r>
      <w:r w:rsidR="002C30DA">
        <w:t xml:space="preserve"> </w:t>
      </w:r>
      <w:r w:rsidRPr="0071705C">
        <w:t>для</w:t>
      </w:r>
      <w:r w:rsidR="002C30DA">
        <w:t xml:space="preserve"> </w:t>
      </w:r>
      <w:r w:rsidRPr="0071705C">
        <w:t>возможного</w:t>
      </w:r>
      <w:r w:rsidR="002C30DA">
        <w:t xml:space="preserve"> </w:t>
      </w:r>
      <w:r w:rsidRPr="0071705C">
        <w:t>развития</w:t>
      </w:r>
      <w:r w:rsidR="002C30DA">
        <w:t xml:space="preserve"> </w:t>
      </w:r>
      <w:r w:rsidRPr="0071705C">
        <w:t>первоначальной</w:t>
      </w:r>
      <w:r w:rsidR="002C30DA">
        <w:t xml:space="preserve"> </w:t>
      </w:r>
      <w:r w:rsidRPr="0071705C">
        <w:t>модели,</w:t>
      </w:r>
      <w:r w:rsidR="002C30DA">
        <w:t xml:space="preserve"> </w:t>
      </w:r>
      <w:r w:rsidRPr="0071705C">
        <w:t>ориентированной</w:t>
      </w:r>
      <w:r w:rsidR="002C30DA">
        <w:t xml:space="preserve"> </w:t>
      </w:r>
      <w:r w:rsidRPr="0071705C">
        <w:t>на</w:t>
      </w:r>
      <w:r w:rsidR="002C30DA">
        <w:t xml:space="preserve"> </w:t>
      </w:r>
      <w:r w:rsidRPr="0071705C">
        <w:t>добровольные</w:t>
      </w:r>
      <w:r w:rsidR="002C30DA">
        <w:t xml:space="preserve"> </w:t>
      </w:r>
      <w:r w:rsidRPr="0071705C">
        <w:t>пожертвования.</w:t>
      </w:r>
    </w:p>
    <w:p w14:paraId="291E395D" w14:textId="54A8C445" w:rsidR="00AF092F" w:rsidRDefault="0071705C" w:rsidP="0071705C">
      <w:pPr>
        <w:pStyle w:val="22"/>
      </w:pPr>
      <w:r w:rsidRPr="0071705C">
        <w:t>Результаты</w:t>
      </w:r>
      <w:r w:rsidR="002C30DA">
        <w:t xml:space="preserve"> </w:t>
      </w:r>
      <w:r w:rsidRPr="0071705C">
        <w:t>анализа</w:t>
      </w:r>
      <w:r w:rsidR="002C30DA">
        <w:t xml:space="preserve"> </w:t>
      </w:r>
      <w:r w:rsidRPr="0071705C">
        <w:t>аналогов</w:t>
      </w:r>
      <w:r w:rsidR="002C30DA">
        <w:t xml:space="preserve"> </w:t>
      </w:r>
      <w:r w:rsidRPr="0071705C">
        <w:t>были</w:t>
      </w:r>
      <w:r w:rsidR="002C30DA">
        <w:t xml:space="preserve"> </w:t>
      </w:r>
      <w:r w:rsidRPr="0071705C">
        <w:t>учтены</w:t>
      </w:r>
      <w:r w:rsidR="002C30DA">
        <w:t xml:space="preserve"> </w:t>
      </w:r>
      <w:r w:rsidRPr="0071705C">
        <w:t>на</w:t>
      </w:r>
      <w:r w:rsidR="002C30DA">
        <w:t xml:space="preserve"> </w:t>
      </w:r>
      <w:r w:rsidRPr="0071705C">
        <w:t>этапах</w:t>
      </w:r>
      <w:r w:rsidR="002C30DA">
        <w:t xml:space="preserve"> </w:t>
      </w:r>
      <w:r w:rsidRPr="0071705C">
        <w:t>проектирования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разработки</w:t>
      </w:r>
      <w:r w:rsidR="002C30DA">
        <w:t xml:space="preserve"> </w:t>
      </w:r>
      <w:r w:rsidRPr="0071705C">
        <w:t>портала.</w:t>
      </w:r>
      <w:r w:rsidR="002C30DA">
        <w:t xml:space="preserve"> </w:t>
      </w:r>
      <w:r w:rsidRPr="0071705C">
        <w:t>В</w:t>
      </w:r>
      <w:r w:rsidR="002C30DA">
        <w:t xml:space="preserve"> </w:t>
      </w:r>
      <w:r w:rsidRPr="0071705C">
        <w:t>частности,</w:t>
      </w:r>
      <w:r w:rsidR="002C30DA">
        <w:t xml:space="preserve"> </w:t>
      </w:r>
      <w:r w:rsidRPr="0071705C">
        <w:t>были</w:t>
      </w:r>
      <w:r w:rsidR="002C30DA">
        <w:t xml:space="preserve"> </w:t>
      </w:r>
      <w:r w:rsidRPr="0071705C">
        <w:t>заимствованы</w:t>
      </w:r>
      <w:r w:rsidR="002C30DA">
        <w:t xml:space="preserve"> </w:t>
      </w:r>
      <w:r w:rsidRPr="0071705C">
        <w:t>некоторые</w:t>
      </w:r>
      <w:r w:rsidR="002C30DA">
        <w:t xml:space="preserve"> </w:t>
      </w:r>
      <w:r w:rsidRPr="0071705C">
        <w:t>удачные</w:t>
      </w:r>
      <w:r w:rsidR="002C30DA">
        <w:t xml:space="preserve"> </w:t>
      </w:r>
      <w:r w:rsidRPr="0071705C">
        <w:t>подходы</w:t>
      </w:r>
      <w:r w:rsidR="002C30DA">
        <w:t xml:space="preserve"> </w:t>
      </w:r>
      <w:r w:rsidRPr="0071705C">
        <w:t>к</w:t>
      </w:r>
      <w:r w:rsidR="002C30DA">
        <w:t xml:space="preserve"> </w:t>
      </w:r>
      <w:r w:rsidRPr="0071705C">
        <w:t>визуальному</w:t>
      </w:r>
      <w:r w:rsidR="002C30DA">
        <w:t xml:space="preserve"> </w:t>
      </w:r>
      <w:r w:rsidRPr="0071705C">
        <w:t>представлению</w:t>
      </w:r>
      <w:r w:rsidR="002C30DA">
        <w:t xml:space="preserve"> </w:t>
      </w:r>
      <w:r w:rsidRPr="0071705C">
        <w:t>информации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организации</w:t>
      </w:r>
      <w:r w:rsidR="002C30DA">
        <w:t xml:space="preserve"> </w:t>
      </w:r>
      <w:r w:rsidRPr="0071705C">
        <w:t>пользовательского</w:t>
      </w:r>
      <w:r w:rsidR="002C30DA">
        <w:t xml:space="preserve"> </w:t>
      </w:r>
      <w:r w:rsidRPr="0071705C">
        <w:t>взаимодействия</w:t>
      </w:r>
      <w:r w:rsidR="002C30DA">
        <w:t xml:space="preserve"> </w:t>
      </w:r>
      <w:r w:rsidRPr="0071705C">
        <w:t>с</w:t>
      </w:r>
      <w:r w:rsidR="002C30DA">
        <w:t xml:space="preserve"> </w:t>
      </w:r>
      <w:r w:rsidRPr="0071705C">
        <w:t>целью</w:t>
      </w:r>
      <w:r w:rsidR="002C30DA">
        <w:t xml:space="preserve"> </w:t>
      </w:r>
      <w:r w:rsidRPr="0071705C">
        <w:t>повышения</w:t>
      </w:r>
      <w:r w:rsidR="002C30DA">
        <w:t xml:space="preserve"> </w:t>
      </w:r>
      <w:r w:rsidRPr="0071705C">
        <w:t>интуитивности</w:t>
      </w:r>
      <w:r w:rsidR="002C30DA">
        <w:t xml:space="preserve"> </w:t>
      </w:r>
      <w:r w:rsidRPr="0071705C">
        <w:t>и</w:t>
      </w:r>
      <w:r w:rsidR="002C30DA">
        <w:t xml:space="preserve"> </w:t>
      </w:r>
      <w:r w:rsidRPr="0071705C">
        <w:t>удобства</w:t>
      </w:r>
      <w:r w:rsidR="002C30DA">
        <w:t xml:space="preserve"> </w:t>
      </w:r>
      <w:r w:rsidRPr="0071705C">
        <w:t>будущего</w:t>
      </w:r>
      <w:r w:rsidR="002C30DA">
        <w:t xml:space="preserve"> </w:t>
      </w:r>
      <w:r w:rsidRPr="0071705C">
        <w:t>портала.</w:t>
      </w:r>
      <w:r w:rsidR="002C30DA">
        <w:t xml:space="preserve"> </w:t>
      </w:r>
      <w:r w:rsidRPr="0071705C">
        <w:t>Существенных</w:t>
      </w:r>
      <w:r w:rsidR="002C30DA">
        <w:t xml:space="preserve"> </w:t>
      </w:r>
      <w:r w:rsidRPr="0071705C">
        <w:t>отклонений</w:t>
      </w:r>
      <w:r w:rsidR="002C30DA">
        <w:t xml:space="preserve"> </w:t>
      </w:r>
      <w:r w:rsidRPr="0071705C">
        <w:t>от</w:t>
      </w:r>
      <w:r w:rsidR="002C30DA">
        <w:t xml:space="preserve"> </w:t>
      </w:r>
      <w:r w:rsidRPr="0071705C">
        <w:t>первоначального</w:t>
      </w:r>
      <w:r w:rsidR="002C30DA">
        <w:t xml:space="preserve"> </w:t>
      </w:r>
      <w:r w:rsidRPr="0071705C">
        <w:t>плана</w:t>
      </w:r>
      <w:r w:rsidR="002C30DA">
        <w:t xml:space="preserve"> </w:t>
      </w:r>
      <w:r w:rsidRPr="0071705C">
        <w:t>разработки,</w:t>
      </w:r>
      <w:r w:rsidR="002C30DA">
        <w:t xml:space="preserve"> </w:t>
      </w:r>
      <w:r w:rsidRPr="0071705C">
        <w:t>продиктованных</w:t>
      </w:r>
      <w:r w:rsidR="002C30DA">
        <w:t xml:space="preserve"> </w:t>
      </w:r>
      <w:r w:rsidRPr="0071705C">
        <w:t>анализом</w:t>
      </w:r>
      <w:r w:rsidR="002C30DA">
        <w:t xml:space="preserve"> </w:t>
      </w:r>
      <w:r w:rsidRPr="0071705C">
        <w:t>конкурентов,</w:t>
      </w:r>
      <w:r w:rsidR="002C30DA">
        <w:t xml:space="preserve"> </w:t>
      </w:r>
      <w:r w:rsidRPr="0071705C">
        <w:t>не</w:t>
      </w:r>
      <w:r w:rsidR="002C30DA">
        <w:t xml:space="preserve"> </w:t>
      </w:r>
      <w:r w:rsidRPr="0071705C">
        <w:t>потребовалось.</w:t>
      </w:r>
    </w:p>
    <w:p w14:paraId="24D0B51A" w14:textId="2AFA7B73" w:rsidR="0071705C" w:rsidRDefault="0071705C" w:rsidP="0071705C">
      <w:pPr>
        <w:pStyle w:val="13"/>
      </w:pPr>
      <w:bookmarkStart w:id="25" w:name="_Toc200532265"/>
      <w:r>
        <w:t>А</w:t>
      </w:r>
      <w:r w:rsidRPr="0071705C">
        <w:t>рхитектур</w:t>
      </w:r>
      <w:r>
        <w:t>а</w:t>
      </w:r>
      <w:r w:rsidR="002C30DA">
        <w:t xml:space="preserve"> </w:t>
      </w:r>
      <w:r w:rsidRPr="0071705C">
        <w:t>программного</w:t>
      </w:r>
      <w:r w:rsidR="002C30DA">
        <w:t xml:space="preserve"> </w:t>
      </w:r>
      <w:r w:rsidRPr="0071705C">
        <w:t>продукта</w:t>
      </w:r>
      <w:bookmarkEnd w:id="25"/>
    </w:p>
    <w:p w14:paraId="12E351A9" w14:textId="3FB3838C" w:rsidR="00D206C1" w:rsidRPr="00D206C1" w:rsidRDefault="00D206C1" w:rsidP="00D206C1">
      <w:pPr>
        <w:pStyle w:val="22"/>
      </w:pPr>
      <w:r w:rsidRPr="00D206C1">
        <w:t>Архитектура</w:t>
      </w:r>
      <w:r w:rsidR="002C30DA">
        <w:t xml:space="preserve"> </w:t>
      </w:r>
      <w:r w:rsidRPr="00D206C1">
        <w:t>программного</w:t>
      </w:r>
      <w:r w:rsidR="002C30DA">
        <w:t xml:space="preserve"> </w:t>
      </w:r>
      <w:r w:rsidRPr="00D206C1">
        <w:t>продукта</w:t>
      </w:r>
      <w:r w:rsidR="002C30DA">
        <w:t xml:space="preserve"> </w:t>
      </w:r>
      <w:r w:rsidR="00631468">
        <w:t>«</w:t>
      </w:r>
      <w:r w:rsidRPr="00D206C1">
        <w:t>Портал</w:t>
      </w:r>
      <w:r w:rsidR="002C30DA">
        <w:t xml:space="preserve"> </w:t>
      </w:r>
      <w:r w:rsidRPr="00D206C1">
        <w:t>Лига</w:t>
      </w:r>
      <w:r w:rsidR="002C30DA">
        <w:t xml:space="preserve"> </w:t>
      </w:r>
      <w:r w:rsidRPr="00D206C1">
        <w:t>Речи</w:t>
      </w:r>
      <w:r w:rsidR="00631468">
        <w:t>»</w:t>
      </w:r>
      <w:r w:rsidR="002C30DA">
        <w:t xml:space="preserve"> </w:t>
      </w:r>
      <w:r w:rsidRPr="00D206C1">
        <w:t>проектировалась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учетом</w:t>
      </w:r>
      <w:r w:rsidR="002C30DA">
        <w:t xml:space="preserve"> </w:t>
      </w:r>
      <w:r w:rsidRPr="00D206C1">
        <w:t>требований</w:t>
      </w:r>
      <w:r w:rsidR="002C30DA">
        <w:t xml:space="preserve"> </w:t>
      </w:r>
      <w:r w:rsidRPr="00D206C1">
        <w:t>к</w:t>
      </w:r>
      <w:r w:rsidR="002C30DA">
        <w:t xml:space="preserve"> </w:t>
      </w:r>
      <w:r w:rsidRPr="00D206C1">
        <w:t>масштабируемости,</w:t>
      </w:r>
      <w:r w:rsidR="002C30DA">
        <w:t xml:space="preserve"> </w:t>
      </w:r>
      <w:r w:rsidRPr="00D206C1">
        <w:t>надежности,</w:t>
      </w:r>
      <w:r w:rsidR="002C30DA">
        <w:t xml:space="preserve"> </w:t>
      </w:r>
      <w:r w:rsidRPr="00D206C1">
        <w:t>удобству</w:t>
      </w:r>
      <w:r w:rsidR="002C30DA">
        <w:t xml:space="preserve"> </w:t>
      </w:r>
      <w:r w:rsidRPr="00D206C1">
        <w:t>разработки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последующей</w:t>
      </w:r>
      <w:r w:rsidR="002C30DA">
        <w:t xml:space="preserve"> </w:t>
      </w:r>
      <w:r w:rsidRPr="00D206C1">
        <w:t>поддержки.</w:t>
      </w:r>
      <w:r w:rsidR="002C30DA">
        <w:t xml:space="preserve"> </w:t>
      </w:r>
      <w:r w:rsidRPr="00D206C1">
        <w:t>Было</w:t>
      </w:r>
      <w:r w:rsidR="002C30DA">
        <w:t xml:space="preserve"> </w:t>
      </w:r>
      <w:r w:rsidRPr="00D206C1">
        <w:t>принято</w:t>
      </w:r>
      <w:r w:rsidR="002C30DA">
        <w:t xml:space="preserve"> </w:t>
      </w:r>
      <w:r w:rsidRPr="00D206C1">
        <w:t>решение</w:t>
      </w:r>
      <w:r w:rsidR="002C30DA">
        <w:t xml:space="preserve"> </w:t>
      </w:r>
      <w:r w:rsidRPr="00D206C1">
        <w:t>использовать</w:t>
      </w:r>
      <w:r w:rsidR="002C30DA">
        <w:t xml:space="preserve"> </w:t>
      </w:r>
      <w:r w:rsidRPr="00D206C1">
        <w:t>трехуровневую</w:t>
      </w:r>
      <w:r w:rsidR="002C30DA">
        <w:t xml:space="preserve"> </w:t>
      </w:r>
      <w:r w:rsidRPr="00D206C1">
        <w:t>архитектуру,</w:t>
      </w:r>
      <w:r w:rsidR="002C30DA">
        <w:t xml:space="preserve"> </w:t>
      </w:r>
      <w:r w:rsidRPr="00D206C1">
        <w:t>включающую</w:t>
      </w:r>
      <w:r w:rsidR="002C30DA">
        <w:t xml:space="preserve"> </w:t>
      </w:r>
      <w:r w:rsidRPr="00D206C1">
        <w:t>клиентский</w:t>
      </w:r>
      <w:r w:rsidR="002C30DA">
        <w:t xml:space="preserve"> </w:t>
      </w:r>
      <w:r w:rsidRPr="00D206C1">
        <w:t>уровень</w:t>
      </w:r>
      <w:r w:rsidR="002C30DA">
        <w:t xml:space="preserve"> </w:t>
      </w:r>
      <w:r w:rsidRPr="00D206C1">
        <w:t>(</w:t>
      </w:r>
      <w:proofErr w:type="spellStart"/>
      <w:r w:rsidRPr="00D206C1">
        <w:t>frontend</w:t>
      </w:r>
      <w:proofErr w:type="spellEnd"/>
      <w:r w:rsidRPr="00D206C1">
        <w:t>),</w:t>
      </w:r>
      <w:r w:rsidR="002C30DA">
        <w:t xml:space="preserve"> </w:t>
      </w:r>
      <w:r w:rsidRPr="00D206C1">
        <w:t>серверный</w:t>
      </w:r>
      <w:r w:rsidR="002C30DA">
        <w:t xml:space="preserve"> </w:t>
      </w:r>
      <w:r w:rsidRPr="00D206C1">
        <w:t>уровень</w:t>
      </w:r>
      <w:r w:rsidR="002C30DA">
        <w:t xml:space="preserve"> </w:t>
      </w:r>
      <w:r w:rsidRPr="00D206C1">
        <w:t>(</w:t>
      </w:r>
      <w:proofErr w:type="spellStart"/>
      <w:r w:rsidRPr="00D206C1">
        <w:t>backend</w:t>
      </w:r>
      <w:proofErr w:type="spellEnd"/>
      <w:r w:rsidRPr="00D206C1">
        <w:t>)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уровень</w:t>
      </w:r>
      <w:r w:rsidR="002C30DA">
        <w:t xml:space="preserve"> </w:t>
      </w:r>
      <w:r w:rsidRPr="00D206C1">
        <w:t>хранения</w:t>
      </w:r>
      <w:r w:rsidR="002C30DA">
        <w:t xml:space="preserve"> </w:t>
      </w:r>
      <w:r w:rsidRPr="00D206C1">
        <w:t>данных</w:t>
      </w:r>
      <w:r w:rsidR="002C30DA">
        <w:t xml:space="preserve"> </w:t>
      </w:r>
      <w:r w:rsidRPr="00D206C1">
        <w:t>(база</w:t>
      </w:r>
      <w:r w:rsidR="002C30DA">
        <w:t xml:space="preserve"> </w:t>
      </w:r>
      <w:r w:rsidRPr="00D206C1">
        <w:t>данных),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развертыванием</w:t>
      </w:r>
      <w:r w:rsidR="002C30DA">
        <w:t xml:space="preserve"> </w:t>
      </w:r>
      <w:r w:rsidRPr="00D206C1">
        <w:t>в</w:t>
      </w:r>
      <w:r w:rsidR="002C30DA">
        <w:t xml:space="preserve"> </w:t>
      </w:r>
      <w:r w:rsidRPr="00D206C1">
        <w:t>облачной</w:t>
      </w:r>
      <w:r w:rsidR="002C30DA">
        <w:t xml:space="preserve"> </w:t>
      </w:r>
      <w:r w:rsidRPr="00D206C1">
        <w:t>инфраструктуре</w:t>
      </w:r>
      <w:r w:rsidR="002C30DA">
        <w:t xml:space="preserve"> </w:t>
      </w:r>
      <w:r w:rsidRPr="00D206C1">
        <w:t>Yandex</w:t>
      </w:r>
      <w:r w:rsidR="002C30DA">
        <w:t xml:space="preserve"> </w:t>
      </w:r>
      <w:proofErr w:type="spellStart"/>
      <w:r w:rsidRPr="00D206C1">
        <w:t>Cloud</w:t>
      </w:r>
      <w:proofErr w:type="spellEnd"/>
      <w:r w:rsidRPr="00D206C1">
        <w:t>.</w:t>
      </w:r>
    </w:p>
    <w:p w14:paraId="35C06F60" w14:textId="1201FC0B" w:rsidR="00D206C1" w:rsidRPr="00D206C1" w:rsidRDefault="00D206C1" w:rsidP="00D206C1">
      <w:pPr>
        <w:pStyle w:val="22"/>
      </w:pPr>
      <w:r w:rsidRPr="00D206C1">
        <w:t>Основным</w:t>
      </w:r>
      <w:r w:rsidR="002C30DA">
        <w:t xml:space="preserve"> </w:t>
      </w:r>
      <w:r w:rsidRPr="00D206C1">
        <w:t>компонентом</w:t>
      </w:r>
      <w:r w:rsidR="002C30DA">
        <w:t xml:space="preserve"> </w:t>
      </w:r>
      <w:r w:rsidRPr="00D206C1">
        <w:t>серверной</w:t>
      </w:r>
      <w:r w:rsidR="002C30DA">
        <w:t xml:space="preserve"> </w:t>
      </w:r>
      <w:r w:rsidRPr="00D206C1">
        <w:t>части</w:t>
      </w:r>
      <w:r w:rsidR="002C30DA">
        <w:t xml:space="preserve"> </w:t>
      </w:r>
      <w:r w:rsidRPr="00D206C1">
        <w:t>(</w:t>
      </w:r>
      <w:proofErr w:type="spellStart"/>
      <w:r w:rsidRPr="00D206C1">
        <w:t>backend</w:t>
      </w:r>
      <w:proofErr w:type="spellEnd"/>
      <w:r w:rsidRPr="00D206C1">
        <w:t>)</w:t>
      </w:r>
      <w:r w:rsidR="002C30DA">
        <w:t xml:space="preserve"> </w:t>
      </w:r>
      <w:r w:rsidRPr="00D206C1">
        <w:t>является</w:t>
      </w:r>
      <w:r w:rsidR="002C30DA">
        <w:t xml:space="preserve"> </w:t>
      </w:r>
      <w:r w:rsidRPr="00D206C1">
        <w:t>веб-приложение,</w:t>
      </w:r>
      <w:r w:rsidR="002C30DA">
        <w:t xml:space="preserve"> </w:t>
      </w:r>
      <w:r w:rsidRPr="00D206C1">
        <w:t>разработанное</w:t>
      </w:r>
      <w:r w:rsidR="002C30DA">
        <w:t xml:space="preserve"> </w:t>
      </w:r>
      <w:r w:rsidRPr="00D206C1">
        <w:t>на</w:t>
      </w:r>
      <w:r w:rsidR="002C30DA">
        <w:t xml:space="preserve"> </w:t>
      </w:r>
      <w:r w:rsidRPr="00D206C1">
        <w:t>языке</w:t>
      </w:r>
      <w:r w:rsidR="002C30DA">
        <w:t xml:space="preserve"> </w:t>
      </w:r>
      <w:r w:rsidRPr="00D206C1">
        <w:t>программирования</w:t>
      </w:r>
      <w:r w:rsidR="002C30DA">
        <w:t xml:space="preserve"> </w:t>
      </w:r>
      <w:r w:rsidRPr="00D206C1">
        <w:t>Python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использованием</w:t>
      </w:r>
      <w:r w:rsidR="002C30DA">
        <w:t xml:space="preserve"> </w:t>
      </w:r>
      <w:r w:rsidRPr="00D206C1">
        <w:t>фреймворка</w:t>
      </w:r>
      <w:r w:rsidR="002C30DA">
        <w:t xml:space="preserve"> </w:t>
      </w:r>
      <w:proofErr w:type="spellStart"/>
      <w:r w:rsidRPr="00D206C1">
        <w:t>Django</w:t>
      </w:r>
      <w:proofErr w:type="spellEnd"/>
      <w:r w:rsidR="002C30DA">
        <w:t xml:space="preserve"> </w:t>
      </w:r>
      <w:r w:rsidR="00F60E67" w:rsidRPr="00F60E67">
        <w:t>[6]</w:t>
      </w:r>
      <w:r w:rsidRPr="00D206C1">
        <w:t>.</w:t>
      </w:r>
      <w:r w:rsidR="002C30DA">
        <w:t xml:space="preserve"> </w:t>
      </w:r>
      <w:r w:rsidRPr="00D206C1">
        <w:t>Выбор</w:t>
      </w:r>
      <w:r w:rsidR="002C30DA">
        <w:t xml:space="preserve"> </w:t>
      </w:r>
      <w:proofErr w:type="spellStart"/>
      <w:r w:rsidRPr="00D206C1">
        <w:t>Django</w:t>
      </w:r>
      <w:proofErr w:type="spellEnd"/>
      <w:r w:rsidR="002C30DA">
        <w:t xml:space="preserve"> </w:t>
      </w:r>
      <w:r w:rsidRPr="00D206C1">
        <w:t>обусловлен</w:t>
      </w:r>
      <w:r w:rsidR="002C30DA">
        <w:t xml:space="preserve"> </w:t>
      </w:r>
      <w:r w:rsidRPr="00D206C1">
        <w:t>его</w:t>
      </w:r>
      <w:r w:rsidR="002C30DA">
        <w:t xml:space="preserve"> </w:t>
      </w:r>
      <w:r w:rsidRPr="00D206C1">
        <w:t>богатой</w:t>
      </w:r>
      <w:r w:rsidR="002C30DA">
        <w:t xml:space="preserve"> </w:t>
      </w:r>
      <w:r w:rsidRPr="00D206C1">
        <w:t>экосистемой,</w:t>
      </w:r>
      <w:r w:rsidR="002C30DA">
        <w:t xml:space="preserve"> </w:t>
      </w:r>
      <w:r w:rsidRPr="00D206C1">
        <w:t>наличием</w:t>
      </w:r>
      <w:r w:rsidR="002C30DA">
        <w:t xml:space="preserve"> </w:t>
      </w:r>
      <w:r w:rsidRPr="00D206C1">
        <w:t>встроенных</w:t>
      </w:r>
      <w:r w:rsidR="002C30DA">
        <w:t xml:space="preserve"> </w:t>
      </w:r>
      <w:r w:rsidRPr="00D206C1">
        <w:t>инструментов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быстрой</w:t>
      </w:r>
      <w:r w:rsidR="002C30DA">
        <w:t xml:space="preserve"> </w:t>
      </w:r>
      <w:r w:rsidRPr="00D206C1">
        <w:t>разработки</w:t>
      </w:r>
      <w:r w:rsidR="002C30DA">
        <w:t xml:space="preserve"> </w:t>
      </w:r>
      <w:r w:rsidRPr="00D206C1">
        <w:lastRenderedPageBreak/>
        <w:t>(включая</w:t>
      </w:r>
      <w:r w:rsidR="002C30DA">
        <w:t xml:space="preserve"> </w:t>
      </w:r>
      <w:r w:rsidRPr="00D206C1">
        <w:t>ORM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работы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базой</w:t>
      </w:r>
      <w:r w:rsidR="002C30DA">
        <w:t xml:space="preserve"> </w:t>
      </w:r>
      <w:r w:rsidRPr="00D206C1">
        <w:t>данных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административную</w:t>
      </w:r>
      <w:r w:rsidR="002C30DA">
        <w:t xml:space="preserve"> </w:t>
      </w:r>
      <w:r w:rsidRPr="00D206C1">
        <w:t>панель),</w:t>
      </w:r>
      <w:r w:rsidR="002C30DA">
        <w:t xml:space="preserve"> </w:t>
      </w:r>
      <w:r w:rsidRPr="00D206C1">
        <w:t>а</w:t>
      </w:r>
      <w:r w:rsidR="002C30DA">
        <w:t xml:space="preserve"> </w:t>
      </w:r>
      <w:r w:rsidRPr="00D206C1">
        <w:t>также</w:t>
      </w:r>
      <w:r w:rsidR="002C30DA">
        <w:t xml:space="preserve"> </w:t>
      </w:r>
      <w:r w:rsidRPr="00D206C1">
        <w:t>высоким</w:t>
      </w:r>
      <w:r w:rsidR="002C30DA">
        <w:t xml:space="preserve"> </w:t>
      </w:r>
      <w:r w:rsidRPr="00D206C1">
        <w:t>уровнем</w:t>
      </w:r>
      <w:r w:rsidR="002C30DA">
        <w:t xml:space="preserve"> </w:t>
      </w:r>
      <w:r w:rsidRPr="00D206C1">
        <w:t>безопасности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масштабируемости.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создания</w:t>
      </w:r>
      <w:r w:rsidR="002C30DA">
        <w:t xml:space="preserve"> </w:t>
      </w:r>
      <w:r w:rsidRPr="00D206C1">
        <w:t>API</w:t>
      </w:r>
      <w:r w:rsidR="002C30DA">
        <w:t xml:space="preserve"> </w:t>
      </w:r>
      <w:r w:rsidRPr="00D206C1">
        <w:t>используется</w:t>
      </w:r>
      <w:r w:rsidR="002C30DA">
        <w:t xml:space="preserve"> </w:t>
      </w:r>
      <w:proofErr w:type="spellStart"/>
      <w:r w:rsidRPr="00D206C1">
        <w:t>Django</w:t>
      </w:r>
      <w:proofErr w:type="spellEnd"/>
      <w:r w:rsidR="002C30DA">
        <w:t xml:space="preserve"> </w:t>
      </w:r>
      <w:r w:rsidRPr="00D206C1">
        <w:t>REST</w:t>
      </w:r>
      <w:r w:rsidR="002C30DA">
        <w:t xml:space="preserve"> </w:t>
      </w:r>
      <w:r w:rsidRPr="00D206C1">
        <w:t>Framework,</w:t>
      </w:r>
      <w:r w:rsidR="002C30DA">
        <w:t xml:space="preserve"> </w:t>
      </w:r>
      <w:r w:rsidRPr="00D206C1">
        <w:t>предоставляющий</w:t>
      </w:r>
      <w:r w:rsidR="002C30DA">
        <w:t xml:space="preserve"> </w:t>
      </w:r>
      <w:r w:rsidRPr="00D206C1">
        <w:t>гибкие</w:t>
      </w:r>
      <w:r w:rsidR="002C30DA">
        <w:t xml:space="preserve"> </w:t>
      </w:r>
      <w:r w:rsidRPr="00D206C1">
        <w:t>инструменты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построения</w:t>
      </w:r>
      <w:r w:rsidR="002C30DA">
        <w:t xml:space="preserve"> </w:t>
      </w:r>
      <w:proofErr w:type="spellStart"/>
      <w:r w:rsidRPr="00D206C1">
        <w:t>RESTful</w:t>
      </w:r>
      <w:proofErr w:type="spellEnd"/>
      <w:r w:rsidR="002C30DA">
        <w:t xml:space="preserve"> </w:t>
      </w:r>
      <w:r w:rsidRPr="00D206C1">
        <w:t>веб-сервисов.</w:t>
      </w:r>
    </w:p>
    <w:p w14:paraId="327D8B72" w14:textId="05F01F3D" w:rsidR="00D206C1" w:rsidRPr="00D206C1" w:rsidRDefault="00D206C1" w:rsidP="00D206C1">
      <w:pPr>
        <w:pStyle w:val="22"/>
      </w:pPr>
      <w:r w:rsidRPr="00D206C1">
        <w:t>База</w:t>
      </w:r>
      <w:r w:rsidR="002C30DA">
        <w:t xml:space="preserve"> </w:t>
      </w:r>
      <w:r w:rsidRPr="00D206C1">
        <w:t>данных,</w:t>
      </w:r>
      <w:r w:rsidR="002C30DA">
        <w:t xml:space="preserve"> </w:t>
      </w:r>
      <w:r w:rsidRPr="00D206C1">
        <w:t>используемая</w:t>
      </w:r>
      <w:r w:rsidR="002C30DA">
        <w:t xml:space="preserve"> </w:t>
      </w:r>
      <w:r w:rsidRPr="00D206C1">
        <w:t>в</w:t>
      </w:r>
      <w:r w:rsidR="002C30DA">
        <w:t xml:space="preserve"> </w:t>
      </w:r>
      <w:r w:rsidRPr="00D206C1">
        <w:t>проекте,</w:t>
      </w:r>
      <w:r w:rsidR="002C30DA">
        <w:t xml:space="preserve"> </w:t>
      </w:r>
      <w:r w:rsidRPr="00D206C1">
        <w:t>–</w:t>
      </w:r>
      <w:r w:rsidR="002C30DA">
        <w:t xml:space="preserve"> </w:t>
      </w:r>
      <w:proofErr w:type="spellStart"/>
      <w:r w:rsidRPr="00D206C1">
        <w:t>PostgreSQL</w:t>
      </w:r>
      <w:proofErr w:type="spellEnd"/>
      <w:r w:rsidR="002C30DA">
        <w:t xml:space="preserve"> </w:t>
      </w:r>
      <w:r w:rsidR="00F60E67" w:rsidRPr="00D67612">
        <w:t>[7]</w:t>
      </w:r>
      <w:r w:rsidRPr="00D206C1">
        <w:t>.</w:t>
      </w:r>
      <w:r w:rsidR="002C30DA">
        <w:t xml:space="preserve"> </w:t>
      </w:r>
      <w:r w:rsidRPr="00D206C1">
        <w:t>Данная</w:t>
      </w:r>
      <w:r w:rsidR="002C30DA">
        <w:t xml:space="preserve"> </w:t>
      </w:r>
      <w:r w:rsidRPr="00D206C1">
        <w:t>СУБД</w:t>
      </w:r>
      <w:r w:rsidR="002C30DA">
        <w:t xml:space="preserve"> </w:t>
      </w:r>
      <w:r w:rsidRPr="00D206C1">
        <w:t>была</w:t>
      </w:r>
      <w:r w:rsidR="002C30DA">
        <w:t xml:space="preserve"> </w:t>
      </w:r>
      <w:r w:rsidRPr="00D206C1">
        <w:t>выбрана</w:t>
      </w:r>
      <w:r w:rsidR="002C30DA">
        <w:t xml:space="preserve"> </w:t>
      </w:r>
      <w:r w:rsidRPr="00D206C1">
        <w:t>за</w:t>
      </w:r>
      <w:r w:rsidR="002C30DA">
        <w:t xml:space="preserve"> </w:t>
      </w:r>
      <w:r w:rsidRPr="00D206C1">
        <w:t>ее</w:t>
      </w:r>
      <w:r w:rsidR="002C30DA">
        <w:t xml:space="preserve"> </w:t>
      </w:r>
      <w:r w:rsidRPr="00D206C1">
        <w:t>надежность,</w:t>
      </w:r>
      <w:r w:rsidR="002C30DA">
        <w:t xml:space="preserve"> </w:t>
      </w:r>
      <w:r w:rsidRPr="00D206C1">
        <w:t>поддержку</w:t>
      </w:r>
      <w:r w:rsidR="002C30DA">
        <w:t xml:space="preserve"> </w:t>
      </w:r>
      <w:r w:rsidRPr="00D206C1">
        <w:t>сложных</w:t>
      </w:r>
      <w:r w:rsidR="002C30DA">
        <w:t xml:space="preserve"> </w:t>
      </w:r>
      <w:r w:rsidRPr="00D206C1">
        <w:t>запросов,</w:t>
      </w:r>
      <w:r w:rsidR="002C30DA">
        <w:t xml:space="preserve"> </w:t>
      </w:r>
      <w:proofErr w:type="spellStart"/>
      <w:r w:rsidRPr="00D206C1">
        <w:t>транзакционность</w:t>
      </w:r>
      <w:proofErr w:type="spellEnd"/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хорошие</w:t>
      </w:r>
      <w:r w:rsidR="002C30DA">
        <w:t xml:space="preserve"> </w:t>
      </w:r>
      <w:r w:rsidRPr="00D206C1">
        <w:t>возможности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масштабирования,</w:t>
      </w:r>
      <w:r w:rsidR="002C30DA">
        <w:t xml:space="preserve"> </w:t>
      </w:r>
      <w:r w:rsidRPr="00D206C1">
        <w:t>что</w:t>
      </w:r>
      <w:r w:rsidR="002C30DA">
        <w:t xml:space="preserve"> </w:t>
      </w:r>
      <w:r w:rsidRPr="00D206C1">
        <w:t>особенно</w:t>
      </w:r>
      <w:r w:rsidR="002C30DA">
        <w:t xml:space="preserve"> </w:t>
      </w:r>
      <w:r w:rsidRPr="00D206C1">
        <w:t>важно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проекта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перспективой</w:t>
      </w:r>
      <w:r w:rsidR="002C30DA">
        <w:t xml:space="preserve"> </w:t>
      </w:r>
      <w:r w:rsidRPr="00D206C1">
        <w:t>роста</w:t>
      </w:r>
      <w:r w:rsidR="002C30DA">
        <w:t xml:space="preserve"> </w:t>
      </w:r>
      <w:r w:rsidRPr="00D206C1">
        <w:t>числа</w:t>
      </w:r>
      <w:r w:rsidR="002C30DA">
        <w:t xml:space="preserve"> </w:t>
      </w:r>
      <w:r w:rsidRPr="00D206C1">
        <w:t>пользователей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объема</w:t>
      </w:r>
      <w:r w:rsidR="002C30DA">
        <w:t xml:space="preserve"> </w:t>
      </w:r>
      <w:r w:rsidRPr="00D206C1">
        <w:t>данных.</w:t>
      </w:r>
      <w:r w:rsidR="002C30DA">
        <w:t xml:space="preserve"> </w:t>
      </w:r>
      <w:r w:rsidRPr="00D206C1">
        <w:t>Управление</w:t>
      </w:r>
      <w:r w:rsidR="002C30DA">
        <w:t xml:space="preserve"> </w:t>
      </w:r>
      <w:r w:rsidRPr="00D206C1">
        <w:t>базой</w:t>
      </w:r>
      <w:r w:rsidR="002C30DA">
        <w:t xml:space="preserve"> </w:t>
      </w:r>
      <w:r w:rsidRPr="00D206C1">
        <w:t>данных</w:t>
      </w:r>
      <w:r w:rsidR="002C30DA">
        <w:t xml:space="preserve"> </w:t>
      </w:r>
      <w:r w:rsidRPr="00D206C1">
        <w:t>осуществляется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Yandex</w:t>
      </w:r>
      <w:r w:rsidR="002C30DA">
        <w:t xml:space="preserve"> </w:t>
      </w:r>
      <w:proofErr w:type="spellStart"/>
      <w:r w:rsidRPr="00D206C1">
        <w:t>Managed</w:t>
      </w:r>
      <w:proofErr w:type="spellEnd"/>
      <w:r w:rsidR="002C30DA">
        <w:t xml:space="preserve"> </w:t>
      </w:r>
      <w:r w:rsidRPr="00D206C1">
        <w:t>Service</w:t>
      </w:r>
      <w:r w:rsidR="002C30DA">
        <w:t xml:space="preserve"> </w:t>
      </w:r>
      <w:proofErr w:type="spellStart"/>
      <w:r w:rsidRPr="00D206C1">
        <w:t>for</w:t>
      </w:r>
      <w:proofErr w:type="spellEnd"/>
      <w:r w:rsidR="002C30DA">
        <w:t xml:space="preserve"> </w:t>
      </w:r>
      <w:proofErr w:type="spellStart"/>
      <w:r w:rsidRPr="00D206C1">
        <w:t>PostgreSQL</w:t>
      </w:r>
      <w:proofErr w:type="spellEnd"/>
      <w:r w:rsidRPr="00D206C1">
        <w:t>,</w:t>
      </w:r>
      <w:r w:rsidR="002C30DA">
        <w:t xml:space="preserve"> </w:t>
      </w:r>
      <w:r w:rsidRPr="00D206C1">
        <w:t>что</w:t>
      </w:r>
      <w:r w:rsidR="002C30DA">
        <w:t xml:space="preserve"> </w:t>
      </w:r>
      <w:r w:rsidRPr="00D206C1">
        <w:t>упрощает</w:t>
      </w:r>
      <w:r w:rsidR="002C30DA">
        <w:t xml:space="preserve"> </w:t>
      </w:r>
      <w:r w:rsidRPr="00D206C1">
        <w:t>администрирование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обеспечивает</w:t>
      </w:r>
      <w:r w:rsidR="002C30DA">
        <w:t xml:space="preserve"> </w:t>
      </w:r>
      <w:r w:rsidRPr="00D206C1">
        <w:t>резервное</w:t>
      </w:r>
      <w:r w:rsidR="002C30DA">
        <w:t xml:space="preserve"> </w:t>
      </w:r>
      <w:r w:rsidRPr="00D206C1">
        <w:t>копирование.</w:t>
      </w:r>
    </w:p>
    <w:p w14:paraId="155B5887" w14:textId="302087A9" w:rsidR="00D206C1" w:rsidRPr="00D206C1" w:rsidRDefault="00D206C1" w:rsidP="00D206C1">
      <w:pPr>
        <w:pStyle w:val="22"/>
      </w:pPr>
      <w:r w:rsidRPr="00D206C1">
        <w:t>Клиентская</w:t>
      </w:r>
      <w:r w:rsidR="002C30DA">
        <w:t xml:space="preserve"> </w:t>
      </w:r>
      <w:r w:rsidRPr="00D206C1">
        <w:t>часть</w:t>
      </w:r>
      <w:r w:rsidR="002C30DA">
        <w:t xml:space="preserve"> </w:t>
      </w:r>
      <w:r w:rsidRPr="00D206C1">
        <w:t>(</w:t>
      </w:r>
      <w:proofErr w:type="spellStart"/>
      <w:r w:rsidRPr="00D206C1">
        <w:t>frontend</w:t>
      </w:r>
      <w:proofErr w:type="spellEnd"/>
      <w:r w:rsidRPr="00D206C1">
        <w:t>),</w:t>
      </w:r>
      <w:r w:rsidR="002C30DA">
        <w:t xml:space="preserve"> </w:t>
      </w:r>
      <w:r w:rsidRPr="00D206C1">
        <w:t>представляющая</w:t>
      </w:r>
      <w:r w:rsidR="002C30DA">
        <w:t xml:space="preserve"> </w:t>
      </w:r>
      <w:r w:rsidRPr="00D206C1">
        <w:t>собой</w:t>
      </w:r>
      <w:r w:rsidR="002C30DA">
        <w:t xml:space="preserve"> </w:t>
      </w:r>
      <w:r w:rsidR="00631468">
        <w:t>«</w:t>
      </w:r>
      <w:r w:rsidRPr="00D206C1">
        <w:t>Витрину</w:t>
      </w:r>
      <w:r w:rsidR="002C30DA">
        <w:t xml:space="preserve"> </w:t>
      </w:r>
      <w:r w:rsidRPr="00D206C1">
        <w:t>сайта</w:t>
      </w:r>
      <w:r w:rsidR="00631468">
        <w:t>»</w:t>
      </w:r>
      <w:r w:rsidR="002C30DA">
        <w:t xml:space="preserve"> </w:t>
      </w:r>
      <w:r w:rsidRPr="00D206C1">
        <w:t>и</w:t>
      </w:r>
      <w:r w:rsidR="002C30DA">
        <w:t xml:space="preserve"> </w:t>
      </w:r>
      <w:r w:rsidR="00631468">
        <w:t>«</w:t>
      </w:r>
      <w:r w:rsidRPr="00D206C1">
        <w:t>Личные</w:t>
      </w:r>
      <w:r w:rsidR="002C30DA">
        <w:t xml:space="preserve"> </w:t>
      </w:r>
      <w:r w:rsidRPr="00D206C1">
        <w:t>кабинеты</w:t>
      </w:r>
      <w:r w:rsidR="00631468">
        <w:t>»</w:t>
      </w:r>
      <w:r w:rsidR="002C30DA">
        <w:t xml:space="preserve"> </w:t>
      </w:r>
      <w:r w:rsidRPr="00D206C1">
        <w:t>пользователей,</w:t>
      </w:r>
      <w:r w:rsidR="002C30DA">
        <w:t xml:space="preserve"> </w:t>
      </w:r>
      <w:r w:rsidRPr="00D206C1">
        <w:t>разработана</w:t>
      </w:r>
      <w:r w:rsidR="002C30DA">
        <w:t xml:space="preserve"> </w:t>
      </w:r>
      <w:r w:rsidRPr="00D206C1">
        <w:t>как</w:t>
      </w:r>
      <w:r w:rsidR="002C30DA">
        <w:t xml:space="preserve"> </w:t>
      </w:r>
      <w:r w:rsidRPr="00D206C1">
        <w:t>одностраничное</w:t>
      </w:r>
      <w:r w:rsidR="002C30DA">
        <w:t xml:space="preserve"> </w:t>
      </w:r>
      <w:r w:rsidRPr="00D206C1">
        <w:t>приложение</w:t>
      </w:r>
      <w:r w:rsidR="002C30DA">
        <w:t xml:space="preserve"> </w:t>
      </w:r>
      <w:r w:rsidRPr="00D206C1">
        <w:t>(SPA)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использованием</w:t>
      </w:r>
      <w:r w:rsidR="002C30DA">
        <w:t xml:space="preserve"> </w:t>
      </w:r>
      <w:r w:rsidRPr="00D206C1">
        <w:t>фреймворка</w:t>
      </w:r>
      <w:r w:rsidR="002C30DA">
        <w:t xml:space="preserve"> </w:t>
      </w:r>
      <w:r w:rsidRPr="00D206C1">
        <w:t>React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языка</w:t>
      </w:r>
      <w:r w:rsidR="002C30DA">
        <w:t xml:space="preserve"> </w:t>
      </w:r>
      <w:r w:rsidRPr="00D206C1">
        <w:t>JavaScript</w:t>
      </w:r>
      <w:r w:rsidR="002C30DA">
        <w:t xml:space="preserve"> </w:t>
      </w:r>
      <w:r w:rsidRPr="00D206C1">
        <w:t>(с</w:t>
      </w:r>
      <w:r w:rsidR="002C30DA">
        <w:t xml:space="preserve"> </w:t>
      </w:r>
      <w:r w:rsidRPr="00D206C1">
        <w:t>применением</w:t>
      </w:r>
      <w:r w:rsidR="002C30DA">
        <w:t xml:space="preserve"> </w:t>
      </w:r>
      <w:r w:rsidRPr="00D206C1">
        <w:t>HTML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CSS/Tailwind</w:t>
      </w:r>
      <w:r w:rsidR="002C30DA">
        <w:t xml:space="preserve"> </w:t>
      </w:r>
      <w:r w:rsidRPr="00D206C1">
        <w:t>CSS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верстки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стилизации)</w:t>
      </w:r>
      <w:r w:rsidR="002C30DA">
        <w:t xml:space="preserve"> </w:t>
      </w:r>
      <w:r w:rsidR="002C1C10" w:rsidRPr="002C1C10">
        <w:t>[16</w:t>
      </w:r>
      <w:r w:rsidR="00AC38E3" w:rsidRPr="00AC38E3">
        <w:t>,</w:t>
      </w:r>
      <w:r w:rsidR="002C30DA">
        <w:t xml:space="preserve"> </w:t>
      </w:r>
      <w:r w:rsidR="00AC38E3" w:rsidRPr="00AC38E3">
        <w:t>21</w:t>
      </w:r>
      <w:r w:rsidR="002C1C10" w:rsidRPr="002C1C10">
        <w:t>]</w:t>
      </w:r>
      <w:r w:rsidRPr="00D206C1">
        <w:t>.</w:t>
      </w:r>
      <w:r w:rsidR="002C30DA">
        <w:t xml:space="preserve"> </w:t>
      </w:r>
      <w:r w:rsidRPr="00D206C1">
        <w:t>React</w:t>
      </w:r>
      <w:r w:rsidR="002C30DA">
        <w:t xml:space="preserve"> </w:t>
      </w:r>
      <w:r w:rsidRPr="00D206C1">
        <w:t>был</w:t>
      </w:r>
      <w:r w:rsidR="002C30DA">
        <w:t xml:space="preserve"> </w:t>
      </w:r>
      <w:r w:rsidRPr="00D206C1">
        <w:t>выбран</w:t>
      </w:r>
      <w:r w:rsidR="002C30DA">
        <w:t xml:space="preserve"> </w:t>
      </w:r>
      <w:r w:rsidRPr="00D206C1">
        <w:t>благодаря</w:t>
      </w:r>
      <w:r w:rsidR="002C30DA">
        <w:t xml:space="preserve"> </w:t>
      </w:r>
      <w:r w:rsidRPr="00D206C1">
        <w:t>его</w:t>
      </w:r>
      <w:r w:rsidR="002C30DA">
        <w:t xml:space="preserve"> </w:t>
      </w:r>
      <w:r w:rsidRPr="00D206C1">
        <w:t>компонентному</w:t>
      </w:r>
      <w:r w:rsidR="002C30DA">
        <w:t xml:space="preserve"> </w:t>
      </w:r>
      <w:r w:rsidRPr="00D206C1">
        <w:t>подходу,</w:t>
      </w:r>
      <w:r w:rsidR="002C30DA">
        <w:t xml:space="preserve"> </w:t>
      </w:r>
      <w:r w:rsidRPr="00D206C1">
        <w:t>высокой</w:t>
      </w:r>
      <w:r w:rsidR="002C30DA">
        <w:t xml:space="preserve"> </w:t>
      </w:r>
      <w:r w:rsidRPr="00D206C1">
        <w:t>производительности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обширному</w:t>
      </w:r>
      <w:r w:rsidR="002C30DA">
        <w:t xml:space="preserve"> </w:t>
      </w:r>
      <w:r w:rsidRPr="00D206C1">
        <w:t>сообществу,</w:t>
      </w:r>
      <w:r w:rsidR="002C30DA">
        <w:t xml:space="preserve"> </w:t>
      </w:r>
      <w:r w:rsidRPr="00D206C1">
        <w:t>что</w:t>
      </w:r>
      <w:r w:rsidR="002C30DA">
        <w:t xml:space="preserve"> </w:t>
      </w:r>
      <w:r w:rsidRPr="00D206C1">
        <w:t>упрощает</w:t>
      </w:r>
      <w:r w:rsidR="002C30DA">
        <w:t xml:space="preserve"> </w:t>
      </w:r>
      <w:r w:rsidRPr="00D206C1">
        <w:t>разработку</w:t>
      </w:r>
      <w:r w:rsidR="002C30DA">
        <w:t xml:space="preserve"> </w:t>
      </w:r>
      <w:r w:rsidRPr="00D206C1">
        <w:t>интерактивных</w:t>
      </w:r>
      <w:r w:rsidR="002C30DA">
        <w:t xml:space="preserve"> </w:t>
      </w:r>
      <w:r w:rsidRPr="00D206C1">
        <w:t>пользовательских</w:t>
      </w:r>
      <w:r w:rsidR="002C30DA">
        <w:t xml:space="preserve"> </w:t>
      </w:r>
      <w:r w:rsidRPr="00D206C1">
        <w:t>интерфейсов.</w:t>
      </w:r>
      <w:r w:rsidR="002C30DA">
        <w:t xml:space="preserve"> </w:t>
      </w:r>
      <w:r w:rsidRPr="00D206C1">
        <w:t>Взаимодействие</w:t>
      </w:r>
      <w:r w:rsidR="002C30DA">
        <w:t xml:space="preserve"> </w:t>
      </w:r>
      <w:r w:rsidRPr="00D206C1">
        <w:t>между</w:t>
      </w:r>
      <w:r w:rsidR="002C30DA">
        <w:t xml:space="preserve"> </w:t>
      </w:r>
      <w:proofErr w:type="spellStart"/>
      <w:r w:rsidRPr="00D206C1">
        <w:t>frontend</w:t>
      </w:r>
      <w:proofErr w:type="spellEnd"/>
      <w:r w:rsidR="002C30DA">
        <w:t xml:space="preserve"> </w:t>
      </w:r>
      <w:r w:rsidRPr="00D206C1">
        <w:t>и</w:t>
      </w:r>
      <w:r w:rsidR="002C30DA">
        <w:t xml:space="preserve"> </w:t>
      </w:r>
      <w:proofErr w:type="spellStart"/>
      <w:r w:rsidRPr="00D206C1">
        <w:t>backend</w:t>
      </w:r>
      <w:proofErr w:type="spellEnd"/>
      <w:r w:rsidR="002C30DA">
        <w:t xml:space="preserve"> </w:t>
      </w:r>
      <w:r w:rsidRPr="00D206C1">
        <w:t>осуществляется</w:t>
      </w:r>
      <w:r w:rsidR="002C30DA">
        <w:t xml:space="preserve"> </w:t>
      </w:r>
      <w:r w:rsidRPr="00D206C1">
        <w:t>по</w:t>
      </w:r>
      <w:r w:rsidR="002C30DA">
        <w:t xml:space="preserve"> </w:t>
      </w:r>
      <w:r w:rsidRPr="00D206C1">
        <w:t>протоколу</w:t>
      </w:r>
      <w:r w:rsidR="002C30DA">
        <w:t xml:space="preserve"> </w:t>
      </w:r>
      <w:r w:rsidRPr="00D206C1">
        <w:t>HTTP(S)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разработанный</w:t>
      </w:r>
      <w:r w:rsidR="002C30DA">
        <w:t xml:space="preserve"> </w:t>
      </w:r>
      <w:proofErr w:type="spellStart"/>
      <w:r w:rsidRPr="00D206C1">
        <w:t>RESTful</w:t>
      </w:r>
      <w:proofErr w:type="spellEnd"/>
      <w:r w:rsidR="002C30DA">
        <w:t xml:space="preserve"> </w:t>
      </w:r>
      <w:r w:rsidRPr="00D206C1">
        <w:t>API.</w:t>
      </w:r>
      <w:r w:rsidR="002C30DA">
        <w:t xml:space="preserve"> </w:t>
      </w:r>
      <w:r w:rsidRPr="00D206C1">
        <w:t>Формат</w:t>
      </w:r>
      <w:r w:rsidR="002C30DA">
        <w:t xml:space="preserve"> </w:t>
      </w:r>
      <w:r w:rsidRPr="00D206C1">
        <w:t>обмена</w:t>
      </w:r>
      <w:r w:rsidR="002C30DA">
        <w:t xml:space="preserve"> </w:t>
      </w:r>
      <w:r w:rsidRPr="00D206C1">
        <w:t>данными</w:t>
      </w:r>
      <w:r w:rsidR="002C30DA">
        <w:t xml:space="preserve"> </w:t>
      </w:r>
      <w:r w:rsidRPr="00D206C1">
        <w:t>–</w:t>
      </w:r>
      <w:r w:rsidR="002C30DA">
        <w:t xml:space="preserve"> </w:t>
      </w:r>
      <w:r w:rsidRPr="00D206C1">
        <w:t>JSON.</w:t>
      </w:r>
    </w:p>
    <w:p w14:paraId="6C5FEACA" w14:textId="6C7006DE" w:rsidR="00D206C1" w:rsidRPr="00D206C1" w:rsidRDefault="00D206C1" w:rsidP="00D206C1">
      <w:pPr>
        <w:pStyle w:val="22"/>
      </w:pPr>
      <w:r w:rsidRPr="00D206C1">
        <w:t>Инфраструктура</w:t>
      </w:r>
      <w:r w:rsidR="002C30DA">
        <w:t xml:space="preserve"> </w:t>
      </w:r>
      <w:r w:rsidRPr="00D206C1">
        <w:t>проекта</w:t>
      </w:r>
      <w:r w:rsidR="002C30DA">
        <w:t xml:space="preserve"> </w:t>
      </w:r>
      <w:r w:rsidRPr="00D206C1">
        <w:t>развернута</w:t>
      </w:r>
      <w:r w:rsidR="002C30DA">
        <w:t xml:space="preserve"> </w:t>
      </w:r>
      <w:r w:rsidRPr="00D206C1">
        <w:t>в</w:t>
      </w:r>
      <w:r w:rsidR="002C30DA">
        <w:t xml:space="preserve"> </w:t>
      </w:r>
      <w:r w:rsidRPr="00D206C1">
        <w:t>облаке</w:t>
      </w:r>
      <w:r w:rsidR="002C30DA">
        <w:t xml:space="preserve"> </w:t>
      </w:r>
      <w:r w:rsidRPr="00D206C1">
        <w:t>Yandex</w:t>
      </w:r>
      <w:r w:rsidR="002C30DA">
        <w:t xml:space="preserve"> </w:t>
      </w:r>
      <w:proofErr w:type="spellStart"/>
      <w:r w:rsidRPr="00D206C1">
        <w:t>Cloud</w:t>
      </w:r>
      <w:proofErr w:type="spellEnd"/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управляется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помощью</w:t>
      </w:r>
      <w:r w:rsidR="002C30DA">
        <w:t xml:space="preserve"> </w:t>
      </w:r>
      <w:r w:rsidRPr="00D206C1">
        <w:t>инструмента</w:t>
      </w:r>
      <w:r w:rsidR="002C30DA">
        <w:t xml:space="preserve"> </w:t>
      </w:r>
      <w:r w:rsidRPr="00D206C1">
        <w:t>Infrastructure</w:t>
      </w:r>
      <w:r w:rsidR="002C30DA">
        <w:t xml:space="preserve"> </w:t>
      </w:r>
      <w:proofErr w:type="spellStart"/>
      <w:r w:rsidRPr="00D206C1">
        <w:t>as</w:t>
      </w:r>
      <w:proofErr w:type="spellEnd"/>
      <w:r w:rsidR="002C30DA">
        <w:t xml:space="preserve"> </w:t>
      </w:r>
      <w:r w:rsidRPr="00D206C1">
        <w:t>Code</w:t>
      </w:r>
      <w:r w:rsidR="002C30DA">
        <w:t xml:space="preserve"> </w:t>
      </w:r>
      <w:r w:rsidRPr="00D206C1">
        <w:t>–</w:t>
      </w:r>
      <w:r w:rsidR="002C30DA">
        <w:t xml:space="preserve"> </w:t>
      </w:r>
      <w:proofErr w:type="spellStart"/>
      <w:r w:rsidRPr="00D206C1">
        <w:t>Terraform</w:t>
      </w:r>
      <w:proofErr w:type="spellEnd"/>
      <w:r w:rsidR="002C30DA">
        <w:t xml:space="preserve"> </w:t>
      </w:r>
      <w:r w:rsidR="00040684" w:rsidRPr="00040684">
        <w:t>[11</w:t>
      </w:r>
      <w:r w:rsidR="002C1C10" w:rsidRPr="002C1C10">
        <w:t>,</w:t>
      </w:r>
      <w:r w:rsidR="002C30DA">
        <w:t xml:space="preserve"> </w:t>
      </w:r>
      <w:r w:rsidR="002C1C10" w:rsidRPr="002C1C10">
        <w:t>17</w:t>
      </w:r>
      <w:r w:rsidR="00040684" w:rsidRPr="00040684">
        <w:t>]</w:t>
      </w:r>
      <w:r w:rsidRPr="00D206C1">
        <w:t>.</w:t>
      </w:r>
      <w:r w:rsidR="002C30DA">
        <w:t xml:space="preserve"> </w:t>
      </w:r>
      <w:r w:rsidRPr="00D206C1">
        <w:t>Это</w:t>
      </w:r>
      <w:r w:rsidR="002C30DA">
        <w:t xml:space="preserve"> </w:t>
      </w:r>
      <w:r w:rsidRPr="00D206C1">
        <w:t>обеспечивает</w:t>
      </w:r>
      <w:r w:rsidR="002C30DA">
        <w:t xml:space="preserve"> </w:t>
      </w:r>
      <w:r w:rsidRPr="00D206C1">
        <w:t>декларативное</w:t>
      </w:r>
      <w:r w:rsidR="002C30DA">
        <w:t xml:space="preserve"> </w:t>
      </w:r>
      <w:r w:rsidRPr="00D206C1">
        <w:t>описание</w:t>
      </w:r>
      <w:r w:rsidR="002C30DA">
        <w:t xml:space="preserve"> </w:t>
      </w:r>
      <w:r w:rsidRPr="00D206C1">
        <w:t>всех</w:t>
      </w:r>
      <w:r w:rsidR="002C30DA">
        <w:t xml:space="preserve"> </w:t>
      </w:r>
      <w:r w:rsidRPr="00D206C1">
        <w:t>облачных</w:t>
      </w:r>
      <w:r w:rsidR="002C30DA">
        <w:t xml:space="preserve"> </w:t>
      </w:r>
      <w:r w:rsidRPr="00D206C1">
        <w:t>ресурсов</w:t>
      </w:r>
      <w:r w:rsidR="002C30DA">
        <w:t xml:space="preserve"> </w:t>
      </w:r>
      <w:r w:rsidRPr="00D206C1">
        <w:t>(виртуальные</w:t>
      </w:r>
      <w:r w:rsidR="002C30DA">
        <w:t xml:space="preserve"> </w:t>
      </w:r>
      <w:r w:rsidRPr="00D206C1">
        <w:t>машины,</w:t>
      </w:r>
      <w:r w:rsidR="002C30DA">
        <w:t xml:space="preserve"> </w:t>
      </w:r>
      <w:r w:rsidRPr="00D206C1">
        <w:t>сети,</w:t>
      </w:r>
      <w:r w:rsidR="002C30DA">
        <w:t xml:space="preserve"> </w:t>
      </w:r>
      <w:r w:rsidRPr="00D206C1">
        <w:t>базы</w:t>
      </w:r>
      <w:r w:rsidR="002C30DA">
        <w:t xml:space="preserve"> </w:t>
      </w:r>
      <w:r w:rsidRPr="00D206C1">
        <w:t>данных,</w:t>
      </w:r>
      <w:r w:rsidR="002C30DA">
        <w:t xml:space="preserve"> </w:t>
      </w:r>
      <w:r w:rsidRPr="00D206C1">
        <w:t>балансировщики</w:t>
      </w:r>
      <w:r w:rsidR="002C30DA">
        <w:t xml:space="preserve"> </w:t>
      </w:r>
      <w:r w:rsidRPr="00D206C1">
        <w:t>нагрузки,</w:t>
      </w:r>
      <w:r w:rsidR="002C30DA">
        <w:t xml:space="preserve"> </w:t>
      </w:r>
      <w:r w:rsidRPr="00D206C1">
        <w:t>объектное</w:t>
      </w:r>
      <w:r w:rsidR="002C30DA">
        <w:t xml:space="preserve"> </w:t>
      </w:r>
      <w:r w:rsidRPr="00D206C1">
        <w:t>хранилище)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позволяет</w:t>
      </w:r>
      <w:r w:rsidR="002C30DA">
        <w:t xml:space="preserve"> </w:t>
      </w:r>
      <w:r w:rsidRPr="00D206C1">
        <w:t>автоматизировать</w:t>
      </w:r>
      <w:r w:rsidR="002C30DA">
        <w:t xml:space="preserve"> </w:t>
      </w:r>
      <w:r w:rsidRPr="00D206C1">
        <w:t>их</w:t>
      </w:r>
      <w:r w:rsidR="002C30DA">
        <w:t xml:space="preserve"> </w:t>
      </w:r>
      <w:r w:rsidRPr="00D206C1">
        <w:t>создание,</w:t>
      </w:r>
      <w:r w:rsidR="002C30DA">
        <w:t xml:space="preserve"> </w:t>
      </w:r>
      <w:r w:rsidRPr="00D206C1">
        <w:t>изменение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удаление,</w:t>
      </w:r>
      <w:r w:rsidR="002C30DA">
        <w:t xml:space="preserve"> </w:t>
      </w:r>
      <w:r w:rsidRPr="00D206C1">
        <w:t>а</w:t>
      </w:r>
      <w:r w:rsidR="002C30DA">
        <w:t xml:space="preserve"> </w:t>
      </w:r>
      <w:r w:rsidRPr="00D206C1">
        <w:t>также</w:t>
      </w:r>
      <w:r w:rsidR="002C30DA">
        <w:t xml:space="preserve"> </w:t>
      </w:r>
      <w:r w:rsidRPr="00D206C1">
        <w:t>гарантирует</w:t>
      </w:r>
      <w:r w:rsidR="002C30DA">
        <w:t xml:space="preserve"> </w:t>
      </w:r>
      <w:r w:rsidRPr="00D206C1">
        <w:t>повторяемость</w:t>
      </w:r>
      <w:r w:rsidR="002C30DA">
        <w:t xml:space="preserve"> </w:t>
      </w:r>
      <w:r w:rsidRPr="00D206C1">
        <w:t>и</w:t>
      </w:r>
      <w:r w:rsidR="002C30DA">
        <w:t xml:space="preserve"> </w:t>
      </w:r>
      <w:proofErr w:type="spellStart"/>
      <w:r w:rsidRPr="00D206C1">
        <w:t>версионируемость</w:t>
      </w:r>
      <w:proofErr w:type="spellEnd"/>
      <w:r w:rsidR="002C30DA">
        <w:t xml:space="preserve"> </w:t>
      </w:r>
      <w:r w:rsidRPr="00D206C1">
        <w:t>инфраструктуры.</w:t>
      </w:r>
      <w:r w:rsidR="002C30DA">
        <w:t xml:space="preserve"> </w:t>
      </w:r>
      <w:r w:rsidRPr="00D206C1">
        <w:t>Образы</w:t>
      </w:r>
      <w:r w:rsidR="002C30DA">
        <w:t xml:space="preserve"> </w:t>
      </w:r>
      <w:r w:rsidRPr="00D206C1">
        <w:t>виртуальных</w:t>
      </w:r>
      <w:r w:rsidR="002C30DA">
        <w:t xml:space="preserve"> </w:t>
      </w:r>
      <w:r w:rsidRPr="00D206C1">
        <w:t>машин</w:t>
      </w:r>
      <w:r w:rsidR="002C30DA">
        <w:t xml:space="preserve"> </w:t>
      </w:r>
      <w:r w:rsidRPr="00D206C1">
        <w:t>для</w:t>
      </w:r>
      <w:r w:rsidR="002C30DA">
        <w:t xml:space="preserve"> </w:t>
      </w:r>
      <w:proofErr w:type="spellStart"/>
      <w:r w:rsidRPr="00D206C1">
        <w:t>backend</w:t>
      </w:r>
      <w:proofErr w:type="spellEnd"/>
      <w:r w:rsidRPr="00D206C1">
        <w:t>-приложения</w:t>
      </w:r>
      <w:r w:rsidR="002C30DA">
        <w:t xml:space="preserve"> </w:t>
      </w:r>
      <w:r w:rsidRPr="00D206C1">
        <w:t>подготавливаются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использованием</w:t>
      </w:r>
      <w:r w:rsidR="002C30DA">
        <w:t xml:space="preserve"> </w:t>
      </w:r>
      <w:r w:rsidRPr="00D206C1">
        <w:t>инструмента</w:t>
      </w:r>
      <w:r w:rsidR="002C30DA">
        <w:t xml:space="preserve"> </w:t>
      </w:r>
      <w:proofErr w:type="spellStart"/>
      <w:r w:rsidRPr="00D206C1">
        <w:t>Packer</w:t>
      </w:r>
      <w:proofErr w:type="spellEnd"/>
      <w:r w:rsidRPr="00D206C1">
        <w:t>,</w:t>
      </w:r>
      <w:r w:rsidR="002C30DA">
        <w:t xml:space="preserve"> </w:t>
      </w:r>
      <w:r w:rsidRPr="00D206C1">
        <w:t>который</w:t>
      </w:r>
      <w:r w:rsidR="002C30DA">
        <w:t xml:space="preserve"> </w:t>
      </w:r>
      <w:r w:rsidRPr="00D206C1">
        <w:t>позволяет</w:t>
      </w:r>
      <w:r w:rsidR="002C30DA">
        <w:t xml:space="preserve"> </w:t>
      </w:r>
      <w:r w:rsidRPr="00D206C1">
        <w:t>автоматизировать</w:t>
      </w:r>
      <w:r w:rsidR="002C30DA">
        <w:t xml:space="preserve"> </w:t>
      </w:r>
      <w:r w:rsidRPr="00D206C1">
        <w:t>процесс</w:t>
      </w:r>
      <w:r w:rsidR="002C30DA">
        <w:t xml:space="preserve"> </w:t>
      </w:r>
      <w:r w:rsidRPr="00D206C1">
        <w:t>создания</w:t>
      </w:r>
      <w:r w:rsidR="002C30DA">
        <w:t xml:space="preserve"> </w:t>
      </w:r>
      <w:r w:rsidRPr="00D206C1">
        <w:t>кастомизированных</w:t>
      </w:r>
      <w:r w:rsidR="002C30DA">
        <w:t xml:space="preserve"> </w:t>
      </w:r>
      <w:r w:rsidRPr="00D206C1">
        <w:t>образов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lastRenderedPageBreak/>
        <w:t>предустановленным</w:t>
      </w:r>
      <w:r w:rsidR="002C30DA">
        <w:t xml:space="preserve"> </w:t>
      </w:r>
      <w:r w:rsidRPr="00D206C1">
        <w:t>программным</w:t>
      </w:r>
      <w:r w:rsidR="002C30DA">
        <w:t xml:space="preserve"> </w:t>
      </w:r>
      <w:r w:rsidRPr="00D206C1">
        <w:t>обеспечением</w:t>
      </w:r>
      <w:r w:rsidR="002C30DA">
        <w:t xml:space="preserve"> </w:t>
      </w:r>
      <w:r w:rsidRPr="00D206C1">
        <w:t>(ОС,</w:t>
      </w:r>
      <w:r w:rsidR="002C30DA">
        <w:t xml:space="preserve"> </w:t>
      </w:r>
      <w:proofErr w:type="spellStart"/>
      <w:r w:rsidRPr="00D206C1">
        <w:t>Docker</w:t>
      </w:r>
      <w:proofErr w:type="spellEnd"/>
      <w:r w:rsidRPr="00D206C1">
        <w:t>,</w:t>
      </w:r>
      <w:r w:rsidR="002C30DA">
        <w:t xml:space="preserve"> </w:t>
      </w:r>
      <w:r w:rsidRPr="00D206C1">
        <w:t>зависимости</w:t>
      </w:r>
      <w:r w:rsidR="002C30DA">
        <w:t xml:space="preserve"> </w:t>
      </w:r>
      <w:r w:rsidRPr="00D206C1">
        <w:t>приложения).</w:t>
      </w:r>
    </w:p>
    <w:p w14:paraId="36BF269E" w14:textId="2D2DEBF7" w:rsidR="00D206C1" w:rsidRPr="00D206C1" w:rsidRDefault="00D206C1" w:rsidP="00D206C1">
      <w:pPr>
        <w:pStyle w:val="22"/>
      </w:pPr>
      <w:r w:rsidRPr="00D206C1">
        <w:t>Приложение</w:t>
      </w:r>
      <w:r w:rsidR="002C30DA">
        <w:t xml:space="preserve"> </w:t>
      </w:r>
      <w:proofErr w:type="spellStart"/>
      <w:r w:rsidRPr="00D206C1">
        <w:t>backend</w:t>
      </w:r>
      <w:proofErr w:type="spellEnd"/>
      <w:r w:rsidR="002C30DA">
        <w:t xml:space="preserve"> </w:t>
      </w:r>
      <w:proofErr w:type="spellStart"/>
      <w:r w:rsidRPr="00D206C1">
        <w:t>контейнеризировано</w:t>
      </w:r>
      <w:proofErr w:type="spellEnd"/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использованием</w:t>
      </w:r>
      <w:r w:rsidR="002C30DA">
        <w:t xml:space="preserve"> </w:t>
      </w:r>
      <w:proofErr w:type="spellStart"/>
      <w:r w:rsidRPr="00D206C1">
        <w:t>Docker</w:t>
      </w:r>
      <w:proofErr w:type="spellEnd"/>
      <w:r w:rsidRPr="00D206C1">
        <w:t>,</w:t>
      </w:r>
      <w:r w:rsidR="002C30DA">
        <w:t xml:space="preserve"> </w:t>
      </w:r>
      <w:r w:rsidRPr="00D206C1">
        <w:t>что</w:t>
      </w:r>
      <w:r w:rsidR="002C30DA">
        <w:t xml:space="preserve"> </w:t>
      </w:r>
      <w:r w:rsidRPr="00D206C1">
        <w:t>обеспечивает</w:t>
      </w:r>
      <w:r w:rsidR="002C30DA">
        <w:t xml:space="preserve"> </w:t>
      </w:r>
      <w:r w:rsidRPr="00D206C1">
        <w:t>изоляцию</w:t>
      </w:r>
      <w:r w:rsidR="002C30DA">
        <w:t xml:space="preserve"> </w:t>
      </w:r>
      <w:r w:rsidRPr="00D206C1">
        <w:t>окружения,</w:t>
      </w:r>
      <w:r w:rsidR="002C30DA">
        <w:t xml:space="preserve"> </w:t>
      </w:r>
      <w:r w:rsidRPr="00D206C1">
        <w:t>портативность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упрощает</w:t>
      </w:r>
      <w:r w:rsidR="002C30DA">
        <w:t xml:space="preserve"> </w:t>
      </w:r>
      <w:r w:rsidRPr="00D206C1">
        <w:t>процесс</w:t>
      </w:r>
      <w:r w:rsidR="002C30DA">
        <w:t xml:space="preserve"> </w:t>
      </w:r>
      <w:r w:rsidRPr="00D206C1">
        <w:t>развертывания</w:t>
      </w:r>
      <w:r w:rsidR="002C30DA">
        <w:t xml:space="preserve"> </w:t>
      </w:r>
      <w:r w:rsidR="0007173A" w:rsidRPr="0007173A">
        <w:t>[19]</w:t>
      </w:r>
      <w:r w:rsidRPr="00D206C1">
        <w:t>.</w:t>
      </w:r>
      <w:r w:rsidR="002C30DA">
        <w:t xml:space="preserve"> </w:t>
      </w:r>
      <w:proofErr w:type="spellStart"/>
      <w:r w:rsidRPr="00D206C1">
        <w:t>Docker</w:t>
      </w:r>
      <w:proofErr w:type="spellEnd"/>
      <w:r w:rsidRPr="00D206C1">
        <w:t>-контейнеры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приложением</w:t>
      </w:r>
      <w:r w:rsidR="002C30DA">
        <w:t xml:space="preserve"> </w:t>
      </w:r>
      <w:r w:rsidRPr="00D206C1">
        <w:t>запускаются</w:t>
      </w:r>
      <w:r w:rsidR="002C30DA">
        <w:t xml:space="preserve"> </w:t>
      </w:r>
      <w:r w:rsidRPr="00D206C1">
        <w:t>на</w:t>
      </w:r>
      <w:r w:rsidR="002C30DA">
        <w:t xml:space="preserve"> </w:t>
      </w:r>
      <w:r w:rsidRPr="00D206C1">
        <w:t>группе</w:t>
      </w:r>
      <w:r w:rsidR="002C30DA">
        <w:t xml:space="preserve"> </w:t>
      </w:r>
      <w:r w:rsidRPr="00D206C1">
        <w:t>виртуальных</w:t>
      </w:r>
      <w:r w:rsidR="002C30DA">
        <w:t xml:space="preserve"> </w:t>
      </w:r>
      <w:r w:rsidRPr="00D206C1">
        <w:t>машин</w:t>
      </w:r>
      <w:r w:rsidR="002C30DA">
        <w:t xml:space="preserve"> </w:t>
      </w:r>
      <w:r w:rsidRPr="00D206C1">
        <w:t>(Yandex</w:t>
      </w:r>
      <w:r w:rsidR="002C30DA">
        <w:t xml:space="preserve"> </w:t>
      </w:r>
      <w:proofErr w:type="spellStart"/>
      <w:r w:rsidRPr="00D206C1">
        <w:t>Compute</w:t>
      </w:r>
      <w:proofErr w:type="spellEnd"/>
      <w:r w:rsidR="002C30DA">
        <w:t xml:space="preserve"> </w:t>
      </w:r>
      <w:proofErr w:type="spellStart"/>
      <w:r w:rsidRPr="00D206C1">
        <w:t>Instance</w:t>
      </w:r>
      <w:proofErr w:type="spellEnd"/>
      <w:r w:rsidR="002C30DA">
        <w:t xml:space="preserve"> </w:t>
      </w:r>
      <w:r w:rsidRPr="00D206C1">
        <w:t>Group),</w:t>
      </w:r>
      <w:r w:rsidR="002C30DA">
        <w:t xml:space="preserve"> </w:t>
      </w:r>
      <w:r w:rsidRPr="00D206C1">
        <w:t>управляемой</w:t>
      </w:r>
      <w:r w:rsidR="002C30DA">
        <w:t xml:space="preserve"> </w:t>
      </w:r>
      <w:r w:rsidRPr="00D206C1">
        <w:t>Application</w:t>
      </w:r>
      <w:r w:rsidR="002C30DA">
        <w:t xml:space="preserve"> </w:t>
      </w:r>
      <w:proofErr w:type="spellStart"/>
      <w:r w:rsidRPr="00D206C1">
        <w:t>Load</w:t>
      </w:r>
      <w:proofErr w:type="spellEnd"/>
      <w:r w:rsidR="002C30DA">
        <w:t xml:space="preserve"> </w:t>
      </w:r>
      <w:proofErr w:type="spellStart"/>
      <w:r w:rsidRPr="00D206C1">
        <w:t>Balancer</w:t>
      </w:r>
      <w:proofErr w:type="spellEnd"/>
      <w:r w:rsidRPr="00D206C1">
        <w:t>.</w:t>
      </w:r>
      <w:r w:rsidR="002C30DA">
        <w:t xml:space="preserve"> </w:t>
      </w:r>
      <w:r w:rsidRPr="00D206C1">
        <w:t>Балансировщик</w:t>
      </w:r>
      <w:r w:rsidR="002C30DA">
        <w:t xml:space="preserve"> </w:t>
      </w:r>
      <w:r w:rsidRPr="00D206C1">
        <w:t>нагрузки</w:t>
      </w:r>
      <w:r w:rsidR="002C30DA">
        <w:t xml:space="preserve"> </w:t>
      </w:r>
      <w:r w:rsidRPr="00D206C1">
        <w:t>распределяет</w:t>
      </w:r>
      <w:r w:rsidR="002C30DA">
        <w:t xml:space="preserve"> </w:t>
      </w:r>
      <w:r w:rsidRPr="00D206C1">
        <w:t>входящий</w:t>
      </w:r>
      <w:r w:rsidR="002C30DA">
        <w:t xml:space="preserve"> </w:t>
      </w:r>
      <w:r w:rsidRPr="00D206C1">
        <w:t>трафик</w:t>
      </w:r>
      <w:r w:rsidR="002C30DA">
        <w:t xml:space="preserve"> </w:t>
      </w:r>
      <w:r w:rsidRPr="00D206C1">
        <w:t>между</w:t>
      </w:r>
      <w:r w:rsidR="002C30DA">
        <w:t xml:space="preserve"> </w:t>
      </w:r>
      <w:r w:rsidRPr="00D206C1">
        <w:t>экземплярами</w:t>
      </w:r>
      <w:r w:rsidR="002C30DA">
        <w:t xml:space="preserve"> </w:t>
      </w:r>
      <w:r w:rsidRPr="00D206C1">
        <w:t>приложения,</w:t>
      </w:r>
      <w:r w:rsidR="002C30DA">
        <w:t xml:space="preserve"> </w:t>
      </w:r>
      <w:r w:rsidRPr="00D206C1">
        <w:t>обеспечивает</w:t>
      </w:r>
      <w:r w:rsidR="002C30DA">
        <w:t xml:space="preserve"> </w:t>
      </w:r>
      <w:r w:rsidRPr="00D206C1">
        <w:t>отказоустойчивость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SSL-</w:t>
      </w:r>
      <w:proofErr w:type="spellStart"/>
      <w:r w:rsidRPr="00D206C1">
        <w:t>терминирование</w:t>
      </w:r>
      <w:proofErr w:type="spellEnd"/>
      <w:r w:rsidRPr="00D206C1">
        <w:t>.</w:t>
      </w:r>
    </w:p>
    <w:p w14:paraId="5E395024" w14:textId="54C72160" w:rsidR="00D206C1" w:rsidRPr="00D206C1" w:rsidRDefault="00D206C1" w:rsidP="00D206C1">
      <w:pPr>
        <w:pStyle w:val="22"/>
      </w:pPr>
      <w:r w:rsidRPr="00D206C1">
        <w:t>Для</w:t>
      </w:r>
      <w:r w:rsidR="002C30DA">
        <w:t xml:space="preserve"> </w:t>
      </w:r>
      <w:r w:rsidRPr="00D206C1">
        <w:t>хранения</w:t>
      </w:r>
      <w:r w:rsidR="002C30DA">
        <w:t xml:space="preserve"> </w:t>
      </w:r>
      <w:r w:rsidRPr="00D206C1">
        <w:t>статических</w:t>
      </w:r>
      <w:r w:rsidR="002C30DA">
        <w:t xml:space="preserve"> </w:t>
      </w:r>
      <w:r w:rsidRPr="00D206C1">
        <w:t>файлов</w:t>
      </w:r>
      <w:r w:rsidR="002C30DA">
        <w:t xml:space="preserve"> </w:t>
      </w:r>
      <w:r w:rsidRPr="00D206C1">
        <w:t>(CSS,</w:t>
      </w:r>
      <w:r w:rsidR="002C30DA">
        <w:t xml:space="preserve"> </w:t>
      </w:r>
      <w:r w:rsidRPr="00D206C1">
        <w:t>JavaScript,</w:t>
      </w:r>
      <w:r w:rsidR="002C30DA">
        <w:t xml:space="preserve"> </w:t>
      </w:r>
      <w:r w:rsidRPr="00D206C1">
        <w:t>изображения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оформления</w:t>
      </w:r>
      <w:r w:rsidR="002C30DA">
        <w:t xml:space="preserve"> </w:t>
      </w:r>
      <w:r w:rsidRPr="00D206C1">
        <w:t>сайта)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медиафайлов</w:t>
      </w:r>
      <w:r w:rsidR="002C30DA">
        <w:t xml:space="preserve"> </w:t>
      </w:r>
      <w:r w:rsidRPr="00D206C1">
        <w:t>(загружаемые</w:t>
      </w:r>
      <w:r w:rsidR="002C30DA">
        <w:t xml:space="preserve"> </w:t>
      </w:r>
      <w:r w:rsidRPr="00D206C1">
        <w:t>пользователями</w:t>
      </w:r>
      <w:r w:rsidR="002C30DA">
        <w:t xml:space="preserve"> </w:t>
      </w:r>
      <w:r w:rsidRPr="00D206C1">
        <w:t>аватары,</w:t>
      </w:r>
      <w:r w:rsidR="002C30DA">
        <w:t xml:space="preserve"> </w:t>
      </w:r>
      <w:r w:rsidRPr="00D206C1">
        <w:t>резюме,</w:t>
      </w:r>
      <w:r w:rsidR="002C30DA">
        <w:t xml:space="preserve"> </w:t>
      </w:r>
      <w:proofErr w:type="spellStart"/>
      <w:r w:rsidRPr="00D206C1">
        <w:t>видеовизитки</w:t>
      </w:r>
      <w:proofErr w:type="spellEnd"/>
      <w:r w:rsidRPr="00D206C1">
        <w:t>,</w:t>
      </w:r>
      <w:r w:rsidR="002C30DA">
        <w:t xml:space="preserve"> </w:t>
      </w:r>
      <w:r w:rsidRPr="00D206C1">
        <w:t>логотипы</w:t>
      </w:r>
      <w:r w:rsidR="002C30DA">
        <w:t xml:space="preserve"> </w:t>
      </w:r>
      <w:r w:rsidRPr="00D206C1">
        <w:t>проектов/сообществ,</w:t>
      </w:r>
      <w:r w:rsidR="002C30DA">
        <w:t xml:space="preserve"> </w:t>
      </w:r>
      <w:r w:rsidRPr="00D206C1">
        <w:t>афиши)</w:t>
      </w:r>
      <w:r w:rsidR="002C30DA">
        <w:t xml:space="preserve"> </w:t>
      </w:r>
      <w:r w:rsidRPr="00D206C1">
        <w:t>используется</w:t>
      </w:r>
      <w:r w:rsidR="002C30DA">
        <w:t xml:space="preserve"> </w:t>
      </w:r>
      <w:r w:rsidRPr="00D206C1">
        <w:t>Yandex</w:t>
      </w:r>
      <w:r w:rsidR="002C30DA">
        <w:t xml:space="preserve"> </w:t>
      </w:r>
      <w:r w:rsidRPr="00D206C1">
        <w:t>Object</w:t>
      </w:r>
      <w:r w:rsidR="002C30DA">
        <w:t xml:space="preserve"> </w:t>
      </w:r>
      <w:r w:rsidRPr="00D206C1">
        <w:t>Storage.</w:t>
      </w:r>
      <w:r w:rsidR="002C30DA">
        <w:t xml:space="preserve"> </w:t>
      </w:r>
      <w:r w:rsidRPr="00D206C1">
        <w:t>Это</w:t>
      </w:r>
      <w:r w:rsidR="002C30DA">
        <w:t xml:space="preserve"> </w:t>
      </w:r>
      <w:r w:rsidRPr="00D206C1">
        <w:t>решение</w:t>
      </w:r>
      <w:r w:rsidR="002C30DA">
        <w:t xml:space="preserve"> </w:t>
      </w:r>
      <w:r w:rsidRPr="00D206C1">
        <w:t>обеспечивает</w:t>
      </w:r>
      <w:r w:rsidR="002C30DA">
        <w:t xml:space="preserve"> </w:t>
      </w:r>
      <w:r w:rsidRPr="00D206C1">
        <w:t>надежное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масштабируемое</w:t>
      </w:r>
      <w:r w:rsidR="002C30DA">
        <w:t xml:space="preserve"> </w:t>
      </w:r>
      <w:r w:rsidRPr="00D206C1">
        <w:t>хранение</w:t>
      </w:r>
      <w:r w:rsidR="002C30DA">
        <w:t xml:space="preserve"> </w:t>
      </w:r>
      <w:r w:rsidRPr="00D206C1">
        <w:t>файлов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возможностью</w:t>
      </w:r>
      <w:r w:rsidR="002C30DA">
        <w:t xml:space="preserve"> </w:t>
      </w:r>
      <w:r w:rsidRPr="00D206C1">
        <w:t>их</w:t>
      </w:r>
      <w:r w:rsidR="002C30DA">
        <w:t xml:space="preserve"> </w:t>
      </w:r>
      <w:r w:rsidRPr="00D206C1">
        <w:t>раздачи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CDN</w:t>
      </w:r>
      <w:r w:rsidR="002C30DA">
        <w:t xml:space="preserve"> </w:t>
      </w:r>
      <w:r w:rsidRPr="00D206C1">
        <w:t>(неявно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сам</w:t>
      </w:r>
      <w:r w:rsidR="002C30DA">
        <w:t xml:space="preserve"> </w:t>
      </w:r>
      <w:r w:rsidRPr="00D206C1">
        <w:t>Object</w:t>
      </w:r>
      <w:r w:rsidR="002C30DA">
        <w:t xml:space="preserve"> </w:t>
      </w:r>
      <w:r w:rsidRPr="00D206C1">
        <w:t>Storage).</w:t>
      </w:r>
    </w:p>
    <w:p w14:paraId="57C45FA0" w14:textId="34A818E6" w:rsidR="00D206C1" w:rsidRPr="00D206C1" w:rsidRDefault="00D206C1" w:rsidP="00D206C1">
      <w:pPr>
        <w:pStyle w:val="22"/>
      </w:pPr>
      <w:r w:rsidRPr="00D206C1">
        <w:t>Аутентификация</w:t>
      </w:r>
      <w:r w:rsidR="002C30DA">
        <w:t xml:space="preserve"> </w:t>
      </w:r>
      <w:r w:rsidRPr="00D206C1">
        <w:t>пользователей</w:t>
      </w:r>
      <w:r w:rsidR="002C30DA">
        <w:t xml:space="preserve"> </w:t>
      </w:r>
      <w:r w:rsidRPr="00D206C1">
        <w:t>на</w:t>
      </w:r>
      <w:r w:rsidR="002C30DA">
        <w:t xml:space="preserve"> </w:t>
      </w:r>
      <w:r w:rsidRPr="00D206C1">
        <w:t>портале</w:t>
      </w:r>
      <w:r w:rsidR="002C30DA">
        <w:t xml:space="preserve"> </w:t>
      </w:r>
      <w:r w:rsidRPr="00D206C1">
        <w:t>реализована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использованием</w:t>
      </w:r>
      <w:r w:rsidR="002C30DA">
        <w:t xml:space="preserve"> </w:t>
      </w:r>
      <w:r w:rsidRPr="00D206C1">
        <w:t>JWT</w:t>
      </w:r>
      <w:r w:rsidR="002C30DA">
        <w:t xml:space="preserve"> </w:t>
      </w:r>
      <w:r w:rsidRPr="00D206C1">
        <w:t>(JSON</w:t>
      </w:r>
      <w:r w:rsidR="002C30DA">
        <w:t xml:space="preserve"> </w:t>
      </w:r>
      <w:r w:rsidRPr="00D206C1">
        <w:t>Web</w:t>
      </w:r>
      <w:r w:rsidR="002C30DA">
        <w:t xml:space="preserve"> </w:t>
      </w:r>
      <w:proofErr w:type="spellStart"/>
      <w:r w:rsidRPr="00D206C1">
        <w:t>Tokens</w:t>
      </w:r>
      <w:proofErr w:type="spellEnd"/>
      <w:r w:rsidRPr="00D206C1">
        <w:t>)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библиотеку</w:t>
      </w:r>
      <w:r w:rsidR="002C30DA">
        <w:t xml:space="preserve"> </w:t>
      </w:r>
      <w:proofErr w:type="spellStart"/>
      <w:r w:rsidRPr="00D206C1">
        <w:t>dj_rest_auth</w:t>
      </w:r>
      <w:proofErr w:type="spellEnd"/>
      <w:r w:rsidR="002C30DA">
        <w:t xml:space="preserve"> </w:t>
      </w:r>
      <w:r w:rsidRPr="00D206C1">
        <w:t>и</w:t>
      </w:r>
      <w:r w:rsidR="002C30DA">
        <w:t xml:space="preserve"> </w:t>
      </w:r>
      <w:proofErr w:type="spellStart"/>
      <w:r w:rsidRPr="00D206C1">
        <w:t>rest_framework_simplejwt</w:t>
      </w:r>
      <w:proofErr w:type="spellEnd"/>
      <w:r w:rsidRPr="00D206C1">
        <w:t>.</w:t>
      </w:r>
      <w:r w:rsidR="002C30DA">
        <w:t xml:space="preserve"> </w:t>
      </w:r>
      <w:r w:rsidRPr="00D206C1">
        <w:t>Также</w:t>
      </w:r>
      <w:r w:rsidR="002C30DA">
        <w:t xml:space="preserve"> </w:t>
      </w:r>
      <w:r w:rsidRPr="00D206C1">
        <w:t>предусмотрена</w:t>
      </w:r>
      <w:r w:rsidR="002C30DA">
        <w:t xml:space="preserve"> </w:t>
      </w:r>
      <w:r w:rsidRPr="00D206C1">
        <w:t>возможность</w:t>
      </w:r>
      <w:r w:rsidR="002C30DA">
        <w:t xml:space="preserve"> </w:t>
      </w:r>
      <w:r w:rsidRPr="00D206C1">
        <w:t>социальной</w:t>
      </w:r>
      <w:r w:rsidR="002C30DA">
        <w:t xml:space="preserve"> </w:t>
      </w:r>
      <w:r w:rsidRPr="00D206C1">
        <w:t>аутентификации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Telegram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использованием</w:t>
      </w:r>
      <w:r w:rsidR="002C30DA">
        <w:t xml:space="preserve"> </w:t>
      </w:r>
      <w:proofErr w:type="spellStart"/>
      <w:r w:rsidRPr="00D206C1">
        <w:t>django-allauth</w:t>
      </w:r>
      <w:proofErr w:type="spellEnd"/>
      <w:r w:rsidR="002C30DA">
        <w:t xml:space="preserve"> </w:t>
      </w:r>
      <w:r w:rsidR="0007173A" w:rsidRPr="0007173A">
        <w:t>[20]</w:t>
      </w:r>
      <w:r w:rsidRPr="00D206C1">
        <w:t>.</w:t>
      </w:r>
      <w:r w:rsidR="002C30DA">
        <w:t xml:space="preserve"> </w:t>
      </w:r>
      <w:r w:rsidRPr="00D206C1">
        <w:t>Авторизация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управление</w:t>
      </w:r>
      <w:r w:rsidR="002C30DA">
        <w:t xml:space="preserve"> </w:t>
      </w:r>
      <w:r w:rsidRPr="00D206C1">
        <w:t>доступом</w:t>
      </w:r>
      <w:r w:rsidR="002C30DA">
        <w:t xml:space="preserve"> </w:t>
      </w:r>
      <w:r w:rsidRPr="00D206C1">
        <w:t>к</w:t>
      </w:r>
      <w:r w:rsidR="002C30DA">
        <w:t xml:space="preserve"> </w:t>
      </w:r>
      <w:r w:rsidRPr="00D206C1">
        <w:t>различным</w:t>
      </w:r>
      <w:r w:rsidR="002C30DA">
        <w:t xml:space="preserve"> </w:t>
      </w:r>
      <w:r w:rsidRPr="00D206C1">
        <w:t>функциям</w:t>
      </w:r>
      <w:r w:rsidR="002C30DA">
        <w:t xml:space="preserve"> </w:t>
      </w:r>
      <w:r w:rsidRPr="00D206C1">
        <w:t>портала</w:t>
      </w:r>
      <w:r w:rsidR="002C30DA">
        <w:t xml:space="preserve"> </w:t>
      </w:r>
      <w:r w:rsidRPr="00D206C1">
        <w:t>осуществляется</w:t>
      </w:r>
      <w:r w:rsidR="002C30DA">
        <w:t xml:space="preserve"> </w:t>
      </w:r>
      <w:r w:rsidRPr="00D206C1">
        <w:t>на</w:t>
      </w:r>
      <w:r w:rsidR="002C30DA">
        <w:t xml:space="preserve"> </w:t>
      </w:r>
      <w:r w:rsidRPr="00D206C1">
        <w:t>основе</w:t>
      </w:r>
      <w:r w:rsidR="002C30DA">
        <w:t xml:space="preserve"> </w:t>
      </w:r>
      <w:r w:rsidRPr="00D206C1">
        <w:t>ролевой</w:t>
      </w:r>
      <w:r w:rsidR="002C30DA">
        <w:t xml:space="preserve"> </w:t>
      </w:r>
      <w:r w:rsidRPr="00D206C1">
        <w:t>модели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уровней</w:t>
      </w:r>
      <w:r w:rsidR="002C30DA">
        <w:t xml:space="preserve"> </w:t>
      </w:r>
      <w:r w:rsidRPr="00D206C1">
        <w:t>аккаунтов</w:t>
      </w:r>
      <w:r w:rsidR="002C30DA">
        <w:t xml:space="preserve"> </w:t>
      </w:r>
      <w:r w:rsidRPr="00D206C1">
        <w:t>пользователей.</w:t>
      </w:r>
    </w:p>
    <w:p w14:paraId="23956235" w14:textId="0CEDC6C9" w:rsidR="00D206C1" w:rsidRPr="00D206C1" w:rsidRDefault="00D206C1" w:rsidP="00D206C1">
      <w:pPr>
        <w:pStyle w:val="22"/>
      </w:pPr>
      <w:r w:rsidRPr="00D206C1">
        <w:t>Взаимодействие</w:t>
      </w:r>
      <w:r w:rsidR="002C30DA">
        <w:t xml:space="preserve"> </w:t>
      </w:r>
      <w:r w:rsidRPr="00D206C1">
        <w:t>между</w:t>
      </w:r>
      <w:r w:rsidR="002C30DA">
        <w:t xml:space="preserve"> </w:t>
      </w:r>
      <w:r w:rsidRPr="00D206C1">
        <w:t>основными</w:t>
      </w:r>
      <w:r w:rsidR="002C30DA">
        <w:t xml:space="preserve"> </w:t>
      </w:r>
      <w:r w:rsidRPr="00D206C1">
        <w:t>компонентами</w:t>
      </w:r>
      <w:r w:rsidR="002C30DA">
        <w:t xml:space="preserve"> </w:t>
      </w:r>
      <w:r w:rsidRPr="00D206C1">
        <w:t>системы</w:t>
      </w:r>
      <w:r w:rsidR="002C30DA">
        <w:t xml:space="preserve"> </w:t>
      </w:r>
      <w:r w:rsidRPr="00D206C1">
        <w:t>можно</w:t>
      </w:r>
      <w:r w:rsidR="002C30DA">
        <w:t xml:space="preserve"> </w:t>
      </w:r>
      <w:r w:rsidRPr="00D206C1">
        <w:t>описать</w:t>
      </w:r>
      <w:r w:rsidR="002C30DA">
        <w:t xml:space="preserve"> </w:t>
      </w:r>
      <w:r w:rsidRPr="00D206C1">
        <w:t>следующим</w:t>
      </w:r>
      <w:r w:rsidR="002C30DA">
        <w:t xml:space="preserve"> </w:t>
      </w:r>
      <w:r w:rsidRPr="00D206C1">
        <w:t>образом:</w:t>
      </w:r>
    </w:p>
    <w:p w14:paraId="34E54001" w14:textId="45A1BD1D" w:rsidR="00D206C1" w:rsidRPr="00D206C1" w:rsidRDefault="00D206C1" w:rsidP="000A4620">
      <w:pPr>
        <w:pStyle w:val="53"/>
      </w:pPr>
      <w:r w:rsidRPr="00D206C1">
        <w:t>Пользователь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веб-браузер</w:t>
      </w:r>
      <w:r w:rsidR="002C30DA">
        <w:t xml:space="preserve"> </w:t>
      </w:r>
      <w:r w:rsidRPr="00D206C1">
        <w:t>обращается</w:t>
      </w:r>
      <w:r w:rsidR="002C30DA">
        <w:t xml:space="preserve"> </w:t>
      </w:r>
      <w:r w:rsidRPr="00D206C1">
        <w:t>к</w:t>
      </w:r>
      <w:r w:rsidR="002C30DA">
        <w:t xml:space="preserve"> </w:t>
      </w:r>
      <w:proofErr w:type="spellStart"/>
      <w:r w:rsidRPr="00D206C1">
        <w:t>frontend</w:t>
      </w:r>
      <w:proofErr w:type="spellEnd"/>
      <w:r w:rsidRPr="00D206C1">
        <w:t>-приложению.</w:t>
      </w:r>
    </w:p>
    <w:p w14:paraId="59D53B68" w14:textId="12D25B4E" w:rsidR="00D206C1" w:rsidRPr="00D206C1" w:rsidRDefault="00D206C1" w:rsidP="000A4620">
      <w:pPr>
        <w:pStyle w:val="53"/>
      </w:pPr>
      <w:proofErr w:type="spellStart"/>
      <w:r w:rsidRPr="00D206C1">
        <w:t>Frontend</w:t>
      </w:r>
      <w:proofErr w:type="spellEnd"/>
      <w:r w:rsidRPr="00D206C1">
        <w:t>-приложение</w:t>
      </w:r>
      <w:r w:rsidR="002C30DA">
        <w:t xml:space="preserve"> </w:t>
      </w:r>
      <w:r w:rsidRPr="00D206C1">
        <w:t>запрашивает</w:t>
      </w:r>
      <w:r w:rsidR="002C30DA">
        <w:t xml:space="preserve"> </w:t>
      </w:r>
      <w:r w:rsidRPr="00D206C1">
        <w:t>данные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выполняет</w:t>
      </w:r>
      <w:r w:rsidR="002C30DA">
        <w:t xml:space="preserve"> </w:t>
      </w:r>
      <w:r w:rsidRPr="00D206C1">
        <w:t>действия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API,</w:t>
      </w:r>
      <w:r w:rsidR="002C30DA">
        <w:t xml:space="preserve"> </w:t>
      </w:r>
      <w:r w:rsidRPr="00D206C1">
        <w:t>обращаясь</w:t>
      </w:r>
      <w:r w:rsidR="002C30DA">
        <w:t xml:space="preserve"> </w:t>
      </w:r>
      <w:r w:rsidRPr="00D206C1">
        <w:t>к</w:t>
      </w:r>
      <w:r w:rsidR="002C30DA">
        <w:t xml:space="preserve"> </w:t>
      </w:r>
      <w:proofErr w:type="spellStart"/>
      <w:r w:rsidRPr="00D206C1">
        <w:t>backend</w:t>
      </w:r>
      <w:proofErr w:type="spellEnd"/>
      <w:r w:rsidRPr="00D206C1">
        <w:t>-приложению,</w:t>
      </w:r>
      <w:r w:rsidR="002C30DA">
        <w:t xml:space="preserve"> </w:t>
      </w:r>
      <w:r w:rsidRPr="00D206C1">
        <w:t>развернутому</w:t>
      </w:r>
      <w:r w:rsidR="002C30DA">
        <w:t xml:space="preserve"> </w:t>
      </w:r>
      <w:r w:rsidRPr="00D206C1">
        <w:t>на</w:t>
      </w:r>
      <w:r w:rsidR="002C30DA">
        <w:t xml:space="preserve"> </w:t>
      </w:r>
      <w:r w:rsidRPr="00D206C1">
        <w:t>виртуальных</w:t>
      </w:r>
      <w:r w:rsidR="002C30DA">
        <w:t xml:space="preserve"> </w:t>
      </w:r>
      <w:r w:rsidRPr="00D206C1">
        <w:t>машинах</w:t>
      </w:r>
      <w:r w:rsidR="002C30DA">
        <w:t xml:space="preserve"> </w:t>
      </w:r>
      <w:r w:rsidRPr="00D206C1">
        <w:t>за</w:t>
      </w:r>
      <w:r w:rsidR="002C30DA">
        <w:t xml:space="preserve"> </w:t>
      </w:r>
      <w:r w:rsidRPr="00D206C1">
        <w:t>балансировщиком</w:t>
      </w:r>
      <w:r w:rsidR="002C30DA">
        <w:t xml:space="preserve"> </w:t>
      </w:r>
      <w:r w:rsidRPr="00D206C1">
        <w:t>нагрузки.</w:t>
      </w:r>
    </w:p>
    <w:p w14:paraId="6454E4D6" w14:textId="760554B7" w:rsidR="00D206C1" w:rsidRPr="00D206C1" w:rsidRDefault="00D206C1" w:rsidP="000A4620">
      <w:pPr>
        <w:pStyle w:val="53"/>
      </w:pPr>
      <w:proofErr w:type="spellStart"/>
      <w:r w:rsidRPr="00D206C1">
        <w:lastRenderedPageBreak/>
        <w:t>Backend</w:t>
      </w:r>
      <w:proofErr w:type="spellEnd"/>
      <w:r w:rsidRPr="00D206C1">
        <w:t>-приложение</w:t>
      </w:r>
      <w:r w:rsidR="002C30DA">
        <w:t xml:space="preserve"> </w:t>
      </w:r>
      <w:r w:rsidRPr="00D206C1">
        <w:t>обрабатывает</w:t>
      </w:r>
      <w:r w:rsidR="002C30DA">
        <w:t xml:space="preserve"> </w:t>
      </w:r>
      <w:r w:rsidRPr="00D206C1">
        <w:t>запросы,</w:t>
      </w:r>
      <w:r w:rsidR="002C30DA">
        <w:t xml:space="preserve"> </w:t>
      </w:r>
      <w:r w:rsidRPr="00D206C1">
        <w:t>взаимодействует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базой</w:t>
      </w:r>
      <w:r w:rsidR="002C30DA">
        <w:t xml:space="preserve"> </w:t>
      </w:r>
      <w:r w:rsidRPr="00D206C1">
        <w:t>данных</w:t>
      </w:r>
      <w:r w:rsidR="002C30DA">
        <w:t xml:space="preserve"> </w:t>
      </w:r>
      <w:proofErr w:type="spellStart"/>
      <w:r w:rsidRPr="00D206C1">
        <w:t>PostgreSQL</w:t>
      </w:r>
      <w:proofErr w:type="spellEnd"/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чтения/записи</w:t>
      </w:r>
      <w:r w:rsidR="002C30DA">
        <w:t xml:space="preserve"> </w:t>
      </w:r>
      <w:r w:rsidRPr="00D206C1">
        <w:t>данных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Yandex</w:t>
      </w:r>
      <w:r w:rsidR="002C30DA">
        <w:t xml:space="preserve"> </w:t>
      </w:r>
      <w:r w:rsidRPr="00D206C1">
        <w:t>Object</w:t>
      </w:r>
      <w:r w:rsidR="002C30DA">
        <w:t xml:space="preserve"> </w:t>
      </w:r>
      <w:r w:rsidRPr="00D206C1">
        <w:t>Storage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работы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файлами.</w:t>
      </w:r>
    </w:p>
    <w:p w14:paraId="27DBE0B4" w14:textId="1AFA7E28" w:rsidR="00D206C1" w:rsidRPr="00D206C1" w:rsidRDefault="00D206C1" w:rsidP="000A4620">
      <w:pPr>
        <w:pStyle w:val="53"/>
      </w:pPr>
      <w:proofErr w:type="spellStart"/>
      <w:r w:rsidRPr="00D206C1">
        <w:t>Backend</w:t>
      </w:r>
      <w:proofErr w:type="spellEnd"/>
      <w:r w:rsidR="002C30DA">
        <w:t xml:space="preserve"> </w:t>
      </w:r>
      <w:r w:rsidRPr="00D206C1">
        <w:t>возвращает</w:t>
      </w:r>
      <w:r w:rsidR="002C30DA">
        <w:t xml:space="preserve"> </w:t>
      </w:r>
      <w:proofErr w:type="spellStart"/>
      <w:r w:rsidRPr="00D206C1">
        <w:t>frontend</w:t>
      </w:r>
      <w:proofErr w:type="spellEnd"/>
      <w:r w:rsidRPr="00D206C1">
        <w:t>-приложению</w:t>
      </w:r>
      <w:r w:rsidR="002C30DA">
        <w:t xml:space="preserve"> </w:t>
      </w:r>
      <w:r w:rsidRPr="00D206C1">
        <w:t>данные</w:t>
      </w:r>
      <w:r w:rsidR="002C30DA">
        <w:t xml:space="preserve"> </w:t>
      </w:r>
      <w:r w:rsidRPr="00D206C1">
        <w:t>в</w:t>
      </w:r>
      <w:r w:rsidR="002C30DA">
        <w:t xml:space="preserve"> </w:t>
      </w:r>
      <w:r w:rsidRPr="00D206C1">
        <w:t>формате</w:t>
      </w:r>
      <w:r w:rsidR="002C30DA">
        <w:t xml:space="preserve"> </w:t>
      </w:r>
      <w:r w:rsidRPr="00D206C1">
        <w:t>JSON.</w:t>
      </w:r>
    </w:p>
    <w:p w14:paraId="39480FA4" w14:textId="742D2742" w:rsidR="00D206C1" w:rsidRPr="00D206C1" w:rsidRDefault="00D206C1" w:rsidP="000A4620">
      <w:pPr>
        <w:pStyle w:val="53"/>
      </w:pPr>
      <w:r w:rsidRPr="00D206C1">
        <w:t>Администраторы</w:t>
      </w:r>
      <w:r w:rsidR="002C30DA">
        <w:t xml:space="preserve"> </w:t>
      </w:r>
      <w:r w:rsidRPr="00D206C1">
        <w:t>управляют</w:t>
      </w:r>
      <w:r w:rsidR="002C30DA">
        <w:t xml:space="preserve"> </w:t>
      </w:r>
      <w:r w:rsidRPr="00D206C1">
        <w:t>контентом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настройками</w:t>
      </w:r>
      <w:r w:rsidR="002C30DA">
        <w:t xml:space="preserve"> </w:t>
      </w:r>
      <w:r w:rsidRPr="00D206C1">
        <w:t>через</w:t>
      </w:r>
      <w:r w:rsidR="002C30DA">
        <w:t xml:space="preserve"> </w:t>
      </w:r>
      <w:r w:rsidRPr="00D206C1">
        <w:t>встроенную</w:t>
      </w:r>
      <w:r w:rsidR="002C30DA">
        <w:t xml:space="preserve"> </w:t>
      </w:r>
      <w:r w:rsidRPr="00D206C1">
        <w:t>административную</w:t>
      </w:r>
      <w:r w:rsidR="002C30DA">
        <w:t xml:space="preserve"> </w:t>
      </w:r>
      <w:r w:rsidRPr="00D206C1">
        <w:t>панель</w:t>
      </w:r>
      <w:r w:rsidR="002C30DA">
        <w:t xml:space="preserve"> </w:t>
      </w:r>
      <w:proofErr w:type="spellStart"/>
      <w:r w:rsidRPr="00D206C1">
        <w:t>Django</w:t>
      </w:r>
      <w:proofErr w:type="spellEnd"/>
      <w:r w:rsidRPr="00D206C1">
        <w:t>.</w:t>
      </w:r>
    </w:p>
    <w:p w14:paraId="1C8CCD8A" w14:textId="46811B73" w:rsidR="00D206C1" w:rsidRDefault="00D206C1" w:rsidP="00D206C1">
      <w:pPr>
        <w:pStyle w:val="22"/>
      </w:pPr>
      <w:r w:rsidRPr="00D206C1">
        <w:t>Выбранное</w:t>
      </w:r>
      <w:r w:rsidR="002C30DA">
        <w:t xml:space="preserve"> </w:t>
      </w:r>
      <w:r w:rsidRPr="00D206C1">
        <w:t>архитектурное</w:t>
      </w:r>
      <w:r w:rsidR="002C30DA">
        <w:t xml:space="preserve"> </w:t>
      </w:r>
      <w:r w:rsidRPr="00D206C1">
        <w:t>решение</w:t>
      </w:r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разделением</w:t>
      </w:r>
      <w:r w:rsidR="002C30DA">
        <w:t xml:space="preserve"> </w:t>
      </w:r>
      <w:r w:rsidRPr="00D206C1">
        <w:t>на</w:t>
      </w:r>
      <w:r w:rsidR="002C30DA">
        <w:t xml:space="preserve"> </w:t>
      </w:r>
      <w:proofErr w:type="spellStart"/>
      <w:r w:rsidRPr="00D206C1">
        <w:t>frontend</w:t>
      </w:r>
      <w:proofErr w:type="spellEnd"/>
      <w:r w:rsidR="002C30DA">
        <w:t xml:space="preserve"> </w:t>
      </w:r>
      <w:r w:rsidRPr="00D206C1">
        <w:t>и</w:t>
      </w:r>
      <w:r w:rsidR="002C30DA">
        <w:t xml:space="preserve"> </w:t>
      </w:r>
      <w:proofErr w:type="spellStart"/>
      <w:r w:rsidRPr="00D206C1">
        <w:t>backend</w:t>
      </w:r>
      <w:proofErr w:type="spellEnd"/>
      <w:r w:rsidRPr="00D206C1">
        <w:t>,</w:t>
      </w:r>
      <w:r w:rsidR="002C30DA">
        <w:t xml:space="preserve"> </w:t>
      </w:r>
      <w:r w:rsidRPr="00D206C1">
        <w:t>использованием</w:t>
      </w:r>
      <w:r w:rsidR="002C30DA">
        <w:t xml:space="preserve"> </w:t>
      </w:r>
      <w:proofErr w:type="spellStart"/>
      <w:r w:rsidRPr="00D206C1">
        <w:t>Django</w:t>
      </w:r>
      <w:proofErr w:type="spellEnd"/>
      <w:r w:rsidRPr="00D206C1">
        <w:t>,</w:t>
      </w:r>
      <w:r w:rsidR="002C30DA">
        <w:t xml:space="preserve"> </w:t>
      </w:r>
      <w:proofErr w:type="spellStart"/>
      <w:r w:rsidRPr="00D206C1">
        <w:t>PostgreSQL</w:t>
      </w:r>
      <w:proofErr w:type="spellEnd"/>
      <w:r w:rsidRPr="00D206C1">
        <w:t>,</w:t>
      </w:r>
      <w:r w:rsidR="002C30DA">
        <w:t xml:space="preserve"> </w:t>
      </w:r>
      <w:proofErr w:type="spellStart"/>
      <w:r w:rsidRPr="00D206C1">
        <w:t>Docker</w:t>
      </w:r>
      <w:proofErr w:type="spellEnd"/>
      <w:r w:rsidRPr="00D206C1">
        <w:t>,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развертыванием</w:t>
      </w:r>
      <w:r w:rsidR="002C30DA">
        <w:t xml:space="preserve"> </w:t>
      </w:r>
      <w:r w:rsidRPr="00D206C1">
        <w:t>в</w:t>
      </w:r>
      <w:r w:rsidR="002C30DA">
        <w:t xml:space="preserve"> </w:t>
      </w:r>
      <w:r w:rsidRPr="00D206C1">
        <w:t>управляемой</w:t>
      </w:r>
      <w:r w:rsidR="002C30DA">
        <w:t xml:space="preserve"> </w:t>
      </w:r>
      <w:r w:rsidRPr="00D206C1">
        <w:t>облачной</w:t>
      </w:r>
      <w:r w:rsidR="002C30DA">
        <w:t xml:space="preserve"> </w:t>
      </w:r>
      <w:r w:rsidRPr="00D206C1">
        <w:t>среде</w:t>
      </w:r>
      <w:r w:rsidR="002C30DA">
        <w:t xml:space="preserve"> </w:t>
      </w:r>
      <w:r w:rsidRPr="00D206C1">
        <w:t>Yandex</w:t>
      </w:r>
      <w:r w:rsidR="002C30DA">
        <w:t xml:space="preserve"> </w:t>
      </w:r>
      <w:proofErr w:type="spellStart"/>
      <w:r w:rsidRPr="00D206C1">
        <w:t>Cloud</w:t>
      </w:r>
      <w:proofErr w:type="spellEnd"/>
      <w:r w:rsidR="002C30DA">
        <w:t xml:space="preserve"> </w:t>
      </w:r>
      <w:r w:rsidRPr="00D206C1">
        <w:t>с</w:t>
      </w:r>
      <w:r w:rsidR="002C30DA">
        <w:t xml:space="preserve"> </w:t>
      </w:r>
      <w:r w:rsidRPr="00D206C1">
        <w:t>применением</w:t>
      </w:r>
      <w:r w:rsidR="002C30DA">
        <w:t xml:space="preserve"> </w:t>
      </w:r>
      <w:proofErr w:type="spellStart"/>
      <w:r w:rsidRPr="00D206C1">
        <w:t>Terraform</w:t>
      </w:r>
      <w:proofErr w:type="spellEnd"/>
      <w:r w:rsidR="002C30DA">
        <w:t xml:space="preserve"> </w:t>
      </w:r>
      <w:r w:rsidRPr="00D206C1">
        <w:t>и</w:t>
      </w:r>
      <w:r w:rsidR="002C30DA">
        <w:t xml:space="preserve"> </w:t>
      </w:r>
      <w:proofErr w:type="spellStart"/>
      <w:r w:rsidRPr="00D206C1">
        <w:t>Packer</w:t>
      </w:r>
      <w:proofErr w:type="spellEnd"/>
      <w:r w:rsidRPr="00D206C1">
        <w:t>,</w:t>
      </w:r>
      <w:r w:rsidR="002C30DA">
        <w:t xml:space="preserve"> </w:t>
      </w:r>
      <w:r w:rsidRPr="00D206C1">
        <w:t>обеспечивает</w:t>
      </w:r>
      <w:r w:rsidR="002C30DA">
        <w:t xml:space="preserve"> </w:t>
      </w:r>
      <w:r w:rsidRPr="00D206C1">
        <w:t>необходимый</w:t>
      </w:r>
      <w:r w:rsidR="002C30DA">
        <w:t xml:space="preserve"> </w:t>
      </w:r>
      <w:r w:rsidRPr="00D206C1">
        <w:t>уровень</w:t>
      </w:r>
      <w:r w:rsidR="002C30DA">
        <w:t xml:space="preserve"> </w:t>
      </w:r>
      <w:r w:rsidRPr="00D206C1">
        <w:t>гибкости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разработки,</w:t>
      </w:r>
      <w:r w:rsidR="002C30DA">
        <w:t xml:space="preserve"> </w:t>
      </w:r>
      <w:r w:rsidRPr="00D206C1">
        <w:t>масштабируемости</w:t>
      </w:r>
      <w:r w:rsidR="002C30DA">
        <w:t xml:space="preserve"> </w:t>
      </w:r>
      <w:r w:rsidRPr="00D206C1">
        <w:t>для</w:t>
      </w:r>
      <w:r w:rsidR="002C30DA">
        <w:t xml:space="preserve"> </w:t>
      </w:r>
      <w:r w:rsidRPr="00D206C1">
        <w:t>будущего</w:t>
      </w:r>
      <w:r w:rsidR="002C30DA">
        <w:t xml:space="preserve"> </w:t>
      </w:r>
      <w:r w:rsidRPr="00D206C1">
        <w:t>роста,</w:t>
      </w:r>
      <w:r w:rsidR="002C30DA">
        <w:t xml:space="preserve"> </w:t>
      </w:r>
      <w:r w:rsidRPr="00D206C1">
        <w:t>надежности</w:t>
      </w:r>
      <w:r w:rsidR="002C30DA">
        <w:t xml:space="preserve"> </w:t>
      </w:r>
      <w:r w:rsidRPr="00D206C1">
        <w:t>и</w:t>
      </w:r>
      <w:r w:rsidR="002C30DA">
        <w:t xml:space="preserve"> </w:t>
      </w:r>
      <w:r w:rsidRPr="00D206C1">
        <w:t>удобства</w:t>
      </w:r>
      <w:r w:rsidR="002C30DA">
        <w:t xml:space="preserve"> </w:t>
      </w:r>
      <w:r w:rsidRPr="00D206C1">
        <w:t>администрирования</w:t>
      </w:r>
      <w:r w:rsidR="002C30DA">
        <w:t xml:space="preserve"> </w:t>
      </w:r>
      <w:r w:rsidRPr="00D206C1">
        <w:t>портала</w:t>
      </w:r>
      <w:r w:rsidR="002C30DA">
        <w:t xml:space="preserve"> </w:t>
      </w:r>
      <w:r w:rsidR="00631468">
        <w:t>«</w:t>
      </w:r>
      <w:r w:rsidRPr="00D206C1">
        <w:t>Лига</w:t>
      </w:r>
      <w:r w:rsidR="002C30DA">
        <w:t xml:space="preserve"> </w:t>
      </w:r>
      <w:r w:rsidRPr="00D206C1">
        <w:t>Речи</w:t>
      </w:r>
      <w:r w:rsidR="00631468">
        <w:t>»</w:t>
      </w:r>
      <w:r w:rsidRPr="00D206C1">
        <w:t>.</w:t>
      </w:r>
    </w:p>
    <w:p w14:paraId="0A0AB8D4" w14:textId="148219A1" w:rsidR="000A4620" w:rsidRPr="000A4620" w:rsidRDefault="000A4620" w:rsidP="000A4620">
      <w:pPr>
        <w:pStyle w:val="13"/>
      </w:pPr>
      <w:bookmarkStart w:id="26" w:name="_Toc200532266"/>
      <w:r w:rsidRPr="000A4620">
        <w:t>Описание</w:t>
      </w:r>
      <w:r w:rsidR="002C30DA">
        <w:t xml:space="preserve"> </w:t>
      </w:r>
      <w:r w:rsidRPr="000A4620">
        <w:t>методологии</w:t>
      </w:r>
      <w:r w:rsidR="002C30DA">
        <w:t xml:space="preserve"> </w:t>
      </w:r>
      <w:r>
        <w:t>и</w:t>
      </w:r>
      <w:r w:rsidR="002C30DA">
        <w:t xml:space="preserve"> </w:t>
      </w:r>
      <w:r>
        <w:t>процесса</w:t>
      </w:r>
      <w:r w:rsidR="002C30DA">
        <w:t xml:space="preserve"> </w:t>
      </w:r>
      <w:r w:rsidRPr="000A4620">
        <w:t>разработки</w:t>
      </w:r>
      <w:bookmarkEnd w:id="26"/>
    </w:p>
    <w:p w14:paraId="58615656" w14:textId="127E452E" w:rsidR="000A4620" w:rsidRPr="000A4620" w:rsidRDefault="000A4620" w:rsidP="000A4620">
      <w:pPr>
        <w:pStyle w:val="22"/>
      </w:pPr>
      <w:r w:rsidRPr="000A4620">
        <w:t>Процесс</w:t>
      </w:r>
      <w:r w:rsidR="002C30DA">
        <w:t xml:space="preserve"> </w:t>
      </w:r>
      <w:r w:rsidRPr="000A4620">
        <w:t>разработки</w:t>
      </w:r>
      <w:r w:rsidR="002C30DA">
        <w:t xml:space="preserve"> </w:t>
      </w:r>
      <w:r w:rsidRPr="000A4620">
        <w:t>портала</w:t>
      </w:r>
      <w:r w:rsidR="002C30DA">
        <w:t xml:space="preserve"> </w:t>
      </w:r>
      <w:r w:rsidR="00631468">
        <w:t>«</w:t>
      </w:r>
      <w:r w:rsidRPr="000A4620">
        <w:t>Лига</w:t>
      </w:r>
      <w:r w:rsidR="002C30DA">
        <w:t xml:space="preserve"> </w:t>
      </w:r>
      <w:r w:rsidRPr="000A4620">
        <w:t>Речи</w:t>
      </w:r>
      <w:r w:rsidR="00631468">
        <w:t>»</w:t>
      </w:r>
      <w:r w:rsidR="002C30DA">
        <w:t xml:space="preserve"> </w:t>
      </w:r>
      <w:r w:rsidRPr="000A4620">
        <w:t>был</w:t>
      </w:r>
      <w:r w:rsidR="002C30DA">
        <w:t xml:space="preserve"> </w:t>
      </w:r>
      <w:r w:rsidRPr="000A4620">
        <w:t>организован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использованием</w:t>
      </w:r>
      <w:r w:rsidR="002C30DA">
        <w:t xml:space="preserve"> </w:t>
      </w:r>
      <w:r w:rsidRPr="000A4620">
        <w:t>гибкой</w:t>
      </w:r>
      <w:r w:rsidR="002C30DA">
        <w:t xml:space="preserve"> </w:t>
      </w:r>
      <w:r w:rsidRPr="000A4620">
        <w:t>методологии</w:t>
      </w:r>
      <w:r w:rsidR="002C30DA">
        <w:t xml:space="preserve"> </w:t>
      </w:r>
      <w:proofErr w:type="spellStart"/>
      <w:r w:rsidRPr="000A4620">
        <w:t>Agile</w:t>
      </w:r>
      <w:proofErr w:type="spellEnd"/>
      <w:r w:rsidRPr="000A4620">
        <w:t>,</w:t>
      </w:r>
      <w:r w:rsidR="002C30DA">
        <w:t xml:space="preserve"> </w:t>
      </w:r>
      <w:r w:rsidRPr="000A4620">
        <w:t>что</w:t>
      </w:r>
      <w:r w:rsidR="002C30DA">
        <w:t xml:space="preserve"> </w:t>
      </w:r>
      <w:r w:rsidRPr="000A4620">
        <w:t>позволило</w:t>
      </w:r>
      <w:r w:rsidR="002C30DA">
        <w:t xml:space="preserve"> </w:t>
      </w:r>
      <w:r w:rsidRPr="000A4620">
        <w:t>команде</w:t>
      </w:r>
      <w:r w:rsidR="002C30DA">
        <w:t xml:space="preserve"> </w:t>
      </w:r>
      <w:r w:rsidRPr="000A4620">
        <w:t>эффективно</w:t>
      </w:r>
      <w:r w:rsidR="002C30DA">
        <w:t xml:space="preserve"> </w:t>
      </w:r>
      <w:r w:rsidRPr="000A4620">
        <w:t>адаптироваться</w:t>
      </w:r>
      <w:r w:rsidR="002C30DA">
        <w:t xml:space="preserve"> </w:t>
      </w:r>
      <w:r w:rsidRPr="000A4620">
        <w:t>к</w:t>
      </w:r>
      <w:r w:rsidR="002C30DA">
        <w:t xml:space="preserve"> </w:t>
      </w:r>
      <w:r w:rsidRPr="000A4620">
        <w:t>уточняющимся</w:t>
      </w:r>
      <w:r w:rsidR="002C30DA">
        <w:t xml:space="preserve"> </w:t>
      </w:r>
      <w:r w:rsidRPr="000A4620">
        <w:t>требованиям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обеспечивать</w:t>
      </w:r>
      <w:r w:rsidR="002C30DA">
        <w:t xml:space="preserve"> </w:t>
      </w:r>
      <w:r w:rsidRPr="000A4620">
        <w:t>регулярную</w:t>
      </w:r>
      <w:r w:rsidR="002C30DA">
        <w:t xml:space="preserve"> </w:t>
      </w:r>
      <w:r w:rsidRPr="000A4620">
        <w:t>поставку</w:t>
      </w:r>
      <w:r w:rsidR="002C30DA">
        <w:t xml:space="preserve"> </w:t>
      </w:r>
      <w:r w:rsidRPr="000A4620">
        <w:t>работающего</w:t>
      </w:r>
      <w:r w:rsidR="002C30DA">
        <w:t xml:space="preserve"> </w:t>
      </w:r>
      <w:r w:rsidRPr="000A4620">
        <w:t>функционала</w:t>
      </w:r>
      <w:r w:rsidR="002C30DA">
        <w:t xml:space="preserve"> </w:t>
      </w:r>
      <w:r w:rsidR="00040684" w:rsidRPr="00040684">
        <w:t>[8]</w:t>
      </w:r>
      <w:r w:rsidRPr="000A4620">
        <w:t>.</w:t>
      </w:r>
      <w:r w:rsidR="002C30DA">
        <w:t xml:space="preserve"> </w:t>
      </w:r>
      <w:r w:rsidRPr="000A4620">
        <w:t>Управление</w:t>
      </w:r>
      <w:r w:rsidR="002C30DA">
        <w:t xml:space="preserve"> </w:t>
      </w:r>
      <w:r w:rsidRPr="000A4620">
        <w:t>задачами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отслеживание</w:t>
      </w:r>
      <w:r w:rsidR="002C30DA">
        <w:t xml:space="preserve"> </w:t>
      </w:r>
      <w:r w:rsidRPr="000A4620">
        <w:t>прогресса</w:t>
      </w:r>
      <w:r w:rsidR="002C30DA">
        <w:t xml:space="preserve"> </w:t>
      </w:r>
      <w:r w:rsidRPr="000A4620">
        <w:t>осуществлялось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помощью</w:t>
      </w:r>
      <w:r w:rsidR="002C30DA">
        <w:t xml:space="preserve"> </w:t>
      </w:r>
      <w:r w:rsidRPr="000A4620">
        <w:t>системы</w:t>
      </w:r>
      <w:r w:rsidR="002C30DA">
        <w:t xml:space="preserve"> </w:t>
      </w:r>
      <w:proofErr w:type="spellStart"/>
      <w:r w:rsidRPr="000A4620">
        <w:t>Яндекс.Трекер</w:t>
      </w:r>
      <w:proofErr w:type="spellEnd"/>
      <w:r w:rsidRPr="000A4620">
        <w:t>.</w:t>
      </w:r>
    </w:p>
    <w:p w14:paraId="2939F95C" w14:textId="526F05D1" w:rsidR="000A4620" w:rsidRPr="000A4620" w:rsidRDefault="000A4620" w:rsidP="000A4620">
      <w:pPr>
        <w:pStyle w:val="22"/>
      </w:pPr>
      <w:r w:rsidRPr="000A4620">
        <w:t>Работа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разделена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итерации</w:t>
      </w:r>
      <w:r w:rsidR="002C30DA">
        <w:t xml:space="preserve"> </w:t>
      </w:r>
      <w:r w:rsidRPr="000A4620">
        <w:t>(спринты),</w:t>
      </w:r>
      <w:r w:rsidR="002C30DA">
        <w:t xml:space="preserve"> </w:t>
      </w:r>
      <w:r w:rsidRPr="000A4620">
        <w:t>длительность</w:t>
      </w:r>
      <w:r w:rsidR="002C30DA">
        <w:t xml:space="preserve"> </w:t>
      </w:r>
      <w:r w:rsidRPr="000A4620">
        <w:t>которых</w:t>
      </w:r>
      <w:r w:rsidR="002C30DA">
        <w:t xml:space="preserve"> </w:t>
      </w:r>
      <w:r w:rsidRPr="000A4620">
        <w:t>варьировалась,</w:t>
      </w:r>
      <w:r w:rsidR="002C30DA">
        <w:t xml:space="preserve"> </w:t>
      </w:r>
      <w:r w:rsidRPr="000A4620">
        <w:t>но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среднем</w:t>
      </w:r>
      <w:r w:rsidR="002C30DA">
        <w:t xml:space="preserve"> </w:t>
      </w:r>
      <w:r w:rsidRPr="000A4620">
        <w:t>составляла</w:t>
      </w:r>
      <w:r w:rsidR="002C30DA">
        <w:t xml:space="preserve"> </w:t>
      </w:r>
      <w:r w:rsidRPr="000A4620">
        <w:t>около</w:t>
      </w:r>
      <w:r w:rsidR="002C30DA">
        <w:t xml:space="preserve"> </w:t>
      </w:r>
      <w:r w:rsidRPr="000A4620">
        <w:t>трех</w:t>
      </w:r>
      <w:r w:rsidR="002C30DA">
        <w:t xml:space="preserve"> </w:t>
      </w:r>
      <w:r w:rsidRPr="000A4620">
        <w:t>недель,</w:t>
      </w:r>
      <w:r w:rsidR="002C30DA">
        <w:t xml:space="preserve"> </w:t>
      </w:r>
      <w:r w:rsidRPr="000A4620">
        <w:t>что</w:t>
      </w:r>
      <w:r w:rsidR="002C30DA">
        <w:t xml:space="preserve"> </w:t>
      </w:r>
      <w:r w:rsidRPr="000A4620">
        <w:t>соответствовало</w:t>
      </w:r>
      <w:r w:rsidR="002C30DA">
        <w:t xml:space="preserve"> </w:t>
      </w:r>
      <w:r w:rsidRPr="000A4620">
        <w:t>периодам</w:t>
      </w:r>
      <w:r w:rsidR="002C30DA">
        <w:t xml:space="preserve"> </w:t>
      </w:r>
      <w:r w:rsidRPr="000A4620">
        <w:t>между</w:t>
      </w:r>
      <w:r w:rsidR="002C30DA">
        <w:t xml:space="preserve"> </w:t>
      </w:r>
      <w:r w:rsidRPr="000A4620">
        <w:t>контрольными</w:t>
      </w:r>
      <w:r w:rsidR="002C30DA">
        <w:t xml:space="preserve"> </w:t>
      </w:r>
      <w:r w:rsidRPr="000A4620">
        <w:t>точками</w:t>
      </w:r>
      <w:r w:rsidR="002C30DA">
        <w:t xml:space="preserve"> </w:t>
      </w:r>
      <w:r w:rsidRPr="000A4620">
        <w:t>проекта.</w:t>
      </w:r>
      <w:r w:rsidR="002C30DA">
        <w:t xml:space="preserve"> </w:t>
      </w:r>
      <w:r w:rsidRPr="000A4620">
        <w:t>Каждый</w:t>
      </w:r>
      <w:r w:rsidR="002C30DA">
        <w:t xml:space="preserve"> </w:t>
      </w:r>
      <w:r w:rsidRPr="000A4620">
        <w:t>спринт</w:t>
      </w:r>
      <w:r w:rsidR="002C30DA">
        <w:t xml:space="preserve"> </w:t>
      </w:r>
      <w:r w:rsidRPr="000A4620">
        <w:t>включал</w:t>
      </w:r>
      <w:r w:rsidR="002C30DA">
        <w:t xml:space="preserve"> </w:t>
      </w:r>
      <w:r w:rsidRPr="000A4620">
        <w:t>этапы</w:t>
      </w:r>
      <w:r w:rsidR="002C30DA">
        <w:t xml:space="preserve"> </w:t>
      </w:r>
      <w:r w:rsidRPr="000A4620">
        <w:t>планирования,</w:t>
      </w:r>
      <w:r w:rsidR="002C30DA">
        <w:t xml:space="preserve"> </w:t>
      </w:r>
      <w:r w:rsidRPr="000A4620">
        <w:t>непосредственной</w:t>
      </w:r>
      <w:r w:rsidR="002C30DA">
        <w:t xml:space="preserve"> </w:t>
      </w:r>
      <w:r w:rsidRPr="000A4620">
        <w:t>разработки,</w:t>
      </w:r>
      <w:r w:rsidR="002C30DA">
        <w:t xml:space="preserve"> </w:t>
      </w:r>
      <w:r w:rsidRPr="000A4620">
        <w:t>тестирования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демонстрации</w:t>
      </w:r>
      <w:r w:rsidR="002C30DA">
        <w:t xml:space="preserve"> </w:t>
      </w:r>
      <w:r w:rsidRPr="000A4620">
        <w:t>результатов.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начале</w:t>
      </w:r>
      <w:r w:rsidR="002C30DA">
        <w:t xml:space="preserve"> </w:t>
      </w:r>
      <w:r w:rsidRPr="000A4620">
        <w:t>каждого</w:t>
      </w:r>
      <w:r w:rsidR="002C30DA">
        <w:t xml:space="preserve"> </w:t>
      </w:r>
      <w:r w:rsidRPr="000A4620">
        <w:t>спринта</w:t>
      </w:r>
      <w:r w:rsidR="002C30DA">
        <w:t xml:space="preserve"> </w:t>
      </w:r>
      <w:r w:rsidRPr="000A4620">
        <w:t>команда</w:t>
      </w:r>
      <w:r w:rsidR="002C30DA">
        <w:t xml:space="preserve"> </w:t>
      </w:r>
      <w:r w:rsidRPr="000A4620">
        <w:t>совместно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заказчиком</w:t>
      </w:r>
      <w:r w:rsidR="002C30DA">
        <w:t xml:space="preserve"> </w:t>
      </w:r>
      <w:r w:rsidRPr="000A4620">
        <w:t>(при</w:t>
      </w:r>
      <w:r w:rsidR="002C30DA">
        <w:t xml:space="preserve"> </w:t>
      </w:r>
      <w:r w:rsidRPr="000A4620">
        <w:t>необходимости)</w:t>
      </w:r>
      <w:r w:rsidR="002C30DA">
        <w:t xml:space="preserve"> </w:t>
      </w:r>
      <w:r w:rsidRPr="000A4620">
        <w:t>обсуждала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уточняла</w:t>
      </w:r>
      <w:r w:rsidR="002C30DA">
        <w:t xml:space="preserve"> </w:t>
      </w:r>
      <w:r w:rsidRPr="000A4620">
        <w:t>приоритетные</w:t>
      </w:r>
      <w:r w:rsidR="002C30DA">
        <w:t xml:space="preserve"> </w:t>
      </w:r>
      <w:r w:rsidRPr="000A4620">
        <w:t>задачи</w:t>
      </w:r>
      <w:r w:rsidR="002C30DA">
        <w:t xml:space="preserve"> </w:t>
      </w:r>
      <w:r w:rsidRPr="000A4620">
        <w:t>из</w:t>
      </w:r>
      <w:r w:rsidR="002C30DA">
        <w:t xml:space="preserve"> </w:t>
      </w:r>
      <w:r w:rsidRPr="000A4620">
        <w:t>общего</w:t>
      </w:r>
      <w:r w:rsidR="002C30DA">
        <w:t xml:space="preserve"> </w:t>
      </w:r>
      <w:proofErr w:type="spellStart"/>
      <w:r w:rsidRPr="000A4620">
        <w:t>бэклога</w:t>
      </w:r>
      <w:proofErr w:type="spellEnd"/>
      <w:r w:rsidR="002C30DA">
        <w:t xml:space="preserve"> </w:t>
      </w:r>
      <w:r w:rsidRPr="000A4620">
        <w:t>продукта.</w:t>
      </w:r>
    </w:p>
    <w:p w14:paraId="30200947" w14:textId="5A23AEDE" w:rsidR="000A4620" w:rsidRPr="000A4620" w:rsidRDefault="000A4620" w:rsidP="000A4620">
      <w:pPr>
        <w:pStyle w:val="22"/>
      </w:pPr>
      <w:r w:rsidRPr="000A4620">
        <w:t>Коммуникация</w:t>
      </w:r>
      <w:r w:rsidR="002C30DA">
        <w:t xml:space="preserve"> </w:t>
      </w:r>
      <w:r w:rsidRPr="000A4620">
        <w:t>внутри</w:t>
      </w:r>
      <w:r w:rsidR="002C30DA">
        <w:t xml:space="preserve"> </w:t>
      </w:r>
      <w:r w:rsidRPr="000A4620">
        <w:t>команды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заказчиком</w:t>
      </w:r>
      <w:r w:rsidR="002C30DA">
        <w:t xml:space="preserve"> </w:t>
      </w:r>
      <w:r w:rsidRPr="000A4620">
        <w:t>осуществлялась</w:t>
      </w:r>
      <w:r w:rsidR="002C30DA">
        <w:t xml:space="preserve"> </w:t>
      </w:r>
      <w:r w:rsidRPr="000A4620">
        <w:t>регулярно</w:t>
      </w:r>
      <w:r w:rsidR="002C30DA">
        <w:t xml:space="preserve"> </w:t>
      </w:r>
      <w:r w:rsidRPr="000A4620">
        <w:t>через</w:t>
      </w:r>
      <w:r w:rsidR="002C30DA">
        <w:t xml:space="preserve"> </w:t>
      </w:r>
      <w:r w:rsidRPr="000A4620">
        <w:t>мессенджер</w:t>
      </w:r>
      <w:r w:rsidR="002C30DA">
        <w:t xml:space="preserve"> </w:t>
      </w:r>
      <w:r w:rsidRPr="000A4620">
        <w:t>Telegram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посредством</w:t>
      </w:r>
      <w:r w:rsidR="002C30DA">
        <w:t xml:space="preserve"> </w:t>
      </w:r>
      <w:r w:rsidRPr="000A4620">
        <w:t>запланированных</w:t>
      </w:r>
      <w:r w:rsidR="002C30DA">
        <w:t xml:space="preserve"> </w:t>
      </w:r>
      <w:r w:rsidRPr="000A4620">
        <w:t>онлайн-встреч.</w:t>
      </w:r>
      <w:r w:rsidR="002C30DA">
        <w:t xml:space="preserve"> </w:t>
      </w:r>
      <w:r w:rsidRPr="000A4620">
        <w:t>Это</w:t>
      </w:r>
      <w:r w:rsidR="002C30DA">
        <w:t xml:space="preserve"> </w:t>
      </w:r>
      <w:r w:rsidRPr="000A4620">
        <w:t>обеспечивало</w:t>
      </w:r>
      <w:r w:rsidR="002C30DA">
        <w:t xml:space="preserve"> </w:t>
      </w:r>
      <w:r w:rsidRPr="000A4620">
        <w:t>своевременное</w:t>
      </w:r>
      <w:r w:rsidR="002C30DA">
        <w:t xml:space="preserve"> </w:t>
      </w:r>
      <w:r w:rsidRPr="000A4620">
        <w:t>решение</w:t>
      </w:r>
      <w:r w:rsidR="002C30DA">
        <w:t xml:space="preserve"> </w:t>
      </w:r>
      <w:r w:rsidRPr="000A4620">
        <w:t>возникающих</w:t>
      </w:r>
      <w:r w:rsidR="002C30DA">
        <w:t xml:space="preserve"> </w:t>
      </w:r>
      <w:r w:rsidRPr="000A4620">
        <w:t>вопросов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согласование</w:t>
      </w:r>
      <w:r w:rsidR="002C30DA">
        <w:t xml:space="preserve"> </w:t>
      </w:r>
      <w:r w:rsidRPr="000A4620">
        <w:t>ключевых</w:t>
      </w:r>
      <w:r w:rsidR="002C30DA">
        <w:t xml:space="preserve"> </w:t>
      </w:r>
      <w:r w:rsidRPr="000A4620">
        <w:t>аспектов</w:t>
      </w:r>
      <w:r w:rsidR="002C30DA">
        <w:t xml:space="preserve"> </w:t>
      </w:r>
      <w:r w:rsidRPr="000A4620">
        <w:t>разработки.</w:t>
      </w:r>
      <w:r w:rsidR="002C30DA">
        <w:t xml:space="preserve"> </w:t>
      </w:r>
      <w:r w:rsidRPr="000A4620">
        <w:t>Исходный</w:t>
      </w:r>
      <w:r w:rsidR="002C30DA">
        <w:t xml:space="preserve"> </w:t>
      </w:r>
      <w:r w:rsidRPr="000A4620">
        <w:t>код</w:t>
      </w:r>
      <w:r w:rsidR="002C30DA">
        <w:t xml:space="preserve"> </w:t>
      </w:r>
      <w:r w:rsidRPr="000A4620">
        <w:lastRenderedPageBreak/>
        <w:t>проекта</w:t>
      </w:r>
      <w:r w:rsidR="002C30DA">
        <w:t xml:space="preserve"> </w:t>
      </w:r>
      <w:proofErr w:type="spellStart"/>
      <w:r w:rsidRPr="000A4620">
        <w:t>версионировался</w:t>
      </w:r>
      <w:proofErr w:type="spellEnd"/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использованием</w:t>
      </w:r>
      <w:r w:rsidR="002C30DA">
        <w:t xml:space="preserve"> </w:t>
      </w:r>
      <w:r w:rsidRPr="000A4620">
        <w:t>системы</w:t>
      </w:r>
      <w:r w:rsidR="002C30DA">
        <w:t xml:space="preserve"> </w:t>
      </w:r>
      <w:r w:rsidRPr="000A4620">
        <w:t>контроля</w:t>
      </w:r>
      <w:r w:rsidR="002C30DA">
        <w:t xml:space="preserve"> </w:t>
      </w:r>
      <w:r w:rsidRPr="000A4620">
        <w:t>версий</w:t>
      </w:r>
      <w:r w:rsidR="002C30DA">
        <w:t xml:space="preserve"> </w:t>
      </w:r>
      <w:proofErr w:type="spellStart"/>
      <w:r w:rsidRPr="000A4620">
        <w:t>Git</w:t>
      </w:r>
      <w:proofErr w:type="spellEnd"/>
      <w:r w:rsidRPr="000A4620">
        <w:t>,</w:t>
      </w:r>
      <w:r w:rsidR="002C30DA">
        <w:t xml:space="preserve"> </w:t>
      </w:r>
      <w:r w:rsidRPr="000A4620">
        <w:t>репозиторий</w:t>
      </w:r>
      <w:r w:rsidR="002C30DA">
        <w:t xml:space="preserve"> </w:t>
      </w:r>
      <w:r w:rsidRPr="000A4620">
        <w:t>размещался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платформе</w:t>
      </w:r>
      <w:r w:rsidR="002C30DA">
        <w:t xml:space="preserve"> </w:t>
      </w:r>
      <w:proofErr w:type="spellStart"/>
      <w:r w:rsidRPr="000A4620">
        <w:t>GitLab</w:t>
      </w:r>
      <w:proofErr w:type="spellEnd"/>
      <w:r w:rsidR="002C30DA">
        <w:t xml:space="preserve"> </w:t>
      </w:r>
      <w:r w:rsidR="00040684" w:rsidRPr="00040684">
        <w:t>[9]</w:t>
      </w:r>
      <w:r w:rsidRPr="000A4620">
        <w:t>.</w:t>
      </w:r>
    </w:p>
    <w:p w14:paraId="5810ADE0" w14:textId="074132E3" w:rsidR="000A4620" w:rsidRPr="000A4620" w:rsidRDefault="000A4620" w:rsidP="000A4620">
      <w:pPr>
        <w:pStyle w:val="22"/>
      </w:pPr>
      <w:r w:rsidRPr="000A4620">
        <w:t>Процесс</w:t>
      </w:r>
      <w:r w:rsidR="002C30DA">
        <w:t xml:space="preserve"> </w:t>
      </w:r>
      <w:r w:rsidRPr="000A4620">
        <w:t>разработки</w:t>
      </w:r>
      <w:r w:rsidR="002C30DA">
        <w:t xml:space="preserve"> </w:t>
      </w:r>
      <w:r w:rsidRPr="000A4620">
        <w:t>включал</w:t>
      </w:r>
      <w:r w:rsidR="002C30DA">
        <w:t xml:space="preserve"> </w:t>
      </w:r>
      <w:r w:rsidRPr="000A4620">
        <w:t>следующие</w:t>
      </w:r>
      <w:r w:rsidR="002C30DA">
        <w:t xml:space="preserve"> </w:t>
      </w:r>
      <w:r w:rsidRPr="000A4620">
        <w:t>ключевые</w:t>
      </w:r>
      <w:r w:rsidR="002C30DA">
        <w:t xml:space="preserve"> </w:t>
      </w:r>
      <w:r w:rsidRPr="000A4620">
        <w:t>этапы,</w:t>
      </w:r>
      <w:r w:rsidR="002C30DA">
        <w:t xml:space="preserve"> </w:t>
      </w:r>
      <w:r w:rsidRPr="000A4620">
        <w:t>отраженные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первоначальном</w:t>
      </w:r>
      <w:r w:rsidR="002C30DA">
        <w:t xml:space="preserve"> </w:t>
      </w:r>
      <w:r w:rsidRPr="000A4620">
        <w:t>плане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ТЗ</w:t>
      </w:r>
      <w:r w:rsidR="002C30DA">
        <w:t xml:space="preserve"> </w:t>
      </w:r>
      <w:r w:rsidRPr="000A4620">
        <w:t>заказчика:</w:t>
      </w:r>
    </w:p>
    <w:p w14:paraId="12EB565A" w14:textId="76B3FCE1" w:rsidR="000A4620" w:rsidRPr="000A4620" w:rsidRDefault="000A4620" w:rsidP="000A4620">
      <w:pPr>
        <w:pStyle w:val="52"/>
        <w:numPr>
          <w:ilvl w:val="0"/>
          <w:numId w:val="23"/>
        </w:numPr>
        <w:ind w:left="0" w:firstLine="709"/>
      </w:pPr>
      <w:r w:rsidRPr="000A4620">
        <w:t>Инициация:</w:t>
      </w:r>
      <w:r w:rsidR="002C30DA">
        <w:t xml:space="preserve"> </w:t>
      </w:r>
      <w:r w:rsidRPr="000A4620">
        <w:t>анализ</w:t>
      </w:r>
      <w:r w:rsidR="002C30DA">
        <w:t xml:space="preserve"> </w:t>
      </w:r>
      <w:r w:rsidRPr="000A4620">
        <w:t>требований,</w:t>
      </w:r>
      <w:r w:rsidR="002C30DA">
        <w:t xml:space="preserve"> </w:t>
      </w:r>
      <w:r w:rsidRPr="000A4620">
        <w:t>планирование,</w:t>
      </w:r>
      <w:r w:rsidR="002C30DA">
        <w:t xml:space="preserve"> </w:t>
      </w:r>
      <w:r w:rsidRPr="000A4620">
        <w:t>создание</w:t>
      </w:r>
      <w:r w:rsidR="002C30DA">
        <w:t xml:space="preserve"> </w:t>
      </w:r>
      <w:r w:rsidRPr="000A4620">
        <w:t>начальной</w:t>
      </w:r>
      <w:r w:rsidR="002C30DA">
        <w:t xml:space="preserve"> </w:t>
      </w:r>
      <w:r w:rsidRPr="000A4620">
        <w:t>документации,</w:t>
      </w:r>
      <w:r w:rsidR="002C30DA">
        <w:t xml:space="preserve"> </w:t>
      </w:r>
      <w:r w:rsidRPr="000A4620">
        <w:t>настройка</w:t>
      </w:r>
      <w:r w:rsidR="002C30DA">
        <w:t xml:space="preserve"> </w:t>
      </w:r>
      <w:r w:rsidRPr="000A4620">
        <w:t>окружения.</w:t>
      </w:r>
    </w:p>
    <w:p w14:paraId="695C645A" w14:textId="07446798" w:rsidR="000A4620" w:rsidRPr="000A4620" w:rsidRDefault="000A4620" w:rsidP="000A4620">
      <w:pPr>
        <w:pStyle w:val="52"/>
      </w:pPr>
      <w:r w:rsidRPr="000A4620">
        <w:t>Разработка</w:t>
      </w:r>
      <w:r w:rsidR="002C30DA">
        <w:t xml:space="preserve"> </w:t>
      </w:r>
      <w:r w:rsidRPr="000A4620">
        <w:t>базовой</w:t>
      </w:r>
      <w:r w:rsidR="002C30DA">
        <w:t xml:space="preserve"> </w:t>
      </w:r>
      <w:r w:rsidRPr="000A4620">
        <w:t>функциональности</w:t>
      </w:r>
      <w:r w:rsidR="002C30DA">
        <w:t xml:space="preserve"> </w:t>
      </w:r>
      <w:r w:rsidRPr="000A4620">
        <w:t>(Этапы</w:t>
      </w:r>
      <w:r w:rsidR="002C30DA">
        <w:t xml:space="preserve"> </w:t>
      </w:r>
      <w:r w:rsidRPr="000A4620">
        <w:t>1-3</w:t>
      </w:r>
      <w:r w:rsidR="002C30DA">
        <w:t xml:space="preserve"> </w:t>
      </w:r>
      <w:r w:rsidRPr="000A4620">
        <w:t>по</w:t>
      </w:r>
      <w:r w:rsidR="002C30DA">
        <w:t xml:space="preserve"> </w:t>
      </w:r>
      <w:r w:rsidRPr="000A4620">
        <w:t>ТЗ):</w:t>
      </w:r>
      <w:r w:rsidR="002C30DA">
        <w:t xml:space="preserve"> </w:t>
      </w:r>
      <w:r w:rsidRPr="000A4620">
        <w:t>создание</w:t>
      </w:r>
      <w:r w:rsidR="002C30DA">
        <w:t xml:space="preserve"> </w:t>
      </w:r>
      <w:r w:rsidR="00631468">
        <w:t>«</w:t>
      </w:r>
      <w:r w:rsidRPr="000A4620">
        <w:t>Витрины</w:t>
      </w:r>
      <w:r w:rsidR="002C30DA">
        <w:t xml:space="preserve"> </w:t>
      </w:r>
      <w:r w:rsidRPr="000A4620">
        <w:t>сайта</w:t>
      </w:r>
      <w:r w:rsidR="00631468">
        <w:t>»</w:t>
      </w:r>
      <w:r w:rsidRPr="000A4620">
        <w:t>,</w:t>
      </w:r>
      <w:r w:rsidR="002C30DA">
        <w:t xml:space="preserve"> </w:t>
      </w:r>
      <w:r w:rsidR="00631468">
        <w:t>«</w:t>
      </w:r>
      <w:r w:rsidRPr="000A4620">
        <w:t>Админки</w:t>
      </w:r>
      <w:r w:rsidR="002C30DA">
        <w:t xml:space="preserve"> </w:t>
      </w:r>
      <w:r w:rsidRPr="000A4620">
        <w:t>сайта</w:t>
      </w:r>
      <w:r w:rsidR="00631468">
        <w:t>»</w:t>
      </w:r>
      <w:r w:rsidRPr="000A4620">
        <w:t>,</w:t>
      </w:r>
      <w:r w:rsidR="002C30DA">
        <w:t xml:space="preserve"> </w:t>
      </w:r>
      <w:r w:rsidRPr="000A4620">
        <w:t>реализация</w:t>
      </w:r>
      <w:r w:rsidR="002C30DA">
        <w:t xml:space="preserve"> </w:t>
      </w:r>
      <w:r w:rsidRPr="000A4620">
        <w:t>системы</w:t>
      </w:r>
      <w:r w:rsidR="002C30DA">
        <w:t xml:space="preserve"> </w:t>
      </w:r>
      <w:r w:rsidRPr="000A4620">
        <w:t>аккаунтов</w:t>
      </w:r>
      <w:r w:rsidR="002C30DA">
        <w:t xml:space="preserve"> </w:t>
      </w:r>
      <w:r w:rsidRPr="000A4620">
        <w:t>участников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базовым</w:t>
      </w:r>
      <w:r w:rsidR="002C30DA">
        <w:t xml:space="preserve"> </w:t>
      </w:r>
      <w:r w:rsidRPr="000A4620">
        <w:t>функционалом.</w:t>
      </w:r>
    </w:p>
    <w:p w14:paraId="1882D09A" w14:textId="3C7829E6" w:rsidR="000A4620" w:rsidRPr="000A4620" w:rsidRDefault="000A4620" w:rsidP="000A4620">
      <w:pPr>
        <w:pStyle w:val="52"/>
      </w:pPr>
      <w:r w:rsidRPr="000A4620">
        <w:t>Расширение</w:t>
      </w:r>
      <w:r w:rsidR="002C30DA">
        <w:t xml:space="preserve"> </w:t>
      </w:r>
      <w:r w:rsidRPr="000A4620">
        <w:t>функций</w:t>
      </w:r>
      <w:r w:rsidR="002C30DA">
        <w:t xml:space="preserve"> </w:t>
      </w:r>
      <w:r w:rsidRPr="000A4620">
        <w:t>аккаунтов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реализация</w:t>
      </w:r>
      <w:r w:rsidR="002C30DA">
        <w:t xml:space="preserve"> </w:t>
      </w:r>
      <w:r w:rsidRPr="000A4620">
        <w:t>основного</w:t>
      </w:r>
      <w:r w:rsidR="002C30DA">
        <w:t xml:space="preserve"> </w:t>
      </w:r>
      <w:r w:rsidRPr="000A4620">
        <w:t>бизнес-функционала</w:t>
      </w:r>
      <w:r w:rsidR="002C30DA">
        <w:t xml:space="preserve"> </w:t>
      </w:r>
      <w:r w:rsidRPr="000A4620">
        <w:t>(Этапы</w:t>
      </w:r>
      <w:r w:rsidR="002C30DA">
        <w:t xml:space="preserve"> </w:t>
      </w:r>
      <w:r w:rsidRPr="000A4620">
        <w:t>3-4</w:t>
      </w:r>
      <w:r w:rsidR="002C30DA">
        <w:t xml:space="preserve"> </w:t>
      </w:r>
      <w:r w:rsidRPr="000A4620">
        <w:t>по</w:t>
      </w:r>
      <w:r w:rsidR="002C30DA">
        <w:t xml:space="preserve"> </w:t>
      </w:r>
      <w:r w:rsidRPr="000A4620">
        <w:t>ТЗ):</w:t>
      </w:r>
      <w:r w:rsidR="002C30DA">
        <w:t xml:space="preserve"> </w:t>
      </w:r>
      <w:r w:rsidRPr="000A4620">
        <w:t>разработка</w:t>
      </w:r>
      <w:r w:rsidR="002C30DA">
        <w:t xml:space="preserve"> </w:t>
      </w:r>
      <w:r w:rsidRPr="000A4620">
        <w:t>личных</w:t>
      </w:r>
      <w:r w:rsidR="002C30DA">
        <w:t xml:space="preserve"> </w:t>
      </w:r>
      <w:r w:rsidRPr="000A4620">
        <w:t>кабинетов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всех</w:t>
      </w:r>
      <w:r w:rsidR="002C30DA">
        <w:t xml:space="preserve"> </w:t>
      </w:r>
      <w:r w:rsidRPr="000A4620">
        <w:t>пяти</w:t>
      </w:r>
      <w:r w:rsidR="002C30DA">
        <w:t xml:space="preserve"> </w:t>
      </w:r>
      <w:r w:rsidRPr="000A4620">
        <w:t>уровней</w:t>
      </w:r>
      <w:r w:rsidR="002C30DA">
        <w:t xml:space="preserve"> </w:t>
      </w:r>
      <w:r w:rsidRPr="000A4620">
        <w:t>пользователей,</w:t>
      </w:r>
      <w:r w:rsidR="002C30DA">
        <w:t xml:space="preserve"> </w:t>
      </w:r>
      <w:r w:rsidRPr="000A4620">
        <w:t>включая</w:t>
      </w:r>
      <w:r w:rsidR="002C30DA">
        <w:t xml:space="preserve"> </w:t>
      </w:r>
      <w:r w:rsidRPr="000A4620">
        <w:t>управление</w:t>
      </w:r>
      <w:r w:rsidR="002C30DA">
        <w:t xml:space="preserve"> </w:t>
      </w:r>
      <w:r w:rsidRPr="000A4620">
        <w:t>мероприятиями,</w:t>
      </w:r>
      <w:r w:rsidR="002C30DA">
        <w:t xml:space="preserve"> </w:t>
      </w:r>
      <w:r w:rsidRPr="000A4620">
        <w:t>проектами,</w:t>
      </w:r>
      <w:r w:rsidR="002C30DA">
        <w:t xml:space="preserve"> </w:t>
      </w:r>
      <w:r w:rsidRPr="000A4620">
        <w:t>сообществами,</w:t>
      </w:r>
      <w:r w:rsidR="002C30DA">
        <w:t xml:space="preserve"> </w:t>
      </w:r>
      <w:r w:rsidRPr="000A4620">
        <w:t>систему</w:t>
      </w:r>
      <w:r w:rsidR="002C30DA">
        <w:t xml:space="preserve"> </w:t>
      </w:r>
      <w:r w:rsidRPr="000A4620">
        <w:t>наград,</w:t>
      </w:r>
      <w:r w:rsidR="002C30DA">
        <w:t xml:space="preserve"> </w:t>
      </w:r>
      <w:r w:rsidRPr="000A4620">
        <w:t>нетворкинг.</w:t>
      </w:r>
    </w:p>
    <w:p w14:paraId="6D8959BE" w14:textId="1AF4DA40" w:rsidR="000A4620" w:rsidRPr="000A4620" w:rsidRDefault="000A4620" w:rsidP="000A4620">
      <w:pPr>
        <w:pStyle w:val="52"/>
      </w:pPr>
      <w:r w:rsidRPr="000A4620">
        <w:t>Внедрение</w:t>
      </w:r>
      <w:r w:rsidR="002C30DA">
        <w:t xml:space="preserve"> </w:t>
      </w:r>
      <w:r w:rsidRPr="000A4620">
        <w:t>дизайна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интерфейсных</w:t>
      </w:r>
      <w:r w:rsidR="002C30DA">
        <w:t xml:space="preserve"> </w:t>
      </w:r>
      <w:r w:rsidRPr="000A4620">
        <w:t>решений.</w:t>
      </w:r>
    </w:p>
    <w:p w14:paraId="4944B7E6" w14:textId="66F4FA84" w:rsidR="000A4620" w:rsidRPr="000A4620" w:rsidRDefault="000A4620" w:rsidP="000A4620">
      <w:pPr>
        <w:pStyle w:val="52"/>
      </w:pPr>
      <w:r w:rsidRPr="000A4620">
        <w:t>Интеграция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внешними</w:t>
      </w:r>
      <w:r w:rsidR="002C30DA">
        <w:t xml:space="preserve"> </w:t>
      </w:r>
      <w:r w:rsidRPr="000A4620">
        <w:t>сервисами</w:t>
      </w:r>
      <w:r w:rsidR="002C30DA">
        <w:t xml:space="preserve"> </w:t>
      </w:r>
      <w:r w:rsidRPr="000A4620">
        <w:t>(почтовый</w:t>
      </w:r>
      <w:r w:rsidR="002C30DA">
        <w:t xml:space="preserve"> </w:t>
      </w:r>
      <w:r w:rsidRPr="000A4620">
        <w:t>сервер,</w:t>
      </w:r>
      <w:r w:rsidR="002C30DA">
        <w:t xml:space="preserve"> </w:t>
      </w:r>
      <w:r w:rsidRPr="000A4620">
        <w:t>Telegram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авторизации,</w:t>
      </w:r>
      <w:r w:rsidR="002C30DA">
        <w:t xml:space="preserve"> </w:t>
      </w:r>
      <w:r w:rsidRPr="000A4620">
        <w:t>система</w:t>
      </w:r>
      <w:r w:rsidR="002C30DA">
        <w:t xml:space="preserve"> </w:t>
      </w:r>
      <w:proofErr w:type="spellStart"/>
      <w:r w:rsidRPr="000A4620">
        <w:t>донатов</w:t>
      </w:r>
      <w:proofErr w:type="spellEnd"/>
      <w:r w:rsidR="002C30DA">
        <w:t xml:space="preserve"> </w:t>
      </w:r>
      <w:r w:rsidRPr="000A4620">
        <w:t>–</w:t>
      </w:r>
      <w:r w:rsidR="002C30DA">
        <w:t xml:space="preserve"> </w:t>
      </w:r>
      <w:r w:rsidRPr="000A4620">
        <w:t>ссылка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ВК).</w:t>
      </w:r>
    </w:p>
    <w:p w14:paraId="6C4FBF5B" w14:textId="6E537D1B" w:rsidR="000A4620" w:rsidRPr="000A4620" w:rsidRDefault="000A4620" w:rsidP="000A4620">
      <w:pPr>
        <w:pStyle w:val="52"/>
      </w:pPr>
      <w:r w:rsidRPr="000A4620">
        <w:t>Тестирование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отладка.</w:t>
      </w:r>
    </w:p>
    <w:p w14:paraId="4A6CE6DE" w14:textId="42855368" w:rsidR="000A4620" w:rsidRPr="000A4620" w:rsidRDefault="000A4620" w:rsidP="000A4620">
      <w:pPr>
        <w:pStyle w:val="52"/>
      </w:pPr>
      <w:r w:rsidRPr="000A4620">
        <w:t>Подготовка</w:t>
      </w:r>
      <w:r w:rsidR="002C30DA">
        <w:t xml:space="preserve"> </w:t>
      </w:r>
      <w:r w:rsidRPr="000A4620">
        <w:t>к</w:t>
      </w:r>
      <w:r w:rsidR="002C30DA">
        <w:t xml:space="preserve"> </w:t>
      </w:r>
      <w:r w:rsidRPr="000A4620">
        <w:t>развертыванию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финальная</w:t>
      </w:r>
      <w:r w:rsidR="002C30DA">
        <w:t xml:space="preserve"> </w:t>
      </w:r>
      <w:r w:rsidRPr="000A4620">
        <w:t>документация.</w:t>
      </w:r>
    </w:p>
    <w:p w14:paraId="4EE1A033" w14:textId="2C7F5DC8" w:rsidR="000A4620" w:rsidRPr="000A4620" w:rsidRDefault="000A4620" w:rsidP="000A4620">
      <w:pPr>
        <w:pStyle w:val="22"/>
      </w:pPr>
      <w:r w:rsidRPr="000A4620">
        <w:t>Тестирование</w:t>
      </w:r>
      <w:r w:rsidR="002C30DA">
        <w:t xml:space="preserve"> </w:t>
      </w:r>
      <w:r w:rsidRPr="000A4620">
        <w:t>программного</w:t>
      </w:r>
      <w:r w:rsidR="002C30DA">
        <w:t xml:space="preserve"> </w:t>
      </w:r>
      <w:r w:rsidRPr="000A4620">
        <w:t>продукта</w:t>
      </w:r>
      <w:r w:rsidR="002C30DA">
        <w:t xml:space="preserve"> </w:t>
      </w:r>
      <w:r w:rsidRPr="000A4620">
        <w:t>проводилось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нескольких</w:t>
      </w:r>
      <w:r w:rsidR="002C30DA">
        <w:t xml:space="preserve"> </w:t>
      </w:r>
      <w:r w:rsidRPr="000A4620">
        <w:t>уровнях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этапах.</w:t>
      </w:r>
      <w:r w:rsidR="002C30DA">
        <w:t xml:space="preserve"> </w:t>
      </w:r>
      <w:r w:rsidRPr="000A4620">
        <w:t>Разработчик</w:t>
      </w:r>
      <w:r w:rsidR="002C30DA">
        <w:t xml:space="preserve"> </w:t>
      </w:r>
      <w:r w:rsidRPr="000A4620">
        <w:t>(Горский</w:t>
      </w:r>
      <w:r w:rsidR="002C30DA">
        <w:t xml:space="preserve"> </w:t>
      </w:r>
      <w:r w:rsidRPr="000A4620">
        <w:t>И.А.)</w:t>
      </w:r>
      <w:r w:rsidR="002C30DA">
        <w:t xml:space="preserve"> </w:t>
      </w:r>
      <w:r w:rsidRPr="000A4620">
        <w:t>осуществлял</w:t>
      </w:r>
      <w:r w:rsidR="002C30DA">
        <w:t xml:space="preserve"> </w:t>
      </w:r>
      <w:r w:rsidRPr="000A4620">
        <w:t>модульное</w:t>
      </w:r>
      <w:r w:rsidR="002C30DA">
        <w:t xml:space="preserve"> </w:t>
      </w:r>
      <w:r w:rsidRPr="000A4620">
        <w:t>тестирование</w:t>
      </w:r>
      <w:r w:rsidR="002C30DA">
        <w:t xml:space="preserve"> </w:t>
      </w:r>
      <w:r w:rsidRPr="000A4620">
        <w:t>компонентов</w:t>
      </w:r>
      <w:r w:rsidR="002C30DA">
        <w:t xml:space="preserve"> </w:t>
      </w:r>
      <w:r w:rsidRPr="000A4620">
        <w:t>бэкенда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процессе</w:t>
      </w:r>
      <w:r w:rsidR="002C30DA">
        <w:t xml:space="preserve"> </w:t>
      </w:r>
      <w:r w:rsidRPr="000A4620">
        <w:t>их</w:t>
      </w:r>
      <w:r w:rsidR="002C30DA">
        <w:t xml:space="preserve"> </w:t>
      </w:r>
      <w:r w:rsidRPr="000A4620">
        <w:t>написания.</w:t>
      </w:r>
      <w:r w:rsidR="002C30DA">
        <w:t xml:space="preserve"> </w:t>
      </w:r>
      <w:r w:rsidRPr="000A4620">
        <w:t>После</w:t>
      </w:r>
      <w:r w:rsidR="002C30DA">
        <w:t xml:space="preserve"> </w:t>
      </w:r>
      <w:r w:rsidRPr="000A4620">
        <w:t>реализации</w:t>
      </w:r>
      <w:r w:rsidR="002C30DA">
        <w:t xml:space="preserve"> </w:t>
      </w:r>
      <w:r w:rsidRPr="000A4620">
        <w:t>значимых</w:t>
      </w:r>
      <w:r w:rsidR="002C30DA">
        <w:t xml:space="preserve"> </w:t>
      </w:r>
      <w:r w:rsidRPr="000A4620">
        <w:t>блоков</w:t>
      </w:r>
      <w:r w:rsidR="002C30DA">
        <w:t xml:space="preserve"> </w:t>
      </w:r>
      <w:r w:rsidRPr="000A4620">
        <w:t>функционала</w:t>
      </w:r>
      <w:r w:rsidR="002C30DA">
        <w:t xml:space="preserve"> </w:t>
      </w:r>
      <w:r w:rsidRPr="000A4620">
        <w:t>проводилось</w:t>
      </w:r>
      <w:r w:rsidR="002C30DA">
        <w:t xml:space="preserve"> </w:t>
      </w:r>
      <w:r w:rsidRPr="000A4620">
        <w:t>интеграционное</w:t>
      </w:r>
      <w:r w:rsidR="002C30DA">
        <w:t xml:space="preserve"> </w:t>
      </w:r>
      <w:r w:rsidRPr="000A4620">
        <w:t>тестирование</w:t>
      </w:r>
      <w:r w:rsidR="002C30DA">
        <w:t xml:space="preserve"> </w:t>
      </w:r>
      <w:r w:rsidRPr="000A4620">
        <w:t>взаимодействия</w:t>
      </w:r>
      <w:r w:rsidR="002C30DA">
        <w:t xml:space="preserve"> </w:t>
      </w:r>
      <w:r w:rsidRPr="000A4620">
        <w:t>между</w:t>
      </w:r>
      <w:r w:rsidR="002C30DA">
        <w:t xml:space="preserve"> </w:t>
      </w:r>
      <w:proofErr w:type="spellStart"/>
      <w:r w:rsidRPr="000A4620">
        <w:t>frontend</w:t>
      </w:r>
      <w:proofErr w:type="spellEnd"/>
      <w:r w:rsidR="002C30DA">
        <w:t xml:space="preserve"> </w:t>
      </w:r>
      <w:r w:rsidRPr="000A4620">
        <w:t>и</w:t>
      </w:r>
      <w:r w:rsidR="002C30DA">
        <w:t xml:space="preserve"> </w:t>
      </w:r>
      <w:proofErr w:type="spellStart"/>
      <w:r w:rsidRPr="000A4620">
        <w:t>backend</w:t>
      </w:r>
      <w:proofErr w:type="spellEnd"/>
      <w:r w:rsidR="002C30DA">
        <w:t xml:space="preserve"> </w:t>
      </w:r>
      <w:r w:rsidRPr="000A4620">
        <w:t>компонентами,</w:t>
      </w:r>
      <w:r w:rsidR="002C30DA">
        <w:t xml:space="preserve"> </w:t>
      </w:r>
      <w:r w:rsidRPr="000A4620">
        <w:t>а</w:t>
      </w:r>
      <w:r w:rsidR="002C30DA">
        <w:t xml:space="preserve"> </w:t>
      </w:r>
      <w:r w:rsidRPr="000A4620">
        <w:t>также</w:t>
      </w:r>
      <w:r w:rsidR="002C30DA">
        <w:t xml:space="preserve"> </w:t>
      </w:r>
      <w:r w:rsidRPr="000A4620">
        <w:t>проверка</w:t>
      </w:r>
      <w:r w:rsidR="002C30DA">
        <w:t xml:space="preserve"> </w:t>
      </w:r>
      <w:r w:rsidRPr="000A4620">
        <w:t>корректности</w:t>
      </w:r>
      <w:r w:rsidR="002C30DA">
        <w:t xml:space="preserve"> </w:t>
      </w:r>
      <w:r w:rsidRPr="000A4620">
        <w:t>работы</w:t>
      </w:r>
      <w:r w:rsidR="002C30DA">
        <w:t xml:space="preserve"> </w:t>
      </w:r>
      <w:r w:rsidRPr="000A4620">
        <w:t>API</w:t>
      </w:r>
      <w:r w:rsidR="002C30DA">
        <w:t xml:space="preserve"> </w:t>
      </w:r>
      <w:proofErr w:type="spellStart"/>
      <w:r w:rsidRPr="000A4620">
        <w:t>эндпоинтов</w:t>
      </w:r>
      <w:proofErr w:type="spellEnd"/>
      <w:r w:rsidR="002C30DA">
        <w:t xml:space="preserve"> </w:t>
      </w:r>
      <w:r w:rsidRPr="000A4620">
        <w:t>через</w:t>
      </w:r>
      <w:r w:rsidR="002C30DA">
        <w:t xml:space="preserve"> </w:t>
      </w:r>
      <w:r w:rsidRPr="000A4620">
        <w:t>инструменты</w:t>
      </w:r>
      <w:r w:rsidR="002C30DA">
        <w:t xml:space="preserve"> </w:t>
      </w:r>
      <w:proofErr w:type="spellStart"/>
      <w:r w:rsidRPr="000A4620">
        <w:t>Swagger</w:t>
      </w:r>
      <w:proofErr w:type="spellEnd"/>
      <w:r w:rsidR="002C30DA">
        <w:t xml:space="preserve"> </w:t>
      </w:r>
      <w:r w:rsidRPr="000A4620">
        <w:t>UI</w:t>
      </w:r>
      <w:r w:rsidR="002C30DA">
        <w:t xml:space="preserve"> </w:t>
      </w:r>
      <w:r w:rsidRPr="000A4620">
        <w:t>и</w:t>
      </w:r>
      <w:r w:rsidR="002C30DA">
        <w:t xml:space="preserve"> </w:t>
      </w:r>
      <w:proofErr w:type="spellStart"/>
      <w:r w:rsidRPr="000A4620">
        <w:t>Postman</w:t>
      </w:r>
      <w:proofErr w:type="spellEnd"/>
      <w:r w:rsidRPr="000A4620">
        <w:t>/</w:t>
      </w:r>
      <w:proofErr w:type="spellStart"/>
      <w:r w:rsidRPr="000A4620">
        <w:t>curl</w:t>
      </w:r>
      <w:proofErr w:type="spellEnd"/>
      <w:r w:rsidR="002C30DA">
        <w:t xml:space="preserve"> </w:t>
      </w:r>
      <w:r w:rsidR="00040684" w:rsidRPr="00040684">
        <w:t>[10]</w:t>
      </w:r>
      <w:r w:rsidRPr="000A4620">
        <w:t>.</w:t>
      </w:r>
    </w:p>
    <w:p w14:paraId="40CB9E4B" w14:textId="38BF6452" w:rsidR="000A4620" w:rsidRPr="000A4620" w:rsidRDefault="000A4620" w:rsidP="000A4620">
      <w:pPr>
        <w:pStyle w:val="22"/>
      </w:pPr>
      <w:r w:rsidRPr="000A4620">
        <w:t>На</w:t>
      </w:r>
      <w:r w:rsidR="002C30DA">
        <w:t xml:space="preserve"> </w:t>
      </w:r>
      <w:r w:rsidRPr="000A4620">
        <w:t>промежуточных</w:t>
      </w:r>
      <w:r w:rsidR="002C30DA">
        <w:t xml:space="preserve"> </w:t>
      </w:r>
      <w:r w:rsidRPr="000A4620">
        <w:t>этапах,</w:t>
      </w:r>
      <w:r w:rsidR="002C30DA">
        <w:t xml:space="preserve"> </w:t>
      </w:r>
      <w:r w:rsidRPr="000A4620">
        <w:t>соответствующих</w:t>
      </w:r>
      <w:r w:rsidR="002C30DA">
        <w:t xml:space="preserve"> </w:t>
      </w:r>
      <w:r w:rsidRPr="000A4620">
        <w:t>контрольным</w:t>
      </w:r>
      <w:r w:rsidR="002C30DA">
        <w:t xml:space="preserve"> </w:t>
      </w:r>
      <w:r w:rsidRPr="000A4620">
        <w:t>точкам,</w:t>
      </w:r>
      <w:r w:rsidR="002C30DA">
        <w:t xml:space="preserve"> </w:t>
      </w:r>
      <w:r w:rsidRPr="000A4620">
        <w:t>проводилось</w:t>
      </w:r>
      <w:r w:rsidR="002C30DA">
        <w:t xml:space="preserve"> </w:t>
      </w:r>
      <w:r w:rsidRPr="000A4620">
        <w:t>демонстрационное</w:t>
      </w:r>
      <w:r w:rsidR="002C30DA">
        <w:t xml:space="preserve"> </w:t>
      </w:r>
      <w:r w:rsidRPr="000A4620">
        <w:t>тестирование</w:t>
      </w:r>
      <w:r w:rsidR="002C30DA">
        <w:t xml:space="preserve"> </w:t>
      </w:r>
      <w:r w:rsidRPr="000A4620">
        <w:t>разработанного</w:t>
      </w:r>
      <w:r w:rsidR="002C30DA">
        <w:t xml:space="preserve"> </w:t>
      </w:r>
      <w:r w:rsidRPr="000A4620">
        <w:t>функционала</w:t>
      </w:r>
      <w:r w:rsidR="002C30DA">
        <w:t xml:space="preserve"> </w:t>
      </w:r>
      <w:r w:rsidRPr="000A4620">
        <w:t>членами</w:t>
      </w:r>
      <w:r w:rsidR="002C30DA">
        <w:t xml:space="preserve"> </w:t>
      </w:r>
      <w:r w:rsidRPr="000A4620">
        <w:t>команды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заказчиком.</w:t>
      </w:r>
      <w:r w:rsidR="002C30DA">
        <w:t xml:space="preserve"> </w:t>
      </w:r>
      <w:r w:rsidRPr="000A4620">
        <w:t>Обратная</w:t>
      </w:r>
      <w:r w:rsidR="002C30DA">
        <w:t xml:space="preserve"> </w:t>
      </w:r>
      <w:r w:rsidRPr="000A4620">
        <w:t>связь</w:t>
      </w:r>
      <w:r w:rsidR="002C30DA">
        <w:t xml:space="preserve"> </w:t>
      </w:r>
      <w:r w:rsidRPr="000A4620">
        <w:t>от</w:t>
      </w:r>
      <w:r w:rsidR="002C30DA">
        <w:t xml:space="preserve"> </w:t>
      </w:r>
      <w:r w:rsidRPr="000A4620">
        <w:t>заказчика</w:t>
      </w:r>
      <w:r w:rsidR="002C30DA">
        <w:t xml:space="preserve"> </w:t>
      </w:r>
      <w:r w:rsidRPr="000A4620">
        <w:t>играла</w:t>
      </w:r>
      <w:r w:rsidR="002C30DA">
        <w:t xml:space="preserve"> </w:t>
      </w:r>
      <w:r w:rsidRPr="000A4620">
        <w:t>важную</w:t>
      </w:r>
      <w:r w:rsidR="002C30DA">
        <w:t xml:space="preserve"> </w:t>
      </w:r>
      <w:r w:rsidRPr="000A4620">
        <w:t>роль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корректировке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доработке</w:t>
      </w:r>
      <w:r w:rsidR="002C30DA">
        <w:t xml:space="preserve"> </w:t>
      </w:r>
      <w:r w:rsidRPr="000A4620">
        <w:t>продукта.</w:t>
      </w:r>
    </w:p>
    <w:p w14:paraId="5E846DF3" w14:textId="6E92168E" w:rsidR="000A4620" w:rsidRPr="000A4620" w:rsidRDefault="000A4620" w:rsidP="000A4620">
      <w:pPr>
        <w:pStyle w:val="22"/>
      </w:pPr>
      <w:r w:rsidRPr="000A4620">
        <w:lastRenderedPageBreak/>
        <w:t>В</w:t>
      </w:r>
      <w:r w:rsidR="002C30DA">
        <w:t xml:space="preserve"> </w:t>
      </w:r>
      <w:r w:rsidRPr="000A4620">
        <w:t>ходе</w:t>
      </w:r>
      <w:r w:rsidR="002C30DA">
        <w:t xml:space="preserve"> </w:t>
      </w:r>
      <w:r w:rsidRPr="000A4620">
        <w:t>тестирования</w:t>
      </w:r>
      <w:r w:rsidR="002C30DA">
        <w:t xml:space="preserve"> </w:t>
      </w:r>
      <w:r w:rsidRPr="000A4620">
        <w:t>после</w:t>
      </w:r>
      <w:r w:rsidR="002C30DA">
        <w:t xml:space="preserve"> </w:t>
      </w:r>
      <w:r w:rsidRPr="000A4620">
        <w:t>второй</w:t>
      </w:r>
      <w:r w:rsidR="002C30DA">
        <w:t xml:space="preserve"> </w:t>
      </w:r>
      <w:r w:rsidRPr="000A4620">
        <w:t>контрольной</w:t>
      </w:r>
      <w:r w:rsidR="002C30DA">
        <w:t xml:space="preserve"> </w:t>
      </w:r>
      <w:r w:rsidRPr="000A4620">
        <w:t>точки</w:t>
      </w:r>
      <w:r w:rsidR="002C30DA">
        <w:t xml:space="preserve"> </w:t>
      </w:r>
      <w:r w:rsidRPr="000A4620">
        <w:t>(КТ2)</w:t>
      </w:r>
      <w:r w:rsidR="002C30DA">
        <w:t xml:space="preserve"> </w:t>
      </w:r>
      <w:r w:rsidRPr="000A4620">
        <w:t>заказчиком</w:t>
      </w:r>
      <w:r w:rsidR="002C30DA">
        <w:t xml:space="preserve"> </w:t>
      </w:r>
      <w:r w:rsidRPr="000A4620">
        <w:t>были</w:t>
      </w:r>
      <w:r w:rsidR="002C30DA">
        <w:t xml:space="preserve"> </w:t>
      </w:r>
      <w:r w:rsidRPr="000A4620">
        <w:t>выявлены</w:t>
      </w:r>
      <w:r w:rsidR="002C30DA">
        <w:t xml:space="preserve"> </w:t>
      </w:r>
      <w:r w:rsidRPr="000A4620">
        <w:t>следующие</w:t>
      </w:r>
      <w:r w:rsidR="002C30DA">
        <w:t xml:space="preserve"> </w:t>
      </w:r>
      <w:r w:rsidRPr="000A4620">
        <w:t>замечания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ошибки,</w:t>
      </w:r>
      <w:r w:rsidR="002C30DA">
        <w:t xml:space="preserve"> </w:t>
      </w:r>
      <w:r w:rsidRPr="000A4620">
        <w:t>которые</w:t>
      </w:r>
      <w:r w:rsidR="002C30DA">
        <w:t xml:space="preserve"> </w:t>
      </w:r>
      <w:r w:rsidRPr="000A4620">
        <w:t>были</w:t>
      </w:r>
      <w:r w:rsidR="002C30DA">
        <w:t xml:space="preserve"> </w:t>
      </w:r>
      <w:r w:rsidRPr="000A4620">
        <w:t>проанализированы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устранены</w:t>
      </w:r>
      <w:r w:rsidR="002C30DA">
        <w:t xml:space="preserve"> </w:t>
      </w:r>
      <w:r w:rsidRPr="000A4620">
        <w:t>командой:</w:t>
      </w:r>
    </w:p>
    <w:p w14:paraId="197AE0CA" w14:textId="71DACE7E" w:rsidR="000A4620" w:rsidRPr="000A4620" w:rsidRDefault="000A4620" w:rsidP="000A4620">
      <w:pPr>
        <w:pStyle w:val="53"/>
      </w:pPr>
      <w:r w:rsidRPr="000A4620">
        <w:t>Проблема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регистрацией</w:t>
      </w:r>
      <w:r w:rsidR="002C30DA">
        <w:t xml:space="preserve"> </w:t>
      </w:r>
      <w:r w:rsidRPr="000A4620">
        <w:t>новых</w:t>
      </w:r>
      <w:r w:rsidR="002C30DA">
        <w:t xml:space="preserve"> </w:t>
      </w:r>
      <w:r w:rsidRPr="000A4620">
        <w:t>пользователей</w:t>
      </w:r>
      <w:r w:rsidR="002C30DA">
        <w:t xml:space="preserve"> </w:t>
      </w:r>
      <w:r w:rsidRPr="000A4620">
        <w:t>через</w:t>
      </w:r>
      <w:r w:rsidR="002C30DA">
        <w:t xml:space="preserve"> </w:t>
      </w:r>
      <w:r w:rsidRPr="000A4620">
        <w:t>форму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отсутствием</w:t>
      </w:r>
      <w:r w:rsidR="002C30DA">
        <w:t xml:space="preserve"> </w:t>
      </w:r>
      <w:r w:rsidRPr="000A4620">
        <w:t>писем-подтверждений</w:t>
      </w:r>
      <w:r w:rsidR="002C30DA">
        <w:t xml:space="preserve"> </w:t>
      </w:r>
      <w:r w:rsidRPr="000A4620">
        <w:t>на</w:t>
      </w:r>
      <w:r w:rsidR="002C30DA">
        <w:t xml:space="preserve"> </w:t>
      </w:r>
      <w:proofErr w:type="spellStart"/>
      <w:r w:rsidRPr="000A4620">
        <w:t>email</w:t>
      </w:r>
      <w:proofErr w:type="spellEnd"/>
      <w:r w:rsidRPr="000A4620">
        <w:t>.</w:t>
      </w:r>
      <w:r w:rsidR="002C30DA">
        <w:t xml:space="preserve"> </w:t>
      </w:r>
      <w:r w:rsidRPr="000A4620">
        <w:t>Причиной</w:t>
      </w:r>
      <w:r w:rsidR="002C30DA">
        <w:t xml:space="preserve"> </w:t>
      </w:r>
      <w:r w:rsidRPr="000A4620">
        <w:t>оказалась</w:t>
      </w:r>
      <w:r w:rsidR="002C30DA">
        <w:t xml:space="preserve"> </w:t>
      </w:r>
      <w:r w:rsidRPr="000A4620">
        <w:t>некорректная</w:t>
      </w:r>
      <w:r w:rsidR="002C30DA">
        <w:t xml:space="preserve"> </w:t>
      </w:r>
      <w:r w:rsidRPr="000A4620">
        <w:t>конфигурация</w:t>
      </w:r>
      <w:r w:rsidR="002C30DA">
        <w:t xml:space="preserve"> </w:t>
      </w:r>
      <w:r w:rsidRPr="000A4620">
        <w:t>почтового</w:t>
      </w:r>
      <w:r w:rsidR="002C30DA">
        <w:t xml:space="preserve"> </w:t>
      </w:r>
      <w:r w:rsidRPr="000A4620">
        <w:t>SMTP-сервера</w:t>
      </w:r>
      <w:r w:rsidR="002C30DA">
        <w:t xml:space="preserve"> </w:t>
      </w:r>
      <w:r w:rsidRPr="000A4620">
        <w:t>после</w:t>
      </w:r>
      <w:r w:rsidR="002C30DA">
        <w:t xml:space="preserve"> </w:t>
      </w:r>
      <w:r w:rsidRPr="000A4620">
        <w:t>развертывания</w:t>
      </w:r>
      <w:r w:rsidR="002C30DA">
        <w:t xml:space="preserve"> </w:t>
      </w:r>
      <w:r w:rsidRPr="000A4620">
        <w:t>инфраструктуры.</w:t>
      </w:r>
      <w:r w:rsidR="002C30DA">
        <w:t xml:space="preserve"> </w:t>
      </w:r>
      <w:r w:rsidRPr="000A4620">
        <w:t>Проблема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решена</w:t>
      </w:r>
      <w:r w:rsidR="002C30DA">
        <w:t xml:space="preserve"> </w:t>
      </w:r>
      <w:r w:rsidRPr="000A4620">
        <w:t>путем</w:t>
      </w:r>
      <w:r w:rsidR="002C30DA">
        <w:t xml:space="preserve"> </w:t>
      </w:r>
      <w:r w:rsidRPr="000A4620">
        <w:t>перенастройки</w:t>
      </w:r>
      <w:r w:rsidR="002C30DA">
        <w:t xml:space="preserve"> </w:t>
      </w:r>
      <w:r w:rsidRPr="000A4620">
        <w:t>параметров</w:t>
      </w:r>
      <w:r w:rsidR="002C30DA">
        <w:t xml:space="preserve"> </w:t>
      </w:r>
      <w:r w:rsidRPr="000A4620">
        <w:t>SMTP-сервера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тестирования</w:t>
      </w:r>
      <w:r w:rsidR="002C30DA">
        <w:t xml:space="preserve"> </w:t>
      </w:r>
      <w:r w:rsidRPr="000A4620">
        <w:t>отправки</w:t>
      </w:r>
      <w:r w:rsidR="002C30DA">
        <w:t xml:space="preserve"> </w:t>
      </w:r>
      <w:r w:rsidRPr="000A4620">
        <w:t>писем.</w:t>
      </w:r>
    </w:p>
    <w:p w14:paraId="1A0E733C" w14:textId="1582C9A8" w:rsidR="000A4620" w:rsidRPr="000A4620" w:rsidRDefault="000A4620" w:rsidP="000A4620">
      <w:pPr>
        <w:pStyle w:val="53"/>
      </w:pPr>
      <w:r w:rsidRPr="000A4620">
        <w:t>Ошибка</w:t>
      </w:r>
      <w:r w:rsidR="002C30DA">
        <w:t xml:space="preserve"> </w:t>
      </w:r>
      <w:r w:rsidRPr="000A4620">
        <w:t>при</w:t>
      </w:r>
      <w:r w:rsidR="002C30DA">
        <w:t xml:space="preserve"> </w:t>
      </w:r>
      <w:r w:rsidRPr="000A4620">
        <w:t>попытке</w:t>
      </w:r>
      <w:r w:rsidR="002C30DA">
        <w:t xml:space="preserve"> </w:t>
      </w:r>
      <w:r w:rsidRPr="000A4620">
        <w:t>добавить</w:t>
      </w:r>
      <w:r w:rsidR="002C30DA">
        <w:t xml:space="preserve"> </w:t>
      </w:r>
      <w:r w:rsidRPr="000A4620">
        <w:t>пожертвование</w:t>
      </w:r>
      <w:r w:rsidR="002C30DA">
        <w:t xml:space="preserve"> </w:t>
      </w:r>
      <w:r w:rsidRPr="000A4620">
        <w:t>от</w:t>
      </w:r>
      <w:r w:rsidR="002C30DA">
        <w:t xml:space="preserve"> </w:t>
      </w:r>
      <w:r w:rsidRPr="000A4620">
        <w:t>нового</w:t>
      </w:r>
      <w:r w:rsidR="002C30DA">
        <w:t xml:space="preserve"> </w:t>
      </w:r>
      <w:r w:rsidRPr="000A4620">
        <w:t>пользователя</w:t>
      </w:r>
      <w:r w:rsidR="002C30DA">
        <w:t xml:space="preserve"> </w:t>
      </w:r>
      <w:r w:rsidRPr="000A4620">
        <w:t>(не</w:t>
      </w:r>
      <w:r w:rsidR="002C30DA">
        <w:t xml:space="preserve"> </w:t>
      </w:r>
      <w:r w:rsidR="00631468">
        <w:t>«</w:t>
      </w:r>
      <w:r w:rsidRPr="000A4620">
        <w:t>Иван</w:t>
      </w:r>
      <w:r w:rsidR="002C30DA">
        <w:t xml:space="preserve"> </w:t>
      </w:r>
      <w:r w:rsidRPr="000A4620">
        <w:t>Горский</w:t>
      </w:r>
      <w:r w:rsidR="00631468">
        <w:t>»</w:t>
      </w:r>
      <w:r w:rsidRPr="000A4620">
        <w:t>).</w:t>
      </w:r>
      <w:r w:rsidR="002C30DA">
        <w:t xml:space="preserve"> </w:t>
      </w:r>
      <w:r w:rsidRPr="000A4620">
        <w:t>Данная</w:t>
      </w:r>
      <w:r w:rsidR="002C30DA">
        <w:t xml:space="preserve"> </w:t>
      </w:r>
      <w:r w:rsidRPr="000A4620">
        <w:t>ошибка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связана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некорректной</w:t>
      </w:r>
      <w:r w:rsidR="002C30DA">
        <w:t xml:space="preserve"> </w:t>
      </w:r>
      <w:r w:rsidRPr="000A4620">
        <w:t>обработкой</w:t>
      </w:r>
      <w:r w:rsidR="002C30DA">
        <w:t xml:space="preserve"> </w:t>
      </w:r>
      <w:r w:rsidRPr="000A4620">
        <w:t>идентификатора</w:t>
      </w:r>
      <w:r w:rsidR="002C30DA">
        <w:t xml:space="preserve"> </w:t>
      </w:r>
      <w:r w:rsidRPr="000A4620">
        <w:t>пользователя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модуле</w:t>
      </w:r>
      <w:r w:rsidR="002C30DA">
        <w:t xml:space="preserve"> </w:t>
      </w:r>
      <w:proofErr w:type="spellStart"/>
      <w:r w:rsidRPr="000A4620">
        <w:t>донатов</w:t>
      </w:r>
      <w:proofErr w:type="spellEnd"/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исправлена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коде</w:t>
      </w:r>
      <w:r w:rsidR="002C30DA">
        <w:t xml:space="preserve"> </w:t>
      </w:r>
      <w:r w:rsidRPr="000A4620">
        <w:t>бэкенда.</w:t>
      </w:r>
    </w:p>
    <w:p w14:paraId="37679412" w14:textId="338F123A" w:rsidR="000A4620" w:rsidRPr="000A4620" w:rsidRDefault="000A4620" w:rsidP="000A4620">
      <w:pPr>
        <w:pStyle w:val="53"/>
      </w:pPr>
      <w:r w:rsidRPr="000A4620">
        <w:t>Некорректная</w:t>
      </w:r>
      <w:r w:rsidR="002C30DA">
        <w:t xml:space="preserve"> </w:t>
      </w:r>
      <w:r w:rsidRPr="000A4620">
        <w:t>сортировка</w:t>
      </w:r>
      <w:r w:rsidR="002C30DA">
        <w:t xml:space="preserve"> </w:t>
      </w:r>
      <w:r w:rsidRPr="000A4620">
        <w:t>событий</w:t>
      </w:r>
      <w:r w:rsidR="002C30DA">
        <w:t xml:space="preserve"> </w:t>
      </w:r>
      <w:r w:rsidRPr="000A4620">
        <w:t>в</w:t>
      </w:r>
      <w:r w:rsidR="002C30DA">
        <w:t xml:space="preserve"> </w:t>
      </w:r>
      <w:r w:rsidR="00631468">
        <w:t>«</w:t>
      </w:r>
      <w:r w:rsidRPr="000A4620">
        <w:t>Календаре</w:t>
      </w:r>
      <w:r w:rsidR="00631468">
        <w:t>»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фронтенде.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произведена</w:t>
      </w:r>
      <w:r w:rsidR="002C30DA">
        <w:t xml:space="preserve"> </w:t>
      </w:r>
      <w:r w:rsidRPr="000A4620">
        <w:t>доработка</w:t>
      </w:r>
      <w:r w:rsidR="002C30DA">
        <w:t xml:space="preserve"> </w:t>
      </w:r>
      <w:r w:rsidRPr="000A4620">
        <w:t>логики</w:t>
      </w:r>
      <w:r w:rsidR="002C30DA">
        <w:t xml:space="preserve"> </w:t>
      </w:r>
      <w:r w:rsidRPr="000A4620">
        <w:t>сортировки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стороне</w:t>
      </w:r>
      <w:r w:rsidR="002C30DA">
        <w:t xml:space="preserve"> </w:t>
      </w:r>
      <w:proofErr w:type="spellStart"/>
      <w:r w:rsidRPr="000A4620">
        <w:t>frontend</w:t>
      </w:r>
      <w:proofErr w:type="spellEnd"/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корректного</w:t>
      </w:r>
      <w:r w:rsidR="002C30DA">
        <w:t xml:space="preserve"> </w:t>
      </w:r>
      <w:r w:rsidRPr="000A4620">
        <w:t>отображения</w:t>
      </w:r>
      <w:r w:rsidR="002C30DA">
        <w:t xml:space="preserve"> </w:t>
      </w:r>
      <w:r w:rsidRPr="000A4620">
        <w:t>мероприятий</w:t>
      </w:r>
      <w:r w:rsidR="002C30DA">
        <w:t xml:space="preserve"> </w:t>
      </w:r>
      <w:r w:rsidRPr="000A4620">
        <w:t>по</w:t>
      </w:r>
      <w:r w:rsidR="002C30DA">
        <w:t xml:space="preserve"> </w:t>
      </w:r>
      <w:r w:rsidRPr="000A4620">
        <w:t>дате.</w:t>
      </w:r>
    </w:p>
    <w:p w14:paraId="1BA85720" w14:textId="10BCB17E" w:rsidR="000A4620" w:rsidRPr="000A4620" w:rsidRDefault="000A4620" w:rsidP="000A4620">
      <w:pPr>
        <w:pStyle w:val="53"/>
      </w:pPr>
      <w:r w:rsidRPr="000A4620">
        <w:t>Неработающая</w:t>
      </w:r>
      <w:r w:rsidR="002C30DA">
        <w:t xml:space="preserve"> </w:t>
      </w:r>
      <w:r w:rsidRPr="000A4620">
        <w:t>кнопка</w:t>
      </w:r>
      <w:r w:rsidR="002C30DA">
        <w:t xml:space="preserve"> </w:t>
      </w:r>
      <w:r w:rsidR="00631468">
        <w:t>«</w:t>
      </w:r>
      <w:r w:rsidRPr="000A4620">
        <w:t>Донаты</w:t>
      </w:r>
      <w:r w:rsidR="00631468">
        <w:t>»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витрине.</w:t>
      </w:r>
      <w:r w:rsidR="002C30DA">
        <w:t xml:space="preserve"> </w:t>
      </w:r>
      <w:r w:rsidRPr="000A4620">
        <w:t>Ссылка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исправлена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корректного</w:t>
      </w:r>
      <w:r w:rsidR="002C30DA">
        <w:t xml:space="preserve"> </w:t>
      </w:r>
      <w:r w:rsidRPr="000A4620">
        <w:t>перехода</w:t>
      </w:r>
      <w:r w:rsidR="002C30DA">
        <w:t xml:space="preserve"> </w:t>
      </w:r>
      <w:r w:rsidRPr="000A4620">
        <w:t>к</w:t>
      </w:r>
      <w:r w:rsidR="002C30DA">
        <w:t xml:space="preserve"> </w:t>
      </w:r>
      <w:r w:rsidRPr="000A4620">
        <w:t>механизму</w:t>
      </w:r>
      <w:r w:rsidR="002C30DA">
        <w:t xml:space="preserve"> </w:t>
      </w:r>
      <w:proofErr w:type="spellStart"/>
      <w:r w:rsidRPr="000A4620">
        <w:t>донатов</w:t>
      </w:r>
      <w:proofErr w:type="spellEnd"/>
      <w:r w:rsidR="002C30DA">
        <w:t xml:space="preserve"> </w:t>
      </w:r>
      <w:r w:rsidRPr="000A4620">
        <w:t>(ссылка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группу</w:t>
      </w:r>
      <w:r w:rsidR="002C30DA">
        <w:t xml:space="preserve"> </w:t>
      </w:r>
      <w:r w:rsidRPr="000A4620">
        <w:t>ВК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сбора</w:t>
      </w:r>
      <w:r w:rsidR="002C30DA">
        <w:t xml:space="preserve"> </w:t>
      </w:r>
      <w:r w:rsidRPr="000A4620">
        <w:t>средств,</w:t>
      </w:r>
      <w:r w:rsidR="002C30DA">
        <w:t xml:space="preserve"> </w:t>
      </w:r>
      <w:r w:rsidRPr="000A4620">
        <w:t>информация</w:t>
      </w:r>
      <w:r w:rsidR="002C30DA">
        <w:t xml:space="preserve"> </w:t>
      </w:r>
      <w:r w:rsidRPr="000A4620">
        <w:t>о</w:t>
      </w:r>
      <w:r w:rsidR="002C30DA">
        <w:t xml:space="preserve"> </w:t>
      </w:r>
      <w:proofErr w:type="spellStart"/>
      <w:r w:rsidRPr="000A4620">
        <w:t>донатах</w:t>
      </w:r>
      <w:proofErr w:type="spellEnd"/>
      <w:r w:rsidR="002C30DA">
        <w:t xml:space="preserve"> </w:t>
      </w:r>
      <w:r w:rsidRPr="000A4620">
        <w:t>вносится</w:t>
      </w:r>
      <w:r w:rsidR="002C30DA">
        <w:t xml:space="preserve"> </w:t>
      </w:r>
      <w:r w:rsidRPr="000A4620">
        <w:t>администратором).</w:t>
      </w:r>
    </w:p>
    <w:p w14:paraId="24231F46" w14:textId="0C999304" w:rsidR="000A4620" w:rsidRPr="000A4620" w:rsidRDefault="000A4620" w:rsidP="000A4620">
      <w:pPr>
        <w:pStyle w:val="53"/>
      </w:pPr>
      <w:r w:rsidRPr="000A4620">
        <w:t>Замечания</w:t>
      </w:r>
      <w:r w:rsidR="002C30DA">
        <w:t xml:space="preserve"> </w:t>
      </w:r>
      <w:r w:rsidRPr="000A4620">
        <w:t>по</w:t>
      </w:r>
      <w:r w:rsidR="002C30DA">
        <w:t xml:space="preserve"> </w:t>
      </w:r>
      <w:r w:rsidRPr="000A4620">
        <w:t>работе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временем</w:t>
      </w:r>
      <w:r w:rsidR="002C30DA">
        <w:t xml:space="preserve"> </w:t>
      </w:r>
      <w:r w:rsidRPr="000A4620">
        <w:t>мероприятий.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доработана</w:t>
      </w:r>
      <w:r w:rsidR="002C30DA">
        <w:t xml:space="preserve"> </w:t>
      </w:r>
      <w:r w:rsidRPr="000A4620">
        <w:t>система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учета</w:t>
      </w:r>
      <w:r w:rsidR="002C30DA">
        <w:t xml:space="preserve"> </w:t>
      </w:r>
      <w:r w:rsidRPr="000A4620">
        <w:t>часовых</w:t>
      </w:r>
      <w:r w:rsidR="002C30DA">
        <w:t xml:space="preserve"> </w:t>
      </w:r>
      <w:r w:rsidRPr="000A4620">
        <w:t>поясов: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настройки</w:t>
      </w:r>
      <w:r w:rsidR="002C30DA">
        <w:t xml:space="preserve"> </w:t>
      </w:r>
      <w:r w:rsidRPr="000A4620">
        <w:t>города</w:t>
      </w:r>
      <w:r w:rsidR="002C30DA">
        <w:t xml:space="preserve"> </w:t>
      </w:r>
      <w:r w:rsidRPr="000A4620">
        <w:t>(</w:t>
      </w:r>
      <w:proofErr w:type="spellStart"/>
      <w:r w:rsidRPr="000A4620">
        <w:t>CitySiteSettings</w:t>
      </w:r>
      <w:proofErr w:type="spellEnd"/>
      <w:r w:rsidRPr="000A4620">
        <w:t>)</w:t>
      </w:r>
      <w:r w:rsidR="002C30DA">
        <w:t xml:space="preserve"> </w:t>
      </w:r>
      <w:r w:rsidRPr="000A4620">
        <w:t>добавлен</w:t>
      </w:r>
      <w:r w:rsidR="002C30DA">
        <w:t xml:space="preserve"> </w:t>
      </w:r>
      <w:r w:rsidRPr="000A4620">
        <w:t>параметр</w:t>
      </w:r>
      <w:r w:rsidR="002C30DA">
        <w:t xml:space="preserve"> </w:t>
      </w:r>
      <w:r w:rsidRPr="000A4620">
        <w:t>часового</w:t>
      </w:r>
      <w:r w:rsidR="002C30DA">
        <w:t xml:space="preserve"> </w:t>
      </w:r>
      <w:r w:rsidRPr="000A4620">
        <w:t>пояса,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все</w:t>
      </w:r>
      <w:r w:rsidR="002C30DA">
        <w:t xml:space="preserve"> </w:t>
      </w:r>
      <w:r w:rsidRPr="000A4620">
        <w:t>мероприятия</w:t>
      </w:r>
      <w:r w:rsidR="002C30DA">
        <w:t xml:space="preserve"> </w:t>
      </w:r>
      <w:r w:rsidRPr="000A4620">
        <w:t>отображаются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учетом</w:t>
      </w:r>
      <w:r w:rsidR="002C30DA">
        <w:t xml:space="preserve"> </w:t>
      </w:r>
      <w:r w:rsidRPr="000A4620">
        <w:t>этого</w:t>
      </w:r>
      <w:r w:rsidR="002C30DA">
        <w:t xml:space="preserve"> </w:t>
      </w:r>
      <w:r w:rsidRPr="000A4620">
        <w:t>местного</w:t>
      </w:r>
      <w:r w:rsidR="002C30DA">
        <w:t xml:space="preserve"> </w:t>
      </w:r>
      <w:r w:rsidRPr="000A4620">
        <w:t>времени.</w:t>
      </w:r>
    </w:p>
    <w:p w14:paraId="72738031" w14:textId="267019CD" w:rsidR="000A4620" w:rsidRPr="000A4620" w:rsidRDefault="000A4620" w:rsidP="000A4620">
      <w:pPr>
        <w:pStyle w:val="53"/>
      </w:pPr>
      <w:r w:rsidRPr="000A4620">
        <w:t>Неработающая</w:t>
      </w:r>
      <w:r w:rsidR="002C30DA">
        <w:t xml:space="preserve"> </w:t>
      </w:r>
      <w:r w:rsidRPr="000A4620">
        <w:t>ссылка</w:t>
      </w:r>
      <w:r w:rsidR="002C30DA">
        <w:t xml:space="preserve"> </w:t>
      </w:r>
      <w:r w:rsidR="00631468">
        <w:t>«</w:t>
      </w:r>
      <w:r w:rsidRPr="000A4620">
        <w:t>открыть</w:t>
      </w:r>
      <w:r w:rsidR="002C30DA">
        <w:t xml:space="preserve"> </w:t>
      </w:r>
      <w:r w:rsidRPr="000A4620">
        <w:t>сайт</w:t>
      </w:r>
      <w:r w:rsidR="00631468">
        <w:t>»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админке.</w:t>
      </w:r>
      <w:r w:rsidR="002C30DA">
        <w:t xml:space="preserve"> </w:t>
      </w:r>
      <w:r w:rsidRPr="000A4620">
        <w:t>Ссылка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скорректирована.</w:t>
      </w:r>
    </w:p>
    <w:p w14:paraId="5409C7BE" w14:textId="47380C42" w:rsidR="000A4620" w:rsidRPr="000A4620" w:rsidRDefault="000A4620" w:rsidP="000A4620">
      <w:pPr>
        <w:pStyle w:val="53"/>
      </w:pPr>
      <w:r w:rsidRPr="000A4620">
        <w:t>Непонимание</w:t>
      </w:r>
      <w:r w:rsidR="002C30DA">
        <w:t xml:space="preserve"> </w:t>
      </w:r>
      <w:r w:rsidRPr="000A4620">
        <w:t>некоторых</w:t>
      </w:r>
      <w:r w:rsidR="002C30DA">
        <w:t xml:space="preserve"> </w:t>
      </w:r>
      <w:r w:rsidRPr="000A4620">
        <w:t>модулей</w:t>
      </w:r>
      <w:r w:rsidR="002C30DA">
        <w:t xml:space="preserve"> </w:t>
      </w:r>
      <w:r w:rsidRPr="000A4620">
        <w:t>админки</w:t>
      </w:r>
      <w:r w:rsidR="002C30DA">
        <w:t xml:space="preserve"> </w:t>
      </w:r>
      <w:r w:rsidRPr="000A4620">
        <w:t>(</w:t>
      </w:r>
      <w:proofErr w:type="spellStart"/>
      <w:r w:rsidRPr="000A4620">
        <w:t>Impersonate</w:t>
      </w:r>
      <w:proofErr w:type="spellEnd"/>
      <w:r w:rsidRPr="000A4620">
        <w:t>,</w:t>
      </w:r>
      <w:r w:rsidR="002C30DA">
        <w:t xml:space="preserve"> </w:t>
      </w:r>
      <w:proofErr w:type="spellStart"/>
      <w:r w:rsidRPr="000A4620">
        <w:t>Token</w:t>
      </w:r>
      <w:proofErr w:type="spellEnd"/>
      <w:r w:rsidR="002C30DA">
        <w:t xml:space="preserve"> </w:t>
      </w:r>
      <w:proofErr w:type="spellStart"/>
      <w:r w:rsidRPr="000A4620">
        <w:t>Blacklist</w:t>
      </w:r>
      <w:proofErr w:type="spellEnd"/>
      <w:r w:rsidRPr="000A4620">
        <w:t>).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проведена</w:t>
      </w:r>
      <w:r w:rsidR="002C30DA">
        <w:t xml:space="preserve"> </w:t>
      </w:r>
      <w:r w:rsidRPr="000A4620">
        <w:t>реструктуризация</w:t>
      </w:r>
      <w:r w:rsidR="002C30DA">
        <w:t xml:space="preserve"> </w:t>
      </w:r>
      <w:r w:rsidRPr="000A4620">
        <w:t>отображения</w:t>
      </w:r>
      <w:r w:rsidR="002C30DA">
        <w:t xml:space="preserve"> </w:t>
      </w:r>
      <w:r w:rsidRPr="000A4620">
        <w:t>моделей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админке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большего</w:t>
      </w:r>
      <w:r w:rsidR="002C30DA">
        <w:t xml:space="preserve"> </w:t>
      </w:r>
      <w:r w:rsidRPr="000A4620">
        <w:t>удобства,</w:t>
      </w:r>
      <w:r w:rsidR="002C30DA">
        <w:t xml:space="preserve"> </w:t>
      </w:r>
      <w:r w:rsidRPr="000A4620">
        <w:t>технически</w:t>
      </w:r>
      <w:r w:rsidR="002C30DA">
        <w:t xml:space="preserve"> </w:t>
      </w:r>
      <w:r w:rsidRPr="000A4620">
        <w:t>необходимые</w:t>
      </w:r>
      <w:r w:rsidR="002C30DA">
        <w:t xml:space="preserve"> </w:t>
      </w:r>
      <w:r w:rsidRPr="000A4620">
        <w:t>модули</w:t>
      </w:r>
      <w:r w:rsidR="002C30DA">
        <w:t xml:space="preserve"> </w:t>
      </w:r>
      <w:r w:rsidRPr="000A4620">
        <w:t>были</w:t>
      </w:r>
      <w:r w:rsidR="002C30DA">
        <w:t xml:space="preserve"> </w:t>
      </w:r>
      <w:r w:rsidRPr="000A4620">
        <w:t>сгруппированы</w:t>
      </w:r>
      <w:r w:rsidR="002C30DA">
        <w:t xml:space="preserve"> </w:t>
      </w:r>
      <w:r w:rsidRPr="000A4620">
        <w:t>ниже</w:t>
      </w:r>
      <w:r w:rsidR="002C30DA">
        <w:t xml:space="preserve"> </w:t>
      </w:r>
      <w:r w:rsidRPr="000A4620">
        <w:t>основных</w:t>
      </w:r>
      <w:r w:rsidR="002C30DA">
        <w:t xml:space="preserve"> </w:t>
      </w:r>
      <w:r w:rsidRPr="000A4620">
        <w:t>контентных</w:t>
      </w:r>
      <w:r w:rsidR="002C30DA">
        <w:t xml:space="preserve"> </w:t>
      </w:r>
      <w:r w:rsidRPr="000A4620">
        <w:t>разделов.</w:t>
      </w:r>
      <w:r w:rsidR="002C30DA">
        <w:t xml:space="preserve"> </w:t>
      </w:r>
      <w:r w:rsidRPr="000A4620">
        <w:t>Также</w:t>
      </w:r>
      <w:r w:rsidR="002C30DA">
        <w:t xml:space="preserve"> </w:t>
      </w:r>
      <w:r w:rsidRPr="000A4620">
        <w:t>была</w:t>
      </w:r>
      <w:r w:rsidR="002C30DA">
        <w:t xml:space="preserve"> </w:t>
      </w:r>
      <w:r w:rsidRPr="000A4620">
        <w:t>начата</w:t>
      </w:r>
      <w:r w:rsidR="002C30DA">
        <w:t xml:space="preserve"> </w:t>
      </w:r>
      <w:r w:rsidRPr="000A4620">
        <w:t>подготовка</w:t>
      </w:r>
      <w:r w:rsidR="002C30DA">
        <w:t xml:space="preserve"> </w:t>
      </w:r>
      <w:r w:rsidRPr="000A4620">
        <w:t>документации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администратора.</w:t>
      </w:r>
    </w:p>
    <w:p w14:paraId="1640AC40" w14:textId="0F3546E5" w:rsidR="000A4620" w:rsidRPr="000A4620" w:rsidRDefault="000A4620" w:rsidP="000A4620">
      <w:pPr>
        <w:pStyle w:val="53"/>
      </w:pPr>
      <w:r w:rsidRPr="000A4620">
        <w:lastRenderedPageBreak/>
        <w:t>Сложность</w:t>
      </w:r>
      <w:r w:rsidR="002C30DA">
        <w:t xml:space="preserve"> </w:t>
      </w:r>
      <w:r w:rsidRPr="000A4620">
        <w:t>редактирования</w:t>
      </w:r>
      <w:r w:rsidR="002C30DA">
        <w:t xml:space="preserve"> </w:t>
      </w:r>
      <w:r w:rsidRPr="000A4620">
        <w:t>блока</w:t>
      </w:r>
      <w:r w:rsidR="002C30DA">
        <w:t xml:space="preserve"> </w:t>
      </w:r>
      <w:r w:rsidR="00631468">
        <w:t>«</w:t>
      </w:r>
      <w:r w:rsidRPr="000A4620">
        <w:t>О</w:t>
      </w:r>
      <w:r w:rsidR="002C30DA">
        <w:t xml:space="preserve"> </w:t>
      </w:r>
      <w:r w:rsidRPr="000A4620">
        <w:t>нас</w:t>
      </w:r>
      <w:r w:rsidR="00631468">
        <w:t>»</w:t>
      </w:r>
      <w:r w:rsidRPr="000A4620">
        <w:t>.</w:t>
      </w:r>
      <w:r w:rsidR="002C30DA">
        <w:t xml:space="preserve"> </w:t>
      </w:r>
      <w:r w:rsidRPr="000A4620">
        <w:t>Были</w:t>
      </w:r>
      <w:r w:rsidR="002C30DA">
        <w:t xml:space="preserve"> </w:t>
      </w:r>
      <w:r w:rsidRPr="000A4620">
        <w:t>предоставлены</w:t>
      </w:r>
      <w:r w:rsidR="002C30DA">
        <w:t xml:space="preserve"> </w:t>
      </w:r>
      <w:r w:rsidRPr="000A4620">
        <w:t>уточненные</w:t>
      </w:r>
      <w:r w:rsidR="002C30DA">
        <w:t xml:space="preserve"> </w:t>
      </w:r>
      <w:r w:rsidRPr="000A4620">
        <w:t>инструкции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рассмотрены</w:t>
      </w:r>
      <w:r w:rsidR="002C30DA">
        <w:t xml:space="preserve"> </w:t>
      </w:r>
      <w:r w:rsidRPr="000A4620">
        <w:t>варианты</w:t>
      </w:r>
      <w:r w:rsidR="002C30DA">
        <w:t xml:space="preserve"> </w:t>
      </w:r>
      <w:r w:rsidRPr="000A4620">
        <w:t>улучшения</w:t>
      </w:r>
      <w:r w:rsidR="002C30DA">
        <w:t xml:space="preserve"> </w:t>
      </w:r>
      <w:r w:rsidRPr="000A4620">
        <w:t>интерфейса</w:t>
      </w:r>
      <w:r w:rsidR="002C30DA">
        <w:t xml:space="preserve"> </w:t>
      </w:r>
      <w:r w:rsidRPr="000A4620">
        <w:t>админки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данного</w:t>
      </w:r>
      <w:r w:rsidR="002C30DA">
        <w:t xml:space="preserve"> </w:t>
      </w:r>
      <w:r w:rsidRPr="000A4620">
        <w:t>блока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рамках</w:t>
      </w:r>
      <w:r w:rsidR="002C30DA">
        <w:t xml:space="preserve"> </w:t>
      </w:r>
      <w:r w:rsidRPr="000A4620">
        <w:t>последующих</w:t>
      </w:r>
      <w:r w:rsidR="002C30DA">
        <w:t xml:space="preserve"> </w:t>
      </w:r>
      <w:r w:rsidRPr="000A4620">
        <w:t>доработок</w:t>
      </w:r>
      <w:r w:rsidR="002C30DA">
        <w:t xml:space="preserve"> </w:t>
      </w:r>
      <w:r w:rsidRPr="000A4620">
        <w:t>по</w:t>
      </w:r>
      <w:r w:rsidR="002C30DA">
        <w:t xml:space="preserve"> </w:t>
      </w:r>
      <w:r w:rsidRPr="000A4620">
        <w:t>удобству</w:t>
      </w:r>
      <w:r w:rsidR="002C30DA">
        <w:t xml:space="preserve"> </w:t>
      </w:r>
      <w:r w:rsidRPr="000A4620">
        <w:t>использования.</w:t>
      </w:r>
    </w:p>
    <w:p w14:paraId="4A1CE020" w14:textId="7DDA4002" w:rsidR="000A4620" w:rsidRPr="000A4620" w:rsidRDefault="000A4620" w:rsidP="000A4620">
      <w:pPr>
        <w:pStyle w:val="22"/>
      </w:pPr>
      <w:r w:rsidRPr="000A4620">
        <w:t>Помимо</w:t>
      </w:r>
      <w:r w:rsidR="002C30DA">
        <w:t xml:space="preserve"> </w:t>
      </w:r>
      <w:r w:rsidRPr="000A4620">
        <w:t>этого,</w:t>
      </w:r>
      <w:r w:rsidR="002C30DA">
        <w:t xml:space="preserve"> </w:t>
      </w:r>
      <w:r w:rsidRPr="000A4620">
        <w:t>в</w:t>
      </w:r>
      <w:r w:rsidR="002C30DA">
        <w:t xml:space="preserve"> </w:t>
      </w:r>
      <w:r w:rsidRPr="000A4620">
        <w:t>процессе</w:t>
      </w:r>
      <w:r w:rsidR="002C30DA">
        <w:t xml:space="preserve"> </w:t>
      </w:r>
      <w:r w:rsidRPr="000A4620">
        <w:t>разработки</w:t>
      </w:r>
      <w:r w:rsidR="002C30DA">
        <w:t xml:space="preserve"> </w:t>
      </w:r>
      <w:r w:rsidRPr="000A4620">
        <w:t>команда</w:t>
      </w:r>
      <w:r w:rsidR="002C30DA">
        <w:t xml:space="preserve"> </w:t>
      </w:r>
      <w:r w:rsidRPr="000A4620">
        <w:t>столкнулась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рядом</w:t>
      </w:r>
      <w:r w:rsidR="002C30DA">
        <w:t xml:space="preserve"> </w:t>
      </w:r>
      <w:r w:rsidRPr="000A4620">
        <w:t>технических</w:t>
      </w:r>
      <w:r w:rsidR="002C30DA">
        <w:t xml:space="preserve"> </w:t>
      </w:r>
      <w:r w:rsidRPr="000A4620">
        <w:t>вызовов:</w:t>
      </w:r>
    </w:p>
    <w:p w14:paraId="50CF1366" w14:textId="5CF8A5C7" w:rsidR="000A4620" w:rsidRPr="000A4620" w:rsidRDefault="000A4620" w:rsidP="000A4620">
      <w:pPr>
        <w:pStyle w:val="53"/>
      </w:pPr>
      <w:r w:rsidRPr="000A4620">
        <w:t>Блокировка</w:t>
      </w:r>
      <w:r w:rsidR="002C30DA">
        <w:t xml:space="preserve"> </w:t>
      </w:r>
      <w:r w:rsidRPr="000A4620">
        <w:t>некоторых</w:t>
      </w:r>
      <w:r w:rsidR="002C30DA">
        <w:t xml:space="preserve"> </w:t>
      </w:r>
      <w:r w:rsidRPr="000A4620">
        <w:t>внешних</w:t>
      </w:r>
      <w:r w:rsidR="002C30DA">
        <w:t xml:space="preserve"> </w:t>
      </w:r>
      <w:r w:rsidRPr="000A4620">
        <w:t>ресурсов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сервисов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территории</w:t>
      </w:r>
      <w:r w:rsidR="002C30DA">
        <w:t xml:space="preserve"> </w:t>
      </w:r>
      <w:r w:rsidRPr="000A4620">
        <w:t>РФ</w:t>
      </w:r>
      <w:r w:rsidR="002C30DA">
        <w:t xml:space="preserve"> </w:t>
      </w:r>
      <w:r w:rsidRPr="000A4620">
        <w:t>потребовала</w:t>
      </w:r>
      <w:r w:rsidR="002C30DA">
        <w:t xml:space="preserve"> </w:t>
      </w:r>
      <w:r w:rsidRPr="000A4620">
        <w:t>поиска</w:t>
      </w:r>
      <w:r w:rsidR="002C30DA">
        <w:t xml:space="preserve"> </w:t>
      </w:r>
      <w:r w:rsidRPr="000A4620">
        <w:t>альтернативных</w:t>
      </w:r>
      <w:r w:rsidR="002C30DA">
        <w:t xml:space="preserve"> </w:t>
      </w:r>
      <w:r w:rsidRPr="000A4620">
        <w:t>решений</w:t>
      </w:r>
      <w:r w:rsidR="002C30DA">
        <w:t xml:space="preserve"> </w:t>
      </w:r>
      <w:r w:rsidRPr="000A4620">
        <w:t>или</w:t>
      </w:r>
      <w:r w:rsidR="002C30DA">
        <w:t xml:space="preserve"> </w:t>
      </w:r>
      <w:r w:rsidRPr="000A4620">
        <w:t>настройки</w:t>
      </w:r>
      <w:r w:rsidR="002C30DA">
        <w:t xml:space="preserve"> </w:t>
      </w:r>
      <w:r w:rsidRPr="000A4620">
        <w:t>VPN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доступа</w:t>
      </w:r>
      <w:r w:rsidR="002C30DA">
        <w:t xml:space="preserve"> </w:t>
      </w:r>
      <w:r w:rsidRPr="000A4620">
        <w:t>к</w:t>
      </w:r>
      <w:r w:rsidR="002C30DA">
        <w:t xml:space="preserve"> </w:t>
      </w:r>
      <w:r w:rsidRPr="000A4620">
        <w:t>необходимой</w:t>
      </w:r>
      <w:r w:rsidR="002C30DA">
        <w:t xml:space="preserve"> </w:t>
      </w:r>
      <w:r w:rsidRPr="000A4620">
        <w:t>документации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инструментам.</w:t>
      </w:r>
    </w:p>
    <w:p w14:paraId="33281FD9" w14:textId="1EB23A6E" w:rsidR="000A4620" w:rsidRPr="000A4620" w:rsidRDefault="000A4620" w:rsidP="000A4620">
      <w:pPr>
        <w:pStyle w:val="53"/>
      </w:pPr>
      <w:r w:rsidRPr="000A4620">
        <w:t>Настройка</w:t>
      </w:r>
      <w:r w:rsidR="002C30DA">
        <w:t xml:space="preserve"> </w:t>
      </w:r>
      <w:r w:rsidRPr="000A4620">
        <w:t>SMTP-сервера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отправки</w:t>
      </w:r>
      <w:r w:rsidR="002C30DA">
        <w:t xml:space="preserve"> </w:t>
      </w:r>
      <w:r w:rsidRPr="000A4620">
        <w:t>почты</w:t>
      </w:r>
      <w:r w:rsidR="002C30DA">
        <w:t xml:space="preserve"> </w:t>
      </w:r>
      <w:r w:rsidRPr="000A4620">
        <w:t>заняла</w:t>
      </w:r>
      <w:r w:rsidR="002C30DA">
        <w:t xml:space="preserve"> </w:t>
      </w:r>
      <w:r w:rsidRPr="000A4620">
        <w:t>дополнительное</w:t>
      </w:r>
      <w:r w:rsidR="002C30DA">
        <w:t xml:space="preserve"> </w:t>
      </w:r>
      <w:r w:rsidRPr="000A4620">
        <w:t>время</w:t>
      </w:r>
      <w:r w:rsidR="002C30DA">
        <w:t xml:space="preserve"> </w:t>
      </w:r>
      <w:r w:rsidRPr="000A4620">
        <w:t>из-за</w:t>
      </w:r>
      <w:r w:rsidR="002C30DA">
        <w:t xml:space="preserve"> </w:t>
      </w:r>
      <w:r w:rsidRPr="000A4620">
        <w:t>особенностей</w:t>
      </w:r>
      <w:r w:rsidR="002C30DA">
        <w:t xml:space="preserve"> </w:t>
      </w:r>
      <w:r w:rsidRPr="000A4620">
        <w:t>конфигурации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необходимости</w:t>
      </w:r>
      <w:r w:rsidR="002C30DA">
        <w:t xml:space="preserve"> </w:t>
      </w:r>
      <w:r w:rsidRPr="000A4620">
        <w:t>отладки.</w:t>
      </w:r>
    </w:p>
    <w:p w14:paraId="255AA1F9" w14:textId="06BB5F49" w:rsidR="000A4620" w:rsidRPr="000A4620" w:rsidRDefault="000A4620" w:rsidP="000A4620">
      <w:pPr>
        <w:pStyle w:val="53"/>
      </w:pPr>
      <w:r w:rsidRPr="000A4620">
        <w:t>Описание</w:t>
      </w:r>
      <w:r w:rsidR="002C30DA">
        <w:t xml:space="preserve"> </w:t>
      </w:r>
      <w:r w:rsidRPr="000A4620">
        <w:t>всей</w:t>
      </w:r>
      <w:r w:rsidR="002C30DA">
        <w:t xml:space="preserve"> </w:t>
      </w:r>
      <w:r w:rsidRPr="000A4620">
        <w:t>облачной</w:t>
      </w:r>
      <w:r w:rsidR="002C30DA">
        <w:t xml:space="preserve"> </w:t>
      </w:r>
      <w:r w:rsidRPr="000A4620">
        <w:t>инфраструктуры</w:t>
      </w:r>
      <w:r w:rsidR="002C30DA">
        <w:t xml:space="preserve"> </w:t>
      </w:r>
      <w:r w:rsidRPr="000A4620">
        <w:t>через</w:t>
      </w:r>
      <w:r w:rsidR="002C30DA">
        <w:t xml:space="preserve"> </w:t>
      </w:r>
      <w:proofErr w:type="spellStart"/>
      <w:r w:rsidRPr="000A4620">
        <w:t>Terraform</w:t>
      </w:r>
      <w:proofErr w:type="spellEnd"/>
      <w:r w:rsidRPr="000A4620">
        <w:t>,</w:t>
      </w:r>
      <w:r w:rsidR="002C30DA">
        <w:t xml:space="preserve"> </w:t>
      </w:r>
      <w:r w:rsidRPr="000A4620">
        <w:t>хотя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является</w:t>
      </w:r>
      <w:r w:rsidR="002C30DA">
        <w:t xml:space="preserve"> </w:t>
      </w:r>
      <w:r w:rsidRPr="000A4620">
        <w:t>лучшей</w:t>
      </w:r>
      <w:r w:rsidR="002C30DA">
        <w:t xml:space="preserve"> </w:t>
      </w:r>
      <w:r w:rsidRPr="000A4620">
        <w:t>практикой</w:t>
      </w:r>
      <w:r w:rsidR="002C30DA">
        <w:t xml:space="preserve"> </w:t>
      </w:r>
      <w:r w:rsidRPr="000A4620">
        <w:t>для</w:t>
      </w:r>
      <w:r w:rsidR="002C30DA">
        <w:t xml:space="preserve"> </w:t>
      </w:r>
      <w:proofErr w:type="spellStart"/>
      <w:r w:rsidRPr="000A4620">
        <w:t>IaC</w:t>
      </w:r>
      <w:proofErr w:type="spellEnd"/>
      <w:r w:rsidRPr="000A4620">
        <w:t>,</w:t>
      </w:r>
      <w:r w:rsidR="002C30DA">
        <w:t xml:space="preserve"> </w:t>
      </w:r>
      <w:r w:rsidRPr="000A4620">
        <w:t>оказалось</w:t>
      </w:r>
      <w:r w:rsidR="002C30DA">
        <w:t xml:space="preserve"> </w:t>
      </w:r>
      <w:r w:rsidRPr="000A4620">
        <w:t>достаточно</w:t>
      </w:r>
      <w:r w:rsidR="002C30DA">
        <w:t xml:space="preserve"> </w:t>
      </w:r>
      <w:r w:rsidRPr="000A4620">
        <w:t>трудоемким</w:t>
      </w:r>
      <w:r w:rsidR="002C30DA">
        <w:t xml:space="preserve"> </w:t>
      </w:r>
      <w:r w:rsidRPr="000A4620">
        <w:t>процессом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первоначальной</w:t>
      </w:r>
      <w:r w:rsidR="002C30DA">
        <w:t xml:space="preserve"> </w:t>
      </w:r>
      <w:r w:rsidRPr="000A4620">
        <w:t>настройки,</w:t>
      </w:r>
      <w:r w:rsidR="002C30DA">
        <w:t xml:space="preserve"> </w:t>
      </w:r>
      <w:r w:rsidRPr="000A4620">
        <w:t>но</w:t>
      </w:r>
      <w:r w:rsidR="002C30DA">
        <w:t xml:space="preserve"> </w:t>
      </w:r>
      <w:r w:rsidRPr="000A4620">
        <w:t>обеспечило</w:t>
      </w:r>
      <w:r w:rsidR="002C30DA">
        <w:t xml:space="preserve"> </w:t>
      </w:r>
      <w:r w:rsidRPr="000A4620">
        <w:t>надежность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воспроизводимость</w:t>
      </w:r>
      <w:r w:rsidR="002C30DA">
        <w:t xml:space="preserve"> </w:t>
      </w:r>
      <w:r w:rsidRPr="000A4620">
        <w:t>окружения.</w:t>
      </w:r>
    </w:p>
    <w:p w14:paraId="210494A4" w14:textId="68786758" w:rsidR="000A4620" w:rsidRPr="000A4620" w:rsidRDefault="000A4620" w:rsidP="000A4620">
      <w:pPr>
        <w:pStyle w:val="53"/>
      </w:pPr>
      <w:r w:rsidRPr="000A4620">
        <w:t>Выбор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согласование</w:t>
      </w:r>
      <w:r w:rsidR="002C30DA">
        <w:t xml:space="preserve"> </w:t>
      </w:r>
      <w:r w:rsidRPr="000A4620">
        <w:t>цветовой</w:t>
      </w:r>
      <w:r w:rsidR="002C30DA">
        <w:t xml:space="preserve"> </w:t>
      </w:r>
      <w:r w:rsidRPr="000A4620">
        <w:t>гаммы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общих</w:t>
      </w:r>
      <w:r w:rsidR="002C30DA">
        <w:t xml:space="preserve"> </w:t>
      </w:r>
      <w:r w:rsidRPr="000A4620">
        <w:t>UI-решений</w:t>
      </w:r>
      <w:r w:rsidR="002C30DA">
        <w:t xml:space="preserve"> </w:t>
      </w:r>
      <w:r w:rsidRPr="000A4620">
        <w:t>потребовали</w:t>
      </w:r>
      <w:r w:rsidR="002C30DA">
        <w:t xml:space="preserve"> </w:t>
      </w:r>
      <w:r w:rsidRPr="000A4620">
        <w:t>нескольких</w:t>
      </w:r>
      <w:r w:rsidR="002C30DA">
        <w:t xml:space="preserve"> </w:t>
      </w:r>
      <w:r w:rsidRPr="000A4620">
        <w:t>итераций</w:t>
      </w:r>
      <w:r w:rsidR="002C30DA">
        <w:t xml:space="preserve"> </w:t>
      </w:r>
      <w:r w:rsidRPr="000A4620">
        <w:t>обсуждений</w:t>
      </w:r>
      <w:r w:rsidR="002C30DA">
        <w:t xml:space="preserve"> </w:t>
      </w:r>
      <w:r w:rsidRPr="000A4620">
        <w:t>с</w:t>
      </w:r>
      <w:r w:rsidR="002C30DA">
        <w:t xml:space="preserve"> </w:t>
      </w:r>
      <w:r w:rsidRPr="000A4620">
        <w:t>заказчиком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достижения</w:t>
      </w:r>
      <w:r w:rsidR="002C30DA">
        <w:t xml:space="preserve"> </w:t>
      </w:r>
      <w:r w:rsidRPr="000A4620">
        <w:t>оптимального</w:t>
      </w:r>
      <w:r w:rsidR="002C30DA">
        <w:t xml:space="preserve"> </w:t>
      </w:r>
      <w:r w:rsidRPr="000A4620">
        <w:t>результата.</w:t>
      </w:r>
    </w:p>
    <w:p w14:paraId="47C7207C" w14:textId="291C799A" w:rsidR="000A4620" w:rsidRPr="000A4620" w:rsidRDefault="000A4620" w:rsidP="000A4620">
      <w:pPr>
        <w:pStyle w:val="22"/>
      </w:pPr>
      <w:r w:rsidRPr="000A4620">
        <w:t>К</w:t>
      </w:r>
      <w:r w:rsidR="002C30DA">
        <w:t xml:space="preserve"> </w:t>
      </w:r>
      <w:r w:rsidRPr="000A4620">
        <w:t>моменту</w:t>
      </w:r>
      <w:r w:rsidR="002C30DA">
        <w:t xml:space="preserve"> </w:t>
      </w:r>
      <w:r w:rsidRPr="000A4620">
        <w:t>подготовки</w:t>
      </w:r>
      <w:r w:rsidR="002C30DA">
        <w:t xml:space="preserve"> </w:t>
      </w:r>
      <w:r w:rsidRPr="000A4620">
        <w:t>финального</w:t>
      </w:r>
      <w:r w:rsidR="002C30DA">
        <w:t xml:space="preserve"> </w:t>
      </w:r>
      <w:r w:rsidRPr="000A4620">
        <w:t>отчета,</w:t>
      </w:r>
      <w:r w:rsidR="002C30DA">
        <w:t xml:space="preserve"> </w:t>
      </w:r>
      <w:r w:rsidRPr="000A4620">
        <w:t>основные</w:t>
      </w:r>
      <w:r w:rsidR="002C30DA">
        <w:t xml:space="preserve"> </w:t>
      </w:r>
      <w:r w:rsidRPr="000A4620">
        <w:t>функции</w:t>
      </w:r>
      <w:r w:rsidR="002C30DA">
        <w:t xml:space="preserve"> </w:t>
      </w:r>
      <w:r w:rsidRPr="000A4620">
        <w:t>портала,</w:t>
      </w:r>
      <w:r w:rsidR="002C30DA">
        <w:t xml:space="preserve"> </w:t>
      </w:r>
      <w:r w:rsidRPr="000A4620">
        <w:t>включая</w:t>
      </w:r>
      <w:r w:rsidR="002C30DA">
        <w:t xml:space="preserve"> </w:t>
      </w:r>
      <w:r w:rsidR="00631468">
        <w:t>«</w:t>
      </w:r>
      <w:r w:rsidRPr="000A4620">
        <w:t>Витрину</w:t>
      </w:r>
      <w:r w:rsidR="002C30DA">
        <w:t xml:space="preserve"> </w:t>
      </w:r>
      <w:r w:rsidRPr="000A4620">
        <w:t>сайта</w:t>
      </w:r>
      <w:r w:rsidR="00631468">
        <w:t>»</w:t>
      </w:r>
      <w:r w:rsidR="002C30DA">
        <w:t xml:space="preserve"> </w:t>
      </w:r>
      <w:r w:rsidRPr="000A4620">
        <w:t>и</w:t>
      </w:r>
      <w:r w:rsidR="002C30DA">
        <w:t xml:space="preserve"> </w:t>
      </w:r>
      <w:r w:rsidR="00631468">
        <w:t>«</w:t>
      </w:r>
      <w:r w:rsidRPr="000A4620">
        <w:t>Личные</w:t>
      </w:r>
      <w:r w:rsidR="002C30DA">
        <w:t xml:space="preserve"> </w:t>
      </w:r>
      <w:r w:rsidRPr="000A4620">
        <w:t>кабинеты</w:t>
      </w:r>
      <w:r w:rsidR="00631468">
        <w:t>»</w:t>
      </w:r>
      <w:r w:rsidR="002C30DA">
        <w:t xml:space="preserve"> </w:t>
      </w:r>
      <w:r w:rsidRPr="000A4620">
        <w:t>для</w:t>
      </w:r>
      <w:r w:rsidR="002C30DA">
        <w:t xml:space="preserve"> </w:t>
      </w:r>
      <w:r w:rsidRPr="000A4620">
        <w:t>всех</w:t>
      </w:r>
      <w:r w:rsidR="002C30DA">
        <w:t xml:space="preserve"> </w:t>
      </w:r>
      <w:r w:rsidRPr="000A4620">
        <w:t>ролей</w:t>
      </w:r>
      <w:r w:rsidR="002C30DA">
        <w:t xml:space="preserve"> </w:t>
      </w:r>
      <w:r w:rsidRPr="000A4620">
        <w:t>пользователей,</w:t>
      </w:r>
      <w:r w:rsidR="002C30DA">
        <w:t xml:space="preserve"> </w:t>
      </w:r>
      <w:r w:rsidRPr="000A4620">
        <w:t>были</w:t>
      </w:r>
      <w:r w:rsidR="002C30DA">
        <w:t xml:space="preserve"> </w:t>
      </w:r>
      <w:r w:rsidRPr="000A4620">
        <w:t>реализованы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протестированы.</w:t>
      </w:r>
      <w:r w:rsidR="002C30DA">
        <w:t xml:space="preserve"> </w:t>
      </w:r>
      <w:r w:rsidRPr="000A4620">
        <w:t>Было</w:t>
      </w:r>
      <w:r w:rsidR="002C30DA">
        <w:t xml:space="preserve"> </w:t>
      </w:r>
      <w:r w:rsidRPr="000A4620">
        <w:t>реализовано</w:t>
      </w:r>
      <w:r w:rsidR="002C30DA">
        <w:t xml:space="preserve"> </w:t>
      </w:r>
      <w:r w:rsidRPr="000A4620">
        <w:t>более</w:t>
      </w:r>
      <w:r w:rsidR="002C30DA">
        <w:t xml:space="preserve"> </w:t>
      </w:r>
      <w:r w:rsidRPr="000A4620">
        <w:t>45</w:t>
      </w:r>
      <w:r w:rsidR="002C30DA">
        <w:t xml:space="preserve"> </w:t>
      </w:r>
      <w:r w:rsidRPr="000A4620">
        <w:t>API</w:t>
      </w:r>
      <w:r w:rsidR="002C30DA">
        <w:t xml:space="preserve"> </w:t>
      </w:r>
      <w:proofErr w:type="spellStart"/>
      <w:r w:rsidRPr="000A4620">
        <w:t>эндпоинтов</w:t>
      </w:r>
      <w:proofErr w:type="spellEnd"/>
      <w:r w:rsidRPr="000A4620">
        <w:t>,</w:t>
      </w:r>
      <w:r w:rsidR="002C30DA">
        <w:t xml:space="preserve"> </w:t>
      </w:r>
      <w:r w:rsidRPr="000A4620">
        <w:t>проведено</w:t>
      </w:r>
      <w:r w:rsidR="002C30DA">
        <w:t xml:space="preserve"> </w:t>
      </w:r>
      <w:r w:rsidRPr="000A4620">
        <w:t>более</w:t>
      </w:r>
      <w:r w:rsidR="002C30DA">
        <w:t xml:space="preserve"> </w:t>
      </w:r>
      <w:r w:rsidRPr="000A4620">
        <w:t>50</w:t>
      </w:r>
      <w:r w:rsidR="002C30DA">
        <w:t xml:space="preserve"> </w:t>
      </w:r>
      <w:r w:rsidRPr="000A4620">
        <w:t>тестовых</w:t>
      </w:r>
      <w:r w:rsidR="002C30DA">
        <w:t xml:space="preserve"> </w:t>
      </w:r>
      <w:r w:rsidRPr="000A4620">
        <w:t>сценариев,</w:t>
      </w:r>
      <w:r w:rsidR="002C30DA">
        <w:t xml:space="preserve"> </w:t>
      </w:r>
      <w:r w:rsidRPr="000A4620">
        <w:t>охватывающих</w:t>
      </w:r>
      <w:r w:rsidR="002C30DA">
        <w:t xml:space="preserve"> </w:t>
      </w:r>
      <w:r w:rsidRPr="000A4620">
        <w:t>основные</w:t>
      </w:r>
      <w:r w:rsidR="002C30DA">
        <w:t xml:space="preserve"> </w:t>
      </w:r>
      <w:r w:rsidRPr="000A4620">
        <w:t>пользовательские</w:t>
      </w:r>
      <w:r w:rsidR="002C30DA">
        <w:t xml:space="preserve"> </w:t>
      </w:r>
      <w:r w:rsidRPr="000A4620">
        <w:t>пути.</w:t>
      </w:r>
      <w:r w:rsidR="002C30DA">
        <w:t xml:space="preserve"> </w:t>
      </w:r>
      <w:r w:rsidRPr="000A4620">
        <w:t>Все</w:t>
      </w:r>
      <w:r w:rsidR="002C30DA">
        <w:t xml:space="preserve"> </w:t>
      </w:r>
      <w:r w:rsidRPr="000A4620">
        <w:t>критические</w:t>
      </w:r>
      <w:r w:rsidR="002C30DA">
        <w:t xml:space="preserve"> </w:t>
      </w:r>
      <w:r w:rsidRPr="000A4620">
        <w:t>ошибки,</w:t>
      </w:r>
      <w:r w:rsidR="002C30DA">
        <w:t xml:space="preserve"> </w:t>
      </w:r>
      <w:r w:rsidRPr="000A4620">
        <w:t>выявленные</w:t>
      </w:r>
      <w:r w:rsidR="002C30DA">
        <w:t xml:space="preserve"> </w:t>
      </w:r>
      <w:r w:rsidRPr="000A4620">
        <w:t>заказчиком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командой,</w:t>
      </w:r>
      <w:r w:rsidR="002C30DA">
        <w:t xml:space="preserve"> </w:t>
      </w:r>
      <w:r w:rsidRPr="000A4620">
        <w:t>были</w:t>
      </w:r>
      <w:r w:rsidR="002C30DA">
        <w:t xml:space="preserve"> </w:t>
      </w:r>
      <w:r w:rsidRPr="000A4620">
        <w:t>устранены.</w:t>
      </w:r>
      <w:r w:rsidR="002C30DA">
        <w:t xml:space="preserve"> </w:t>
      </w:r>
      <w:r w:rsidRPr="000A4620">
        <w:t>Продукт</w:t>
      </w:r>
      <w:r w:rsidR="002C30DA">
        <w:t xml:space="preserve"> </w:t>
      </w:r>
      <w:r w:rsidRPr="000A4620">
        <w:t>достиг</w:t>
      </w:r>
      <w:r w:rsidR="002C30DA">
        <w:t xml:space="preserve"> </w:t>
      </w:r>
      <w:r w:rsidRPr="000A4620">
        <w:t>состояния</w:t>
      </w:r>
      <w:r w:rsidR="002C30DA">
        <w:t xml:space="preserve"> </w:t>
      </w:r>
      <w:r w:rsidRPr="000A4620">
        <w:t>MVP</w:t>
      </w:r>
      <w:r w:rsidR="002C30DA">
        <w:t xml:space="preserve"> </w:t>
      </w:r>
      <w:r w:rsidRPr="000A4620">
        <w:t>(минимально</w:t>
      </w:r>
      <w:r w:rsidR="002C30DA">
        <w:t xml:space="preserve"> </w:t>
      </w:r>
      <w:r w:rsidRPr="000A4620">
        <w:t>жизнеспособного</w:t>
      </w:r>
      <w:r w:rsidR="002C30DA">
        <w:t xml:space="preserve"> </w:t>
      </w:r>
      <w:r w:rsidRPr="000A4620">
        <w:t>продукта),</w:t>
      </w:r>
      <w:r w:rsidR="002C30DA">
        <w:t xml:space="preserve"> </w:t>
      </w:r>
      <w:r w:rsidRPr="000A4620">
        <w:t>готового</w:t>
      </w:r>
      <w:r w:rsidR="002C30DA">
        <w:t xml:space="preserve"> </w:t>
      </w:r>
      <w:r w:rsidRPr="000A4620">
        <w:t>к</w:t>
      </w:r>
      <w:r w:rsidR="002C30DA">
        <w:t xml:space="preserve"> </w:t>
      </w:r>
      <w:r w:rsidRPr="000A4620">
        <w:t>дальнейшему</w:t>
      </w:r>
      <w:r w:rsidR="002C30DA">
        <w:t xml:space="preserve"> </w:t>
      </w:r>
      <w:r w:rsidRPr="000A4620">
        <w:t>тестированию</w:t>
      </w:r>
      <w:r w:rsidR="002C30DA">
        <w:t xml:space="preserve"> </w:t>
      </w:r>
      <w:r w:rsidRPr="000A4620">
        <w:t>на</w:t>
      </w:r>
      <w:r w:rsidR="002C30DA">
        <w:t xml:space="preserve"> </w:t>
      </w:r>
      <w:r w:rsidRPr="000A4620">
        <w:t>реальных</w:t>
      </w:r>
      <w:r w:rsidR="002C30DA">
        <w:t xml:space="preserve"> </w:t>
      </w:r>
      <w:r w:rsidRPr="000A4620">
        <w:t>пользователях</w:t>
      </w:r>
      <w:r w:rsidR="002C30DA">
        <w:t xml:space="preserve"> </w:t>
      </w:r>
      <w:r w:rsidRPr="000A4620">
        <w:t>и</w:t>
      </w:r>
      <w:r w:rsidR="002C30DA">
        <w:t xml:space="preserve"> </w:t>
      </w:r>
      <w:r w:rsidRPr="000A4620">
        <w:t>последующим</w:t>
      </w:r>
      <w:r w:rsidR="002C30DA">
        <w:t xml:space="preserve"> </w:t>
      </w:r>
      <w:r w:rsidRPr="000A4620">
        <w:t>доработкам.</w:t>
      </w:r>
    </w:p>
    <w:p w14:paraId="1B9DE581" w14:textId="2686096A" w:rsidR="00F02F05" w:rsidRPr="00F02F05" w:rsidRDefault="00F02F05" w:rsidP="00F02F05">
      <w:pPr>
        <w:pStyle w:val="13"/>
        <w:rPr>
          <w:lang w:eastAsia="ru-RU"/>
        </w:rPr>
      </w:pPr>
      <w:bookmarkStart w:id="27" w:name="_Toc200532267"/>
      <w:r w:rsidRPr="00F02F05">
        <w:rPr>
          <w:lang w:eastAsia="ru-RU"/>
        </w:rPr>
        <w:t>Информация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о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планировании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деятельности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в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ходе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разработки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и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распределении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задач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между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участниками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команды</w:t>
      </w:r>
      <w:r w:rsidR="002C30DA">
        <w:rPr>
          <w:lang w:eastAsia="ru-RU"/>
        </w:rPr>
        <w:t xml:space="preserve"> </w:t>
      </w:r>
      <w:r w:rsidRPr="00F02F05">
        <w:rPr>
          <w:lang w:eastAsia="ru-RU"/>
        </w:rPr>
        <w:t>разработчиков</w:t>
      </w:r>
      <w:bookmarkEnd w:id="27"/>
    </w:p>
    <w:p w14:paraId="137A4E19" w14:textId="6E29D300" w:rsidR="00F02F05" w:rsidRPr="00F02F05" w:rsidRDefault="00F02F05" w:rsidP="00F02F05">
      <w:pPr>
        <w:pStyle w:val="22"/>
      </w:pPr>
      <w:r w:rsidRPr="00F02F05">
        <w:t>Планирование</w:t>
      </w:r>
      <w:r w:rsidR="002C30DA">
        <w:t xml:space="preserve"> </w:t>
      </w:r>
      <w:r w:rsidRPr="00F02F05">
        <w:t>деятельности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распределение</w:t>
      </w:r>
      <w:r w:rsidR="002C30DA">
        <w:t xml:space="preserve"> </w:t>
      </w:r>
      <w:r w:rsidRPr="00F02F05">
        <w:t>задач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ходе</w:t>
      </w:r>
      <w:r w:rsidR="002C30DA">
        <w:t xml:space="preserve"> </w:t>
      </w:r>
      <w:r w:rsidRPr="00F02F05">
        <w:t>разработки</w:t>
      </w:r>
      <w:r w:rsidR="002C30DA">
        <w:t xml:space="preserve"> </w:t>
      </w:r>
      <w:r w:rsidRPr="00F02F05">
        <w:t>портала</w:t>
      </w:r>
      <w:r w:rsidR="002C30DA">
        <w:t xml:space="preserve"> </w:t>
      </w:r>
      <w:r w:rsidR="00631468">
        <w:t>«</w:t>
      </w:r>
      <w:r w:rsidRPr="00F02F05">
        <w:t>Лига</w:t>
      </w:r>
      <w:r w:rsidR="002C30DA">
        <w:t xml:space="preserve"> </w:t>
      </w:r>
      <w:r w:rsidRPr="00F02F05">
        <w:t>Речи</w:t>
      </w:r>
      <w:r w:rsidR="00631468">
        <w:t>»</w:t>
      </w:r>
      <w:r w:rsidR="002C30DA">
        <w:t xml:space="preserve"> </w:t>
      </w:r>
      <w:r w:rsidRPr="00F02F05">
        <w:t>осуществлялись</w:t>
      </w:r>
      <w:r w:rsidR="002C30DA">
        <w:t xml:space="preserve"> </w:t>
      </w:r>
      <w:r w:rsidRPr="00F02F05">
        <w:t>на</w:t>
      </w:r>
      <w:r w:rsidR="002C30DA">
        <w:t xml:space="preserve"> </w:t>
      </w:r>
      <w:r w:rsidRPr="00F02F05">
        <w:t>основе</w:t>
      </w:r>
      <w:r w:rsidR="002C30DA">
        <w:t xml:space="preserve"> </w:t>
      </w:r>
      <w:r w:rsidRPr="00F02F05">
        <w:t>принципов</w:t>
      </w:r>
      <w:r w:rsidR="002C30DA">
        <w:t xml:space="preserve"> </w:t>
      </w:r>
      <w:r w:rsidRPr="00F02F05">
        <w:t>гибкой</w:t>
      </w:r>
      <w:r w:rsidR="002C30DA">
        <w:t xml:space="preserve"> </w:t>
      </w:r>
      <w:r w:rsidRPr="00F02F05">
        <w:lastRenderedPageBreak/>
        <w:t>методологии</w:t>
      </w:r>
      <w:r w:rsidR="002C30DA">
        <w:t xml:space="preserve"> </w:t>
      </w:r>
      <w:proofErr w:type="spellStart"/>
      <w:r w:rsidRPr="00F02F05">
        <w:t>Agile</w:t>
      </w:r>
      <w:proofErr w:type="spellEnd"/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были</w:t>
      </w:r>
      <w:r w:rsidR="002C30DA">
        <w:t xml:space="preserve"> </w:t>
      </w:r>
      <w:r w:rsidRPr="00F02F05">
        <w:t>направлены</w:t>
      </w:r>
      <w:r w:rsidR="002C30DA">
        <w:t xml:space="preserve"> </w:t>
      </w:r>
      <w:r w:rsidRPr="00F02F05">
        <w:t>на</w:t>
      </w:r>
      <w:r w:rsidR="002C30DA">
        <w:t xml:space="preserve"> </w:t>
      </w:r>
      <w:r w:rsidRPr="00F02F05">
        <w:t>обеспечение</w:t>
      </w:r>
      <w:r w:rsidR="002C30DA">
        <w:t xml:space="preserve"> </w:t>
      </w:r>
      <w:r w:rsidRPr="00F02F05">
        <w:t>эффективного</w:t>
      </w:r>
      <w:r w:rsidR="002C30DA">
        <w:t xml:space="preserve"> </w:t>
      </w:r>
      <w:r w:rsidRPr="00F02F05">
        <w:t>использования</w:t>
      </w:r>
      <w:r w:rsidR="002C30DA">
        <w:t xml:space="preserve"> </w:t>
      </w:r>
      <w:r w:rsidRPr="00F02F05">
        <w:t>ресурсов</w:t>
      </w:r>
      <w:r w:rsidR="002C30DA">
        <w:t xml:space="preserve"> </w:t>
      </w:r>
      <w:r w:rsidRPr="00F02F05">
        <w:t>команды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своевременное</w:t>
      </w:r>
      <w:r w:rsidR="002C30DA">
        <w:t xml:space="preserve"> </w:t>
      </w:r>
      <w:r w:rsidRPr="00F02F05">
        <w:t>достижение</w:t>
      </w:r>
      <w:r w:rsidR="002C30DA">
        <w:t xml:space="preserve"> </w:t>
      </w:r>
      <w:r w:rsidRPr="00F02F05">
        <w:t>целей</w:t>
      </w:r>
      <w:r w:rsidR="002C30DA">
        <w:t xml:space="preserve"> </w:t>
      </w:r>
      <w:r w:rsidRPr="00F02F05">
        <w:t>проекта.</w:t>
      </w:r>
    </w:p>
    <w:p w14:paraId="5612CC74" w14:textId="3A97A7D2" w:rsidR="00F02F05" w:rsidRPr="00F02F05" w:rsidRDefault="00F02F05" w:rsidP="00F02F05">
      <w:pPr>
        <w:pStyle w:val="22"/>
      </w:pPr>
      <w:r w:rsidRPr="00F02F05">
        <w:t>На</w:t>
      </w:r>
      <w:r w:rsidR="002C30DA">
        <w:t xml:space="preserve"> </w:t>
      </w:r>
      <w:r w:rsidRPr="00F02F05">
        <w:t>начальном</w:t>
      </w:r>
      <w:r w:rsidR="002C30DA">
        <w:t xml:space="preserve"> </w:t>
      </w:r>
      <w:r w:rsidRPr="00F02F05">
        <w:t>этапе</w:t>
      </w:r>
      <w:r w:rsidR="002C30DA">
        <w:t xml:space="preserve"> </w:t>
      </w:r>
      <w:r w:rsidRPr="00F02F05">
        <w:t>проекта,</w:t>
      </w:r>
      <w:r w:rsidR="002C30DA">
        <w:t xml:space="preserve"> </w:t>
      </w:r>
      <w:r w:rsidRPr="00F02F05">
        <w:t>после</w:t>
      </w:r>
      <w:r w:rsidR="002C30DA">
        <w:t xml:space="preserve"> </w:t>
      </w:r>
      <w:r w:rsidRPr="00F02F05">
        <w:t>детального</w:t>
      </w:r>
      <w:r w:rsidR="002C30DA">
        <w:t xml:space="preserve"> </w:t>
      </w:r>
      <w:r w:rsidRPr="00F02F05">
        <w:t>изучения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переработки</w:t>
      </w:r>
      <w:r w:rsidR="002C30DA">
        <w:t xml:space="preserve"> </w:t>
      </w:r>
      <w:r w:rsidRPr="00F02F05">
        <w:t>технического</w:t>
      </w:r>
      <w:r w:rsidR="002C30DA">
        <w:t xml:space="preserve"> </w:t>
      </w:r>
      <w:r w:rsidRPr="00F02F05">
        <w:t>задания</w:t>
      </w:r>
      <w:r w:rsidR="002C30DA">
        <w:t xml:space="preserve"> </w:t>
      </w:r>
      <w:r w:rsidRPr="00F02F05">
        <w:t>от</w:t>
      </w:r>
      <w:r w:rsidR="002C30DA">
        <w:t xml:space="preserve"> </w:t>
      </w:r>
      <w:r w:rsidRPr="00F02F05">
        <w:t>заказчика,</w:t>
      </w:r>
      <w:r w:rsidR="002C30DA">
        <w:t xml:space="preserve"> </w:t>
      </w:r>
      <w:r w:rsidRPr="00F02F05">
        <w:t>был</w:t>
      </w:r>
      <w:r w:rsidR="002C30DA">
        <w:t xml:space="preserve"> </w:t>
      </w:r>
      <w:r w:rsidRPr="00F02F05">
        <w:t>сформирован</w:t>
      </w:r>
      <w:r w:rsidR="002C30DA">
        <w:t xml:space="preserve"> </w:t>
      </w:r>
      <w:r w:rsidRPr="00F02F05">
        <w:t>общий</w:t>
      </w:r>
      <w:r w:rsidR="002C30DA">
        <w:t xml:space="preserve"> </w:t>
      </w:r>
      <w:proofErr w:type="spellStart"/>
      <w:r w:rsidRPr="00F02F05">
        <w:t>бэклог</w:t>
      </w:r>
      <w:proofErr w:type="spellEnd"/>
      <w:r w:rsidR="002C30DA">
        <w:t xml:space="preserve"> </w:t>
      </w:r>
      <w:r w:rsidRPr="00F02F05">
        <w:t>продукта.</w:t>
      </w:r>
      <w:r w:rsidR="002C30DA">
        <w:t xml:space="preserve"> </w:t>
      </w:r>
      <w:r w:rsidRPr="00F02F05">
        <w:t>Этот</w:t>
      </w:r>
      <w:r w:rsidR="002C30DA">
        <w:t xml:space="preserve"> </w:t>
      </w:r>
      <w:proofErr w:type="spellStart"/>
      <w:r w:rsidRPr="00F02F05">
        <w:t>бэклог</w:t>
      </w:r>
      <w:proofErr w:type="spellEnd"/>
      <w:r w:rsidR="002C30DA">
        <w:t xml:space="preserve"> </w:t>
      </w:r>
      <w:r w:rsidRPr="00F02F05">
        <w:t>включал</w:t>
      </w:r>
      <w:r w:rsidR="002C30DA">
        <w:t xml:space="preserve"> </w:t>
      </w:r>
      <w:r w:rsidRPr="00F02F05">
        <w:t>все</w:t>
      </w:r>
      <w:r w:rsidR="002C30DA">
        <w:t xml:space="preserve"> </w:t>
      </w:r>
      <w:r w:rsidRPr="00F02F05">
        <w:t>основные</w:t>
      </w:r>
      <w:r w:rsidR="002C30DA">
        <w:t xml:space="preserve"> </w:t>
      </w:r>
      <w:r w:rsidRPr="00F02F05">
        <w:t>функциональные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нефункциональные</w:t>
      </w:r>
      <w:r w:rsidR="002C30DA">
        <w:t xml:space="preserve"> </w:t>
      </w:r>
      <w:r w:rsidRPr="00F02F05">
        <w:t>требования</w:t>
      </w:r>
      <w:r w:rsidR="002C30DA">
        <w:t xml:space="preserve"> </w:t>
      </w:r>
      <w:r w:rsidRPr="00F02F05">
        <w:t>к</w:t>
      </w:r>
      <w:r w:rsidR="002C30DA">
        <w:t xml:space="preserve"> </w:t>
      </w:r>
      <w:r w:rsidRPr="00F02F05">
        <w:t>порталу.</w:t>
      </w:r>
      <w:r w:rsidR="002C30DA">
        <w:t xml:space="preserve"> </w:t>
      </w:r>
      <w:r w:rsidRPr="00F02F05">
        <w:t>Задачи</w:t>
      </w:r>
      <w:r w:rsidR="002C30DA">
        <w:t xml:space="preserve"> </w:t>
      </w:r>
      <w:r w:rsidRPr="00F02F05">
        <w:t>в</w:t>
      </w:r>
      <w:r w:rsidR="002C30DA">
        <w:t xml:space="preserve"> </w:t>
      </w:r>
      <w:proofErr w:type="spellStart"/>
      <w:r w:rsidRPr="00F02F05">
        <w:t>бэклоге</w:t>
      </w:r>
      <w:proofErr w:type="spellEnd"/>
      <w:r w:rsidR="002C30DA">
        <w:t xml:space="preserve"> </w:t>
      </w:r>
      <w:r w:rsidRPr="00F02F05">
        <w:t>были</w:t>
      </w:r>
      <w:r w:rsidR="002C30DA">
        <w:t xml:space="preserve"> </w:t>
      </w:r>
      <w:r w:rsidRPr="00F02F05">
        <w:t>декомпозированы</w:t>
      </w:r>
      <w:r w:rsidR="002C30DA">
        <w:t xml:space="preserve"> </w:t>
      </w:r>
      <w:r w:rsidRPr="00F02F05">
        <w:t>на</w:t>
      </w:r>
      <w:r w:rsidR="002C30DA">
        <w:t xml:space="preserve"> </w:t>
      </w:r>
      <w:r w:rsidRPr="00F02F05">
        <w:t>более</w:t>
      </w:r>
      <w:r w:rsidR="002C30DA">
        <w:t xml:space="preserve"> </w:t>
      </w:r>
      <w:r w:rsidRPr="00F02F05">
        <w:t>мелкие,</w:t>
      </w:r>
      <w:r w:rsidR="002C30DA">
        <w:t xml:space="preserve"> </w:t>
      </w:r>
      <w:r w:rsidRPr="00F02F05">
        <w:t>что</w:t>
      </w:r>
      <w:r w:rsidR="002C30DA">
        <w:t xml:space="preserve"> </w:t>
      </w:r>
      <w:r w:rsidRPr="00F02F05">
        <w:t>позволяло</w:t>
      </w:r>
      <w:r w:rsidR="002C30DA">
        <w:t xml:space="preserve"> </w:t>
      </w:r>
      <w:r w:rsidRPr="00F02F05">
        <w:t>точнее</w:t>
      </w:r>
      <w:r w:rsidR="002C30DA">
        <w:t xml:space="preserve"> </w:t>
      </w:r>
      <w:r w:rsidRPr="00F02F05">
        <w:t>оценивать</w:t>
      </w:r>
      <w:r w:rsidR="002C30DA">
        <w:t xml:space="preserve"> </w:t>
      </w:r>
      <w:r w:rsidRPr="00F02F05">
        <w:t>их</w:t>
      </w:r>
      <w:r w:rsidR="002C30DA">
        <w:t xml:space="preserve"> </w:t>
      </w:r>
      <w:r w:rsidRPr="00F02F05">
        <w:t>трудоемкость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отслеживать</w:t>
      </w:r>
      <w:r w:rsidR="002C30DA">
        <w:t xml:space="preserve"> </w:t>
      </w:r>
      <w:r w:rsidRPr="00F02F05">
        <w:t>прогресс.</w:t>
      </w:r>
      <w:r w:rsidR="002C30DA">
        <w:t xml:space="preserve"> </w:t>
      </w:r>
      <w:r w:rsidRPr="00F02F05">
        <w:t>Для</w:t>
      </w:r>
      <w:r w:rsidR="002C30DA">
        <w:t xml:space="preserve"> </w:t>
      </w:r>
      <w:r w:rsidRPr="00F02F05">
        <w:t>оценки</w:t>
      </w:r>
      <w:r w:rsidR="002C30DA">
        <w:t xml:space="preserve"> </w:t>
      </w:r>
      <w:r w:rsidRPr="00F02F05">
        <w:t>сложности</w:t>
      </w:r>
      <w:r w:rsidR="002C30DA">
        <w:t xml:space="preserve"> </w:t>
      </w:r>
      <w:r w:rsidRPr="00F02F05">
        <w:t>задач</w:t>
      </w:r>
      <w:r w:rsidR="002C30DA">
        <w:t xml:space="preserve"> </w:t>
      </w:r>
      <w:r w:rsidRPr="00F02F05">
        <w:t>использовалась</w:t>
      </w:r>
      <w:r w:rsidR="002C30DA">
        <w:t xml:space="preserve"> </w:t>
      </w:r>
      <w:r w:rsidRPr="00F02F05">
        <w:t>система</w:t>
      </w:r>
      <w:r w:rsidR="002C30DA">
        <w:t xml:space="preserve"> </w:t>
      </w:r>
      <w:r w:rsidRPr="00F02F05">
        <w:t>относительных</w:t>
      </w:r>
      <w:r w:rsidR="002C30DA">
        <w:t xml:space="preserve"> </w:t>
      </w:r>
      <w:r w:rsidRPr="00F02F05">
        <w:t>оценок</w:t>
      </w:r>
      <w:r w:rsidR="002C30DA">
        <w:t xml:space="preserve"> </w:t>
      </w:r>
      <w:r w:rsidRPr="00F02F05">
        <w:t>(</w:t>
      </w:r>
      <w:proofErr w:type="spellStart"/>
      <w:r w:rsidRPr="00F02F05">
        <w:t>story</w:t>
      </w:r>
      <w:proofErr w:type="spellEnd"/>
      <w:r w:rsidR="002C30DA">
        <w:t xml:space="preserve"> </w:t>
      </w:r>
      <w:proofErr w:type="spellStart"/>
      <w:r w:rsidRPr="00F02F05">
        <w:t>points</w:t>
      </w:r>
      <w:proofErr w:type="spellEnd"/>
      <w:r w:rsidRPr="00F02F05">
        <w:t>),</w:t>
      </w:r>
      <w:r w:rsidR="002C30DA">
        <w:t xml:space="preserve"> </w:t>
      </w:r>
      <w:r w:rsidRPr="00F02F05">
        <w:t>где</w:t>
      </w:r>
      <w:r w:rsidR="002C30DA">
        <w:t xml:space="preserve"> </w:t>
      </w:r>
      <w:r w:rsidRPr="00F02F05">
        <w:t>задачам</w:t>
      </w:r>
      <w:r w:rsidR="002C30DA">
        <w:t xml:space="preserve"> </w:t>
      </w:r>
      <w:r w:rsidRPr="00F02F05">
        <w:t>присваивались</w:t>
      </w:r>
      <w:r w:rsidR="002C30DA">
        <w:t xml:space="preserve"> </w:t>
      </w:r>
      <w:r w:rsidRPr="00F02F05">
        <w:t>значения,</w:t>
      </w:r>
      <w:r w:rsidR="002C30DA">
        <w:t xml:space="preserve"> </w:t>
      </w:r>
      <w:r w:rsidRPr="00F02F05">
        <w:t>отражающие</w:t>
      </w:r>
      <w:r w:rsidR="002C30DA">
        <w:t xml:space="preserve"> </w:t>
      </w:r>
      <w:r w:rsidRPr="00F02F05">
        <w:t>их</w:t>
      </w:r>
      <w:r w:rsidR="002C30DA">
        <w:t xml:space="preserve"> </w:t>
      </w:r>
      <w:r w:rsidRPr="00F02F05">
        <w:t>объем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сложность</w:t>
      </w:r>
      <w:r w:rsidR="002C30DA">
        <w:t xml:space="preserve"> </w:t>
      </w:r>
      <w:r w:rsidRPr="00F02F05">
        <w:t>(например,</w:t>
      </w:r>
      <w:r w:rsidR="002C30DA">
        <w:t xml:space="preserve"> </w:t>
      </w:r>
      <w:r w:rsidRPr="00F02F05">
        <w:t>1,</w:t>
      </w:r>
      <w:r w:rsidR="002C30DA">
        <w:t xml:space="preserve"> </w:t>
      </w:r>
      <w:r w:rsidRPr="00F02F05">
        <w:t>3</w:t>
      </w:r>
      <w:r w:rsidR="002C30DA">
        <w:t xml:space="preserve"> </w:t>
      </w:r>
      <w:r w:rsidRPr="00F02F05">
        <w:t>или</w:t>
      </w:r>
      <w:r w:rsidR="002C30DA">
        <w:t xml:space="preserve"> </w:t>
      </w:r>
      <w:r w:rsidRPr="00F02F05">
        <w:t>5</w:t>
      </w:r>
      <w:r w:rsidR="002C30DA">
        <w:t xml:space="preserve"> </w:t>
      </w:r>
      <w:r w:rsidRPr="00F02F05">
        <w:t>условных</w:t>
      </w:r>
      <w:r w:rsidR="002C30DA">
        <w:t xml:space="preserve"> </w:t>
      </w:r>
      <w:r w:rsidRPr="00F02F05">
        <w:t>единиц).</w:t>
      </w:r>
    </w:p>
    <w:p w14:paraId="2A3A60E6" w14:textId="34618FEA" w:rsidR="00F02F05" w:rsidRPr="00F02F05" w:rsidRDefault="00F02F05" w:rsidP="00F02F05">
      <w:pPr>
        <w:pStyle w:val="22"/>
      </w:pPr>
      <w:r w:rsidRPr="00F02F05">
        <w:t>Управление</w:t>
      </w:r>
      <w:r w:rsidR="002C30DA">
        <w:t xml:space="preserve"> </w:t>
      </w:r>
      <w:r w:rsidRPr="00F02F05">
        <w:t>задачами,</w:t>
      </w:r>
      <w:r w:rsidR="002C30DA">
        <w:t xml:space="preserve"> </w:t>
      </w:r>
      <w:proofErr w:type="spellStart"/>
      <w:r w:rsidRPr="00F02F05">
        <w:t>бэклогом</w:t>
      </w:r>
      <w:proofErr w:type="spellEnd"/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спринтами</w:t>
      </w:r>
      <w:r w:rsidR="002C30DA">
        <w:t xml:space="preserve"> </w:t>
      </w:r>
      <w:r w:rsidRPr="00F02F05">
        <w:t>производилось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системе</w:t>
      </w:r>
      <w:r w:rsidR="002C30DA">
        <w:t xml:space="preserve"> </w:t>
      </w:r>
      <w:proofErr w:type="spellStart"/>
      <w:r w:rsidRPr="00F02F05">
        <w:t>Яндекс.Трекер</w:t>
      </w:r>
      <w:proofErr w:type="spellEnd"/>
      <w:r w:rsidRPr="00F02F05">
        <w:t>.</w:t>
      </w:r>
      <w:r w:rsidR="002C30DA">
        <w:t xml:space="preserve"> </w:t>
      </w:r>
      <w:r w:rsidRPr="00F02F05">
        <w:t>Данный</w:t>
      </w:r>
      <w:r w:rsidR="002C30DA">
        <w:t xml:space="preserve"> </w:t>
      </w:r>
      <w:r w:rsidRPr="00F02F05">
        <w:t>инструмент</w:t>
      </w:r>
      <w:r w:rsidR="002C30DA">
        <w:t xml:space="preserve"> </w:t>
      </w:r>
      <w:r w:rsidRPr="00F02F05">
        <w:t>был</w:t>
      </w:r>
      <w:r w:rsidR="002C30DA">
        <w:t xml:space="preserve"> </w:t>
      </w:r>
      <w:r w:rsidRPr="00F02F05">
        <w:t>выбран</w:t>
      </w:r>
      <w:r w:rsidR="002C30DA">
        <w:t xml:space="preserve"> </w:t>
      </w:r>
      <w:r w:rsidRPr="00F02F05">
        <w:t>за</w:t>
      </w:r>
      <w:r w:rsidR="002C30DA">
        <w:t xml:space="preserve"> </w:t>
      </w:r>
      <w:r w:rsidRPr="00F02F05">
        <w:t>его</w:t>
      </w:r>
      <w:r w:rsidR="002C30DA">
        <w:t xml:space="preserve"> </w:t>
      </w:r>
      <w:r w:rsidRPr="00F02F05">
        <w:t>гибкость,</w:t>
      </w:r>
      <w:r w:rsidR="002C30DA">
        <w:t xml:space="preserve"> </w:t>
      </w:r>
      <w:r w:rsidRPr="00F02F05">
        <w:t>возможности</w:t>
      </w:r>
      <w:r w:rsidR="002C30DA">
        <w:t xml:space="preserve"> </w:t>
      </w:r>
      <w:r w:rsidRPr="00F02F05">
        <w:t>для</w:t>
      </w:r>
      <w:r w:rsidR="002C30DA">
        <w:t xml:space="preserve"> </w:t>
      </w:r>
      <w:proofErr w:type="spellStart"/>
      <w:r w:rsidRPr="00F02F05">
        <w:t>Agile</w:t>
      </w:r>
      <w:proofErr w:type="spellEnd"/>
      <w:r w:rsidRPr="00F02F05">
        <w:t>-планирования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интеграцию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другими</w:t>
      </w:r>
      <w:r w:rsidR="002C30DA">
        <w:t xml:space="preserve"> </w:t>
      </w:r>
      <w:r w:rsidRPr="00F02F05">
        <w:t>сервисами.</w:t>
      </w:r>
      <w:r w:rsidR="002C30DA">
        <w:t xml:space="preserve"> </w:t>
      </w:r>
      <w:r w:rsidRPr="00F02F05">
        <w:t>Для</w:t>
      </w:r>
      <w:r w:rsidR="002C30DA">
        <w:t xml:space="preserve"> </w:t>
      </w:r>
      <w:r w:rsidRPr="00F02F05">
        <w:t>каждой</w:t>
      </w:r>
      <w:r w:rsidR="002C30DA">
        <w:t xml:space="preserve"> </w:t>
      </w:r>
      <w:r w:rsidRPr="00F02F05">
        <w:t>задачи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трекере</w:t>
      </w:r>
      <w:r w:rsidR="002C30DA">
        <w:t xml:space="preserve"> </w:t>
      </w:r>
      <w:r w:rsidRPr="00F02F05">
        <w:t>определялись</w:t>
      </w:r>
      <w:r w:rsidR="002C30DA">
        <w:t xml:space="preserve"> </w:t>
      </w:r>
      <w:r w:rsidRPr="00F02F05">
        <w:t>исполнитель,</w:t>
      </w:r>
      <w:r w:rsidR="002C30DA">
        <w:t xml:space="preserve"> </w:t>
      </w:r>
      <w:r w:rsidRPr="00F02F05">
        <w:t>описание,</w:t>
      </w:r>
      <w:r w:rsidR="002C30DA">
        <w:t xml:space="preserve"> </w:t>
      </w:r>
      <w:r w:rsidRPr="00F02F05">
        <w:t>критерии</w:t>
      </w:r>
      <w:r w:rsidR="002C30DA">
        <w:t xml:space="preserve"> </w:t>
      </w:r>
      <w:r w:rsidRPr="00F02F05">
        <w:t>приемки</w:t>
      </w:r>
      <w:r w:rsidR="002C30DA">
        <w:t xml:space="preserve"> </w:t>
      </w:r>
      <w:r w:rsidRPr="00F02F05">
        <w:t>и,</w:t>
      </w:r>
      <w:r w:rsidR="002C30DA">
        <w:t xml:space="preserve"> </w:t>
      </w:r>
      <w:r w:rsidRPr="00F02F05">
        <w:t>при</w:t>
      </w:r>
      <w:r w:rsidR="002C30DA">
        <w:t xml:space="preserve"> </w:t>
      </w:r>
      <w:r w:rsidRPr="00F02F05">
        <w:t>необходимости,</w:t>
      </w:r>
      <w:r w:rsidR="002C30DA">
        <w:t xml:space="preserve"> </w:t>
      </w:r>
      <w:r w:rsidRPr="00F02F05">
        <w:t>связи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другими</w:t>
      </w:r>
      <w:r w:rsidR="002C30DA">
        <w:t xml:space="preserve"> </w:t>
      </w:r>
      <w:r w:rsidRPr="00F02F05">
        <w:t>задачами.</w:t>
      </w:r>
    </w:p>
    <w:p w14:paraId="1CA41A78" w14:textId="26CD7EE7" w:rsidR="00F02F05" w:rsidRPr="00F02F05" w:rsidRDefault="00F02F05" w:rsidP="00F02F05">
      <w:pPr>
        <w:pStyle w:val="22"/>
      </w:pPr>
      <w:r w:rsidRPr="00F02F05">
        <w:t>Работа</w:t>
      </w:r>
      <w:r w:rsidR="002C30DA">
        <w:t xml:space="preserve"> </w:t>
      </w:r>
      <w:r w:rsidRPr="00F02F05">
        <w:t>над</w:t>
      </w:r>
      <w:r w:rsidR="002C30DA">
        <w:t xml:space="preserve"> </w:t>
      </w:r>
      <w:r w:rsidRPr="00F02F05">
        <w:t>проектом</w:t>
      </w:r>
      <w:r w:rsidR="002C30DA">
        <w:t xml:space="preserve"> </w:t>
      </w:r>
      <w:r w:rsidRPr="00F02F05">
        <w:t>была</w:t>
      </w:r>
      <w:r w:rsidR="002C30DA">
        <w:t xml:space="preserve"> </w:t>
      </w:r>
      <w:r w:rsidRPr="00F02F05">
        <w:t>разделена</w:t>
      </w:r>
      <w:r w:rsidR="002C30DA">
        <w:t xml:space="preserve"> </w:t>
      </w:r>
      <w:r w:rsidRPr="00F02F05">
        <w:t>на</w:t>
      </w:r>
      <w:r w:rsidR="002C30DA">
        <w:t xml:space="preserve"> </w:t>
      </w:r>
      <w:r w:rsidRPr="00F02F05">
        <w:t>несколько</w:t>
      </w:r>
      <w:r w:rsidR="002C30DA">
        <w:t xml:space="preserve"> </w:t>
      </w:r>
      <w:r w:rsidRPr="00F02F05">
        <w:t>ключевых</w:t>
      </w:r>
      <w:r w:rsidR="002C30DA">
        <w:t xml:space="preserve"> </w:t>
      </w:r>
      <w:r w:rsidRPr="00F02F05">
        <w:t>этапов</w:t>
      </w:r>
      <w:r w:rsidR="002C30DA">
        <w:t xml:space="preserve"> </w:t>
      </w:r>
      <w:r w:rsidRPr="00F02F05">
        <w:t>(спринтов),</w:t>
      </w:r>
      <w:r w:rsidR="002C30DA">
        <w:t xml:space="preserve"> </w:t>
      </w:r>
      <w:r w:rsidRPr="00F02F05">
        <w:t>синхронизированных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контрольными</w:t>
      </w:r>
      <w:r w:rsidR="002C30DA">
        <w:t xml:space="preserve"> </w:t>
      </w:r>
      <w:r w:rsidRPr="00F02F05">
        <w:t>точками</w:t>
      </w:r>
      <w:r w:rsidR="002C30DA">
        <w:t xml:space="preserve"> </w:t>
      </w:r>
      <w:r w:rsidRPr="00F02F05">
        <w:t>образовательного</w:t>
      </w:r>
      <w:r w:rsidR="002C30DA">
        <w:t xml:space="preserve"> </w:t>
      </w:r>
      <w:r w:rsidRPr="00F02F05">
        <w:t>процесса.</w:t>
      </w:r>
      <w:r w:rsidR="002C30DA">
        <w:t xml:space="preserve"> </w:t>
      </w:r>
      <w:r w:rsidRPr="00F02F05">
        <w:t>Перед</w:t>
      </w:r>
      <w:r w:rsidR="002C30DA">
        <w:t xml:space="preserve"> </w:t>
      </w:r>
      <w:r w:rsidRPr="00F02F05">
        <w:t>каждым</w:t>
      </w:r>
      <w:r w:rsidR="002C30DA">
        <w:t xml:space="preserve"> </w:t>
      </w:r>
      <w:r w:rsidRPr="00F02F05">
        <w:t>спринтом</w:t>
      </w:r>
      <w:r w:rsidR="002C30DA">
        <w:t xml:space="preserve"> </w:t>
      </w:r>
      <w:r w:rsidRPr="00F02F05">
        <w:t>проводилось</w:t>
      </w:r>
      <w:r w:rsidR="002C30DA">
        <w:t xml:space="preserve"> </w:t>
      </w:r>
      <w:r w:rsidRPr="00F02F05">
        <w:t>планирование,</w:t>
      </w:r>
      <w:r w:rsidR="002C30DA">
        <w:t xml:space="preserve"> </w:t>
      </w:r>
      <w:r w:rsidRPr="00F02F05">
        <w:t>на</w:t>
      </w:r>
      <w:r w:rsidR="002C30DA">
        <w:t xml:space="preserve"> </w:t>
      </w:r>
      <w:r w:rsidRPr="00F02F05">
        <w:t>котором</w:t>
      </w:r>
      <w:r w:rsidR="002C30DA">
        <w:t xml:space="preserve"> </w:t>
      </w:r>
      <w:r w:rsidRPr="00F02F05">
        <w:t>команда</w:t>
      </w:r>
      <w:r w:rsidR="002C30DA">
        <w:t xml:space="preserve"> </w:t>
      </w:r>
      <w:r w:rsidRPr="00F02F05">
        <w:t>совместно</w:t>
      </w:r>
      <w:r w:rsidR="002C30DA">
        <w:t xml:space="preserve"> </w:t>
      </w:r>
      <w:r w:rsidRPr="00F02F05">
        <w:t>определяла</w:t>
      </w:r>
      <w:r w:rsidR="002C30DA">
        <w:t xml:space="preserve"> </w:t>
      </w:r>
      <w:r w:rsidRPr="00F02F05">
        <w:t>цели</w:t>
      </w:r>
      <w:r w:rsidR="002C30DA">
        <w:t xml:space="preserve"> </w:t>
      </w:r>
      <w:r w:rsidRPr="00F02F05">
        <w:t>спринта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выбирала</w:t>
      </w:r>
      <w:r w:rsidR="002C30DA">
        <w:t xml:space="preserve"> </w:t>
      </w:r>
      <w:r w:rsidRPr="00F02F05">
        <w:t>задачи</w:t>
      </w:r>
      <w:r w:rsidR="002C30DA">
        <w:t xml:space="preserve"> </w:t>
      </w:r>
      <w:r w:rsidRPr="00F02F05">
        <w:t>из</w:t>
      </w:r>
      <w:r w:rsidR="002C30DA">
        <w:t xml:space="preserve"> </w:t>
      </w:r>
      <w:proofErr w:type="spellStart"/>
      <w:r w:rsidRPr="00F02F05">
        <w:t>бэклога</w:t>
      </w:r>
      <w:proofErr w:type="spellEnd"/>
      <w:r w:rsidR="002C30DA">
        <w:t xml:space="preserve"> </w:t>
      </w:r>
      <w:r w:rsidRPr="00F02F05">
        <w:t>для</w:t>
      </w:r>
      <w:r w:rsidR="002C30DA">
        <w:t xml:space="preserve"> </w:t>
      </w:r>
      <w:r w:rsidRPr="00F02F05">
        <w:t>реализации.</w:t>
      </w:r>
      <w:r w:rsidR="002C30DA">
        <w:t xml:space="preserve"> </w:t>
      </w:r>
      <w:r w:rsidRPr="00F02F05">
        <w:t>Приоритезация</w:t>
      </w:r>
      <w:r w:rsidR="002C30DA">
        <w:t xml:space="preserve"> </w:t>
      </w:r>
      <w:r w:rsidRPr="00F02F05">
        <w:t>задач</w:t>
      </w:r>
      <w:r w:rsidR="002C30DA">
        <w:t xml:space="preserve"> </w:t>
      </w:r>
      <w:r w:rsidRPr="00F02F05">
        <w:t>осуществлялась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учетом</w:t>
      </w:r>
      <w:r w:rsidR="002C30DA">
        <w:t xml:space="preserve"> </w:t>
      </w:r>
      <w:r w:rsidRPr="00F02F05">
        <w:t>требований</w:t>
      </w:r>
      <w:r w:rsidR="002C30DA">
        <w:t xml:space="preserve"> </w:t>
      </w:r>
      <w:r w:rsidRPr="00F02F05">
        <w:t>заказчика,</w:t>
      </w:r>
      <w:r w:rsidR="002C30DA">
        <w:t xml:space="preserve"> </w:t>
      </w:r>
      <w:r w:rsidRPr="00F02F05">
        <w:t>очередности</w:t>
      </w:r>
      <w:r w:rsidR="002C30DA">
        <w:t xml:space="preserve"> </w:t>
      </w:r>
      <w:r w:rsidRPr="00F02F05">
        <w:t>разработки,</w:t>
      </w:r>
      <w:r w:rsidR="002C30DA">
        <w:t xml:space="preserve"> </w:t>
      </w:r>
      <w:r w:rsidRPr="00F02F05">
        <w:t>указанной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ТЗ,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технических</w:t>
      </w:r>
      <w:r w:rsidR="002C30DA">
        <w:t xml:space="preserve"> </w:t>
      </w:r>
      <w:r w:rsidRPr="00F02F05">
        <w:t>зависимостей</w:t>
      </w:r>
      <w:r w:rsidR="002C30DA">
        <w:t xml:space="preserve"> </w:t>
      </w:r>
      <w:r w:rsidRPr="00F02F05">
        <w:t>между</w:t>
      </w:r>
      <w:r w:rsidR="002C30DA">
        <w:t xml:space="preserve"> </w:t>
      </w:r>
      <w:r w:rsidRPr="00F02F05">
        <w:t>задачами.</w:t>
      </w:r>
    </w:p>
    <w:p w14:paraId="5E9828EF" w14:textId="648C8582" w:rsidR="00F02F05" w:rsidRPr="00F02F05" w:rsidRDefault="00F02F05" w:rsidP="00F02F05">
      <w:pPr>
        <w:pStyle w:val="22"/>
      </w:pPr>
      <w:r w:rsidRPr="00F02F05">
        <w:t>Распределение</w:t>
      </w:r>
      <w:r w:rsidR="002C30DA">
        <w:t xml:space="preserve"> </w:t>
      </w:r>
      <w:r w:rsidRPr="00F02F05">
        <w:t>задач</w:t>
      </w:r>
      <w:r w:rsidR="002C30DA">
        <w:t xml:space="preserve"> </w:t>
      </w:r>
      <w:r w:rsidRPr="00F02F05">
        <w:t>между</w:t>
      </w:r>
      <w:r w:rsidR="002C30DA">
        <w:t xml:space="preserve"> </w:t>
      </w:r>
      <w:r w:rsidRPr="00F02F05">
        <w:t>участниками</w:t>
      </w:r>
      <w:r w:rsidR="002C30DA">
        <w:t xml:space="preserve"> </w:t>
      </w:r>
      <w:r w:rsidRPr="00F02F05">
        <w:t>команды</w:t>
      </w:r>
      <w:r w:rsidR="002C30DA">
        <w:t xml:space="preserve"> </w:t>
      </w:r>
      <w:r w:rsidRPr="00F02F05">
        <w:t>происходило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соответствии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их</w:t>
      </w:r>
      <w:r w:rsidR="002C30DA">
        <w:t xml:space="preserve"> </w:t>
      </w:r>
      <w:r w:rsidRPr="00F02F05">
        <w:t>основными</w:t>
      </w:r>
      <w:r w:rsidR="002C30DA">
        <w:t xml:space="preserve"> </w:t>
      </w:r>
      <w:r w:rsidRPr="00F02F05">
        <w:t>ролями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компетенциями:</w:t>
      </w:r>
    </w:p>
    <w:p w14:paraId="0E6753A3" w14:textId="30A27239" w:rsidR="00F02F05" w:rsidRPr="00F02F05" w:rsidRDefault="00F02F05" w:rsidP="00F02F05">
      <w:pPr>
        <w:pStyle w:val="53"/>
      </w:pPr>
      <w:r w:rsidRPr="00F02F05">
        <w:t>Горский</w:t>
      </w:r>
      <w:r w:rsidR="002C30DA">
        <w:t xml:space="preserve"> </w:t>
      </w:r>
      <w:r w:rsidRPr="00F02F05">
        <w:t>Иван</w:t>
      </w:r>
      <w:r w:rsidR="002C30DA">
        <w:t xml:space="preserve"> </w:t>
      </w:r>
      <w:r w:rsidRPr="00F02F05">
        <w:t>Артёмович,</w:t>
      </w:r>
      <w:r w:rsidR="002C30DA">
        <w:t xml:space="preserve"> </w:t>
      </w:r>
      <w:r w:rsidRPr="00F02F05">
        <w:t>как</w:t>
      </w:r>
      <w:r w:rsidR="002C30DA">
        <w:t xml:space="preserve"> </w:t>
      </w:r>
      <w:r w:rsidRPr="00F02F05">
        <w:t>ведущий</w:t>
      </w:r>
      <w:r w:rsidR="002C30DA">
        <w:t xml:space="preserve"> </w:t>
      </w:r>
      <w:proofErr w:type="spellStart"/>
      <w:r w:rsidRPr="00F02F05">
        <w:t>backend</w:t>
      </w:r>
      <w:proofErr w:type="spellEnd"/>
      <w:r w:rsidRPr="00F02F05">
        <w:t>-разработчик,</w:t>
      </w:r>
      <w:r w:rsidR="002C30DA">
        <w:t xml:space="preserve"> </w:t>
      </w:r>
      <w:r w:rsidRPr="00F02F05">
        <w:t>отвечал</w:t>
      </w:r>
      <w:r w:rsidR="002C30DA">
        <w:t xml:space="preserve"> </w:t>
      </w:r>
      <w:r w:rsidRPr="00F02F05">
        <w:t>за</w:t>
      </w:r>
      <w:r w:rsidR="002C30DA">
        <w:t xml:space="preserve"> </w:t>
      </w:r>
      <w:r w:rsidRPr="00F02F05">
        <w:t>реализацию</w:t>
      </w:r>
      <w:r w:rsidR="002C30DA">
        <w:t xml:space="preserve"> </w:t>
      </w:r>
      <w:r w:rsidRPr="00F02F05">
        <w:t>серверной</w:t>
      </w:r>
      <w:r w:rsidR="002C30DA">
        <w:t xml:space="preserve"> </w:t>
      </w:r>
      <w:r w:rsidRPr="00F02F05">
        <w:t>логики,</w:t>
      </w:r>
      <w:r w:rsidR="002C30DA">
        <w:t xml:space="preserve"> </w:t>
      </w:r>
      <w:r w:rsidRPr="00F02F05">
        <w:t>проектирование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создание</w:t>
      </w:r>
      <w:r w:rsidR="002C30DA">
        <w:t xml:space="preserve"> </w:t>
      </w:r>
      <w:r w:rsidRPr="00F02F05">
        <w:t>API,</w:t>
      </w:r>
      <w:r w:rsidR="002C30DA">
        <w:t xml:space="preserve"> </w:t>
      </w:r>
      <w:r w:rsidRPr="00F02F05">
        <w:t>работу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базой</w:t>
      </w:r>
      <w:r w:rsidR="002C30DA">
        <w:t xml:space="preserve"> </w:t>
      </w:r>
      <w:r w:rsidRPr="00F02F05">
        <w:t>данных,</w:t>
      </w:r>
      <w:r w:rsidR="002C30DA">
        <w:t xml:space="preserve"> </w:t>
      </w:r>
      <w:r w:rsidRPr="00F02F05">
        <w:t>а</w:t>
      </w:r>
      <w:r w:rsidR="002C30DA">
        <w:t xml:space="preserve"> </w:t>
      </w:r>
      <w:r w:rsidRPr="00F02F05">
        <w:t>также</w:t>
      </w:r>
      <w:r w:rsidR="002C30DA">
        <w:t xml:space="preserve"> </w:t>
      </w:r>
      <w:r w:rsidRPr="00F02F05">
        <w:t>за</w:t>
      </w:r>
      <w:r w:rsidR="002C30DA">
        <w:t xml:space="preserve"> </w:t>
      </w:r>
      <w:r w:rsidRPr="00F02F05">
        <w:t>настройку</w:t>
      </w:r>
      <w:r w:rsidR="002C30DA">
        <w:t xml:space="preserve"> </w:t>
      </w:r>
      <w:r w:rsidRPr="00F02F05">
        <w:t>инфраструктуры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развертывание</w:t>
      </w:r>
      <w:r w:rsidR="002C30DA">
        <w:t xml:space="preserve"> </w:t>
      </w:r>
      <w:r w:rsidRPr="00F02F05">
        <w:t>приложения.</w:t>
      </w:r>
    </w:p>
    <w:p w14:paraId="2D003C87" w14:textId="6DBE2CFA" w:rsidR="00F02F05" w:rsidRPr="00F02F05" w:rsidRDefault="00F02F05" w:rsidP="00F02F05">
      <w:pPr>
        <w:pStyle w:val="53"/>
      </w:pPr>
      <w:r w:rsidRPr="00F02F05">
        <w:t>Воробьева</w:t>
      </w:r>
      <w:r w:rsidR="002C30DA">
        <w:t xml:space="preserve"> </w:t>
      </w:r>
      <w:r w:rsidRPr="00F02F05">
        <w:t>Александра</w:t>
      </w:r>
      <w:r w:rsidR="002C30DA">
        <w:t xml:space="preserve"> </w:t>
      </w:r>
      <w:r w:rsidRPr="00F02F05">
        <w:t>Андреевна,</w:t>
      </w:r>
      <w:r w:rsidR="002C30DA">
        <w:t xml:space="preserve"> </w:t>
      </w:r>
      <w:r w:rsidRPr="00F02F05">
        <w:t>как</w:t>
      </w:r>
      <w:r w:rsidR="002C30DA">
        <w:t xml:space="preserve"> </w:t>
      </w:r>
      <w:r w:rsidRPr="00F02F05">
        <w:t>UX/UI</w:t>
      </w:r>
      <w:r w:rsidR="002C30DA">
        <w:t xml:space="preserve"> </w:t>
      </w:r>
      <w:r w:rsidRPr="00F02F05">
        <w:t>дизайнер,</w:t>
      </w:r>
      <w:r w:rsidR="002C30DA">
        <w:t xml:space="preserve"> </w:t>
      </w:r>
      <w:r w:rsidRPr="00F02F05">
        <w:t>занималась</w:t>
      </w:r>
      <w:r w:rsidR="002C30DA">
        <w:t xml:space="preserve"> </w:t>
      </w:r>
      <w:r w:rsidRPr="00F02F05">
        <w:t>всеми</w:t>
      </w:r>
      <w:r w:rsidR="002C30DA">
        <w:t xml:space="preserve"> </w:t>
      </w:r>
      <w:r w:rsidRPr="00F02F05">
        <w:t>аспектами</w:t>
      </w:r>
      <w:r w:rsidR="002C30DA">
        <w:t xml:space="preserve"> </w:t>
      </w:r>
      <w:r w:rsidRPr="00F02F05">
        <w:t>визуального</w:t>
      </w:r>
      <w:r w:rsidR="002C30DA">
        <w:t xml:space="preserve"> </w:t>
      </w:r>
      <w:r w:rsidRPr="00F02F05">
        <w:t>проектирования:</w:t>
      </w:r>
      <w:r w:rsidR="002C30DA">
        <w:t xml:space="preserve"> </w:t>
      </w:r>
      <w:r w:rsidRPr="00F02F05">
        <w:t>от</w:t>
      </w:r>
      <w:r w:rsidR="002C30DA">
        <w:t xml:space="preserve"> </w:t>
      </w:r>
      <w:r w:rsidRPr="00F02F05">
        <w:t>исследования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создания</w:t>
      </w:r>
      <w:r w:rsidR="002C30DA">
        <w:t xml:space="preserve"> </w:t>
      </w:r>
      <w:r w:rsidRPr="00F02F05">
        <w:t>UI</w:t>
      </w:r>
      <w:r w:rsidR="002C30DA">
        <w:t xml:space="preserve"> </w:t>
      </w:r>
      <w:r w:rsidRPr="00F02F05">
        <w:lastRenderedPageBreak/>
        <w:t>Kit</w:t>
      </w:r>
      <w:r w:rsidR="002C30DA">
        <w:t xml:space="preserve"> </w:t>
      </w:r>
      <w:r w:rsidRPr="00F02F05">
        <w:t>до</w:t>
      </w:r>
      <w:r w:rsidR="002C30DA">
        <w:t xml:space="preserve"> </w:t>
      </w:r>
      <w:r w:rsidRPr="00F02F05">
        <w:t>разработки</w:t>
      </w:r>
      <w:r w:rsidR="002C30DA">
        <w:t xml:space="preserve"> </w:t>
      </w:r>
      <w:r w:rsidRPr="00F02F05">
        <w:t>каркасов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финальных</w:t>
      </w:r>
      <w:r w:rsidR="002C30DA">
        <w:t xml:space="preserve"> </w:t>
      </w:r>
      <w:r w:rsidRPr="00F02F05">
        <w:t>дизайн-макетов</w:t>
      </w:r>
      <w:r w:rsidR="002C30DA">
        <w:t xml:space="preserve"> </w:t>
      </w:r>
      <w:r w:rsidRPr="00F02F05">
        <w:t>для</w:t>
      </w:r>
      <w:r w:rsidR="002C30DA">
        <w:t xml:space="preserve"> </w:t>
      </w:r>
      <w:r w:rsidRPr="00F02F05">
        <w:t>всех</w:t>
      </w:r>
      <w:r w:rsidR="002C30DA">
        <w:t xml:space="preserve"> </w:t>
      </w:r>
      <w:r w:rsidRPr="00F02F05">
        <w:t>частей</w:t>
      </w:r>
      <w:r w:rsidR="002C30DA">
        <w:t xml:space="preserve"> </w:t>
      </w:r>
      <w:r w:rsidRPr="00F02F05">
        <w:t>портала.</w:t>
      </w:r>
    </w:p>
    <w:p w14:paraId="7D1ED63D" w14:textId="209B1DBB" w:rsidR="00F02F05" w:rsidRPr="00F02F05" w:rsidRDefault="00F02F05" w:rsidP="00F02F05">
      <w:pPr>
        <w:pStyle w:val="53"/>
      </w:pPr>
      <w:r w:rsidRPr="00F02F05">
        <w:t>Минеева</w:t>
      </w:r>
      <w:r w:rsidR="002C30DA">
        <w:t xml:space="preserve"> </w:t>
      </w:r>
      <w:r w:rsidRPr="00F02F05">
        <w:t>Валентина</w:t>
      </w:r>
      <w:r w:rsidR="002C30DA">
        <w:t xml:space="preserve"> </w:t>
      </w:r>
      <w:r w:rsidRPr="00F02F05">
        <w:t>Николаевна,</w:t>
      </w:r>
      <w:r w:rsidR="002C30DA">
        <w:t xml:space="preserve"> </w:t>
      </w:r>
      <w:r w:rsidRPr="00F02F05">
        <w:t>как</w:t>
      </w:r>
      <w:r w:rsidR="002C30DA">
        <w:t xml:space="preserve"> </w:t>
      </w:r>
      <w:r w:rsidRPr="00F02F05">
        <w:t>аналитик,</w:t>
      </w:r>
      <w:r w:rsidR="002C30DA">
        <w:t xml:space="preserve"> </w:t>
      </w:r>
      <w:r w:rsidRPr="00F02F05">
        <w:t>была</w:t>
      </w:r>
      <w:r w:rsidR="002C30DA">
        <w:t xml:space="preserve"> </w:t>
      </w:r>
      <w:r w:rsidRPr="00F02F05">
        <w:t>ответственна</w:t>
      </w:r>
      <w:r w:rsidR="002C30DA">
        <w:t xml:space="preserve"> </w:t>
      </w:r>
      <w:r w:rsidRPr="00F02F05">
        <w:t>за</w:t>
      </w:r>
      <w:r w:rsidR="002C30DA">
        <w:t xml:space="preserve"> </w:t>
      </w:r>
      <w:r w:rsidRPr="00F02F05">
        <w:t>работу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требованиями,</w:t>
      </w:r>
      <w:r w:rsidR="002C30DA">
        <w:t xml:space="preserve"> </w:t>
      </w:r>
      <w:r w:rsidRPr="00F02F05">
        <w:t>анализ</w:t>
      </w:r>
      <w:r w:rsidR="002C30DA">
        <w:t xml:space="preserve"> </w:t>
      </w:r>
      <w:r w:rsidRPr="00F02F05">
        <w:t>конкурентов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подготовку</w:t>
      </w:r>
      <w:r w:rsidR="002C30DA">
        <w:t xml:space="preserve"> </w:t>
      </w:r>
      <w:r w:rsidRPr="00F02F05">
        <w:t>проектной</w:t>
      </w:r>
      <w:r w:rsidR="002C30DA">
        <w:t xml:space="preserve"> </w:t>
      </w:r>
      <w:r w:rsidRPr="00F02F05">
        <w:t>документации.</w:t>
      </w:r>
      <w:r w:rsidR="002C30DA">
        <w:t xml:space="preserve"> </w:t>
      </w:r>
      <w:r w:rsidRPr="00F02F05">
        <w:t>Впоследствии,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роли</w:t>
      </w:r>
      <w:r w:rsidR="002C30DA">
        <w:t xml:space="preserve"> </w:t>
      </w:r>
      <w:r w:rsidRPr="00F02F05">
        <w:t>тимлида,</w:t>
      </w:r>
      <w:r w:rsidR="002C30DA">
        <w:t xml:space="preserve"> </w:t>
      </w:r>
      <w:r w:rsidRPr="00F02F05">
        <w:t>она</w:t>
      </w:r>
      <w:r w:rsidR="002C30DA">
        <w:t xml:space="preserve"> </w:t>
      </w:r>
      <w:r w:rsidRPr="00F02F05">
        <w:t>координировала</w:t>
      </w:r>
      <w:r w:rsidR="002C30DA">
        <w:t xml:space="preserve"> </w:t>
      </w:r>
      <w:r w:rsidRPr="00F02F05">
        <w:t>весь</w:t>
      </w:r>
      <w:r w:rsidR="002C30DA">
        <w:t xml:space="preserve"> </w:t>
      </w:r>
      <w:r w:rsidRPr="00F02F05">
        <w:t>процесс</w:t>
      </w:r>
      <w:r w:rsidR="002C30DA">
        <w:t xml:space="preserve"> </w:t>
      </w:r>
      <w:r w:rsidRPr="00F02F05">
        <w:t>разработки,</w:t>
      </w:r>
      <w:r w:rsidR="002C30DA">
        <w:t xml:space="preserve"> </w:t>
      </w:r>
      <w:r w:rsidRPr="00F02F05">
        <w:t>управляла</w:t>
      </w:r>
      <w:r w:rsidR="002C30DA">
        <w:t xml:space="preserve"> </w:t>
      </w:r>
      <w:proofErr w:type="spellStart"/>
      <w:r w:rsidRPr="00F02F05">
        <w:t>бэклогом</w:t>
      </w:r>
      <w:proofErr w:type="spellEnd"/>
      <w:r w:rsidRPr="00F02F05">
        <w:t>,</w:t>
      </w:r>
      <w:r w:rsidR="002C30DA">
        <w:t xml:space="preserve"> </w:t>
      </w:r>
      <w:r w:rsidRPr="00F02F05">
        <w:t>отслеживала</w:t>
      </w:r>
      <w:r w:rsidR="002C30DA">
        <w:t xml:space="preserve"> </w:t>
      </w:r>
      <w:r w:rsidRPr="00F02F05">
        <w:t>сроки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обеспечивала</w:t>
      </w:r>
      <w:r w:rsidR="002C30DA">
        <w:t xml:space="preserve"> </w:t>
      </w:r>
      <w:r w:rsidRPr="00F02F05">
        <w:t>коммуникацию.</w:t>
      </w:r>
    </w:p>
    <w:p w14:paraId="230DE224" w14:textId="35C5E61A" w:rsidR="00F02F05" w:rsidRPr="00F02F05" w:rsidRDefault="00F02F05" w:rsidP="00F02F05">
      <w:pPr>
        <w:pStyle w:val="22"/>
      </w:pPr>
      <w:r w:rsidRPr="00F02F05">
        <w:t>Несмотря</w:t>
      </w:r>
      <w:r w:rsidR="002C30DA">
        <w:t xml:space="preserve"> </w:t>
      </w:r>
      <w:r w:rsidRPr="00F02F05">
        <w:t>на</w:t>
      </w:r>
      <w:r w:rsidR="002C30DA">
        <w:t xml:space="preserve"> </w:t>
      </w:r>
      <w:r w:rsidRPr="00F02F05">
        <w:t>четкое</w:t>
      </w:r>
      <w:r w:rsidR="002C30DA">
        <w:t xml:space="preserve"> </w:t>
      </w:r>
      <w:r w:rsidRPr="00F02F05">
        <w:t>разделение</w:t>
      </w:r>
      <w:r w:rsidR="002C30DA">
        <w:t xml:space="preserve"> </w:t>
      </w:r>
      <w:r w:rsidRPr="00F02F05">
        <w:t>основных</w:t>
      </w:r>
      <w:r w:rsidR="002C30DA">
        <w:t xml:space="preserve"> </w:t>
      </w:r>
      <w:r w:rsidRPr="00F02F05">
        <w:t>ролей,</w:t>
      </w:r>
      <w:r w:rsidR="002C30DA">
        <w:t xml:space="preserve"> </w:t>
      </w:r>
      <w:r w:rsidRPr="00F02F05">
        <w:t>команда</w:t>
      </w:r>
      <w:r w:rsidR="002C30DA">
        <w:t xml:space="preserve"> </w:t>
      </w:r>
      <w:r w:rsidRPr="00F02F05">
        <w:t>практиковала</w:t>
      </w:r>
      <w:r w:rsidR="002C30DA">
        <w:t xml:space="preserve"> </w:t>
      </w:r>
      <w:r w:rsidRPr="00F02F05">
        <w:t>тесное</w:t>
      </w:r>
      <w:r w:rsidR="002C30DA">
        <w:t xml:space="preserve"> </w:t>
      </w:r>
      <w:r w:rsidRPr="00F02F05">
        <w:t>взаимодействие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взаимопомощь.</w:t>
      </w:r>
      <w:r w:rsidR="002C30DA">
        <w:t xml:space="preserve"> </w:t>
      </w:r>
      <w:r w:rsidRPr="00F02F05">
        <w:t>Регулярно</w:t>
      </w:r>
      <w:r w:rsidR="002C30DA">
        <w:t xml:space="preserve"> </w:t>
      </w:r>
      <w:r w:rsidRPr="00F02F05">
        <w:t>проводились</w:t>
      </w:r>
      <w:r w:rsidR="002C30DA">
        <w:t xml:space="preserve"> </w:t>
      </w:r>
      <w:r w:rsidRPr="00F02F05">
        <w:t>командные</w:t>
      </w:r>
      <w:r w:rsidR="002C30DA">
        <w:t xml:space="preserve"> </w:t>
      </w:r>
      <w:r w:rsidRPr="00F02F05">
        <w:t>встречи</w:t>
      </w:r>
      <w:r w:rsidR="002C30DA">
        <w:t xml:space="preserve"> </w:t>
      </w:r>
      <w:r w:rsidRPr="00F02F05">
        <w:t>(созвоны)</w:t>
      </w:r>
      <w:r w:rsidR="002C30DA">
        <w:t xml:space="preserve"> </w:t>
      </w:r>
      <w:r w:rsidRPr="00F02F05">
        <w:t>для</w:t>
      </w:r>
      <w:r w:rsidR="002C30DA">
        <w:t xml:space="preserve"> </w:t>
      </w:r>
      <w:r w:rsidRPr="00F02F05">
        <w:t>обсуждения</w:t>
      </w:r>
      <w:r w:rsidR="002C30DA">
        <w:t xml:space="preserve"> </w:t>
      </w:r>
      <w:r w:rsidRPr="00F02F05">
        <w:t>текущего</w:t>
      </w:r>
      <w:r w:rsidR="002C30DA">
        <w:t xml:space="preserve"> </w:t>
      </w:r>
      <w:r w:rsidRPr="00F02F05">
        <w:t>прогресса,</w:t>
      </w:r>
      <w:r w:rsidR="002C30DA">
        <w:t xml:space="preserve"> </w:t>
      </w:r>
      <w:r w:rsidRPr="00F02F05">
        <w:t>возникающих</w:t>
      </w:r>
      <w:r w:rsidR="002C30DA">
        <w:t xml:space="preserve"> </w:t>
      </w:r>
      <w:r w:rsidRPr="00F02F05">
        <w:t>проблем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планирования</w:t>
      </w:r>
      <w:r w:rsidR="002C30DA">
        <w:t xml:space="preserve"> </w:t>
      </w:r>
      <w:r w:rsidRPr="00F02F05">
        <w:t>дальнейших</w:t>
      </w:r>
      <w:r w:rsidR="002C30DA">
        <w:t xml:space="preserve"> </w:t>
      </w:r>
      <w:r w:rsidRPr="00F02F05">
        <w:t>шагов.</w:t>
      </w:r>
      <w:r w:rsidR="002C30DA">
        <w:t xml:space="preserve"> </w:t>
      </w:r>
      <w:r w:rsidRPr="00F02F05">
        <w:t>Такой</w:t>
      </w:r>
      <w:r w:rsidR="002C30DA">
        <w:t xml:space="preserve"> </w:t>
      </w:r>
      <w:r w:rsidRPr="00F02F05">
        <w:t>подход</w:t>
      </w:r>
      <w:r w:rsidR="002C30DA">
        <w:t xml:space="preserve"> </w:t>
      </w:r>
      <w:r w:rsidRPr="00F02F05">
        <w:t>позволял</w:t>
      </w:r>
      <w:r w:rsidR="002C30DA">
        <w:t xml:space="preserve"> </w:t>
      </w:r>
      <w:r w:rsidRPr="00F02F05">
        <w:t>оперативно</w:t>
      </w:r>
      <w:r w:rsidR="002C30DA">
        <w:t xml:space="preserve"> </w:t>
      </w:r>
      <w:r w:rsidRPr="00F02F05">
        <w:t>решать</w:t>
      </w:r>
      <w:r w:rsidR="002C30DA">
        <w:t xml:space="preserve"> </w:t>
      </w:r>
      <w:r w:rsidRPr="00F02F05">
        <w:t>возникающие</w:t>
      </w:r>
      <w:r w:rsidR="002C30DA">
        <w:t xml:space="preserve"> </w:t>
      </w:r>
      <w:r w:rsidRPr="00F02F05">
        <w:t>вопросы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обеспечивать</w:t>
      </w:r>
      <w:r w:rsidR="002C30DA">
        <w:t xml:space="preserve"> </w:t>
      </w:r>
      <w:r w:rsidRPr="00F02F05">
        <w:t>синхронизацию</w:t>
      </w:r>
      <w:r w:rsidR="002C30DA">
        <w:t xml:space="preserve"> </w:t>
      </w:r>
      <w:r w:rsidRPr="00F02F05">
        <w:t>работы</w:t>
      </w:r>
      <w:r w:rsidR="002C30DA">
        <w:t xml:space="preserve"> </w:t>
      </w:r>
      <w:r w:rsidRPr="00F02F05">
        <w:t>всех</w:t>
      </w:r>
      <w:r w:rsidR="002C30DA">
        <w:t xml:space="preserve"> </w:t>
      </w:r>
      <w:r w:rsidRPr="00F02F05">
        <w:t>участников.</w:t>
      </w:r>
    </w:p>
    <w:p w14:paraId="66A93BD8" w14:textId="41FB6FAA" w:rsidR="00F02F05" w:rsidRPr="00F02F05" w:rsidRDefault="00F02F05" w:rsidP="00F02F05">
      <w:pPr>
        <w:pStyle w:val="22"/>
      </w:pPr>
      <w:r w:rsidRPr="00F02F05">
        <w:t>В</w:t>
      </w:r>
      <w:r w:rsidR="002C30DA">
        <w:t xml:space="preserve"> </w:t>
      </w:r>
      <w:r w:rsidRPr="00F02F05">
        <w:t>ходе</w:t>
      </w:r>
      <w:r w:rsidR="002C30DA">
        <w:t xml:space="preserve"> </w:t>
      </w:r>
      <w:r w:rsidRPr="00F02F05">
        <w:t>проекта</w:t>
      </w:r>
      <w:r w:rsidR="002C30DA">
        <w:t xml:space="preserve"> </w:t>
      </w:r>
      <w:r w:rsidRPr="00F02F05">
        <w:t>возникали</w:t>
      </w:r>
      <w:r w:rsidR="002C30DA">
        <w:t xml:space="preserve"> </w:t>
      </w:r>
      <w:r w:rsidRPr="00F02F05">
        <w:t>ситуации,</w:t>
      </w:r>
      <w:r w:rsidR="002C30DA">
        <w:t xml:space="preserve"> </w:t>
      </w:r>
      <w:r w:rsidRPr="00F02F05">
        <w:t>требующие</w:t>
      </w:r>
      <w:r w:rsidR="002C30DA">
        <w:t xml:space="preserve"> </w:t>
      </w:r>
      <w:r w:rsidRPr="00F02F05">
        <w:t>корректировки</w:t>
      </w:r>
      <w:r w:rsidR="002C30DA">
        <w:t xml:space="preserve"> </w:t>
      </w:r>
      <w:r w:rsidRPr="00F02F05">
        <w:t>планов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перераспределения</w:t>
      </w:r>
      <w:r w:rsidR="002C30DA">
        <w:t xml:space="preserve"> </w:t>
      </w:r>
      <w:r w:rsidRPr="00F02F05">
        <w:t>усилий,</w:t>
      </w:r>
      <w:r w:rsidR="002C30DA">
        <w:t xml:space="preserve"> </w:t>
      </w:r>
      <w:r w:rsidRPr="00F02F05">
        <w:t>например,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связи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непредвиденными</w:t>
      </w:r>
      <w:r w:rsidR="002C30DA">
        <w:t xml:space="preserve"> </w:t>
      </w:r>
      <w:r w:rsidRPr="00F02F05">
        <w:t>обстоятельствами,</w:t>
      </w:r>
      <w:r w:rsidR="002C30DA">
        <w:t xml:space="preserve"> </w:t>
      </w:r>
      <w:r w:rsidRPr="00F02F05">
        <w:t>влиявшими</w:t>
      </w:r>
      <w:r w:rsidR="002C30DA">
        <w:t xml:space="preserve"> </w:t>
      </w:r>
      <w:r w:rsidRPr="00F02F05">
        <w:t>на</w:t>
      </w:r>
      <w:r w:rsidR="002C30DA">
        <w:t xml:space="preserve"> </w:t>
      </w:r>
      <w:r w:rsidRPr="00F02F05">
        <w:t>доступность</w:t>
      </w:r>
      <w:r w:rsidR="002C30DA">
        <w:t xml:space="preserve"> </w:t>
      </w:r>
      <w:r w:rsidRPr="00F02F05">
        <w:t>членов</w:t>
      </w:r>
      <w:r w:rsidR="002C30DA">
        <w:t xml:space="preserve"> </w:t>
      </w:r>
      <w:r w:rsidRPr="00F02F05">
        <w:t>команды.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таких</w:t>
      </w:r>
      <w:r w:rsidR="002C30DA">
        <w:t xml:space="preserve"> </w:t>
      </w:r>
      <w:r w:rsidRPr="00F02F05">
        <w:t>случаях</w:t>
      </w:r>
      <w:r w:rsidR="002C30DA">
        <w:t xml:space="preserve"> </w:t>
      </w:r>
      <w:r w:rsidRPr="00F02F05">
        <w:t>тимлид</w:t>
      </w:r>
      <w:r w:rsidR="002C30DA">
        <w:t xml:space="preserve"> </w:t>
      </w:r>
      <w:r w:rsidRPr="00F02F05">
        <w:t>(Минеева</w:t>
      </w:r>
      <w:r w:rsidR="002C30DA">
        <w:t xml:space="preserve"> </w:t>
      </w:r>
      <w:r w:rsidRPr="00F02F05">
        <w:t>В.Н.)</w:t>
      </w:r>
      <w:r w:rsidR="002C30DA">
        <w:t xml:space="preserve"> </w:t>
      </w:r>
      <w:r w:rsidRPr="00F02F05">
        <w:t>совместно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командой</w:t>
      </w:r>
      <w:r w:rsidR="002C30DA">
        <w:t xml:space="preserve"> </w:t>
      </w:r>
      <w:r w:rsidRPr="00F02F05">
        <w:t>пересматривала</w:t>
      </w:r>
      <w:r w:rsidR="002C30DA">
        <w:t xml:space="preserve"> </w:t>
      </w:r>
      <w:r w:rsidRPr="00F02F05">
        <w:t>приоритеты</w:t>
      </w:r>
      <w:r w:rsidR="002C30DA">
        <w:t xml:space="preserve"> </w:t>
      </w:r>
      <w:r w:rsidRPr="00F02F05">
        <w:t>задач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сроки</w:t>
      </w:r>
      <w:r w:rsidR="002C30DA">
        <w:t xml:space="preserve"> </w:t>
      </w:r>
      <w:r w:rsidRPr="00F02F05">
        <w:t>их</w:t>
      </w:r>
      <w:r w:rsidR="002C30DA">
        <w:t xml:space="preserve"> </w:t>
      </w:r>
      <w:r w:rsidRPr="00F02F05">
        <w:t>выполнения,</w:t>
      </w:r>
      <w:r w:rsidR="002C30DA">
        <w:t xml:space="preserve"> </w:t>
      </w:r>
      <w:r w:rsidRPr="00F02F05">
        <w:t>стараясь</w:t>
      </w:r>
      <w:r w:rsidR="002C30DA">
        <w:t xml:space="preserve"> </w:t>
      </w:r>
      <w:r w:rsidRPr="00F02F05">
        <w:t>минимизировать</w:t>
      </w:r>
      <w:r w:rsidR="002C30DA">
        <w:t xml:space="preserve"> </w:t>
      </w:r>
      <w:r w:rsidRPr="00F02F05">
        <w:t>влияние</w:t>
      </w:r>
      <w:r w:rsidR="002C30DA">
        <w:t xml:space="preserve"> </w:t>
      </w:r>
      <w:r w:rsidRPr="00F02F05">
        <w:t>на</w:t>
      </w:r>
      <w:r w:rsidR="002C30DA">
        <w:t xml:space="preserve"> </w:t>
      </w:r>
      <w:r w:rsidRPr="00F02F05">
        <w:t>общий</w:t>
      </w:r>
      <w:r w:rsidR="002C30DA">
        <w:t xml:space="preserve"> </w:t>
      </w:r>
      <w:r w:rsidRPr="00F02F05">
        <w:t>ход</w:t>
      </w:r>
      <w:r w:rsidR="002C30DA">
        <w:t xml:space="preserve"> </w:t>
      </w:r>
      <w:r w:rsidRPr="00F02F05">
        <w:t>проекта.</w:t>
      </w:r>
      <w:r w:rsidR="002C30DA">
        <w:t xml:space="preserve"> </w:t>
      </w:r>
      <w:r w:rsidRPr="00F02F05">
        <w:t>Опыт</w:t>
      </w:r>
      <w:r w:rsidR="002C30DA">
        <w:t xml:space="preserve"> </w:t>
      </w:r>
      <w:r w:rsidRPr="00F02F05">
        <w:t>планирования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гибкость</w:t>
      </w:r>
      <w:r w:rsidR="002C30DA">
        <w:t xml:space="preserve"> </w:t>
      </w:r>
      <w:r w:rsidRPr="00F02F05">
        <w:t>методологии</w:t>
      </w:r>
      <w:r w:rsidR="002C30DA">
        <w:t xml:space="preserve"> </w:t>
      </w:r>
      <w:proofErr w:type="spellStart"/>
      <w:r w:rsidRPr="00F02F05">
        <w:t>Agile</w:t>
      </w:r>
      <w:proofErr w:type="spellEnd"/>
      <w:r w:rsidR="002C30DA">
        <w:t xml:space="preserve"> </w:t>
      </w:r>
      <w:r w:rsidRPr="00F02F05">
        <w:t>позволили</w:t>
      </w:r>
      <w:r w:rsidR="002C30DA">
        <w:t xml:space="preserve"> </w:t>
      </w:r>
      <w:r w:rsidRPr="00F02F05">
        <w:t>успешно</w:t>
      </w:r>
      <w:r w:rsidR="002C30DA">
        <w:t xml:space="preserve"> </w:t>
      </w:r>
      <w:r w:rsidRPr="00F02F05">
        <w:t>справляться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подобными</w:t>
      </w:r>
      <w:r w:rsidR="002C30DA">
        <w:t xml:space="preserve"> </w:t>
      </w:r>
      <w:r w:rsidRPr="00F02F05">
        <w:t>вызовами.</w:t>
      </w:r>
    </w:p>
    <w:p w14:paraId="0569B33A" w14:textId="49D0EFAE" w:rsidR="00F02F05" w:rsidRPr="00F02F05" w:rsidRDefault="00F02F05" w:rsidP="00F02F05">
      <w:pPr>
        <w:pStyle w:val="22"/>
      </w:pPr>
      <w:r w:rsidRPr="00F02F05">
        <w:t>Таким</w:t>
      </w:r>
      <w:r w:rsidR="002C30DA">
        <w:t xml:space="preserve"> </w:t>
      </w:r>
      <w:r w:rsidRPr="00F02F05">
        <w:t>образом,</w:t>
      </w:r>
      <w:r w:rsidR="002C30DA">
        <w:t xml:space="preserve"> </w:t>
      </w:r>
      <w:r w:rsidRPr="00F02F05">
        <w:t>планирование</w:t>
      </w:r>
      <w:r w:rsidR="002C30DA">
        <w:t xml:space="preserve"> </w:t>
      </w:r>
      <w:r w:rsidRPr="00F02F05">
        <w:t>деятельности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распределение</w:t>
      </w:r>
      <w:r w:rsidR="002C30DA">
        <w:t xml:space="preserve"> </w:t>
      </w:r>
      <w:r w:rsidRPr="00F02F05">
        <w:t>задач</w:t>
      </w:r>
      <w:r w:rsidR="002C30DA">
        <w:t xml:space="preserve"> </w:t>
      </w:r>
      <w:r w:rsidRPr="00F02F05">
        <w:t>были</w:t>
      </w:r>
      <w:r w:rsidR="002C30DA">
        <w:t xml:space="preserve"> </w:t>
      </w:r>
      <w:r w:rsidRPr="00F02F05">
        <w:t>организованы</w:t>
      </w:r>
      <w:r w:rsidR="002C30DA">
        <w:t xml:space="preserve"> </w:t>
      </w:r>
      <w:r w:rsidRPr="00F02F05">
        <w:t>таким</w:t>
      </w:r>
      <w:r w:rsidR="002C30DA">
        <w:t xml:space="preserve"> </w:t>
      </w:r>
      <w:r w:rsidRPr="00F02F05">
        <w:t>образом,</w:t>
      </w:r>
      <w:r w:rsidR="002C30DA">
        <w:t xml:space="preserve"> </w:t>
      </w:r>
      <w:r w:rsidRPr="00F02F05">
        <w:t>чтобы</w:t>
      </w:r>
      <w:r w:rsidR="002C30DA">
        <w:t xml:space="preserve"> </w:t>
      </w:r>
      <w:r w:rsidRPr="00F02F05">
        <w:t>обеспечить</w:t>
      </w:r>
      <w:r w:rsidR="002C30DA">
        <w:t xml:space="preserve"> </w:t>
      </w:r>
      <w:r w:rsidRPr="00F02F05">
        <w:t>планомерную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эффективную</w:t>
      </w:r>
      <w:r w:rsidR="002C30DA">
        <w:t xml:space="preserve"> </w:t>
      </w:r>
      <w:r w:rsidRPr="00F02F05">
        <w:t>разработку</w:t>
      </w:r>
      <w:r w:rsidR="002C30DA">
        <w:t xml:space="preserve"> </w:t>
      </w:r>
      <w:r w:rsidRPr="00F02F05">
        <w:t>портала</w:t>
      </w:r>
      <w:r w:rsidR="002C30DA">
        <w:t xml:space="preserve"> </w:t>
      </w:r>
      <w:r w:rsidR="00631468">
        <w:t>«</w:t>
      </w:r>
      <w:r w:rsidRPr="00F02F05">
        <w:t>Лига</w:t>
      </w:r>
      <w:r w:rsidR="002C30DA">
        <w:t xml:space="preserve"> </w:t>
      </w:r>
      <w:r w:rsidRPr="00F02F05">
        <w:t>Речи</w:t>
      </w:r>
      <w:r w:rsidR="00631468">
        <w:t>»</w:t>
      </w:r>
      <w:r w:rsidR="002C30DA">
        <w:t xml:space="preserve"> </w:t>
      </w:r>
      <w:r w:rsidRPr="00F02F05">
        <w:t>в</w:t>
      </w:r>
      <w:r w:rsidR="002C30DA">
        <w:t xml:space="preserve"> </w:t>
      </w:r>
      <w:r w:rsidRPr="00F02F05">
        <w:t>соответствии</w:t>
      </w:r>
      <w:r w:rsidR="002C30DA">
        <w:t xml:space="preserve"> </w:t>
      </w:r>
      <w:r w:rsidRPr="00F02F05">
        <w:t>с</w:t>
      </w:r>
      <w:r w:rsidR="002C30DA">
        <w:t xml:space="preserve"> </w:t>
      </w:r>
      <w:r w:rsidRPr="00F02F05">
        <w:t>поставленными</w:t>
      </w:r>
      <w:r w:rsidR="002C30DA">
        <w:t xml:space="preserve"> </w:t>
      </w:r>
      <w:r w:rsidRPr="00F02F05">
        <w:t>целями</w:t>
      </w:r>
      <w:r w:rsidR="002C30DA">
        <w:t xml:space="preserve"> </w:t>
      </w:r>
      <w:r w:rsidRPr="00F02F05">
        <w:t>и</w:t>
      </w:r>
      <w:r w:rsidR="002C30DA">
        <w:t xml:space="preserve"> </w:t>
      </w:r>
      <w:r w:rsidRPr="00F02F05">
        <w:t>требованиями.</w:t>
      </w:r>
    </w:p>
    <w:p w14:paraId="6CB32249" w14:textId="77777777" w:rsidR="006559AE" w:rsidRDefault="006559AE" w:rsidP="00127886">
      <w:pPr>
        <w:pStyle w:val="110"/>
      </w:pPr>
      <w:bookmarkStart w:id="28" w:name="_Toc8214335"/>
      <w:bookmarkStart w:id="29" w:name="_Toc164096968"/>
      <w:bookmarkStart w:id="30" w:name="_Toc196860986"/>
      <w:bookmarkStart w:id="31" w:name="_Toc196862099"/>
      <w:bookmarkStart w:id="32" w:name="_Toc196862361"/>
      <w:bookmarkStart w:id="33" w:name="_Toc196862599"/>
      <w:bookmarkStart w:id="34" w:name="_Toc196862850"/>
      <w:bookmarkStart w:id="35" w:name="_Toc196863068"/>
      <w:bookmarkStart w:id="36" w:name="_Toc200532268"/>
      <w:r>
        <w:lastRenderedPageBreak/>
        <w:t>З</w:t>
      </w:r>
      <w:r w:rsidR="00B26509">
        <w:t>АКЛЮЧЕНИЕ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4CA5F708" w14:textId="116DB851" w:rsidR="008A1B98" w:rsidRPr="008A1B98" w:rsidRDefault="008A1B98" w:rsidP="008A1B98">
      <w:pPr>
        <w:pStyle w:val="22"/>
      </w:pPr>
      <w:r w:rsidRPr="008A1B98">
        <w:t>В</w:t>
      </w:r>
      <w:r w:rsidR="002C30DA">
        <w:t xml:space="preserve"> </w:t>
      </w:r>
      <w:r w:rsidRPr="008A1B98">
        <w:t>результате</w:t>
      </w:r>
      <w:r w:rsidR="002C30DA">
        <w:t xml:space="preserve"> </w:t>
      </w:r>
      <w:r w:rsidRPr="008A1B98">
        <w:t>выполнения</w:t>
      </w:r>
      <w:r w:rsidR="002C30DA">
        <w:t xml:space="preserve"> </w:t>
      </w:r>
      <w:r w:rsidRPr="008A1B98">
        <w:t>проекта</w:t>
      </w:r>
      <w:r w:rsidR="002C30DA">
        <w:t xml:space="preserve"> </w:t>
      </w:r>
      <w:r w:rsidRPr="008A1B98">
        <w:t>командой</w:t>
      </w:r>
      <w:r w:rsidR="002C30DA">
        <w:t xml:space="preserve"> </w:t>
      </w:r>
      <w:r w:rsidR="00631468">
        <w:t>«</w:t>
      </w:r>
      <w:proofErr w:type="spellStart"/>
      <w:r w:rsidRPr="008A1B98">
        <w:t>NoWater</w:t>
      </w:r>
      <w:proofErr w:type="spellEnd"/>
      <w:r w:rsidR="00631468">
        <w:t>»</w:t>
      </w:r>
      <w:r w:rsidR="002C30DA">
        <w:t xml:space="preserve"> </w:t>
      </w:r>
      <w:r w:rsidRPr="008A1B98">
        <w:t>был</w:t>
      </w:r>
      <w:r w:rsidR="002C30DA">
        <w:t xml:space="preserve"> </w:t>
      </w:r>
      <w:r w:rsidRPr="008A1B98">
        <w:t>разработан</w:t>
      </w:r>
      <w:r w:rsidR="002C30DA">
        <w:t xml:space="preserve"> </w:t>
      </w:r>
      <w:r w:rsidRPr="008A1B98">
        <w:t>веб-портал</w:t>
      </w:r>
      <w:r w:rsidR="002C30DA">
        <w:t xml:space="preserve"> </w:t>
      </w:r>
      <w:r w:rsidR="00631468">
        <w:t>«</w:t>
      </w:r>
      <w:r w:rsidRPr="008A1B98">
        <w:t>Лига</w:t>
      </w:r>
      <w:r w:rsidR="002C30DA">
        <w:t xml:space="preserve"> </w:t>
      </w:r>
      <w:r w:rsidRPr="008A1B98">
        <w:t>Речи</w:t>
      </w:r>
      <w:r w:rsidR="00631468">
        <w:t>»</w:t>
      </w:r>
      <w:r w:rsidRPr="008A1B98">
        <w:t>,</w:t>
      </w:r>
      <w:r w:rsidR="002C30DA">
        <w:t xml:space="preserve"> </w:t>
      </w:r>
      <w:r w:rsidRPr="008A1B98">
        <w:t>предназначенный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организации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управления</w:t>
      </w:r>
      <w:r w:rsidR="002C30DA">
        <w:t xml:space="preserve"> </w:t>
      </w:r>
      <w:r w:rsidRPr="008A1B98">
        <w:t>сообществом</w:t>
      </w:r>
      <w:r w:rsidR="002C30DA">
        <w:t xml:space="preserve"> </w:t>
      </w:r>
      <w:r w:rsidRPr="008A1B98">
        <w:t>людей,</w:t>
      </w:r>
      <w:r w:rsidR="002C30DA">
        <w:t xml:space="preserve"> </w:t>
      </w:r>
      <w:r w:rsidRPr="008A1B98">
        <w:t>занимающихся</w:t>
      </w:r>
      <w:r w:rsidR="002C30DA">
        <w:t xml:space="preserve"> </w:t>
      </w:r>
      <w:r w:rsidRPr="008A1B98">
        <w:t>развитием</w:t>
      </w:r>
      <w:r w:rsidR="002C30DA">
        <w:t xml:space="preserve"> </w:t>
      </w:r>
      <w:r w:rsidRPr="008A1B98">
        <w:t>гибких</w:t>
      </w:r>
      <w:r w:rsidR="002C30DA">
        <w:t xml:space="preserve"> </w:t>
      </w:r>
      <w:r w:rsidRPr="008A1B98">
        <w:t>навыков.</w:t>
      </w:r>
      <w:r w:rsidR="002C30DA">
        <w:t xml:space="preserve"> </w:t>
      </w:r>
      <w:r w:rsidRPr="008A1B98">
        <w:t>Программный</w:t>
      </w:r>
      <w:r w:rsidR="002C30DA">
        <w:t xml:space="preserve"> </w:t>
      </w:r>
      <w:r w:rsidRPr="008A1B98">
        <w:t>продукт</w:t>
      </w:r>
      <w:r w:rsidR="002C30DA">
        <w:t xml:space="preserve"> </w:t>
      </w:r>
      <w:r w:rsidRPr="008A1B98">
        <w:t>соответствует</w:t>
      </w:r>
      <w:r w:rsidR="002C30DA">
        <w:t xml:space="preserve"> </w:t>
      </w:r>
      <w:r w:rsidRPr="008A1B98">
        <w:t>основным</w:t>
      </w:r>
      <w:r w:rsidR="002C30DA">
        <w:t xml:space="preserve"> </w:t>
      </w:r>
      <w:r w:rsidRPr="008A1B98">
        <w:t>целям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задачам,</w:t>
      </w:r>
      <w:r w:rsidR="002C30DA">
        <w:t xml:space="preserve"> </w:t>
      </w:r>
      <w:r w:rsidRPr="008A1B98">
        <w:t>поставленным</w:t>
      </w:r>
      <w:r w:rsidR="002C30DA">
        <w:t xml:space="preserve"> </w:t>
      </w:r>
      <w:r w:rsidRPr="008A1B98">
        <w:t>в</w:t>
      </w:r>
      <w:r w:rsidR="002C30DA">
        <w:t xml:space="preserve"> </w:t>
      </w:r>
      <w:r w:rsidRPr="008A1B98">
        <w:t>техническом</w:t>
      </w:r>
      <w:r w:rsidR="002C30DA">
        <w:t xml:space="preserve"> </w:t>
      </w:r>
      <w:r w:rsidRPr="008A1B98">
        <w:t>задании,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предоставляет</w:t>
      </w:r>
      <w:r w:rsidR="002C30DA">
        <w:t xml:space="preserve"> </w:t>
      </w:r>
      <w:r w:rsidRPr="008A1B98">
        <w:t>платформу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привлечения</w:t>
      </w:r>
      <w:r w:rsidR="002C30DA">
        <w:t xml:space="preserve"> </w:t>
      </w:r>
      <w:r w:rsidRPr="008A1B98">
        <w:t>новых</w:t>
      </w:r>
      <w:r w:rsidR="002C30DA">
        <w:t xml:space="preserve"> </w:t>
      </w:r>
      <w:r w:rsidRPr="008A1B98">
        <w:t>участников,</w:t>
      </w:r>
      <w:r w:rsidR="002C30DA">
        <w:t xml:space="preserve"> </w:t>
      </w:r>
      <w:r w:rsidRPr="008A1B98">
        <w:t>систематизации</w:t>
      </w:r>
      <w:r w:rsidR="002C30DA">
        <w:t xml:space="preserve"> </w:t>
      </w:r>
      <w:r w:rsidRPr="008A1B98">
        <w:t>мероприятий,</w:t>
      </w:r>
      <w:r w:rsidR="002C30DA">
        <w:t xml:space="preserve"> </w:t>
      </w:r>
      <w:r w:rsidRPr="008A1B98">
        <w:t>отслеживания</w:t>
      </w:r>
      <w:r w:rsidR="002C30DA">
        <w:t xml:space="preserve"> </w:t>
      </w:r>
      <w:r w:rsidRPr="008A1B98">
        <w:t>прогресса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формирования</w:t>
      </w:r>
      <w:r w:rsidR="002C30DA">
        <w:t xml:space="preserve"> </w:t>
      </w:r>
      <w:r w:rsidRPr="008A1B98">
        <w:t>экосистемы</w:t>
      </w:r>
      <w:r w:rsidR="002C30DA">
        <w:t xml:space="preserve"> </w:t>
      </w:r>
      <w:r w:rsidRPr="008A1B98">
        <w:t>проектов.</w:t>
      </w:r>
    </w:p>
    <w:p w14:paraId="1602D0F7" w14:textId="5729D5F6" w:rsidR="008A1B98" w:rsidRPr="008A1B98" w:rsidRDefault="008A1B98" w:rsidP="008A1B98">
      <w:pPr>
        <w:pStyle w:val="22"/>
      </w:pPr>
      <w:r w:rsidRPr="008A1B98">
        <w:t>Разработанный</w:t>
      </w:r>
      <w:r w:rsidR="002C30DA">
        <w:t xml:space="preserve"> </w:t>
      </w:r>
      <w:r w:rsidRPr="008A1B98">
        <w:t>портал</w:t>
      </w:r>
      <w:r w:rsidR="002C30DA">
        <w:t xml:space="preserve"> </w:t>
      </w:r>
      <w:r w:rsidRPr="008A1B98">
        <w:t>в</w:t>
      </w:r>
      <w:r w:rsidR="002C30DA">
        <w:t xml:space="preserve"> </w:t>
      </w:r>
      <w:r w:rsidRPr="008A1B98">
        <w:t>значительной</w:t>
      </w:r>
      <w:r w:rsidR="002C30DA">
        <w:t xml:space="preserve"> </w:t>
      </w:r>
      <w:r w:rsidRPr="008A1B98">
        <w:t>степени</w:t>
      </w:r>
      <w:r w:rsidR="002C30DA">
        <w:t xml:space="preserve"> </w:t>
      </w:r>
      <w:r w:rsidRPr="008A1B98">
        <w:t>отвечает</w:t>
      </w:r>
      <w:r w:rsidR="002C30DA">
        <w:t xml:space="preserve"> </w:t>
      </w:r>
      <w:r w:rsidRPr="008A1B98">
        <w:t>требованиям,</w:t>
      </w:r>
      <w:r w:rsidR="002C30DA">
        <w:t xml:space="preserve"> </w:t>
      </w:r>
      <w:r w:rsidRPr="008A1B98">
        <w:t>выдвинутым</w:t>
      </w:r>
      <w:r w:rsidR="002C30DA">
        <w:t xml:space="preserve"> </w:t>
      </w:r>
      <w:r w:rsidRPr="008A1B98">
        <w:t>заказчиком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предполагаемым</w:t>
      </w:r>
      <w:r w:rsidR="002C30DA">
        <w:t xml:space="preserve"> </w:t>
      </w:r>
      <w:r w:rsidRPr="008A1B98">
        <w:t>пользователям.</w:t>
      </w:r>
      <w:r w:rsidR="002C30DA">
        <w:t xml:space="preserve"> </w:t>
      </w:r>
      <w:r w:rsidRPr="008A1B98">
        <w:t>Были</w:t>
      </w:r>
      <w:r w:rsidR="002C30DA">
        <w:t xml:space="preserve"> </w:t>
      </w:r>
      <w:r w:rsidRPr="008A1B98">
        <w:t>реализованы</w:t>
      </w:r>
      <w:r w:rsidR="002C30DA">
        <w:t xml:space="preserve"> </w:t>
      </w:r>
      <w:r w:rsidRPr="008A1B98">
        <w:t>ключевые</w:t>
      </w:r>
      <w:r w:rsidR="002C30DA">
        <w:t xml:space="preserve"> </w:t>
      </w:r>
      <w:r w:rsidRPr="008A1B98">
        <w:t>компоненты</w:t>
      </w:r>
      <w:r w:rsidR="002C30DA">
        <w:t xml:space="preserve"> </w:t>
      </w:r>
      <w:r w:rsidRPr="008A1B98">
        <w:t>системы:</w:t>
      </w:r>
      <w:r w:rsidR="002C30DA">
        <w:t xml:space="preserve"> </w:t>
      </w:r>
      <w:r w:rsidRPr="008A1B98">
        <w:t>публичная</w:t>
      </w:r>
      <w:r w:rsidR="002C30DA">
        <w:t xml:space="preserve"> </w:t>
      </w:r>
      <w:r w:rsidR="00631468">
        <w:t>«</w:t>
      </w:r>
      <w:r w:rsidRPr="008A1B98">
        <w:t>Витрина</w:t>
      </w:r>
      <w:r w:rsidR="002C30DA">
        <w:t xml:space="preserve"> </w:t>
      </w:r>
      <w:r w:rsidRPr="008A1B98">
        <w:t>сайта</w:t>
      </w:r>
      <w:r w:rsidR="00631468">
        <w:t>»</w:t>
      </w:r>
      <w:r w:rsidRPr="008A1B98">
        <w:t>,</w:t>
      </w:r>
      <w:r w:rsidR="002C30DA">
        <w:t xml:space="preserve"> </w:t>
      </w:r>
      <w:r w:rsidRPr="008A1B98">
        <w:t>предоставляющая</w:t>
      </w:r>
      <w:r w:rsidR="002C30DA">
        <w:t xml:space="preserve"> </w:t>
      </w:r>
      <w:r w:rsidRPr="008A1B98">
        <w:t>информацию</w:t>
      </w:r>
      <w:r w:rsidR="002C30DA">
        <w:t xml:space="preserve"> </w:t>
      </w:r>
      <w:r w:rsidRPr="008A1B98">
        <w:t>о</w:t>
      </w:r>
      <w:r w:rsidR="002C30DA">
        <w:t xml:space="preserve"> </w:t>
      </w:r>
      <w:r w:rsidRPr="008A1B98">
        <w:t>деятельности</w:t>
      </w:r>
      <w:r w:rsidR="002C30DA">
        <w:t xml:space="preserve"> </w:t>
      </w:r>
      <w:r w:rsidR="00631468">
        <w:t>«</w:t>
      </w:r>
      <w:r w:rsidRPr="008A1B98">
        <w:t>Лиги</w:t>
      </w:r>
      <w:r w:rsidR="002C30DA">
        <w:t xml:space="preserve"> </w:t>
      </w:r>
      <w:r w:rsidRPr="008A1B98">
        <w:t>Речи</w:t>
      </w:r>
      <w:r w:rsidR="00631468">
        <w:t>»</w:t>
      </w:r>
      <w:r w:rsidRPr="008A1B98">
        <w:t>;</w:t>
      </w:r>
      <w:r w:rsidR="002C30DA">
        <w:t xml:space="preserve"> </w:t>
      </w:r>
      <w:r w:rsidRPr="008A1B98">
        <w:t>многофункциональная</w:t>
      </w:r>
      <w:r w:rsidR="002C30DA">
        <w:t xml:space="preserve"> </w:t>
      </w:r>
      <w:r w:rsidR="00631468">
        <w:t>«</w:t>
      </w:r>
      <w:r w:rsidRPr="008A1B98">
        <w:t>Админка</w:t>
      </w:r>
      <w:r w:rsidR="002C30DA">
        <w:t xml:space="preserve"> </w:t>
      </w:r>
      <w:r w:rsidRPr="008A1B98">
        <w:t>сайта</w:t>
      </w:r>
      <w:r w:rsidR="00631468">
        <w:t>»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управления</w:t>
      </w:r>
      <w:r w:rsidR="002C30DA">
        <w:t xml:space="preserve"> </w:t>
      </w:r>
      <w:r w:rsidRPr="008A1B98">
        <w:t>контентом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настройками;</w:t>
      </w:r>
      <w:r w:rsidR="002C30DA">
        <w:t xml:space="preserve"> </w:t>
      </w:r>
      <w:r w:rsidRPr="008A1B98">
        <w:t>а</w:t>
      </w:r>
      <w:r w:rsidR="002C30DA">
        <w:t xml:space="preserve"> </w:t>
      </w:r>
      <w:r w:rsidRPr="008A1B98">
        <w:t>также</w:t>
      </w:r>
      <w:r w:rsidR="002C30DA">
        <w:t xml:space="preserve"> </w:t>
      </w:r>
      <w:r w:rsidRPr="008A1B98">
        <w:t>система</w:t>
      </w:r>
      <w:r w:rsidR="002C30DA">
        <w:t xml:space="preserve"> </w:t>
      </w:r>
      <w:r w:rsidR="00631468">
        <w:t>«</w:t>
      </w:r>
      <w:r w:rsidRPr="008A1B98">
        <w:t>Аккаунтов</w:t>
      </w:r>
      <w:r w:rsidR="002C30DA">
        <w:t xml:space="preserve"> </w:t>
      </w:r>
      <w:r w:rsidRPr="008A1B98">
        <w:t>участников</w:t>
      </w:r>
      <w:r w:rsidR="00631468">
        <w:t>»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пятью</w:t>
      </w:r>
      <w:r w:rsidR="002C30DA">
        <w:t xml:space="preserve"> </w:t>
      </w:r>
      <w:r w:rsidRPr="008A1B98">
        <w:t>уровнями</w:t>
      </w:r>
      <w:r w:rsidR="002C30DA">
        <w:t xml:space="preserve"> </w:t>
      </w:r>
      <w:r w:rsidRPr="008A1B98">
        <w:t>доступа,</w:t>
      </w:r>
      <w:r w:rsidR="002C30DA">
        <w:t xml:space="preserve"> </w:t>
      </w:r>
      <w:r w:rsidRPr="008A1B98">
        <w:t>обеспечивающая</w:t>
      </w:r>
      <w:r w:rsidR="002C30DA">
        <w:t xml:space="preserve"> </w:t>
      </w:r>
      <w:r w:rsidRPr="008A1B98">
        <w:t>различные</w:t>
      </w:r>
      <w:r w:rsidR="002C30DA">
        <w:t xml:space="preserve"> </w:t>
      </w:r>
      <w:r w:rsidRPr="008A1B98">
        <w:t>сценарии</w:t>
      </w:r>
      <w:r w:rsidR="002C30DA">
        <w:t xml:space="preserve"> </w:t>
      </w:r>
      <w:r w:rsidRPr="008A1B98">
        <w:t>взаимодействия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порталом.</w:t>
      </w:r>
      <w:r w:rsidR="002C30DA">
        <w:t xml:space="preserve"> </w:t>
      </w:r>
      <w:r w:rsidRPr="008A1B98">
        <w:t>Функционал</w:t>
      </w:r>
      <w:r w:rsidR="002C30DA">
        <w:t xml:space="preserve"> </w:t>
      </w:r>
      <w:r w:rsidRPr="008A1B98">
        <w:t>личных</w:t>
      </w:r>
      <w:r w:rsidR="002C30DA">
        <w:t xml:space="preserve"> </w:t>
      </w:r>
      <w:r w:rsidRPr="008A1B98">
        <w:t>кабинетов</w:t>
      </w:r>
      <w:r w:rsidR="002C30DA">
        <w:t xml:space="preserve"> </w:t>
      </w:r>
      <w:r w:rsidRPr="008A1B98">
        <w:t>позволяет</w:t>
      </w:r>
      <w:r w:rsidR="002C30DA">
        <w:t xml:space="preserve"> </w:t>
      </w:r>
      <w:r w:rsidRPr="008A1B98">
        <w:t>пользователям</w:t>
      </w:r>
      <w:r w:rsidR="002C30DA">
        <w:t xml:space="preserve"> </w:t>
      </w:r>
      <w:r w:rsidRPr="008A1B98">
        <w:t>просматривать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регистрироваться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мероприятия,</w:t>
      </w:r>
      <w:r w:rsidR="002C30DA">
        <w:t xml:space="preserve"> </w:t>
      </w:r>
      <w:r w:rsidRPr="008A1B98">
        <w:t>отслеживать</w:t>
      </w:r>
      <w:r w:rsidR="002C30DA">
        <w:t xml:space="preserve"> </w:t>
      </w:r>
      <w:r w:rsidRPr="008A1B98">
        <w:t>свой</w:t>
      </w:r>
      <w:r w:rsidR="002C30DA">
        <w:t xml:space="preserve"> </w:t>
      </w:r>
      <w:r w:rsidRPr="008A1B98">
        <w:t>прогресс</w:t>
      </w:r>
      <w:r w:rsidR="002C30DA">
        <w:t xml:space="preserve"> </w:t>
      </w:r>
      <w:r w:rsidRPr="008A1B98">
        <w:t>в</w:t>
      </w:r>
      <w:r w:rsidR="002C30DA">
        <w:t xml:space="preserve"> </w:t>
      </w:r>
      <w:r w:rsidRPr="008A1B98">
        <w:t>развитии</w:t>
      </w:r>
      <w:r w:rsidR="002C30DA">
        <w:t xml:space="preserve"> </w:t>
      </w:r>
      <w:r w:rsidRPr="008A1B98">
        <w:t>навыков,</w:t>
      </w:r>
      <w:r w:rsidR="002C30DA">
        <w:t xml:space="preserve"> </w:t>
      </w:r>
      <w:r w:rsidRPr="008A1B98">
        <w:t>получать</w:t>
      </w:r>
      <w:r w:rsidR="002C30DA">
        <w:t xml:space="preserve"> </w:t>
      </w:r>
      <w:r w:rsidRPr="008A1B98">
        <w:t>награды,</w:t>
      </w:r>
      <w:r w:rsidR="002C30DA">
        <w:t xml:space="preserve"> </w:t>
      </w:r>
      <w:r w:rsidRPr="008A1B98">
        <w:t>участвовать</w:t>
      </w:r>
      <w:r w:rsidR="002C30DA">
        <w:t xml:space="preserve"> </w:t>
      </w:r>
      <w:r w:rsidRPr="008A1B98">
        <w:t>в</w:t>
      </w:r>
      <w:r w:rsidR="002C30DA">
        <w:t xml:space="preserve"> </w:t>
      </w:r>
      <w:r w:rsidRPr="008A1B98">
        <w:t>нетворкинге,</w:t>
      </w:r>
      <w:r w:rsidR="002C30DA">
        <w:t xml:space="preserve"> </w:t>
      </w:r>
      <w:r w:rsidRPr="008A1B98">
        <w:t>а</w:t>
      </w:r>
      <w:r w:rsidR="002C30DA">
        <w:t xml:space="preserve"> </w:t>
      </w:r>
      <w:r w:rsidRPr="008A1B98">
        <w:t>пользователям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ролями</w:t>
      </w:r>
      <w:r w:rsidR="002C30DA">
        <w:t xml:space="preserve"> </w:t>
      </w:r>
      <w:r w:rsidR="00631468">
        <w:t>«</w:t>
      </w:r>
      <w:r w:rsidRPr="008A1B98">
        <w:t>Куратор</w:t>
      </w:r>
      <w:r w:rsidR="00631468">
        <w:t>»</w:t>
      </w:r>
      <w:r w:rsidR="002C30DA">
        <w:t xml:space="preserve"> </w:t>
      </w:r>
      <w:r w:rsidRPr="008A1B98">
        <w:t>и</w:t>
      </w:r>
      <w:r w:rsidR="002C30DA">
        <w:t xml:space="preserve"> </w:t>
      </w:r>
      <w:r w:rsidR="00631468">
        <w:t>«</w:t>
      </w:r>
      <w:r w:rsidRPr="008A1B98">
        <w:t>Лидер</w:t>
      </w:r>
      <w:r w:rsidR="00631468">
        <w:t>»</w:t>
      </w:r>
      <w:r w:rsidR="002C30DA">
        <w:t xml:space="preserve"> </w:t>
      </w:r>
      <w:r w:rsidRPr="008A1B98">
        <w:t>–</w:t>
      </w:r>
      <w:r w:rsidR="002C30DA">
        <w:t xml:space="preserve"> </w:t>
      </w:r>
      <w:r w:rsidRPr="008A1B98">
        <w:t>управлять</w:t>
      </w:r>
      <w:r w:rsidR="002C30DA">
        <w:t xml:space="preserve"> </w:t>
      </w:r>
      <w:r w:rsidRPr="008A1B98">
        <w:t>своими</w:t>
      </w:r>
      <w:r w:rsidR="002C30DA">
        <w:t xml:space="preserve"> </w:t>
      </w:r>
      <w:r w:rsidRPr="008A1B98">
        <w:t>сообществами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проектами</w:t>
      </w:r>
      <w:r w:rsidR="002C30DA">
        <w:t xml:space="preserve"> </w:t>
      </w:r>
      <w:r w:rsidRPr="008A1B98">
        <w:t>соответственно.</w:t>
      </w:r>
      <w:r w:rsidR="002C30DA">
        <w:t xml:space="preserve"> </w:t>
      </w:r>
      <w:r w:rsidRPr="008A1B98">
        <w:t>Архитектура</w:t>
      </w:r>
      <w:r w:rsidR="002C30DA">
        <w:t xml:space="preserve"> </w:t>
      </w:r>
      <w:r w:rsidRPr="008A1B98">
        <w:t>системы</w:t>
      </w:r>
      <w:r w:rsidR="002C30DA">
        <w:t xml:space="preserve"> </w:t>
      </w:r>
      <w:r w:rsidRPr="008A1B98">
        <w:t>закладывает</w:t>
      </w:r>
      <w:r w:rsidR="002C30DA">
        <w:t xml:space="preserve"> </w:t>
      </w:r>
      <w:r w:rsidRPr="008A1B98">
        <w:t>основы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масштабирования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запуска</w:t>
      </w:r>
      <w:r w:rsidR="002C30DA">
        <w:t xml:space="preserve"> </w:t>
      </w:r>
      <w:r w:rsidRPr="008A1B98">
        <w:t>отдельных</w:t>
      </w:r>
      <w:r w:rsidR="002C30DA">
        <w:t xml:space="preserve"> </w:t>
      </w:r>
      <w:r w:rsidRPr="008A1B98">
        <w:t>копий</w:t>
      </w:r>
      <w:r w:rsidR="002C30DA">
        <w:t xml:space="preserve"> </w:t>
      </w:r>
      <w:r w:rsidRPr="008A1B98">
        <w:t>портала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различных</w:t>
      </w:r>
      <w:r w:rsidR="002C30DA">
        <w:t xml:space="preserve"> </w:t>
      </w:r>
      <w:r w:rsidRPr="008A1B98">
        <w:t>городов,</w:t>
      </w:r>
      <w:r w:rsidR="002C30DA">
        <w:t xml:space="preserve"> </w:t>
      </w:r>
      <w:r w:rsidRPr="008A1B98">
        <w:t>что</w:t>
      </w:r>
      <w:r w:rsidR="002C30DA">
        <w:t xml:space="preserve"> </w:t>
      </w:r>
      <w:r w:rsidRPr="008A1B98">
        <w:t>соответствует</w:t>
      </w:r>
      <w:r w:rsidR="002C30DA">
        <w:t xml:space="preserve"> </w:t>
      </w:r>
      <w:r w:rsidRPr="008A1B98">
        <w:t>стратегическим</w:t>
      </w:r>
      <w:r w:rsidR="002C30DA">
        <w:t xml:space="preserve"> </w:t>
      </w:r>
      <w:r w:rsidRPr="008A1B98">
        <w:t>целям</w:t>
      </w:r>
      <w:r w:rsidR="002C30DA">
        <w:t xml:space="preserve"> </w:t>
      </w:r>
      <w:r w:rsidRPr="008A1B98">
        <w:t>заказчика.</w:t>
      </w:r>
    </w:p>
    <w:p w14:paraId="05174C28" w14:textId="6862F27F" w:rsidR="008A1B98" w:rsidRPr="008A1B98" w:rsidRDefault="008A1B98" w:rsidP="008A1B98">
      <w:pPr>
        <w:pStyle w:val="22"/>
      </w:pPr>
      <w:r w:rsidRPr="008A1B98">
        <w:t>Оценка</w:t>
      </w:r>
      <w:r w:rsidR="002C30DA">
        <w:t xml:space="preserve"> </w:t>
      </w:r>
      <w:r w:rsidRPr="008A1B98">
        <w:t>качества</w:t>
      </w:r>
      <w:r w:rsidR="002C30DA">
        <w:t xml:space="preserve"> </w:t>
      </w:r>
      <w:r w:rsidRPr="008A1B98">
        <w:t>программного</w:t>
      </w:r>
      <w:r w:rsidR="002C30DA">
        <w:t xml:space="preserve"> </w:t>
      </w:r>
      <w:r w:rsidRPr="008A1B98">
        <w:t>продукта</w:t>
      </w:r>
      <w:r w:rsidR="002C30DA">
        <w:t xml:space="preserve"> </w:t>
      </w:r>
      <w:r w:rsidRPr="008A1B98">
        <w:t>проводилась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основе</w:t>
      </w:r>
      <w:r w:rsidR="002C30DA">
        <w:t xml:space="preserve"> </w:t>
      </w:r>
      <w:r w:rsidRPr="008A1B98">
        <w:t>результатов</w:t>
      </w:r>
      <w:r w:rsidR="002C30DA">
        <w:t xml:space="preserve"> </w:t>
      </w:r>
      <w:r w:rsidRPr="008A1B98">
        <w:t>функционального</w:t>
      </w:r>
      <w:r w:rsidR="002C30DA">
        <w:t xml:space="preserve"> </w:t>
      </w:r>
      <w:r w:rsidRPr="008A1B98">
        <w:t>тестирования,</w:t>
      </w:r>
      <w:r w:rsidR="002C30DA">
        <w:t xml:space="preserve"> </w:t>
      </w:r>
      <w:r w:rsidRPr="008A1B98">
        <w:t>выполненного</w:t>
      </w:r>
      <w:r w:rsidR="002C30DA">
        <w:t xml:space="preserve"> </w:t>
      </w:r>
      <w:r w:rsidRPr="008A1B98">
        <w:t>командой</w:t>
      </w:r>
      <w:r w:rsidR="002C30DA">
        <w:t xml:space="preserve"> </w:t>
      </w:r>
      <w:r w:rsidRPr="008A1B98">
        <w:t>разработчиков,</w:t>
      </w:r>
      <w:r w:rsidR="002C30DA">
        <w:t xml:space="preserve"> </w:t>
      </w:r>
      <w:r w:rsidRPr="008A1B98">
        <w:t>а</w:t>
      </w:r>
      <w:r w:rsidR="002C30DA">
        <w:t xml:space="preserve"> </w:t>
      </w:r>
      <w:r w:rsidRPr="008A1B98">
        <w:t>также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основе</w:t>
      </w:r>
      <w:r w:rsidR="002C30DA">
        <w:t xml:space="preserve"> </w:t>
      </w:r>
      <w:r w:rsidRPr="008A1B98">
        <w:t>обратной</w:t>
      </w:r>
      <w:r w:rsidR="002C30DA">
        <w:t xml:space="preserve"> </w:t>
      </w:r>
      <w:r w:rsidRPr="008A1B98">
        <w:t>связи,</w:t>
      </w:r>
      <w:r w:rsidR="002C30DA">
        <w:t xml:space="preserve"> </w:t>
      </w:r>
      <w:r w:rsidRPr="008A1B98">
        <w:t>полученной</w:t>
      </w:r>
      <w:r w:rsidR="002C30DA">
        <w:t xml:space="preserve"> </w:t>
      </w:r>
      <w:r w:rsidRPr="008A1B98">
        <w:t>от</w:t>
      </w:r>
      <w:r w:rsidR="002C30DA">
        <w:t xml:space="preserve"> </w:t>
      </w:r>
      <w:r w:rsidRPr="008A1B98">
        <w:t>заказчика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промежуточных</w:t>
      </w:r>
      <w:r w:rsidR="002C30DA">
        <w:t xml:space="preserve"> </w:t>
      </w:r>
      <w:r w:rsidRPr="008A1B98">
        <w:t>этапах.</w:t>
      </w:r>
      <w:r w:rsidR="002C30DA">
        <w:t xml:space="preserve"> </w:t>
      </w:r>
      <w:r w:rsidRPr="008A1B98">
        <w:t>В</w:t>
      </w:r>
      <w:r w:rsidR="002C30DA">
        <w:t xml:space="preserve"> </w:t>
      </w:r>
      <w:r w:rsidRPr="008A1B98">
        <w:t>ходе</w:t>
      </w:r>
      <w:r w:rsidR="002C30DA">
        <w:t xml:space="preserve"> </w:t>
      </w:r>
      <w:r w:rsidRPr="008A1B98">
        <w:t>тестирования</w:t>
      </w:r>
      <w:r w:rsidR="002C30DA">
        <w:t xml:space="preserve"> </w:t>
      </w:r>
      <w:r w:rsidRPr="008A1B98">
        <w:t>проверялись</w:t>
      </w:r>
      <w:r w:rsidR="002C30DA">
        <w:t xml:space="preserve"> </w:t>
      </w:r>
      <w:r w:rsidRPr="008A1B98">
        <w:t>основные</w:t>
      </w:r>
      <w:r w:rsidR="002C30DA">
        <w:t xml:space="preserve"> </w:t>
      </w:r>
      <w:r w:rsidRPr="008A1B98">
        <w:t>пользовательские</w:t>
      </w:r>
      <w:r w:rsidR="002C30DA">
        <w:t xml:space="preserve"> </w:t>
      </w:r>
      <w:r w:rsidRPr="008A1B98">
        <w:t>сценарии,</w:t>
      </w:r>
      <w:r w:rsidR="002C30DA">
        <w:t xml:space="preserve"> </w:t>
      </w:r>
      <w:r w:rsidRPr="008A1B98">
        <w:t>корректность</w:t>
      </w:r>
      <w:r w:rsidR="002C30DA">
        <w:t xml:space="preserve"> </w:t>
      </w:r>
      <w:r w:rsidRPr="008A1B98">
        <w:t>работы</w:t>
      </w:r>
      <w:r w:rsidR="002C30DA">
        <w:t xml:space="preserve"> </w:t>
      </w:r>
      <w:r w:rsidRPr="008A1B98">
        <w:t>API</w:t>
      </w:r>
      <w:r w:rsidR="002C30DA">
        <w:t xml:space="preserve"> </w:t>
      </w:r>
      <w:proofErr w:type="spellStart"/>
      <w:r w:rsidRPr="008A1B98">
        <w:t>эндпоинтов</w:t>
      </w:r>
      <w:proofErr w:type="spellEnd"/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взаимодействие</w:t>
      </w:r>
      <w:r w:rsidR="002C30DA">
        <w:t xml:space="preserve"> </w:t>
      </w:r>
      <w:r w:rsidRPr="008A1B98">
        <w:t>компонентов</w:t>
      </w:r>
      <w:r w:rsidR="002C30DA">
        <w:t xml:space="preserve"> </w:t>
      </w:r>
      <w:r w:rsidRPr="008A1B98">
        <w:t>системы.</w:t>
      </w:r>
      <w:r w:rsidR="002C30DA">
        <w:t xml:space="preserve"> </w:t>
      </w:r>
      <w:r w:rsidRPr="008A1B98">
        <w:t>Выявленные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этапе</w:t>
      </w:r>
      <w:r w:rsidR="002C30DA">
        <w:t xml:space="preserve"> </w:t>
      </w:r>
      <w:r w:rsidRPr="008A1B98">
        <w:t>разработки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тестирования</w:t>
      </w:r>
      <w:r w:rsidR="002C30DA">
        <w:t xml:space="preserve"> </w:t>
      </w:r>
      <w:r w:rsidRPr="008A1B98">
        <w:t>ошибки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недочеты,</w:t>
      </w:r>
      <w:r w:rsidR="002C30DA">
        <w:t xml:space="preserve"> </w:t>
      </w:r>
      <w:r w:rsidRPr="008A1B98">
        <w:t>такие</w:t>
      </w:r>
      <w:r w:rsidR="002C30DA">
        <w:t xml:space="preserve"> </w:t>
      </w:r>
      <w:r w:rsidRPr="008A1B98">
        <w:t>как</w:t>
      </w:r>
      <w:r w:rsidR="002C30DA">
        <w:t xml:space="preserve"> </w:t>
      </w:r>
      <w:r w:rsidRPr="008A1B98">
        <w:t>проблемы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регистрацией</w:t>
      </w:r>
      <w:r w:rsidR="002C30DA">
        <w:t xml:space="preserve"> </w:t>
      </w:r>
      <w:r w:rsidRPr="008A1B98">
        <w:t>через</w:t>
      </w:r>
      <w:r w:rsidR="002C30DA">
        <w:t xml:space="preserve"> </w:t>
      </w:r>
      <w:r w:rsidRPr="008A1B98">
        <w:t>форму,</w:t>
      </w:r>
      <w:r w:rsidR="002C30DA">
        <w:t xml:space="preserve"> </w:t>
      </w:r>
      <w:r w:rsidRPr="008A1B98">
        <w:t>некорректная</w:t>
      </w:r>
      <w:r w:rsidR="002C30DA">
        <w:t xml:space="preserve"> </w:t>
      </w:r>
      <w:r w:rsidRPr="008A1B98">
        <w:t>работа</w:t>
      </w:r>
      <w:r w:rsidR="002C30DA">
        <w:t xml:space="preserve"> </w:t>
      </w:r>
      <w:r w:rsidRPr="008A1B98">
        <w:t>почтового</w:t>
      </w:r>
      <w:r w:rsidR="002C30DA">
        <w:t xml:space="preserve"> </w:t>
      </w:r>
      <w:r w:rsidRPr="008A1B98">
        <w:t>сервиса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начальном</w:t>
      </w:r>
      <w:r w:rsidR="002C30DA">
        <w:t xml:space="preserve"> </w:t>
      </w:r>
      <w:r w:rsidRPr="008A1B98">
        <w:t>этапе</w:t>
      </w:r>
      <w:r w:rsidR="002C30DA">
        <w:t xml:space="preserve"> </w:t>
      </w:r>
      <w:r w:rsidRPr="008A1B98">
        <w:lastRenderedPageBreak/>
        <w:t>развертывания,</w:t>
      </w:r>
      <w:r w:rsidR="002C30DA">
        <w:t xml:space="preserve"> </w:t>
      </w:r>
      <w:r w:rsidRPr="008A1B98">
        <w:t>ошибки</w:t>
      </w:r>
      <w:r w:rsidR="002C30DA">
        <w:t xml:space="preserve"> </w:t>
      </w:r>
      <w:r w:rsidRPr="008A1B98">
        <w:t>в</w:t>
      </w:r>
      <w:r w:rsidR="002C30DA">
        <w:t xml:space="preserve"> </w:t>
      </w:r>
      <w:r w:rsidRPr="008A1B98">
        <w:t>логике</w:t>
      </w:r>
      <w:r w:rsidR="002C30DA">
        <w:t xml:space="preserve"> </w:t>
      </w:r>
      <w:r w:rsidRPr="008A1B98">
        <w:t>обработки</w:t>
      </w:r>
      <w:r w:rsidR="002C30DA">
        <w:t xml:space="preserve"> </w:t>
      </w:r>
      <w:proofErr w:type="spellStart"/>
      <w:r w:rsidRPr="008A1B98">
        <w:t>донатов</w:t>
      </w:r>
      <w:proofErr w:type="spellEnd"/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сортировки</w:t>
      </w:r>
      <w:r w:rsidR="002C30DA">
        <w:t xml:space="preserve"> </w:t>
      </w:r>
      <w:r w:rsidRPr="008A1B98">
        <w:t>мероприятий,</w:t>
      </w:r>
      <w:r w:rsidR="002C30DA">
        <w:t xml:space="preserve"> </w:t>
      </w:r>
      <w:r w:rsidRPr="008A1B98">
        <w:t>были</w:t>
      </w:r>
      <w:r w:rsidR="002C30DA">
        <w:t xml:space="preserve"> </w:t>
      </w:r>
      <w:r w:rsidRPr="008A1B98">
        <w:t>успешно</w:t>
      </w:r>
      <w:r w:rsidR="002C30DA">
        <w:t xml:space="preserve"> </w:t>
      </w:r>
      <w:r w:rsidRPr="008A1B98">
        <w:t>устранены.</w:t>
      </w:r>
      <w:r w:rsidR="002C30DA">
        <w:t xml:space="preserve"> </w:t>
      </w:r>
      <w:r w:rsidRPr="008A1B98">
        <w:t>По</w:t>
      </w:r>
      <w:r w:rsidR="002C30DA">
        <w:t xml:space="preserve"> </w:t>
      </w:r>
      <w:r w:rsidRPr="008A1B98">
        <w:t>результатам</w:t>
      </w:r>
      <w:r w:rsidR="002C30DA">
        <w:t xml:space="preserve"> </w:t>
      </w:r>
      <w:r w:rsidRPr="008A1B98">
        <w:t>доработок</w:t>
      </w:r>
      <w:r w:rsidR="002C30DA">
        <w:t xml:space="preserve"> </w:t>
      </w:r>
      <w:r w:rsidRPr="008A1B98">
        <w:t>система</w:t>
      </w:r>
      <w:r w:rsidR="002C30DA">
        <w:t xml:space="preserve"> </w:t>
      </w:r>
      <w:r w:rsidRPr="008A1B98">
        <w:t>демонстрирует</w:t>
      </w:r>
      <w:r w:rsidR="002C30DA">
        <w:t xml:space="preserve"> </w:t>
      </w:r>
      <w:r w:rsidRPr="008A1B98">
        <w:t>стабильную</w:t>
      </w:r>
      <w:r w:rsidR="002C30DA">
        <w:t xml:space="preserve"> </w:t>
      </w:r>
      <w:r w:rsidRPr="008A1B98">
        <w:t>работу</w:t>
      </w:r>
      <w:r w:rsidR="002C30DA">
        <w:t xml:space="preserve"> </w:t>
      </w:r>
      <w:r w:rsidRPr="008A1B98">
        <w:t>основного</w:t>
      </w:r>
      <w:r w:rsidR="002C30DA">
        <w:t xml:space="preserve"> </w:t>
      </w:r>
      <w:r w:rsidRPr="008A1B98">
        <w:t>заявленного</w:t>
      </w:r>
      <w:r w:rsidR="002C30DA">
        <w:t xml:space="preserve"> </w:t>
      </w:r>
      <w:r w:rsidRPr="008A1B98">
        <w:t>функционала.</w:t>
      </w:r>
      <w:r w:rsidR="002C30DA">
        <w:t xml:space="preserve"> </w:t>
      </w:r>
      <w:r w:rsidRPr="008A1B98">
        <w:t>Интеграция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внешними</w:t>
      </w:r>
      <w:r w:rsidR="002C30DA">
        <w:t xml:space="preserve"> </w:t>
      </w:r>
      <w:r w:rsidRPr="008A1B98">
        <w:t>сервисами</w:t>
      </w:r>
      <w:r w:rsidR="002C30DA">
        <w:t xml:space="preserve"> </w:t>
      </w:r>
      <w:r w:rsidRPr="008A1B98">
        <w:t>(Yandex</w:t>
      </w:r>
      <w:r w:rsidR="002C30DA">
        <w:t xml:space="preserve"> </w:t>
      </w:r>
      <w:proofErr w:type="spellStart"/>
      <w:r w:rsidRPr="008A1B98">
        <w:t>Cloud</w:t>
      </w:r>
      <w:proofErr w:type="spellEnd"/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инфраструктуры,</w:t>
      </w:r>
      <w:r w:rsidR="002C30DA">
        <w:t xml:space="preserve"> </w:t>
      </w:r>
      <w:r w:rsidRPr="008A1B98">
        <w:t>Telegram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авторизации,</w:t>
      </w:r>
      <w:r w:rsidR="002C30DA">
        <w:t xml:space="preserve"> </w:t>
      </w:r>
      <w:r w:rsidRPr="008A1B98">
        <w:t>ссылка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VK</w:t>
      </w:r>
      <w:r w:rsidR="002C30DA">
        <w:t xml:space="preserve"> </w:t>
      </w:r>
      <w:r w:rsidRPr="008A1B98">
        <w:t>для</w:t>
      </w:r>
      <w:r w:rsidR="002C30DA">
        <w:t xml:space="preserve"> </w:t>
      </w:r>
      <w:proofErr w:type="spellStart"/>
      <w:r w:rsidRPr="008A1B98">
        <w:t>донатов</w:t>
      </w:r>
      <w:proofErr w:type="spellEnd"/>
      <w:r w:rsidRPr="008A1B98">
        <w:t>)</w:t>
      </w:r>
      <w:r w:rsidR="002C30DA">
        <w:t xml:space="preserve"> </w:t>
      </w:r>
      <w:r w:rsidRPr="008A1B98">
        <w:t>функционирует</w:t>
      </w:r>
      <w:r w:rsidR="002C30DA">
        <w:t xml:space="preserve"> </w:t>
      </w:r>
      <w:r w:rsidRPr="008A1B98">
        <w:t>в</w:t>
      </w:r>
      <w:r w:rsidR="002C30DA">
        <w:t xml:space="preserve"> </w:t>
      </w:r>
      <w:r w:rsidRPr="008A1B98">
        <w:t>соответствии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проектными</w:t>
      </w:r>
      <w:r w:rsidR="002C30DA">
        <w:t xml:space="preserve"> </w:t>
      </w:r>
      <w:r w:rsidRPr="008A1B98">
        <w:t>решениями.</w:t>
      </w:r>
    </w:p>
    <w:p w14:paraId="69D14563" w14:textId="6245D088" w:rsidR="008A1B98" w:rsidRPr="008A1B98" w:rsidRDefault="008A1B98" w:rsidP="008A1B98">
      <w:pPr>
        <w:pStyle w:val="22"/>
      </w:pPr>
      <w:r w:rsidRPr="008A1B98">
        <w:t>Для</w:t>
      </w:r>
      <w:r w:rsidR="002C30DA">
        <w:t xml:space="preserve"> </w:t>
      </w:r>
      <w:r w:rsidRPr="008A1B98">
        <w:t>дальнейшего</w:t>
      </w:r>
      <w:r w:rsidR="002C30DA">
        <w:t xml:space="preserve"> </w:t>
      </w:r>
      <w:r w:rsidRPr="008A1B98">
        <w:t>развития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улучшения</w:t>
      </w:r>
      <w:r w:rsidR="002C30DA">
        <w:t xml:space="preserve"> </w:t>
      </w:r>
      <w:r w:rsidRPr="008A1B98">
        <w:t>портала</w:t>
      </w:r>
      <w:r w:rsidR="002C30DA">
        <w:t xml:space="preserve"> </w:t>
      </w:r>
      <w:r w:rsidR="00631468">
        <w:t>«</w:t>
      </w:r>
      <w:r w:rsidRPr="008A1B98">
        <w:t>Лига</w:t>
      </w:r>
      <w:r w:rsidR="002C30DA">
        <w:t xml:space="preserve"> </w:t>
      </w:r>
      <w:r w:rsidRPr="008A1B98">
        <w:t>Речи</w:t>
      </w:r>
      <w:r w:rsidR="00631468">
        <w:t>»</w:t>
      </w:r>
      <w:r w:rsidR="002C30DA">
        <w:t xml:space="preserve"> </w:t>
      </w:r>
      <w:r w:rsidRPr="008A1B98">
        <w:t>можно</w:t>
      </w:r>
      <w:r w:rsidR="002C30DA">
        <w:t xml:space="preserve"> </w:t>
      </w:r>
      <w:r w:rsidRPr="008A1B98">
        <w:t>предложить</w:t>
      </w:r>
      <w:r w:rsidR="002C30DA">
        <w:t xml:space="preserve"> </w:t>
      </w:r>
      <w:r w:rsidRPr="008A1B98">
        <w:t>следующие</w:t>
      </w:r>
      <w:r w:rsidR="002C30DA">
        <w:t xml:space="preserve"> </w:t>
      </w:r>
      <w:r w:rsidRPr="008A1B98">
        <w:t>направления.</w:t>
      </w:r>
      <w:r w:rsidR="002C30DA">
        <w:t xml:space="preserve"> </w:t>
      </w:r>
      <w:r w:rsidRPr="008A1B98">
        <w:t>Во-первых,</w:t>
      </w:r>
      <w:r w:rsidR="002C30DA">
        <w:t xml:space="preserve"> </w:t>
      </w:r>
      <w:r w:rsidRPr="008A1B98">
        <w:t>целесообразно</w:t>
      </w:r>
      <w:r w:rsidR="002C30DA">
        <w:t xml:space="preserve"> </w:t>
      </w:r>
      <w:r w:rsidRPr="008A1B98">
        <w:t>рассмотреть</w:t>
      </w:r>
      <w:r w:rsidR="002C30DA">
        <w:t xml:space="preserve"> </w:t>
      </w:r>
      <w:r w:rsidRPr="008A1B98">
        <w:t>полноценную</w:t>
      </w:r>
      <w:r w:rsidR="002C30DA">
        <w:t xml:space="preserve"> </w:t>
      </w:r>
      <w:r w:rsidRPr="008A1B98">
        <w:t>интеграцию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одной</w:t>
      </w:r>
      <w:r w:rsidR="002C30DA">
        <w:t xml:space="preserve"> </w:t>
      </w:r>
      <w:r w:rsidRPr="008A1B98">
        <w:t>из</w:t>
      </w:r>
      <w:r w:rsidR="002C30DA">
        <w:t xml:space="preserve"> </w:t>
      </w:r>
      <w:r w:rsidRPr="008A1B98">
        <w:t>платежных</w:t>
      </w:r>
      <w:r w:rsidR="002C30DA">
        <w:t xml:space="preserve"> </w:t>
      </w:r>
      <w:r w:rsidRPr="008A1B98">
        <w:t>систем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автоматизации</w:t>
      </w:r>
      <w:r w:rsidR="002C30DA">
        <w:t xml:space="preserve"> </w:t>
      </w:r>
      <w:r w:rsidRPr="008A1B98">
        <w:t>приема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учета</w:t>
      </w:r>
      <w:r w:rsidR="002C30DA">
        <w:t xml:space="preserve"> </w:t>
      </w:r>
      <w:proofErr w:type="spellStart"/>
      <w:r w:rsidRPr="008A1B98">
        <w:t>донатов</w:t>
      </w:r>
      <w:proofErr w:type="spellEnd"/>
      <w:r w:rsidRPr="008A1B98">
        <w:t>,</w:t>
      </w:r>
      <w:r w:rsidR="002C30DA">
        <w:t xml:space="preserve"> </w:t>
      </w:r>
      <w:r w:rsidRPr="008A1B98">
        <w:t>что</w:t>
      </w:r>
      <w:r w:rsidR="002C30DA">
        <w:t xml:space="preserve"> </w:t>
      </w:r>
      <w:r w:rsidRPr="008A1B98">
        <w:t>повысит</w:t>
      </w:r>
      <w:r w:rsidR="002C30DA">
        <w:t xml:space="preserve"> </w:t>
      </w:r>
      <w:r w:rsidRPr="008A1B98">
        <w:t>удобство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пользователей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снизит</w:t>
      </w:r>
      <w:r w:rsidR="002C30DA">
        <w:t xml:space="preserve"> </w:t>
      </w:r>
      <w:r w:rsidRPr="008A1B98">
        <w:t>административную</w:t>
      </w:r>
      <w:r w:rsidR="002C30DA">
        <w:t xml:space="preserve"> </w:t>
      </w:r>
      <w:r w:rsidRPr="008A1B98">
        <w:t>нагрузку.</w:t>
      </w:r>
      <w:r w:rsidR="002C30DA">
        <w:t xml:space="preserve"> </w:t>
      </w:r>
      <w:r w:rsidRPr="008A1B98">
        <w:t>Во-вторых,</w:t>
      </w:r>
      <w:r w:rsidR="002C30DA">
        <w:t xml:space="preserve"> </w:t>
      </w:r>
      <w:r w:rsidRPr="008A1B98">
        <w:t>возможно</w:t>
      </w:r>
      <w:r w:rsidR="002C30DA">
        <w:t xml:space="preserve"> </w:t>
      </w:r>
      <w:r w:rsidRPr="008A1B98">
        <w:t>расширение</w:t>
      </w:r>
      <w:r w:rsidR="002C30DA">
        <w:t xml:space="preserve"> </w:t>
      </w:r>
      <w:r w:rsidRPr="008A1B98">
        <w:t>функционала</w:t>
      </w:r>
      <w:r w:rsidR="002C30DA">
        <w:t xml:space="preserve"> </w:t>
      </w:r>
      <w:r w:rsidRPr="008A1B98">
        <w:t>личных</w:t>
      </w:r>
      <w:r w:rsidR="002C30DA">
        <w:t xml:space="preserve"> </w:t>
      </w:r>
      <w:r w:rsidRPr="008A1B98">
        <w:t>кабинетов</w:t>
      </w:r>
      <w:r w:rsidR="002C30DA">
        <w:t xml:space="preserve"> </w:t>
      </w:r>
      <w:r w:rsidRPr="008A1B98">
        <w:t>за</w:t>
      </w:r>
      <w:r w:rsidR="002C30DA">
        <w:t xml:space="preserve"> </w:t>
      </w:r>
      <w:r w:rsidRPr="008A1B98">
        <w:t>счет</w:t>
      </w:r>
      <w:r w:rsidR="002C30DA">
        <w:t xml:space="preserve"> </w:t>
      </w:r>
      <w:r w:rsidRPr="008A1B98">
        <w:t>внедрения</w:t>
      </w:r>
      <w:r w:rsidR="002C30DA">
        <w:t xml:space="preserve"> </w:t>
      </w:r>
      <w:r w:rsidRPr="008A1B98">
        <w:t>более</w:t>
      </w:r>
      <w:r w:rsidR="002C30DA">
        <w:t xml:space="preserve"> </w:t>
      </w:r>
      <w:r w:rsidRPr="008A1B98">
        <w:t>глубоких</w:t>
      </w:r>
      <w:r w:rsidR="002C30DA">
        <w:t xml:space="preserve"> </w:t>
      </w:r>
      <w:r w:rsidRPr="008A1B98">
        <w:t>инструментов</w:t>
      </w:r>
      <w:r w:rsidR="002C30DA">
        <w:t xml:space="preserve"> </w:t>
      </w:r>
      <w:r w:rsidRPr="008A1B98">
        <w:t>аналитики</w:t>
      </w:r>
      <w:r w:rsidR="002C30DA">
        <w:t xml:space="preserve"> </w:t>
      </w:r>
      <w:r w:rsidRPr="008A1B98">
        <w:t>личного</w:t>
      </w:r>
      <w:r w:rsidR="002C30DA">
        <w:t xml:space="preserve"> </w:t>
      </w:r>
      <w:r w:rsidRPr="008A1B98">
        <w:t>прогресса,</w:t>
      </w:r>
      <w:r w:rsidR="002C30DA">
        <w:t xml:space="preserve"> </w:t>
      </w:r>
      <w:r w:rsidRPr="008A1B98">
        <w:t>системы</w:t>
      </w:r>
      <w:r w:rsidR="002C30DA">
        <w:t xml:space="preserve"> </w:t>
      </w:r>
      <w:r w:rsidRPr="008A1B98">
        <w:t>рекомендаций</w:t>
      </w:r>
      <w:r w:rsidR="002C30DA">
        <w:t xml:space="preserve"> </w:t>
      </w:r>
      <w:r w:rsidRPr="008A1B98">
        <w:t>мероприятий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курсов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основе</w:t>
      </w:r>
      <w:r w:rsidR="002C30DA">
        <w:t xml:space="preserve"> </w:t>
      </w:r>
      <w:r w:rsidRPr="008A1B98">
        <w:t>интересов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развиваемых</w:t>
      </w:r>
      <w:r w:rsidR="002C30DA">
        <w:t xml:space="preserve"> </w:t>
      </w:r>
      <w:r w:rsidRPr="008A1B98">
        <w:t>навыков</w:t>
      </w:r>
      <w:r w:rsidR="002C30DA">
        <w:t xml:space="preserve"> </w:t>
      </w:r>
      <w:r w:rsidRPr="008A1B98">
        <w:t>пользователя.</w:t>
      </w:r>
      <w:r w:rsidR="002C30DA">
        <w:t xml:space="preserve"> </w:t>
      </w:r>
      <w:r w:rsidRPr="008A1B98">
        <w:t>Также</w:t>
      </w:r>
      <w:r w:rsidR="002C30DA">
        <w:t xml:space="preserve"> </w:t>
      </w:r>
      <w:r w:rsidRPr="008A1B98">
        <w:t>перспективным</w:t>
      </w:r>
      <w:r w:rsidR="002C30DA">
        <w:t xml:space="preserve"> </w:t>
      </w:r>
      <w:r w:rsidRPr="008A1B98">
        <w:t>направлением</w:t>
      </w:r>
      <w:r w:rsidR="002C30DA">
        <w:t xml:space="preserve"> </w:t>
      </w:r>
      <w:r w:rsidRPr="008A1B98">
        <w:t>является</w:t>
      </w:r>
      <w:r w:rsidR="002C30DA">
        <w:t xml:space="preserve"> </w:t>
      </w:r>
      <w:r w:rsidRPr="008A1B98">
        <w:t>развитие</w:t>
      </w:r>
      <w:r w:rsidR="002C30DA">
        <w:t xml:space="preserve"> </w:t>
      </w:r>
      <w:r w:rsidRPr="008A1B98">
        <w:t>мобильной</w:t>
      </w:r>
      <w:r w:rsidR="002C30DA">
        <w:t xml:space="preserve"> </w:t>
      </w:r>
      <w:r w:rsidRPr="008A1B98">
        <w:t>адаптации</w:t>
      </w:r>
      <w:r w:rsidR="002C30DA">
        <w:t xml:space="preserve"> </w:t>
      </w:r>
      <w:r w:rsidRPr="008A1B98">
        <w:t>или</w:t>
      </w:r>
      <w:r w:rsidR="002C30DA">
        <w:t xml:space="preserve"> </w:t>
      </w:r>
      <w:r w:rsidRPr="008A1B98">
        <w:t>создание</w:t>
      </w:r>
      <w:r w:rsidR="002C30DA">
        <w:t xml:space="preserve"> </w:t>
      </w:r>
      <w:r w:rsidRPr="008A1B98">
        <w:t>отдельного</w:t>
      </w:r>
      <w:r w:rsidR="002C30DA">
        <w:t xml:space="preserve"> </w:t>
      </w:r>
      <w:r w:rsidRPr="008A1B98">
        <w:t>мобильного</w:t>
      </w:r>
      <w:r w:rsidR="002C30DA">
        <w:t xml:space="preserve"> </w:t>
      </w:r>
      <w:r w:rsidRPr="008A1B98">
        <w:t>приложения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повышения</w:t>
      </w:r>
      <w:r w:rsidR="002C30DA">
        <w:t xml:space="preserve"> </w:t>
      </w:r>
      <w:r w:rsidRPr="008A1B98">
        <w:t>доступности</w:t>
      </w:r>
      <w:r w:rsidR="002C30DA">
        <w:t xml:space="preserve"> </w:t>
      </w:r>
      <w:r w:rsidRPr="008A1B98">
        <w:t>портала.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точки</w:t>
      </w:r>
      <w:r w:rsidR="002C30DA">
        <w:t xml:space="preserve"> </w:t>
      </w:r>
      <w:r w:rsidRPr="008A1B98">
        <w:t>зрения</w:t>
      </w:r>
      <w:r w:rsidR="002C30DA">
        <w:t xml:space="preserve"> </w:t>
      </w:r>
      <w:r w:rsidRPr="008A1B98">
        <w:t>удобства</w:t>
      </w:r>
      <w:r w:rsidR="002C30DA">
        <w:t xml:space="preserve"> </w:t>
      </w:r>
      <w:r w:rsidRPr="008A1B98">
        <w:t>администрирования,</w:t>
      </w:r>
      <w:r w:rsidR="002C30DA">
        <w:t xml:space="preserve"> </w:t>
      </w:r>
      <w:r w:rsidRPr="008A1B98">
        <w:t>можно</w:t>
      </w:r>
      <w:r w:rsidR="002C30DA">
        <w:t xml:space="preserve"> </w:t>
      </w:r>
      <w:r w:rsidRPr="008A1B98">
        <w:t>продолжить</w:t>
      </w:r>
      <w:r w:rsidR="002C30DA">
        <w:t xml:space="preserve"> </w:t>
      </w:r>
      <w:r w:rsidRPr="008A1B98">
        <w:t>работу</w:t>
      </w:r>
      <w:r w:rsidR="002C30DA">
        <w:t xml:space="preserve"> </w:t>
      </w:r>
      <w:r w:rsidRPr="008A1B98">
        <w:t>над</w:t>
      </w:r>
      <w:r w:rsidR="002C30DA">
        <w:t xml:space="preserve"> </w:t>
      </w:r>
      <w:r w:rsidRPr="008A1B98">
        <w:t>улучшением</w:t>
      </w:r>
      <w:r w:rsidR="002C30DA">
        <w:t xml:space="preserve"> </w:t>
      </w:r>
      <w:r w:rsidRPr="008A1B98">
        <w:t>интерфейса</w:t>
      </w:r>
      <w:r w:rsidR="002C30DA">
        <w:t xml:space="preserve"> </w:t>
      </w:r>
      <w:r w:rsidRPr="008A1B98">
        <w:t>административной</w:t>
      </w:r>
      <w:r w:rsidR="002C30DA">
        <w:t xml:space="preserve"> </w:t>
      </w:r>
      <w:r w:rsidRPr="008A1B98">
        <w:t>панели,</w:t>
      </w:r>
      <w:r w:rsidR="002C30DA">
        <w:t xml:space="preserve"> </w:t>
      </w:r>
      <w:r w:rsidRPr="008A1B98">
        <w:t>сделав</w:t>
      </w:r>
      <w:r w:rsidR="002C30DA">
        <w:t xml:space="preserve"> </w:t>
      </w:r>
      <w:r w:rsidRPr="008A1B98">
        <w:t>его</w:t>
      </w:r>
      <w:r w:rsidR="002C30DA">
        <w:t xml:space="preserve"> </w:t>
      </w:r>
      <w:r w:rsidRPr="008A1B98">
        <w:t>еще</w:t>
      </w:r>
      <w:r w:rsidR="002C30DA">
        <w:t xml:space="preserve"> </w:t>
      </w:r>
      <w:r w:rsidRPr="008A1B98">
        <w:t>более</w:t>
      </w:r>
      <w:r w:rsidR="002C30DA">
        <w:t xml:space="preserve"> </w:t>
      </w:r>
      <w:r w:rsidRPr="008A1B98">
        <w:t>интуитивно</w:t>
      </w:r>
      <w:r w:rsidR="002C30DA">
        <w:t xml:space="preserve"> </w:t>
      </w:r>
      <w:r w:rsidRPr="008A1B98">
        <w:t>понятным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пользователей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разным</w:t>
      </w:r>
      <w:r w:rsidR="002C30DA">
        <w:t xml:space="preserve"> </w:t>
      </w:r>
      <w:r w:rsidRPr="008A1B98">
        <w:t>уровнем</w:t>
      </w:r>
      <w:r w:rsidR="002C30DA">
        <w:t xml:space="preserve"> </w:t>
      </w:r>
      <w:r w:rsidRPr="008A1B98">
        <w:t>технической</w:t>
      </w:r>
      <w:r w:rsidR="002C30DA">
        <w:t xml:space="preserve"> </w:t>
      </w:r>
      <w:r w:rsidRPr="008A1B98">
        <w:t>подготовки.</w:t>
      </w:r>
    </w:p>
    <w:p w14:paraId="1C5FE346" w14:textId="66454FBC" w:rsidR="008A1B98" w:rsidRPr="008A1B98" w:rsidRDefault="008A1B98" w:rsidP="008A1B98">
      <w:pPr>
        <w:pStyle w:val="22"/>
      </w:pPr>
      <w:r w:rsidRPr="008A1B98">
        <w:t>В</w:t>
      </w:r>
      <w:r w:rsidR="002C30DA">
        <w:t xml:space="preserve"> </w:t>
      </w:r>
      <w:r w:rsidRPr="008A1B98">
        <w:t>ходе</w:t>
      </w:r>
      <w:r w:rsidR="002C30DA">
        <w:t xml:space="preserve"> </w:t>
      </w:r>
      <w:r w:rsidRPr="008A1B98">
        <w:t>работы</w:t>
      </w:r>
      <w:r w:rsidR="002C30DA">
        <w:t xml:space="preserve"> </w:t>
      </w:r>
      <w:r w:rsidRPr="008A1B98">
        <w:t>над</w:t>
      </w:r>
      <w:r w:rsidR="002C30DA">
        <w:t xml:space="preserve"> </w:t>
      </w:r>
      <w:r w:rsidRPr="008A1B98">
        <w:t>проектом</w:t>
      </w:r>
      <w:r w:rsidR="002C30DA">
        <w:t xml:space="preserve"> </w:t>
      </w:r>
      <w:r w:rsidRPr="008A1B98">
        <w:t>команда</w:t>
      </w:r>
      <w:r w:rsidR="002C30DA">
        <w:t xml:space="preserve"> </w:t>
      </w:r>
      <w:r w:rsidR="00631468">
        <w:t>«</w:t>
      </w:r>
      <w:proofErr w:type="spellStart"/>
      <w:r w:rsidRPr="008A1B98">
        <w:t>NoWater</w:t>
      </w:r>
      <w:proofErr w:type="spellEnd"/>
      <w:r w:rsidR="00631468">
        <w:t>»</w:t>
      </w:r>
      <w:r w:rsidR="002C30DA">
        <w:t xml:space="preserve"> </w:t>
      </w:r>
      <w:r w:rsidRPr="008A1B98">
        <w:t>успешно</w:t>
      </w:r>
      <w:r w:rsidR="002C30DA">
        <w:t xml:space="preserve"> </w:t>
      </w:r>
      <w:r w:rsidRPr="008A1B98">
        <w:t>решила</w:t>
      </w:r>
      <w:r w:rsidR="002C30DA">
        <w:t xml:space="preserve"> </w:t>
      </w:r>
      <w:r w:rsidRPr="008A1B98">
        <w:t>поставленные</w:t>
      </w:r>
      <w:r w:rsidR="002C30DA">
        <w:t xml:space="preserve"> </w:t>
      </w:r>
      <w:r w:rsidRPr="008A1B98">
        <w:t>задачи,</w:t>
      </w:r>
      <w:r w:rsidR="002C30DA">
        <w:t xml:space="preserve"> </w:t>
      </w:r>
      <w:r w:rsidRPr="008A1B98">
        <w:t>создав</w:t>
      </w:r>
      <w:r w:rsidR="002C30DA">
        <w:t xml:space="preserve"> </w:t>
      </w:r>
      <w:r w:rsidRPr="008A1B98">
        <w:t>программный</w:t>
      </w:r>
      <w:r w:rsidR="002C30DA">
        <w:t xml:space="preserve"> </w:t>
      </w:r>
      <w:r w:rsidRPr="008A1B98">
        <w:t>продукт,</w:t>
      </w:r>
      <w:r w:rsidR="002C30DA">
        <w:t xml:space="preserve"> </w:t>
      </w:r>
      <w:r w:rsidRPr="008A1B98">
        <w:t>готовый</w:t>
      </w:r>
      <w:r w:rsidR="002C30DA">
        <w:t xml:space="preserve"> </w:t>
      </w:r>
      <w:r w:rsidRPr="008A1B98">
        <w:t>к</w:t>
      </w:r>
      <w:r w:rsidR="002C30DA">
        <w:t xml:space="preserve"> </w:t>
      </w:r>
      <w:r w:rsidRPr="008A1B98">
        <w:t>дальнейшему</w:t>
      </w:r>
      <w:r w:rsidR="002C30DA">
        <w:t xml:space="preserve"> </w:t>
      </w:r>
      <w:r w:rsidRPr="008A1B98">
        <w:t>тестированию</w:t>
      </w:r>
      <w:r w:rsidR="002C30DA">
        <w:t xml:space="preserve"> </w:t>
      </w:r>
      <w:r w:rsidRPr="008A1B98">
        <w:t>на</w:t>
      </w:r>
      <w:r w:rsidR="002C30DA">
        <w:t xml:space="preserve"> </w:t>
      </w:r>
      <w:r w:rsidRPr="008A1B98">
        <w:t>реальных</w:t>
      </w:r>
      <w:r w:rsidR="002C30DA">
        <w:t xml:space="preserve"> </w:t>
      </w:r>
      <w:r w:rsidRPr="008A1B98">
        <w:t>пользователях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последующему</w:t>
      </w:r>
      <w:r w:rsidR="002C30DA">
        <w:t xml:space="preserve"> </w:t>
      </w:r>
      <w:r w:rsidRPr="008A1B98">
        <w:t>внедрению.</w:t>
      </w:r>
      <w:r w:rsidR="002C30DA">
        <w:t xml:space="preserve"> </w:t>
      </w:r>
      <w:r w:rsidRPr="008A1B98">
        <w:t>Разработанный</w:t>
      </w:r>
      <w:r w:rsidR="002C30DA">
        <w:t xml:space="preserve"> </w:t>
      </w:r>
      <w:r w:rsidRPr="008A1B98">
        <w:t>портал</w:t>
      </w:r>
      <w:r w:rsidR="002C30DA">
        <w:t xml:space="preserve"> </w:t>
      </w:r>
      <w:r w:rsidRPr="008A1B98">
        <w:t>обладает</w:t>
      </w:r>
      <w:r w:rsidR="002C30DA">
        <w:t xml:space="preserve"> </w:t>
      </w:r>
      <w:r w:rsidRPr="008A1B98">
        <w:t>потенциалом</w:t>
      </w:r>
      <w:r w:rsidR="002C30DA">
        <w:t xml:space="preserve"> </w:t>
      </w:r>
      <w:r w:rsidRPr="008A1B98">
        <w:t>стать</w:t>
      </w:r>
      <w:r w:rsidR="002C30DA">
        <w:t xml:space="preserve"> </w:t>
      </w:r>
      <w:r w:rsidRPr="008A1B98">
        <w:t>важным</w:t>
      </w:r>
      <w:r w:rsidR="002C30DA">
        <w:t xml:space="preserve"> </w:t>
      </w:r>
      <w:r w:rsidRPr="008A1B98">
        <w:t>инструментом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развития</w:t>
      </w:r>
      <w:r w:rsidR="002C30DA">
        <w:t xml:space="preserve"> </w:t>
      </w:r>
      <w:r w:rsidRPr="008A1B98">
        <w:t>сообщества</w:t>
      </w:r>
      <w:r w:rsidR="002C30DA">
        <w:t xml:space="preserve"> </w:t>
      </w:r>
      <w:r w:rsidR="00631468">
        <w:t>«</w:t>
      </w:r>
      <w:r w:rsidRPr="008A1B98">
        <w:t>Лига</w:t>
      </w:r>
      <w:r w:rsidR="002C30DA">
        <w:t xml:space="preserve"> </w:t>
      </w:r>
      <w:r w:rsidRPr="008A1B98">
        <w:t>Речи</w:t>
      </w:r>
      <w:r w:rsidR="00631468">
        <w:t>»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продвижения</w:t>
      </w:r>
      <w:r w:rsidR="002C30DA">
        <w:t xml:space="preserve"> </w:t>
      </w:r>
      <w:r w:rsidRPr="008A1B98">
        <w:t>культуры</w:t>
      </w:r>
      <w:r w:rsidR="002C30DA">
        <w:t xml:space="preserve"> </w:t>
      </w:r>
      <w:r w:rsidRPr="008A1B98">
        <w:t>развития</w:t>
      </w:r>
      <w:r w:rsidR="002C30DA">
        <w:t xml:space="preserve"> </w:t>
      </w:r>
      <w:r w:rsidRPr="008A1B98">
        <w:t>гибких</w:t>
      </w:r>
      <w:r w:rsidR="002C30DA">
        <w:t xml:space="preserve"> </w:t>
      </w:r>
      <w:r w:rsidRPr="008A1B98">
        <w:t>навыков.</w:t>
      </w:r>
      <w:r w:rsidR="002C30DA">
        <w:t xml:space="preserve"> </w:t>
      </w:r>
      <w:r w:rsidRPr="008A1B98">
        <w:t>Структурированные</w:t>
      </w:r>
      <w:r w:rsidR="002C30DA">
        <w:t xml:space="preserve"> </w:t>
      </w:r>
      <w:r w:rsidRPr="008A1B98">
        <w:t>выводы</w:t>
      </w:r>
      <w:r w:rsidR="002C30DA">
        <w:t xml:space="preserve"> </w:t>
      </w:r>
      <w:r w:rsidRPr="008A1B98">
        <w:t>по</w:t>
      </w:r>
      <w:r w:rsidR="002C30DA">
        <w:t xml:space="preserve"> </w:t>
      </w:r>
      <w:r w:rsidRPr="008A1B98">
        <w:t>итогам</w:t>
      </w:r>
      <w:r w:rsidR="002C30DA">
        <w:t xml:space="preserve"> </w:t>
      </w:r>
      <w:r w:rsidRPr="008A1B98">
        <w:t>работы</w:t>
      </w:r>
      <w:r w:rsidR="002C30DA">
        <w:t xml:space="preserve"> </w:t>
      </w:r>
      <w:r w:rsidRPr="008A1B98">
        <w:t>над</w:t>
      </w:r>
      <w:r w:rsidR="002C30DA">
        <w:t xml:space="preserve"> </w:t>
      </w:r>
      <w:r w:rsidRPr="008A1B98">
        <w:t>проектом</w:t>
      </w:r>
      <w:r w:rsidR="002C30DA">
        <w:t xml:space="preserve"> </w:t>
      </w:r>
      <w:r w:rsidRPr="008A1B98">
        <w:t>подтверждают</w:t>
      </w:r>
      <w:r w:rsidR="002C30DA">
        <w:t xml:space="preserve"> </w:t>
      </w:r>
      <w:r w:rsidRPr="008A1B98">
        <w:t>достижение</w:t>
      </w:r>
      <w:r w:rsidR="002C30DA">
        <w:t xml:space="preserve"> </w:t>
      </w:r>
      <w:r w:rsidRPr="008A1B98">
        <w:t>основных</w:t>
      </w:r>
      <w:r w:rsidR="002C30DA">
        <w:t xml:space="preserve"> </w:t>
      </w:r>
      <w:r w:rsidRPr="008A1B98">
        <w:t>целей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демонстрируют</w:t>
      </w:r>
      <w:r w:rsidR="002C30DA">
        <w:t xml:space="preserve"> </w:t>
      </w:r>
      <w:r w:rsidRPr="008A1B98">
        <w:t>жизнеспособность</w:t>
      </w:r>
      <w:r w:rsidR="002C30DA">
        <w:t xml:space="preserve"> </w:t>
      </w:r>
      <w:r w:rsidRPr="008A1B98">
        <w:t>выбранных</w:t>
      </w:r>
      <w:r w:rsidR="002C30DA">
        <w:t xml:space="preserve"> </w:t>
      </w:r>
      <w:r w:rsidRPr="008A1B98">
        <w:t>технических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организационных</w:t>
      </w:r>
      <w:r w:rsidR="002C30DA">
        <w:t xml:space="preserve"> </w:t>
      </w:r>
      <w:r w:rsidRPr="008A1B98">
        <w:t>решений.</w:t>
      </w:r>
      <w:r w:rsidR="002C30DA">
        <w:t xml:space="preserve"> </w:t>
      </w:r>
      <w:r w:rsidRPr="008A1B98">
        <w:t>Рекомендуется</w:t>
      </w:r>
      <w:r w:rsidR="002C30DA">
        <w:t xml:space="preserve"> </w:t>
      </w:r>
      <w:r w:rsidRPr="008A1B98">
        <w:t>провести</w:t>
      </w:r>
      <w:r w:rsidR="002C30DA">
        <w:t xml:space="preserve"> </w:t>
      </w:r>
      <w:r w:rsidRPr="008A1B98">
        <w:t>этап</w:t>
      </w:r>
      <w:r w:rsidR="002C30DA">
        <w:t xml:space="preserve"> </w:t>
      </w:r>
      <w:r w:rsidRPr="008A1B98">
        <w:t>опытной</w:t>
      </w:r>
      <w:r w:rsidR="002C30DA">
        <w:t xml:space="preserve"> </w:t>
      </w:r>
      <w:r w:rsidRPr="008A1B98">
        <w:t>эксплуатации</w:t>
      </w:r>
      <w:r w:rsidR="002C30DA">
        <w:t xml:space="preserve"> </w:t>
      </w:r>
      <w:r w:rsidRPr="008A1B98">
        <w:t>с</w:t>
      </w:r>
      <w:r w:rsidR="002C30DA">
        <w:t xml:space="preserve"> </w:t>
      </w:r>
      <w:r w:rsidRPr="008A1B98">
        <w:t>привлечением</w:t>
      </w:r>
      <w:r w:rsidR="002C30DA">
        <w:t xml:space="preserve"> </w:t>
      </w:r>
      <w:r w:rsidRPr="008A1B98">
        <w:t>целевой</w:t>
      </w:r>
      <w:r w:rsidR="002C30DA">
        <w:t xml:space="preserve"> </w:t>
      </w:r>
      <w:r w:rsidRPr="008A1B98">
        <w:lastRenderedPageBreak/>
        <w:t>аудитории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сбора</w:t>
      </w:r>
      <w:r w:rsidR="002C30DA">
        <w:t xml:space="preserve"> </w:t>
      </w:r>
      <w:r w:rsidRPr="008A1B98">
        <w:t>дополнительной</w:t>
      </w:r>
      <w:r w:rsidR="002C30DA">
        <w:t xml:space="preserve"> </w:t>
      </w:r>
      <w:r w:rsidRPr="008A1B98">
        <w:t>обратной</w:t>
      </w:r>
      <w:r w:rsidR="002C30DA">
        <w:t xml:space="preserve"> </w:t>
      </w:r>
      <w:r w:rsidRPr="008A1B98">
        <w:t>связи</w:t>
      </w:r>
      <w:r w:rsidR="002C30DA">
        <w:t xml:space="preserve"> </w:t>
      </w:r>
      <w:r w:rsidRPr="008A1B98">
        <w:t>и</w:t>
      </w:r>
      <w:r w:rsidR="002C30DA">
        <w:t xml:space="preserve"> </w:t>
      </w:r>
      <w:r w:rsidRPr="008A1B98">
        <w:t>выявления</w:t>
      </w:r>
      <w:r w:rsidR="002C30DA">
        <w:t xml:space="preserve"> </w:t>
      </w:r>
      <w:r w:rsidRPr="008A1B98">
        <w:t>областей</w:t>
      </w:r>
      <w:r w:rsidR="002C30DA">
        <w:t xml:space="preserve"> </w:t>
      </w:r>
      <w:r w:rsidRPr="008A1B98">
        <w:t>для</w:t>
      </w:r>
      <w:r w:rsidR="002C30DA">
        <w:t xml:space="preserve"> </w:t>
      </w:r>
      <w:r w:rsidRPr="008A1B98">
        <w:t>дальнейшего</w:t>
      </w:r>
      <w:r w:rsidR="002C30DA">
        <w:t xml:space="preserve"> </w:t>
      </w:r>
      <w:r w:rsidRPr="008A1B98">
        <w:t>совершенствования</w:t>
      </w:r>
      <w:r w:rsidR="002C30DA">
        <w:t xml:space="preserve"> </w:t>
      </w:r>
      <w:r w:rsidRPr="008A1B98">
        <w:t>продукта.</w:t>
      </w:r>
    </w:p>
    <w:p w14:paraId="6FB8E47C" w14:textId="2B381E57" w:rsidR="00FB2AE9" w:rsidRPr="001A2235" w:rsidRDefault="00FB2AE9" w:rsidP="001A2235">
      <w:pPr>
        <w:pStyle w:val="22"/>
      </w:pPr>
      <w:r w:rsidRPr="001A2235">
        <w:br w:type="page"/>
      </w:r>
    </w:p>
    <w:p w14:paraId="23225459" w14:textId="5B85A891" w:rsidR="001A09FB" w:rsidRDefault="001A09FB" w:rsidP="00C13DB5">
      <w:pPr>
        <w:pStyle w:val="110"/>
      </w:pPr>
      <w:bookmarkStart w:id="37" w:name="_Toc477525073"/>
      <w:bookmarkStart w:id="38" w:name="_Toc477526600"/>
      <w:bookmarkStart w:id="39" w:name="_Toc477526815"/>
      <w:bookmarkStart w:id="40" w:name="_Toc477529038"/>
      <w:bookmarkStart w:id="41" w:name="_Toc477530301"/>
      <w:bookmarkStart w:id="42" w:name="_Toc477532641"/>
      <w:bookmarkStart w:id="43" w:name="_Toc8214336"/>
      <w:bookmarkStart w:id="44" w:name="_Toc164096969"/>
      <w:bookmarkStart w:id="45" w:name="_Toc196860987"/>
      <w:bookmarkStart w:id="46" w:name="_Toc196862100"/>
      <w:bookmarkStart w:id="47" w:name="_Toc196862362"/>
      <w:bookmarkStart w:id="48" w:name="_Toc196862600"/>
      <w:bookmarkStart w:id="49" w:name="_Toc196862851"/>
      <w:bookmarkStart w:id="50" w:name="_Toc196863069"/>
      <w:bookmarkStart w:id="51" w:name="_Toc200532269"/>
      <w:r w:rsidRPr="00FB2AE9">
        <w:lastRenderedPageBreak/>
        <w:t>С</w:t>
      </w:r>
      <w:r w:rsidR="00B26509">
        <w:t>ПИСОК</w:t>
      </w:r>
      <w:r w:rsidR="002C30DA">
        <w:t xml:space="preserve"> </w:t>
      </w:r>
      <w:r w:rsidR="00B26509">
        <w:t>ИСПОЛЬЗОВАННЫХ</w:t>
      </w:r>
      <w:r w:rsidR="002C30DA">
        <w:t xml:space="preserve"> </w:t>
      </w:r>
      <w:r w:rsidR="00B26509">
        <w:t>ИСТОЧНИКОВ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770A9200" w14:textId="77777777" w:rsidR="00EE1991" w:rsidRPr="00EE1991" w:rsidRDefault="00EE1991" w:rsidP="00EE1991">
      <w:pPr>
        <w:pStyle w:val="22"/>
      </w:pPr>
    </w:p>
    <w:p w14:paraId="6B9008A0" w14:textId="4FEE0FE8" w:rsidR="00C05700" w:rsidRPr="00986A3A" w:rsidRDefault="007551C2" w:rsidP="00986A3A">
      <w:pPr>
        <w:pStyle w:val="7"/>
      </w:pPr>
      <w:r w:rsidRPr="00281DDA">
        <w:t>Кеннеди,</w:t>
      </w:r>
      <w:r w:rsidR="002C30DA">
        <w:t xml:space="preserve"> </w:t>
      </w:r>
      <w:r w:rsidRPr="00281DDA">
        <w:t>Дэн</w:t>
      </w:r>
      <w:r>
        <w:t>.</w:t>
      </w:r>
      <w:r w:rsidR="002C30DA">
        <w:t xml:space="preserve"> </w:t>
      </w:r>
      <w:r w:rsidR="00281DDA" w:rsidRPr="00281DDA">
        <w:t>Жесткий</w:t>
      </w:r>
      <w:r w:rsidR="002C30DA">
        <w:t xml:space="preserve"> </w:t>
      </w:r>
      <w:proofErr w:type="gramStart"/>
      <w:r w:rsidR="00281DDA" w:rsidRPr="00281DDA">
        <w:t>менеджмент</w:t>
      </w:r>
      <w:r w:rsidR="002C30DA">
        <w:t xml:space="preserve">  </w:t>
      </w:r>
      <w:r w:rsidR="00C05700" w:rsidRPr="00986A3A">
        <w:t>/</w:t>
      </w:r>
      <w:proofErr w:type="gramEnd"/>
      <w:r w:rsidR="002C30DA">
        <w:t xml:space="preserve"> </w:t>
      </w:r>
      <w:r w:rsidR="00281DDA" w:rsidRPr="00281DDA">
        <w:t>Кеннеди,</w:t>
      </w:r>
      <w:r w:rsidR="002C30DA">
        <w:t xml:space="preserve"> </w:t>
      </w:r>
      <w:r w:rsidR="00281DDA" w:rsidRPr="00281DDA">
        <w:t>Дэн</w:t>
      </w:r>
      <w:r w:rsidR="00281DD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proofErr w:type="gramStart"/>
      <w:r w:rsidR="00C05700" w:rsidRPr="00986A3A">
        <w:t>Москва</w:t>
      </w:r>
      <w:r w:rsidR="002C30DA">
        <w:t xml:space="preserve"> </w:t>
      </w:r>
      <w:r w:rsidR="00C05700" w:rsidRPr="00986A3A">
        <w:t>:</w:t>
      </w:r>
      <w:proofErr w:type="gramEnd"/>
      <w:r w:rsidR="002C30DA">
        <w:t xml:space="preserve"> </w:t>
      </w:r>
      <w:r w:rsidR="00281DDA" w:rsidRPr="00281DDA">
        <w:t>Альпина</w:t>
      </w:r>
      <w:r w:rsidR="002C30DA">
        <w:t xml:space="preserve"> </w:t>
      </w:r>
      <w:r w:rsidR="00281DDA" w:rsidRPr="00281DDA">
        <w:t>Паблишер</w:t>
      </w:r>
      <w:r w:rsidR="00C05700" w:rsidRPr="00986A3A">
        <w:t>,</w:t>
      </w:r>
      <w:r w:rsidR="002C30DA">
        <w:t xml:space="preserve"> </w:t>
      </w:r>
      <w:r w:rsidR="00281DDA">
        <w:t>2018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="00281DDA" w:rsidRPr="00281DDA">
        <w:t>329</w:t>
      </w:r>
      <w:r w:rsidR="002C30DA">
        <w:t xml:space="preserve"> </w:t>
      </w:r>
      <w:r w:rsidR="00C05700" w:rsidRPr="00986A3A">
        <w:t>с.</w:t>
      </w:r>
    </w:p>
    <w:p w14:paraId="0FA7E16E" w14:textId="54E33B76" w:rsidR="00C05700" w:rsidRPr="00986A3A" w:rsidRDefault="007551C2" w:rsidP="00986A3A">
      <w:pPr>
        <w:pStyle w:val="7"/>
      </w:pPr>
      <w:proofErr w:type="spellStart"/>
      <w:r w:rsidRPr="007551C2">
        <w:t>Гоулман</w:t>
      </w:r>
      <w:proofErr w:type="spellEnd"/>
      <w:r w:rsidRPr="007551C2">
        <w:t>,</w:t>
      </w:r>
      <w:r w:rsidR="002C30DA">
        <w:t xml:space="preserve"> </w:t>
      </w:r>
      <w:r w:rsidRPr="007551C2">
        <w:t>Дэниел</w:t>
      </w:r>
      <w:r w:rsidR="00C05700" w:rsidRPr="00986A3A">
        <w:t>.</w:t>
      </w:r>
      <w:r w:rsidR="002C30DA">
        <w:t xml:space="preserve"> </w:t>
      </w:r>
      <w:r w:rsidRPr="007551C2">
        <w:t>Эмоциональный</w:t>
      </w:r>
      <w:r w:rsidR="002C30DA">
        <w:t xml:space="preserve"> </w:t>
      </w:r>
      <w:r w:rsidRPr="007551C2">
        <w:t>интеллект</w:t>
      </w:r>
      <w:r w:rsidR="002C30DA">
        <w:t xml:space="preserve"> </w:t>
      </w:r>
      <w:r w:rsidR="00C05700" w:rsidRPr="00986A3A">
        <w:t>/</w:t>
      </w:r>
      <w:r w:rsidR="002C30DA">
        <w:t xml:space="preserve"> </w:t>
      </w:r>
      <w:proofErr w:type="spellStart"/>
      <w:r w:rsidRPr="007551C2">
        <w:t>Гоулман</w:t>
      </w:r>
      <w:proofErr w:type="spellEnd"/>
      <w:r w:rsidRPr="007551C2">
        <w:t>,</w:t>
      </w:r>
      <w:r w:rsidR="002C30DA">
        <w:t xml:space="preserve"> </w:t>
      </w:r>
      <w:r w:rsidRPr="007551C2">
        <w:t>Дэниел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proofErr w:type="gramStart"/>
      <w:r w:rsidR="00C05700" w:rsidRPr="00986A3A">
        <w:t>Москва</w:t>
      </w:r>
      <w:r w:rsidR="002C30DA">
        <w:t xml:space="preserve"> </w:t>
      </w:r>
      <w:r w:rsidR="00C05700" w:rsidRPr="00986A3A">
        <w:t>:</w:t>
      </w:r>
      <w:proofErr w:type="gramEnd"/>
      <w:r w:rsidR="002C30DA">
        <w:t xml:space="preserve"> </w:t>
      </w:r>
      <w:r w:rsidRPr="007551C2">
        <w:t>Манн,</w:t>
      </w:r>
      <w:r w:rsidR="002C30DA">
        <w:t xml:space="preserve"> </w:t>
      </w:r>
      <w:r w:rsidRPr="007551C2">
        <w:t>Иванов</w:t>
      </w:r>
      <w:r w:rsidR="002C30DA">
        <w:t xml:space="preserve"> </w:t>
      </w:r>
      <w:r w:rsidRPr="007551C2">
        <w:t>и</w:t>
      </w:r>
      <w:r w:rsidR="002C30DA">
        <w:t xml:space="preserve"> </w:t>
      </w:r>
      <w:r w:rsidRPr="007551C2">
        <w:t>Фербер</w:t>
      </w:r>
      <w:r w:rsidR="00C05700" w:rsidRPr="00986A3A">
        <w:t>,</w:t>
      </w:r>
      <w:r w:rsidR="002C30DA">
        <w:t xml:space="preserve"> </w:t>
      </w:r>
      <w:r w:rsidRPr="007551C2">
        <w:t>2022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Pr="007551C2">
        <w:t>539</w:t>
      </w:r>
      <w:r w:rsidR="002C30DA">
        <w:t xml:space="preserve"> </w:t>
      </w:r>
      <w:r w:rsidR="00C05700" w:rsidRPr="00986A3A">
        <w:t>с.</w:t>
      </w:r>
    </w:p>
    <w:p w14:paraId="368003D1" w14:textId="31BDA372" w:rsidR="00C05700" w:rsidRPr="00986A3A" w:rsidRDefault="00577C98" w:rsidP="00986A3A">
      <w:pPr>
        <w:pStyle w:val="7"/>
      </w:pPr>
      <w:r w:rsidRPr="00577C98">
        <w:t>Петроченков</w:t>
      </w:r>
      <w:r w:rsidR="002C30DA">
        <w:t xml:space="preserve"> </w:t>
      </w:r>
      <w:r w:rsidRPr="00577C98">
        <w:t>А.С.</w:t>
      </w:r>
      <w:r w:rsidR="002C30DA">
        <w:t xml:space="preserve"> </w:t>
      </w:r>
      <w:r w:rsidRPr="00577C98">
        <w:t>Идеальный</w:t>
      </w:r>
      <w:r w:rsidR="002C30DA">
        <w:t xml:space="preserve"> </w:t>
      </w:r>
      <w:proofErr w:type="spellStart"/>
      <w:r w:rsidRPr="00577C98">
        <w:t>Landing</w:t>
      </w:r>
      <w:proofErr w:type="spellEnd"/>
      <w:r w:rsidR="002C30DA">
        <w:t xml:space="preserve"> </w:t>
      </w:r>
      <w:r w:rsidRPr="00577C98">
        <w:t>Page.</w:t>
      </w:r>
      <w:r w:rsidR="002C30DA">
        <w:t xml:space="preserve"> </w:t>
      </w:r>
      <w:r w:rsidRPr="00577C98">
        <w:t>Создаем</w:t>
      </w:r>
      <w:r w:rsidR="002C30DA">
        <w:t xml:space="preserve"> </w:t>
      </w:r>
      <w:r w:rsidRPr="00577C98">
        <w:t>продающие</w:t>
      </w:r>
      <w:r w:rsidR="002C30DA">
        <w:t xml:space="preserve"> </w:t>
      </w:r>
      <w:r w:rsidRPr="00577C98">
        <w:t>веб-страницы</w:t>
      </w:r>
      <w:r w:rsidR="002C30DA">
        <w:t xml:space="preserve"> </w:t>
      </w:r>
      <w:r w:rsidRPr="00577C98">
        <w:t>/</w:t>
      </w:r>
      <w:r w:rsidR="002C30DA">
        <w:t xml:space="preserve"> </w:t>
      </w:r>
      <w:r w:rsidRPr="00577C98">
        <w:t>А.С.</w:t>
      </w:r>
      <w:r w:rsidR="002C30DA">
        <w:t xml:space="preserve"> </w:t>
      </w:r>
      <w:r w:rsidRPr="00577C98">
        <w:t>Петроченков,</w:t>
      </w:r>
      <w:r w:rsidR="002C30DA">
        <w:t xml:space="preserve"> </w:t>
      </w:r>
      <w:r w:rsidRPr="00577C98">
        <w:t>Е.С.</w:t>
      </w:r>
      <w:r w:rsidR="002C30DA">
        <w:t xml:space="preserve"> </w:t>
      </w:r>
      <w:r w:rsidRPr="00577C98">
        <w:t>Новиков.</w:t>
      </w:r>
      <w:r w:rsidR="002C30DA">
        <w:t xml:space="preserve"> </w:t>
      </w:r>
      <w:r w:rsidRPr="00577C98">
        <w:t>-</w:t>
      </w:r>
      <w:r w:rsidR="002C30DA">
        <w:t xml:space="preserve"> </w:t>
      </w:r>
      <w:r w:rsidRPr="00577C98">
        <w:t>Санкт-</w:t>
      </w:r>
      <w:proofErr w:type="gramStart"/>
      <w:r w:rsidRPr="00577C98">
        <w:t>Петербург</w:t>
      </w:r>
      <w:r w:rsidR="002C30DA">
        <w:t xml:space="preserve"> </w:t>
      </w:r>
      <w:r w:rsidRPr="00577C98">
        <w:t>:</w:t>
      </w:r>
      <w:proofErr w:type="gramEnd"/>
      <w:r w:rsidR="002C30DA">
        <w:t xml:space="preserve"> </w:t>
      </w:r>
      <w:r w:rsidRPr="00577C98">
        <w:t>Питер,</w:t>
      </w:r>
      <w:r w:rsidR="002C30DA">
        <w:t xml:space="preserve"> </w:t>
      </w:r>
      <w:r w:rsidRPr="00577C98">
        <w:t>2021.</w:t>
      </w:r>
      <w:r w:rsidR="002C30DA">
        <w:t xml:space="preserve"> </w:t>
      </w:r>
      <w:r w:rsidRPr="00577C98">
        <w:t>-</w:t>
      </w:r>
      <w:r w:rsidR="002C30DA">
        <w:t xml:space="preserve"> </w:t>
      </w:r>
      <w:r w:rsidRPr="00577C98">
        <w:t>320</w:t>
      </w:r>
      <w:r w:rsidR="002C30DA">
        <w:t xml:space="preserve"> </w:t>
      </w:r>
      <w:r w:rsidRPr="00577C98">
        <w:t>с</w:t>
      </w:r>
      <w:r w:rsidR="00C05700" w:rsidRPr="00986A3A">
        <w:t>.</w:t>
      </w:r>
    </w:p>
    <w:p w14:paraId="681F2E02" w14:textId="1A3CE1D3" w:rsidR="00C05700" w:rsidRPr="00986A3A" w:rsidRDefault="006232D0" w:rsidP="006232D0">
      <w:pPr>
        <w:pStyle w:val="7"/>
      </w:pPr>
      <w:r w:rsidRPr="006232D0">
        <w:t>Игрофикация</w:t>
      </w:r>
      <w:r w:rsidR="002C30DA">
        <w:t xml:space="preserve"> </w:t>
      </w:r>
      <w:r w:rsidRPr="006232D0">
        <w:t>в</w:t>
      </w:r>
      <w:r w:rsidR="002C30DA">
        <w:t xml:space="preserve"> </w:t>
      </w:r>
      <w:r w:rsidRPr="006232D0">
        <w:t>бизнесе</w:t>
      </w:r>
      <w:r w:rsidR="002C30DA">
        <w:t xml:space="preserve"> </w:t>
      </w:r>
      <w:r w:rsidRPr="006232D0">
        <w:t>и</w:t>
      </w:r>
      <w:r w:rsidR="002C30DA">
        <w:t xml:space="preserve"> </w:t>
      </w:r>
      <w:r w:rsidRPr="006232D0">
        <w:t>в</w:t>
      </w:r>
      <w:r w:rsidR="002C30DA">
        <w:t xml:space="preserve"> </w:t>
      </w:r>
      <w:r w:rsidRPr="006232D0">
        <w:t>жизни:</w:t>
      </w:r>
      <w:r w:rsidR="002C30DA">
        <w:t xml:space="preserve"> </w:t>
      </w:r>
      <w:r w:rsidRPr="006232D0">
        <w:t>преврати</w:t>
      </w:r>
      <w:r w:rsidR="002C30DA">
        <w:t xml:space="preserve"> </w:t>
      </w:r>
      <w:r w:rsidRPr="006232D0">
        <w:t>рутину</w:t>
      </w:r>
      <w:r w:rsidR="002C30DA">
        <w:t xml:space="preserve"> </w:t>
      </w:r>
      <w:r w:rsidRPr="006232D0">
        <w:t>в</w:t>
      </w:r>
      <w:r w:rsidR="002C30DA">
        <w:t xml:space="preserve"> </w:t>
      </w:r>
      <w:r w:rsidRPr="006232D0">
        <w:t>игру!</w:t>
      </w:r>
      <w:r w:rsidR="002C30DA">
        <w:t xml:space="preserve"> </w:t>
      </w:r>
      <w:r w:rsidRPr="006232D0">
        <w:t>/</w:t>
      </w:r>
      <w:r w:rsidR="002C30DA">
        <w:t xml:space="preserve"> </w:t>
      </w:r>
      <w:r w:rsidRPr="006232D0">
        <w:t>Иван</w:t>
      </w:r>
      <w:r w:rsidR="002C30DA">
        <w:t xml:space="preserve"> </w:t>
      </w:r>
      <w:r w:rsidRPr="006232D0">
        <w:t>Нефедьев,</w:t>
      </w:r>
      <w:r w:rsidR="002C30DA">
        <w:t xml:space="preserve"> </w:t>
      </w:r>
      <w:r w:rsidRPr="006232D0">
        <w:t>Мирослава</w:t>
      </w:r>
      <w:r w:rsidR="002C30DA">
        <w:t xml:space="preserve"> </w:t>
      </w:r>
      <w:r w:rsidRPr="006232D0">
        <w:t>Бронникова.</w:t>
      </w:r>
      <w:r w:rsidR="002C30DA">
        <w:t xml:space="preserve"> </w:t>
      </w:r>
      <w:r w:rsidRPr="006232D0">
        <w:t>—</w:t>
      </w:r>
      <w:r w:rsidR="002C30DA">
        <w:t xml:space="preserve"> </w:t>
      </w:r>
      <w:proofErr w:type="gramStart"/>
      <w:r w:rsidRPr="006232D0">
        <w:t>Москва</w:t>
      </w:r>
      <w:r w:rsidR="002C30DA">
        <w:t xml:space="preserve"> </w:t>
      </w:r>
      <w:r w:rsidRPr="006232D0">
        <w:t>:</w:t>
      </w:r>
      <w:proofErr w:type="gramEnd"/>
      <w:r w:rsidR="002C30DA">
        <w:t xml:space="preserve"> </w:t>
      </w:r>
      <w:r w:rsidRPr="006232D0">
        <w:t>Издательство</w:t>
      </w:r>
      <w:r w:rsidR="002C30DA">
        <w:t xml:space="preserve"> </w:t>
      </w:r>
      <w:r w:rsidRPr="006232D0">
        <w:t>«АСТ»,</w:t>
      </w:r>
      <w:r w:rsidR="002C30DA">
        <w:t xml:space="preserve"> </w:t>
      </w:r>
      <w:r w:rsidRPr="006232D0">
        <w:t>2019.</w:t>
      </w:r>
      <w:r w:rsidR="002C30DA">
        <w:t xml:space="preserve"> </w:t>
      </w:r>
      <w:r w:rsidRPr="006232D0">
        <w:t>—</w:t>
      </w:r>
      <w:r w:rsidR="002C30DA">
        <w:t xml:space="preserve"> </w:t>
      </w:r>
      <w:r w:rsidRPr="006232D0">
        <w:t>448</w:t>
      </w:r>
      <w:r w:rsidR="002C30DA">
        <w:t xml:space="preserve"> </w:t>
      </w:r>
      <w:r w:rsidRPr="006232D0">
        <w:t>с.</w:t>
      </w:r>
    </w:p>
    <w:p w14:paraId="0F34EEB4" w14:textId="301099EB" w:rsidR="00C05700" w:rsidRPr="00986A3A" w:rsidRDefault="006232D0" w:rsidP="006232D0">
      <w:pPr>
        <w:pStyle w:val="7"/>
      </w:pPr>
      <w:r>
        <w:t>Нетворкинг</w:t>
      </w:r>
      <w:r w:rsidR="002C30DA">
        <w:t xml:space="preserve"> </w:t>
      </w:r>
      <w:r>
        <w:t>для</w:t>
      </w:r>
      <w:r w:rsidR="002C30DA">
        <w:t xml:space="preserve"> </w:t>
      </w:r>
      <w:r>
        <w:t>разведчиков.</w:t>
      </w:r>
      <w:r w:rsidR="002C30DA">
        <w:t xml:space="preserve"> </w:t>
      </w:r>
      <w:r>
        <w:t>Как</w:t>
      </w:r>
      <w:r w:rsidR="002C30DA">
        <w:t xml:space="preserve"> </w:t>
      </w:r>
      <w:r>
        <w:t>извлечь</w:t>
      </w:r>
      <w:r w:rsidR="002C30DA">
        <w:t xml:space="preserve"> </w:t>
      </w:r>
      <w:r>
        <w:t>пользу</w:t>
      </w:r>
      <w:r w:rsidR="002C30DA">
        <w:t xml:space="preserve"> </w:t>
      </w:r>
      <w:r>
        <w:t>из</w:t>
      </w:r>
      <w:r w:rsidR="002C30DA">
        <w:t xml:space="preserve"> </w:t>
      </w:r>
      <w:r>
        <w:t>любого</w:t>
      </w:r>
      <w:r w:rsidR="002C30DA">
        <w:t xml:space="preserve"> </w:t>
      </w:r>
      <w:r>
        <w:t>знакомства</w:t>
      </w:r>
      <w:r w:rsidR="002C30DA">
        <w:t xml:space="preserve"> </w:t>
      </w:r>
      <w:r>
        <w:t>/</w:t>
      </w:r>
      <w:r w:rsidR="002C30DA">
        <w:t xml:space="preserve"> </w:t>
      </w:r>
      <w:r>
        <w:t>Елена</w:t>
      </w:r>
      <w:r w:rsidR="002C30DA">
        <w:t xml:space="preserve"> </w:t>
      </w:r>
      <w:r>
        <w:t>Вавилова,</w:t>
      </w:r>
      <w:r w:rsidR="002C30DA">
        <w:t xml:space="preserve"> </w:t>
      </w:r>
      <w:r>
        <w:t>Андрей</w:t>
      </w:r>
      <w:r w:rsidR="002C30DA">
        <w:t xml:space="preserve"> </w:t>
      </w:r>
      <w:r>
        <w:t>Безруков.</w:t>
      </w:r>
      <w:r w:rsidR="002C30DA">
        <w:t xml:space="preserve"> </w:t>
      </w:r>
      <w:r>
        <w:t>—</w:t>
      </w:r>
      <w:r w:rsidR="002C30DA">
        <w:t xml:space="preserve"> </w:t>
      </w:r>
      <w:proofErr w:type="gramStart"/>
      <w:r>
        <w:t>Москва</w:t>
      </w:r>
      <w:r w:rsidR="002C30DA">
        <w:t xml:space="preserve"> </w:t>
      </w:r>
      <w:r>
        <w:t>:</w:t>
      </w:r>
      <w:proofErr w:type="gramEnd"/>
      <w:r w:rsidR="002C30DA">
        <w:t xml:space="preserve"> </w:t>
      </w:r>
      <w:r>
        <w:t>Эксмо,</w:t>
      </w:r>
      <w:r w:rsidR="002C30DA">
        <w:t xml:space="preserve"> </w:t>
      </w:r>
      <w:r>
        <w:t>2023.</w:t>
      </w:r>
      <w:r w:rsidR="002C30DA">
        <w:t xml:space="preserve"> </w:t>
      </w:r>
      <w:r>
        <w:t>—</w:t>
      </w:r>
      <w:r w:rsidR="002C30DA">
        <w:t xml:space="preserve"> </w:t>
      </w:r>
      <w:r>
        <w:t>256</w:t>
      </w:r>
      <w:r w:rsidR="002C30DA">
        <w:t xml:space="preserve"> </w:t>
      </w:r>
      <w:r>
        <w:t>с.</w:t>
      </w:r>
    </w:p>
    <w:p w14:paraId="7CB6190C" w14:textId="19EB38EE" w:rsidR="00C05700" w:rsidRPr="00F60E67" w:rsidRDefault="00F60E67" w:rsidP="00986A3A">
      <w:pPr>
        <w:pStyle w:val="7"/>
        <w:rPr>
          <w:lang w:val="en-US"/>
        </w:rPr>
      </w:pPr>
      <w:r w:rsidRPr="00605BF7">
        <w:rPr>
          <w:lang w:val="en-US"/>
        </w:rPr>
        <w:t>Django</w:t>
      </w:r>
      <w:r w:rsidR="002C30DA" w:rsidRPr="00605BF7">
        <w:rPr>
          <w:lang w:val="en-US"/>
        </w:rPr>
        <w:t xml:space="preserve"> </w:t>
      </w:r>
      <w:r w:rsidRPr="00605BF7">
        <w:rPr>
          <w:lang w:val="en-US"/>
        </w:rPr>
        <w:t>for</w:t>
      </w:r>
      <w:r w:rsidR="002C30DA" w:rsidRPr="00605BF7">
        <w:rPr>
          <w:lang w:val="en-US"/>
        </w:rPr>
        <w:t xml:space="preserve"> </w:t>
      </w:r>
      <w:r w:rsidRPr="00605BF7">
        <w:rPr>
          <w:lang w:val="en-US"/>
        </w:rPr>
        <w:t>APIs</w:t>
      </w:r>
      <w:r w:rsidRPr="00605BF7">
        <w:rPr>
          <w:lang w:val="en-US"/>
        </w:rPr>
        <w:t>.</w:t>
      </w:r>
      <w:r w:rsidR="002C30DA" w:rsidRPr="00605BF7">
        <w:rPr>
          <w:lang w:val="en-US"/>
        </w:rPr>
        <w:t xml:space="preserve"> </w:t>
      </w:r>
      <w:r w:rsidRPr="00F60E67">
        <w:rPr>
          <w:lang w:val="en-US"/>
        </w:rPr>
        <w:t>Build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web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APIs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with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Python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and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Django</w:t>
      </w:r>
      <w:r w:rsidR="002C30DA">
        <w:rPr>
          <w:lang w:val="en-US"/>
        </w:rPr>
        <w:t xml:space="preserve"> </w:t>
      </w:r>
      <w:r w:rsidR="00C05700" w:rsidRPr="00F60E67">
        <w:rPr>
          <w:lang w:val="en-US"/>
        </w:rPr>
        <w:t>/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William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S.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Vincent</w:t>
      </w:r>
      <w:r w:rsidR="00C05700" w:rsidRPr="00F60E67">
        <w:rPr>
          <w:lang w:val="en-US"/>
        </w:rPr>
        <w:t>.</w:t>
      </w:r>
      <w:r w:rsidR="002C30DA">
        <w:rPr>
          <w:lang w:val="en-US"/>
        </w:rPr>
        <w:t xml:space="preserve"> </w:t>
      </w:r>
      <w:r w:rsidR="00C05700" w:rsidRPr="00F60E67">
        <w:rPr>
          <w:lang w:val="en-US"/>
        </w:rPr>
        <w:t>–</w:t>
      </w:r>
      <w:r w:rsidR="002C30DA">
        <w:rPr>
          <w:lang w:val="en-US"/>
        </w:rPr>
        <w:t xml:space="preserve"> </w:t>
      </w:r>
      <w:proofErr w:type="spellStart"/>
      <w:r w:rsidRPr="00F60E67">
        <w:rPr>
          <w:lang w:val="en-US"/>
        </w:rPr>
        <w:t>WelcomeToCode</w:t>
      </w:r>
      <w:proofErr w:type="spellEnd"/>
      <w:r w:rsidR="00C05700" w:rsidRPr="00F60E67">
        <w:rPr>
          <w:lang w:val="en-US"/>
        </w:rPr>
        <w:t>,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2022</w:t>
      </w:r>
      <w:r w:rsidR="00C05700" w:rsidRPr="00F60E67">
        <w:rPr>
          <w:lang w:val="en-US"/>
        </w:rPr>
        <w:t>.</w:t>
      </w:r>
      <w:r w:rsidR="002C30DA">
        <w:rPr>
          <w:lang w:val="en-US"/>
        </w:rPr>
        <w:t xml:space="preserve"> </w:t>
      </w:r>
      <w:r w:rsidR="00C05700" w:rsidRPr="00F60E67">
        <w:rPr>
          <w:lang w:val="en-US"/>
        </w:rPr>
        <w:t>–</w:t>
      </w:r>
      <w:r w:rsidR="002C30DA">
        <w:rPr>
          <w:lang w:val="en-US"/>
        </w:rPr>
        <w:t xml:space="preserve"> </w:t>
      </w:r>
      <w:r w:rsidRPr="00F60E67">
        <w:rPr>
          <w:lang w:val="en-US"/>
        </w:rPr>
        <w:t>201</w:t>
      </w:r>
      <w:r w:rsidR="002C30DA">
        <w:rPr>
          <w:lang w:val="en-US"/>
        </w:rPr>
        <w:t xml:space="preserve"> </w:t>
      </w:r>
      <w:r w:rsidR="00C05700" w:rsidRPr="00986A3A">
        <w:t>с</w:t>
      </w:r>
      <w:r w:rsidR="00C05700" w:rsidRPr="00F60E67">
        <w:rPr>
          <w:lang w:val="en-US"/>
        </w:rPr>
        <w:t>.</w:t>
      </w:r>
      <w:r w:rsidR="002C30DA">
        <w:rPr>
          <w:lang w:val="en-US"/>
        </w:rPr>
        <w:t xml:space="preserve"> </w:t>
      </w:r>
    </w:p>
    <w:p w14:paraId="70EBE142" w14:textId="2FE39DE6" w:rsidR="00C05700" w:rsidRPr="00986A3A" w:rsidRDefault="00D67612" w:rsidP="00D67612">
      <w:pPr>
        <w:pStyle w:val="7"/>
      </w:pPr>
      <w:r>
        <w:t>Моргунов</w:t>
      </w:r>
      <w:r w:rsidR="002C30DA">
        <w:t xml:space="preserve"> </w:t>
      </w:r>
      <w:r>
        <w:t>Е.</w:t>
      </w:r>
      <w:r w:rsidR="002C30DA">
        <w:t xml:space="preserve"> </w:t>
      </w:r>
      <w:r>
        <w:t>П.</w:t>
      </w:r>
      <w:r w:rsidR="002C30DA" w:rsidRPr="00605BF7">
        <w:t xml:space="preserve"> </w:t>
      </w:r>
      <w:proofErr w:type="spellStart"/>
      <w:r>
        <w:t>PostgreSQL</w:t>
      </w:r>
      <w:proofErr w:type="spellEnd"/>
      <w:r>
        <w:t>.</w:t>
      </w:r>
      <w:r w:rsidR="002C30DA">
        <w:t xml:space="preserve"> </w:t>
      </w:r>
      <w:r>
        <w:t>Профессиональный</w:t>
      </w:r>
      <w:r w:rsidR="002C30DA">
        <w:t xml:space="preserve"> </w:t>
      </w:r>
      <w:proofErr w:type="gramStart"/>
      <w:r>
        <w:t>SQL</w:t>
      </w:r>
      <w:r w:rsidR="002C30DA">
        <w:t xml:space="preserve"> </w:t>
      </w:r>
      <w:r>
        <w:t>:</w:t>
      </w:r>
      <w:proofErr w:type="gramEnd"/>
      <w:r w:rsidR="002C30DA">
        <w:t xml:space="preserve"> </w:t>
      </w:r>
      <w:r>
        <w:t>учеб.</w:t>
      </w:r>
      <w:r w:rsidR="002C30DA">
        <w:t xml:space="preserve"> </w:t>
      </w:r>
      <w:r>
        <w:t>пособие</w:t>
      </w:r>
      <w:r w:rsidR="002C30DA">
        <w:t xml:space="preserve"> </w:t>
      </w:r>
      <w:r>
        <w:t>/</w:t>
      </w:r>
      <w:r w:rsidR="002C30DA">
        <w:t xml:space="preserve"> </w:t>
      </w:r>
      <w:r>
        <w:t>Е.</w:t>
      </w:r>
      <w:r w:rsidR="002C30DA">
        <w:t xml:space="preserve"> </w:t>
      </w:r>
      <w:r>
        <w:t>П.</w:t>
      </w:r>
      <w:r w:rsidR="002C30DA">
        <w:t xml:space="preserve"> </w:t>
      </w:r>
      <w:r>
        <w:t>Моргунов;</w:t>
      </w:r>
      <w:r w:rsidR="002C30DA">
        <w:t xml:space="preserve"> </w:t>
      </w:r>
      <w:r>
        <w:t>под</w:t>
      </w:r>
      <w:r w:rsidR="002C30DA">
        <w:t xml:space="preserve"> </w:t>
      </w:r>
      <w:r>
        <w:t>ред.</w:t>
      </w:r>
      <w:r w:rsidR="002C30DA">
        <w:t xml:space="preserve"> </w:t>
      </w:r>
      <w:r>
        <w:t>Е.</w:t>
      </w:r>
      <w:r w:rsidR="002C30DA">
        <w:t xml:space="preserve"> </w:t>
      </w:r>
      <w:r>
        <w:t>В.</w:t>
      </w:r>
      <w:r w:rsidR="002C30DA">
        <w:t xml:space="preserve"> </w:t>
      </w:r>
      <w:r>
        <w:t>Рогова.</w:t>
      </w:r>
      <w:r w:rsidR="002C30DA">
        <w:t xml:space="preserve"> </w:t>
      </w:r>
      <w:r>
        <w:t>—</w:t>
      </w:r>
      <w:r w:rsidR="002C30DA">
        <w:t xml:space="preserve"> </w:t>
      </w:r>
      <w:r>
        <w:t>М.:</w:t>
      </w:r>
      <w:r w:rsidR="002C30DA">
        <w:t xml:space="preserve"> </w:t>
      </w:r>
      <w:r>
        <w:t>ДМК</w:t>
      </w:r>
      <w:r w:rsidR="002C30DA">
        <w:t xml:space="preserve"> </w:t>
      </w:r>
      <w:r>
        <w:t>Пресс,</w:t>
      </w:r>
      <w:r w:rsidR="002C30DA">
        <w:t xml:space="preserve"> </w:t>
      </w:r>
      <w:r>
        <w:t>2025.</w:t>
      </w:r>
      <w:r w:rsidR="002C30DA">
        <w:t xml:space="preserve"> </w:t>
      </w:r>
      <w:r>
        <w:t>—</w:t>
      </w:r>
      <w:r w:rsidR="002C30DA">
        <w:t xml:space="preserve"> </w:t>
      </w:r>
      <w:r>
        <w:t>444</w:t>
      </w:r>
      <w:r w:rsidR="002C30DA">
        <w:t xml:space="preserve"> </w:t>
      </w:r>
      <w:r>
        <w:t>с</w:t>
      </w:r>
      <w:r w:rsidR="00C05700" w:rsidRPr="00986A3A">
        <w:t>.</w:t>
      </w:r>
    </w:p>
    <w:p w14:paraId="242DA394" w14:textId="663025E8" w:rsidR="00C05700" w:rsidRPr="00986A3A" w:rsidRDefault="0075305F" w:rsidP="0075305F">
      <w:pPr>
        <w:pStyle w:val="7"/>
      </w:pPr>
      <w:r w:rsidRPr="0075305F">
        <w:t>Постигая</w:t>
      </w:r>
      <w:r w:rsidR="002C30DA">
        <w:t xml:space="preserve"> </w:t>
      </w:r>
      <w:proofErr w:type="spellStart"/>
      <w:r w:rsidRPr="0075305F">
        <w:t>Agile</w:t>
      </w:r>
      <w:proofErr w:type="spellEnd"/>
      <w:r w:rsidRPr="0075305F">
        <w:t>.</w:t>
      </w:r>
      <w:r w:rsidR="002C30DA">
        <w:t xml:space="preserve"> </w:t>
      </w:r>
      <w:r w:rsidRPr="0075305F">
        <w:t>Ценности,</w:t>
      </w:r>
      <w:r w:rsidR="002C30DA">
        <w:t xml:space="preserve"> </w:t>
      </w:r>
      <w:r w:rsidRPr="0075305F">
        <w:t>принципы,</w:t>
      </w:r>
      <w:r w:rsidR="002C30DA">
        <w:t xml:space="preserve"> </w:t>
      </w:r>
      <w:r w:rsidRPr="0075305F">
        <w:t>методологии</w:t>
      </w:r>
      <w:r w:rsidR="002C30DA">
        <w:t xml:space="preserve"> </w:t>
      </w:r>
      <w:r>
        <w:t>/</w:t>
      </w:r>
      <w:r w:rsidR="002C30DA">
        <w:t xml:space="preserve"> </w:t>
      </w:r>
      <w:r w:rsidRPr="0075305F">
        <w:t>Дженнифер</w:t>
      </w:r>
      <w:r w:rsidR="002C30DA">
        <w:t xml:space="preserve"> </w:t>
      </w:r>
      <w:r w:rsidRPr="0075305F">
        <w:t>Грин,</w:t>
      </w:r>
      <w:r w:rsidR="002C30DA">
        <w:t xml:space="preserve"> </w:t>
      </w:r>
      <w:r w:rsidRPr="0075305F">
        <w:t>Эндрю</w:t>
      </w:r>
      <w:r w:rsidR="002C30DA">
        <w:t xml:space="preserve"> </w:t>
      </w:r>
      <w:proofErr w:type="spellStart"/>
      <w:r w:rsidRPr="0075305F">
        <w:t>Стеллман</w:t>
      </w:r>
      <w:proofErr w:type="spellEnd"/>
      <w:r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proofErr w:type="gramStart"/>
      <w:r w:rsidR="00C05700" w:rsidRPr="00986A3A">
        <w:t>Москва</w:t>
      </w:r>
      <w:r w:rsidR="002C30DA">
        <w:t xml:space="preserve"> </w:t>
      </w:r>
      <w:r w:rsidR="00C05700" w:rsidRPr="00986A3A">
        <w:t>:</w:t>
      </w:r>
      <w:proofErr w:type="gramEnd"/>
      <w:r w:rsidR="002C30DA">
        <w:t xml:space="preserve"> </w:t>
      </w:r>
      <w:r>
        <w:t>Манн,</w:t>
      </w:r>
      <w:r w:rsidR="002C30DA">
        <w:t xml:space="preserve"> </w:t>
      </w:r>
      <w:r>
        <w:t>Иванов</w:t>
      </w:r>
      <w:r w:rsidR="002C30DA">
        <w:t xml:space="preserve"> </w:t>
      </w:r>
      <w:r>
        <w:t>и</w:t>
      </w:r>
      <w:r w:rsidR="002C30DA">
        <w:t xml:space="preserve"> </w:t>
      </w:r>
      <w:r>
        <w:t>Фербер</w:t>
      </w:r>
      <w:r w:rsidR="00C05700" w:rsidRPr="00986A3A">
        <w:t>,</w:t>
      </w:r>
      <w:r w:rsidR="002C30DA">
        <w:t xml:space="preserve"> </w:t>
      </w:r>
      <w:r w:rsidRPr="0075305F">
        <w:t>2017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Pr="0075305F">
        <w:t>448</w:t>
      </w:r>
      <w:r w:rsidR="002C30DA">
        <w:t xml:space="preserve"> </w:t>
      </w:r>
      <w:r w:rsidR="00C05700" w:rsidRPr="00986A3A">
        <w:t>с.</w:t>
      </w:r>
    </w:p>
    <w:p w14:paraId="05E92F53" w14:textId="30FB0027" w:rsidR="00C05700" w:rsidRPr="00986A3A" w:rsidRDefault="0075305F" w:rsidP="00986A3A">
      <w:pPr>
        <w:pStyle w:val="7"/>
      </w:pPr>
      <w:proofErr w:type="spellStart"/>
      <w:r w:rsidRPr="0075305F">
        <w:t>Git</w:t>
      </w:r>
      <w:proofErr w:type="spellEnd"/>
      <w:r w:rsidRPr="0075305F">
        <w:t>:</w:t>
      </w:r>
      <w:r w:rsidR="002C30DA">
        <w:t xml:space="preserve"> </w:t>
      </w:r>
      <w:r w:rsidRPr="0075305F">
        <w:t>контроль</w:t>
      </w:r>
      <w:r w:rsidR="002C30DA">
        <w:t xml:space="preserve"> </w:t>
      </w:r>
      <w:r w:rsidRPr="0075305F">
        <w:t>версий.</w:t>
      </w:r>
      <w:r w:rsidR="002C30DA">
        <w:t xml:space="preserve"> </w:t>
      </w:r>
      <w:r w:rsidRPr="0075305F">
        <w:t>3-е</w:t>
      </w:r>
      <w:r w:rsidR="002C30DA">
        <w:t xml:space="preserve"> </w:t>
      </w:r>
      <w:r w:rsidRPr="0075305F">
        <w:t>изд</w:t>
      </w:r>
      <w:r>
        <w:t>.</w:t>
      </w:r>
      <w:r w:rsidR="002C30DA">
        <w:t xml:space="preserve"> </w:t>
      </w:r>
      <w:r>
        <w:t>/</w:t>
      </w:r>
      <w:r w:rsidR="002C30DA">
        <w:t xml:space="preserve"> </w:t>
      </w:r>
      <w:proofErr w:type="spellStart"/>
      <w:r w:rsidRPr="0075305F">
        <w:t>Понуторай</w:t>
      </w:r>
      <w:proofErr w:type="spellEnd"/>
      <w:r w:rsidR="002C30DA">
        <w:t xml:space="preserve"> </w:t>
      </w:r>
      <w:r w:rsidRPr="0075305F">
        <w:t>П.,</w:t>
      </w:r>
      <w:r w:rsidR="002C30DA">
        <w:t xml:space="preserve"> </w:t>
      </w:r>
      <w:proofErr w:type="spellStart"/>
      <w:r w:rsidRPr="0075305F">
        <w:t>Лолигер</w:t>
      </w:r>
      <w:proofErr w:type="spellEnd"/>
      <w:r w:rsidR="002C30DA">
        <w:t xml:space="preserve"> </w:t>
      </w:r>
      <w:r w:rsidRPr="0075305F">
        <w:t>Д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Pr="00577C98">
        <w:t>Санкт-</w:t>
      </w:r>
      <w:proofErr w:type="gramStart"/>
      <w:r w:rsidRPr="00577C98">
        <w:t>Петербург</w:t>
      </w:r>
      <w:r w:rsidR="002C30DA">
        <w:t xml:space="preserve"> </w:t>
      </w:r>
      <w:r w:rsidRPr="00577C98">
        <w:t>:</w:t>
      </w:r>
      <w:proofErr w:type="gramEnd"/>
      <w:r w:rsidR="002C30DA">
        <w:t xml:space="preserve"> </w:t>
      </w:r>
      <w:r w:rsidRPr="00577C98">
        <w:t>Питер</w:t>
      </w:r>
      <w:r w:rsidR="00C05700" w:rsidRPr="00986A3A">
        <w:t>,</w:t>
      </w:r>
      <w:r w:rsidR="002C30DA">
        <w:t xml:space="preserve"> </w:t>
      </w:r>
      <w:r w:rsidRPr="0075305F">
        <w:t>2025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>
        <w:t>512</w:t>
      </w:r>
      <w:r w:rsidR="002C30DA">
        <w:t xml:space="preserve"> </w:t>
      </w:r>
      <w:r w:rsidR="00C05700" w:rsidRPr="00986A3A">
        <w:t>с.</w:t>
      </w:r>
    </w:p>
    <w:p w14:paraId="6CD766E8" w14:textId="14DC8F04" w:rsidR="00040684" w:rsidRDefault="007B6766" w:rsidP="00040684">
      <w:pPr>
        <w:pStyle w:val="7"/>
      </w:pPr>
      <w:r w:rsidRPr="007B6766">
        <w:t>Тестирование</w:t>
      </w:r>
      <w:r w:rsidR="002C30DA">
        <w:t xml:space="preserve"> </w:t>
      </w:r>
      <w:r w:rsidRPr="007B6766">
        <w:t>веб-API</w:t>
      </w:r>
      <w:r w:rsidR="002C30DA">
        <w:t xml:space="preserve"> </w:t>
      </w:r>
      <w:r>
        <w:t>/</w:t>
      </w:r>
      <w:r w:rsidR="002C30DA">
        <w:t xml:space="preserve"> </w:t>
      </w:r>
      <w:r>
        <w:t>Марк</w:t>
      </w:r>
      <w:r w:rsidR="002C30DA">
        <w:t xml:space="preserve"> </w:t>
      </w:r>
      <w:proofErr w:type="spellStart"/>
      <w:r>
        <w:t>Винтерингем</w:t>
      </w:r>
      <w:proofErr w:type="spellEnd"/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Pr="007B6766">
        <w:t>Санкт-</w:t>
      </w:r>
      <w:proofErr w:type="gramStart"/>
      <w:r w:rsidRPr="007B6766">
        <w:t>Петербург</w:t>
      </w:r>
      <w:r w:rsidR="002C30DA">
        <w:t xml:space="preserve"> </w:t>
      </w:r>
      <w:r w:rsidRPr="007B6766">
        <w:t>:</w:t>
      </w:r>
      <w:proofErr w:type="gramEnd"/>
      <w:r w:rsidR="002C30DA">
        <w:t xml:space="preserve"> </w:t>
      </w:r>
      <w:r w:rsidRPr="007B6766">
        <w:t>Питер,</w:t>
      </w:r>
      <w:r w:rsidR="002C30DA">
        <w:t xml:space="preserve"> </w:t>
      </w:r>
      <w:r w:rsidRPr="007B6766">
        <w:t>2024.</w:t>
      </w:r>
      <w:r w:rsidR="002C30DA">
        <w:t xml:space="preserve"> </w:t>
      </w:r>
      <w:r w:rsidRPr="007B6766">
        <w:t>–</w:t>
      </w:r>
      <w:r w:rsidR="002C30DA">
        <w:t xml:space="preserve"> </w:t>
      </w:r>
      <w:r>
        <w:t>304</w:t>
      </w:r>
      <w:r w:rsidR="002C30DA">
        <w:t xml:space="preserve"> </w:t>
      </w:r>
      <w:r w:rsidRPr="007B6766">
        <w:t>с.</w:t>
      </w:r>
    </w:p>
    <w:p w14:paraId="09B7C1E2" w14:textId="439373E0" w:rsidR="00C05700" w:rsidRPr="00986A3A" w:rsidRDefault="00040684" w:rsidP="00040684">
      <w:pPr>
        <w:pStyle w:val="7"/>
      </w:pPr>
      <w:proofErr w:type="spellStart"/>
      <w:r>
        <w:t>Terraform</w:t>
      </w:r>
      <w:proofErr w:type="spellEnd"/>
      <w:r>
        <w:t>:</w:t>
      </w:r>
      <w:r w:rsidR="002C30DA">
        <w:t xml:space="preserve"> </w:t>
      </w:r>
      <w:r>
        <w:t>инфраструктура</w:t>
      </w:r>
      <w:r w:rsidR="002C30DA">
        <w:t xml:space="preserve"> </w:t>
      </w:r>
      <w:r>
        <w:t>на</w:t>
      </w:r>
      <w:r w:rsidR="002C30DA">
        <w:t xml:space="preserve"> </w:t>
      </w:r>
      <w:r>
        <w:t>уровне</w:t>
      </w:r>
      <w:r w:rsidR="002C30DA">
        <w:t xml:space="preserve"> </w:t>
      </w:r>
      <w:r>
        <w:t>кода.</w:t>
      </w:r>
      <w:r w:rsidR="002C30DA">
        <w:t xml:space="preserve"> </w:t>
      </w:r>
      <w:r>
        <w:t>3-е</w:t>
      </w:r>
      <w:r w:rsidR="002C30DA">
        <w:t xml:space="preserve"> </w:t>
      </w:r>
      <w:r>
        <w:t>межд.</w:t>
      </w:r>
      <w:r w:rsidR="002C30DA">
        <w:t xml:space="preserve"> </w:t>
      </w:r>
      <w:r>
        <w:t>изд.</w:t>
      </w:r>
      <w:r w:rsidR="002C30DA">
        <w:t xml:space="preserve"> </w:t>
      </w:r>
      <w:r w:rsidR="00C05700" w:rsidRPr="00986A3A">
        <w:t>/</w:t>
      </w:r>
      <w:r w:rsidR="002C30DA">
        <w:t xml:space="preserve"> </w:t>
      </w:r>
      <w:r w:rsidRPr="00040684">
        <w:t>Брикман</w:t>
      </w:r>
      <w:r w:rsidR="002C30DA">
        <w:t xml:space="preserve"> </w:t>
      </w:r>
      <w:r w:rsidRPr="00040684">
        <w:t>Е.</w:t>
      </w:r>
      <w:r w:rsidR="002C30DA">
        <w:t xml:space="preserve"> </w:t>
      </w:r>
      <w:r w:rsidRPr="00986A3A">
        <w:t>–</w:t>
      </w:r>
      <w:r w:rsidR="002C30DA">
        <w:t xml:space="preserve"> </w:t>
      </w:r>
      <w:r w:rsidRPr="00577C98">
        <w:t>Санкт-</w:t>
      </w:r>
      <w:proofErr w:type="gramStart"/>
      <w:r w:rsidRPr="00577C98">
        <w:t>Петербург</w:t>
      </w:r>
      <w:r w:rsidR="002C30DA">
        <w:t xml:space="preserve"> </w:t>
      </w:r>
      <w:r w:rsidRPr="00577C98">
        <w:t>:</w:t>
      </w:r>
      <w:proofErr w:type="gramEnd"/>
      <w:r w:rsidR="002C30DA">
        <w:t xml:space="preserve"> </w:t>
      </w:r>
      <w:r w:rsidRPr="00577C98">
        <w:t>Питер</w:t>
      </w:r>
      <w:r>
        <w:t>,</w:t>
      </w:r>
      <w:r w:rsidR="002C30DA">
        <w:t xml:space="preserve"> </w:t>
      </w:r>
      <w:r w:rsidRPr="00040684">
        <w:t>2024</w:t>
      </w:r>
      <w:r>
        <w:t>.</w:t>
      </w:r>
      <w:r w:rsidR="002C30DA">
        <w:t xml:space="preserve"> </w:t>
      </w:r>
      <w:r>
        <w:t>–</w:t>
      </w:r>
      <w:r w:rsidR="002C30DA">
        <w:t xml:space="preserve"> </w:t>
      </w:r>
      <w:r w:rsidRPr="00040684">
        <w:t>464</w:t>
      </w:r>
      <w:r w:rsidR="002C30DA">
        <w:t xml:space="preserve"> </w:t>
      </w:r>
      <w:r>
        <w:t>с.</w:t>
      </w:r>
    </w:p>
    <w:p w14:paraId="5BE5BD60" w14:textId="7CED06D5" w:rsidR="00C05700" w:rsidRPr="00986A3A" w:rsidRDefault="00040684" w:rsidP="00040684">
      <w:pPr>
        <w:pStyle w:val="7"/>
      </w:pPr>
      <w:r>
        <w:t>Креативная</w:t>
      </w:r>
      <w:r w:rsidR="002C30DA">
        <w:t xml:space="preserve"> </w:t>
      </w:r>
      <w:r>
        <w:t>лаборатория</w:t>
      </w:r>
      <w:r w:rsidR="002C30DA">
        <w:t xml:space="preserve"> </w:t>
      </w:r>
      <w:r>
        <w:t>VOZDUKH</w:t>
      </w:r>
      <w:r w:rsidR="002C30DA">
        <w:t xml:space="preserve"> </w:t>
      </w:r>
      <w:r>
        <w:t>Center</w:t>
      </w:r>
      <w:r w:rsidR="002C30DA">
        <w:t xml:space="preserve"> </w:t>
      </w:r>
      <w:r w:rsidR="00C05700" w:rsidRPr="00986A3A">
        <w:t>[Электронный</w:t>
      </w:r>
      <w:r w:rsidR="002C30DA">
        <w:t xml:space="preserve"> </w:t>
      </w:r>
      <w:r w:rsidR="00C05700" w:rsidRPr="00986A3A">
        <w:t>ресурс]</w:t>
      </w:r>
      <w:r w:rsidR="002C30DA">
        <w:t xml:space="preserve"> </w:t>
      </w:r>
      <w:r w:rsidR="00C05700" w:rsidRPr="00986A3A">
        <w:t>/</w:t>
      </w:r>
      <w:r w:rsidR="002C30DA">
        <w:t xml:space="preserve"> </w:t>
      </w:r>
      <w:r w:rsidRPr="00040684">
        <w:t>VOZDUKH</w:t>
      </w:r>
      <w:r w:rsidR="002C30DA">
        <w:t xml:space="preserve"> </w:t>
      </w:r>
      <w:r w:rsidRPr="00040684">
        <w:t>Center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="00C05700" w:rsidRPr="00986A3A">
        <w:t>Москва,</w:t>
      </w:r>
      <w:r w:rsidR="002C30DA">
        <w:t xml:space="preserve"> </w:t>
      </w:r>
      <w:r w:rsidRPr="00040684">
        <w:t>2025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="00FA24B8" w:rsidRPr="00986A3A">
        <w:t>URL</w:t>
      </w:r>
      <w:r w:rsidR="00C05700" w:rsidRPr="00986A3A">
        <w:t>:</w:t>
      </w:r>
      <w:r w:rsidR="002C30DA">
        <w:t xml:space="preserve"> </w:t>
      </w:r>
      <w:r w:rsidRPr="00040684">
        <w:t>https://vozdukh.center/</w:t>
      </w:r>
      <w:r w:rsidR="002C30DA">
        <w:t xml:space="preserve"> </w:t>
      </w:r>
      <w:r w:rsidR="00FA24B8" w:rsidRPr="00986A3A">
        <w:t>(дата</w:t>
      </w:r>
      <w:r w:rsidR="002C30DA">
        <w:t xml:space="preserve"> </w:t>
      </w:r>
      <w:r w:rsidR="00FA24B8" w:rsidRPr="00986A3A">
        <w:t>обращения:</w:t>
      </w:r>
      <w:r w:rsidR="002C30DA">
        <w:t xml:space="preserve"> </w:t>
      </w:r>
      <w:r w:rsidR="00FA24B8" w:rsidRPr="00986A3A">
        <w:t>20.05.2021)</w:t>
      </w:r>
      <w:r w:rsidR="005E1BA8" w:rsidRPr="00986A3A">
        <w:t>.</w:t>
      </w:r>
    </w:p>
    <w:p w14:paraId="179EF467" w14:textId="454AA32D" w:rsidR="00C05700" w:rsidRPr="00986A3A" w:rsidRDefault="00DC1AED" w:rsidP="00986A3A">
      <w:pPr>
        <w:pStyle w:val="7"/>
      </w:pPr>
      <w:proofErr w:type="spellStart"/>
      <w:r w:rsidRPr="00DC1AED">
        <w:t>Zenclass</w:t>
      </w:r>
      <w:proofErr w:type="spellEnd"/>
      <w:r w:rsidR="002C30DA">
        <w:t xml:space="preserve"> </w:t>
      </w:r>
      <w:r w:rsidRPr="00DC1AED">
        <w:t>–</w:t>
      </w:r>
      <w:r w:rsidR="002C30DA">
        <w:t xml:space="preserve"> </w:t>
      </w:r>
      <w:r w:rsidRPr="00DC1AED">
        <w:t>платформа</w:t>
      </w:r>
      <w:r w:rsidR="002C30DA">
        <w:t xml:space="preserve"> </w:t>
      </w:r>
      <w:r w:rsidRPr="00DC1AED">
        <w:t>для</w:t>
      </w:r>
      <w:r w:rsidR="002C30DA">
        <w:t xml:space="preserve"> </w:t>
      </w:r>
      <w:r w:rsidRPr="00DC1AED">
        <w:t>создания</w:t>
      </w:r>
      <w:r w:rsidR="002C30DA">
        <w:t xml:space="preserve"> </w:t>
      </w:r>
      <w:r w:rsidRPr="00DC1AED">
        <w:t>онлайн-школы</w:t>
      </w:r>
      <w:r w:rsidR="002C30DA">
        <w:t xml:space="preserve"> </w:t>
      </w:r>
      <w:r w:rsidRPr="00DC1AED">
        <w:t>и</w:t>
      </w:r>
      <w:r w:rsidR="002C30DA">
        <w:t xml:space="preserve"> </w:t>
      </w:r>
      <w:r w:rsidRPr="00DC1AED">
        <w:t>обучения</w:t>
      </w:r>
      <w:r w:rsidR="002C30DA">
        <w:t xml:space="preserve"> </w:t>
      </w:r>
      <w:r w:rsidR="00C05700" w:rsidRPr="00986A3A">
        <w:lastRenderedPageBreak/>
        <w:t>[Электронный</w:t>
      </w:r>
      <w:r w:rsidR="002C30DA">
        <w:t xml:space="preserve"> </w:t>
      </w:r>
      <w:r w:rsidR="00C05700" w:rsidRPr="00986A3A">
        <w:t>ресурс]</w:t>
      </w:r>
      <w:r w:rsidR="002C30DA">
        <w:t xml:space="preserve"> </w:t>
      </w:r>
      <w:r w:rsidR="00C05700" w:rsidRPr="00986A3A">
        <w:t>/</w:t>
      </w:r>
      <w:r w:rsidR="002C30DA">
        <w:t xml:space="preserve"> </w:t>
      </w:r>
      <w:proofErr w:type="spellStart"/>
      <w:r>
        <w:rPr>
          <w:lang w:val="en-US"/>
        </w:rPr>
        <w:t>Zenclass</w:t>
      </w:r>
      <w:proofErr w:type="spellEnd"/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="00C05700" w:rsidRPr="00986A3A">
        <w:t>Москва,</w:t>
      </w:r>
      <w:r w:rsidR="002C30DA">
        <w:t xml:space="preserve"> </w:t>
      </w:r>
      <w:r w:rsidR="00C05700" w:rsidRPr="00986A3A">
        <w:t>20</w:t>
      </w:r>
      <w:r w:rsidRPr="00DC1AED">
        <w:t>25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="00FA24B8" w:rsidRPr="00986A3A">
        <w:t>URL</w:t>
      </w:r>
      <w:r w:rsidR="00C05700" w:rsidRPr="00986A3A">
        <w:t>:</w:t>
      </w:r>
      <w:r w:rsidR="002C30DA">
        <w:t xml:space="preserve"> </w:t>
      </w:r>
      <w:r w:rsidR="00040684" w:rsidRPr="00040684">
        <w:t>https://zenclass.ru/</w:t>
      </w:r>
      <w:r w:rsidR="002C30DA">
        <w:t xml:space="preserve"> </w:t>
      </w:r>
      <w:r w:rsidR="00FA24B8" w:rsidRPr="00986A3A">
        <w:t>(дата</w:t>
      </w:r>
      <w:r w:rsidR="002C30DA">
        <w:t xml:space="preserve"> </w:t>
      </w:r>
      <w:r w:rsidR="00FA24B8" w:rsidRPr="00986A3A">
        <w:t>обращения:</w:t>
      </w:r>
      <w:r w:rsidR="002C30DA">
        <w:t xml:space="preserve"> </w:t>
      </w:r>
      <w:r w:rsidR="00FA24B8" w:rsidRPr="00986A3A">
        <w:t>20.05.2021)</w:t>
      </w:r>
      <w:r w:rsidR="005E1BA8" w:rsidRPr="00986A3A">
        <w:t>.</w:t>
      </w:r>
    </w:p>
    <w:p w14:paraId="4812D5CE" w14:textId="18378C6B" w:rsidR="00C05700" w:rsidRPr="00986A3A" w:rsidRDefault="00DC1AED" w:rsidP="00986A3A">
      <w:pPr>
        <w:pStyle w:val="7"/>
      </w:pPr>
      <w:r w:rsidRPr="00DC1AED">
        <w:t>Академия</w:t>
      </w:r>
      <w:r w:rsidR="002C30DA">
        <w:t xml:space="preserve"> </w:t>
      </w:r>
      <w:r w:rsidRPr="00DC1AED">
        <w:t>мягких</w:t>
      </w:r>
      <w:r w:rsidR="002C30DA">
        <w:t xml:space="preserve"> </w:t>
      </w:r>
      <w:r w:rsidRPr="00DC1AED">
        <w:t>навыков:</w:t>
      </w:r>
      <w:r w:rsidR="002C30DA">
        <w:t xml:space="preserve"> </w:t>
      </w:r>
      <w:r w:rsidRPr="00DC1AED">
        <w:t>Онлайн-тренинги</w:t>
      </w:r>
      <w:r w:rsidR="002C30DA">
        <w:t xml:space="preserve"> </w:t>
      </w:r>
      <w:r w:rsidRPr="00DC1AED">
        <w:t>по</w:t>
      </w:r>
      <w:r w:rsidR="002C30DA">
        <w:t xml:space="preserve"> </w:t>
      </w:r>
      <w:r w:rsidRPr="00DC1AED">
        <w:t>софт-</w:t>
      </w:r>
      <w:proofErr w:type="spellStart"/>
      <w:r w:rsidRPr="00DC1AED">
        <w:t>скилс</w:t>
      </w:r>
      <w:proofErr w:type="spellEnd"/>
      <w:r w:rsidR="002C30DA">
        <w:t xml:space="preserve"> </w:t>
      </w:r>
      <w:r>
        <w:t>для</w:t>
      </w:r>
      <w:r w:rsidR="002C30DA">
        <w:t xml:space="preserve"> </w:t>
      </w:r>
      <w:r>
        <w:t>компаний</w:t>
      </w:r>
      <w:r w:rsidR="002C30DA">
        <w:t xml:space="preserve"> </w:t>
      </w:r>
      <w:r w:rsidR="00C05700" w:rsidRPr="00986A3A">
        <w:t>[Электронный</w:t>
      </w:r>
      <w:r w:rsidR="002C30DA">
        <w:t xml:space="preserve"> </w:t>
      </w:r>
      <w:r w:rsidR="00C05700" w:rsidRPr="00986A3A">
        <w:t>ресурс</w:t>
      </w:r>
      <w:r w:rsidRPr="00DC1AED">
        <w:t>]</w:t>
      </w:r>
      <w:r w:rsidR="002C30DA">
        <w:t xml:space="preserve"> </w:t>
      </w:r>
      <w:r w:rsidR="00C05700" w:rsidRPr="00986A3A">
        <w:t>/</w:t>
      </w:r>
      <w:r w:rsidR="002C30DA">
        <w:t xml:space="preserve"> </w:t>
      </w:r>
      <w:r>
        <w:t>Академия</w:t>
      </w:r>
      <w:r w:rsidR="002C30DA">
        <w:t xml:space="preserve"> </w:t>
      </w:r>
      <w:r>
        <w:t>мягких</w:t>
      </w:r>
      <w:r w:rsidR="002C30DA">
        <w:t xml:space="preserve"> </w:t>
      </w:r>
      <w:r>
        <w:t>навыков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>
        <w:t>Москва</w:t>
      </w:r>
      <w:r w:rsidR="00C05700" w:rsidRPr="00986A3A">
        <w:t>,</w:t>
      </w:r>
      <w:r w:rsidR="002C30DA">
        <w:t xml:space="preserve"> </w:t>
      </w:r>
      <w:r>
        <w:t>2025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="00FA24B8" w:rsidRPr="00986A3A">
        <w:t>URL</w:t>
      </w:r>
      <w:r w:rsidR="00C05700" w:rsidRPr="00986A3A">
        <w:t>:</w:t>
      </w:r>
      <w:r w:rsidR="002C30DA">
        <w:t xml:space="preserve"> </w:t>
      </w:r>
      <w:r w:rsidRPr="00DC1AED">
        <w:t>https://академиямягкихнавыков.рф/</w:t>
      </w:r>
      <w:r w:rsidR="002C30DA">
        <w:t xml:space="preserve"> </w:t>
      </w:r>
      <w:r w:rsidR="00FA24B8" w:rsidRPr="00986A3A">
        <w:t>(дата</w:t>
      </w:r>
      <w:r w:rsidR="002C30DA">
        <w:t xml:space="preserve"> </w:t>
      </w:r>
      <w:r w:rsidR="00FA24B8" w:rsidRPr="00986A3A">
        <w:t>обращения:</w:t>
      </w:r>
      <w:r w:rsidR="002C30DA">
        <w:t xml:space="preserve"> </w:t>
      </w:r>
      <w:r w:rsidR="00FA24B8" w:rsidRPr="00986A3A">
        <w:t>20.05.2021)</w:t>
      </w:r>
      <w:r w:rsidR="005E1BA8" w:rsidRPr="00986A3A">
        <w:t>.</w:t>
      </w:r>
    </w:p>
    <w:p w14:paraId="1403CD70" w14:textId="4E0E5C85" w:rsidR="00986E24" w:rsidRDefault="00DC1AED" w:rsidP="00866D31">
      <w:pPr>
        <w:pStyle w:val="7"/>
      </w:pPr>
      <w:proofErr w:type="spellStart"/>
      <w:r w:rsidRPr="00DC1AED">
        <w:t>Django</w:t>
      </w:r>
      <w:proofErr w:type="spellEnd"/>
      <w:r w:rsidR="002C30DA">
        <w:t xml:space="preserve"> </w:t>
      </w:r>
      <w:r w:rsidRPr="00DC1AED">
        <w:t>REST</w:t>
      </w:r>
      <w:r w:rsidR="002C30DA">
        <w:t xml:space="preserve"> </w:t>
      </w:r>
      <w:proofErr w:type="spellStart"/>
      <w:r w:rsidRPr="00DC1AED">
        <w:t>framework</w:t>
      </w:r>
      <w:proofErr w:type="spellEnd"/>
      <w:r w:rsidRPr="00DC1AED">
        <w:t>:</w:t>
      </w:r>
      <w:r w:rsidR="002C30DA">
        <w:t xml:space="preserve"> </w:t>
      </w:r>
      <w:r w:rsidRPr="00DC1AED">
        <w:t>Home</w:t>
      </w:r>
      <w:r w:rsidR="002C30DA">
        <w:t xml:space="preserve"> </w:t>
      </w:r>
      <w:r w:rsidR="00C05700" w:rsidRPr="00986A3A">
        <w:t>[Электронный</w:t>
      </w:r>
      <w:r w:rsidR="002C30DA">
        <w:t xml:space="preserve"> </w:t>
      </w:r>
      <w:r w:rsidR="00C05700" w:rsidRPr="00986A3A">
        <w:t>ресурс]</w:t>
      </w:r>
      <w:r w:rsidR="002C30DA">
        <w:t xml:space="preserve"> </w:t>
      </w:r>
      <w:r w:rsidR="00C05700" w:rsidRPr="00986A3A">
        <w:t>/</w:t>
      </w:r>
      <w:r w:rsidR="002C30DA">
        <w:t xml:space="preserve"> </w:t>
      </w:r>
      <w:proofErr w:type="spellStart"/>
      <w:r w:rsidRPr="00DC1AED">
        <w:t>encode</w:t>
      </w:r>
      <w:proofErr w:type="spellEnd"/>
      <w:r w:rsidR="00C05700" w:rsidRPr="00986A3A">
        <w:t>.</w:t>
      </w:r>
      <w:r w:rsidR="002C30DA">
        <w:t xml:space="preserve"> </w:t>
      </w:r>
      <w:r w:rsidR="00C05700" w:rsidRPr="00986A3A">
        <w:t>–20</w:t>
      </w:r>
      <w:r>
        <w:t>25</w:t>
      </w:r>
      <w:r w:rsidR="00C05700" w:rsidRPr="00986A3A">
        <w:t>.</w:t>
      </w:r>
      <w:r w:rsidR="002C30DA">
        <w:t xml:space="preserve"> </w:t>
      </w:r>
      <w:r w:rsidR="00C05700" w:rsidRPr="00986A3A">
        <w:t>–</w:t>
      </w:r>
      <w:r w:rsidR="002C30DA">
        <w:t xml:space="preserve"> </w:t>
      </w:r>
      <w:r w:rsidR="00FA24B8" w:rsidRPr="00986A3A">
        <w:t>URL</w:t>
      </w:r>
      <w:r w:rsidR="00C05700" w:rsidRPr="00986A3A">
        <w:t>:</w:t>
      </w:r>
      <w:r w:rsidR="002C30DA">
        <w:t xml:space="preserve"> </w:t>
      </w:r>
      <w:r w:rsidRPr="00DC1AED">
        <w:t>https://www.django-rest-framework.org/</w:t>
      </w:r>
      <w:r w:rsidR="002C30DA">
        <w:t xml:space="preserve"> </w:t>
      </w:r>
      <w:r w:rsidR="00FA24B8" w:rsidRPr="00986A3A">
        <w:t>(дата</w:t>
      </w:r>
      <w:r w:rsidR="002C30DA">
        <w:t xml:space="preserve"> </w:t>
      </w:r>
      <w:r w:rsidR="00FA24B8" w:rsidRPr="00986A3A">
        <w:t>обращения:</w:t>
      </w:r>
      <w:r w:rsidR="002C30DA">
        <w:t xml:space="preserve"> </w:t>
      </w:r>
      <w:r w:rsidR="00FA24B8" w:rsidRPr="00986A3A">
        <w:t>20.05.2021)</w:t>
      </w:r>
      <w:r w:rsidR="005E1BA8" w:rsidRPr="00986A3A">
        <w:t>.</w:t>
      </w:r>
    </w:p>
    <w:p w14:paraId="32E181DB" w14:textId="2685922E" w:rsidR="00DC1AED" w:rsidRPr="00986A3A" w:rsidRDefault="00DC1AED" w:rsidP="00DC1AED">
      <w:pPr>
        <w:pStyle w:val="7"/>
      </w:pPr>
      <w:r>
        <w:t>Начало</w:t>
      </w:r>
      <w:r w:rsidR="002C30DA">
        <w:t xml:space="preserve"> </w:t>
      </w:r>
      <w:r>
        <w:t>работы</w:t>
      </w:r>
      <w:r w:rsidR="002C30DA">
        <w:t xml:space="preserve"> </w:t>
      </w:r>
      <w:r>
        <w:rPr>
          <w:lang w:val="en-US"/>
        </w:rPr>
        <w:t>Vite</w:t>
      </w:r>
      <w:r w:rsidR="002C30DA">
        <w:t xml:space="preserve"> </w:t>
      </w:r>
      <w:r w:rsidRPr="00986A3A">
        <w:t>[Электронный</w:t>
      </w:r>
      <w:r w:rsidR="002C30DA">
        <w:t xml:space="preserve"> </w:t>
      </w:r>
      <w:r w:rsidRPr="00986A3A">
        <w:t>ресурс</w:t>
      </w:r>
      <w:r w:rsidRPr="00DC1AED">
        <w:t>]</w:t>
      </w:r>
      <w:r w:rsidR="002C30DA">
        <w:t xml:space="preserve"> </w:t>
      </w:r>
      <w:r w:rsidRPr="00986A3A">
        <w:t>/</w:t>
      </w:r>
      <w:r w:rsidR="002C30DA">
        <w:t xml:space="preserve"> </w:t>
      </w:r>
      <w:proofErr w:type="spellStart"/>
      <w:r w:rsidRPr="00DC1AED">
        <w:t>vitejs</w:t>
      </w:r>
      <w:proofErr w:type="spellEnd"/>
      <w:r w:rsidR="002C30DA">
        <w:t xml:space="preserve"> </w:t>
      </w:r>
      <w:r w:rsidRPr="00986A3A">
        <w:t>–</w:t>
      </w:r>
      <w:r w:rsidR="002C30DA">
        <w:t xml:space="preserve"> </w:t>
      </w:r>
      <w:r>
        <w:t>2025</w:t>
      </w:r>
      <w:r w:rsidRPr="00986A3A">
        <w:t>.</w:t>
      </w:r>
      <w:r w:rsidR="002C30DA">
        <w:t xml:space="preserve"> </w:t>
      </w:r>
      <w:r w:rsidRPr="00986A3A">
        <w:t>–</w:t>
      </w:r>
      <w:r w:rsidR="002C30DA">
        <w:t xml:space="preserve"> </w:t>
      </w:r>
      <w:r w:rsidRPr="00986A3A">
        <w:t>URL:</w:t>
      </w:r>
      <w:r w:rsidR="002C30DA">
        <w:t xml:space="preserve"> </w:t>
      </w:r>
      <w:r w:rsidRPr="00DC1AED">
        <w:t>https://vite-docs-ru.vercel.app/guide/</w:t>
      </w:r>
      <w:r w:rsidR="002C30DA">
        <w:t xml:space="preserve"> </w:t>
      </w:r>
      <w:r w:rsidRPr="00986A3A">
        <w:t>(дата</w:t>
      </w:r>
      <w:r w:rsidR="002C30DA">
        <w:t xml:space="preserve"> </w:t>
      </w:r>
      <w:r w:rsidRPr="00986A3A">
        <w:t>обращения:</w:t>
      </w:r>
      <w:r w:rsidR="002C30DA">
        <w:t xml:space="preserve"> </w:t>
      </w:r>
      <w:r w:rsidRPr="00986A3A">
        <w:t>20.05.2021).</w:t>
      </w:r>
    </w:p>
    <w:p w14:paraId="3BE9A41D" w14:textId="799E2FD1" w:rsidR="005D4D64" w:rsidRDefault="005D4D64" w:rsidP="005D4D64">
      <w:pPr>
        <w:pStyle w:val="7"/>
      </w:pPr>
      <w:r w:rsidRPr="005D4D64">
        <w:t>Yandex</w:t>
      </w:r>
      <w:r w:rsidR="002C30DA">
        <w:t xml:space="preserve"> </w:t>
      </w:r>
      <w:proofErr w:type="spellStart"/>
      <w:r w:rsidRPr="005D4D64">
        <w:t>Cloud</w:t>
      </w:r>
      <w:proofErr w:type="spellEnd"/>
      <w:r w:rsidR="002C30DA">
        <w:t xml:space="preserve"> </w:t>
      </w:r>
      <w:proofErr w:type="spellStart"/>
      <w:r w:rsidRPr="005D4D64">
        <w:t>Provider</w:t>
      </w:r>
      <w:proofErr w:type="spellEnd"/>
      <w:r w:rsidR="002C30DA">
        <w:t xml:space="preserve"> </w:t>
      </w:r>
      <w:r w:rsidRPr="005D4D64">
        <w:t>-</w:t>
      </w:r>
      <w:r w:rsidR="002C30DA">
        <w:t xml:space="preserve"> </w:t>
      </w:r>
      <w:proofErr w:type="spellStart"/>
      <w:r w:rsidRPr="005D4D64">
        <w:t>Terraform</w:t>
      </w:r>
      <w:proofErr w:type="spellEnd"/>
      <w:r w:rsidR="002C30DA">
        <w:t xml:space="preserve"> </w:t>
      </w:r>
      <w:proofErr w:type="spellStart"/>
      <w:r w:rsidRPr="005D4D64">
        <w:t>Registry</w:t>
      </w:r>
      <w:proofErr w:type="spellEnd"/>
      <w:r w:rsidR="002C30DA">
        <w:t xml:space="preserve"> </w:t>
      </w:r>
      <w:r w:rsidR="00DC1AED" w:rsidRPr="00986A3A">
        <w:t>[Электронный</w:t>
      </w:r>
      <w:r w:rsidR="002C30DA">
        <w:t xml:space="preserve"> </w:t>
      </w:r>
      <w:r w:rsidR="00DC1AED" w:rsidRPr="00986A3A">
        <w:t>ресурс</w:t>
      </w:r>
      <w:r w:rsidR="00DC1AED" w:rsidRPr="00DC1AED">
        <w:t>]</w:t>
      </w:r>
      <w:r w:rsidR="002C30DA">
        <w:t xml:space="preserve"> </w:t>
      </w:r>
      <w:r w:rsidR="00DC1AED" w:rsidRPr="00986A3A">
        <w:t>/</w:t>
      </w:r>
      <w:r w:rsidR="002C30DA">
        <w:t xml:space="preserve"> </w:t>
      </w:r>
      <w:proofErr w:type="spellStart"/>
      <w:r>
        <w:rPr>
          <w:lang w:val="en-US"/>
        </w:rPr>
        <w:t>HashiCorp</w:t>
      </w:r>
      <w:proofErr w:type="spellEnd"/>
      <w:r w:rsidR="002C30DA">
        <w:t xml:space="preserve"> </w:t>
      </w:r>
      <w:r w:rsidR="00DC1AED" w:rsidRPr="00986A3A">
        <w:t>–</w:t>
      </w:r>
      <w:r w:rsidR="002C30DA">
        <w:t xml:space="preserve"> </w:t>
      </w:r>
      <w:r w:rsidR="00DC1AED">
        <w:t>2025</w:t>
      </w:r>
      <w:r w:rsidR="00DC1AED" w:rsidRPr="00986A3A">
        <w:t>.</w:t>
      </w:r>
      <w:r w:rsidR="002C30DA">
        <w:t xml:space="preserve"> </w:t>
      </w:r>
      <w:r w:rsidR="00DC1AED" w:rsidRPr="00986A3A">
        <w:t>–</w:t>
      </w:r>
      <w:r w:rsidR="002C30DA">
        <w:t xml:space="preserve"> </w:t>
      </w:r>
      <w:r w:rsidR="00DC1AED" w:rsidRPr="00986A3A">
        <w:t>URL:</w:t>
      </w:r>
      <w:r w:rsidR="002C30DA">
        <w:t xml:space="preserve"> </w:t>
      </w:r>
      <w:r w:rsidRPr="005D4D64">
        <w:t>https://registry.terraform.io/providers/yandex-cloud/yandex/latest/docs</w:t>
      </w:r>
      <w:r w:rsidR="002C30DA">
        <w:t xml:space="preserve"> </w:t>
      </w:r>
      <w:r w:rsidR="00DC1AED" w:rsidRPr="00986A3A">
        <w:t>(дата</w:t>
      </w:r>
      <w:r w:rsidR="002C30DA">
        <w:t xml:space="preserve"> </w:t>
      </w:r>
      <w:r w:rsidR="00DC1AED" w:rsidRPr="00986A3A">
        <w:t>обращения:</w:t>
      </w:r>
      <w:r w:rsidR="002C30DA">
        <w:t xml:space="preserve"> </w:t>
      </w:r>
      <w:r w:rsidR="00DC1AED" w:rsidRPr="00986A3A">
        <w:t>20.05.2021).</w:t>
      </w:r>
    </w:p>
    <w:p w14:paraId="56BECDA6" w14:textId="1CD1BA7F" w:rsidR="00DC1AED" w:rsidRPr="00986A3A" w:rsidRDefault="005D4D64" w:rsidP="005D4D64">
      <w:pPr>
        <w:pStyle w:val="7"/>
      </w:pPr>
      <w:r>
        <w:t>Начало</w:t>
      </w:r>
      <w:r w:rsidR="002C30DA">
        <w:t xml:space="preserve"> </w:t>
      </w:r>
      <w:r>
        <w:t>работы</w:t>
      </w:r>
      <w:r w:rsidR="002C30DA">
        <w:t xml:space="preserve"> </w:t>
      </w:r>
      <w:r>
        <w:t>с</w:t>
      </w:r>
      <w:r w:rsidR="002C30DA">
        <w:t xml:space="preserve"> </w:t>
      </w:r>
      <w:proofErr w:type="spellStart"/>
      <w:r>
        <w:t>Packer</w:t>
      </w:r>
      <w:proofErr w:type="spellEnd"/>
      <w:r w:rsidR="002C30DA">
        <w:t xml:space="preserve"> </w:t>
      </w:r>
      <w:r>
        <w:t>|</w:t>
      </w:r>
      <w:r w:rsidR="002C30DA">
        <w:t xml:space="preserve"> </w:t>
      </w:r>
      <w:r>
        <w:t>Yandex</w:t>
      </w:r>
      <w:r w:rsidR="002C30DA">
        <w:t xml:space="preserve"> </w:t>
      </w:r>
      <w:proofErr w:type="spellStart"/>
      <w:r>
        <w:t>Cloud</w:t>
      </w:r>
      <w:proofErr w:type="spellEnd"/>
      <w:r w:rsidR="002C30DA">
        <w:t xml:space="preserve"> </w:t>
      </w:r>
      <w:r>
        <w:t>-</w:t>
      </w:r>
      <w:r w:rsidR="002C30DA">
        <w:t xml:space="preserve"> </w:t>
      </w:r>
      <w:r>
        <w:t>Документация</w:t>
      </w:r>
      <w:r w:rsidR="002C30DA">
        <w:t xml:space="preserve"> </w:t>
      </w:r>
      <w:r w:rsidR="00DC1AED" w:rsidRPr="00986A3A">
        <w:t>[Электронный</w:t>
      </w:r>
      <w:r w:rsidR="002C30DA">
        <w:t xml:space="preserve"> </w:t>
      </w:r>
      <w:r w:rsidR="00DC1AED" w:rsidRPr="00986A3A">
        <w:t>ресурс</w:t>
      </w:r>
      <w:r w:rsidR="00DC1AED" w:rsidRPr="00DC1AED">
        <w:t>]</w:t>
      </w:r>
      <w:r w:rsidR="002C30DA">
        <w:t xml:space="preserve"> </w:t>
      </w:r>
      <w:r w:rsidR="00DC1AED" w:rsidRPr="00986A3A">
        <w:t>/</w:t>
      </w:r>
      <w:r w:rsidR="002C30DA">
        <w:t xml:space="preserve"> </w:t>
      </w:r>
      <w:r w:rsidRPr="005D4D64">
        <w:t>ООО</w:t>
      </w:r>
      <w:r w:rsidR="002C30DA">
        <w:t xml:space="preserve"> </w:t>
      </w:r>
      <w:r w:rsidRPr="005D4D64">
        <w:t>«</w:t>
      </w:r>
      <w:proofErr w:type="spellStart"/>
      <w:r w:rsidRPr="005D4D64">
        <w:t>Яндекс.Облако</w:t>
      </w:r>
      <w:proofErr w:type="spellEnd"/>
      <w:r w:rsidRPr="005D4D64">
        <w:t>»</w:t>
      </w:r>
      <w:r w:rsidR="002C30DA">
        <w:t xml:space="preserve"> </w:t>
      </w:r>
      <w:r w:rsidR="00DC1AED" w:rsidRPr="00986A3A">
        <w:t>–</w:t>
      </w:r>
      <w:r w:rsidR="002C30DA">
        <w:t xml:space="preserve"> </w:t>
      </w:r>
      <w:r w:rsidR="00DC1AED">
        <w:t>2025</w:t>
      </w:r>
      <w:r w:rsidR="00DC1AED" w:rsidRPr="00986A3A">
        <w:t>.</w:t>
      </w:r>
      <w:r w:rsidR="002C30DA">
        <w:t xml:space="preserve"> </w:t>
      </w:r>
      <w:r w:rsidR="00DC1AED" w:rsidRPr="00986A3A">
        <w:t>–</w:t>
      </w:r>
      <w:r w:rsidR="002C30DA">
        <w:t xml:space="preserve"> </w:t>
      </w:r>
      <w:r w:rsidR="00DC1AED" w:rsidRPr="00986A3A">
        <w:t>URL:</w:t>
      </w:r>
      <w:r w:rsidR="002C30DA">
        <w:t xml:space="preserve"> </w:t>
      </w:r>
      <w:r w:rsidRPr="005D4D64">
        <w:t>https://yandex.cloud/ru/docs/tutorials/infrastructure-management/packer-quickstart</w:t>
      </w:r>
      <w:r w:rsidR="002C30DA">
        <w:t xml:space="preserve"> </w:t>
      </w:r>
      <w:r w:rsidR="00DC1AED" w:rsidRPr="00986A3A">
        <w:t>(дата</w:t>
      </w:r>
      <w:r w:rsidR="002C30DA">
        <w:t xml:space="preserve"> </w:t>
      </w:r>
      <w:r w:rsidR="00DC1AED" w:rsidRPr="00986A3A">
        <w:t>обращения:</w:t>
      </w:r>
      <w:r w:rsidR="002C30DA">
        <w:t xml:space="preserve"> </w:t>
      </w:r>
      <w:r w:rsidR="00DC1AED" w:rsidRPr="00986A3A">
        <w:t>20.05.2021).</w:t>
      </w:r>
    </w:p>
    <w:p w14:paraId="4EA44E29" w14:textId="337EAB05" w:rsidR="005D4D64" w:rsidRPr="00986A3A" w:rsidRDefault="005D4D64" w:rsidP="005D4D64">
      <w:pPr>
        <w:pStyle w:val="7"/>
      </w:pPr>
      <w:r w:rsidRPr="005D4D64">
        <w:t>Почти</w:t>
      </w:r>
      <w:r w:rsidR="002C30DA">
        <w:t xml:space="preserve"> </w:t>
      </w:r>
      <w:r w:rsidRPr="005D4D64">
        <w:t>все,</w:t>
      </w:r>
      <w:r w:rsidR="002C30DA">
        <w:t xml:space="preserve"> </w:t>
      </w:r>
      <w:r w:rsidRPr="005D4D64">
        <w:t>что</w:t>
      </w:r>
      <w:r w:rsidR="002C30DA">
        <w:t xml:space="preserve"> </w:t>
      </w:r>
      <w:r w:rsidRPr="005D4D64">
        <w:t>вы</w:t>
      </w:r>
      <w:r w:rsidR="002C30DA">
        <w:t xml:space="preserve"> </w:t>
      </w:r>
      <w:r w:rsidRPr="005D4D64">
        <w:t>хотели</w:t>
      </w:r>
      <w:r w:rsidR="002C30DA">
        <w:t xml:space="preserve"> </w:t>
      </w:r>
      <w:r w:rsidRPr="005D4D64">
        <w:t>бы</w:t>
      </w:r>
      <w:r w:rsidR="002C30DA">
        <w:t xml:space="preserve"> </w:t>
      </w:r>
      <w:r w:rsidRPr="005D4D64">
        <w:t>знать</w:t>
      </w:r>
      <w:r w:rsidR="002C30DA">
        <w:t xml:space="preserve"> </w:t>
      </w:r>
      <w:r w:rsidRPr="005D4D64">
        <w:t>про</w:t>
      </w:r>
      <w:r w:rsidR="002C30DA">
        <w:t xml:space="preserve"> </w:t>
      </w:r>
      <w:proofErr w:type="spellStart"/>
      <w:r w:rsidRPr="005D4D64">
        <w:t>Docker</w:t>
      </w:r>
      <w:proofErr w:type="spellEnd"/>
      <w:r w:rsidR="002C30DA">
        <w:t xml:space="preserve"> </w:t>
      </w:r>
      <w:r w:rsidRPr="00986A3A">
        <w:t>[Электронный</w:t>
      </w:r>
      <w:r w:rsidR="002C30DA">
        <w:t xml:space="preserve"> </w:t>
      </w:r>
      <w:r w:rsidRPr="00986A3A">
        <w:t>ресурс</w:t>
      </w:r>
      <w:r w:rsidRPr="00DC1AED">
        <w:t>]</w:t>
      </w:r>
      <w:r w:rsidR="002C30DA">
        <w:t xml:space="preserve"> </w:t>
      </w:r>
      <w:r w:rsidRPr="00986A3A">
        <w:t>/</w:t>
      </w:r>
      <w:r w:rsidR="002C30DA">
        <w:t xml:space="preserve"> </w:t>
      </w:r>
      <w:proofErr w:type="spellStart"/>
      <w:r w:rsidRPr="005D4D64">
        <w:t>cyberia_studio</w:t>
      </w:r>
      <w:proofErr w:type="spellEnd"/>
      <w:r w:rsidR="002C30DA">
        <w:t xml:space="preserve"> </w:t>
      </w:r>
      <w:r w:rsidRPr="00986A3A">
        <w:t>–</w:t>
      </w:r>
      <w:r w:rsidR="002C30DA">
        <w:t xml:space="preserve"> </w:t>
      </w:r>
      <w:r>
        <w:t>2025</w:t>
      </w:r>
      <w:r w:rsidRPr="00986A3A">
        <w:t>.</w:t>
      </w:r>
      <w:r w:rsidR="002C30DA">
        <w:t xml:space="preserve"> </w:t>
      </w:r>
      <w:r w:rsidRPr="00986A3A">
        <w:t>–</w:t>
      </w:r>
      <w:r w:rsidR="002C30DA">
        <w:t xml:space="preserve"> </w:t>
      </w:r>
      <w:r w:rsidRPr="00986A3A">
        <w:t>URL:</w:t>
      </w:r>
      <w:r w:rsidR="002C30DA">
        <w:t xml:space="preserve"> </w:t>
      </w:r>
      <w:r w:rsidRPr="005D4D64">
        <w:t>https://habr.com/ru/articles/822707/</w:t>
      </w:r>
      <w:r w:rsidR="002C30DA">
        <w:t xml:space="preserve"> </w:t>
      </w:r>
      <w:r w:rsidRPr="00986A3A">
        <w:t>(дата</w:t>
      </w:r>
      <w:r w:rsidR="002C30DA">
        <w:t xml:space="preserve"> </w:t>
      </w:r>
      <w:r w:rsidRPr="00986A3A">
        <w:t>обращения:</w:t>
      </w:r>
      <w:r w:rsidR="002C30DA">
        <w:t xml:space="preserve"> </w:t>
      </w:r>
      <w:r w:rsidRPr="00986A3A">
        <w:t>20.05.2021).</w:t>
      </w:r>
    </w:p>
    <w:p w14:paraId="095E6FF7" w14:textId="175FCA96" w:rsidR="00DC1AED" w:rsidRDefault="005D4D64" w:rsidP="005D4D64">
      <w:pPr>
        <w:pStyle w:val="7"/>
      </w:pPr>
      <w:proofErr w:type="spellStart"/>
      <w:r w:rsidRPr="005D4D64">
        <w:t>Django</w:t>
      </w:r>
      <w:proofErr w:type="spellEnd"/>
      <w:r w:rsidRPr="005D4D64">
        <w:t>-аутентификация:</w:t>
      </w:r>
      <w:r w:rsidR="002C30DA">
        <w:t xml:space="preserve"> </w:t>
      </w:r>
      <w:r w:rsidRPr="005D4D64">
        <w:t>просто</w:t>
      </w:r>
      <w:r w:rsidR="002C30DA">
        <w:t xml:space="preserve"> </w:t>
      </w:r>
      <w:r w:rsidRPr="005D4D64">
        <w:t>о</w:t>
      </w:r>
      <w:r w:rsidR="002C30DA">
        <w:t xml:space="preserve"> </w:t>
      </w:r>
      <w:r w:rsidRPr="005D4D64">
        <w:t>сложном</w:t>
      </w:r>
      <w:r w:rsidR="002C30DA">
        <w:t xml:space="preserve"> </w:t>
      </w:r>
      <w:r w:rsidRPr="00986A3A">
        <w:t>[Электронный</w:t>
      </w:r>
      <w:r w:rsidR="002C30DA">
        <w:t xml:space="preserve"> </w:t>
      </w:r>
      <w:r w:rsidRPr="00986A3A">
        <w:t>ресурс</w:t>
      </w:r>
      <w:r w:rsidRPr="00DC1AED">
        <w:t>]</w:t>
      </w:r>
      <w:r w:rsidR="002C30DA">
        <w:t xml:space="preserve"> </w:t>
      </w:r>
      <w:r w:rsidRPr="00986A3A">
        <w:t>/</w:t>
      </w:r>
      <w:r w:rsidR="002C30DA">
        <w:t xml:space="preserve"> </w:t>
      </w:r>
      <w:r w:rsidR="004257A5" w:rsidRPr="004257A5">
        <w:t>badcasedaily1</w:t>
      </w:r>
      <w:r w:rsidR="002C30DA">
        <w:t xml:space="preserve"> </w:t>
      </w:r>
      <w:r w:rsidRPr="00986A3A">
        <w:t>–</w:t>
      </w:r>
      <w:r w:rsidR="002C30DA">
        <w:t xml:space="preserve"> </w:t>
      </w:r>
      <w:r w:rsidR="004257A5" w:rsidRPr="004257A5">
        <w:t>2024</w:t>
      </w:r>
      <w:r w:rsidRPr="00986A3A">
        <w:t>.</w:t>
      </w:r>
      <w:r w:rsidR="002C30DA">
        <w:t xml:space="preserve"> </w:t>
      </w:r>
      <w:r w:rsidRPr="00986A3A">
        <w:t>–</w:t>
      </w:r>
      <w:r w:rsidR="002C30DA">
        <w:t xml:space="preserve"> </w:t>
      </w:r>
      <w:r w:rsidRPr="00986A3A">
        <w:t>URL:</w:t>
      </w:r>
      <w:r w:rsidR="002C30DA">
        <w:t xml:space="preserve"> </w:t>
      </w:r>
      <w:r w:rsidRPr="005D4D64">
        <w:t>https://habr.com/ru/articles/</w:t>
      </w:r>
      <w:r w:rsidR="004257A5" w:rsidRPr="004257A5">
        <w:t>855086</w:t>
      </w:r>
      <w:r w:rsidRPr="005D4D64">
        <w:t>/</w:t>
      </w:r>
      <w:r w:rsidR="002C30DA">
        <w:t xml:space="preserve"> </w:t>
      </w:r>
      <w:r w:rsidRPr="00986A3A">
        <w:t>(дата</w:t>
      </w:r>
      <w:r w:rsidR="002C30DA">
        <w:t xml:space="preserve"> </w:t>
      </w:r>
      <w:r w:rsidRPr="00986A3A">
        <w:t>обращения:</w:t>
      </w:r>
      <w:r w:rsidR="002C30DA">
        <w:t xml:space="preserve"> </w:t>
      </w:r>
      <w:r w:rsidRPr="00986A3A">
        <w:t>20.05.2021)</w:t>
      </w:r>
    </w:p>
    <w:p w14:paraId="2BAC09CF" w14:textId="593A0C6F" w:rsidR="004257A5" w:rsidRPr="00986E24" w:rsidRDefault="004257A5" w:rsidP="002C204F">
      <w:pPr>
        <w:pStyle w:val="7"/>
      </w:pPr>
      <w:r w:rsidRPr="004257A5">
        <w:t>Что</w:t>
      </w:r>
      <w:r w:rsidR="002C30DA">
        <w:t xml:space="preserve"> </w:t>
      </w:r>
      <w:r w:rsidRPr="004257A5">
        <w:t>такое</w:t>
      </w:r>
      <w:r w:rsidR="002C30DA">
        <w:t xml:space="preserve"> </w:t>
      </w:r>
      <w:r w:rsidRPr="004257A5">
        <w:t>SPA,</w:t>
      </w:r>
      <w:r w:rsidR="002C30DA">
        <w:t xml:space="preserve"> </w:t>
      </w:r>
      <w:r w:rsidRPr="004257A5">
        <w:t>и</w:t>
      </w:r>
      <w:r w:rsidR="002C30DA">
        <w:t xml:space="preserve"> </w:t>
      </w:r>
      <w:r w:rsidRPr="004257A5">
        <w:t>нужно</w:t>
      </w:r>
      <w:r w:rsidR="002C30DA">
        <w:t xml:space="preserve"> </w:t>
      </w:r>
      <w:r w:rsidRPr="004257A5">
        <w:t>ли</w:t>
      </w:r>
      <w:r w:rsidR="002C30DA">
        <w:t xml:space="preserve"> </w:t>
      </w:r>
      <w:r w:rsidRPr="004257A5">
        <w:t>оно</w:t>
      </w:r>
      <w:r w:rsidR="002C30DA">
        <w:t xml:space="preserve"> </w:t>
      </w:r>
      <w:r w:rsidRPr="004257A5">
        <w:t>вашему</w:t>
      </w:r>
      <w:r w:rsidR="002C30DA">
        <w:t xml:space="preserve"> </w:t>
      </w:r>
      <w:r w:rsidRPr="004257A5">
        <w:t>проекту?</w:t>
      </w:r>
      <w:r w:rsidR="002C30DA">
        <w:t xml:space="preserve"> </w:t>
      </w:r>
      <w:r w:rsidRPr="00986A3A">
        <w:t>[Электронный</w:t>
      </w:r>
      <w:r w:rsidR="002C30DA">
        <w:t xml:space="preserve"> </w:t>
      </w:r>
      <w:r w:rsidRPr="00986A3A">
        <w:t>ресурс</w:t>
      </w:r>
      <w:r w:rsidRPr="00DC1AED">
        <w:t>]</w:t>
      </w:r>
      <w:r w:rsidR="002C30DA">
        <w:t xml:space="preserve"> </w:t>
      </w:r>
      <w:r w:rsidRPr="00986A3A">
        <w:t>/</w:t>
      </w:r>
      <w:r w:rsidR="002C30DA">
        <w:t xml:space="preserve"> </w:t>
      </w:r>
      <w:proofErr w:type="spellStart"/>
      <w:r w:rsidRPr="0007173A">
        <w:rPr>
          <w:lang w:val="en-US"/>
        </w:rPr>
        <w:t>sibdev</w:t>
      </w:r>
      <w:proofErr w:type="spellEnd"/>
      <w:r w:rsidR="002C30DA">
        <w:t xml:space="preserve"> </w:t>
      </w:r>
      <w:r w:rsidRPr="00986A3A">
        <w:t>–</w:t>
      </w:r>
      <w:r w:rsidR="002C30DA">
        <w:t xml:space="preserve"> </w:t>
      </w:r>
      <w:r w:rsidRPr="004257A5">
        <w:t>Красноярск2024</w:t>
      </w:r>
      <w:r w:rsidRPr="00986A3A">
        <w:t>.</w:t>
      </w:r>
      <w:r w:rsidR="002C30DA">
        <w:t xml:space="preserve"> </w:t>
      </w:r>
      <w:r w:rsidRPr="00986A3A">
        <w:t>–</w:t>
      </w:r>
      <w:r w:rsidR="002C30DA">
        <w:t xml:space="preserve"> </w:t>
      </w:r>
      <w:r w:rsidRPr="00986A3A">
        <w:t>URL:</w:t>
      </w:r>
      <w:r w:rsidR="002C30DA">
        <w:t xml:space="preserve"> </w:t>
      </w:r>
      <w:r w:rsidRPr="004257A5">
        <w:t>https://sibdev.pro/blog/articles/chto-takoe-spa-prilozhenie-i-nuzhno-li-ono-vashemu-proektu</w:t>
      </w:r>
      <w:r w:rsidR="002C30DA">
        <w:t xml:space="preserve"> </w:t>
      </w:r>
      <w:r w:rsidRPr="00986A3A">
        <w:t>(дата</w:t>
      </w:r>
      <w:r w:rsidR="002C30DA">
        <w:t xml:space="preserve"> </w:t>
      </w:r>
      <w:r w:rsidRPr="00986A3A">
        <w:t>обращения:</w:t>
      </w:r>
      <w:r w:rsidR="002C30DA">
        <w:t xml:space="preserve"> </w:t>
      </w:r>
      <w:r w:rsidRPr="00986A3A">
        <w:t>20.05.2021)</w:t>
      </w:r>
    </w:p>
    <w:sectPr w:rsidR="004257A5" w:rsidRPr="00986E24" w:rsidSect="00B41F0C"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F9719" w14:textId="77777777" w:rsidR="006D2C9D" w:rsidRDefault="006D2C9D" w:rsidP="00E070CB">
      <w:pPr>
        <w:spacing w:line="240" w:lineRule="auto"/>
      </w:pPr>
      <w:r>
        <w:separator/>
      </w:r>
    </w:p>
    <w:p w14:paraId="55344697" w14:textId="77777777" w:rsidR="006D2C9D" w:rsidRDefault="006D2C9D"/>
    <w:p w14:paraId="5184E4A6" w14:textId="77777777" w:rsidR="006D2C9D" w:rsidRDefault="006D2C9D"/>
  </w:endnote>
  <w:endnote w:type="continuationSeparator" w:id="0">
    <w:p w14:paraId="4AEE5489" w14:textId="77777777" w:rsidR="006D2C9D" w:rsidRDefault="006D2C9D" w:rsidP="00E070CB">
      <w:pPr>
        <w:spacing w:line="240" w:lineRule="auto"/>
      </w:pPr>
      <w:r>
        <w:continuationSeparator/>
      </w:r>
    </w:p>
    <w:p w14:paraId="342DEC34" w14:textId="77777777" w:rsidR="006D2C9D" w:rsidRDefault="006D2C9D"/>
    <w:p w14:paraId="60CB57F6" w14:textId="77777777" w:rsidR="006D2C9D" w:rsidRDefault="006D2C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AD558C1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A393" w14:textId="77777777" w:rsidR="006D2C9D" w:rsidRDefault="006D2C9D" w:rsidP="00E070CB">
      <w:pPr>
        <w:spacing w:line="240" w:lineRule="auto"/>
      </w:pPr>
      <w:r>
        <w:separator/>
      </w:r>
    </w:p>
    <w:p w14:paraId="354DFB8B" w14:textId="77777777" w:rsidR="006D2C9D" w:rsidRDefault="006D2C9D"/>
    <w:p w14:paraId="0BB7E5BB" w14:textId="77777777" w:rsidR="006D2C9D" w:rsidRDefault="006D2C9D"/>
  </w:footnote>
  <w:footnote w:type="continuationSeparator" w:id="0">
    <w:p w14:paraId="57922727" w14:textId="77777777" w:rsidR="006D2C9D" w:rsidRDefault="006D2C9D" w:rsidP="00E070CB">
      <w:pPr>
        <w:spacing w:line="240" w:lineRule="auto"/>
      </w:pPr>
      <w:r>
        <w:continuationSeparator/>
      </w:r>
    </w:p>
    <w:p w14:paraId="1CF4D4FE" w14:textId="77777777" w:rsidR="006D2C9D" w:rsidRDefault="006D2C9D"/>
    <w:p w14:paraId="779BD53C" w14:textId="77777777" w:rsidR="006D2C9D" w:rsidRDefault="006D2C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D4E4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E51378E"/>
    <w:multiLevelType w:val="multilevel"/>
    <w:tmpl w:val="0250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525EE9"/>
    <w:multiLevelType w:val="multilevel"/>
    <w:tmpl w:val="C2D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763C9"/>
    <w:multiLevelType w:val="multilevel"/>
    <w:tmpl w:val="DB9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D4AC1"/>
    <w:multiLevelType w:val="multilevel"/>
    <w:tmpl w:val="3C2A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C5522"/>
    <w:multiLevelType w:val="multilevel"/>
    <w:tmpl w:val="976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49263A8"/>
    <w:multiLevelType w:val="multilevel"/>
    <w:tmpl w:val="E544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63E3E"/>
    <w:multiLevelType w:val="multilevel"/>
    <w:tmpl w:val="0250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A2200"/>
    <w:multiLevelType w:val="multilevel"/>
    <w:tmpl w:val="249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F0841"/>
    <w:multiLevelType w:val="multilevel"/>
    <w:tmpl w:val="A4C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EF1111B"/>
    <w:multiLevelType w:val="multilevel"/>
    <w:tmpl w:val="DFE4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6E1D49"/>
    <w:multiLevelType w:val="multilevel"/>
    <w:tmpl w:val="7584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C56B8"/>
    <w:multiLevelType w:val="multilevel"/>
    <w:tmpl w:val="2CA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41346CE"/>
    <w:multiLevelType w:val="multilevel"/>
    <w:tmpl w:val="0250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2230348">
    <w:abstractNumId w:val="0"/>
  </w:num>
  <w:num w:numId="2" w16cid:durableId="962035134">
    <w:abstractNumId w:val="5"/>
  </w:num>
  <w:num w:numId="3" w16cid:durableId="109860482">
    <w:abstractNumId w:val="17"/>
  </w:num>
  <w:num w:numId="4" w16cid:durableId="372997957">
    <w:abstractNumId w:val="15"/>
  </w:num>
  <w:num w:numId="5" w16cid:durableId="1628125374">
    <w:abstractNumId w:val="20"/>
  </w:num>
  <w:num w:numId="6" w16cid:durableId="1710034228">
    <w:abstractNumId w:val="10"/>
  </w:num>
  <w:num w:numId="7" w16cid:durableId="561910682">
    <w:abstractNumId w:val="1"/>
  </w:num>
  <w:num w:numId="8" w16cid:durableId="1721317616">
    <w:abstractNumId w:val="2"/>
  </w:num>
  <w:num w:numId="9" w16cid:durableId="716007554">
    <w:abstractNumId w:val="3"/>
  </w:num>
  <w:num w:numId="10" w16cid:durableId="16756908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83536737">
    <w:abstractNumId w:val="22"/>
  </w:num>
  <w:num w:numId="12" w16cid:durableId="1145200234">
    <w:abstractNumId w:val="6"/>
  </w:num>
  <w:num w:numId="13" w16cid:durableId="1676423758">
    <w:abstractNumId w:val="14"/>
  </w:num>
  <w:num w:numId="14" w16cid:durableId="708073307">
    <w:abstractNumId w:val="9"/>
  </w:num>
  <w:num w:numId="15" w16cid:durableId="457459291">
    <w:abstractNumId w:val="18"/>
  </w:num>
  <w:num w:numId="16" w16cid:durableId="1546601051">
    <w:abstractNumId w:val="8"/>
  </w:num>
  <w:num w:numId="17" w16cid:durableId="144245508">
    <w:abstractNumId w:val="20"/>
    <w:lvlOverride w:ilvl="0">
      <w:startOverride w:val="1"/>
    </w:lvlOverride>
  </w:num>
  <w:num w:numId="18" w16cid:durableId="1558861761">
    <w:abstractNumId w:val="11"/>
  </w:num>
  <w:num w:numId="19" w16cid:durableId="1927837682">
    <w:abstractNumId w:val="4"/>
  </w:num>
  <w:num w:numId="20" w16cid:durableId="755714528">
    <w:abstractNumId w:val="13"/>
  </w:num>
  <w:num w:numId="21" w16cid:durableId="815951204">
    <w:abstractNumId w:val="19"/>
  </w:num>
  <w:num w:numId="22" w16cid:durableId="936906193">
    <w:abstractNumId w:val="12"/>
  </w:num>
  <w:num w:numId="23" w16cid:durableId="1799299458">
    <w:abstractNumId w:val="20"/>
    <w:lvlOverride w:ilvl="0">
      <w:startOverride w:val="1"/>
    </w:lvlOverride>
  </w:num>
  <w:num w:numId="24" w16cid:durableId="1276135006">
    <w:abstractNumId w:val="7"/>
  </w:num>
  <w:num w:numId="25" w16cid:durableId="357050139">
    <w:abstractNumId w:val="21"/>
  </w:num>
  <w:num w:numId="26" w16cid:durableId="1001347621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C9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684"/>
    <w:rsid w:val="00040E33"/>
    <w:rsid w:val="00051BDB"/>
    <w:rsid w:val="00053D82"/>
    <w:rsid w:val="00061632"/>
    <w:rsid w:val="00063046"/>
    <w:rsid w:val="00066678"/>
    <w:rsid w:val="0007173A"/>
    <w:rsid w:val="0007229F"/>
    <w:rsid w:val="000770E9"/>
    <w:rsid w:val="00083A0A"/>
    <w:rsid w:val="000852F9"/>
    <w:rsid w:val="0008757C"/>
    <w:rsid w:val="00093F32"/>
    <w:rsid w:val="00095F17"/>
    <w:rsid w:val="000969A9"/>
    <w:rsid w:val="000A4620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C6E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1B52"/>
    <w:rsid w:val="001B31DF"/>
    <w:rsid w:val="001B37D2"/>
    <w:rsid w:val="001B7CF9"/>
    <w:rsid w:val="001C0DA6"/>
    <w:rsid w:val="001C4509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81DDA"/>
    <w:rsid w:val="00297DFF"/>
    <w:rsid w:val="002A0669"/>
    <w:rsid w:val="002A22A3"/>
    <w:rsid w:val="002A33C9"/>
    <w:rsid w:val="002A5057"/>
    <w:rsid w:val="002B0CAD"/>
    <w:rsid w:val="002B43EC"/>
    <w:rsid w:val="002B50B1"/>
    <w:rsid w:val="002C1C10"/>
    <w:rsid w:val="002C30DA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257A5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77C98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D4D64"/>
    <w:rsid w:val="005E1BA8"/>
    <w:rsid w:val="005E43D1"/>
    <w:rsid w:val="005F0904"/>
    <w:rsid w:val="005F1ADD"/>
    <w:rsid w:val="005F575E"/>
    <w:rsid w:val="005F7E15"/>
    <w:rsid w:val="00605550"/>
    <w:rsid w:val="00605BF7"/>
    <w:rsid w:val="006223A0"/>
    <w:rsid w:val="006232D0"/>
    <w:rsid w:val="00631468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A6AFF"/>
    <w:rsid w:val="006B0561"/>
    <w:rsid w:val="006B15B3"/>
    <w:rsid w:val="006B2C03"/>
    <w:rsid w:val="006C183F"/>
    <w:rsid w:val="006C277E"/>
    <w:rsid w:val="006C3122"/>
    <w:rsid w:val="006C6A1D"/>
    <w:rsid w:val="006C6C72"/>
    <w:rsid w:val="006D2C9D"/>
    <w:rsid w:val="006D623D"/>
    <w:rsid w:val="006E2B61"/>
    <w:rsid w:val="006F3B62"/>
    <w:rsid w:val="0070042B"/>
    <w:rsid w:val="00706D90"/>
    <w:rsid w:val="007155A2"/>
    <w:rsid w:val="00716304"/>
    <w:rsid w:val="0071705C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305F"/>
    <w:rsid w:val="00755071"/>
    <w:rsid w:val="007551C2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B6766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45ACC"/>
    <w:rsid w:val="00855A60"/>
    <w:rsid w:val="008575A6"/>
    <w:rsid w:val="00862884"/>
    <w:rsid w:val="00864FBA"/>
    <w:rsid w:val="0086505C"/>
    <w:rsid w:val="00866D31"/>
    <w:rsid w:val="00881391"/>
    <w:rsid w:val="00885D84"/>
    <w:rsid w:val="00887174"/>
    <w:rsid w:val="008873D5"/>
    <w:rsid w:val="008915C9"/>
    <w:rsid w:val="0089349C"/>
    <w:rsid w:val="008943DD"/>
    <w:rsid w:val="008A1B98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521F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272F8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38E3"/>
    <w:rsid w:val="00AC5AC7"/>
    <w:rsid w:val="00AD20A8"/>
    <w:rsid w:val="00AE4298"/>
    <w:rsid w:val="00AE6308"/>
    <w:rsid w:val="00AF092F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0C25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3F44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06C1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1AA0"/>
    <w:rsid w:val="00D544F0"/>
    <w:rsid w:val="00D5789B"/>
    <w:rsid w:val="00D61CCF"/>
    <w:rsid w:val="00D67612"/>
    <w:rsid w:val="00D708EF"/>
    <w:rsid w:val="00D70C69"/>
    <w:rsid w:val="00D71B3A"/>
    <w:rsid w:val="00D91BAA"/>
    <w:rsid w:val="00DA229C"/>
    <w:rsid w:val="00DA5EAD"/>
    <w:rsid w:val="00DB115A"/>
    <w:rsid w:val="00DB5C61"/>
    <w:rsid w:val="00DC1AED"/>
    <w:rsid w:val="00DC21BB"/>
    <w:rsid w:val="00DC6F69"/>
    <w:rsid w:val="00DD1235"/>
    <w:rsid w:val="00DD232A"/>
    <w:rsid w:val="00DD3EBC"/>
    <w:rsid w:val="00DD44F4"/>
    <w:rsid w:val="00DD4C7F"/>
    <w:rsid w:val="00DE6576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02F05"/>
    <w:rsid w:val="00F106A9"/>
    <w:rsid w:val="00F15DC5"/>
    <w:rsid w:val="00F168F3"/>
    <w:rsid w:val="00F21FEC"/>
    <w:rsid w:val="00F32BF2"/>
    <w:rsid w:val="00F3749C"/>
    <w:rsid w:val="00F418E9"/>
    <w:rsid w:val="00F53389"/>
    <w:rsid w:val="00F60E67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A7AD4"/>
  <w15:docId w15:val="{284604C6-7E28-4F13-BA84-3690058F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customStyle="1" w:styleId="ng-star-inserted">
    <w:name w:val="ng-star-inserted"/>
    <w:basedOn w:val="a"/>
    <w:rsid w:val="00DE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DE6576"/>
  </w:style>
  <w:style w:type="character" w:styleId="af5">
    <w:name w:val="Unresolved Mention"/>
    <w:basedOn w:val="a0"/>
    <w:uiPriority w:val="99"/>
    <w:semiHidden/>
    <w:unhideWhenUsed/>
    <w:rsid w:val="00753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1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6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1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0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7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4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ooN\AppData\Local\Temp\0feeb31a-34f4-4a45-8f21-088b0e4baddd_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(3).zip.ddd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701</TotalTime>
  <Pages>26</Pages>
  <Words>6203</Words>
  <Characters>35362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NoooN</dc:creator>
  <cp:keywords/>
  <dc:description/>
  <cp:lastModifiedBy>NoooN NoooN</cp:lastModifiedBy>
  <cp:revision>12</cp:revision>
  <cp:lastPrinted>2025-06-10T15:21:00Z</cp:lastPrinted>
  <dcterms:created xsi:type="dcterms:W3CDTF">2025-06-10T15:14:00Z</dcterms:created>
  <dcterms:modified xsi:type="dcterms:W3CDTF">2025-06-11T06:05:00Z</dcterms:modified>
</cp:coreProperties>
</file>