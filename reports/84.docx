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7E436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0D7AC649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3A159538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690A4FBF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4BA23A63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29A6C64D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E1245BF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1E0A9F0F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1884C0DE" w14:textId="77777777" w:rsidR="009F5902" w:rsidRPr="00306C45" w:rsidRDefault="009F5902" w:rsidP="009F5902">
      <w:pPr>
        <w:spacing w:line="276" w:lineRule="auto"/>
        <w:jc w:val="center"/>
      </w:pPr>
    </w:p>
    <w:p w14:paraId="37E7C3E4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52C0FE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EC2AED5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DBA040F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3A95D5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92D2CF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79AE4582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AD853D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74DD361F" w14:textId="54AB560E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6A703A">
        <w:rPr>
          <w:rFonts w:ascii="Times New Roman" w:hAnsi="Times New Roman" w:cs="Times New Roman"/>
          <w:sz w:val="28"/>
          <w:szCs w:val="28"/>
          <w:lang w:val="en-US"/>
        </w:rPr>
        <w:t>Hype</w:t>
      </w:r>
      <w:r w:rsidR="006A703A" w:rsidRPr="006A703A">
        <w:rPr>
          <w:rFonts w:ascii="Times New Roman" w:hAnsi="Times New Roman" w:cs="Times New Roman"/>
          <w:sz w:val="28"/>
          <w:szCs w:val="28"/>
        </w:rPr>
        <w:t xml:space="preserve"> </w:t>
      </w:r>
      <w:r w:rsidR="006A703A">
        <w:rPr>
          <w:rFonts w:ascii="Times New Roman" w:hAnsi="Times New Roman" w:cs="Times New Roman"/>
          <w:sz w:val="28"/>
          <w:szCs w:val="28"/>
          <w:lang w:val="en-US"/>
        </w:rPr>
        <w:t>content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5722F9B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994052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5A458306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C052F9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83BF37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EF83AB4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F0EBBF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C90EEDA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534870" w14:paraId="300CABBB" w14:textId="77777777" w:rsidTr="00C5110B">
        <w:trPr>
          <w:trHeight w:val="195"/>
        </w:trPr>
        <w:tc>
          <w:tcPr>
            <w:tcW w:w="6480" w:type="dxa"/>
          </w:tcPr>
          <w:p w14:paraId="5F2813C2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Заказчик: Фамилия И.О.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1F8AEF57" w14:textId="60F17ACF" w:rsidR="009F5902" w:rsidRPr="00534870" w:rsidRDefault="006A703A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70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ФГАОУ ВО «УрФУ имени первого Президента России </w:t>
            </w:r>
            <w:proofErr w:type="gramStart"/>
            <w:r w:rsidRPr="006A70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Б.Н.</w:t>
            </w:r>
            <w:proofErr w:type="gramEnd"/>
            <w:r w:rsidRPr="006A70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Ельцина»</w:t>
            </w:r>
          </w:p>
        </w:tc>
      </w:tr>
      <w:tr w:rsidR="009F5902" w:rsidRPr="00534870" w14:paraId="7B8A91BD" w14:textId="77777777" w:rsidTr="00C5110B">
        <w:trPr>
          <w:trHeight w:val="195"/>
        </w:trPr>
        <w:tc>
          <w:tcPr>
            <w:tcW w:w="6480" w:type="dxa"/>
          </w:tcPr>
          <w:p w14:paraId="7124F794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Фамилия И.О. </w:t>
            </w:r>
          </w:p>
          <w:p w14:paraId="323AD005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ученая степень, ученое звание, должность 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3F01EF" w14:textId="77777777" w:rsidR="006A703A" w:rsidRDefault="006A703A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A70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Рубцов Павел</w:t>
            </w:r>
          </w:p>
          <w:p w14:paraId="154B0EFC" w14:textId="31B31525" w:rsidR="009F5902" w:rsidRPr="00534870" w:rsidRDefault="006A703A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70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Евгеньевич</w:t>
            </w:r>
          </w:p>
        </w:tc>
      </w:tr>
      <w:tr w:rsidR="009F5902" w:rsidRPr="006A703A" w14:paraId="7ECA44BB" w14:textId="77777777" w:rsidTr="00C5110B">
        <w:trPr>
          <w:trHeight w:val="549"/>
        </w:trPr>
        <w:tc>
          <w:tcPr>
            <w:tcW w:w="6480" w:type="dxa"/>
          </w:tcPr>
          <w:p w14:paraId="0E0608B5" w14:textId="6AAABC3C" w:rsidR="009F5902" w:rsidRPr="006A703A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r w:rsidR="006A703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Geek</w:t>
            </w:r>
            <w:r w:rsidR="006A703A" w:rsidRPr="006A70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6A703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guild</w:t>
            </w:r>
          </w:p>
          <w:p w14:paraId="1888C3C6" w14:textId="22A9495A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CB495D" w14:textId="4AFAD4FD" w:rsidR="009F5902" w:rsidRPr="00534870" w:rsidRDefault="006A703A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70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Афонасьев</w:t>
            </w:r>
            <w:proofErr w:type="spellEnd"/>
            <w:r w:rsidRPr="006A70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 И.</w:t>
            </w:r>
          </w:p>
        </w:tc>
      </w:tr>
      <w:tr w:rsidR="009F5902" w:rsidRPr="00534870" w14:paraId="781A29B3" w14:textId="77777777" w:rsidTr="00C5110B">
        <w:trPr>
          <w:trHeight w:val="311"/>
        </w:trPr>
        <w:tc>
          <w:tcPr>
            <w:tcW w:w="6480" w:type="dxa"/>
          </w:tcPr>
          <w:p w14:paraId="30BBB2DE" w14:textId="5A3E49FD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C9CF15" w14:textId="64E17D99" w:rsidR="009F5902" w:rsidRPr="00534870" w:rsidRDefault="006A703A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Медведев Ф. Л.</w:t>
            </w:r>
          </w:p>
        </w:tc>
      </w:tr>
      <w:tr w:rsidR="009F5902" w:rsidRPr="00534870" w14:paraId="5D283017" w14:textId="77777777" w:rsidTr="00C5110B">
        <w:trPr>
          <w:trHeight w:val="445"/>
        </w:trPr>
        <w:tc>
          <w:tcPr>
            <w:tcW w:w="6480" w:type="dxa"/>
          </w:tcPr>
          <w:p w14:paraId="1EBEA666" w14:textId="7A884EA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025FF7" w14:textId="2B71775B" w:rsidR="009F5902" w:rsidRPr="00534870" w:rsidRDefault="006A703A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Некрасов В. А.</w:t>
            </w:r>
          </w:p>
        </w:tc>
      </w:tr>
      <w:tr w:rsidR="006A703A" w:rsidRPr="00534870" w14:paraId="27F081ED" w14:textId="77777777" w:rsidTr="00C5110B">
        <w:trPr>
          <w:trHeight w:val="445"/>
        </w:trPr>
        <w:tc>
          <w:tcPr>
            <w:tcW w:w="6480" w:type="dxa"/>
          </w:tcPr>
          <w:p w14:paraId="111C595C" w14:textId="785A9DF9" w:rsidR="006A703A" w:rsidRPr="00881391" w:rsidRDefault="006A703A" w:rsidP="006A703A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9CDDAA" w14:textId="3EB68FF4" w:rsidR="006A703A" w:rsidRPr="00534870" w:rsidRDefault="006A703A" w:rsidP="006A703A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Поспелова Е. Д.</w:t>
            </w:r>
          </w:p>
        </w:tc>
      </w:tr>
      <w:tr w:rsidR="006A703A" w:rsidRPr="00534870" w14:paraId="4BB3B9BB" w14:textId="77777777" w:rsidTr="00C5110B">
        <w:trPr>
          <w:trHeight w:val="445"/>
        </w:trPr>
        <w:tc>
          <w:tcPr>
            <w:tcW w:w="6480" w:type="dxa"/>
          </w:tcPr>
          <w:p w14:paraId="4B5B2B97" w14:textId="3D657587" w:rsidR="006A703A" w:rsidRPr="00881391" w:rsidRDefault="006A703A" w:rsidP="006A703A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42889" w14:textId="2538A40B" w:rsidR="006A703A" w:rsidRPr="006A703A" w:rsidRDefault="006A703A" w:rsidP="006A703A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Христолюбов Д. А.</w:t>
            </w:r>
          </w:p>
        </w:tc>
      </w:tr>
    </w:tbl>
    <w:p w14:paraId="4A87A05D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501FF11E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7471E3DD" w14:textId="77777777" w:rsidR="00C70832" w:rsidRPr="00C70832" w:rsidRDefault="00C70832" w:rsidP="00C70832">
      <w:pPr>
        <w:pStyle w:val="22"/>
        <w:ind w:firstLine="0"/>
        <w:jc w:val="center"/>
      </w:pPr>
    </w:p>
    <w:p w14:paraId="0F24226D" w14:textId="68184AF6" w:rsidR="006028FA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6028FA">
        <w:rPr>
          <w:noProof/>
        </w:rPr>
        <w:t>ВВЕДЕНИЕ</w:t>
      </w:r>
      <w:r w:rsidR="006028FA">
        <w:rPr>
          <w:noProof/>
        </w:rPr>
        <w:tab/>
      </w:r>
      <w:r w:rsidR="006028FA">
        <w:rPr>
          <w:noProof/>
        </w:rPr>
        <w:fldChar w:fldCharType="begin"/>
      </w:r>
      <w:r w:rsidR="006028FA">
        <w:rPr>
          <w:noProof/>
        </w:rPr>
        <w:instrText xml:space="preserve"> PAGEREF _Toc199199347 \h </w:instrText>
      </w:r>
      <w:r w:rsidR="006028FA">
        <w:rPr>
          <w:noProof/>
        </w:rPr>
      </w:r>
      <w:r w:rsidR="006028FA">
        <w:rPr>
          <w:noProof/>
        </w:rPr>
        <w:fldChar w:fldCharType="separate"/>
      </w:r>
      <w:r w:rsidR="006028FA">
        <w:rPr>
          <w:noProof/>
        </w:rPr>
        <w:t>3</w:t>
      </w:r>
      <w:r w:rsidR="006028FA">
        <w:rPr>
          <w:noProof/>
        </w:rPr>
        <w:fldChar w:fldCharType="end"/>
      </w:r>
    </w:p>
    <w:p w14:paraId="78497461" w14:textId="35431DAF" w:rsidR="006028FA" w:rsidRDefault="006028FA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 Основная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_Toc199199348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502AF34" w14:textId="0527AB0F" w:rsidR="006028FA" w:rsidRDefault="006028FA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1.1 Требования заказчика, пользователей и сравнение с аналогами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_Toc199199349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30826CC" w14:textId="66D38C2F" w:rsidR="006028FA" w:rsidRDefault="006028FA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 Описание основных компонентов архитектуры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_Toc199199350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AC52FD6" w14:textId="0928F9BD" w:rsidR="006028FA" w:rsidRDefault="006028FA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 План работ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_Toc199199351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9C8E268" w14:textId="5DCC64F0" w:rsidR="006028FA" w:rsidRDefault="006028FA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1.3.1 Планирование и прототипирование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_Toc199199352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AA29C6D" w14:textId="1E458238" w:rsidR="006028FA" w:rsidRDefault="006028FA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1.3.2 Основной этап разработки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_Toc199199353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B57E9F9" w14:textId="2A344F02" w:rsidR="006028FA" w:rsidRDefault="006028FA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1.3.3 Предварительное тестирование и доработка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_Toc199199354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6B7D045" w14:textId="51CE6259" w:rsidR="006028FA" w:rsidRDefault="006028FA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1.3.4 Художественное оформление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_Toc199199355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4BDC69A" w14:textId="6B529492" w:rsidR="006028FA" w:rsidRDefault="006028FA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 Подготовка продукта и релиз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_Toc199199356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F78CC1F" w14:textId="57F18706" w:rsidR="006028FA" w:rsidRDefault="006028FA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1.5 Индивидуальные отчёты участников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_Toc199199357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83BBAB9" w14:textId="2FA82975" w:rsidR="006028FA" w:rsidRDefault="006028FA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_Toc199199358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6770F9D" w14:textId="0F610333" w:rsidR="006028FA" w:rsidRDefault="006028FA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DC3758">
        <w:rPr>
          <w:caps/>
          <w:noProof/>
        </w:rPr>
        <w:t>Приложение A</w:t>
      </w:r>
      <w:r>
        <w:rPr>
          <w:noProof/>
        </w:rPr>
        <w:t xml:space="preserve"> (обязательное)  </w:t>
      </w:r>
      <w:r w:rsidRPr="00DC3758">
        <w:rPr>
          <w:noProof/>
        </w:rPr>
        <w:t>Дизайн-документ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_Toc199199359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19B70D0" w14:textId="509EF405"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7343D10D" w14:textId="77777777" w:rsidR="0090634C" w:rsidRDefault="002040D4" w:rsidP="00881391">
      <w:pPr>
        <w:pStyle w:val="110"/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64096957"/>
      <w:bookmarkStart w:id="8" w:name="_Toc196860985"/>
      <w:bookmarkStart w:id="9" w:name="_Toc196862091"/>
      <w:bookmarkStart w:id="10" w:name="_Toc196862360"/>
      <w:bookmarkStart w:id="11" w:name="_Toc196862598"/>
      <w:bookmarkStart w:id="12" w:name="_Toc196862842"/>
      <w:bookmarkStart w:id="13" w:name="_Toc196863067"/>
      <w:bookmarkStart w:id="14" w:name="_Toc199199347"/>
      <w:r w:rsidRPr="003D504D">
        <w:lastRenderedPageBreak/>
        <w:t>В</w:t>
      </w:r>
      <w:r w:rsidR="00B26509">
        <w:t>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7A54502F" w14:textId="77777777" w:rsidR="003E1090" w:rsidRDefault="003E1090" w:rsidP="00BF0A16">
      <w:pPr>
        <w:pStyle w:val="22"/>
      </w:pPr>
    </w:p>
    <w:p w14:paraId="675B17EB" w14:textId="5A70B19F" w:rsidR="003E1090" w:rsidRDefault="003E1090" w:rsidP="007D4879">
      <w:pPr>
        <w:pStyle w:val="52"/>
      </w:pPr>
      <w:r>
        <w:t xml:space="preserve">Цель проекта: </w:t>
      </w:r>
      <w:r w:rsidR="00410BD9">
        <w:t xml:space="preserve">разработать </w:t>
      </w:r>
      <w:r w:rsidR="00410BD9" w:rsidRPr="00410BD9">
        <w:t>2</w:t>
      </w:r>
      <w:r w:rsidR="00410BD9">
        <w:rPr>
          <w:lang w:val="en-US"/>
        </w:rPr>
        <w:t>D</w:t>
      </w:r>
      <w:r w:rsidR="00410BD9" w:rsidRPr="00410BD9">
        <w:t>-</w:t>
      </w:r>
      <w:r w:rsidR="00410BD9">
        <w:t>игру, основываясь на созданном в рамках мероприятия «</w:t>
      </w:r>
      <w:proofErr w:type="spellStart"/>
      <w:r w:rsidR="00410BD9" w:rsidRPr="00410BD9">
        <w:rPr>
          <w:lang w:val="en-US"/>
        </w:rPr>
        <w:t>UralGameJam</w:t>
      </w:r>
      <w:proofErr w:type="spellEnd"/>
      <w:r w:rsidR="00410BD9">
        <w:t>» прототипе</w:t>
      </w:r>
      <w:r w:rsidR="003E5DD4">
        <w:t xml:space="preserve"> и в последствие опубликовать её на площадке «</w:t>
      </w:r>
      <w:proofErr w:type="spellStart"/>
      <w:r w:rsidR="003E5DD4">
        <w:t>Яндекс.Игры</w:t>
      </w:r>
      <w:proofErr w:type="spellEnd"/>
      <w:r w:rsidR="003E5DD4">
        <w:t>»</w:t>
      </w:r>
      <w:r w:rsidR="00410BD9">
        <w:t xml:space="preserve">. Задачи включают в себя следующее: непосредственно участие в мероприятии и создании прототипа игры, последующее улучшение архитектуры проекта, доработка визуального стиля и оформления, работа над </w:t>
      </w:r>
      <w:proofErr w:type="spellStart"/>
      <w:r w:rsidR="00410BD9">
        <w:t>геймдизайном</w:t>
      </w:r>
      <w:proofErr w:type="spellEnd"/>
      <w:r w:rsidR="00410BD9">
        <w:t xml:space="preserve"> для создания интересного и уникального игрового опыта пользователя.</w:t>
      </w:r>
    </w:p>
    <w:p w14:paraId="79740055" w14:textId="0D76C36D" w:rsidR="00410BD9" w:rsidRDefault="00D00C63" w:rsidP="007D4879">
      <w:pPr>
        <w:pStyle w:val="52"/>
      </w:pPr>
      <w:r>
        <w:t xml:space="preserve">Актуальность проекта: в современном мире важную роль играет медиаиндустрия, поэтому было принято решение сделать игру именно на эту тему. В геймплее проиллюстрирована как публичная сторона ведения блога, так и менеджмент личной жизни. Проект в упрощённой и </w:t>
      </w:r>
      <w:proofErr w:type="spellStart"/>
      <w:r>
        <w:t>геймифицированной</w:t>
      </w:r>
      <w:proofErr w:type="spellEnd"/>
      <w:r>
        <w:t xml:space="preserve"> форме даёт пользователю попробовать себя в роли начинающего блогера.</w:t>
      </w:r>
    </w:p>
    <w:p w14:paraId="74EE8AF5" w14:textId="7DAAB2A8" w:rsidR="002E5600" w:rsidRPr="00207D1B" w:rsidRDefault="007D4879" w:rsidP="00881391">
      <w:pPr>
        <w:pStyle w:val="52"/>
      </w:pPr>
      <w:r>
        <w:t>Ожидаемый результат: мы ожидаем, что игра вызовет интерес у нашей целевой аудитории (пользователей площадки «</w:t>
      </w:r>
      <w:proofErr w:type="spellStart"/>
      <w:r>
        <w:t>Яндекс.Игры</w:t>
      </w:r>
      <w:proofErr w:type="spellEnd"/>
      <w:r>
        <w:t>») и поможет ей посмотреть на медиасферу с немного иной стороны.</w:t>
      </w:r>
    </w:p>
    <w:p w14:paraId="7E55CA11" w14:textId="77777777" w:rsidR="00887174" w:rsidRPr="00B02DDA" w:rsidRDefault="005F7E15" w:rsidP="00881391">
      <w:pPr>
        <w:pStyle w:val="12"/>
      </w:pPr>
      <w:bookmarkStart w:id="15" w:name="_Toc196862092"/>
      <w:bookmarkStart w:id="16" w:name="_Toc196862843"/>
      <w:bookmarkStart w:id="17" w:name="_Toc199199348"/>
      <w:r w:rsidRPr="00881391">
        <w:lastRenderedPageBreak/>
        <w:t>Основная</w:t>
      </w:r>
      <w:r w:rsidRPr="00B02DDA">
        <w:t xml:space="preserve"> часть</w:t>
      </w:r>
      <w:bookmarkEnd w:id="15"/>
      <w:bookmarkEnd w:id="16"/>
      <w:bookmarkEnd w:id="17"/>
    </w:p>
    <w:p w14:paraId="3C35F220" w14:textId="77777777" w:rsidR="005F7E15" w:rsidRDefault="005F7E15" w:rsidP="009A74C0">
      <w:pPr>
        <w:pStyle w:val="22"/>
        <w:spacing w:line="240" w:lineRule="auto"/>
        <w:rPr>
          <w:lang w:eastAsia="en-US"/>
        </w:rPr>
      </w:pPr>
    </w:p>
    <w:p w14:paraId="1E1AB3A7" w14:textId="6B3AED8D" w:rsidR="009A74C0" w:rsidRDefault="009A74C0" w:rsidP="009A74C0">
      <w:pPr>
        <w:pStyle w:val="13"/>
      </w:pPr>
      <w:bookmarkStart w:id="18" w:name="_Toc199199349"/>
      <w:r>
        <w:t>Требования заказчика, пользователей и сравнение с аналогами</w:t>
      </w:r>
      <w:bookmarkEnd w:id="18"/>
    </w:p>
    <w:p w14:paraId="5A617D3C" w14:textId="77777777" w:rsidR="009A74C0" w:rsidRPr="009A74C0" w:rsidRDefault="009A74C0" w:rsidP="009A74C0">
      <w:pPr>
        <w:pStyle w:val="22"/>
        <w:rPr>
          <w:lang w:eastAsia="en-US"/>
        </w:rPr>
      </w:pPr>
    </w:p>
    <w:p w14:paraId="6F0E9AC5" w14:textId="74F13AD1" w:rsidR="00FE7897" w:rsidRPr="005F14C7" w:rsidRDefault="00FE7897" w:rsidP="005F14C7">
      <w:pPr>
        <w:pStyle w:val="22"/>
      </w:pPr>
      <w:r w:rsidRPr="005F14C7">
        <w:t>Требованиями заказчика было:</w:t>
      </w:r>
    </w:p>
    <w:p w14:paraId="3D53BA87" w14:textId="6F3D79C6" w:rsidR="00FE7897" w:rsidRDefault="00C63D48" w:rsidP="00FE7897">
      <w:pPr>
        <w:pStyle w:val="53"/>
      </w:pPr>
      <w:r>
        <w:t>п</w:t>
      </w:r>
      <w:r w:rsidR="00FE7897">
        <w:t xml:space="preserve">ринять участие в </w:t>
      </w:r>
      <w:proofErr w:type="spellStart"/>
      <w:r w:rsidR="00FE7897">
        <w:t>геймджеме</w:t>
      </w:r>
      <w:proofErr w:type="spellEnd"/>
      <w:r w:rsidR="00FE7897">
        <w:t xml:space="preserve"> «</w:t>
      </w:r>
      <w:proofErr w:type="spellStart"/>
      <w:r w:rsidR="00FE7897" w:rsidRPr="00410BD9">
        <w:rPr>
          <w:lang w:val="en-US"/>
        </w:rPr>
        <w:t>UralGameJam</w:t>
      </w:r>
      <w:proofErr w:type="spellEnd"/>
      <w:r w:rsidR="00FE7897">
        <w:t>»</w:t>
      </w:r>
      <w:r w:rsidR="003F6BEF" w:rsidRPr="003F6BEF">
        <w:t>;</w:t>
      </w:r>
    </w:p>
    <w:p w14:paraId="5793E275" w14:textId="4F85692B" w:rsidR="003F6BEF" w:rsidRDefault="00C63D48" w:rsidP="008A7991">
      <w:pPr>
        <w:pStyle w:val="53"/>
      </w:pPr>
      <w:r>
        <w:t>в</w:t>
      </w:r>
      <w:r w:rsidR="003F6BEF">
        <w:t xml:space="preserve"> процессе участия создать прототип игры</w:t>
      </w:r>
      <w:r w:rsidR="003F6BEF" w:rsidRPr="003F6BEF">
        <w:t>;</w:t>
      </w:r>
    </w:p>
    <w:p w14:paraId="2CFE8D53" w14:textId="12E357EA" w:rsidR="003F6BEF" w:rsidRDefault="00C63D48" w:rsidP="008A7991">
      <w:pPr>
        <w:pStyle w:val="53"/>
      </w:pPr>
      <w:r>
        <w:t>п</w:t>
      </w:r>
      <w:r w:rsidR="003F6BEF">
        <w:t>родолжить работу над получившимся прототипом и развить его до полноценной игры</w:t>
      </w:r>
      <w:r w:rsidR="003F6BEF" w:rsidRPr="003F6BEF">
        <w:t>;</w:t>
      </w:r>
    </w:p>
    <w:p w14:paraId="172BE2D8" w14:textId="27EFC259" w:rsidR="001433B8" w:rsidRDefault="00C63D48" w:rsidP="009848FB">
      <w:pPr>
        <w:pStyle w:val="53"/>
      </w:pPr>
      <w:r>
        <w:t>о</w:t>
      </w:r>
      <w:r w:rsidR="003F6BEF">
        <w:t>публиковать готовую игру на платформе «</w:t>
      </w:r>
      <w:proofErr w:type="spellStart"/>
      <w:r w:rsidR="003F6BEF">
        <w:t>Яндекс.Игры</w:t>
      </w:r>
      <w:proofErr w:type="spellEnd"/>
      <w:r w:rsidR="003F6BEF">
        <w:t>»</w:t>
      </w:r>
      <w:r w:rsidR="009848FB">
        <w:t>.</w:t>
      </w:r>
    </w:p>
    <w:p w14:paraId="642CAAF9" w14:textId="7BC0312F" w:rsidR="003F6BEF" w:rsidRDefault="001433B8" w:rsidP="005F14C7">
      <w:pPr>
        <w:pStyle w:val="22"/>
      </w:pPr>
      <w:r>
        <w:t>Потребности пользователей:</w:t>
      </w:r>
    </w:p>
    <w:p w14:paraId="5538B68D" w14:textId="7169D494" w:rsidR="001433B8" w:rsidRDefault="00C63D48" w:rsidP="001B762B">
      <w:pPr>
        <w:pStyle w:val="53"/>
      </w:pPr>
      <w:r>
        <w:t>и</w:t>
      </w:r>
      <w:r w:rsidR="001B762B">
        <w:t>нтересный и необычный игровой процесс</w:t>
      </w:r>
      <w:r w:rsidR="001B762B" w:rsidRPr="003F6BEF">
        <w:t>;</w:t>
      </w:r>
    </w:p>
    <w:p w14:paraId="76A33957" w14:textId="05D05079" w:rsidR="001B762B" w:rsidRDefault="00C63D48" w:rsidP="001B762B">
      <w:pPr>
        <w:pStyle w:val="53"/>
      </w:pPr>
      <w:r>
        <w:t>в</w:t>
      </w:r>
      <w:r w:rsidR="009848FB">
        <w:t>озможность создания собственной стратегии благодаря грамотному менеджменту ресурсов и действий</w:t>
      </w:r>
      <w:r w:rsidR="009848FB" w:rsidRPr="003F6BEF">
        <w:t>;</w:t>
      </w:r>
    </w:p>
    <w:p w14:paraId="3A12A54C" w14:textId="145CC733" w:rsidR="009848FB" w:rsidRDefault="00C63D48" w:rsidP="001B762B">
      <w:pPr>
        <w:pStyle w:val="53"/>
      </w:pPr>
      <w:r>
        <w:t>п</w:t>
      </w:r>
      <w:r w:rsidR="009848FB">
        <w:t>онятный интерфейс и привлекательный визуальный стиль</w:t>
      </w:r>
      <w:r w:rsidR="009848FB" w:rsidRPr="003F6BEF">
        <w:t>;</w:t>
      </w:r>
    </w:p>
    <w:p w14:paraId="46CAF75E" w14:textId="6A331B52" w:rsidR="005F14C7" w:rsidRPr="005F14C7" w:rsidRDefault="00C63D48" w:rsidP="005F14C7">
      <w:pPr>
        <w:pStyle w:val="53"/>
      </w:pPr>
      <w:r>
        <w:t>п</w:t>
      </w:r>
      <w:r w:rsidR="009848FB">
        <w:t>опробовать себя в роли блогера.</w:t>
      </w:r>
    </w:p>
    <w:p w14:paraId="306377D0" w14:textId="386C7C09" w:rsidR="005F14C7" w:rsidRPr="005F14C7" w:rsidRDefault="005F14C7" w:rsidP="005F14C7">
      <w:pPr>
        <w:pStyle w:val="22"/>
      </w:pPr>
      <w:r>
        <w:t>Сопоставление аналогов (таблица 1).</w:t>
      </w:r>
    </w:p>
    <w:p w14:paraId="277EB9FA" w14:textId="77777777" w:rsidR="005F14C7" w:rsidRDefault="005F14C7" w:rsidP="005F14C7">
      <w:pPr>
        <w:pStyle w:val="53"/>
        <w:numPr>
          <w:ilvl w:val="0"/>
          <w:numId w:val="0"/>
        </w:numPr>
        <w:ind w:left="709"/>
      </w:pPr>
    </w:p>
    <w:p w14:paraId="74E39710" w14:textId="4518DB5A" w:rsidR="005F14C7" w:rsidRPr="00947FEA" w:rsidRDefault="00947FEA" w:rsidP="005F14C7">
      <w:pPr>
        <w:pStyle w:val="31"/>
      </w:pPr>
      <w:r>
        <w:t>Сопоставление аналогов</w:t>
      </w:r>
    </w:p>
    <w:tbl>
      <w:tblPr>
        <w:tblStyle w:val="a7"/>
        <w:tblW w:w="0" w:type="auto"/>
        <w:tblInd w:w="709" w:type="dxa"/>
        <w:tblLook w:val="04A0" w:firstRow="1" w:lastRow="0" w:firstColumn="1" w:lastColumn="0" w:noHBand="0" w:noVBand="1"/>
      </w:tblPr>
      <w:tblGrid>
        <w:gridCol w:w="2158"/>
        <w:gridCol w:w="2159"/>
        <w:gridCol w:w="2159"/>
        <w:gridCol w:w="2159"/>
      </w:tblGrid>
      <w:tr w:rsidR="005F14C7" w14:paraId="663B15A0" w14:textId="77777777" w:rsidTr="00475ADC">
        <w:tc>
          <w:tcPr>
            <w:tcW w:w="2158" w:type="dxa"/>
            <w:vMerge w:val="restart"/>
          </w:tcPr>
          <w:p w14:paraId="248F6495" w14:textId="77777777" w:rsidR="005F14C7" w:rsidRDefault="005F14C7" w:rsidP="00F9352D">
            <w:pPr>
              <w:pStyle w:val="33112"/>
              <w:rPr>
                <w:lang w:val="en-US"/>
              </w:rPr>
            </w:pPr>
          </w:p>
        </w:tc>
        <w:tc>
          <w:tcPr>
            <w:tcW w:w="6477" w:type="dxa"/>
            <w:gridSpan w:val="3"/>
          </w:tcPr>
          <w:p w14:paraId="50E46D1F" w14:textId="0598BD77" w:rsidR="005F14C7" w:rsidRPr="005F14C7" w:rsidRDefault="005F14C7" w:rsidP="00F9352D">
            <w:pPr>
              <w:pStyle w:val="33112"/>
            </w:pPr>
            <w:r>
              <w:t>Продукты</w:t>
            </w:r>
          </w:p>
        </w:tc>
      </w:tr>
      <w:tr w:rsidR="005F14C7" w14:paraId="2EA74EED" w14:textId="77777777" w:rsidTr="00104E8D">
        <w:tc>
          <w:tcPr>
            <w:tcW w:w="2158" w:type="dxa"/>
            <w:vMerge/>
          </w:tcPr>
          <w:p w14:paraId="5E4A64CF" w14:textId="77777777" w:rsidR="005F14C7" w:rsidRDefault="005F14C7" w:rsidP="00F9352D">
            <w:pPr>
              <w:pStyle w:val="33112"/>
              <w:rPr>
                <w:lang w:val="en-US"/>
              </w:rPr>
            </w:pPr>
          </w:p>
        </w:tc>
        <w:tc>
          <w:tcPr>
            <w:tcW w:w="2159" w:type="dxa"/>
          </w:tcPr>
          <w:p w14:paraId="670A4C36" w14:textId="77777777" w:rsidR="005F14C7" w:rsidRDefault="005F14C7" w:rsidP="00F9352D">
            <w:pPr>
              <w:pStyle w:val="33112"/>
              <w:rPr>
                <w:lang w:val="en-US"/>
              </w:rPr>
            </w:pPr>
            <w:r>
              <w:rPr>
                <w:lang w:val="en-US"/>
              </w:rPr>
              <w:t>Reigns</w:t>
            </w:r>
          </w:p>
        </w:tc>
        <w:tc>
          <w:tcPr>
            <w:tcW w:w="2159" w:type="dxa"/>
          </w:tcPr>
          <w:p w14:paraId="111AACDB" w14:textId="77777777" w:rsidR="005F14C7" w:rsidRDefault="005F14C7" w:rsidP="00F9352D">
            <w:pPr>
              <w:pStyle w:val="33112"/>
              <w:rPr>
                <w:lang w:val="en-US"/>
              </w:rPr>
            </w:pPr>
            <w:r>
              <w:rPr>
                <w:lang w:val="en-US"/>
              </w:rPr>
              <w:t>Needy streamer overload</w:t>
            </w:r>
          </w:p>
        </w:tc>
        <w:tc>
          <w:tcPr>
            <w:tcW w:w="2159" w:type="dxa"/>
          </w:tcPr>
          <w:p w14:paraId="4765FCFD" w14:textId="77777777" w:rsidR="005F14C7" w:rsidRDefault="005F14C7" w:rsidP="00F9352D">
            <w:pPr>
              <w:pStyle w:val="33112"/>
              <w:rPr>
                <w:lang w:val="en-US"/>
              </w:rPr>
            </w:pPr>
            <w:r>
              <w:rPr>
                <w:lang w:val="en-US"/>
              </w:rPr>
              <w:t>Hype content</w:t>
            </w:r>
          </w:p>
        </w:tc>
      </w:tr>
      <w:tr w:rsidR="005F14C7" w:rsidRPr="005F14C7" w14:paraId="44ECF829" w14:textId="77777777" w:rsidTr="00104E8D">
        <w:tc>
          <w:tcPr>
            <w:tcW w:w="2158" w:type="dxa"/>
          </w:tcPr>
          <w:p w14:paraId="638BABD8" w14:textId="77777777" w:rsidR="005F14C7" w:rsidRDefault="005F14C7" w:rsidP="00F9352D">
            <w:pPr>
              <w:pStyle w:val="341112"/>
              <w:rPr>
                <w:lang w:val="en-US"/>
              </w:rPr>
            </w:pPr>
            <w:r>
              <w:t>Основной игровой цикл</w:t>
            </w:r>
          </w:p>
        </w:tc>
        <w:tc>
          <w:tcPr>
            <w:tcW w:w="2159" w:type="dxa"/>
          </w:tcPr>
          <w:p w14:paraId="004C5DD5" w14:textId="77777777" w:rsidR="005F14C7" w:rsidRPr="005F14C7" w:rsidRDefault="005F14C7" w:rsidP="00F9352D">
            <w:pPr>
              <w:pStyle w:val="35112"/>
            </w:pPr>
            <w:r>
              <w:t>Смахивание карточек с выбором одного из двух</w:t>
            </w:r>
          </w:p>
        </w:tc>
        <w:tc>
          <w:tcPr>
            <w:tcW w:w="2159" w:type="dxa"/>
          </w:tcPr>
          <w:p w14:paraId="0CB85820" w14:textId="77777777" w:rsidR="005F14C7" w:rsidRPr="005F14C7" w:rsidRDefault="005F14C7" w:rsidP="00F9352D">
            <w:pPr>
              <w:pStyle w:val="35112"/>
            </w:pPr>
            <w:r>
              <w:t>Планирование действий в одном режиме и реакция на события в другом</w:t>
            </w:r>
          </w:p>
        </w:tc>
        <w:tc>
          <w:tcPr>
            <w:tcW w:w="2159" w:type="dxa"/>
          </w:tcPr>
          <w:p w14:paraId="17196965" w14:textId="77777777" w:rsidR="005F14C7" w:rsidRPr="005F14C7" w:rsidRDefault="005F14C7" w:rsidP="00F9352D">
            <w:pPr>
              <w:pStyle w:val="35112"/>
            </w:pPr>
            <w:r>
              <w:t>Планирование действий в одном режиме и реакция на события в другом</w:t>
            </w:r>
          </w:p>
        </w:tc>
      </w:tr>
      <w:tr w:rsidR="005F14C7" w:rsidRPr="005F14C7" w14:paraId="00E11638" w14:textId="77777777" w:rsidTr="00104E8D">
        <w:tc>
          <w:tcPr>
            <w:tcW w:w="2158" w:type="dxa"/>
          </w:tcPr>
          <w:p w14:paraId="51F91B7E" w14:textId="77777777" w:rsidR="005F14C7" w:rsidRPr="005F14C7" w:rsidRDefault="005F14C7" w:rsidP="00F9352D">
            <w:pPr>
              <w:pStyle w:val="341112"/>
            </w:pPr>
            <w:r>
              <w:t>Возрастной</w:t>
            </w:r>
            <w:r w:rsidRPr="005F14C7">
              <w:rPr>
                <w:lang w:val="en-US"/>
              </w:rPr>
              <w:t xml:space="preserve"> </w:t>
            </w:r>
            <w:r>
              <w:t>рейтинг</w:t>
            </w:r>
          </w:p>
        </w:tc>
        <w:tc>
          <w:tcPr>
            <w:tcW w:w="2159" w:type="dxa"/>
          </w:tcPr>
          <w:p w14:paraId="5CA083CB" w14:textId="77777777" w:rsidR="005F14C7" w:rsidRPr="005F14C7" w:rsidRDefault="005F14C7" w:rsidP="00F9352D">
            <w:pPr>
              <w:pStyle w:val="35112"/>
            </w:pPr>
            <w:r>
              <w:rPr>
                <w:lang w:val="en-US"/>
              </w:rPr>
              <w:t>12+</w:t>
            </w:r>
          </w:p>
        </w:tc>
        <w:tc>
          <w:tcPr>
            <w:tcW w:w="2159" w:type="dxa"/>
          </w:tcPr>
          <w:p w14:paraId="14ECE67B" w14:textId="77777777" w:rsidR="005F14C7" w:rsidRPr="005F14C7" w:rsidRDefault="005F14C7" w:rsidP="00F9352D">
            <w:pPr>
              <w:pStyle w:val="35112"/>
            </w:pPr>
            <w:r>
              <w:t>18+</w:t>
            </w:r>
          </w:p>
        </w:tc>
        <w:tc>
          <w:tcPr>
            <w:tcW w:w="2159" w:type="dxa"/>
          </w:tcPr>
          <w:p w14:paraId="5F52A717" w14:textId="77777777" w:rsidR="005F14C7" w:rsidRPr="005F14C7" w:rsidRDefault="005F14C7" w:rsidP="00F9352D">
            <w:pPr>
              <w:pStyle w:val="35112"/>
            </w:pPr>
            <w:r>
              <w:rPr>
                <w:lang w:val="en-US"/>
              </w:rPr>
              <w:t>12+</w:t>
            </w:r>
          </w:p>
        </w:tc>
      </w:tr>
      <w:tr w:rsidR="005F14C7" w:rsidRPr="005F14C7" w14:paraId="169B02D6" w14:textId="77777777" w:rsidTr="00104E8D">
        <w:tc>
          <w:tcPr>
            <w:tcW w:w="2158" w:type="dxa"/>
          </w:tcPr>
          <w:p w14:paraId="561E154B" w14:textId="77777777" w:rsidR="005F14C7" w:rsidRPr="005F14C7" w:rsidRDefault="005F14C7" w:rsidP="00F9352D">
            <w:pPr>
              <w:pStyle w:val="341112"/>
            </w:pPr>
            <w:r>
              <w:t>Краткое описание целевой аудитории</w:t>
            </w:r>
          </w:p>
        </w:tc>
        <w:tc>
          <w:tcPr>
            <w:tcW w:w="2159" w:type="dxa"/>
          </w:tcPr>
          <w:p w14:paraId="5B23CBDE" w14:textId="77777777" w:rsidR="005F14C7" w:rsidRPr="005F14C7" w:rsidRDefault="005F14C7" w:rsidP="00F9352D">
            <w:pPr>
              <w:pStyle w:val="35112"/>
            </w:pPr>
            <w:r>
              <w:t>Ценители простого, но системного геймплея</w:t>
            </w:r>
          </w:p>
        </w:tc>
        <w:tc>
          <w:tcPr>
            <w:tcW w:w="2159" w:type="dxa"/>
          </w:tcPr>
          <w:p w14:paraId="0750DEFD" w14:textId="77777777" w:rsidR="005F14C7" w:rsidRPr="005F14C7" w:rsidRDefault="005F14C7" w:rsidP="00F9352D">
            <w:pPr>
              <w:pStyle w:val="35112"/>
            </w:pPr>
            <w:r>
              <w:t>Те, кто хотят увидеть мрачную сторону медиа-карьеры во всех подробностях</w:t>
            </w:r>
          </w:p>
        </w:tc>
        <w:tc>
          <w:tcPr>
            <w:tcW w:w="2159" w:type="dxa"/>
          </w:tcPr>
          <w:p w14:paraId="4487537F" w14:textId="77777777" w:rsidR="005F14C7" w:rsidRPr="005F14C7" w:rsidRDefault="005F14C7" w:rsidP="00F9352D">
            <w:pPr>
              <w:pStyle w:val="35112"/>
            </w:pPr>
            <w:r>
              <w:t>Пересечение целевых аудиторий игр выше, показывает блоггинг, но без жестокости.</w:t>
            </w:r>
          </w:p>
        </w:tc>
      </w:tr>
    </w:tbl>
    <w:p w14:paraId="1461DE5D" w14:textId="77777777" w:rsidR="005F14C7" w:rsidRDefault="005F14C7" w:rsidP="00947FEA">
      <w:pPr>
        <w:pStyle w:val="53"/>
        <w:numPr>
          <w:ilvl w:val="0"/>
          <w:numId w:val="0"/>
        </w:numPr>
        <w:ind w:left="709"/>
      </w:pPr>
    </w:p>
    <w:p w14:paraId="4AADCCC8" w14:textId="77777777" w:rsidR="005F14C7" w:rsidRDefault="005F14C7" w:rsidP="00947FEA">
      <w:pPr>
        <w:pStyle w:val="53"/>
        <w:numPr>
          <w:ilvl w:val="0"/>
          <w:numId w:val="0"/>
        </w:numPr>
        <w:ind w:left="709"/>
      </w:pPr>
    </w:p>
    <w:p w14:paraId="27C8A2AF" w14:textId="171421BA" w:rsidR="005F14C7" w:rsidRDefault="005F14C7" w:rsidP="005F14C7">
      <w:pPr>
        <w:pStyle w:val="311"/>
      </w:pPr>
    </w:p>
    <w:tbl>
      <w:tblPr>
        <w:tblStyle w:val="a7"/>
        <w:tblW w:w="0" w:type="auto"/>
        <w:tblInd w:w="709" w:type="dxa"/>
        <w:tblLook w:val="04A0" w:firstRow="1" w:lastRow="0" w:firstColumn="1" w:lastColumn="0" w:noHBand="0" w:noVBand="1"/>
      </w:tblPr>
      <w:tblGrid>
        <w:gridCol w:w="2158"/>
        <w:gridCol w:w="2159"/>
        <w:gridCol w:w="2159"/>
        <w:gridCol w:w="2159"/>
      </w:tblGrid>
      <w:tr w:rsidR="005F14C7" w14:paraId="7413E7B4" w14:textId="77777777" w:rsidTr="00104E8D">
        <w:tc>
          <w:tcPr>
            <w:tcW w:w="2158" w:type="dxa"/>
            <w:vMerge w:val="restart"/>
          </w:tcPr>
          <w:p w14:paraId="2550219E" w14:textId="77777777" w:rsidR="005F14C7" w:rsidRDefault="005F14C7" w:rsidP="00F9352D">
            <w:pPr>
              <w:pStyle w:val="33112"/>
              <w:rPr>
                <w:lang w:val="en-US"/>
              </w:rPr>
            </w:pPr>
          </w:p>
        </w:tc>
        <w:tc>
          <w:tcPr>
            <w:tcW w:w="6477" w:type="dxa"/>
            <w:gridSpan w:val="3"/>
          </w:tcPr>
          <w:p w14:paraId="0E2672EF" w14:textId="77777777" w:rsidR="005F14C7" w:rsidRPr="005F14C7" w:rsidRDefault="005F14C7" w:rsidP="00F9352D">
            <w:pPr>
              <w:pStyle w:val="33112"/>
            </w:pPr>
            <w:r>
              <w:t>Продукты</w:t>
            </w:r>
          </w:p>
        </w:tc>
      </w:tr>
      <w:tr w:rsidR="005F14C7" w14:paraId="1F97BEEE" w14:textId="77777777" w:rsidTr="00104E8D">
        <w:tc>
          <w:tcPr>
            <w:tcW w:w="2158" w:type="dxa"/>
            <w:vMerge/>
          </w:tcPr>
          <w:p w14:paraId="3AACDD07" w14:textId="77777777" w:rsidR="005F14C7" w:rsidRDefault="005F14C7" w:rsidP="00F9352D">
            <w:pPr>
              <w:pStyle w:val="33112"/>
              <w:rPr>
                <w:lang w:val="en-US"/>
              </w:rPr>
            </w:pPr>
          </w:p>
        </w:tc>
        <w:tc>
          <w:tcPr>
            <w:tcW w:w="2159" w:type="dxa"/>
          </w:tcPr>
          <w:p w14:paraId="14A81A1B" w14:textId="77777777" w:rsidR="005F14C7" w:rsidRDefault="005F14C7" w:rsidP="00F9352D">
            <w:pPr>
              <w:pStyle w:val="33112"/>
              <w:rPr>
                <w:lang w:val="en-US"/>
              </w:rPr>
            </w:pPr>
            <w:r>
              <w:rPr>
                <w:lang w:val="en-US"/>
              </w:rPr>
              <w:t>Reigns</w:t>
            </w:r>
          </w:p>
        </w:tc>
        <w:tc>
          <w:tcPr>
            <w:tcW w:w="2159" w:type="dxa"/>
          </w:tcPr>
          <w:p w14:paraId="0FFE3901" w14:textId="77777777" w:rsidR="005F14C7" w:rsidRDefault="005F14C7" w:rsidP="00F9352D">
            <w:pPr>
              <w:pStyle w:val="33112"/>
              <w:rPr>
                <w:lang w:val="en-US"/>
              </w:rPr>
            </w:pPr>
            <w:r>
              <w:rPr>
                <w:lang w:val="en-US"/>
              </w:rPr>
              <w:t>Needy streamer overload</w:t>
            </w:r>
          </w:p>
        </w:tc>
        <w:tc>
          <w:tcPr>
            <w:tcW w:w="2159" w:type="dxa"/>
          </w:tcPr>
          <w:p w14:paraId="26DDA1DF" w14:textId="77777777" w:rsidR="005F14C7" w:rsidRDefault="005F14C7" w:rsidP="00F9352D">
            <w:pPr>
              <w:pStyle w:val="33112"/>
              <w:rPr>
                <w:lang w:val="en-US"/>
              </w:rPr>
            </w:pPr>
            <w:r>
              <w:rPr>
                <w:lang w:val="en-US"/>
              </w:rPr>
              <w:t>Hype content</w:t>
            </w:r>
          </w:p>
        </w:tc>
      </w:tr>
      <w:tr w:rsidR="005F14C7" w:rsidRPr="005F14C7" w14:paraId="4784702C" w14:textId="77777777" w:rsidTr="005F14C7">
        <w:tc>
          <w:tcPr>
            <w:tcW w:w="2158" w:type="dxa"/>
          </w:tcPr>
          <w:p w14:paraId="6684CD90" w14:textId="77777777" w:rsidR="005F14C7" w:rsidRPr="005F14C7" w:rsidRDefault="005F14C7" w:rsidP="00F9352D">
            <w:pPr>
              <w:pStyle w:val="341112"/>
            </w:pPr>
            <w:r>
              <w:t>Модель совершения выбора</w:t>
            </w:r>
          </w:p>
        </w:tc>
        <w:tc>
          <w:tcPr>
            <w:tcW w:w="2159" w:type="dxa"/>
          </w:tcPr>
          <w:p w14:paraId="0FCF07F9" w14:textId="77777777" w:rsidR="005F14C7" w:rsidRPr="005F14C7" w:rsidRDefault="005F14C7" w:rsidP="00F9352D">
            <w:pPr>
              <w:pStyle w:val="35112"/>
            </w:pPr>
            <w:r>
              <w:t>Выбор 1 из 2 вариантов, иногда с долгосрочным эффектом</w:t>
            </w:r>
          </w:p>
        </w:tc>
        <w:tc>
          <w:tcPr>
            <w:tcW w:w="2159" w:type="dxa"/>
          </w:tcPr>
          <w:p w14:paraId="14719C33" w14:textId="77777777" w:rsidR="005F14C7" w:rsidRPr="005F14C7" w:rsidRDefault="005F14C7" w:rsidP="00F9352D">
            <w:pPr>
              <w:pStyle w:val="35112"/>
            </w:pPr>
            <w:r>
              <w:t>Выбор одного из нескольких действий, после – выбор темы стрима</w:t>
            </w:r>
          </w:p>
        </w:tc>
        <w:tc>
          <w:tcPr>
            <w:tcW w:w="2159" w:type="dxa"/>
          </w:tcPr>
          <w:p w14:paraId="6582019A" w14:textId="77777777" w:rsidR="005F14C7" w:rsidRPr="005F14C7" w:rsidRDefault="005F14C7" w:rsidP="00F9352D">
            <w:pPr>
              <w:pStyle w:val="35112"/>
            </w:pPr>
            <w:r>
              <w:t>Выбор одного из нескольких действий, после – выбор 1 из 2 вариантов</w:t>
            </w:r>
          </w:p>
        </w:tc>
      </w:tr>
    </w:tbl>
    <w:p w14:paraId="2E1D89DD" w14:textId="6E3488F4" w:rsidR="00A4199D" w:rsidRDefault="00A4199D" w:rsidP="005F14C7">
      <w:pPr>
        <w:pStyle w:val="53"/>
        <w:numPr>
          <w:ilvl w:val="0"/>
          <w:numId w:val="0"/>
        </w:numPr>
      </w:pPr>
    </w:p>
    <w:p w14:paraId="22A5A99C" w14:textId="116539F5" w:rsidR="00AC2127" w:rsidRDefault="00F9352D" w:rsidP="00F9352D">
      <w:pPr>
        <w:pStyle w:val="13"/>
      </w:pPr>
      <w:bookmarkStart w:id="19" w:name="_Toc199199350"/>
      <w:r>
        <w:t>Описание основных компонентов архитектуры</w:t>
      </w:r>
      <w:bookmarkEnd w:id="19"/>
    </w:p>
    <w:p w14:paraId="5E32A9D1" w14:textId="77777777" w:rsidR="00487805" w:rsidRDefault="00487805" w:rsidP="00487805">
      <w:pPr>
        <w:pStyle w:val="22"/>
        <w:rPr>
          <w:lang w:eastAsia="en-US"/>
        </w:rPr>
      </w:pPr>
    </w:p>
    <w:p w14:paraId="004DF0E6" w14:textId="00E79B3B" w:rsidR="00487805" w:rsidRDefault="00487805" w:rsidP="00487805">
      <w:pPr>
        <w:pStyle w:val="22"/>
        <w:rPr>
          <w:lang w:eastAsia="en-US"/>
        </w:rPr>
      </w:pPr>
      <w:r>
        <w:rPr>
          <w:lang w:eastAsia="en-US"/>
        </w:rPr>
        <w:t>Механики игры:</w:t>
      </w:r>
    </w:p>
    <w:p w14:paraId="0B763E40" w14:textId="3015E538" w:rsidR="00487805" w:rsidRDefault="0069520A" w:rsidP="00487805">
      <w:pPr>
        <w:pStyle w:val="53"/>
      </w:pPr>
      <w:r>
        <w:t>д</w:t>
      </w:r>
      <w:r w:rsidR="00487805">
        <w:t>ва режима игры: режим «карточек» и режим «тамагочи»</w:t>
      </w:r>
      <w:r w:rsidR="00861943" w:rsidRPr="00861943">
        <w:t>;</w:t>
      </w:r>
    </w:p>
    <w:p w14:paraId="7BDADBEB" w14:textId="5B83FACF" w:rsidR="00487805" w:rsidRPr="00861943" w:rsidRDefault="0069520A" w:rsidP="00487805">
      <w:pPr>
        <w:pStyle w:val="53"/>
      </w:pPr>
      <w:r>
        <w:t>в</w:t>
      </w:r>
      <w:r w:rsidR="00487805">
        <w:t xml:space="preserve"> режиме «тамагочи» перед игроком стоит выбор из нескольких действий, которые влияют на внутриигровые показатели</w:t>
      </w:r>
      <w:r w:rsidR="00861943" w:rsidRPr="00861943">
        <w:t>;</w:t>
      </w:r>
    </w:p>
    <w:p w14:paraId="139B71E3" w14:textId="51A7CBFF" w:rsidR="00861943" w:rsidRDefault="0069520A" w:rsidP="00487805">
      <w:pPr>
        <w:pStyle w:val="53"/>
      </w:pPr>
      <w:r>
        <w:t>в</w:t>
      </w:r>
      <w:r w:rsidR="00861943">
        <w:t xml:space="preserve"> режиме «карточек» перед игроком стоит выбор: публиковать текущий пост </w:t>
      </w:r>
      <w:proofErr w:type="spellStart"/>
      <w:r w:rsidR="00861943">
        <w:t>свайпом</w:t>
      </w:r>
      <w:proofErr w:type="spellEnd"/>
      <w:r w:rsidR="00861943">
        <w:t xml:space="preserve"> вправо или отклонить </w:t>
      </w:r>
      <w:proofErr w:type="spellStart"/>
      <w:r w:rsidR="00861943">
        <w:t>свайпом</w:t>
      </w:r>
      <w:proofErr w:type="spellEnd"/>
      <w:r w:rsidR="00861943">
        <w:t xml:space="preserve"> влево</w:t>
      </w:r>
      <w:r w:rsidR="00861943" w:rsidRPr="00861943">
        <w:t>;</w:t>
      </w:r>
    </w:p>
    <w:p w14:paraId="4761F974" w14:textId="04D43F8C" w:rsidR="00861943" w:rsidRDefault="0069520A" w:rsidP="00487805">
      <w:pPr>
        <w:pStyle w:val="53"/>
      </w:pPr>
      <w:r>
        <w:t>в</w:t>
      </w:r>
      <w:r w:rsidR="00861943">
        <w:t xml:space="preserve"> игре реализован магазин, в котором игрок может купить либо постоянные улучшения, либо одноразовые бонусы</w:t>
      </w:r>
      <w:r w:rsidR="00861943" w:rsidRPr="00861943">
        <w:t>;</w:t>
      </w:r>
    </w:p>
    <w:p w14:paraId="260FEE38" w14:textId="73442E11" w:rsidR="00861943" w:rsidRDefault="0069520A" w:rsidP="00487805">
      <w:pPr>
        <w:pStyle w:val="53"/>
      </w:pPr>
      <w:r>
        <w:t>р</w:t>
      </w:r>
      <w:r w:rsidR="00DC394F">
        <w:t xml:space="preserve">еализованы «недельные события», которые </w:t>
      </w:r>
      <w:r w:rsidR="001B2FBE">
        <w:t xml:space="preserve">попадаются каждую неделю (цикл «карточки» - «тамагочи»), они </w:t>
      </w:r>
      <w:r w:rsidR="00DC394F">
        <w:t>добавляют разн</w:t>
      </w:r>
      <w:r w:rsidR="001B2FBE">
        <w:t>о</w:t>
      </w:r>
      <w:r w:rsidR="00DC394F">
        <w:t>образия в игровой процесс (например, уменьшение или увеличение показателей определённого поста)</w:t>
      </w:r>
      <w:r w:rsidR="00DC394F" w:rsidRPr="00861943">
        <w:t>;</w:t>
      </w:r>
    </w:p>
    <w:p w14:paraId="1764BEB3" w14:textId="04DE2A89" w:rsidR="00DC394F" w:rsidRDefault="0069520A" w:rsidP="00487805">
      <w:pPr>
        <w:pStyle w:val="53"/>
      </w:pPr>
      <w:r>
        <w:t>и</w:t>
      </w:r>
      <w:r w:rsidR="00DC394F">
        <w:t>гра разбита на главы, в каждой из которых игроку даётся по несколько игровых отрезков, именуемых неделями</w:t>
      </w:r>
      <w:r w:rsidR="00C6799A">
        <w:t>,</w:t>
      </w:r>
      <w:r w:rsidR="00DC394F">
        <w:t xml:space="preserve"> к концу главы</w:t>
      </w:r>
      <w:r w:rsidR="00C6799A">
        <w:t xml:space="preserve"> требуется</w:t>
      </w:r>
      <w:r w:rsidR="00DC394F">
        <w:t xml:space="preserve"> набрать определённое количество подписчиков</w:t>
      </w:r>
      <w:r w:rsidR="00DC394F" w:rsidRPr="00861943">
        <w:t>;</w:t>
      </w:r>
    </w:p>
    <w:p w14:paraId="5F62D524" w14:textId="02D4AA1B" w:rsidR="00DC394F" w:rsidRDefault="0069520A" w:rsidP="00487805">
      <w:pPr>
        <w:pStyle w:val="53"/>
      </w:pPr>
      <w:r>
        <w:t>д</w:t>
      </w:r>
      <w:r w:rsidR="00DC394F">
        <w:t>иалог с игроком реализован при помощи всплывающих уведомлений.</w:t>
      </w:r>
    </w:p>
    <w:p w14:paraId="1808BEE7" w14:textId="2157C0D1" w:rsidR="00DC394F" w:rsidRDefault="00DC394F" w:rsidP="00DC394F">
      <w:pPr>
        <w:pStyle w:val="22"/>
      </w:pPr>
      <w:r>
        <w:t>Графическая часть продукта:</w:t>
      </w:r>
    </w:p>
    <w:p w14:paraId="3A106B7F" w14:textId="7CB502AF" w:rsidR="00DC394F" w:rsidRDefault="0069520A" w:rsidP="00DC394F">
      <w:pPr>
        <w:pStyle w:val="53"/>
      </w:pPr>
      <w:r>
        <w:t>р</w:t>
      </w:r>
      <w:r w:rsidR="00DC394F">
        <w:t>еализовано 84 карточки для постов и 3 карточки для концовок игры</w:t>
      </w:r>
      <w:r w:rsidR="00DC394F" w:rsidRPr="00861943">
        <w:t>;</w:t>
      </w:r>
    </w:p>
    <w:p w14:paraId="484D3FE9" w14:textId="5287CCEC" w:rsidR="00DC394F" w:rsidRDefault="0069520A" w:rsidP="00DC394F">
      <w:pPr>
        <w:pStyle w:val="53"/>
      </w:pPr>
      <w:r>
        <w:t>д</w:t>
      </w:r>
      <w:r w:rsidR="004E6661">
        <w:t>ве вариации фона (дневной и ночной)</w:t>
      </w:r>
      <w:r w:rsidR="00D61D24">
        <w:t xml:space="preserve">, </w:t>
      </w:r>
      <w:r w:rsidR="004E6661">
        <w:t>фон меню</w:t>
      </w:r>
      <w:r w:rsidR="004E6661" w:rsidRPr="00861943">
        <w:t>;</w:t>
      </w:r>
    </w:p>
    <w:p w14:paraId="4A6E2F0F" w14:textId="67DACB40" w:rsidR="004E6661" w:rsidRDefault="0069520A" w:rsidP="00DC394F">
      <w:pPr>
        <w:pStyle w:val="53"/>
      </w:pPr>
      <w:r>
        <w:t>с</w:t>
      </w:r>
      <w:r w:rsidR="0061129F">
        <w:t>деланы интерфейсы режима «карточек», «тамагочи», а также интерфейс магазина.</w:t>
      </w:r>
    </w:p>
    <w:p w14:paraId="1F909928" w14:textId="7D825F41" w:rsidR="0061129F" w:rsidRDefault="0061129F" w:rsidP="0061129F">
      <w:pPr>
        <w:pStyle w:val="22"/>
      </w:pPr>
      <w:r>
        <w:lastRenderedPageBreak/>
        <w:t>Система управления ресурсами:</w:t>
      </w:r>
    </w:p>
    <w:p w14:paraId="7DDCF09A" w14:textId="39D8495A" w:rsidR="0061129F" w:rsidRDefault="0069520A" w:rsidP="0061129F">
      <w:pPr>
        <w:pStyle w:val="53"/>
      </w:pPr>
      <w:r>
        <w:t>к</w:t>
      </w:r>
      <w:r w:rsidR="001B2FBE">
        <w:t>аждую неделю игроку даётся очередь из 10 постов, которые можно отклонить или выложить</w:t>
      </w:r>
      <w:r w:rsidR="00C6799A">
        <w:t>, о</w:t>
      </w:r>
      <w:r w:rsidR="001B2FBE">
        <w:t>добрение расходует энергию и даёт усталость, пропуск бесплатен</w:t>
      </w:r>
      <w:r w:rsidR="001B2FBE" w:rsidRPr="0069520A">
        <w:t>;</w:t>
      </w:r>
    </w:p>
    <w:p w14:paraId="23D68BFE" w14:textId="59CAF3E4" w:rsidR="001B2FBE" w:rsidRDefault="0069520A" w:rsidP="0061129F">
      <w:pPr>
        <w:pStyle w:val="53"/>
      </w:pPr>
      <w:r>
        <w:t>п</w:t>
      </w:r>
      <w:r w:rsidR="001B2FBE">
        <w:t>осты имеют теги</w:t>
      </w:r>
      <w:r w:rsidR="00C6799A">
        <w:t>, е</w:t>
      </w:r>
      <w:r w:rsidR="001B2FBE">
        <w:t>сли одобрить пост с тегом «</w:t>
      </w:r>
      <w:r w:rsidR="001B2FBE" w:rsidRPr="001B2FBE">
        <w:t>#</w:t>
      </w:r>
      <w:r w:rsidR="001B2FBE">
        <w:t>реклама», то игрок получит деньги, которые он может потратить в магазине.</w:t>
      </w:r>
    </w:p>
    <w:p w14:paraId="31D62E7A" w14:textId="23B5047C" w:rsidR="001B2FBE" w:rsidRDefault="0069520A" w:rsidP="0061129F">
      <w:pPr>
        <w:pStyle w:val="53"/>
      </w:pPr>
      <w:r>
        <w:t>в</w:t>
      </w:r>
      <w:r w:rsidR="001B2FBE">
        <w:t xml:space="preserve"> режиме «тамагочи» есть сытость, счастье и усталость</w:t>
      </w:r>
      <w:r w:rsidR="00C6799A">
        <w:t>, с</w:t>
      </w:r>
      <w:r w:rsidR="001B2FBE">
        <w:t>частье конвертируется в энергию режима «карточки» по курсу 1:1, сытость нужно поддерживать выше нуля, иначе игрок потерпит поражение, усталость нужно держать ниже 10, иначе игрок полностью пропустит одну неделю.</w:t>
      </w:r>
    </w:p>
    <w:p w14:paraId="73810E0F" w14:textId="77777777" w:rsidR="00AF2519" w:rsidRDefault="00AF2519" w:rsidP="00AF2519">
      <w:pPr>
        <w:pStyle w:val="22"/>
      </w:pPr>
    </w:p>
    <w:p w14:paraId="43FF8062" w14:textId="4F09C17B" w:rsidR="00AF2519" w:rsidRDefault="00AF2519" w:rsidP="00AF2519">
      <w:pPr>
        <w:pStyle w:val="13"/>
      </w:pPr>
      <w:bookmarkStart w:id="20" w:name="_Toc199199351"/>
      <w:r>
        <w:t>План работ</w:t>
      </w:r>
      <w:bookmarkEnd w:id="20"/>
    </w:p>
    <w:p w14:paraId="6A6B6804" w14:textId="77777777" w:rsidR="003B6ED1" w:rsidRPr="003B6ED1" w:rsidRDefault="003B6ED1" w:rsidP="003B6ED1">
      <w:pPr>
        <w:pStyle w:val="22"/>
        <w:spacing w:line="240" w:lineRule="auto"/>
        <w:rPr>
          <w:lang w:eastAsia="en-US"/>
        </w:rPr>
      </w:pPr>
    </w:p>
    <w:p w14:paraId="5542C83F" w14:textId="5FFD9BF7" w:rsidR="00AF2519" w:rsidRDefault="003B6ED1" w:rsidP="003B6ED1">
      <w:pPr>
        <w:pStyle w:val="14"/>
      </w:pPr>
      <w:bookmarkStart w:id="21" w:name="_Toc199199352"/>
      <w:r>
        <w:t>Планирование и прототипирование</w:t>
      </w:r>
      <w:bookmarkEnd w:id="21"/>
    </w:p>
    <w:p w14:paraId="21793044" w14:textId="77777777" w:rsidR="003B6ED1" w:rsidRPr="003B6ED1" w:rsidRDefault="003B6ED1" w:rsidP="003B6ED1">
      <w:pPr>
        <w:pStyle w:val="22"/>
        <w:rPr>
          <w:lang w:eastAsia="en-US"/>
        </w:rPr>
      </w:pPr>
    </w:p>
    <w:p w14:paraId="15CA74A1" w14:textId="4CC470A2" w:rsidR="00AF2519" w:rsidRDefault="003B6ED1" w:rsidP="00AF2519">
      <w:pPr>
        <w:pStyle w:val="22"/>
        <w:rPr>
          <w:lang w:eastAsia="en-US"/>
        </w:rPr>
      </w:pPr>
      <w:r>
        <w:rPr>
          <w:lang w:eastAsia="en-US"/>
        </w:rPr>
        <w:t>Этот этап</w:t>
      </w:r>
      <w:r w:rsidR="004C0F5D">
        <w:rPr>
          <w:lang w:eastAsia="en-US"/>
        </w:rPr>
        <w:t xml:space="preserve"> пришёлся на время </w:t>
      </w:r>
      <w:proofErr w:type="spellStart"/>
      <w:r w:rsidR="004C0F5D">
        <w:rPr>
          <w:lang w:eastAsia="en-US"/>
        </w:rPr>
        <w:t>геймджема</w:t>
      </w:r>
      <w:proofErr w:type="spellEnd"/>
      <w:r w:rsidR="004C0F5D">
        <w:rPr>
          <w:lang w:eastAsia="en-US"/>
        </w:rPr>
        <w:t>, с которого начиналась работа в этом семестре. Были выполнены следующие задачи:</w:t>
      </w:r>
    </w:p>
    <w:p w14:paraId="5680FFAB" w14:textId="6AB9A175" w:rsidR="004C0F5D" w:rsidRDefault="00C63D48" w:rsidP="004C0F5D">
      <w:pPr>
        <w:pStyle w:val="53"/>
      </w:pPr>
      <w:proofErr w:type="spellStart"/>
      <w:r>
        <w:t>б</w:t>
      </w:r>
      <w:r w:rsidR="004C0F5D">
        <w:t>рейншторм</w:t>
      </w:r>
      <w:proofErr w:type="spellEnd"/>
      <w:r w:rsidR="004C0F5D">
        <w:t xml:space="preserve"> идей и определение общего концепта игры</w:t>
      </w:r>
      <w:r w:rsidR="004C0F5D" w:rsidRPr="004C0F5D">
        <w:t>;</w:t>
      </w:r>
    </w:p>
    <w:p w14:paraId="3EADF014" w14:textId="25EF9A5A" w:rsidR="004C0F5D" w:rsidRDefault="00C63D48" w:rsidP="004C0F5D">
      <w:pPr>
        <w:pStyle w:val="53"/>
      </w:pPr>
      <w:r>
        <w:t>с</w:t>
      </w:r>
      <w:r w:rsidR="004C0F5D">
        <w:t>оздание базовой механики: был реализован режим «карточек» и магазин с первыми одноразовыми предметами</w:t>
      </w:r>
      <w:r w:rsidR="004C0F5D" w:rsidRPr="004C0F5D">
        <w:t>;</w:t>
      </w:r>
    </w:p>
    <w:p w14:paraId="5D4BA360" w14:textId="1D61F5A2" w:rsidR="004C0F5D" w:rsidRDefault="00C63D48" w:rsidP="004C0F5D">
      <w:pPr>
        <w:pStyle w:val="53"/>
      </w:pPr>
      <w:r>
        <w:t>с</w:t>
      </w:r>
      <w:r w:rsidR="00DD29B3">
        <w:t>оздание первого варианта интерфейса и дизайна.</w:t>
      </w:r>
    </w:p>
    <w:p w14:paraId="71CDB2EB" w14:textId="77777777" w:rsidR="00DD29B3" w:rsidRDefault="00DD29B3" w:rsidP="00DD29B3">
      <w:pPr>
        <w:pStyle w:val="53"/>
        <w:numPr>
          <w:ilvl w:val="0"/>
          <w:numId w:val="0"/>
        </w:numPr>
      </w:pPr>
    </w:p>
    <w:p w14:paraId="533EFB40" w14:textId="5C8B87E0" w:rsidR="00DD29B3" w:rsidRDefault="00DD29B3" w:rsidP="00DD29B3">
      <w:pPr>
        <w:pStyle w:val="14"/>
      </w:pPr>
      <w:bookmarkStart w:id="22" w:name="_Toc199199353"/>
      <w:r>
        <w:t>Основной этап разработки</w:t>
      </w:r>
      <w:bookmarkEnd w:id="22"/>
    </w:p>
    <w:p w14:paraId="46EEAC6A" w14:textId="77777777" w:rsidR="00DD29B3" w:rsidRDefault="00DD29B3" w:rsidP="00DD29B3">
      <w:pPr>
        <w:pStyle w:val="22"/>
        <w:rPr>
          <w:lang w:eastAsia="en-US"/>
        </w:rPr>
      </w:pPr>
    </w:p>
    <w:p w14:paraId="68D943B0" w14:textId="77777777" w:rsidR="006800E9" w:rsidRDefault="006719E3" w:rsidP="00DD29B3">
      <w:pPr>
        <w:pStyle w:val="22"/>
        <w:rPr>
          <w:lang w:eastAsia="en-US"/>
        </w:rPr>
      </w:pPr>
      <w:r>
        <w:rPr>
          <w:lang w:eastAsia="en-US"/>
        </w:rPr>
        <w:t xml:space="preserve">На этом этапе </w:t>
      </w:r>
      <w:r w:rsidR="006800E9">
        <w:rPr>
          <w:lang w:eastAsia="en-US"/>
        </w:rPr>
        <w:t>были выполнены следующие задачи:</w:t>
      </w:r>
    </w:p>
    <w:p w14:paraId="7506E6A7" w14:textId="5C014FCE" w:rsidR="00DD29B3" w:rsidRDefault="00C63D48" w:rsidP="006800E9">
      <w:pPr>
        <w:pStyle w:val="53"/>
      </w:pPr>
      <w:r>
        <w:t>р</w:t>
      </w:r>
      <w:r w:rsidR="006800E9">
        <w:t>еализация</w:t>
      </w:r>
      <w:r w:rsidR="006800E9" w:rsidRPr="006800E9">
        <w:t xml:space="preserve"> </w:t>
      </w:r>
      <w:r w:rsidR="006800E9">
        <w:t xml:space="preserve">режима «тамагочи» и </w:t>
      </w:r>
      <w:r>
        <w:t>связывание его с остальной игрой</w:t>
      </w:r>
      <w:r w:rsidRPr="00C63D48">
        <w:t>;</w:t>
      </w:r>
    </w:p>
    <w:p w14:paraId="6E5B2B6E" w14:textId="5E7D525A" w:rsidR="00C63D48" w:rsidRDefault="0055385D" w:rsidP="006800E9">
      <w:pPr>
        <w:pStyle w:val="53"/>
      </w:pPr>
      <w:r>
        <w:t>создание и корректировки дизайн-документа игры</w:t>
      </w:r>
      <w:r w:rsidRPr="00C63D48">
        <w:t>;</w:t>
      </w:r>
    </w:p>
    <w:p w14:paraId="340198D3" w14:textId="3B8402E8" w:rsidR="0055385D" w:rsidRDefault="0055385D" w:rsidP="0003425A">
      <w:pPr>
        <w:pStyle w:val="53"/>
      </w:pPr>
      <w:r>
        <w:t xml:space="preserve">создание информационной архитектуры и </w:t>
      </w:r>
      <w:r w:rsidRPr="0055385D">
        <w:rPr>
          <w:lang w:val="en-US"/>
        </w:rPr>
        <w:t>wireframes</w:t>
      </w:r>
      <w:r w:rsidRPr="00C63D48">
        <w:t>;</w:t>
      </w:r>
    </w:p>
    <w:p w14:paraId="3BCEC4FA" w14:textId="63AB6275" w:rsidR="0055385D" w:rsidRDefault="0055385D" w:rsidP="0003425A">
      <w:pPr>
        <w:pStyle w:val="53"/>
      </w:pPr>
      <w:r>
        <w:t>продолжение работы над дизайном.</w:t>
      </w:r>
    </w:p>
    <w:p w14:paraId="491C8CB5" w14:textId="77777777" w:rsidR="0055385D" w:rsidRPr="0055385D" w:rsidRDefault="0055385D" w:rsidP="0055385D">
      <w:pPr>
        <w:pStyle w:val="53"/>
        <w:numPr>
          <w:ilvl w:val="0"/>
          <w:numId w:val="0"/>
        </w:numPr>
      </w:pPr>
    </w:p>
    <w:p w14:paraId="64FE636D" w14:textId="099DB7AF" w:rsidR="0055385D" w:rsidRDefault="0055385D" w:rsidP="00B96223">
      <w:pPr>
        <w:pStyle w:val="14"/>
      </w:pPr>
      <w:bookmarkStart w:id="23" w:name="_Toc199199354"/>
      <w:r>
        <w:lastRenderedPageBreak/>
        <w:t>Предварительное тестирование и доработка</w:t>
      </w:r>
      <w:bookmarkEnd w:id="23"/>
    </w:p>
    <w:p w14:paraId="43C99DFC" w14:textId="77777777" w:rsidR="0055385D" w:rsidRDefault="0055385D" w:rsidP="0055385D">
      <w:pPr>
        <w:pStyle w:val="22"/>
        <w:rPr>
          <w:lang w:eastAsia="en-US"/>
        </w:rPr>
      </w:pPr>
    </w:p>
    <w:p w14:paraId="32B1E748" w14:textId="753ADE07" w:rsidR="0055385D" w:rsidRDefault="0055385D" w:rsidP="0055385D">
      <w:pPr>
        <w:pStyle w:val="22"/>
        <w:rPr>
          <w:lang w:eastAsia="en-US"/>
        </w:rPr>
      </w:pPr>
      <w:r>
        <w:rPr>
          <w:lang w:eastAsia="en-US"/>
        </w:rPr>
        <w:t>На этом этапе:</w:t>
      </w:r>
    </w:p>
    <w:p w14:paraId="28245B65" w14:textId="6C255DAE" w:rsidR="0055385D" w:rsidRDefault="0055385D" w:rsidP="0055385D">
      <w:pPr>
        <w:pStyle w:val="53"/>
      </w:pPr>
      <w:r>
        <w:t xml:space="preserve">было проведено тестирование </w:t>
      </w:r>
      <w:r w:rsidR="006028FA">
        <w:t>демоверсии</w:t>
      </w:r>
      <w:r>
        <w:t xml:space="preserve"> игры без финального дизайна, собрана обратная связь</w:t>
      </w:r>
      <w:r w:rsidRPr="00C63D48">
        <w:t>;</w:t>
      </w:r>
    </w:p>
    <w:p w14:paraId="6D7AADCD" w14:textId="08BD0AAE" w:rsidR="0055385D" w:rsidRDefault="0055385D" w:rsidP="0055385D">
      <w:pPr>
        <w:pStyle w:val="53"/>
      </w:pPr>
      <w:r>
        <w:t>исправление найденных при тестировании багов и проблем в игровом балансе</w:t>
      </w:r>
      <w:r w:rsidRPr="00C63D48">
        <w:t>;</w:t>
      </w:r>
    </w:p>
    <w:p w14:paraId="488DF726" w14:textId="3806A4BC" w:rsidR="001A3555" w:rsidRDefault="001A3555" w:rsidP="0055385D">
      <w:pPr>
        <w:pStyle w:val="53"/>
      </w:pPr>
      <w:r>
        <w:t>добавление оставшихся предметов в магазин</w:t>
      </w:r>
      <w:r w:rsidRPr="00C63D48">
        <w:t>;</w:t>
      </w:r>
    </w:p>
    <w:p w14:paraId="0CA993AC" w14:textId="01DB0979" w:rsidR="001A3555" w:rsidRDefault="001A3555" w:rsidP="0055385D">
      <w:pPr>
        <w:pStyle w:val="53"/>
      </w:pPr>
      <w:r>
        <w:t>продолжение работы над объектами, добавление новых карточек, начало работы над анимациями</w:t>
      </w:r>
      <w:r w:rsidRPr="00C63D48">
        <w:t>;</w:t>
      </w:r>
    </w:p>
    <w:p w14:paraId="0AEC5397" w14:textId="68A6B12B" w:rsidR="0055385D" w:rsidRDefault="001A3555" w:rsidP="0055385D">
      <w:pPr>
        <w:pStyle w:val="53"/>
      </w:pPr>
      <w:r>
        <w:t>на основе отзывов игроков и рекомендаций куратора была начата работа над доработкой интерфейса и приведением его к более понятному пользователю виду.</w:t>
      </w:r>
    </w:p>
    <w:p w14:paraId="1E8D9675" w14:textId="77777777" w:rsidR="001A3555" w:rsidRDefault="001A3555" w:rsidP="001A3555">
      <w:pPr>
        <w:pStyle w:val="53"/>
        <w:numPr>
          <w:ilvl w:val="0"/>
          <w:numId w:val="0"/>
        </w:numPr>
        <w:ind w:firstLine="709"/>
      </w:pPr>
    </w:p>
    <w:p w14:paraId="61657D84" w14:textId="26D7FE43" w:rsidR="001A3555" w:rsidRDefault="001A3555" w:rsidP="001A3555">
      <w:pPr>
        <w:pStyle w:val="14"/>
      </w:pPr>
      <w:bookmarkStart w:id="24" w:name="_Toc199199355"/>
      <w:r>
        <w:t>Художественное оформление</w:t>
      </w:r>
      <w:bookmarkEnd w:id="24"/>
    </w:p>
    <w:p w14:paraId="4D2B7CFB" w14:textId="77777777" w:rsidR="001A3555" w:rsidRDefault="001A3555" w:rsidP="001A3555">
      <w:pPr>
        <w:pStyle w:val="22"/>
        <w:rPr>
          <w:lang w:eastAsia="en-US"/>
        </w:rPr>
      </w:pPr>
    </w:p>
    <w:p w14:paraId="31F9551E" w14:textId="7AC4E9E7" w:rsidR="001A3555" w:rsidRDefault="001A3555" w:rsidP="001A3555">
      <w:pPr>
        <w:pStyle w:val="22"/>
        <w:rPr>
          <w:lang w:eastAsia="en-US"/>
        </w:rPr>
      </w:pPr>
      <w:r>
        <w:rPr>
          <w:lang w:eastAsia="en-US"/>
        </w:rPr>
        <w:t>На этом этапе:</w:t>
      </w:r>
    </w:p>
    <w:p w14:paraId="27BF9607" w14:textId="51476037" w:rsidR="001A3555" w:rsidRDefault="001A3555" w:rsidP="001A3555">
      <w:pPr>
        <w:pStyle w:val="53"/>
      </w:pPr>
      <w:r>
        <w:t>завершение работы над объектами, фонами и анимациями, подготовка промо-материалов для площадки «</w:t>
      </w:r>
      <w:proofErr w:type="spellStart"/>
      <w:r>
        <w:t>Яндекс.Игры</w:t>
      </w:r>
      <w:proofErr w:type="spellEnd"/>
      <w:r>
        <w:t>»</w:t>
      </w:r>
      <w:r w:rsidRPr="00C63D48">
        <w:t>;</w:t>
      </w:r>
    </w:p>
    <w:p w14:paraId="376ED659" w14:textId="4FB5C965" w:rsidR="001A3555" w:rsidRDefault="001A3555" w:rsidP="001A3555">
      <w:pPr>
        <w:pStyle w:val="53"/>
      </w:pPr>
      <w:r>
        <w:t>финальная доработка элементов интерфейса</w:t>
      </w:r>
      <w:r w:rsidRPr="00C63D48">
        <w:t>;</w:t>
      </w:r>
    </w:p>
    <w:p w14:paraId="61555B61" w14:textId="35AC0056" w:rsidR="001A3555" w:rsidRDefault="001A3555" w:rsidP="001A3555">
      <w:pPr>
        <w:pStyle w:val="53"/>
      </w:pPr>
      <w:r>
        <w:t>работа над оптимизацией «веса» анимаций для того, чтобы игра корректно запускалась в браузере.</w:t>
      </w:r>
    </w:p>
    <w:p w14:paraId="65D13CCF" w14:textId="77777777" w:rsidR="001A3555" w:rsidRDefault="001A3555" w:rsidP="001A3555">
      <w:pPr>
        <w:pStyle w:val="53"/>
        <w:numPr>
          <w:ilvl w:val="0"/>
          <w:numId w:val="0"/>
        </w:numPr>
        <w:ind w:firstLine="709"/>
      </w:pPr>
    </w:p>
    <w:p w14:paraId="2C2DCA7D" w14:textId="039ACA9C" w:rsidR="001A3555" w:rsidRDefault="001A3555" w:rsidP="001A3555">
      <w:pPr>
        <w:pStyle w:val="13"/>
      </w:pPr>
      <w:bookmarkStart w:id="25" w:name="_Toc199199356"/>
      <w:r>
        <w:t>Подготовка продукта и релиз</w:t>
      </w:r>
      <w:bookmarkEnd w:id="25"/>
    </w:p>
    <w:p w14:paraId="1A567E89" w14:textId="77777777" w:rsidR="001A3555" w:rsidRDefault="001A3555" w:rsidP="001A3555">
      <w:pPr>
        <w:pStyle w:val="22"/>
        <w:rPr>
          <w:lang w:eastAsia="en-US"/>
        </w:rPr>
      </w:pPr>
    </w:p>
    <w:p w14:paraId="70C27515" w14:textId="0EEF978B" w:rsidR="001A3555" w:rsidRDefault="001A3555" w:rsidP="001A3555">
      <w:pPr>
        <w:pStyle w:val="22"/>
        <w:rPr>
          <w:lang w:eastAsia="en-US"/>
        </w:rPr>
      </w:pPr>
      <w:r>
        <w:rPr>
          <w:lang w:eastAsia="en-US"/>
        </w:rPr>
        <w:t>На этом этапе:</w:t>
      </w:r>
    </w:p>
    <w:p w14:paraId="73221050" w14:textId="0C5D1246" w:rsidR="001A3555" w:rsidRDefault="001A3555" w:rsidP="001A3555">
      <w:pPr>
        <w:pStyle w:val="53"/>
      </w:pPr>
      <w:r>
        <w:t>проведение тестирования, исправление найденных багов и проблем с балансом</w:t>
      </w:r>
      <w:r w:rsidRPr="00C63D48">
        <w:t>;</w:t>
      </w:r>
    </w:p>
    <w:p w14:paraId="4B357ACB" w14:textId="6D5990AA" w:rsidR="00E04DC8" w:rsidRDefault="00E04DC8" w:rsidP="001A3555">
      <w:pPr>
        <w:pStyle w:val="53"/>
      </w:pPr>
      <w:r>
        <w:t>интеграция итогового варианта интерфейса в проект</w:t>
      </w:r>
      <w:r w:rsidRPr="00C63D48">
        <w:t>;</w:t>
      </w:r>
    </w:p>
    <w:p w14:paraId="6EF96AB5" w14:textId="579D610B" w:rsidR="00E04DC8" w:rsidRDefault="00E04DC8" w:rsidP="001A3555">
      <w:pPr>
        <w:pStyle w:val="53"/>
      </w:pPr>
      <w:r>
        <w:lastRenderedPageBreak/>
        <w:t>завершение оформления страницы на площадке «</w:t>
      </w:r>
      <w:proofErr w:type="spellStart"/>
      <w:r>
        <w:t>Яндекс.Игры</w:t>
      </w:r>
      <w:proofErr w:type="spellEnd"/>
      <w:r>
        <w:t>», добавление туда итоговой сборки игры</w:t>
      </w:r>
      <w:r w:rsidRPr="00C63D48">
        <w:t>;</w:t>
      </w:r>
    </w:p>
    <w:p w14:paraId="03E51AD9" w14:textId="005E27AC" w:rsidR="00E04DC8" w:rsidRPr="001A3555" w:rsidRDefault="00E04DC8" w:rsidP="001A3555">
      <w:pPr>
        <w:pStyle w:val="53"/>
      </w:pPr>
      <w:r>
        <w:t>отправка на модерацию.</w:t>
      </w:r>
    </w:p>
    <w:p w14:paraId="561D9ACC" w14:textId="77777777" w:rsidR="0055385D" w:rsidRDefault="0055385D" w:rsidP="0055385D">
      <w:pPr>
        <w:pStyle w:val="22"/>
        <w:rPr>
          <w:lang w:eastAsia="en-US"/>
        </w:rPr>
      </w:pPr>
    </w:p>
    <w:p w14:paraId="7F5177F8" w14:textId="71D0B1F0" w:rsidR="0037591D" w:rsidRDefault="0037591D" w:rsidP="0037591D">
      <w:pPr>
        <w:pStyle w:val="13"/>
      </w:pPr>
      <w:bookmarkStart w:id="26" w:name="_Toc199199357"/>
      <w:r>
        <w:t>Индивидуальные отчёты участников</w:t>
      </w:r>
      <w:bookmarkEnd w:id="26"/>
    </w:p>
    <w:p w14:paraId="09504284" w14:textId="77777777" w:rsidR="0037591D" w:rsidRDefault="0037591D" w:rsidP="0055385D">
      <w:pPr>
        <w:pStyle w:val="22"/>
        <w:rPr>
          <w:lang w:eastAsia="en-US"/>
        </w:rPr>
      </w:pPr>
    </w:p>
    <w:p w14:paraId="145FB181" w14:textId="35E9A557" w:rsidR="00A856AF" w:rsidRDefault="00A856AF" w:rsidP="00A856AF">
      <w:pPr>
        <w:pStyle w:val="22"/>
        <w:rPr>
          <w:lang w:eastAsia="en-US"/>
        </w:rPr>
      </w:pPr>
      <w:proofErr w:type="spellStart"/>
      <w:r>
        <w:rPr>
          <w:lang w:eastAsia="en-US"/>
        </w:rPr>
        <w:t>Афонасьев</w:t>
      </w:r>
      <w:proofErr w:type="spellEnd"/>
      <w:r>
        <w:rPr>
          <w:lang w:eastAsia="en-US"/>
        </w:rPr>
        <w:t xml:space="preserve"> Артём (</w:t>
      </w:r>
      <w:r>
        <w:rPr>
          <w:lang w:val="en-US" w:eastAsia="en-US"/>
        </w:rPr>
        <w:t>Unity</w:t>
      </w:r>
      <w:r w:rsidRPr="00A856AF">
        <w:rPr>
          <w:lang w:eastAsia="en-US"/>
        </w:rPr>
        <w:t>-</w:t>
      </w:r>
      <w:r>
        <w:rPr>
          <w:lang w:eastAsia="en-US"/>
        </w:rPr>
        <w:t>разработчик</w:t>
      </w:r>
      <w:r w:rsidRPr="00A856AF">
        <w:rPr>
          <w:lang w:eastAsia="en-US"/>
        </w:rPr>
        <w:t>)</w:t>
      </w:r>
      <w:r>
        <w:rPr>
          <w:lang w:eastAsia="en-US"/>
        </w:rPr>
        <w:t xml:space="preserve"> – работал над архитектурой проекта, делал логику игры и основной игровой цикл.</w:t>
      </w:r>
    </w:p>
    <w:p w14:paraId="22652006" w14:textId="52B0A2D0" w:rsidR="00A856AF" w:rsidRDefault="00A856AF" w:rsidP="00A856AF">
      <w:pPr>
        <w:pStyle w:val="22"/>
        <w:rPr>
          <w:lang w:eastAsia="en-US"/>
        </w:rPr>
      </w:pPr>
      <w:r>
        <w:rPr>
          <w:lang w:eastAsia="en-US"/>
        </w:rPr>
        <w:t>Медведев Фома (Геймдизайнер</w:t>
      </w:r>
      <w:r w:rsidRPr="00303748">
        <w:rPr>
          <w:lang w:eastAsia="en-US"/>
        </w:rPr>
        <w:t>/</w:t>
      </w:r>
      <w:r>
        <w:rPr>
          <w:lang w:eastAsia="en-US"/>
        </w:rPr>
        <w:t xml:space="preserve">тимлид) </w:t>
      </w:r>
      <w:r w:rsidR="00303748">
        <w:rPr>
          <w:lang w:eastAsia="en-US"/>
        </w:rPr>
        <w:t>–</w:t>
      </w:r>
      <w:r>
        <w:rPr>
          <w:lang w:eastAsia="en-US"/>
        </w:rPr>
        <w:t xml:space="preserve"> </w:t>
      </w:r>
      <w:r w:rsidR="00303748">
        <w:rPr>
          <w:lang w:eastAsia="en-US"/>
        </w:rPr>
        <w:t>работал над дизайн-документом игры, над балансировкой карт и режима «тамагочи», организовывал работу в команде и держал связь с куратором.</w:t>
      </w:r>
    </w:p>
    <w:p w14:paraId="38CA59EE" w14:textId="5CC6DAD3" w:rsidR="00303748" w:rsidRPr="00303748" w:rsidRDefault="00303748" w:rsidP="00A856AF">
      <w:pPr>
        <w:pStyle w:val="22"/>
        <w:rPr>
          <w:lang w:eastAsia="en-US"/>
        </w:rPr>
      </w:pPr>
      <w:r>
        <w:rPr>
          <w:lang w:eastAsia="en-US"/>
        </w:rPr>
        <w:t>Некрасов Владислав (</w:t>
      </w:r>
      <w:r>
        <w:rPr>
          <w:lang w:val="en-US" w:eastAsia="en-US"/>
        </w:rPr>
        <w:t>Props</w:t>
      </w:r>
      <w:r w:rsidRPr="00303748">
        <w:rPr>
          <w:lang w:eastAsia="en-US"/>
        </w:rPr>
        <w:t>-</w:t>
      </w:r>
      <w:r>
        <w:rPr>
          <w:lang w:eastAsia="en-US"/>
        </w:rPr>
        <w:t>художник</w:t>
      </w:r>
      <w:r w:rsidRPr="00303748">
        <w:rPr>
          <w:lang w:eastAsia="en-US"/>
        </w:rPr>
        <w:t>/</w:t>
      </w:r>
      <w:r>
        <w:rPr>
          <w:lang w:val="en-US" w:eastAsia="en-US"/>
        </w:rPr>
        <w:t>BG</w:t>
      </w:r>
      <w:r w:rsidRPr="00303748">
        <w:rPr>
          <w:lang w:eastAsia="en-US"/>
        </w:rPr>
        <w:t>-</w:t>
      </w:r>
      <w:r>
        <w:rPr>
          <w:lang w:eastAsia="en-US"/>
        </w:rPr>
        <w:t>художник) – работал над карточками для постов, анимациями для режима «тамагочи» и над фонами для игры.</w:t>
      </w:r>
    </w:p>
    <w:p w14:paraId="0AAEFE22" w14:textId="2D38E04F" w:rsidR="00303748" w:rsidRDefault="00303748" w:rsidP="00A856AF">
      <w:pPr>
        <w:pStyle w:val="22"/>
        <w:rPr>
          <w:lang w:eastAsia="en-US"/>
        </w:rPr>
      </w:pPr>
      <w:r>
        <w:rPr>
          <w:lang w:eastAsia="en-US"/>
        </w:rPr>
        <w:t>Поспелова Екатерина (</w:t>
      </w:r>
      <w:r>
        <w:rPr>
          <w:lang w:val="en-US" w:eastAsia="en-US"/>
        </w:rPr>
        <w:t>UX</w:t>
      </w:r>
      <w:r w:rsidRPr="00303748">
        <w:rPr>
          <w:lang w:eastAsia="en-US"/>
        </w:rPr>
        <w:t>/</w:t>
      </w:r>
      <w:r>
        <w:rPr>
          <w:lang w:val="en-US" w:eastAsia="en-US"/>
        </w:rPr>
        <w:t>UI</w:t>
      </w:r>
      <w:r w:rsidRPr="00303748">
        <w:rPr>
          <w:lang w:eastAsia="en-US"/>
        </w:rPr>
        <w:t>-</w:t>
      </w:r>
      <w:r>
        <w:rPr>
          <w:lang w:eastAsia="en-US"/>
        </w:rPr>
        <w:t xml:space="preserve">дизайнер) – </w:t>
      </w:r>
      <w:r w:rsidR="00F35D8A">
        <w:rPr>
          <w:lang w:eastAsia="en-US"/>
        </w:rPr>
        <w:t xml:space="preserve">работала над дизайном интерфейсов игры, собрала референсы для внешнего вида игры. </w:t>
      </w:r>
    </w:p>
    <w:p w14:paraId="09ADC5DD" w14:textId="3C0692AE" w:rsidR="00793BF5" w:rsidRDefault="00303748" w:rsidP="00C1174C">
      <w:pPr>
        <w:pStyle w:val="22"/>
      </w:pPr>
      <w:r>
        <w:rPr>
          <w:lang w:eastAsia="en-US"/>
        </w:rPr>
        <w:t>Христолюбов Данил (</w:t>
      </w:r>
      <w:r>
        <w:rPr>
          <w:lang w:val="en-US" w:eastAsia="en-US"/>
        </w:rPr>
        <w:t>Unity</w:t>
      </w:r>
      <w:r w:rsidRPr="00303748">
        <w:rPr>
          <w:lang w:eastAsia="en-US"/>
        </w:rPr>
        <w:t>-</w:t>
      </w:r>
      <w:r>
        <w:rPr>
          <w:lang w:eastAsia="en-US"/>
        </w:rPr>
        <w:t xml:space="preserve">разработчик) – </w:t>
      </w:r>
      <w:r w:rsidR="00F35D8A">
        <w:rPr>
          <w:lang w:eastAsia="en-US"/>
        </w:rPr>
        <w:t xml:space="preserve">настраивал </w:t>
      </w:r>
      <w:r w:rsidR="00F35D8A">
        <w:rPr>
          <w:lang w:val="en-US" w:eastAsia="en-US"/>
        </w:rPr>
        <w:t>UI</w:t>
      </w:r>
      <w:r w:rsidR="00F35D8A">
        <w:rPr>
          <w:lang w:eastAsia="en-US"/>
        </w:rPr>
        <w:t xml:space="preserve"> внутри игры,</w:t>
      </w:r>
      <w:r w:rsidR="008872E5">
        <w:rPr>
          <w:lang w:eastAsia="en-US"/>
        </w:rPr>
        <w:t xml:space="preserve"> звук, делал обучение</w:t>
      </w:r>
      <w:r w:rsidR="001001DD">
        <w:rPr>
          <w:lang w:eastAsia="en-US"/>
        </w:rPr>
        <w:t xml:space="preserve"> и всплывающие окна диалогов.</w:t>
      </w:r>
    </w:p>
    <w:p w14:paraId="4121238C" w14:textId="7376C1CB" w:rsidR="000930C1" w:rsidRDefault="006559AE" w:rsidP="00C1174C">
      <w:pPr>
        <w:pStyle w:val="110"/>
      </w:pPr>
      <w:bookmarkStart w:id="27" w:name="_Toc8214335"/>
      <w:bookmarkStart w:id="28" w:name="_Toc164096968"/>
      <w:bookmarkStart w:id="29" w:name="_Toc196860986"/>
      <w:bookmarkStart w:id="30" w:name="_Toc196862099"/>
      <w:bookmarkStart w:id="31" w:name="_Toc196862361"/>
      <w:bookmarkStart w:id="32" w:name="_Toc196862599"/>
      <w:bookmarkStart w:id="33" w:name="_Toc196862850"/>
      <w:bookmarkStart w:id="34" w:name="_Toc196863068"/>
      <w:bookmarkStart w:id="35" w:name="_Toc199199358"/>
      <w:r>
        <w:lastRenderedPageBreak/>
        <w:t>З</w:t>
      </w:r>
      <w:r w:rsidR="00B26509">
        <w:t>АКЛЮЧЕНИЕ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14:paraId="3CD083D7" w14:textId="77777777" w:rsidR="00C1174C" w:rsidRPr="00C1174C" w:rsidRDefault="00C1174C" w:rsidP="00C1174C">
      <w:pPr>
        <w:pStyle w:val="22"/>
      </w:pPr>
    </w:p>
    <w:p w14:paraId="2F5D7944" w14:textId="77777777" w:rsidR="000930C1" w:rsidRDefault="000930C1" w:rsidP="000930C1">
      <w:pPr>
        <w:pStyle w:val="22"/>
        <w:rPr>
          <w:lang w:eastAsia="en-US"/>
        </w:rPr>
      </w:pPr>
      <w:r>
        <w:rPr>
          <w:lang w:eastAsia="en-US"/>
        </w:rPr>
        <w:t>Разработка игры «</w:t>
      </w:r>
      <w:r>
        <w:rPr>
          <w:lang w:val="en-US" w:eastAsia="en-US"/>
        </w:rPr>
        <w:t>Hype</w:t>
      </w:r>
      <w:r w:rsidRPr="00D67E75">
        <w:rPr>
          <w:lang w:eastAsia="en-US"/>
        </w:rPr>
        <w:t xml:space="preserve"> </w:t>
      </w:r>
      <w:r>
        <w:rPr>
          <w:lang w:val="en-US" w:eastAsia="en-US"/>
        </w:rPr>
        <w:t>content</w:t>
      </w:r>
      <w:r>
        <w:rPr>
          <w:lang w:eastAsia="en-US"/>
        </w:rPr>
        <w:t>» прошла в несколько ключевых этапов, начиная с анализа идей и определения концепции заканчивая тестированием и релизом. Были выполнены следующие задачи:</w:t>
      </w:r>
    </w:p>
    <w:p w14:paraId="30020384" w14:textId="77777777" w:rsidR="000930C1" w:rsidRDefault="000930C1" w:rsidP="000930C1">
      <w:pPr>
        <w:pStyle w:val="51"/>
      </w:pPr>
      <w:r>
        <w:t>Разработка прототипа: в рамках мероприятия «</w:t>
      </w:r>
      <w:proofErr w:type="spellStart"/>
      <w:r w:rsidRPr="00410BD9">
        <w:rPr>
          <w:lang w:val="en-US"/>
        </w:rPr>
        <w:t>UralGameJam</w:t>
      </w:r>
      <w:proofErr w:type="spellEnd"/>
      <w:r>
        <w:t>» был разработан прототип игры, как того и требовали условия трека. Сеттинг и механики были обоснованы темой мероприятия («Реакция»).</w:t>
      </w:r>
    </w:p>
    <w:p w14:paraId="584DA250" w14:textId="77777777" w:rsidR="000930C1" w:rsidRDefault="000930C1" w:rsidP="000930C1">
      <w:pPr>
        <w:pStyle w:val="51"/>
      </w:pPr>
      <w:r>
        <w:t xml:space="preserve">Основной этап разработки: исправлены баги прототипа, реализован режим «тамагочи», написан дизайн-документ, создан первый вариант интерфейсов, созданы информационная архитектура и </w:t>
      </w:r>
      <w:r>
        <w:rPr>
          <w:lang w:val="en-US"/>
        </w:rPr>
        <w:t>wireframes</w:t>
      </w:r>
      <w:r>
        <w:t>.</w:t>
      </w:r>
    </w:p>
    <w:p w14:paraId="3558BC37" w14:textId="77777777" w:rsidR="000930C1" w:rsidRDefault="000930C1" w:rsidP="000930C1">
      <w:pPr>
        <w:pStyle w:val="51"/>
      </w:pPr>
      <w:r>
        <w:t>Предварительное тестирование и доработка: провели тестирование на небольшой группе в 10–15 человек, собрали обратную связь и на её основе исправили баги, проблемы баланса и интерфейсов.</w:t>
      </w:r>
    </w:p>
    <w:p w14:paraId="28396C10" w14:textId="77777777" w:rsidR="000930C1" w:rsidRDefault="000930C1" w:rsidP="000930C1">
      <w:pPr>
        <w:pStyle w:val="51"/>
      </w:pPr>
      <w:r>
        <w:t>Художественное оформление: закончили работу с дизайном интерфейсов, анимациями для режима «тамагочи», оптимизация графических ресурсов под требования платформы, подготовили промо-материалы, требуемые площадкой.</w:t>
      </w:r>
    </w:p>
    <w:p w14:paraId="1D244C60" w14:textId="59EB0A7C" w:rsidR="00C1174C" w:rsidRDefault="000930C1" w:rsidP="00C1174C">
      <w:pPr>
        <w:pStyle w:val="51"/>
        <w:rPr>
          <w:lang w:eastAsia="en-US"/>
        </w:rPr>
      </w:pPr>
      <w:r>
        <w:t>Подготовка продукта и релиз: завершили работы с балансом игры, исправили баги, интегрировали в игру финальный вариант интерфейса и отправили игру на модерацию</w:t>
      </w:r>
      <w:r w:rsidR="00C1174C">
        <w:t>.</w:t>
      </w:r>
    </w:p>
    <w:p w14:paraId="5EAB9B57" w14:textId="79AD4B31" w:rsidR="007875B7" w:rsidRDefault="000930C1" w:rsidP="007875B7">
      <w:pPr>
        <w:pStyle w:val="22"/>
        <w:rPr>
          <w:lang w:eastAsia="en-US"/>
        </w:rPr>
      </w:pPr>
      <w:r>
        <w:rPr>
          <w:lang w:eastAsia="en-US"/>
        </w:rPr>
        <w:t>Игра «</w:t>
      </w:r>
      <w:r>
        <w:rPr>
          <w:lang w:val="en-US" w:eastAsia="en-US"/>
        </w:rPr>
        <w:t>Hype</w:t>
      </w:r>
      <w:r w:rsidRPr="006F0292">
        <w:rPr>
          <w:lang w:eastAsia="en-US"/>
        </w:rPr>
        <w:t xml:space="preserve"> </w:t>
      </w:r>
      <w:r>
        <w:rPr>
          <w:lang w:val="en-US" w:eastAsia="en-US"/>
        </w:rPr>
        <w:t>content</w:t>
      </w:r>
      <w:r>
        <w:rPr>
          <w:lang w:eastAsia="en-US"/>
        </w:rPr>
        <w:t xml:space="preserve">» является уникальным сочетанием простого геймплея и </w:t>
      </w:r>
      <w:r w:rsidR="00C1174C">
        <w:rPr>
          <w:lang w:eastAsia="en-US"/>
        </w:rPr>
        <w:t>достаточно аккуратного менеджмента показателями в режиме «тамагочи». Яркий визуальный стиль и креативный подход к игровому процессу привлекают внимание целевой аудитории игры, включая ценителей простого геймплея и тех, кто хочет увидеть медиасферу с другой стороны. Системный подход к разработке</w:t>
      </w:r>
      <w:r w:rsidR="007875B7">
        <w:rPr>
          <w:lang w:eastAsia="en-US"/>
        </w:rPr>
        <w:t>, начиная от составления архитектуры и заканчивая оптимизацией графических ресурсов, позволил создать продукт, который сочетает стратегическую глубину, инновационность и высокий уровень пользовательского комфорта.</w:t>
      </w:r>
    </w:p>
    <w:p w14:paraId="6226F32E" w14:textId="5E6D82EE" w:rsidR="00AA02B3" w:rsidRPr="001A2235" w:rsidRDefault="007875B7" w:rsidP="00AA02B3">
      <w:pPr>
        <w:pStyle w:val="22"/>
      </w:pPr>
      <w:r>
        <w:rPr>
          <w:lang w:eastAsia="en-US"/>
        </w:rPr>
        <w:lastRenderedPageBreak/>
        <w:t>Проект достиг своей цели – развить прототип, разработанн</w:t>
      </w:r>
      <w:r w:rsidR="00211449">
        <w:rPr>
          <w:lang w:eastAsia="en-US"/>
        </w:rPr>
        <w:t>ый</w:t>
      </w:r>
      <w:r>
        <w:rPr>
          <w:lang w:eastAsia="en-US"/>
        </w:rPr>
        <w:t xml:space="preserve"> в рамках </w:t>
      </w:r>
      <w:r>
        <w:t>«</w:t>
      </w:r>
      <w:proofErr w:type="spellStart"/>
      <w:r w:rsidRPr="00410BD9">
        <w:rPr>
          <w:lang w:val="en-US"/>
        </w:rPr>
        <w:t>UralGameJam</w:t>
      </w:r>
      <w:proofErr w:type="spellEnd"/>
      <w:r>
        <w:t>»</w:t>
      </w:r>
      <w:r>
        <w:t xml:space="preserve">, до </w:t>
      </w:r>
      <w:r w:rsidR="00211449">
        <w:t>полноценной игры с последующей публикацией её на площадке «</w:t>
      </w:r>
      <w:proofErr w:type="spellStart"/>
      <w:r w:rsidR="00211449">
        <w:t>Яндекс.Игры</w:t>
      </w:r>
      <w:proofErr w:type="spellEnd"/>
      <w:r w:rsidR="00211449">
        <w:t>».</w:t>
      </w:r>
      <w:r w:rsidR="00AA02B3" w:rsidRPr="001A2235">
        <w:t xml:space="preserve"> </w:t>
      </w:r>
    </w:p>
    <w:p w14:paraId="35A2FA80" w14:textId="07810A7F" w:rsidR="00156717" w:rsidRDefault="00FB2AE9" w:rsidP="00AA02B3">
      <w:pPr>
        <w:pStyle w:val="22"/>
        <w:ind w:firstLine="0"/>
      </w:pPr>
      <w:r w:rsidRPr="001A2235">
        <w:br w:type="page"/>
      </w:r>
    </w:p>
    <w:p w14:paraId="4870DB8A" w14:textId="35AE3B76" w:rsidR="00EE1991" w:rsidRPr="00986E24" w:rsidRDefault="000D2767" w:rsidP="00986E24">
      <w:pPr>
        <w:pStyle w:val="8"/>
      </w:pPr>
      <w:bookmarkStart w:id="36" w:name="_Toc477530302"/>
      <w:bookmarkStart w:id="37" w:name="_Toc477532642"/>
      <w:bookmarkStart w:id="38" w:name="_Toc8214337"/>
      <w:r w:rsidRPr="00EB7EE9">
        <w:rPr>
          <w:lang w:val="ru-RU"/>
        </w:rPr>
        <w:lastRenderedPageBreak/>
        <w:br/>
      </w:r>
      <w:bookmarkStart w:id="39" w:name="_Toc199199359"/>
      <w:r w:rsidR="00020789" w:rsidRPr="00986E24">
        <w:t>(обязательное)</w:t>
      </w:r>
      <w:r w:rsidR="00020789" w:rsidRPr="00986E24">
        <w:br/>
      </w:r>
      <w:r w:rsidR="00020789" w:rsidRPr="00986E24">
        <w:br/>
      </w:r>
      <w:r w:rsidR="00EF2A1F">
        <w:rPr>
          <w:lang w:val="ru-RU"/>
        </w:rPr>
        <w:t>Дизайн-документ</w:t>
      </w:r>
      <w:bookmarkEnd w:id="39"/>
    </w:p>
    <w:p w14:paraId="2CA30B36" w14:textId="77777777" w:rsidR="0089349C" w:rsidRPr="0089349C" w:rsidRDefault="0089349C" w:rsidP="0089349C">
      <w:pPr>
        <w:pStyle w:val="22"/>
      </w:pPr>
    </w:p>
    <w:bookmarkEnd w:id="36"/>
    <w:bookmarkEnd w:id="37"/>
    <w:bookmarkEnd w:id="38"/>
    <w:p w14:paraId="1791F188" w14:textId="18D4D2F4" w:rsidR="00986E24" w:rsidRPr="00986E24" w:rsidRDefault="00EF2A1F" w:rsidP="00EF2A1F">
      <w:pPr>
        <w:pStyle w:val="22"/>
      </w:pPr>
      <w:r>
        <w:t xml:space="preserve">Ссылка на дизайн-документ игры (там же содержится ссылка на графику игры): </w:t>
      </w:r>
      <w:r w:rsidRPr="00EF2A1F">
        <w:t>https://docs.google.com/document/d/13uGI2_mqNk31niTtHxTcenapW9vrMfhB738FNVFjJi0/edit?pli=1&amp;tab=t.0</w:t>
      </w:r>
    </w:p>
    <w:sectPr w:rsidR="00986E24" w:rsidRPr="00986E24" w:rsidSect="00B41F0C">
      <w:headerReference w:type="default" r:id="rId8"/>
      <w:footerReference w:type="default" r:id="rId9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94B47" w14:textId="77777777" w:rsidR="0045572E" w:rsidRDefault="0045572E" w:rsidP="00E070CB">
      <w:pPr>
        <w:spacing w:line="240" w:lineRule="auto"/>
      </w:pPr>
      <w:r>
        <w:separator/>
      </w:r>
    </w:p>
    <w:p w14:paraId="4469C95F" w14:textId="77777777" w:rsidR="0045572E" w:rsidRDefault="0045572E"/>
    <w:p w14:paraId="295F0E9D" w14:textId="77777777" w:rsidR="0045572E" w:rsidRDefault="0045572E"/>
  </w:endnote>
  <w:endnote w:type="continuationSeparator" w:id="0">
    <w:p w14:paraId="7816271F" w14:textId="77777777" w:rsidR="0045572E" w:rsidRDefault="0045572E" w:rsidP="00E070CB">
      <w:pPr>
        <w:spacing w:line="240" w:lineRule="auto"/>
      </w:pPr>
      <w:r>
        <w:continuationSeparator/>
      </w:r>
    </w:p>
    <w:p w14:paraId="04E7D1E4" w14:textId="77777777" w:rsidR="0045572E" w:rsidRDefault="0045572E"/>
    <w:p w14:paraId="4C6BD498" w14:textId="77777777" w:rsidR="0045572E" w:rsidRDefault="004557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5232B044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C5BC2" w14:textId="77777777" w:rsidR="0045572E" w:rsidRDefault="0045572E" w:rsidP="00E070CB">
      <w:pPr>
        <w:spacing w:line="240" w:lineRule="auto"/>
      </w:pPr>
      <w:r>
        <w:separator/>
      </w:r>
    </w:p>
    <w:p w14:paraId="1CA8F446" w14:textId="77777777" w:rsidR="0045572E" w:rsidRDefault="0045572E"/>
    <w:p w14:paraId="18AFF042" w14:textId="77777777" w:rsidR="0045572E" w:rsidRDefault="0045572E"/>
  </w:footnote>
  <w:footnote w:type="continuationSeparator" w:id="0">
    <w:p w14:paraId="238EF920" w14:textId="77777777" w:rsidR="0045572E" w:rsidRDefault="0045572E" w:rsidP="00E070CB">
      <w:pPr>
        <w:spacing w:line="240" w:lineRule="auto"/>
      </w:pPr>
      <w:r>
        <w:continuationSeparator/>
      </w:r>
    </w:p>
    <w:p w14:paraId="3EF7FE24" w14:textId="77777777" w:rsidR="0045572E" w:rsidRDefault="0045572E"/>
    <w:p w14:paraId="4ADD89CA" w14:textId="77777777" w:rsidR="0045572E" w:rsidRDefault="0045572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79501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2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82057952">
    <w:abstractNumId w:val="0"/>
  </w:num>
  <w:num w:numId="2" w16cid:durableId="731806282">
    <w:abstractNumId w:val="4"/>
  </w:num>
  <w:num w:numId="3" w16cid:durableId="403449735">
    <w:abstractNumId w:val="7"/>
  </w:num>
  <w:num w:numId="4" w16cid:durableId="1911382985">
    <w:abstractNumId w:val="6"/>
  </w:num>
  <w:num w:numId="5" w16cid:durableId="575818340">
    <w:abstractNumId w:val="8"/>
  </w:num>
  <w:num w:numId="6" w16cid:durableId="318115408">
    <w:abstractNumId w:val="5"/>
  </w:num>
  <w:num w:numId="7" w16cid:durableId="103352023">
    <w:abstractNumId w:val="1"/>
  </w:num>
  <w:num w:numId="8" w16cid:durableId="823667536">
    <w:abstractNumId w:val="2"/>
  </w:num>
  <w:num w:numId="9" w16cid:durableId="2085518940">
    <w:abstractNumId w:val="3"/>
  </w:num>
  <w:num w:numId="10" w16cid:durableId="17800245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22588933">
    <w:abstractNumId w:val="9"/>
  </w:num>
  <w:num w:numId="12" w16cid:durableId="924070875">
    <w:abstractNumId w:val="8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03A"/>
    <w:rsid w:val="00000AB1"/>
    <w:rsid w:val="0000199C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4130D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30C1"/>
    <w:rsid w:val="00093F32"/>
    <w:rsid w:val="00095F17"/>
    <w:rsid w:val="000969A9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01DD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433B8"/>
    <w:rsid w:val="00143E80"/>
    <w:rsid w:val="00153B8A"/>
    <w:rsid w:val="00156717"/>
    <w:rsid w:val="00157E07"/>
    <w:rsid w:val="001742F4"/>
    <w:rsid w:val="00176C98"/>
    <w:rsid w:val="0018770C"/>
    <w:rsid w:val="0019483E"/>
    <w:rsid w:val="001A09FB"/>
    <w:rsid w:val="001A2235"/>
    <w:rsid w:val="001A3555"/>
    <w:rsid w:val="001A5751"/>
    <w:rsid w:val="001B2FBE"/>
    <w:rsid w:val="001B31DF"/>
    <w:rsid w:val="001B37D2"/>
    <w:rsid w:val="001B762B"/>
    <w:rsid w:val="001B7CF9"/>
    <w:rsid w:val="001C0DA6"/>
    <w:rsid w:val="001C4551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449"/>
    <w:rsid w:val="00211BEB"/>
    <w:rsid w:val="002131BD"/>
    <w:rsid w:val="0021566C"/>
    <w:rsid w:val="002231F3"/>
    <w:rsid w:val="0022472B"/>
    <w:rsid w:val="00227348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03748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740CF"/>
    <w:rsid w:val="0037591D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B6ED1"/>
    <w:rsid w:val="003C07DC"/>
    <w:rsid w:val="003C577A"/>
    <w:rsid w:val="003D39FD"/>
    <w:rsid w:val="003D504D"/>
    <w:rsid w:val="003E0010"/>
    <w:rsid w:val="003E1090"/>
    <w:rsid w:val="003E110F"/>
    <w:rsid w:val="003E30D0"/>
    <w:rsid w:val="003E5DD4"/>
    <w:rsid w:val="003E6AEF"/>
    <w:rsid w:val="003E6FD8"/>
    <w:rsid w:val="003F62D1"/>
    <w:rsid w:val="003F6BEF"/>
    <w:rsid w:val="003F7678"/>
    <w:rsid w:val="00400224"/>
    <w:rsid w:val="0040407F"/>
    <w:rsid w:val="00405BBE"/>
    <w:rsid w:val="00410BD9"/>
    <w:rsid w:val="00412486"/>
    <w:rsid w:val="00412FE4"/>
    <w:rsid w:val="004165BB"/>
    <w:rsid w:val="004308CE"/>
    <w:rsid w:val="00445917"/>
    <w:rsid w:val="0044631C"/>
    <w:rsid w:val="00451042"/>
    <w:rsid w:val="004545EE"/>
    <w:rsid w:val="00455514"/>
    <w:rsid w:val="0045572E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87805"/>
    <w:rsid w:val="004915CF"/>
    <w:rsid w:val="00491E91"/>
    <w:rsid w:val="0049239F"/>
    <w:rsid w:val="00492AC9"/>
    <w:rsid w:val="00497BB3"/>
    <w:rsid w:val="004B7063"/>
    <w:rsid w:val="004C0F5D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E6661"/>
    <w:rsid w:val="004F02BD"/>
    <w:rsid w:val="004F1D9F"/>
    <w:rsid w:val="004F235C"/>
    <w:rsid w:val="004F3D2E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0E6B"/>
    <w:rsid w:val="0055385D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4C7"/>
    <w:rsid w:val="005F1ADD"/>
    <w:rsid w:val="005F575E"/>
    <w:rsid w:val="005F7E15"/>
    <w:rsid w:val="006028FA"/>
    <w:rsid w:val="00605550"/>
    <w:rsid w:val="0061129F"/>
    <w:rsid w:val="006223A0"/>
    <w:rsid w:val="00632EAD"/>
    <w:rsid w:val="00635998"/>
    <w:rsid w:val="0064156B"/>
    <w:rsid w:val="00647949"/>
    <w:rsid w:val="00650023"/>
    <w:rsid w:val="00650D49"/>
    <w:rsid w:val="00650D70"/>
    <w:rsid w:val="006544CA"/>
    <w:rsid w:val="006559AE"/>
    <w:rsid w:val="00656406"/>
    <w:rsid w:val="0067028A"/>
    <w:rsid w:val="006719E3"/>
    <w:rsid w:val="00672EE4"/>
    <w:rsid w:val="00673005"/>
    <w:rsid w:val="006800E9"/>
    <w:rsid w:val="00681E18"/>
    <w:rsid w:val="0069520A"/>
    <w:rsid w:val="00697537"/>
    <w:rsid w:val="006A56ED"/>
    <w:rsid w:val="006A703A"/>
    <w:rsid w:val="006B025C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2B61"/>
    <w:rsid w:val="006F0292"/>
    <w:rsid w:val="006F3B62"/>
    <w:rsid w:val="0070042B"/>
    <w:rsid w:val="00706D90"/>
    <w:rsid w:val="00714C6B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875B7"/>
    <w:rsid w:val="00792B63"/>
    <w:rsid w:val="00793BF5"/>
    <w:rsid w:val="0079647F"/>
    <w:rsid w:val="007A583E"/>
    <w:rsid w:val="007A693D"/>
    <w:rsid w:val="007B14A6"/>
    <w:rsid w:val="007B4468"/>
    <w:rsid w:val="007C44B0"/>
    <w:rsid w:val="007D270C"/>
    <w:rsid w:val="007D452C"/>
    <w:rsid w:val="007D4879"/>
    <w:rsid w:val="007D50DC"/>
    <w:rsid w:val="007E2531"/>
    <w:rsid w:val="007E5DC4"/>
    <w:rsid w:val="007F1DFC"/>
    <w:rsid w:val="00806FC5"/>
    <w:rsid w:val="00807AF1"/>
    <w:rsid w:val="008118D4"/>
    <w:rsid w:val="00812DE0"/>
    <w:rsid w:val="00830A7B"/>
    <w:rsid w:val="00834B78"/>
    <w:rsid w:val="008451FA"/>
    <w:rsid w:val="00855A60"/>
    <w:rsid w:val="008575A6"/>
    <w:rsid w:val="00861943"/>
    <w:rsid w:val="00862884"/>
    <w:rsid w:val="0086505C"/>
    <w:rsid w:val="00881391"/>
    <w:rsid w:val="00885D84"/>
    <w:rsid w:val="00887174"/>
    <w:rsid w:val="008872E5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4486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47FEA"/>
    <w:rsid w:val="00951037"/>
    <w:rsid w:val="00951847"/>
    <w:rsid w:val="009565A7"/>
    <w:rsid w:val="00960C39"/>
    <w:rsid w:val="009772C1"/>
    <w:rsid w:val="009818DD"/>
    <w:rsid w:val="009848FB"/>
    <w:rsid w:val="00985936"/>
    <w:rsid w:val="00986A3A"/>
    <w:rsid w:val="00986E24"/>
    <w:rsid w:val="00997480"/>
    <w:rsid w:val="00997B3E"/>
    <w:rsid w:val="009A1402"/>
    <w:rsid w:val="009A28A4"/>
    <w:rsid w:val="009A3A95"/>
    <w:rsid w:val="009A74C0"/>
    <w:rsid w:val="009B2533"/>
    <w:rsid w:val="009B6180"/>
    <w:rsid w:val="009B6E56"/>
    <w:rsid w:val="009C66A2"/>
    <w:rsid w:val="009D6841"/>
    <w:rsid w:val="009E0F10"/>
    <w:rsid w:val="009E5964"/>
    <w:rsid w:val="009F5902"/>
    <w:rsid w:val="00A01F53"/>
    <w:rsid w:val="00A01F85"/>
    <w:rsid w:val="00A04132"/>
    <w:rsid w:val="00A173E6"/>
    <w:rsid w:val="00A17F93"/>
    <w:rsid w:val="00A221D3"/>
    <w:rsid w:val="00A31998"/>
    <w:rsid w:val="00A37BF3"/>
    <w:rsid w:val="00A4199D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56AF"/>
    <w:rsid w:val="00A8680F"/>
    <w:rsid w:val="00A86AB8"/>
    <w:rsid w:val="00A905C8"/>
    <w:rsid w:val="00A97AE3"/>
    <w:rsid w:val="00AA02B3"/>
    <w:rsid w:val="00AA34B9"/>
    <w:rsid w:val="00AA5334"/>
    <w:rsid w:val="00AA7FEE"/>
    <w:rsid w:val="00AB262F"/>
    <w:rsid w:val="00AB5107"/>
    <w:rsid w:val="00AC12CF"/>
    <w:rsid w:val="00AC2127"/>
    <w:rsid w:val="00AC5AC7"/>
    <w:rsid w:val="00AD20A8"/>
    <w:rsid w:val="00AE4298"/>
    <w:rsid w:val="00AE5D39"/>
    <w:rsid w:val="00AE6308"/>
    <w:rsid w:val="00AF2519"/>
    <w:rsid w:val="00AF3201"/>
    <w:rsid w:val="00AF36D2"/>
    <w:rsid w:val="00AF465D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174C"/>
    <w:rsid w:val="00C12677"/>
    <w:rsid w:val="00C13DB5"/>
    <w:rsid w:val="00C162D4"/>
    <w:rsid w:val="00C21358"/>
    <w:rsid w:val="00C232D8"/>
    <w:rsid w:val="00C24A8E"/>
    <w:rsid w:val="00C30B2A"/>
    <w:rsid w:val="00C31547"/>
    <w:rsid w:val="00C425B3"/>
    <w:rsid w:val="00C42945"/>
    <w:rsid w:val="00C54129"/>
    <w:rsid w:val="00C56445"/>
    <w:rsid w:val="00C63D48"/>
    <w:rsid w:val="00C6799A"/>
    <w:rsid w:val="00C70832"/>
    <w:rsid w:val="00C75646"/>
    <w:rsid w:val="00C956BD"/>
    <w:rsid w:val="00CA0854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0C63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44F0"/>
    <w:rsid w:val="00D5789B"/>
    <w:rsid w:val="00D61CCF"/>
    <w:rsid w:val="00D61D24"/>
    <w:rsid w:val="00D67E75"/>
    <w:rsid w:val="00D708EF"/>
    <w:rsid w:val="00D70C69"/>
    <w:rsid w:val="00D71B3A"/>
    <w:rsid w:val="00D91BAA"/>
    <w:rsid w:val="00DA229C"/>
    <w:rsid w:val="00DA5EAD"/>
    <w:rsid w:val="00DB115A"/>
    <w:rsid w:val="00DB5C61"/>
    <w:rsid w:val="00DC21BB"/>
    <w:rsid w:val="00DC394F"/>
    <w:rsid w:val="00DC6F69"/>
    <w:rsid w:val="00DD1235"/>
    <w:rsid w:val="00DD232A"/>
    <w:rsid w:val="00DD29B3"/>
    <w:rsid w:val="00DD3EBC"/>
    <w:rsid w:val="00DD44F4"/>
    <w:rsid w:val="00DD4C7F"/>
    <w:rsid w:val="00DF3217"/>
    <w:rsid w:val="00DF3DB6"/>
    <w:rsid w:val="00E04DC8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2A1F"/>
    <w:rsid w:val="00EF5012"/>
    <w:rsid w:val="00F106A9"/>
    <w:rsid w:val="00F15DC5"/>
    <w:rsid w:val="00F168F3"/>
    <w:rsid w:val="00F21FEC"/>
    <w:rsid w:val="00F32BF2"/>
    <w:rsid w:val="00F35D8A"/>
    <w:rsid w:val="00F3749C"/>
    <w:rsid w:val="00F418E9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52D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E7897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E480FA"/>
  <w15:docId w15:val="{F54213D8-FAE9-41EB-B7F1-D538C903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F14C7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практикума.dotx</Template>
  <TotalTime>2410</TotalTime>
  <Pages>11</Pages>
  <Words>1543</Words>
  <Characters>8799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Медведев Фома Леонидович</cp:lastModifiedBy>
  <cp:revision>41</cp:revision>
  <dcterms:created xsi:type="dcterms:W3CDTF">2025-05-24T16:36:00Z</dcterms:created>
  <dcterms:modified xsi:type="dcterms:W3CDTF">2025-05-26T19:51:00Z</dcterms:modified>
</cp:coreProperties>
</file>