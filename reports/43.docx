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935B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5611BFE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1FCFE4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1B4BEF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E0DFDC4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29CD2D5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F51DE4A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2C99BBE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4B68A037" w14:textId="77777777" w:rsidR="009F5902" w:rsidRPr="00306C45" w:rsidRDefault="009F5902" w:rsidP="009F5902">
      <w:pPr>
        <w:spacing w:line="276" w:lineRule="auto"/>
        <w:jc w:val="center"/>
      </w:pPr>
    </w:p>
    <w:p w14:paraId="07D72FC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1B2C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45287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2DDD02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45AA8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96E36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39FCB4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4728B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8F26D05" w14:textId="19361458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B2B38" w:rsidRPr="003B2B38">
        <w:rPr>
          <w:rFonts w:ascii="Times New Roman" w:hAnsi="Times New Roman" w:cs="Times New Roman"/>
          <w:sz w:val="28"/>
          <w:szCs w:val="28"/>
        </w:rPr>
        <w:t>Разработка веб-системы для прохождения теста MMPI с визуализацией результатов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74D1F8C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029A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B0BE0A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B6952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85BAC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5A956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22134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49EDC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156F597A" w14:textId="77777777" w:rsidTr="00C5110B">
        <w:trPr>
          <w:trHeight w:val="195"/>
        </w:trPr>
        <w:tc>
          <w:tcPr>
            <w:tcW w:w="6480" w:type="dxa"/>
          </w:tcPr>
          <w:p w14:paraId="283479A3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002B3A7C" w14:textId="18F5C1B9" w:rsidR="009F5902" w:rsidRPr="00ED6090" w:rsidRDefault="00ED609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Денисюк В.В.</w:t>
            </w:r>
          </w:p>
        </w:tc>
      </w:tr>
      <w:tr w:rsidR="009F5902" w:rsidRPr="00534870" w14:paraId="4DDBE16F" w14:textId="77777777" w:rsidTr="00C5110B">
        <w:trPr>
          <w:trHeight w:val="195"/>
        </w:trPr>
        <w:tc>
          <w:tcPr>
            <w:tcW w:w="6480" w:type="dxa"/>
          </w:tcPr>
          <w:p w14:paraId="6BC85A29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0037D1FD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F7C99" w14:textId="5B257C8F" w:rsidR="009F5902" w:rsidRPr="00534870" w:rsidRDefault="00ED609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Денисюк В.В.</w:t>
            </w:r>
          </w:p>
        </w:tc>
      </w:tr>
      <w:tr w:rsidR="009F5902" w:rsidRPr="00534870" w14:paraId="3715D6CE" w14:textId="77777777" w:rsidTr="00C5110B">
        <w:trPr>
          <w:trHeight w:val="549"/>
        </w:trPr>
        <w:tc>
          <w:tcPr>
            <w:tcW w:w="6480" w:type="dxa"/>
          </w:tcPr>
          <w:p w14:paraId="07643E1D" w14:textId="54D05F37" w:rsidR="009F5902" w:rsidRPr="00224EBE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E25E56" w:rsidRPr="00E25E5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BrainWave</w:t>
            </w:r>
          </w:p>
          <w:p w14:paraId="2BAF896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6BDA3" w14:textId="5E0EBA36" w:rsidR="009F5902" w:rsidRPr="00ED6090" w:rsidRDefault="00ED609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Власенко В.А.</w:t>
            </w:r>
          </w:p>
        </w:tc>
      </w:tr>
      <w:tr w:rsidR="009F5902" w:rsidRPr="00534870" w14:paraId="393A478B" w14:textId="77777777" w:rsidTr="00C5110B">
        <w:trPr>
          <w:trHeight w:val="311"/>
        </w:trPr>
        <w:tc>
          <w:tcPr>
            <w:tcW w:w="6480" w:type="dxa"/>
          </w:tcPr>
          <w:p w14:paraId="5BDE6657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8F8B6" w14:textId="307CF3D2" w:rsidR="009F5902" w:rsidRPr="00534870" w:rsidRDefault="00ED609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Воробь</w:t>
            </w:r>
            <w:r w:rsidR="00F27F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 И.А.</w:t>
            </w:r>
          </w:p>
        </w:tc>
      </w:tr>
      <w:tr w:rsidR="009F5902" w:rsidRPr="00534870" w14:paraId="273E4F74" w14:textId="77777777" w:rsidTr="00C5110B">
        <w:trPr>
          <w:trHeight w:val="445"/>
        </w:trPr>
        <w:tc>
          <w:tcPr>
            <w:tcW w:w="6480" w:type="dxa"/>
          </w:tcPr>
          <w:p w14:paraId="0BD768DB" w14:textId="77777777" w:rsidR="009F5902" w:rsidRPr="00ED609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DE465D" w14:textId="7A214D74" w:rsidR="009F5902" w:rsidRPr="00534870" w:rsidRDefault="00ED6090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Нетесанова А.Е.</w:t>
            </w:r>
          </w:p>
        </w:tc>
      </w:tr>
      <w:tr w:rsidR="00ED6090" w:rsidRPr="00534870" w14:paraId="62E75E76" w14:textId="77777777" w:rsidTr="00ED6090">
        <w:trPr>
          <w:trHeight w:val="445"/>
        </w:trPr>
        <w:tc>
          <w:tcPr>
            <w:tcW w:w="6480" w:type="dxa"/>
          </w:tcPr>
          <w:p w14:paraId="180F16B7" w14:textId="77777777" w:rsidR="00ED6090" w:rsidRPr="00ED6090" w:rsidRDefault="00ED6090" w:rsidP="000C39B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3BA1" w14:textId="3F70D288" w:rsidR="00ED6090" w:rsidRPr="00534870" w:rsidRDefault="00ED6090" w:rsidP="000C39B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Родионова К.В.</w:t>
            </w:r>
          </w:p>
        </w:tc>
      </w:tr>
      <w:tr w:rsidR="00ED6090" w:rsidRPr="00534870" w14:paraId="70FE7CD6" w14:textId="77777777" w:rsidTr="00ED6090">
        <w:trPr>
          <w:trHeight w:val="445"/>
        </w:trPr>
        <w:tc>
          <w:tcPr>
            <w:tcW w:w="6480" w:type="dxa"/>
          </w:tcPr>
          <w:p w14:paraId="611FBFF0" w14:textId="77777777" w:rsidR="00ED6090" w:rsidRPr="00ED6090" w:rsidRDefault="00ED6090" w:rsidP="000C39B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49AF" w14:textId="5CE93497" w:rsidR="00ED6090" w:rsidRPr="00534870" w:rsidRDefault="00ED6090" w:rsidP="000C39B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Султанбекова А.Д.  </w:t>
            </w:r>
          </w:p>
        </w:tc>
      </w:tr>
    </w:tbl>
    <w:p w14:paraId="324C9FAA" w14:textId="77777777" w:rsidR="009F5902" w:rsidRDefault="009F5902" w:rsidP="006D6D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96106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FF27F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033C3" w14:textId="77777777" w:rsidR="00534F7B" w:rsidRDefault="009F5902" w:rsidP="006D6D06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F6E7D0F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1CC06B4A" w14:textId="77777777" w:rsidR="00C70832" w:rsidRPr="00C70832" w:rsidRDefault="00C70832" w:rsidP="00C70832">
      <w:pPr>
        <w:pStyle w:val="22"/>
        <w:ind w:firstLine="0"/>
        <w:jc w:val="center"/>
      </w:pPr>
    </w:p>
    <w:p w14:paraId="3078D7F8" w14:textId="65017E06" w:rsidR="00D45D13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D45D13">
        <w:rPr>
          <w:noProof/>
        </w:rPr>
        <w:t>ВВЕДЕНИЕ</w:t>
      </w:r>
      <w:r w:rsidR="00D45D13">
        <w:rPr>
          <w:noProof/>
        </w:rPr>
        <w:tab/>
      </w:r>
      <w:r w:rsidR="00D45D13">
        <w:rPr>
          <w:noProof/>
        </w:rPr>
        <w:fldChar w:fldCharType="begin"/>
      </w:r>
      <w:r w:rsidR="00D45D13">
        <w:rPr>
          <w:noProof/>
        </w:rPr>
        <w:instrText xml:space="preserve"> PAGEREF _Toc199204719 \h </w:instrText>
      </w:r>
      <w:r w:rsidR="00D45D13">
        <w:rPr>
          <w:noProof/>
        </w:rPr>
      </w:r>
      <w:r w:rsidR="00D45D13">
        <w:rPr>
          <w:noProof/>
        </w:rPr>
        <w:fldChar w:fldCharType="separate"/>
      </w:r>
      <w:r w:rsidR="00D45D13">
        <w:rPr>
          <w:noProof/>
        </w:rPr>
        <w:t>3</w:t>
      </w:r>
      <w:r w:rsidR="00D45D13">
        <w:rPr>
          <w:noProof/>
        </w:rPr>
        <w:fldChar w:fldCharType="end"/>
      </w:r>
    </w:p>
    <w:p w14:paraId="27021232" w14:textId="11D5C7FE" w:rsidR="00D45D13" w:rsidRDefault="00D45D1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580DE7C" w14:textId="5365356E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Информация о работе каждого участника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E3F81E" w14:textId="670862EF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Разбор требований заказчика и пользователей к программному продукту, составление плана действий (backlog)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B24BCC" w14:textId="58876936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12B417" w14:textId="0482A6FE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Обзор архитектуры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A93AE2C" w14:textId="7B1593D5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разработки, процесс и промежуточные тесты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E8DA353" w14:textId="3F1F4BB4" w:rsidR="00D45D13" w:rsidRDefault="00D45D1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 Планирование и распределение задач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ABFA316" w14:textId="6BC5B202" w:rsidR="00D45D13" w:rsidRDefault="00D45D1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4E04740" w14:textId="052A0FD8" w:rsidR="00D45D13" w:rsidRDefault="00D45D13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4D648C9" w14:textId="6B1A4E4B" w:rsidR="003E0010" w:rsidRPr="00C171D7" w:rsidRDefault="000D2767" w:rsidP="00F731A3">
      <w:pPr>
        <w:pStyle w:val="14"/>
        <w:numPr>
          <w:ilvl w:val="0"/>
          <w:numId w:val="0"/>
        </w:numPr>
        <w:rPr>
          <w:lang w:val="en-US"/>
        </w:rPr>
      </w:pPr>
      <w:r>
        <w:rPr>
          <w:rFonts w:cstheme="minorHAnsi"/>
          <w:b w:val="0"/>
          <w:bCs/>
          <w:szCs w:val="20"/>
        </w:rPr>
        <w:fldChar w:fldCharType="end"/>
      </w:r>
    </w:p>
    <w:p w14:paraId="0422911A" w14:textId="6CADEF5D" w:rsidR="00B07C0B" w:rsidRPr="00467F27" w:rsidRDefault="002040D4" w:rsidP="00467F27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04719"/>
      <w:r w:rsidRPr="00467F27">
        <w:lastRenderedPageBreak/>
        <w:t>В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="00785323" w:rsidRPr="00467F27">
        <w:t>ВЕДЕНИЕ</w:t>
      </w:r>
      <w:bookmarkEnd w:id="15"/>
    </w:p>
    <w:p w14:paraId="5E6D72B9" w14:textId="1D847244" w:rsidR="00224EBE" w:rsidRPr="00785323" w:rsidRDefault="00224EBE" w:rsidP="0021307A">
      <w:pPr>
        <w:pStyle w:val="22"/>
        <w:rPr>
          <w:b/>
          <w:bCs/>
        </w:rPr>
      </w:pPr>
      <w:r w:rsidRPr="0021307A">
        <w:rPr>
          <w:b/>
          <w:bCs/>
        </w:rPr>
        <w:t>Цель и задачи проекта</w:t>
      </w:r>
      <w:r w:rsidR="0021307A" w:rsidRPr="00785323">
        <w:rPr>
          <w:b/>
          <w:bCs/>
        </w:rPr>
        <w:t>:</w:t>
      </w:r>
    </w:p>
    <w:p w14:paraId="27D70F8E" w14:textId="77777777" w:rsidR="00224EBE" w:rsidRPr="00224EBE" w:rsidRDefault="00224EBE" w:rsidP="00AF40E5">
      <w:pPr>
        <w:pStyle w:val="22"/>
      </w:pPr>
      <w:r w:rsidRPr="00224EBE">
        <w:t>Цель проекта — разработка веб-приложения, позволяющего проходить личностный опросник MMPI, состоящий из 566 вопросов, с последующим построением достоверного графика результатов, пригодного для печати и анализа.</w:t>
      </w:r>
    </w:p>
    <w:p w14:paraId="007C8718" w14:textId="77777777" w:rsidR="00224EBE" w:rsidRPr="00224EBE" w:rsidRDefault="00224EBE" w:rsidP="00AF40E5">
      <w:pPr>
        <w:pStyle w:val="22"/>
      </w:pPr>
      <w:r w:rsidRPr="00224EBE">
        <w:t>Задачи проекта:</w:t>
      </w:r>
    </w:p>
    <w:p w14:paraId="4457424A" w14:textId="77777777" w:rsidR="00224EBE" w:rsidRPr="00224EBE" w:rsidRDefault="00224EBE" w:rsidP="00AF40E5">
      <w:pPr>
        <w:pStyle w:val="22"/>
      </w:pPr>
      <w:r w:rsidRPr="00224EBE">
        <w:t>Изучение методологии и структуры теста MMPI, в том числе шкал и алгоритмов расчёта результатов.</w:t>
      </w:r>
    </w:p>
    <w:p w14:paraId="6296EEEB" w14:textId="77777777" w:rsidR="00224EBE" w:rsidRPr="00224EBE" w:rsidRDefault="00224EBE" w:rsidP="00AF40E5">
      <w:pPr>
        <w:pStyle w:val="22"/>
      </w:pPr>
      <w:r w:rsidRPr="00224EBE">
        <w:t>Сбор, верификация и корректная нумерация всех 566 вопросов теста.</w:t>
      </w:r>
    </w:p>
    <w:p w14:paraId="5358911A" w14:textId="77777777" w:rsidR="00224EBE" w:rsidRPr="00224EBE" w:rsidRDefault="00224EBE" w:rsidP="00AF40E5">
      <w:pPr>
        <w:pStyle w:val="22"/>
      </w:pPr>
      <w:r w:rsidRPr="00224EBE">
        <w:t>Разработка архитектуры и пользовательского интерфейса веб-приложения с учётом UX- и UI-требований.</w:t>
      </w:r>
    </w:p>
    <w:p w14:paraId="07C36339" w14:textId="77777777" w:rsidR="00224EBE" w:rsidRPr="00224EBE" w:rsidRDefault="00224EBE" w:rsidP="00AF40E5">
      <w:pPr>
        <w:pStyle w:val="22"/>
      </w:pPr>
      <w:r w:rsidRPr="00224EBE">
        <w:t>Реализация логики прохождения теста, отображения прогресса и валидации полноты ответов.</w:t>
      </w:r>
    </w:p>
    <w:p w14:paraId="6DC22DD6" w14:textId="77777777" w:rsidR="00224EBE" w:rsidRPr="00224EBE" w:rsidRDefault="00224EBE" w:rsidP="00AF40E5">
      <w:pPr>
        <w:pStyle w:val="22"/>
      </w:pPr>
      <w:r w:rsidRPr="00224EBE">
        <w:t>Автоматизация построения графика результатов на основе открытых формул, с возможностью печати на листе A4.</w:t>
      </w:r>
    </w:p>
    <w:p w14:paraId="4D656A6B" w14:textId="77777777" w:rsidR="00224EBE" w:rsidRPr="00224EBE" w:rsidRDefault="00224EBE" w:rsidP="00AF40E5">
      <w:pPr>
        <w:pStyle w:val="22"/>
      </w:pPr>
      <w:r w:rsidRPr="00224EBE">
        <w:t>Обеспечение сохранности данных, отправки результатов на почту и доступности формул подсчёта на отдельной странице сайта.</w:t>
      </w:r>
    </w:p>
    <w:p w14:paraId="46B0787E" w14:textId="26763184" w:rsidR="00224EBE" w:rsidRPr="00224EBE" w:rsidRDefault="00224EBE" w:rsidP="00224EBE">
      <w:pPr>
        <w:rPr>
          <w:rFonts w:ascii="Times New Roman" w:hAnsi="Times New Roman" w:cs="Times New Roman"/>
          <w:sz w:val="28"/>
          <w:szCs w:val="28"/>
        </w:rPr>
      </w:pPr>
    </w:p>
    <w:p w14:paraId="7B0B49A5" w14:textId="72C7D375" w:rsidR="00224EBE" w:rsidRPr="00D45D13" w:rsidRDefault="00224EBE" w:rsidP="0021307A">
      <w:pPr>
        <w:pStyle w:val="22"/>
        <w:rPr>
          <w:b/>
          <w:bCs/>
        </w:rPr>
      </w:pPr>
      <w:r w:rsidRPr="0021307A">
        <w:rPr>
          <w:b/>
          <w:bCs/>
        </w:rPr>
        <w:t>Актуальность и важность проекта</w:t>
      </w:r>
      <w:r w:rsidR="0021307A" w:rsidRPr="00D45D13">
        <w:rPr>
          <w:b/>
          <w:bCs/>
        </w:rPr>
        <w:t>:</w:t>
      </w:r>
    </w:p>
    <w:p w14:paraId="7B1530E7" w14:textId="77777777" w:rsidR="00224EBE" w:rsidRPr="00224EBE" w:rsidRDefault="00224EBE" w:rsidP="00AF40E5">
      <w:pPr>
        <w:pStyle w:val="22"/>
      </w:pPr>
      <w:r w:rsidRPr="00224EBE">
        <w:t>Несмотря на широкую известность и распространение MMPI, множество доступных онлайн-версий опросника вызывают сомнения у специалистов. Причинами являются:</w:t>
      </w:r>
    </w:p>
    <w:p w14:paraId="770218C2" w14:textId="77777777" w:rsidR="00224EBE" w:rsidRPr="00224EBE" w:rsidRDefault="00224EBE" w:rsidP="00AF40E5">
      <w:pPr>
        <w:pStyle w:val="22"/>
      </w:pPr>
      <w:r w:rsidRPr="00224EBE">
        <w:t>искажённые или пропущенные вопросы;</w:t>
      </w:r>
    </w:p>
    <w:p w14:paraId="267CBAA5" w14:textId="77777777" w:rsidR="00224EBE" w:rsidRPr="00224EBE" w:rsidRDefault="00224EBE" w:rsidP="00AF40E5">
      <w:pPr>
        <w:pStyle w:val="22"/>
      </w:pPr>
      <w:r w:rsidRPr="00224EBE">
        <w:t>неправильные или непрозрачные алгоритмы расчёта результатов;</w:t>
      </w:r>
    </w:p>
    <w:p w14:paraId="1A1122A3" w14:textId="133F0FBC" w:rsidR="00224EBE" w:rsidRPr="00224EBE" w:rsidRDefault="00224EBE" w:rsidP="00AF40E5">
      <w:pPr>
        <w:pStyle w:val="22"/>
      </w:pPr>
      <w:r w:rsidRPr="00224EBE">
        <w:t>отсутствие провер</w:t>
      </w:r>
      <w:r>
        <w:t>ки</w:t>
      </w:r>
      <w:r w:rsidRPr="00224EBE">
        <w:t xml:space="preserve"> данных и возможности достоверной интерпретации результатов.</w:t>
      </w:r>
    </w:p>
    <w:p w14:paraId="1E6A80C3" w14:textId="77777777" w:rsidR="00224EBE" w:rsidRPr="00224EBE" w:rsidRDefault="00224EBE" w:rsidP="00AF40E5">
      <w:pPr>
        <w:pStyle w:val="22"/>
      </w:pPr>
      <w:r w:rsidRPr="00224EBE">
        <w:t xml:space="preserve">На фоне растущего интереса к психологическому самотестированию, особенно в стрессовых и неопределённых социально-экономических </w:t>
      </w:r>
      <w:r w:rsidRPr="00224EBE">
        <w:lastRenderedPageBreak/>
        <w:t>условиях, создание качественного, проверяемого и открытого веб-приложения для прохождения MMPI приобретает особую значимость.</w:t>
      </w:r>
    </w:p>
    <w:p w14:paraId="76DA7F7F" w14:textId="77777777" w:rsidR="00224EBE" w:rsidRPr="00224EBE" w:rsidRDefault="00224EBE" w:rsidP="00AF40E5">
      <w:pPr>
        <w:pStyle w:val="22"/>
      </w:pPr>
      <w:r w:rsidRPr="00224EBE">
        <w:t>Проект также решает внутреннюю задачу компании “66 бит” — предоставить сотрудникам и кураторам удобный инструмент для работы с тестом. Дополнительно, такой сервис может быть востребован среди практикующих психологов, студентов и образовательных учреждений.</w:t>
      </w:r>
    </w:p>
    <w:p w14:paraId="065EC16B" w14:textId="77777777" w:rsidR="00937E59" w:rsidRDefault="00937E59" w:rsidP="00224EBE">
      <w:pPr>
        <w:rPr>
          <w:rFonts w:ascii="Times New Roman" w:hAnsi="Times New Roman" w:cs="Times New Roman"/>
          <w:sz w:val="28"/>
          <w:szCs w:val="28"/>
        </w:rPr>
      </w:pPr>
    </w:p>
    <w:p w14:paraId="152449A2" w14:textId="2104E833" w:rsidR="00224EBE" w:rsidRPr="00D45D13" w:rsidRDefault="00224EBE" w:rsidP="0095722B">
      <w:pPr>
        <w:pStyle w:val="22"/>
        <w:rPr>
          <w:b/>
          <w:bCs/>
        </w:rPr>
      </w:pPr>
      <w:r w:rsidRPr="0095722B">
        <w:rPr>
          <w:b/>
          <w:bCs/>
        </w:rPr>
        <w:t>Область применения программного продукта</w:t>
      </w:r>
      <w:r w:rsidR="0095722B" w:rsidRPr="00D45D13">
        <w:rPr>
          <w:b/>
          <w:bCs/>
        </w:rPr>
        <w:t>:</w:t>
      </w:r>
    </w:p>
    <w:p w14:paraId="2C2994D5" w14:textId="77777777" w:rsidR="00224EBE" w:rsidRPr="00224EBE" w:rsidRDefault="00224EBE" w:rsidP="00AF40E5">
      <w:pPr>
        <w:pStyle w:val="22"/>
      </w:pPr>
      <w:r w:rsidRPr="00224EBE">
        <w:t>Разрабатываемая система предназначена для применения в сфере психологии. Целевой аудиторией являются:</w:t>
      </w:r>
    </w:p>
    <w:p w14:paraId="523F8612" w14:textId="77777777" w:rsidR="00224EBE" w:rsidRPr="00224EBE" w:rsidRDefault="00224EBE" w:rsidP="00AF40E5">
      <w:pPr>
        <w:pStyle w:val="22"/>
      </w:pPr>
      <w:r w:rsidRPr="00224EBE">
        <w:t>Психологи и психотерапевты, использующие MMPI в работе с клиентами;</w:t>
      </w:r>
    </w:p>
    <w:p w14:paraId="6A074072" w14:textId="77777777" w:rsidR="00224EBE" w:rsidRPr="00224EBE" w:rsidRDefault="00224EBE" w:rsidP="00AF40E5">
      <w:pPr>
        <w:pStyle w:val="22"/>
      </w:pPr>
      <w:r w:rsidRPr="00224EBE">
        <w:t>Организации, проводящие психодиагностику сотрудников или кандидатов;</w:t>
      </w:r>
    </w:p>
    <w:p w14:paraId="33404270" w14:textId="77777777" w:rsidR="00224EBE" w:rsidRPr="00224EBE" w:rsidRDefault="00224EBE" w:rsidP="00AF40E5">
      <w:pPr>
        <w:pStyle w:val="22"/>
      </w:pPr>
      <w:r w:rsidRPr="00224EBE">
        <w:t>Отдельные пользователи, желающие пройти тест самостоятельно по рекомендации или в рамках самопомощи.</w:t>
      </w:r>
    </w:p>
    <w:p w14:paraId="430587EB" w14:textId="03F31174" w:rsidR="00224EBE" w:rsidRDefault="00224EBE" w:rsidP="00AF40E5">
      <w:pPr>
        <w:pStyle w:val="22"/>
      </w:pPr>
      <w:r w:rsidRPr="00224EBE">
        <w:t>Система может быть внедрена в образовательных учреждениях, компаниях, занимающихся HR-оценкой, а также использоваться частнопрактикующими специалистами.</w:t>
      </w:r>
    </w:p>
    <w:p w14:paraId="1EF13475" w14:textId="77777777" w:rsidR="00224EBE" w:rsidRPr="00224EBE" w:rsidRDefault="00224EBE" w:rsidP="00224EBE">
      <w:pPr>
        <w:rPr>
          <w:rFonts w:ascii="Times New Roman" w:hAnsi="Times New Roman" w:cs="Times New Roman"/>
          <w:sz w:val="28"/>
          <w:szCs w:val="28"/>
        </w:rPr>
      </w:pPr>
    </w:p>
    <w:p w14:paraId="463C23C7" w14:textId="620C95FD" w:rsidR="00224EBE" w:rsidRPr="00991DFB" w:rsidRDefault="00224EBE" w:rsidP="00991DFB">
      <w:pPr>
        <w:pStyle w:val="22"/>
        <w:rPr>
          <w:b/>
          <w:bCs/>
        </w:rPr>
      </w:pPr>
      <w:r w:rsidRPr="00991DFB">
        <w:rPr>
          <w:b/>
          <w:bCs/>
        </w:rPr>
        <w:t>Ожидаемые результаты и планируемые достижения</w:t>
      </w:r>
      <w:r w:rsidR="00991DFB" w:rsidRPr="00991DFB">
        <w:rPr>
          <w:b/>
          <w:bCs/>
        </w:rPr>
        <w:t>:</w:t>
      </w:r>
    </w:p>
    <w:p w14:paraId="0C35683B" w14:textId="77777777" w:rsidR="00224EBE" w:rsidRPr="00224EBE" w:rsidRDefault="00224EBE" w:rsidP="00AF40E5">
      <w:pPr>
        <w:pStyle w:val="22"/>
      </w:pPr>
      <w:r w:rsidRPr="00224EBE">
        <w:t>Ожидаемый результат первого этапа проекта:</w:t>
      </w:r>
    </w:p>
    <w:p w14:paraId="77EC583A" w14:textId="77777777" w:rsidR="00224EBE" w:rsidRPr="00224EBE" w:rsidRDefault="00224EBE" w:rsidP="00AF40E5">
      <w:pPr>
        <w:pStyle w:val="22"/>
      </w:pPr>
      <w:r w:rsidRPr="00224EBE">
        <w:t>Веб-приложение, предоставляющее возможность пройти тест MMPI онлайн;</w:t>
      </w:r>
    </w:p>
    <w:p w14:paraId="41019D22" w14:textId="77777777" w:rsidR="00224EBE" w:rsidRPr="00224EBE" w:rsidRDefault="00224EBE" w:rsidP="00AF40E5">
      <w:pPr>
        <w:pStyle w:val="22"/>
      </w:pPr>
      <w:r w:rsidRPr="00224EBE">
        <w:t>Корректная реализация всех 566 вопросов с логикой ответа “Да/Нет”;</w:t>
      </w:r>
    </w:p>
    <w:p w14:paraId="75F60920" w14:textId="77777777" w:rsidR="00224EBE" w:rsidRPr="00224EBE" w:rsidRDefault="00224EBE" w:rsidP="00AF40E5">
      <w:pPr>
        <w:pStyle w:val="22"/>
      </w:pPr>
      <w:r w:rsidRPr="00224EBE">
        <w:t>Проверка полноты прохождения теста и вывод графика результата по шкалам;</w:t>
      </w:r>
    </w:p>
    <w:p w14:paraId="7AC9006A" w14:textId="77777777" w:rsidR="00224EBE" w:rsidRPr="00224EBE" w:rsidRDefault="00224EBE" w:rsidP="00AF40E5">
      <w:pPr>
        <w:pStyle w:val="22"/>
      </w:pPr>
      <w:r w:rsidRPr="00224EBE">
        <w:t>Печатаемая версия графика в формате A4 (5 бланков);</w:t>
      </w:r>
    </w:p>
    <w:p w14:paraId="0C21E303" w14:textId="77777777" w:rsidR="00224EBE" w:rsidRPr="00224EBE" w:rsidRDefault="00224EBE" w:rsidP="00AF40E5">
      <w:pPr>
        <w:pStyle w:val="22"/>
      </w:pPr>
      <w:r w:rsidRPr="00224EBE">
        <w:t>Хранение результатов, отправка на электронную почту пользователя и куратора;</w:t>
      </w:r>
    </w:p>
    <w:p w14:paraId="0B0EB15A" w14:textId="77777777" w:rsidR="00224EBE" w:rsidRPr="00224EBE" w:rsidRDefault="00224EBE" w:rsidP="00AF40E5">
      <w:pPr>
        <w:pStyle w:val="22"/>
      </w:pPr>
      <w:r w:rsidRPr="00224EBE">
        <w:lastRenderedPageBreak/>
        <w:t>Открытый доступ к формулам расчёта результатов.</w:t>
      </w:r>
    </w:p>
    <w:p w14:paraId="4DB67335" w14:textId="77777777" w:rsidR="00224EBE" w:rsidRPr="00224EBE" w:rsidRDefault="00224EBE" w:rsidP="00AF40E5">
      <w:pPr>
        <w:pStyle w:val="22"/>
      </w:pPr>
      <w:r w:rsidRPr="00224EBE">
        <w:t>Критерии успеха:</w:t>
      </w:r>
    </w:p>
    <w:p w14:paraId="6B6E83DB" w14:textId="77777777" w:rsidR="00224EBE" w:rsidRPr="00224EBE" w:rsidRDefault="00224EBE" w:rsidP="00AF40E5">
      <w:pPr>
        <w:pStyle w:val="22"/>
      </w:pPr>
      <w:r w:rsidRPr="00224EBE">
        <w:t>100% соответствие вопросника оригиналу (по тексту и нумерации);</w:t>
      </w:r>
    </w:p>
    <w:p w14:paraId="09C54CF7" w14:textId="77777777" w:rsidR="00224EBE" w:rsidRPr="00224EBE" w:rsidRDefault="00224EBE" w:rsidP="00AF40E5">
      <w:pPr>
        <w:pStyle w:val="22"/>
      </w:pPr>
      <w:r w:rsidRPr="00224EBE">
        <w:t>Возможность прохождения теста без перезагрузки страницы и потери данных;</w:t>
      </w:r>
    </w:p>
    <w:p w14:paraId="7126627D" w14:textId="77777777" w:rsidR="00224EBE" w:rsidRPr="00224EBE" w:rsidRDefault="00224EBE" w:rsidP="00AF40E5">
      <w:pPr>
        <w:pStyle w:val="22"/>
      </w:pPr>
      <w:r w:rsidRPr="00224EBE">
        <w:t>Поддержка графика, соответствующего стандартам интерпретации MMPI (границы нормы: 30–70);</w:t>
      </w:r>
    </w:p>
    <w:p w14:paraId="689D4F8B" w14:textId="77777777" w:rsidR="00224EBE" w:rsidRPr="00224EBE" w:rsidRDefault="00224EBE" w:rsidP="00AF40E5">
      <w:pPr>
        <w:pStyle w:val="22"/>
      </w:pPr>
      <w:r w:rsidRPr="00224EBE">
        <w:t>Реализация интерфейса, не требующего лишних действий от пользователя;</w:t>
      </w:r>
    </w:p>
    <w:p w14:paraId="76016454" w14:textId="77777777" w:rsidR="00224EBE" w:rsidRPr="00224EBE" w:rsidRDefault="00224EBE" w:rsidP="00AF40E5">
      <w:pPr>
        <w:pStyle w:val="22"/>
      </w:pPr>
      <w:r w:rsidRPr="00224EBE">
        <w:t>Тест не может быть завершён без ответа на все вопросы.</w:t>
      </w:r>
    </w:p>
    <w:p w14:paraId="2E72ECBE" w14:textId="77777777" w:rsidR="00224EBE" w:rsidRPr="00224EBE" w:rsidRDefault="00224EBE" w:rsidP="00AF40E5">
      <w:pPr>
        <w:pStyle w:val="22"/>
      </w:pPr>
      <w:r w:rsidRPr="00224EBE">
        <w:t>В дальнейшем планируется добавить интерпретацию результатов, поддержку бумажных бланков и поведенческий анализ при прохождении теста.</w:t>
      </w:r>
    </w:p>
    <w:p w14:paraId="017CDB00" w14:textId="77777777" w:rsidR="002E5600" w:rsidRPr="00207D1B" w:rsidRDefault="002E5600" w:rsidP="00881391">
      <w:pPr>
        <w:pStyle w:val="6112"/>
      </w:pPr>
    </w:p>
    <w:p w14:paraId="2DEA494C" w14:textId="77777777" w:rsidR="00887174" w:rsidRPr="00C61AC7" w:rsidRDefault="005F7E15" w:rsidP="00C61AC7">
      <w:pPr>
        <w:pStyle w:val="12"/>
      </w:pPr>
      <w:bookmarkStart w:id="16" w:name="_Toc196862092"/>
      <w:bookmarkStart w:id="17" w:name="_Toc196862843"/>
      <w:bookmarkStart w:id="18" w:name="_Toc199204720"/>
      <w:r w:rsidRPr="00C61AC7">
        <w:lastRenderedPageBreak/>
        <w:t>Основная часть</w:t>
      </w:r>
      <w:bookmarkEnd w:id="16"/>
      <w:bookmarkEnd w:id="17"/>
      <w:bookmarkEnd w:id="18"/>
    </w:p>
    <w:p w14:paraId="7F901B57" w14:textId="4F79EB9F" w:rsidR="009D767A" w:rsidRPr="008A6F97" w:rsidRDefault="00DE32EE" w:rsidP="00C61AC7">
      <w:pPr>
        <w:pStyle w:val="13"/>
      </w:pPr>
      <w:bookmarkStart w:id="19" w:name="_Toc199204721"/>
      <w:r w:rsidRPr="008A6F97">
        <w:t>Информация о работе каждого участника</w:t>
      </w:r>
      <w:bookmarkStart w:id="20" w:name="_Hlk198990383"/>
      <w:bookmarkEnd w:id="19"/>
    </w:p>
    <w:p w14:paraId="5675E552" w14:textId="28CB73EB" w:rsidR="009D767A" w:rsidRDefault="009D767A" w:rsidP="00A352C4">
      <w:pPr>
        <w:pStyle w:val="22"/>
        <w:ind w:firstLine="0"/>
      </w:pPr>
      <w:r>
        <w:rPr>
          <w:rStyle w:val="af5"/>
        </w:rPr>
        <w:t>Ирина (</w:t>
      </w:r>
      <w:r w:rsidR="00C94F96">
        <w:rPr>
          <w:rStyle w:val="af5"/>
        </w:rPr>
        <w:t>Т</w:t>
      </w:r>
      <w:r>
        <w:rPr>
          <w:rStyle w:val="af5"/>
        </w:rPr>
        <w:t>имлид)</w:t>
      </w:r>
    </w:p>
    <w:p w14:paraId="1058CCC0" w14:textId="77777777" w:rsidR="00A352C4" w:rsidRPr="002E44D7" w:rsidRDefault="009D767A" w:rsidP="00A352C4">
      <w:pPr>
        <w:pStyle w:val="22"/>
        <w:ind w:firstLine="0"/>
      </w:pPr>
      <w:r w:rsidRPr="002E44D7">
        <w:rPr>
          <w:rStyle w:val="af5"/>
        </w:rPr>
        <w:t>Задачи:</w:t>
      </w:r>
    </w:p>
    <w:p w14:paraId="3EA4C4F6" w14:textId="2DF05074" w:rsidR="009D767A" w:rsidRDefault="009D767A" w:rsidP="00A352C4">
      <w:pPr>
        <w:pStyle w:val="22"/>
      </w:pPr>
      <w:r w:rsidRPr="00A352C4">
        <w:t>Постановка и формализация задач на основе требований заказчика.</w:t>
      </w:r>
      <w:r w:rsidR="00A352C4">
        <w:t xml:space="preserve"> </w:t>
      </w:r>
      <w:r w:rsidRPr="00A352C4">
        <w:t>Координация работы команды, контроль сроков и статусов задач.</w:t>
      </w:r>
      <w:r w:rsidR="00A352C4">
        <w:t xml:space="preserve"> </w:t>
      </w:r>
      <w:r w:rsidRPr="00A352C4">
        <w:t>Поддержание коммуникации между участниками проекта.</w:t>
      </w:r>
      <w:r w:rsidR="00A352C4">
        <w:t xml:space="preserve"> </w:t>
      </w:r>
      <w:r w:rsidRPr="00A352C4">
        <w:t>Обновление и ведение общего плана в Miro, затем — в Jira.</w:t>
      </w:r>
      <w:r w:rsidR="00A352C4">
        <w:t xml:space="preserve"> </w:t>
      </w:r>
      <w:r w:rsidRPr="00A352C4">
        <w:t>Формирование и сопровождение backlog.</w:t>
      </w:r>
    </w:p>
    <w:p w14:paraId="78D769A1" w14:textId="77777777" w:rsidR="00127D7D" w:rsidRPr="00A352C4" w:rsidRDefault="00127D7D" w:rsidP="00A352C4">
      <w:pPr>
        <w:pStyle w:val="22"/>
      </w:pPr>
    </w:p>
    <w:p w14:paraId="70625F05" w14:textId="77777777" w:rsidR="002E44D7" w:rsidRDefault="009D767A" w:rsidP="002E44D7">
      <w:pPr>
        <w:pStyle w:val="22"/>
        <w:ind w:firstLine="0"/>
      </w:pPr>
      <w:r>
        <w:rPr>
          <w:rStyle w:val="af5"/>
        </w:rPr>
        <w:t>Отчёт</w:t>
      </w:r>
      <w:r w:rsidR="004873BE">
        <w:rPr>
          <w:rStyle w:val="af5"/>
        </w:rPr>
        <w:t xml:space="preserve"> </w:t>
      </w:r>
      <w:r>
        <w:rPr>
          <w:rStyle w:val="af5"/>
        </w:rPr>
        <w:t>о</w:t>
      </w:r>
      <w:r w:rsidR="004873BE">
        <w:rPr>
          <w:rStyle w:val="af5"/>
        </w:rPr>
        <w:t xml:space="preserve"> </w:t>
      </w:r>
      <w:r>
        <w:rPr>
          <w:rStyle w:val="af5"/>
        </w:rPr>
        <w:t>работе:</w:t>
      </w:r>
      <w:r w:rsidR="004873BE">
        <w:t xml:space="preserve"> </w:t>
      </w:r>
    </w:p>
    <w:p w14:paraId="6DD8DC7E" w14:textId="3950EB5F" w:rsidR="009D767A" w:rsidRDefault="009D767A" w:rsidP="002E44D7">
      <w:pPr>
        <w:pStyle w:val="22"/>
      </w:pPr>
      <w:r w:rsidRPr="002E44D7">
        <w:t>Ирина на протяжении всего семестра исполняла обязанности тимлида. Она систематизировала требования заказчика, превратила их в конкретные задачи, составила план действий и обеспечила его исполнение. Её усилия позволили команде оперативно выявлять и устранять риски, сохранить темп работы и достичь поставленных целей в срок. Переход на Jira значительно повысил прозрачность работы и контроль над процессами.</w:t>
      </w:r>
    </w:p>
    <w:p w14:paraId="3C33E027" w14:textId="77777777" w:rsidR="00311ACD" w:rsidRDefault="00311ACD" w:rsidP="00311ACD">
      <w:pPr>
        <w:pStyle w:val="22"/>
        <w:ind w:firstLine="0"/>
      </w:pPr>
    </w:p>
    <w:p w14:paraId="693EDE4F" w14:textId="2C1DD8E1" w:rsidR="00311ACD" w:rsidRDefault="00311ACD" w:rsidP="00311ACD">
      <w:pPr>
        <w:pStyle w:val="22"/>
        <w:ind w:firstLine="0"/>
        <w:rPr>
          <w:b/>
          <w:bCs/>
        </w:rPr>
      </w:pPr>
      <w:r w:rsidRPr="00311ACD">
        <w:rPr>
          <w:b/>
          <w:bCs/>
        </w:rPr>
        <w:t>Ксения (Аналитик)</w:t>
      </w:r>
    </w:p>
    <w:p w14:paraId="3712F49B" w14:textId="33A6FEED" w:rsidR="00311ACD" w:rsidRPr="00D45D13" w:rsidRDefault="00311ACD" w:rsidP="00311ACD">
      <w:pPr>
        <w:pStyle w:val="22"/>
        <w:ind w:firstLine="0"/>
        <w:rPr>
          <w:b/>
          <w:bCs/>
        </w:rPr>
      </w:pPr>
      <w:r>
        <w:rPr>
          <w:b/>
          <w:bCs/>
        </w:rPr>
        <w:t>Задачи</w:t>
      </w:r>
      <w:r w:rsidRPr="00D45D13">
        <w:rPr>
          <w:b/>
          <w:bCs/>
        </w:rPr>
        <w:t>:</w:t>
      </w:r>
    </w:p>
    <w:p w14:paraId="041FB542" w14:textId="281AA465" w:rsidR="00311ACD" w:rsidRDefault="00281BEB" w:rsidP="00311ACD">
      <w:pPr>
        <w:pStyle w:val="22"/>
      </w:pPr>
      <w:r>
        <w:t xml:space="preserve">Изучение теоретической базы психологического опросника. Составление алгоритма работы теста, расчёта баллов. Описание построения результирующего графика. </w:t>
      </w:r>
      <w:r w:rsidR="00A12F73">
        <w:t>Анализ конкурентов, разбор требований заказчика. Составление</w:t>
      </w:r>
      <w:r w:rsidR="00BD7169">
        <w:t xml:space="preserve"> </w:t>
      </w:r>
      <w:r w:rsidR="00A12F73">
        <w:t xml:space="preserve">требований к продукту. Написание </w:t>
      </w:r>
      <w:r w:rsidR="00157BFE">
        <w:rPr>
          <w:lang w:val="en-US"/>
        </w:rPr>
        <w:t>User</w:t>
      </w:r>
      <w:r w:rsidR="00157BFE" w:rsidRPr="00BD7169">
        <w:t xml:space="preserve"> </w:t>
      </w:r>
      <w:r w:rsidR="00157BFE">
        <w:rPr>
          <w:lang w:val="en-US"/>
        </w:rPr>
        <w:t>Flow</w:t>
      </w:r>
      <w:r>
        <w:t>, технического задания и отчёта.</w:t>
      </w:r>
    </w:p>
    <w:p w14:paraId="61ADD1C3" w14:textId="77777777" w:rsidR="00BF7DDB" w:rsidRDefault="00BF7DDB" w:rsidP="00BF7DDB">
      <w:pPr>
        <w:pStyle w:val="22"/>
        <w:ind w:firstLine="0"/>
      </w:pPr>
    </w:p>
    <w:p w14:paraId="30D52EDA" w14:textId="47294B67" w:rsidR="00BF7DDB" w:rsidRPr="00D45D13" w:rsidRDefault="00BF7DDB" w:rsidP="00BF7DDB">
      <w:pPr>
        <w:pStyle w:val="22"/>
        <w:ind w:firstLine="0"/>
        <w:rPr>
          <w:b/>
          <w:bCs/>
        </w:rPr>
      </w:pPr>
      <w:r w:rsidRPr="00BF7DDB">
        <w:rPr>
          <w:b/>
          <w:bCs/>
        </w:rPr>
        <w:t>Отчёт о работе</w:t>
      </w:r>
      <w:r w:rsidRPr="00D45D13">
        <w:rPr>
          <w:b/>
          <w:bCs/>
        </w:rPr>
        <w:t>:</w:t>
      </w:r>
    </w:p>
    <w:p w14:paraId="790F315C" w14:textId="0E31F555" w:rsidR="00BF7DDB" w:rsidRPr="00F3190A" w:rsidRDefault="00035B0E" w:rsidP="00006B25">
      <w:pPr>
        <w:pStyle w:val="22"/>
      </w:pPr>
      <w:r>
        <w:t xml:space="preserve">Ксения подробно изучила необходимую теоретическую базу для понимания работы психологического опросника </w:t>
      </w:r>
      <w:r>
        <w:rPr>
          <w:lang w:val="en-US"/>
        </w:rPr>
        <w:t>MMPI</w:t>
      </w:r>
      <w:r w:rsidRPr="00035B0E">
        <w:t xml:space="preserve">. </w:t>
      </w:r>
      <w:r>
        <w:t xml:space="preserve">Составила </w:t>
      </w:r>
      <w:r w:rsidR="00BD7169">
        <w:t xml:space="preserve">чёткий алгоритм работы тестирования. Описала </w:t>
      </w:r>
      <w:r w:rsidR="0020045D">
        <w:t xml:space="preserve">функциональные и </w:t>
      </w:r>
      <w:r w:rsidR="0020045D">
        <w:lastRenderedPageBreak/>
        <w:t xml:space="preserve">нефункциональные </w:t>
      </w:r>
      <w:r w:rsidR="00BD7169">
        <w:t>требования</w:t>
      </w:r>
      <w:r w:rsidR="0020045D">
        <w:t xml:space="preserve">. Написала </w:t>
      </w:r>
      <w:r w:rsidR="0020045D">
        <w:rPr>
          <w:lang w:val="en-US"/>
        </w:rPr>
        <w:t>User</w:t>
      </w:r>
      <w:r w:rsidR="0020045D" w:rsidRPr="0020045D">
        <w:t xml:space="preserve"> </w:t>
      </w:r>
      <w:r w:rsidR="0020045D">
        <w:rPr>
          <w:lang w:val="en-US"/>
        </w:rPr>
        <w:t>Flow</w:t>
      </w:r>
      <w:r w:rsidR="0020045D" w:rsidRPr="0020045D">
        <w:t xml:space="preserve"> </w:t>
      </w:r>
      <w:r w:rsidR="0020045D">
        <w:t>для наглядности взаимодействия</w:t>
      </w:r>
      <w:r w:rsidR="00F3190A" w:rsidRPr="00F3190A">
        <w:t xml:space="preserve"> </w:t>
      </w:r>
      <w:r w:rsidR="00F3190A">
        <w:t>пользователя с сайтом и техническое задание для постановки чётких требований к разработке.</w:t>
      </w:r>
    </w:p>
    <w:p w14:paraId="7311E608" w14:textId="77777777" w:rsidR="00456272" w:rsidRDefault="00456272" w:rsidP="00456272">
      <w:pPr>
        <w:pStyle w:val="22"/>
        <w:ind w:firstLine="0"/>
      </w:pPr>
    </w:p>
    <w:p w14:paraId="338FB9E5" w14:textId="4F9DC816" w:rsidR="009D767A" w:rsidRDefault="009D767A" w:rsidP="00456272">
      <w:pPr>
        <w:pStyle w:val="22"/>
        <w:ind w:firstLine="0"/>
      </w:pPr>
      <w:r>
        <w:rPr>
          <w:rStyle w:val="af5"/>
        </w:rPr>
        <w:t>Анна (UI/UX-дизайнер)</w:t>
      </w:r>
    </w:p>
    <w:p w14:paraId="2BDB643A" w14:textId="77777777" w:rsidR="009D767A" w:rsidRDefault="009D767A" w:rsidP="00456272">
      <w:pPr>
        <w:pStyle w:val="22"/>
        <w:ind w:firstLine="0"/>
      </w:pPr>
      <w:r>
        <w:rPr>
          <w:rStyle w:val="af5"/>
        </w:rPr>
        <w:t>Задачи:</w:t>
      </w:r>
    </w:p>
    <w:p w14:paraId="6A4009E4" w14:textId="7DB4EA99" w:rsidR="009D767A" w:rsidRDefault="009D767A" w:rsidP="00CA1D41">
      <w:pPr>
        <w:pStyle w:val="22"/>
      </w:pPr>
      <w:r w:rsidRPr="00CA1D41">
        <w:t>Разработка дизайна и структуры пользовательского интерфейса.</w:t>
      </w:r>
      <w:r w:rsidR="00CA1D41" w:rsidRPr="00CA1D41">
        <w:t xml:space="preserve"> </w:t>
      </w:r>
      <w:r w:rsidRPr="00CA1D41">
        <w:t>Создание макетов всех страниц (главная, регистрация, тест, результаты).</w:t>
      </w:r>
      <w:r w:rsidR="00CA1D41" w:rsidRPr="00CA1D41">
        <w:t xml:space="preserve"> </w:t>
      </w:r>
      <w:r w:rsidRPr="00CA1D41">
        <w:t>Проектирование логики отображения ошибок.</w:t>
      </w:r>
      <w:r w:rsidR="00CA1D41" w:rsidRPr="00CA1D41">
        <w:t xml:space="preserve"> </w:t>
      </w:r>
      <w:r w:rsidRPr="00CA1D41">
        <w:t>Подготовка макетов и компонентов в Figma для всей команды.</w:t>
      </w:r>
    </w:p>
    <w:p w14:paraId="39B17891" w14:textId="77777777" w:rsidR="00127D7D" w:rsidRPr="00CA1D41" w:rsidRDefault="00127D7D" w:rsidP="00CA1D41">
      <w:pPr>
        <w:pStyle w:val="22"/>
      </w:pPr>
    </w:p>
    <w:p w14:paraId="72F3917C" w14:textId="77777777" w:rsidR="00127D7D" w:rsidRDefault="009D767A" w:rsidP="00127D7D">
      <w:pPr>
        <w:pStyle w:val="22"/>
        <w:ind w:firstLine="0"/>
      </w:pPr>
      <w:r>
        <w:rPr>
          <w:rStyle w:val="af5"/>
        </w:rPr>
        <w:t>Отчёт о работе:</w:t>
      </w:r>
      <w:r w:rsidR="00127D7D">
        <w:t xml:space="preserve"> </w:t>
      </w:r>
    </w:p>
    <w:p w14:paraId="35C85F2C" w14:textId="686B2EE9" w:rsidR="009D767A" w:rsidRPr="00127D7D" w:rsidRDefault="009D767A" w:rsidP="00127D7D">
      <w:pPr>
        <w:pStyle w:val="22"/>
      </w:pPr>
      <w:r w:rsidRPr="00127D7D">
        <w:t>Анна разработала визуальную концепцию проекта: от wireframe до финальных макетов. Учла требования к доступности, удобству и целевой аудитории. Особое внимание уделено логике отображения ошибок и взаимодействию с пользователем. Все артефакты были оформлены в Figma, что обеспечило эффективную совместную работу команды.</w:t>
      </w:r>
    </w:p>
    <w:p w14:paraId="62F7F1AD" w14:textId="05213105" w:rsidR="009D767A" w:rsidRDefault="009D767A" w:rsidP="00A352C4">
      <w:pPr>
        <w:pStyle w:val="22"/>
      </w:pPr>
    </w:p>
    <w:p w14:paraId="5CFF59C1" w14:textId="77777777" w:rsidR="009D767A" w:rsidRDefault="009D767A" w:rsidP="005E7E2D">
      <w:pPr>
        <w:pStyle w:val="22"/>
        <w:ind w:firstLine="0"/>
      </w:pPr>
      <w:r>
        <w:rPr>
          <w:rStyle w:val="af5"/>
        </w:rPr>
        <w:t>Аделя (Frontend-разработчик)</w:t>
      </w:r>
    </w:p>
    <w:p w14:paraId="4B232E22" w14:textId="77777777" w:rsidR="009D767A" w:rsidRDefault="009D767A" w:rsidP="005E7E2D">
      <w:pPr>
        <w:pStyle w:val="22"/>
        <w:ind w:firstLine="0"/>
      </w:pPr>
      <w:r>
        <w:rPr>
          <w:rStyle w:val="af5"/>
        </w:rPr>
        <w:t>Задачи:</w:t>
      </w:r>
    </w:p>
    <w:p w14:paraId="712CDA5C" w14:textId="6EA7A2F4" w:rsidR="009D767A" w:rsidRDefault="009D767A" w:rsidP="005E7E2D">
      <w:pPr>
        <w:pStyle w:val="22"/>
      </w:pPr>
      <w:r w:rsidRPr="005E7E2D">
        <w:t>Верстка страницы регистрации с валидацией.</w:t>
      </w:r>
      <w:r w:rsidR="005E7E2D" w:rsidRPr="005E7E2D">
        <w:t xml:space="preserve"> </w:t>
      </w:r>
      <w:r w:rsidRPr="005E7E2D">
        <w:t>Реализация страницы с вопросами и авто-переходом между ними.</w:t>
      </w:r>
      <w:r w:rsidR="005E7E2D" w:rsidRPr="005E7E2D">
        <w:t xml:space="preserve"> </w:t>
      </w:r>
      <w:r w:rsidRPr="005E7E2D">
        <w:t>Создание страницы с результатами и интеграция графика.</w:t>
      </w:r>
      <w:r w:rsidR="005E7E2D" w:rsidRPr="005E7E2D">
        <w:t xml:space="preserve"> </w:t>
      </w:r>
      <w:r w:rsidRPr="005E7E2D">
        <w:t>Настройка отправки данных на сервер и отображение ответов.</w:t>
      </w:r>
    </w:p>
    <w:p w14:paraId="5940897E" w14:textId="77777777" w:rsidR="005E7E2D" w:rsidRPr="005E7E2D" w:rsidRDefault="005E7E2D" w:rsidP="005E7E2D">
      <w:pPr>
        <w:pStyle w:val="22"/>
      </w:pPr>
    </w:p>
    <w:p w14:paraId="1CAF7B61" w14:textId="77777777" w:rsidR="005E7E2D" w:rsidRDefault="009D767A" w:rsidP="005E7E2D">
      <w:pPr>
        <w:pStyle w:val="22"/>
        <w:ind w:firstLine="0"/>
        <w:rPr>
          <w:rStyle w:val="af5"/>
        </w:rPr>
      </w:pPr>
      <w:r>
        <w:rPr>
          <w:rStyle w:val="af5"/>
        </w:rPr>
        <w:t>Отчёт о работе:</w:t>
      </w:r>
    </w:p>
    <w:p w14:paraId="60C200F1" w14:textId="6DEF9EE4" w:rsidR="009D767A" w:rsidRPr="005E7E2D" w:rsidRDefault="009D767A" w:rsidP="005E7E2D">
      <w:pPr>
        <w:pStyle w:val="22"/>
      </w:pPr>
      <w:r w:rsidRPr="005E7E2D">
        <w:t xml:space="preserve">Аделя реализовала клиентскую часть проекта. Все компоненты были сверстаны по макетам, с учётом UX-логики. Добавлена поддержка отображения ошибок при регистрации, реализована логика прохождения теста </w:t>
      </w:r>
      <w:r w:rsidRPr="005E7E2D">
        <w:lastRenderedPageBreak/>
        <w:t>без лишних действий пользователя. Все элементы были протестированы и интегрированы в общую систему.</w:t>
      </w:r>
    </w:p>
    <w:p w14:paraId="0DAB11C5" w14:textId="5B4B0870" w:rsidR="009D767A" w:rsidRDefault="009D767A" w:rsidP="00A352C4">
      <w:pPr>
        <w:pStyle w:val="22"/>
      </w:pPr>
    </w:p>
    <w:p w14:paraId="76D55B79" w14:textId="77777777" w:rsidR="009D767A" w:rsidRDefault="009D767A" w:rsidP="00B24CE3">
      <w:pPr>
        <w:pStyle w:val="22"/>
        <w:ind w:firstLine="0"/>
      </w:pPr>
      <w:r>
        <w:rPr>
          <w:rStyle w:val="af5"/>
        </w:rPr>
        <w:t>Влад (Backend-разработчик)</w:t>
      </w:r>
    </w:p>
    <w:p w14:paraId="722337E6" w14:textId="77777777" w:rsidR="009D767A" w:rsidRDefault="009D767A" w:rsidP="00B24CE3">
      <w:pPr>
        <w:pStyle w:val="22"/>
        <w:ind w:firstLine="0"/>
      </w:pPr>
      <w:r>
        <w:rPr>
          <w:rStyle w:val="af5"/>
        </w:rPr>
        <w:t>Задачи:</w:t>
      </w:r>
    </w:p>
    <w:p w14:paraId="4F956179" w14:textId="3DA34F12" w:rsidR="009D767A" w:rsidRPr="00B24CE3" w:rsidRDefault="009D767A" w:rsidP="00B24CE3">
      <w:pPr>
        <w:pStyle w:val="22"/>
      </w:pPr>
      <w:r w:rsidRPr="00B24CE3">
        <w:t>Создание и документирование API.</w:t>
      </w:r>
      <w:r w:rsidR="00B24CE3" w:rsidRPr="00B24CE3">
        <w:t xml:space="preserve"> </w:t>
      </w:r>
      <w:r w:rsidRPr="00B24CE3">
        <w:t>Настройка хранения и обработки данных в БД.</w:t>
      </w:r>
      <w:r w:rsidR="00B24CE3" w:rsidRPr="00B24CE3">
        <w:t xml:space="preserve"> </w:t>
      </w:r>
      <w:r w:rsidRPr="00B24CE3">
        <w:t>Генерация графика результатов и передача его на фронт.</w:t>
      </w:r>
      <w:r w:rsidR="00B24CE3" w:rsidRPr="00B24CE3">
        <w:t xml:space="preserve"> </w:t>
      </w:r>
      <w:r w:rsidRPr="00B24CE3">
        <w:t>Реализация логики тестирования и связи между модулями.</w:t>
      </w:r>
    </w:p>
    <w:p w14:paraId="1AFF0B1E" w14:textId="77777777" w:rsidR="00B24CE3" w:rsidRDefault="00B24CE3" w:rsidP="00B24CE3">
      <w:pPr>
        <w:pStyle w:val="22"/>
      </w:pPr>
    </w:p>
    <w:p w14:paraId="15C3E509" w14:textId="77777777" w:rsidR="00B24CE3" w:rsidRDefault="009D767A" w:rsidP="00B24CE3">
      <w:pPr>
        <w:pStyle w:val="22"/>
        <w:ind w:firstLine="0"/>
      </w:pPr>
      <w:r>
        <w:rPr>
          <w:rStyle w:val="af5"/>
        </w:rPr>
        <w:t>Отчёт о работе:</w:t>
      </w:r>
    </w:p>
    <w:p w14:paraId="30C9411D" w14:textId="043C3B84" w:rsidR="009D767A" w:rsidRDefault="009D767A" w:rsidP="00B24CE3">
      <w:pPr>
        <w:pStyle w:val="22"/>
      </w:pPr>
      <w:r w:rsidRPr="00B24CE3">
        <w:t>Влад спроектировал и реализовал серверную часть приложения. Им были созданы все необходимые маршруты для взаимодействия с клиентом, а также построена база данных. Он обеспечил корректное хранение данных, генерацию графика на бэке и взаимодействие с фронтендом по REST-архитектуре.</w:t>
      </w:r>
    </w:p>
    <w:p w14:paraId="476FA6F2" w14:textId="77777777" w:rsidR="00391F06" w:rsidRDefault="00391F06" w:rsidP="00391F06">
      <w:pPr>
        <w:pStyle w:val="22"/>
        <w:ind w:firstLine="0"/>
      </w:pPr>
    </w:p>
    <w:p w14:paraId="2607CB75" w14:textId="3857386B" w:rsidR="00391F06" w:rsidRPr="00D81813" w:rsidRDefault="00391F06" w:rsidP="00C61AC7">
      <w:pPr>
        <w:pStyle w:val="13"/>
      </w:pPr>
      <w:bookmarkStart w:id="21" w:name="_Toc199204722"/>
      <w:r w:rsidRPr="00D81813">
        <w:t>Разбор требований заказчика и пользователей к</w:t>
      </w:r>
      <w:r w:rsidR="00D81813" w:rsidRPr="00D81813">
        <w:t xml:space="preserve"> </w:t>
      </w:r>
      <w:r w:rsidRPr="00D81813">
        <w:t>программному продукту</w:t>
      </w:r>
      <w:r w:rsidR="0078390E" w:rsidRPr="00D81813">
        <w:t>, составление плана действий (backlog)</w:t>
      </w:r>
      <w:bookmarkEnd w:id="21"/>
    </w:p>
    <w:p w14:paraId="33D3CD6D" w14:textId="455A3126" w:rsidR="009D767A" w:rsidRDefault="009D767A" w:rsidP="00A352C4">
      <w:pPr>
        <w:pStyle w:val="22"/>
      </w:pPr>
    </w:p>
    <w:p w14:paraId="4CB57E17" w14:textId="77777777" w:rsidR="009D767A" w:rsidRDefault="009D767A" w:rsidP="00EB1CC4">
      <w:pPr>
        <w:pStyle w:val="22"/>
        <w:ind w:firstLine="0"/>
      </w:pPr>
      <w:r>
        <w:rPr>
          <w:rStyle w:val="af5"/>
        </w:rPr>
        <w:t>Основные требования заказчика:</w:t>
      </w:r>
    </w:p>
    <w:p w14:paraId="69B32333" w14:textId="77777777" w:rsidR="009D767A" w:rsidRDefault="009D767A" w:rsidP="00EB1CC4">
      <w:pPr>
        <w:pStyle w:val="22"/>
        <w:ind w:firstLine="0"/>
      </w:pPr>
      <w:r>
        <w:rPr>
          <w:rStyle w:val="af5"/>
        </w:rPr>
        <w:t>Функциональные:</w:t>
      </w:r>
    </w:p>
    <w:p w14:paraId="185A5C7B" w14:textId="77777777" w:rsidR="009D767A" w:rsidRDefault="009D767A" w:rsidP="003820A5">
      <w:pPr>
        <w:pStyle w:val="53"/>
      </w:pPr>
      <w:r>
        <w:t>Возможность прохождения 566 вопросов MMPI.</w:t>
      </w:r>
    </w:p>
    <w:p w14:paraId="5D9AA550" w14:textId="77777777" w:rsidR="009D767A" w:rsidRDefault="009D767A" w:rsidP="003820A5">
      <w:pPr>
        <w:pStyle w:val="53"/>
      </w:pPr>
      <w:r>
        <w:t>Автоматическая проверка на наличие всех ответов.</w:t>
      </w:r>
    </w:p>
    <w:p w14:paraId="10C4C49C" w14:textId="77777777" w:rsidR="009D767A" w:rsidRDefault="009D767A" w:rsidP="003820A5">
      <w:pPr>
        <w:pStyle w:val="53"/>
      </w:pPr>
      <w:r>
        <w:t>Вывод результата в виде графика с обозначением норм.</w:t>
      </w:r>
    </w:p>
    <w:p w14:paraId="67B74047" w14:textId="77777777" w:rsidR="009D767A" w:rsidRDefault="009D767A" w:rsidP="003820A5">
      <w:pPr>
        <w:pStyle w:val="53"/>
      </w:pPr>
      <w:r>
        <w:t>Поддержка печатной версии результатов на A4 (5 бланков).</w:t>
      </w:r>
    </w:p>
    <w:p w14:paraId="7C29D90D" w14:textId="77777777" w:rsidR="009D767A" w:rsidRDefault="009D767A" w:rsidP="003820A5">
      <w:pPr>
        <w:pStyle w:val="53"/>
      </w:pPr>
      <w:r>
        <w:t>Запрос данных пользователя (пол, дата рождения, email).</w:t>
      </w:r>
    </w:p>
    <w:p w14:paraId="6C78D230" w14:textId="77777777" w:rsidR="009D767A" w:rsidRDefault="009D767A" w:rsidP="003820A5">
      <w:pPr>
        <w:pStyle w:val="53"/>
      </w:pPr>
      <w:r>
        <w:t>Хранение и отправка результатов на почту пользователя/психолога.</w:t>
      </w:r>
    </w:p>
    <w:p w14:paraId="72246F0D" w14:textId="77777777" w:rsidR="009D767A" w:rsidRDefault="009D767A" w:rsidP="003820A5">
      <w:pPr>
        <w:pStyle w:val="53"/>
      </w:pPr>
      <w:r>
        <w:t>Показ формул расчета на отдельной открытой странице.</w:t>
      </w:r>
    </w:p>
    <w:p w14:paraId="05ED709F" w14:textId="0106440E" w:rsidR="003820A5" w:rsidRPr="003820A5" w:rsidRDefault="009D767A" w:rsidP="003820A5">
      <w:pPr>
        <w:pStyle w:val="22"/>
        <w:ind w:firstLine="0"/>
        <w:rPr>
          <w:b/>
          <w:bCs/>
          <w:lang w:val="en-US"/>
        </w:rPr>
      </w:pPr>
      <w:r>
        <w:rPr>
          <w:rStyle w:val="af5"/>
        </w:rPr>
        <w:t>Нефункциональные:</w:t>
      </w:r>
    </w:p>
    <w:p w14:paraId="78EB16F3" w14:textId="77777777" w:rsidR="009D767A" w:rsidRDefault="009D767A" w:rsidP="003820A5">
      <w:pPr>
        <w:pStyle w:val="53"/>
      </w:pPr>
      <w:r>
        <w:t>Удобство прохождения (без необходимости навигации по страницам).</w:t>
      </w:r>
    </w:p>
    <w:p w14:paraId="6DDC6D93" w14:textId="77777777" w:rsidR="009D767A" w:rsidRDefault="009D767A" w:rsidP="003820A5">
      <w:pPr>
        <w:pStyle w:val="53"/>
      </w:pPr>
      <w:r>
        <w:lastRenderedPageBreak/>
        <w:t>Устойчивость к перезагрузке.</w:t>
      </w:r>
    </w:p>
    <w:p w14:paraId="3C647FA3" w14:textId="77777777" w:rsidR="009D767A" w:rsidRDefault="009D767A" w:rsidP="003820A5">
      <w:pPr>
        <w:pStyle w:val="53"/>
      </w:pPr>
      <w:r>
        <w:t>Адаптивность под формат A4.</w:t>
      </w:r>
    </w:p>
    <w:p w14:paraId="40F890B7" w14:textId="634F4D4D" w:rsidR="00224EBE" w:rsidRPr="00C34F57" w:rsidRDefault="009D767A" w:rsidP="003820A5">
      <w:pPr>
        <w:pStyle w:val="53"/>
      </w:pPr>
      <w:r>
        <w:t>Прозрачная архитектура и доступность формул.</w:t>
      </w:r>
    </w:p>
    <w:p w14:paraId="3B1AA081" w14:textId="77777777" w:rsidR="00C34F57" w:rsidRDefault="00C34F57" w:rsidP="00C34F57">
      <w:pPr>
        <w:pStyle w:val="53"/>
        <w:numPr>
          <w:ilvl w:val="0"/>
          <w:numId w:val="0"/>
        </w:numPr>
        <w:ind w:left="709"/>
      </w:pPr>
    </w:p>
    <w:p w14:paraId="1A9DC38C" w14:textId="210B8471" w:rsidR="009D767A" w:rsidRPr="004865ED" w:rsidRDefault="009D767A" w:rsidP="00C34F57">
      <w:pPr>
        <w:pStyle w:val="22"/>
        <w:ind w:firstLine="0"/>
        <w:rPr>
          <w:rStyle w:val="af6"/>
        </w:rPr>
      </w:pPr>
      <w:r w:rsidRPr="00C34F57">
        <w:rPr>
          <w:rStyle w:val="af5"/>
          <w:lang w:val="en-US"/>
        </w:rPr>
        <w:t>User</w:t>
      </w:r>
      <w:r w:rsidRPr="00C34F57">
        <w:rPr>
          <w:rStyle w:val="af5"/>
        </w:rPr>
        <w:t xml:space="preserve"> </w:t>
      </w:r>
      <w:r w:rsidRPr="00C34F57">
        <w:rPr>
          <w:rStyle w:val="af5"/>
          <w:lang w:val="en-US"/>
        </w:rPr>
        <w:t>Flow</w:t>
      </w:r>
      <w:r w:rsidRPr="00C34F57">
        <w:rPr>
          <w:rStyle w:val="af5"/>
        </w:rPr>
        <w:t xml:space="preserve"> </w:t>
      </w:r>
      <w:r w:rsidR="00C34F57" w:rsidRPr="00C34F57">
        <w:rPr>
          <w:rStyle w:val="af5"/>
          <w:b w:val="0"/>
          <w:bCs w:val="0"/>
        </w:rPr>
        <w:t>расположен по ссылке</w:t>
      </w:r>
      <w:r w:rsidRPr="00C34F57">
        <w:rPr>
          <w:rStyle w:val="af5"/>
          <w:b w:val="0"/>
          <w:bCs w:val="0"/>
        </w:rPr>
        <w:t>:</w:t>
      </w:r>
      <w:r w:rsidR="00C34F57" w:rsidRPr="00C34F57">
        <w:t xml:space="preserve"> </w:t>
      </w:r>
      <w:hyperlink r:id="rId8" w:tgtFrame="_new" w:history="1">
        <w:r w:rsidRPr="004865ED">
          <w:rPr>
            <w:rStyle w:val="af4"/>
          </w:rPr>
          <w:t>схем</w:t>
        </w:r>
        <w:r w:rsidR="004865ED" w:rsidRPr="004865ED">
          <w:rPr>
            <w:rStyle w:val="af4"/>
          </w:rPr>
          <w:t>а</w:t>
        </w:r>
        <w:r w:rsidRPr="004865ED">
          <w:rPr>
            <w:rStyle w:val="af4"/>
          </w:rPr>
          <w:t xml:space="preserve"> в </w:t>
        </w:r>
        <w:r w:rsidRPr="004865ED">
          <w:rPr>
            <w:rStyle w:val="af4"/>
            <w:lang w:val="en-US"/>
          </w:rPr>
          <w:t>Miro</w:t>
        </w:r>
      </w:hyperlink>
    </w:p>
    <w:p w14:paraId="2C66848E" w14:textId="77777777" w:rsidR="00C34F57" w:rsidRPr="00C34F57" w:rsidRDefault="00C34F57" w:rsidP="0078390E">
      <w:pPr>
        <w:pStyle w:val="22"/>
        <w:rPr>
          <w:rStyle w:val="af6"/>
        </w:rPr>
      </w:pPr>
    </w:p>
    <w:p w14:paraId="18A431D7" w14:textId="205607BB" w:rsidR="009D767A" w:rsidRPr="00C34F57" w:rsidRDefault="009D767A" w:rsidP="00C34F57">
      <w:pPr>
        <w:pStyle w:val="22"/>
        <w:ind w:firstLine="0"/>
      </w:pPr>
      <w:r>
        <w:rPr>
          <w:rStyle w:val="af5"/>
        </w:rPr>
        <w:t>Backlog</w:t>
      </w:r>
      <w:r w:rsidR="00C34F57" w:rsidRPr="00C34F57">
        <w:t xml:space="preserve"> </w:t>
      </w:r>
      <w:r>
        <w:t>расположен по ссылке:</w:t>
      </w:r>
      <w:r w:rsidR="00C34F57" w:rsidRPr="00C34F57">
        <w:t xml:space="preserve"> </w:t>
      </w:r>
      <w:hyperlink r:id="rId9" w:tgtFrame="_new" w:history="1">
        <w:r>
          <w:rPr>
            <w:rStyle w:val="af4"/>
          </w:rPr>
          <w:t>Backlog Google Sheets</w:t>
        </w:r>
      </w:hyperlink>
    </w:p>
    <w:p w14:paraId="1D0620F9" w14:textId="77777777" w:rsidR="00C34F57" w:rsidRPr="00C34F57" w:rsidRDefault="00C34F57" w:rsidP="00C34F57">
      <w:pPr>
        <w:pStyle w:val="22"/>
        <w:ind w:firstLine="0"/>
      </w:pPr>
    </w:p>
    <w:p w14:paraId="6E18C3E5" w14:textId="77777777" w:rsidR="009D767A" w:rsidRPr="00C34F57" w:rsidRDefault="009D767A" w:rsidP="00C34F57">
      <w:pPr>
        <w:pStyle w:val="22"/>
        <w:ind w:firstLine="0"/>
        <w:rPr>
          <w:b/>
          <w:bCs/>
        </w:rPr>
      </w:pPr>
      <w:r w:rsidRPr="00C34F57">
        <w:rPr>
          <w:b/>
          <w:bCs/>
        </w:rPr>
        <w:t>Основные задачи в backlog:</w:t>
      </w:r>
    </w:p>
    <w:p w14:paraId="47200A46" w14:textId="77777777" w:rsidR="009D767A" w:rsidRDefault="009D767A" w:rsidP="00C34F57">
      <w:pPr>
        <w:pStyle w:val="53"/>
      </w:pPr>
      <w:r>
        <w:t>Анализ требований</w:t>
      </w:r>
    </w:p>
    <w:p w14:paraId="3336F06E" w14:textId="77777777" w:rsidR="009D767A" w:rsidRDefault="009D767A" w:rsidP="00C34F57">
      <w:pPr>
        <w:pStyle w:val="53"/>
      </w:pPr>
      <w:r>
        <w:t>Разработка архитектуры</w:t>
      </w:r>
    </w:p>
    <w:p w14:paraId="5DB26CFF" w14:textId="77777777" w:rsidR="009D767A" w:rsidRDefault="009D767A" w:rsidP="00C34F57">
      <w:pPr>
        <w:pStyle w:val="53"/>
      </w:pPr>
      <w:r>
        <w:t>Создание дизайна и прототипов</w:t>
      </w:r>
    </w:p>
    <w:p w14:paraId="210C65F4" w14:textId="77777777" w:rsidR="009D767A" w:rsidRDefault="009D767A" w:rsidP="00C34F57">
      <w:pPr>
        <w:pStyle w:val="53"/>
      </w:pPr>
      <w:r>
        <w:t>Верстка страниц</w:t>
      </w:r>
    </w:p>
    <w:p w14:paraId="73B00A05" w14:textId="77777777" w:rsidR="009D767A" w:rsidRDefault="009D767A" w:rsidP="00C34F57">
      <w:pPr>
        <w:pStyle w:val="53"/>
      </w:pPr>
      <w:r>
        <w:t>Реализация API</w:t>
      </w:r>
    </w:p>
    <w:p w14:paraId="437D4D7D" w14:textId="77777777" w:rsidR="009D767A" w:rsidRDefault="009D767A" w:rsidP="00C34F57">
      <w:pPr>
        <w:pStyle w:val="53"/>
      </w:pPr>
      <w:r>
        <w:t>Тестирование</w:t>
      </w:r>
    </w:p>
    <w:p w14:paraId="39128F00" w14:textId="77777777" w:rsidR="009D767A" w:rsidRDefault="009D767A" w:rsidP="00C34F57">
      <w:pPr>
        <w:pStyle w:val="53"/>
      </w:pPr>
      <w:r>
        <w:t>Отладка и улучшение</w:t>
      </w:r>
    </w:p>
    <w:p w14:paraId="4A66789C" w14:textId="77777777" w:rsidR="00D41B83" w:rsidRDefault="00D41B83" w:rsidP="00D41B83">
      <w:pPr>
        <w:pStyle w:val="53"/>
        <w:numPr>
          <w:ilvl w:val="0"/>
          <w:numId w:val="0"/>
        </w:numPr>
      </w:pPr>
    </w:p>
    <w:p w14:paraId="1804BDA2" w14:textId="77777777" w:rsidR="009D767A" w:rsidRDefault="009D767A" w:rsidP="00D41B83">
      <w:pPr>
        <w:pStyle w:val="22"/>
      </w:pPr>
      <w:r w:rsidRPr="00D41B83">
        <w:t>Статус задач обновляется в Jira по описанной логике (Новые → Уточнение требований → План → В процессе → Сделано → Проверено).</w:t>
      </w:r>
    </w:p>
    <w:p w14:paraId="15FB60A0" w14:textId="77777777" w:rsidR="00D41B83" w:rsidRPr="00D41B83" w:rsidRDefault="00D41B83" w:rsidP="00D41B83">
      <w:pPr>
        <w:pStyle w:val="22"/>
      </w:pPr>
    </w:p>
    <w:p w14:paraId="72C2CB39" w14:textId="2CA549FF" w:rsidR="009D767A" w:rsidRPr="00D45D13" w:rsidRDefault="009D767A" w:rsidP="00125036">
      <w:pPr>
        <w:pStyle w:val="13"/>
        <w:ind w:left="0"/>
      </w:pPr>
      <w:bookmarkStart w:id="22" w:name="_Toc199204723"/>
      <w:r w:rsidRPr="00125036">
        <w:t>Анализ и сопоставление аналогов</w:t>
      </w:r>
      <w:r w:rsidR="00567E8A" w:rsidRPr="00125036">
        <w:t xml:space="preserve"> разрабатываемого продукта</w:t>
      </w:r>
      <w:bookmarkEnd w:id="22"/>
    </w:p>
    <w:p w14:paraId="2B7E643F" w14:textId="19B73E1E" w:rsidR="00E967D5" w:rsidRPr="00E967D5" w:rsidRDefault="00E967D5" w:rsidP="002E1E98">
      <w:pPr>
        <w:pStyle w:val="22"/>
        <w:ind w:firstLine="0"/>
        <w:rPr>
          <w:lang w:eastAsia="en-US"/>
        </w:rPr>
      </w:pPr>
      <w:r>
        <w:rPr>
          <w:lang w:eastAsia="en-US"/>
        </w:rPr>
        <w:t xml:space="preserve">Таблица 1 </w:t>
      </w:r>
      <w:r w:rsidR="002E1E98">
        <w:rPr>
          <w:lang w:eastAsia="en-US"/>
        </w:rPr>
        <w:t>–</w:t>
      </w:r>
      <w:r>
        <w:rPr>
          <w:lang w:eastAsia="en-US"/>
        </w:rPr>
        <w:t xml:space="preserve"> </w:t>
      </w:r>
      <w:r w:rsidR="002E1E98">
        <w:rPr>
          <w:lang w:eastAsia="en-US"/>
        </w:rPr>
        <w:t>Анализ конкурентов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40"/>
        <w:gridCol w:w="1895"/>
        <w:gridCol w:w="1717"/>
        <w:gridCol w:w="1854"/>
      </w:tblGrid>
      <w:tr w:rsidR="009D767A" w14:paraId="32079751" w14:textId="77777777" w:rsidTr="00053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B2F63" w14:textId="77777777" w:rsidR="009D767A" w:rsidRDefault="009D767A" w:rsidP="000533CB">
            <w:pPr>
              <w:pStyle w:val="33112"/>
            </w:pPr>
            <w:r>
              <w:t>Веб-сайт конкурента</w:t>
            </w:r>
          </w:p>
        </w:tc>
        <w:tc>
          <w:tcPr>
            <w:tcW w:w="0" w:type="auto"/>
            <w:vAlign w:val="center"/>
            <w:hideMark/>
          </w:tcPr>
          <w:p w14:paraId="0055AF2D" w14:textId="77777777" w:rsidR="009D767A" w:rsidRDefault="009D767A" w:rsidP="000533CB">
            <w:pPr>
              <w:pStyle w:val="33112"/>
            </w:pPr>
            <w:r>
              <w:t>psytests.org</w:t>
            </w:r>
          </w:p>
        </w:tc>
        <w:tc>
          <w:tcPr>
            <w:tcW w:w="0" w:type="auto"/>
            <w:vAlign w:val="center"/>
            <w:hideMark/>
          </w:tcPr>
          <w:p w14:paraId="722E0C63" w14:textId="77777777" w:rsidR="009D767A" w:rsidRDefault="009D767A" w:rsidP="000533CB">
            <w:pPr>
              <w:pStyle w:val="33112"/>
            </w:pPr>
            <w:r>
              <w:t>clinli.ru</w:t>
            </w:r>
          </w:p>
        </w:tc>
        <w:tc>
          <w:tcPr>
            <w:tcW w:w="0" w:type="auto"/>
            <w:vAlign w:val="center"/>
            <w:hideMark/>
          </w:tcPr>
          <w:p w14:paraId="6B9E3743" w14:textId="77777777" w:rsidR="009D767A" w:rsidRDefault="009D767A" w:rsidP="000533CB">
            <w:pPr>
              <w:pStyle w:val="33112"/>
            </w:pPr>
            <w:r>
              <w:t>labinfluences.ru</w:t>
            </w:r>
          </w:p>
        </w:tc>
        <w:tc>
          <w:tcPr>
            <w:tcW w:w="0" w:type="auto"/>
            <w:vAlign w:val="center"/>
            <w:hideMark/>
          </w:tcPr>
          <w:p w14:paraId="2FBAF2F6" w14:textId="77777777" w:rsidR="009D767A" w:rsidRDefault="009D767A" w:rsidP="000533CB">
            <w:pPr>
              <w:pStyle w:val="33112"/>
            </w:pPr>
            <w:r>
              <w:t>Создаваемый сайт</w:t>
            </w:r>
          </w:p>
        </w:tc>
      </w:tr>
      <w:tr w:rsidR="009D767A" w14:paraId="4765A1E7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D0FF" w14:textId="77777777" w:rsidR="009D767A" w:rsidRDefault="009D767A" w:rsidP="000533CB">
            <w:pPr>
              <w:pStyle w:val="342114"/>
            </w:pPr>
            <w:r>
              <w:t>Наличие описания</w:t>
            </w:r>
          </w:p>
        </w:tc>
        <w:tc>
          <w:tcPr>
            <w:tcW w:w="0" w:type="auto"/>
            <w:vAlign w:val="center"/>
            <w:hideMark/>
          </w:tcPr>
          <w:p w14:paraId="3312A6EC" w14:textId="77777777" w:rsidR="009D767A" w:rsidRDefault="009D767A" w:rsidP="000533CB">
            <w:pPr>
              <w:pStyle w:val="342114"/>
            </w:pPr>
            <w:r>
              <w:t>Только инструкция</w:t>
            </w:r>
          </w:p>
        </w:tc>
        <w:tc>
          <w:tcPr>
            <w:tcW w:w="0" w:type="auto"/>
            <w:vAlign w:val="center"/>
            <w:hideMark/>
          </w:tcPr>
          <w:p w14:paraId="6D9A6EDE" w14:textId="77777777" w:rsidR="009D767A" w:rsidRDefault="009D767A" w:rsidP="000533CB">
            <w:pPr>
              <w:pStyle w:val="342114"/>
            </w:pPr>
            <w:r>
              <w:t>Инструкция и описание</w:t>
            </w:r>
          </w:p>
        </w:tc>
        <w:tc>
          <w:tcPr>
            <w:tcW w:w="0" w:type="auto"/>
            <w:vAlign w:val="center"/>
            <w:hideMark/>
          </w:tcPr>
          <w:p w14:paraId="589C3142" w14:textId="77777777" w:rsidR="009D767A" w:rsidRDefault="009D767A" w:rsidP="000533CB">
            <w:pPr>
              <w:pStyle w:val="342114"/>
            </w:pPr>
            <w:r>
              <w:t>Инструкция и описание</w:t>
            </w:r>
          </w:p>
        </w:tc>
        <w:tc>
          <w:tcPr>
            <w:tcW w:w="0" w:type="auto"/>
            <w:vAlign w:val="center"/>
            <w:hideMark/>
          </w:tcPr>
          <w:p w14:paraId="7B1A9F7E" w14:textId="77777777" w:rsidR="009D767A" w:rsidRDefault="009D767A" w:rsidP="000533CB">
            <w:pPr>
              <w:pStyle w:val="342114"/>
            </w:pPr>
            <w:r>
              <w:t>Планируется инструкция и описание</w:t>
            </w:r>
          </w:p>
        </w:tc>
      </w:tr>
      <w:tr w:rsidR="009D767A" w14:paraId="03270425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01F2" w14:textId="77777777" w:rsidR="009D767A" w:rsidRDefault="009D767A" w:rsidP="000533CB">
            <w:pPr>
              <w:pStyle w:val="342114"/>
            </w:pPr>
            <w:r>
              <w:t>Персональные данные</w:t>
            </w:r>
          </w:p>
        </w:tc>
        <w:tc>
          <w:tcPr>
            <w:tcW w:w="0" w:type="auto"/>
            <w:vAlign w:val="center"/>
            <w:hideMark/>
          </w:tcPr>
          <w:p w14:paraId="3EB47163" w14:textId="77777777" w:rsidR="009D767A" w:rsidRDefault="009D767A" w:rsidP="000533CB">
            <w:pPr>
              <w:pStyle w:val="342114"/>
            </w:pPr>
            <w:r>
              <w:t>Пол</w:t>
            </w:r>
          </w:p>
        </w:tc>
        <w:tc>
          <w:tcPr>
            <w:tcW w:w="0" w:type="auto"/>
            <w:vAlign w:val="center"/>
            <w:hideMark/>
          </w:tcPr>
          <w:p w14:paraId="2B6EBFF4" w14:textId="77777777" w:rsidR="009D767A" w:rsidRDefault="009D767A" w:rsidP="000533CB">
            <w:pPr>
              <w:pStyle w:val="342114"/>
            </w:pPr>
            <w:r>
              <w:t>Пол</w:t>
            </w:r>
          </w:p>
        </w:tc>
        <w:tc>
          <w:tcPr>
            <w:tcW w:w="0" w:type="auto"/>
            <w:vAlign w:val="center"/>
            <w:hideMark/>
          </w:tcPr>
          <w:p w14:paraId="52C6B713" w14:textId="77777777" w:rsidR="009D767A" w:rsidRDefault="009D767A" w:rsidP="000533CB">
            <w:pPr>
              <w:pStyle w:val="342114"/>
            </w:pPr>
            <w:r>
              <w:t>Пол, электронная почта</w:t>
            </w:r>
          </w:p>
        </w:tc>
        <w:tc>
          <w:tcPr>
            <w:tcW w:w="0" w:type="auto"/>
            <w:vAlign w:val="center"/>
            <w:hideMark/>
          </w:tcPr>
          <w:p w14:paraId="2C6A4006" w14:textId="77777777" w:rsidR="009D767A" w:rsidRDefault="009D767A" w:rsidP="000533CB">
            <w:pPr>
              <w:pStyle w:val="342114"/>
            </w:pPr>
            <w:r>
              <w:t>Пол, возраст, электронная почта</w:t>
            </w:r>
          </w:p>
        </w:tc>
      </w:tr>
      <w:tr w:rsidR="009D767A" w14:paraId="15749DBF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AA61" w14:textId="77777777" w:rsidR="009D767A" w:rsidRDefault="009D767A" w:rsidP="000533CB">
            <w:pPr>
              <w:pStyle w:val="342114"/>
            </w:pPr>
            <w:r>
              <w:t>Шкала прогресса</w:t>
            </w:r>
          </w:p>
        </w:tc>
        <w:tc>
          <w:tcPr>
            <w:tcW w:w="0" w:type="auto"/>
            <w:vAlign w:val="center"/>
            <w:hideMark/>
          </w:tcPr>
          <w:p w14:paraId="685301C9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37875D8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F4DB75C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38020BB" w14:textId="77777777" w:rsidR="009D767A" w:rsidRDefault="009D767A" w:rsidP="000533CB">
            <w:pPr>
              <w:pStyle w:val="342114"/>
            </w:pPr>
            <w:r>
              <w:t>Да</w:t>
            </w:r>
          </w:p>
        </w:tc>
      </w:tr>
      <w:tr w:rsidR="009D767A" w14:paraId="2EB4E346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6CF2" w14:textId="77777777" w:rsidR="009D767A" w:rsidRDefault="009D767A" w:rsidP="000533CB">
            <w:pPr>
              <w:pStyle w:val="342114"/>
            </w:pPr>
            <w:r>
              <w:lastRenderedPageBreak/>
              <w:t>Количество вопросов</w:t>
            </w:r>
          </w:p>
        </w:tc>
        <w:tc>
          <w:tcPr>
            <w:tcW w:w="0" w:type="auto"/>
            <w:vAlign w:val="center"/>
            <w:hideMark/>
          </w:tcPr>
          <w:p w14:paraId="31646179" w14:textId="77777777" w:rsidR="009D767A" w:rsidRDefault="009D767A" w:rsidP="000533CB">
            <w:pPr>
              <w:pStyle w:val="342114"/>
            </w:pPr>
            <w:r>
              <w:t>1 на странице</w:t>
            </w:r>
          </w:p>
        </w:tc>
        <w:tc>
          <w:tcPr>
            <w:tcW w:w="0" w:type="auto"/>
            <w:vAlign w:val="center"/>
            <w:hideMark/>
          </w:tcPr>
          <w:p w14:paraId="72FC2576" w14:textId="77777777" w:rsidR="009D767A" w:rsidRDefault="009D767A" w:rsidP="000533CB">
            <w:pPr>
              <w:pStyle w:val="342114"/>
            </w:pPr>
            <w:r>
              <w:t>1 на странице</w:t>
            </w:r>
          </w:p>
        </w:tc>
        <w:tc>
          <w:tcPr>
            <w:tcW w:w="0" w:type="auto"/>
            <w:vAlign w:val="center"/>
            <w:hideMark/>
          </w:tcPr>
          <w:p w14:paraId="4E361D26" w14:textId="77777777" w:rsidR="009D767A" w:rsidRDefault="009D767A" w:rsidP="000533CB">
            <w:pPr>
              <w:pStyle w:val="342114"/>
            </w:pPr>
            <w:r>
              <w:t>566 на странице</w:t>
            </w:r>
          </w:p>
        </w:tc>
        <w:tc>
          <w:tcPr>
            <w:tcW w:w="0" w:type="auto"/>
            <w:vAlign w:val="center"/>
            <w:hideMark/>
          </w:tcPr>
          <w:p w14:paraId="0D090942" w14:textId="77777777" w:rsidR="009D767A" w:rsidRDefault="009D767A" w:rsidP="000533CB">
            <w:pPr>
              <w:pStyle w:val="342114"/>
            </w:pPr>
            <w:r>
              <w:t>10 на странице</w:t>
            </w:r>
          </w:p>
        </w:tc>
      </w:tr>
      <w:tr w:rsidR="009D767A" w14:paraId="55858785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B40B" w14:textId="77777777" w:rsidR="009D767A" w:rsidRDefault="009D767A" w:rsidP="000533CB">
            <w:pPr>
              <w:pStyle w:val="342114"/>
            </w:pPr>
            <w:r>
              <w:t>Результирующий график</w:t>
            </w:r>
          </w:p>
        </w:tc>
        <w:tc>
          <w:tcPr>
            <w:tcW w:w="0" w:type="auto"/>
            <w:vAlign w:val="center"/>
            <w:hideMark/>
          </w:tcPr>
          <w:p w14:paraId="7A2AEC00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BACAC51" w14:textId="77777777" w:rsidR="009D767A" w:rsidRDefault="009D767A" w:rsidP="000533CB">
            <w:pPr>
              <w:pStyle w:val="342114"/>
            </w:pPr>
            <w:r>
              <w:t>Нет (только платно)</w:t>
            </w:r>
          </w:p>
        </w:tc>
        <w:tc>
          <w:tcPr>
            <w:tcW w:w="0" w:type="auto"/>
            <w:vAlign w:val="center"/>
            <w:hideMark/>
          </w:tcPr>
          <w:p w14:paraId="0A5B840F" w14:textId="77777777" w:rsidR="009D767A" w:rsidRDefault="009D767A" w:rsidP="000533CB">
            <w:pPr>
              <w:pStyle w:val="342114"/>
            </w:pPr>
            <w:r>
              <w:t>Нет (только платно)</w:t>
            </w:r>
          </w:p>
        </w:tc>
        <w:tc>
          <w:tcPr>
            <w:tcW w:w="0" w:type="auto"/>
            <w:vAlign w:val="center"/>
            <w:hideMark/>
          </w:tcPr>
          <w:p w14:paraId="73E5E4C0" w14:textId="77777777" w:rsidR="009D767A" w:rsidRDefault="009D767A" w:rsidP="000533CB">
            <w:pPr>
              <w:pStyle w:val="342114"/>
            </w:pPr>
            <w:r>
              <w:t>Да</w:t>
            </w:r>
          </w:p>
        </w:tc>
      </w:tr>
      <w:tr w:rsidR="009D767A" w14:paraId="0134ADCE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D733" w14:textId="77777777" w:rsidR="009D767A" w:rsidRDefault="009D767A" w:rsidP="000533CB">
            <w:pPr>
              <w:pStyle w:val="342114"/>
            </w:pPr>
            <w:r>
              <w:t>Интерпретация результатов</w:t>
            </w:r>
          </w:p>
        </w:tc>
        <w:tc>
          <w:tcPr>
            <w:tcW w:w="0" w:type="auto"/>
            <w:vAlign w:val="center"/>
            <w:hideMark/>
          </w:tcPr>
          <w:p w14:paraId="47C8B038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91D355F" w14:textId="77777777" w:rsidR="009D767A" w:rsidRDefault="009D767A" w:rsidP="000533CB">
            <w:pPr>
              <w:pStyle w:val="342114"/>
            </w:pPr>
            <w:r>
              <w:t>Краткая (платно расширенная)</w:t>
            </w:r>
          </w:p>
        </w:tc>
        <w:tc>
          <w:tcPr>
            <w:tcW w:w="0" w:type="auto"/>
            <w:vAlign w:val="center"/>
            <w:hideMark/>
          </w:tcPr>
          <w:p w14:paraId="70958654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334F386E" w14:textId="77777777" w:rsidR="009D767A" w:rsidRDefault="009D767A" w:rsidP="000533CB">
            <w:pPr>
              <w:pStyle w:val="342114"/>
            </w:pPr>
            <w:r>
              <w:t>Нет</w:t>
            </w:r>
          </w:p>
        </w:tc>
      </w:tr>
      <w:tr w:rsidR="009D767A" w14:paraId="374B804A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6325" w14:textId="77777777" w:rsidR="009D767A" w:rsidRDefault="009D767A" w:rsidP="000533CB">
            <w:pPr>
              <w:pStyle w:val="342114"/>
            </w:pPr>
            <w:r>
              <w:t>Доп. действия для перехода</w:t>
            </w:r>
          </w:p>
        </w:tc>
        <w:tc>
          <w:tcPr>
            <w:tcW w:w="0" w:type="auto"/>
            <w:vAlign w:val="center"/>
            <w:hideMark/>
          </w:tcPr>
          <w:p w14:paraId="59745BD5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5FF3D411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81B7A47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12EB110" w14:textId="77777777" w:rsidR="009D767A" w:rsidRDefault="009D767A" w:rsidP="000533CB">
            <w:pPr>
              <w:pStyle w:val="342114"/>
            </w:pPr>
            <w:r>
              <w:t>Да</w:t>
            </w:r>
          </w:p>
        </w:tc>
      </w:tr>
      <w:tr w:rsidR="009D767A" w14:paraId="46DE9B25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69AD" w14:textId="77777777" w:rsidR="009D767A" w:rsidRDefault="009D767A" w:rsidP="000533CB">
            <w:pPr>
              <w:pStyle w:val="342114"/>
            </w:pPr>
            <w:r>
              <w:t>Возможность пропуска</w:t>
            </w:r>
          </w:p>
        </w:tc>
        <w:tc>
          <w:tcPr>
            <w:tcW w:w="0" w:type="auto"/>
            <w:vAlign w:val="center"/>
            <w:hideMark/>
          </w:tcPr>
          <w:p w14:paraId="2734070A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1FEC169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54E8427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030B00C" w14:textId="77777777" w:rsidR="009D767A" w:rsidRDefault="009D767A" w:rsidP="000533CB">
            <w:pPr>
              <w:pStyle w:val="342114"/>
            </w:pPr>
            <w:r>
              <w:t>Нет</w:t>
            </w:r>
          </w:p>
        </w:tc>
      </w:tr>
      <w:tr w:rsidR="009D767A" w14:paraId="5971AD6B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ABA9" w14:textId="77777777" w:rsidR="009D767A" w:rsidRDefault="009D767A" w:rsidP="000533CB">
            <w:pPr>
              <w:pStyle w:val="342114"/>
            </w:pPr>
            <w:r>
              <w:t>Печать графика</w:t>
            </w:r>
          </w:p>
        </w:tc>
        <w:tc>
          <w:tcPr>
            <w:tcW w:w="0" w:type="auto"/>
            <w:vAlign w:val="center"/>
            <w:hideMark/>
          </w:tcPr>
          <w:p w14:paraId="4CB06EB3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793AFFB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7D2F9B0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3C1B60C" w14:textId="77777777" w:rsidR="009D767A" w:rsidRDefault="009D767A" w:rsidP="000533CB">
            <w:pPr>
              <w:pStyle w:val="342114"/>
            </w:pPr>
            <w:r>
              <w:t>Да</w:t>
            </w:r>
          </w:p>
        </w:tc>
      </w:tr>
      <w:tr w:rsidR="009D767A" w14:paraId="32C62C5E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D183" w14:textId="77777777" w:rsidR="009D767A" w:rsidRDefault="009D767A" w:rsidP="000533CB">
            <w:pPr>
              <w:pStyle w:val="342114"/>
            </w:pPr>
            <w:r>
              <w:t>Потеря результатов при обновлении</w:t>
            </w:r>
          </w:p>
        </w:tc>
        <w:tc>
          <w:tcPr>
            <w:tcW w:w="0" w:type="auto"/>
            <w:vAlign w:val="center"/>
            <w:hideMark/>
          </w:tcPr>
          <w:p w14:paraId="7B708127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2617AB08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509211A" w14:textId="77777777" w:rsidR="009D767A" w:rsidRDefault="009D767A" w:rsidP="000533CB">
            <w:pPr>
              <w:pStyle w:val="342114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A47E26B" w14:textId="77777777" w:rsidR="009D767A" w:rsidRDefault="009D767A" w:rsidP="000533CB">
            <w:pPr>
              <w:pStyle w:val="342114"/>
            </w:pPr>
            <w:r>
              <w:t>Нет</w:t>
            </w:r>
          </w:p>
        </w:tc>
      </w:tr>
      <w:tr w:rsidR="009D767A" w14:paraId="55E02553" w14:textId="77777777" w:rsidTr="00053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D19C" w14:textId="77777777" w:rsidR="009D767A" w:rsidRDefault="009D767A" w:rsidP="000533CB">
            <w:pPr>
              <w:pStyle w:val="342114"/>
            </w:pPr>
            <w:r>
              <w:t>Завершение теста заранее</w:t>
            </w:r>
          </w:p>
        </w:tc>
        <w:tc>
          <w:tcPr>
            <w:tcW w:w="0" w:type="auto"/>
            <w:vAlign w:val="center"/>
            <w:hideMark/>
          </w:tcPr>
          <w:p w14:paraId="6F96481A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3590627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394DF7FC" w14:textId="77777777" w:rsidR="009D767A" w:rsidRDefault="009D767A" w:rsidP="000533CB">
            <w:pPr>
              <w:pStyle w:val="342114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F2F5516" w14:textId="77777777" w:rsidR="009D767A" w:rsidRDefault="009D767A" w:rsidP="000533CB">
            <w:pPr>
              <w:pStyle w:val="342114"/>
            </w:pPr>
            <w:r>
              <w:t>Нет</w:t>
            </w:r>
          </w:p>
        </w:tc>
      </w:tr>
    </w:tbl>
    <w:p w14:paraId="3D678B31" w14:textId="77777777" w:rsidR="006215C9" w:rsidRDefault="006215C9" w:rsidP="006215C9">
      <w:pPr>
        <w:pStyle w:val="22"/>
        <w:ind w:firstLine="0"/>
        <w:rPr>
          <w:rStyle w:val="af5"/>
        </w:rPr>
      </w:pPr>
    </w:p>
    <w:p w14:paraId="19EF2D05" w14:textId="1B7A2D94" w:rsidR="006215C9" w:rsidRPr="00D45D13" w:rsidRDefault="009D767A" w:rsidP="006215C9">
      <w:pPr>
        <w:pStyle w:val="22"/>
        <w:ind w:firstLine="352"/>
      </w:pPr>
      <w:r>
        <w:rPr>
          <w:rStyle w:val="af5"/>
        </w:rPr>
        <w:t>Вывод:</w:t>
      </w:r>
      <w:r>
        <w:br/>
      </w:r>
      <w:r w:rsidRPr="006215C9">
        <w:t>Наш проект отличается наличием прогресса, удобством ввода данных с</w:t>
      </w:r>
      <w:r w:rsidR="006215C9" w:rsidRPr="006215C9">
        <w:t xml:space="preserve"> </w:t>
      </w:r>
      <w:r w:rsidRPr="006215C9">
        <w:t>дополнительной информацией, возможностью печати результатов и надежным сохранением данных без их потери при обновлении страницы. Это улучшает пользовательский опыт и обеспечивает большую надежность.</w:t>
      </w:r>
    </w:p>
    <w:p w14:paraId="1304D691" w14:textId="6865AC57" w:rsidR="009D767A" w:rsidRDefault="009D767A" w:rsidP="0078390E">
      <w:pPr>
        <w:pStyle w:val="22"/>
      </w:pPr>
      <w:r>
        <w:t xml:space="preserve"> Таблица</w:t>
      </w:r>
      <w:r w:rsidR="006215C9">
        <w:t xml:space="preserve"> </w:t>
      </w:r>
      <w:r>
        <w:t xml:space="preserve">конкурентов </w:t>
      </w:r>
      <w:r w:rsidR="006215C9">
        <w:t>находится по ссылке</w:t>
      </w:r>
      <w:r w:rsidR="006215C9" w:rsidRPr="006215C9">
        <w:t xml:space="preserve">: </w:t>
      </w:r>
      <w:hyperlink r:id="rId10" w:anchor="gid=0" w:history="1">
        <w:r w:rsidR="001449C7" w:rsidRPr="00B35329">
          <w:rPr>
            <w:rStyle w:val="af4"/>
          </w:rPr>
          <w:t>https://docs.google.com/spreadsheets/d/1A1UMxXQYiKuc4ItR-kyQbNXbA-FCtU9v28oFc2rBJdg/edit?gid=0#gid=0</w:t>
        </w:r>
      </w:hyperlink>
    </w:p>
    <w:p w14:paraId="53BCDD61" w14:textId="77777777" w:rsidR="001449C7" w:rsidRDefault="001449C7" w:rsidP="0078390E">
      <w:pPr>
        <w:pStyle w:val="22"/>
      </w:pPr>
    </w:p>
    <w:p w14:paraId="0652F319" w14:textId="434EB49A" w:rsidR="009D767A" w:rsidRDefault="00B531E9" w:rsidP="00B531E9">
      <w:pPr>
        <w:pStyle w:val="13"/>
        <w:ind w:left="0"/>
      </w:pPr>
      <w:bookmarkStart w:id="23" w:name="_Toc199204724"/>
      <w:r>
        <w:t>Обзор архитектуры программного продукта</w:t>
      </w:r>
      <w:bookmarkEnd w:id="23"/>
    </w:p>
    <w:p w14:paraId="302F1C67" w14:textId="77777777" w:rsidR="009D767A" w:rsidRDefault="009D767A" w:rsidP="00984B04">
      <w:pPr>
        <w:pStyle w:val="22"/>
        <w:ind w:firstLine="0"/>
      </w:pPr>
      <w:r>
        <w:rPr>
          <w:rStyle w:val="af5"/>
        </w:rPr>
        <w:t>Архитектура:</w:t>
      </w:r>
    </w:p>
    <w:p w14:paraId="1A615CC2" w14:textId="77777777" w:rsidR="009D767A" w:rsidRDefault="009D767A" w:rsidP="00984B04">
      <w:pPr>
        <w:pStyle w:val="22"/>
        <w:ind w:firstLine="0"/>
      </w:pPr>
      <w:r>
        <w:rPr>
          <w:rStyle w:val="af5"/>
        </w:rPr>
        <w:t>Frontend (React + TypeScript + Vite):</w:t>
      </w:r>
    </w:p>
    <w:p w14:paraId="243040F1" w14:textId="77777777" w:rsidR="009D767A" w:rsidRDefault="009D767A" w:rsidP="00984B04">
      <w:pPr>
        <w:pStyle w:val="53"/>
      </w:pPr>
      <w:r>
        <w:t>Макеты: по Figma</w:t>
      </w:r>
    </w:p>
    <w:p w14:paraId="6A381572" w14:textId="77777777" w:rsidR="009D767A" w:rsidRDefault="009D767A" w:rsidP="00984B04">
      <w:pPr>
        <w:pStyle w:val="53"/>
      </w:pPr>
      <w:r>
        <w:t>Регистрация, прохождение теста, график результата</w:t>
      </w:r>
    </w:p>
    <w:p w14:paraId="049BA397" w14:textId="77777777" w:rsidR="009D767A" w:rsidRDefault="009D767A" w:rsidP="00984B04">
      <w:pPr>
        <w:pStyle w:val="53"/>
      </w:pPr>
      <w:r>
        <w:t>Axios для общения с API</w:t>
      </w:r>
    </w:p>
    <w:p w14:paraId="61DF7DEB" w14:textId="77777777" w:rsidR="009D767A" w:rsidRDefault="009D767A" w:rsidP="00984B04">
      <w:pPr>
        <w:pStyle w:val="22"/>
        <w:ind w:firstLine="0"/>
      </w:pPr>
      <w:r>
        <w:rPr>
          <w:rStyle w:val="af5"/>
        </w:rPr>
        <w:lastRenderedPageBreak/>
        <w:t>Backend (Django + Pandas + Matplotlib):</w:t>
      </w:r>
    </w:p>
    <w:p w14:paraId="55EE84B3" w14:textId="77777777" w:rsidR="009D767A" w:rsidRDefault="009D767A" w:rsidP="00984B04">
      <w:pPr>
        <w:pStyle w:val="53"/>
      </w:pPr>
      <w:r>
        <w:t>Обработка данных, генерация графиков</w:t>
      </w:r>
    </w:p>
    <w:p w14:paraId="3A65A92F" w14:textId="77777777" w:rsidR="009D767A" w:rsidRDefault="009D767A" w:rsidP="00984B04">
      <w:pPr>
        <w:pStyle w:val="53"/>
      </w:pPr>
      <w:r>
        <w:t>API (регистрация, статус, продолжение)</w:t>
      </w:r>
    </w:p>
    <w:p w14:paraId="691847F7" w14:textId="77777777" w:rsidR="009D767A" w:rsidRDefault="009D767A" w:rsidP="00984B04">
      <w:pPr>
        <w:pStyle w:val="53"/>
      </w:pPr>
      <w:r>
        <w:t>База: PostgreSQL</w:t>
      </w:r>
    </w:p>
    <w:p w14:paraId="638DAB0A" w14:textId="77777777" w:rsidR="009D767A" w:rsidRDefault="009D767A" w:rsidP="00984B04">
      <w:pPr>
        <w:pStyle w:val="22"/>
        <w:ind w:firstLine="0"/>
      </w:pPr>
      <w:r>
        <w:rPr>
          <w:rStyle w:val="af5"/>
        </w:rPr>
        <w:t>Взаимодействие:</w:t>
      </w:r>
    </w:p>
    <w:p w14:paraId="4CE79671" w14:textId="77777777" w:rsidR="009D767A" w:rsidRDefault="009D767A" w:rsidP="00984B04">
      <w:pPr>
        <w:pStyle w:val="53"/>
      </w:pPr>
      <w:r>
        <w:t>Пользователь вводит данные → отправка через Axios</w:t>
      </w:r>
    </w:p>
    <w:p w14:paraId="6B8357E5" w14:textId="77777777" w:rsidR="009D767A" w:rsidRDefault="009D767A" w:rsidP="00984B04">
      <w:pPr>
        <w:pStyle w:val="53"/>
      </w:pPr>
      <w:r>
        <w:t>Backend сохраняет данные в PostgreSQL</w:t>
      </w:r>
    </w:p>
    <w:p w14:paraId="28CFED25" w14:textId="77777777" w:rsidR="009D767A" w:rsidRDefault="009D767A" w:rsidP="00984B04">
      <w:pPr>
        <w:pStyle w:val="53"/>
      </w:pPr>
      <w:r>
        <w:t>После прохождения теста генерируется график → передаётся на фронт</w:t>
      </w:r>
    </w:p>
    <w:p w14:paraId="4BC96F25" w14:textId="77777777" w:rsidR="009D767A" w:rsidRDefault="009D767A" w:rsidP="00984B04">
      <w:pPr>
        <w:pStyle w:val="53"/>
      </w:pPr>
      <w:r>
        <w:t>Пользователь видит результат</w:t>
      </w:r>
    </w:p>
    <w:p w14:paraId="09B9BBF5" w14:textId="77777777" w:rsidR="009D767A" w:rsidRDefault="009D767A" w:rsidP="00984B04">
      <w:pPr>
        <w:pStyle w:val="22"/>
        <w:ind w:firstLine="0"/>
      </w:pPr>
      <w:r>
        <w:rPr>
          <w:rStyle w:val="af5"/>
        </w:rPr>
        <w:t>Обоснование выбора:</w:t>
      </w:r>
    </w:p>
    <w:p w14:paraId="356C4D7E" w14:textId="77777777" w:rsidR="009D767A" w:rsidRDefault="009D767A" w:rsidP="00984B04">
      <w:pPr>
        <w:pStyle w:val="53"/>
      </w:pPr>
      <w:r>
        <w:rPr>
          <w:rStyle w:val="af5"/>
        </w:rPr>
        <w:t>Django</w:t>
      </w:r>
      <w:r>
        <w:t>: мощный, безопасный, встроенная админка</w:t>
      </w:r>
    </w:p>
    <w:p w14:paraId="16E5AA0D" w14:textId="77777777" w:rsidR="009D767A" w:rsidRDefault="009D767A" w:rsidP="00984B04">
      <w:pPr>
        <w:pStyle w:val="53"/>
      </w:pPr>
      <w:r>
        <w:rPr>
          <w:rStyle w:val="af5"/>
        </w:rPr>
        <w:t>Pandas/Matplotlib</w:t>
      </w:r>
      <w:r>
        <w:t>: удобно строить графики</w:t>
      </w:r>
    </w:p>
    <w:p w14:paraId="03B96EF2" w14:textId="77777777" w:rsidR="009D767A" w:rsidRDefault="009D767A" w:rsidP="00984B04">
      <w:pPr>
        <w:pStyle w:val="53"/>
      </w:pPr>
      <w:r>
        <w:rPr>
          <w:rStyle w:val="af5"/>
        </w:rPr>
        <w:t>PostgreSQL</w:t>
      </w:r>
      <w:r>
        <w:t>: ACID-согласованность, хранение JSONB</w:t>
      </w:r>
    </w:p>
    <w:p w14:paraId="7BE1F28E" w14:textId="77777777" w:rsidR="009D767A" w:rsidRDefault="009D767A" w:rsidP="00984B04">
      <w:pPr>
        <w:pStyle w:val="53"/>
      </w:pPr>
      <w:r>
        <w:rPr>
          <w:rStyle w:val="af5"/>
        </w:rPr>
        <w:t>React + Vite + TypeScript</w:t>
      </w:r>
      <w:r>
        <w:t>: современно, быстро, удобно типизировать</w:t>
      </w:r>
    </w:p>
    <w:p w14:paraId="6131A7A8" w14:textId="77777777" w:rsidR="00D66F3A" w:rsidRDefault="00D66F3A" w:rsidP="00D66F3A">
      <w:pPr>
        <w:pStyle w:val="53"/>
        <w:numPr>
          <w:ilvl w:val="0"/>
          <w:numId w:val="0"/>
        </w:numPr>
        <w:rPr>
          <w:rStyle w:val="af5"/>
        </w:rPr>
      </w:pPr>
    </w:p>
    <w:p w14:paraId="32C134CA" w14:textId="341C987E" w:rsidR="00D66F3A" w:rsidRPr="00D66F3A" w:rsidRDefault="00D66F3A" w:rsidP="00D66F3A">
      <w:pPr>
        <w:pStyle w:val="13"/>
        <w:ind w:left="0"/>
        <w:rPr>
          <w:b w:val="0"/>
          <w:bCs/>
        </w:rPr>
      </w:pPr>
      <w:bookmarkStart w:id="24" w:name="_Toc199204725"/>
      <w:r w:rsidRPr="00D66F3A">
        <w:rPr>
          <w:rStyle w:val="af5"/>
          <w:b/>
          <w:bCs w:val="0"/>
        </w:rPr>
        <w:t>Методология разработки, процесс и промежуточные тесты</w:t>
      </w:r>
      <w:bookmarkEnd w:id="24"/>
    </w:p>
    <w:p w14:paraId="5A2E65EB" w14:textId="77777777" w:rsidR="009D767A" w:rsidRDefault="009D767A" w:rsidP="004F7AAE">
      <w:pPr>
        <w:pStyle w:val="22"/>
        <w:ind w:firstLine="0"/>
      </w:pPr>
      <w:r>
        <w:rPr>
          <w:rStyle w:val="af5"/>
        </w:rPr>
        <w:t>Выбранная методология:</w:t>
      </w:r>
    </w:p>
    <w:p w14:paraId="4108C5A8" w14:textId="77777777" w:rsidR="009D767A" w:rsidRDefault="009D767A" w:rsidP="004F7AAE">
      <w:pPr>
        <w:pStyle w:val="22"/>
        <w:ind w:firstLine="0"/>
      </w:pPr>
      <w:r>
        <w:rPr>
          <w:rStyle w:val="af5"/>
        </w:rPr>
        <w:t>Scrum (адаптированный под учебный процесс):</w:t>
      </w:r>
    </w:p>
    <w:p w14:paraId="08939D58" w14:textId="2D430490" w:rsidR="009D767A" w:rsidRDefault="009D767A" w:rsidP="004F7AAE">
      <w:pPr>
        <w:pStyle w:val="22"/>
      </w:pPr>
      <w:r>
        <w:t>Разработка велась итерациями (спринтами) продолжительностью ~2 недели</w:t>
      </w:r>
      <w:r w:rsidR="004F7AAE">
        <w:t>.</w:t>
      </w:r>
    </w:p>
    <w:p w14:paraId="2207EE3F" w14:textId="77777777" w:rsidR="009D767A" w:rsidRDefault="009D767A" w:rsidP="004F7AAE">
      <w:pPr>
        <w:pStyle w:val="22"/>
      </w:pPr>
      <w:r>
        <w:t>В рамках каждого спринта происходили:</w:t>
      </w:r>
    </w:p>
    <w:p w14:paraId="254B9FFC" w14:textId="77777777" w:rsidR="009D767A" w:rsidRDefault="009D767A" w:rsidP="004F7AAE">
      <w:pPr>
        <w:pStyle w:val="53"/>
      </w:pPr>
      <w:r>
        <w:t>Обсуждение текущих задач</w:t>
      </w:r>
    </w:p>
    <w:p w14:paraId="614549C1" w14:textId="77777777" w:rsidR="009D767A" w:rsidRDefault="009D767A" w:rsidP="004F7AAE">
      <w:pPr>
        <w:pStyle w:val="53"/>
      </w:pPr>
      <w:r>
        <w:t>Постановка новых целей</w:t>
      </w:r>
    </w:p>
    <w:p w14:paraId="3A2B6EB2" w14:textId="77777777" w:rsidR="009D767A" w:rsidRDefault="009D767A" w:rsidP="004F7AAE">
      <w:pPr>
        <w:pStyle w:val="53"/>
      </w:pPr>
      <w:r>
        <w:t>Ретроспектива проделанной работы</w:t>
      </w:r>
    </w:p>
    <w:p w14:paraId="2F4266A0" w14:textId="77777777" w:rsidR="009D767A" w:rsidRDefault="009D767A" w:rsidP="00EE3D29">
      <w:pPr>
        <w:pStyle w:val="22"/>
        <w:ind w:firstLine="0"/>
      </w:pPr>
      <w:r>
        <w:rPr>
          <w:rStyle w:val="af5"/>
        </w:rPr>
        <w:t>Организация процесса:</w:t>
      </w:r>
    </w:p>
    <w:p w14:paraId="2167D84D" w14:textId="77777777" w:rsidR="009D767A" w:rsidRDefault="009D767A" w:rsidP="00EE3D29">
      <w:pPr>
        <w:pStyle w:val="22"/>
        <w:ind w:firstLine="357"/>
      </w:pPr>
      <w:r>
        <w:rPr>
          <w:rStyle w:val="af5"/>
        </w:rPr>
        <w:t>Коммуникация:</w:t>
      </w:r>
    </w:p>
    <w:p w14:paraId="27E1C316" w14:textId="77777777" w:rsidR="009D767A" w:rsidRDefault="009D767A" w:rsidP="00EE3D29">
      <w:pPr>
        <w:pStyle w:val="53"/>
      </w:pPr>
      <w:r>
        <w:t>Еженедельные обсуждения задач в чате</w:t>
      </w:r>
    </w:p>
    <w:p w14:paraId="1B05F6EA" w14:textId="77777777" w:rsidR="009D767A" w:rsidRDefault="009D767A" w:rsidP="00EE3D29">
      <w:pPr>
        <w:pStyle w:val="53"/>
      </w:pPr>
      <w:r>
        <w:t>Групповые синки (встречи) каждые две недели</w:t>
      </w:r>
    </w:p>
    <w:p w14:paraId="4EDE3344" w14:textId="77777777" w:rsidR="009D767A" w:rsidRDefault="009D767A" w:rsidP="00EE3D29">
      <w:pPr>
        <w:pStyle w:val="53"/>
      </w:pPr>
      <w:r>
        <w:t>Оперативные уточнения между фронтом и бэком (Аделя и Влад)</w:t>
      </w:r>
    </w:p>
    <w:p w14:paraId="3D61A3C0" w14:textId="77777777" w:rsidR="009D767A" w:rsidRDefault="009D767A" w:rsidP="001557F3">
      <w:pPr>
        <w:pStyle w:val="22"/>
        <w:ind w:firstLine="357"/>
      </w:pPr>
      <w:r>
        <w:rPr>
          <w:rStyle w:val="af5"/>
        </w:rPr>
        <w:lastRenderedPageBreak/>
        <w:t>Трекинг задач:</w:t>
      </w:r>
    </w:p>
    <w:p w14:paraId="65D3D3BD" w14:textId="77777777" w:rsidR="009D767A" w:rsidRDefault="009D767A" w:rsidP="001557F3">
      <w:pPr>
        <w:pStyle w:val="53"/>
      </w:pPr>
      <w:r>
        <w:t xml:space="preserve">Ведение задач и прогресса в </w:t>
      </w:r>
      <w:r w:rsidRPr="00DB4077">
        <w:rPr>
          <w:rStyle w:val="af5"/>
          <w:b w:val="0"/>
          <w:bCs w:val="0"/>
        </w:rPr>
        <w:t>Jira</w:t>
      </w:r>
    </w:p>
    <w:p w14:paraId="0A6EF572" w14:textId="17442BE0" w:rsidR="009D767A" w:rsidRDefault="009D767A" w:rsidP="001557F3">
      <w:pPr>
        <w:pStyle w:val="53"/>
      </w:pPr>
      <w:r>
        <w:t>Тимлид (Ирина) регулярно обновляла статусы, добавляла комментарии, проверяла закрытие</w:t>
      </w:r>
      <w:r w:rsidR="00D66445">
        <w:t xml:space="preserve"> задачек</w:t>
      </w:r>
    </w:p>
    <w:p w14:paraId="5DCACC96" w14:textId="77777777" w:rsidR="009D767A" w:rsidRDefault="009D767A" w:rsidP="00985237">
      <w:pPr>
        <w:pStyle w:val="22"/>
        <w:ind w:firstLine="0"/>
      </w:pPr>
      <w:r>
        <w:rPr>
          <w:rStyle w:val="af5"/>
        </w:rPr>
        <w:t>Тестирование:</w:t>
      </w:r>
    </w:p>
    <w:p w14:paraId="48177CD8" w14:textId="77777777" w:rsidR="009D767A" w:rsidRDefault="009D767A" w:rsidP="00985237">
      <w:pPr>
        <w:pStyle w:val="22"/>
        <w:ind w:firstLine="0"/>
        <w:rPr>
          <w:rStyle w:val="af5"/>
        </w:rPr>
      </w:pPr>
      <w:r>
        <w:rPr>
          <w:rStyle w:val="af5"/>
        </w:rPr>
        <w:t>Промежуточные тесты проводились на каждом этапе разработки:</w:t>
      </w:r>
    </w:p>
    <w:p w14:paraId="425B0448" w14:textId="3C233DDD" w:rsidR="007B2E15" w:rsidRPr="007B2E15" w:rsidRDefault="007B2E15" w:rsidP="00985237">
      <w:pPr>
        <w:pStyle w:val="22"/>
        <w:ind w:firstLine="0"/>
      </w:pPr>
      <w:r>
        <w:rPr>
          <w:rStyle w:val="af5"/>
          <w:b w:val="0"/>
          <w:bCs w:val="0"/>
        </w:rPr>
        <w:t>Таблица 2 – Промежуточные тесты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434"/>
        <w:gridCol w:w="1661"/>
        <w:gridCol w:w="3720"/>
      </w:tblGrid>
      <w:tr w:rsidR="009D767A" w14:paraId="7B090512" w14:textId="77777777" w:rsidTr="00985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48F4" w14:textId="77777777" w:rsidR="009D767A" w:rsidRDefault="009D767A" w:rsidP="00985237">
            <w:pPr>
              <w:pStyle w:val="33112"/>
            </w:pPr>
            <w:r>
              <w:t>Этап</w:t>
            </w:r>
          </w:p>
        </w:tc>
        <w:tc>
          <w:tcPr>
            <w:tcW w:w="0" w:type="auto"/>
            <w:vAlign w:val="center"/>
            <w:hideMark/>
          </w:tcPr>
          <w:p w14:paraId="2684945B" w14:textId="77777777" w:rsidR="009D767A" w:rsidRDefault="009D767A" w:rsidP="00985237">
            <w:pPr>
              <w:pStyle w:val="33112"/>
            </w:pPr>
            <w:r>
              <w:t>Тип теста</w:t>
            </w:r>
          </w:p>
        </w:tc>
        <w:tc>
          <w:tcPr>
            <w:tcW w:w="0" w:type="auto"/>
            <w:vAlign w:val="center"/>
            <w:hideMark/>
          </w:tcPr>
          <w:p w14:paraId="473C271F" w14:textId="77777777" w:rsidR="009D767A" w:rsidRDefault="009D767A" w:rsidP="00985237">
            <w:pPr>
              <w:pStyle w:val="33112"/>
            </w:pPr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69B5B5B6" w14:textId="77777777" w:rsidR="009D767A" w:rsidRDefault="009D767A" w:rsidP="00985237">
            <w:pPr>
              <w:pStyle w:val="33112"/>
            </w:pPr>
            <w:r>
              <w:t>Результат</w:t>
            </w:r>
          </w:p>
        </w:tc>
      </w:tr>
      <w:tr w:rsidR="009D767A" w14:paraId="35D81CBA" w14:textId="77777777" w:rsidTr="00985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6A58" w14:textId="77777777" w:rsidR="009D767A" w:rsidRDefault="009D767A" w:rsidP="00985237">
            <w:pPr>
              <w:pStyle w:val="35112"/>
            </w:pPr>
            <w:r>
              <w:t>Верстка форм</w:t>
            </w:r>
          </w:p>
        </w:tc>
        <w:tc>
          <w:tcPr>
            <w:tcW w:w="0" w:type="auto"/>
            <w:vAlign w:val="center"/>
            <w:hideMark/>
          </w:tcPr>
          <w:p w14:paraId="3E406D8A" w14:textId="77777777" w:rsidR="009D767A" w:rsidRDefault="009D767A" w:rsidP="00985237">
            <w:pPr>
              <w:pStyle w:val="35112"/>
            </w:pPr>
            <w:r>
              <w:t>Визуальное тестирование, UX-проверка</w:t>
            </w:r>
          </w:p>
        </w:tc>
        <w:tc>
          <w:tcPr>
            <w:tcW w:w="0" w:type="auto"/>
            <w:vAlign w:val="center"/>
            <w:hideMark/>
          </w:tcPr>
          <w:p w14:paraId="48B70A1E" w14:textId="77777777" w:rsidR="009D767A" w:rsidRDefault="009D767A" w:rsidP="00985237">
            <w:pPr>
              <w:pStyle w:val="35112"/>
            </w:pPr>
            <w:r>
              <w:t>Аделя + Ирина</w:t>
            </w:r>
          </w:p>
        </w:tc>
        <w:tc>
          <w:tcPr>
            <w:tcW w:w="0" w:type="auto"/>
            <w:vAlign w:val="center"/>
            <w:hideMark/>
          </w:tcPr>
          <w:p w14:paraId="310C0993" w14:textId="77777777" w:rsidR="009D767A" w:rsidRDefault="009D767A" w:rsidP="00985237">
            <w:pPr>
              <w:pStyle w:val="35112"/>
            </w:pPr>
            <w:r>
              <w:t>Исправлены отступы, улучшена логика кнопки "Продолжить"</w:t>
            </w:r>
          </w:p>
        </w:tc>
      </w:tr>
      <w:tr w:rsidR="009D767A" w14:paraId="43F5B349" w14:textId="77777777" w:rsidTr="00985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DA9F" w14:textId="77777777" w:rsidR="009D767A" w:rsidRDefault="009D767A" w:rsidP="00985237">
            <w:pPr>
              <w:pStyle w:val="35112"/>
            </w:pPr>
            <w:r>
              <w:t>Интеграция API</w:t>
            </w:r>
          </w:p>
        </w:tc>
        <w:tc>
          <w:tcPr>
            <w:tcW w:w="0" w:type="auto"/>
            <w:vAlign w:val="center"/>
            <w:hideMark/>
          </w:tcPr>
          <w:p w14:paraId="3A19D171" w14:textId="77777777" w:rsidR="009D767A" w:rsidRDefault="009D767A" w:rsidP="00985237">
            <w:pPr>
              <w:pStyle w:val="35112"/>
            </w:pPr>
            <w:r>
              <w:t>Интеграционные тесты</w:t>
            </w:r>
          </w:p>
        </w:tc>
        <w:tc>
          <w:tcPr>
            <w:tcW w:w="0" w:type="auto"/>
            <w:vAlign w:val="center"/>
            <w:hideMark/>
          </w:tcPr>
          <w:p w14:paraId="0B84A110" w14:textId="77777777" w:rsidR="009D767A" w:rsidRDefault="009D767A" w:rsidP="00985237">
            <w:pPr>
              <w:pStyle w:val="35112"/>
            </w:pPr>
            <w:r>
              <w:t>Влад + Аделя</w:t>
            </w:r>
          </w:p>
        </w:tc>
        <w:tc>
          <w:tcPr>
            <w:tcW w:w="0" w:type="auto"/>
            <w:vAlign w:val="center"/>
            <w:hideMark/>
          </w:tcPr>
          <w:p w14:paraId="7A23A173" w14:textId="77777777" w:rsidR="009D767A" w:rsidRDefault="009D767A" w:rsidP="00985237">
            <w:pPr>
              <w:pStyle w:val="35112"/>
            </w:pPr>
            <w:r>
              <w:t>Исправлены баги с регистрацией, неверные статусы</w:t>
            </w:r>
          </w:p>
        </w:tc>
      </w:tr>
      <w:tr w:rsidR="009D767A" w14:paraId="398F83DB" w14:textId="77777777" w:rsidTr="00985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D0C2" w14:textId="77777777" w:rsidR="009D767A" w:rsidRDefault="009D767A" w:rsidP="00985237">
            <w:pPr>
              <w:pStyle w:val="35112"/>
            </w:pPr>
            <w:r>
              <w:t>График результатов</w:t>
            </w:r>
          </w:p>
        </w:tc>
        <w:tc>
          <w:tcPr>
            <w:tcW w:w="0" w:type="auto"/>
            <w:vAlign w:val="center"/>
            <w:hideMark/>
          </w:tcPr>
          <w:p w14:paraId="48B48921" w14:textId="77777777" w:rsidR="009D767A" w:rsidRDefault="009D767A" w:rsidP="00985237">
            <w:pPr>
              <w:pStyle w:val="35112"/>
            </w:pPr>
            <w:r>
              <w:t>Проверка отображения</w:t>
            </w:r>
          </w:p>
        </w:tc>
        <w:tc>
          <w:tcPr>
            <w:tcW w:w="0" w:type="auto"/>
            <w:vAlign w:val="center"/>
            <w:hideMark/>
          </w:tcPr>
          <w:p w14:paraId="50FD8AFB" w14:textId="77777777" w:rsidR="009D767A" w:rsidRDefault="009D767A" w:rsidP="00985237">
            <w:pPr>
              <w:pStyle w:val="35112"/>
            </w:pPr>
            <w:r>
              <w:t>Влад</w:t>
            </w:r>
          </w:p>
        </w:tc>
        <w:tc>
          <w:tcPr>
            <w:tcW w:w="0" w:type="auto"/>
            <w:vAlign w:val="center"/>
            <w:hideMark/>
          </w:tcPr>
          <w:p w14:paraId="29C9B0C7" w14:textId="77777777" w:rsidR="009D767A" w:rsidRDefault="009D767A" w:rsidP="00985237">
            <w:pPr>
              <w:pStyle w:val="35112"/>
            </w:pPr>
            <w:r>
              <w:t>Исправлена ось координат, улучшен масштаб графика</w:t>
            </w:r>
          </w:p>
        </w:tc>
      </w:tr>
      <w:tr w:rsidR="009D767A" w14:paraId="3DA7CACB" w14:textId="77777777" w:rsidTr="00985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3FED" w14:textId="77777777" w:rsidR="009D767A" w:rsidRDefault="009D767A" w:rsidP="00985237">
            <w:pPr>
              <w:pStyle w:val="35112"/>
            </w:pPr>
            <w:r>
              <w:t>Общий UX</w:t>
            </w:r>
          </w:p>
        </w:tc>
        <w:tc>
          <w:tcPr>
            <w:tcW w:w="0" w:type="auto"/>
            <w:vAlign w:val="center"/>
            <w:hideMark/>
          </w:tcPr>
          <w:p w14:paraId="241B38FF" w14:textId="77777777" w:rsidR="009D767A" w:rsidRDefault="009D767A" w:rsidP="00985237">
            <w:pPr>
              <w:pStyle w:val="35112"/>
            </w:pPr>
            <w:r>
              <w:t>Финальное тестирование перед сдачей</w:t>
            </w:r>
          </w:p>
        </w:tc>
        <w:tc>
          <w:tcPr>
            <w:tcW w:w="0" w:type="auto"/>
            <w:vAlign w:val="center"/>
            <w:hideMark/>
          </w:tcPr>
          <w:p w14:paraId="43665691" w14:textId="77777777" w:rsidR="009D767A" w:rsidRDefault="009D767A" w:rsidP="00985237">
            <w:pPr>
              <w:pStyle w:val="35112"/>
            </w:pPr>
            <w: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4813E0E7" w14:textId="77777777" w:rsidR="009D767A" w:rsidRDefault="009D767A" w:rsidP="00985237">
            <w:pPr>
              <w:pStyle w:val="35112"/>
            </w:pPr>
            <w:r>
              <w:t>Исправлены мелкие ошибки, уточнены формулировки, проверено поведение при сбоях сети</w:t>
            </w:r>
          </w:p>
        </w:tc>
      </w:tr>
    </w:tbl>
    <w:p w14:paraId="786693F2" w14:textId="77777777" w:rsidR="008E70EB" w:rsidRDefault="008E70EB" w:rsidP="004B5302">
      <w:pPr>
        <w:pStyle w:val="22"/>
        <w:ind w:firstLine="0"/>
        <w:rPr>
          <w:rStyle w:val="af5"/>
        </w:rPr>
      </w:pPr>
    </w:p>
    <w:p w14:paraId="691BB585" w14:textId="01280C25" w:rsidR="009D767A" w:rsidRDefault="009D767A" w:rsidP="00D30958">
      <w:pPr>
        <w:pStyle w:val="22"/>
        <w:ind w:firstLine="0"/>
      </w:pPr>
      <w:r>
        <w:rPr>
          <w:rStyle w:val="af5"/>
        </w:rPr>
        <w:t>Контроль качества:</w:t>
      </w:r>
    </w:p>
    <w:p w14:paraId="670F9F1B" w14:textId="77777777" w:rsidR="009D767A" w:rsidRDefault="009D767A" w:rsidP="008E70EB">
      <w:pPr>
        <w:pStyle w:val="53"/>
      </w:pPr>
      <w:r>
        <w:t>Визуальные баги устранялись по мере обнаружения на тестовых пользователях</w:t>
      </w:r>
    </w:p>
    <w:p w14:paraId="5D57CF4F" w14:textId="77777777" w:rsidR="009D767A" w:rsidRDefault="009D767A" w:rsidP="008E70EB">
      <w:pPr>
        <w:pStyle w:val="53"/>
      </w:pPr>
      <w:r>
        <w:t>Регулярное ручное тестирование в браузере</w:t>
      </w:r>
    </w:p>
    <w:p w14:paraId="0CB8F73F" w14:textId="76106F36" w:rsidR="009D767A" w:rsidRDefault="009D767A" w:rsidP="008E70EB">
      <w:pPr>
        <w:pStyle w:val="53"/>
      </w:pPr>
      <w:r>
        <w:t>Логика прохождения теста проверялась по сценариям (use</w:t>
      </w:r>
      <w:r w:rsidR="00A11215">
        <w:rPr>
          <w:lang w:val="en-US"/>
        </w:rPr>
        <w:t>r</w:t>
      </w:r>
      <w:r>
        <w:t xml:space="preserve"> flow из Miro)</w:t>
      </w:r>
    </w:p>
    <w:p w14:paraId="2EF1F4CB" w14:textId="3472E428" w:rsidR="009D767A" w:rsidRPr="00D45D13" w:rsidRDefault="009D767A" w:rsidP="00D30958">
      <w:pPr>
        <w:pStyle w:val="22"/>
      </w:pPr>
      <w:r w:rsidRPr="00D30958">
        <w:rPr>
          <w:rStyle w:val="af5"/>
        </w:rPr>
        <w:t>Вывод:</w:t>
      </w:r>
      <w:r w:rsidRPr="00D30958">
        <w:br/>
        <w:t>Даже несмотря на учебный формат, команда внедрила принципы Scrum, обеспечила регулярную коммуникацию и контроль за качеством на всех этапах. Благодаря промежуточному тестированию удалось избежать критичных ошибок к моменту финальной сдачи.</w:t>
      </w:r>
    </w:p>
    <w:p w14:paraId="3FDEE69D" w14:textId="77777777" w:rsidR="00111B16" w:rsidRPr="00D45D13" w:rsidRDefault="00111B16" w:rsidP="00D30958">
      <w:pPr>
        <w:pStyle w:val="22"/>
      </w:pPr>
    </w:p>
    <w:p w14:paraId="25F1F9D8" w14:textId="4861E1B1" w:rsidR="009D767A" w:rsidRDefault="00111B16" w:rsidP="009D767A">
      <w:pPr>
        <w:pStyle w:val="13"/>
        <w:ind w:left="0"/>
      </w:pPr>
      <w:bookmarkStart w:id="25" w:name="_Toc199204726"/>
      <w:r>
        <w:t>Планирование и распределение задач</w:t>
      </w:r>
      <w:bookmarkEnd w:id="25"/>
    </w:p>
    <w:p w14:paraId="4F0A9674" w14:textId="63265781" w:rsidR="009D767A" w:rsidRDefault="009D767A" w:rsidP="00E31027">
      <w:pPr>
        <w:pStyle w:val="22"/>
      </w:pPr>
      <w:r>
        <w:lastRenderedPageBreak/>
        <w:t>Планирование велось с использованием Miro для визуализации пользовательских сценариев и схем (</w:t>
      </w:r>
      <w:hyperlink r:id="rId11" w:tgtFrame="_new" w:history="1">
        <w:r>
          <w:rPr>
            <w:rStyle w:val="af4"/>
          </w:rPr>
          <w:t xml:space="preserve">Miro </w:t>
        </w:r>
        <w:proofErr w:type="spellStart"/>
        <w:r>
          <w:rPr>
            <w:rStyle w:val="af4"/>
          </w:rPr>
          <w:t>board</w:t>
        </w:r>
        <w:proofErr w:type="spellEnd"/>
      </w:hyperlink>
      <w:r>
        <w:t>).</w:t>
      </w:r>
    </w:p>
    <w:p w14:paraId="643AC8D0" w14:textId="77777777" w:rsidR="009D767A" w:rsidRDefault="009D767A" w:rsidP="00E31027">
      <w:pPr>
        <w:pStyle w:val="22"/>
      </w:pPr>
      <w:r>
        <w:t>Для трекинга задач и их статусов использовалась Jira с прозрачной структурой: новые задачи → уточнение → план → процесс → сделано → проверено.</w:t>
      </w:r>
    </w:p>
    <w:p w14:paraId="3E36CA40" w14:textId="77777777" w:rsidR="009D767A" w:rsidRDefault="009D767A" w:rsidP="00E31027">
      <w:pPr>
        <w:pStyle w:val="22"/>
      </w:pPr>
      <w:r>
        <w:t>Распределение задач:</w:t>
      </w:r>
    </w:p>
    <w:p w14:paraId="56F9C84C" w14:textId="77777777" w:rsidR="009D767A" w:rsidRDefault="009D767A" w:rsidP="00E31027">
      <w:pPr>
        <w:pStyle w:val="22"/>
      </w:pPr>
      <w:r>
        <w:t>Ирина — координация, контроль, проверка дизайна.</w:t>
      </w:r>
    </w:p>
    <w:p w14:paraId="4785FDA6" w14:textId="77777777" w:rsidR="009D767A" w:rsidRDefault="009D767A" w:rsidP="00E31027">
      <w:pPr>
        <w:pStyle w:val="22"/>
      </w:pPr>
      <w:r>
        <w:t>Аня — дизайн и прототипирование.</w:t>
      </w:r>
    </w:p>
    <w:p w14:paraId="7A60B4AC" w14:textId="77777777" w:rsidR="009D767A" w:rsidRDefault="009D767A" w:rsidP="00E31027">
      <w:pPr>
        <w:pStyle w:val="22"/>
      </w:pPr>
      <w:r>
        <w:t>Аделя — фронтенд-разработка.</w:t>
      </w:r>
    </w:p>
    <w:p w14:paraId="6B0035D9" w14:textId="77777777" w:rsidR="009D767A" w:rsidRDefault="009D767A" w:rsidP="00E31027">
      <w:pPr>
        <w:pStyle w:val="22"/>
      </w:pPr>
      <w:r>
        <w:t>Влад — бэкенд-разработка.</w:t>
      </w:r>
    </w:p>
    <w:p w14:paraId="021EC058" w14:textId="77777777" w:rsidR="009D767A" w:rsidRDefault="009D767A" w:rsidP="0061369F">
      <w:pPr>
        <w:pStyle w:val="22"/>
        <w:ind w:firstLine="0"/>
      </w:pPr>
      <w:r>
        <w:t>Примерный график работ с указанием ответственных и сроков (пример):</w:t>
      </w:r>
    </w:p>
    <w:p w14:paraId="4E9D87DE" w14:textId="6C1717F8" w:rsidR="00FC5000" w:rsidRDefault="00FC5000" w:rsidP="0061369F">
      <w:pPr>
        <w:pStyle w:val="22"/>
        <w:ind w:firstLine="0"/>
      </w:pPr>
      <w:r>
        <w:t>Таблица 3 – Примерный график работ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2512"/>
        <w:gridCol w:w="2220"/>
        <w:gridCol w:w="1502"/>
        <w:gridCol w:w="948"/>
        <w:gridCol w:w="497"/>
        <w:gridCol w:w="497"/>
        <w:gridCol w:w="497"/>
        <w:gridCol w:w="275"/>
      </w:tblGrid>
      <w:tr w:rsidR="009D767A" w14:paraId="450E7BDA" w14:textId="77777777" w:rsidTr="00613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5A2D8" w14:textId="77777777" w:rsidR="009D767A" w:rsidRPr="0061369F" w:rsidRDefault="009D767A" w:rsidP="0061369F">
            <w:pPr>
              <w:pStyle w:val="33112"/>
            </w:pPr>
            <w:r w:rsidRPr="0061369F">
              <w:t>№</w:t>
            </w:r>
          </w:p>
        </w:tc>
        <w:tc>
          <w:tcPr>
            <w:tcW w:w="0" w:type="auto"/>
            <w:vAlign w:val="center"/>
            <w:hideMark/>
          </w:tcPr>
          <w:p w14:paraId="69051F1F" w14:textId="77777777" w:rsidR="009D767A" w:rsidRPr="0061369F" w:rsidRDefault="009D767A" w:rsidP="0061369F">
            <w:pPr>
              <w:pStyle w:val="33112"/>
            </w:pPr>
            <w:r w:rsidRPr="0061369F"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487D357" w14:textId="77777777" w:rsidR="009D767A" w:rsidRPr="0061369F" w:rsidRDefault="009D767A" w:rsidP="0061369F">
            <w:pPr>
              <w:pStyle w:val="33112"/>
            </w:pPr>
            <w:r w:rsidRPr="0061369F">
              <w:t>Ответственные</w:t>
            </w:r>
          </w:p>
        </w:tc>
        <w:tc>
          <w:tcPr>
            <w:tcW w:w="0" w:type="auto"/>
            <w:vAlign w:val="center"/>
            <w:hideMark/>
          </w:tcPr>
          <w:p w14:paraId="69C3535F" w14:textId="77777777" w:rsidR="009D767A" w:rsidRPr="0061369F" w:rsidRDefault="009D767A" w:rsidP="0061369F">
            <w:pPr>
              <w:pStyle w:val="33112"/>
            </w:pPr>
            <w:r w:rsidRPr="0061369F"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05624825" w14:textId="77777777" w:rsidR="009D767A" w:rsidRPr="0061369F" w:rsidRDefault="009D767A" w:rsidP="0061369F">
            <w:pPr>
              <w:pStyle w:val="33112"/>
            </w:pPr>
            <w:r w:rsidRPr="0061369F">
              <w:t>Дата начала</w:t>
            </w:r>
          </w:p>
        </w:tc>
        <w:tc>
          <w:tcPr>
            <w:tcW w:w="0" w:type="auto"/>
            <w:vAlign w:val="center"/>
            <w:hideMark/>
          </w:tcPr>
          <w:p w14:paraId="267664BF" w14:textId="77777777" w:rsidR="009D767A" w:rsidRPr="0061369F" w:rsidRDefault="009D767A" w:rsidP="0061369F">
            <w:pPr>
              <w:pStyle w:val="33112"/>
            </w:pPr>
            <w:r w:rsidRPr="0061369F">
              <w:t xml:space="preserve">1 </w:t>
            </w:r>
            <w:proofErr w:type="spellStart"/>
            <w:r w:rsidRPr="0061369F">
              <w:t>нед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3BACC" w14:textId="77777777" w:rsidR="009D767A" w:rsidRPr="0061369F" w:rsidRDefault="009D767A" w:rsidP="0061369F">
            <w:pPr>
              <w:pStyle w:val="33112"/>
            </w:pPr>
            <w:r w:rsidRPr="0061369F">
              <w:t xml:space="preserve">2 </w:t>
            </w:r>
            <w:proofErr w:type="spellStart"/>
            <w:r w:rsidRPr="0061369F">
              <w:t>нед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1DB8E" w14:textId="77777777" w:rsidR="009D767A" w:rsidRPr="0061369F" w:rsidRDefault="009D767A" w:rsidP="0061369F">
            <w:pPr>
              <w:pStyle w:val="33112"/>
            </w:pPr>
            <w:r w:rsidRPr="0061369F">
              <w:t xml:space="preserve">3 </w:t>
            </w:r>
            <w:proofErr w:type="spellStart"/>
            <w:r w:rsidRPr="0061369F">
              <w:t>нед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0C050" w14:textId="77777777" w:rsidR="009D767A" w:rsidRPr="0061369F" w:rsidRDefault="009D767A" w:rsidP="0061369F">
            <w:pPr>
              <w:pStyle w:val="33112"/>
            </w:pPr>
            <w:r w:rsidRPr="0061369F">
              <w:t>...</w:t>
            </w:r>
          </w:p>
        </w:tc>
      </w:tr>
      <w:tr w:rsidR="009D767A" w14:paraId="03F26043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3C46" w14:textId="77777777" w:rsidR="009D767A" w:rsidRDefault="009D767A" w:rsidP="0061369F">
            <w:pPr>
              <w:pStyle w:val="35112"/>
            </w:pPr>
            <w:r>
              <w:t>1.1</w:t>
            </w:r>
          </w:p>
        </w:tc>
        <w:tc>
          <w:tcPr>
            <w:tcW w:w="0" w:type="auto"/>
            <w:vAlign w:val="center"/>
            <w:hideMark/>
          </w:tcPr>
          <w:p w14:paraId="6BBF40B7" w14:textId="77777777" w:rsidR="009D767A" w:rsidRDefault="009D767A" w:rsidP="0061369F">
            <w:pPr>
              <w:pStyle w:val="35112"/>
            </w:pPr>
            <w:r>
              <w:t>Определение проблемы</w:t>
            </w:r>
          </w:p>
        </w:tc>
        <w:tc>
          <w:tcPr>
            <w:tcW w:w="0" w:type="auto"/>
            <w:vAlign w:val="center"/>
            <w:hideMark/>
          </w:tcPr>
          <w:p w14:paraId="23228CEA" w14:textId="77777777" w:rsidR="009D767A" w:rsidRDefault="009D767A" w:rsidP="0061369F">
            <w:pPr>
              <w:pStyle w:val="35112"/>
            </w:pPr>
            <w:r>
              <w:t>Воробьева И.А., Родионова К.В.</w:t>
            </w:r>
          </w:p>
        </w:tc>
        <w:tc>
          <w:tcPr>
            <w:tcW w:w="0" w:type="auto"/>
            <w:vAlign w:val="center"/>
            <w:hideMark/>
          </w:tcPr>
          <w:p w14:paraId="7F84BE27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227FD382" w14:textId="77777777" w:rsidR="009D767A" w:rsidRDefault="009D767A" w:rsidP="0061369F">
            <w:pPr>
              <w:pStyle w:val="35112"/>
            </w:pPr>
            <w:r>
              <w:t>10.03</w:t>
            </w:r>
          </w:p>
        </w:tc>
        <w:tc>
          <w:tcPr>
            <w:tcW w:w="0" w:type="auto"/>
            <w:vAlign w:val="center"/>
            <w:hideMark/>
          </w:tcPr>
          <w:p w14:paraId="1CE1E717" w14:textId="77777777" w:rsidR="009D767A" w:rsidRDefault="009D767A" w:rsidP="0061369F">
            <w:pPr>
              <w:pStyle w:val="35112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16B0E10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230731D7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FB728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401276DC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9EF2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1.2</w:t>
            </w:r>
          </w:p>
        </w:tc>
        <w:tc>
          <w:tcPr>
            <w:tcW w:w="0" w:type="auto"/>
            <w:vAlign w:val="center"/>
            <w:hideMark/>
          </w:tcPr>
          <w:p w14:paraId="7CD54AA8" w14:textId="77777777" w:rsidR="009D767A" w:rsidRDefault="009D767A" w:rsidP="0061369F">
            <w:pPr>
              <w:pStyle w:val="35112"/>
            </w:pPr>
            <w:r>
              <w:t>Сбор требований от заказчика</w:t>
            </w:r>
          </w:p>
        </w:tc>
        <w:tc>
          <w:tcPr>
            <w:tcW w:w="0" w:type="auto"/>
            <w:vAlign w:val="center"/>
            <w:hideMark/>
          </w:tcPr>
          <w:p w14:paraId="1D9DF755" w14:textId="77777777" w:rsidR="009D767A" w:rsidRDefault="009D767A" w:rsidP="0061369F">
            <w:pPr>
              <w:pStyle w:val="35112"/>
            </w:pPr>
            <w:r>
              <w:t>Воробьева И.А., Родионова К.В.</w:t>
            </w:r>
          </w:p>
        </w:tc>
        <w:tc>
          <w:tcPr>
            <w:tcW w:w="0" w:type="auto"/>
            <w:vAlign w:val="center"/>
            <w:hideMark/>
          </w:tcPr>
          <w:p w14:paraId="50264BB9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6833DBDC" w14:textId="77777777" w:rsidR="009D767A" w:rsidRDefault="009D767A" w:rsidP="0061369F">
            <w:pPr>
              <w:pStyle w:val="35112"/>
            </w:pPr>
            <w:r>
              <w:t>10.03</w:t>
            </w:r>
          </w:p>
        </w:tc>
        <w:tc>
          <w:tcPr>
            <w:tcW w:w="0" w:type="auto"/>
            <w:vAlign w:val="center"/>
            <w:hideMark/>
          </w:tcPr>
          <w:p w14:paraId="28867717" w14:textId="77777777" w:rsidR="009D767A" w:rsidRDefault="009D767A" w:rsidP="0061369F">
            <w:pPr>
              <w:pStyle w:val="35112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9383F9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3B3AC066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F3D3D5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28A6402E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9FA7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1.3</w:t>
            </w:r>
          </w:p>
        </w:tc>
        <w:tc>
          <w:tcPr>
            <w:tcW w:w="0" w:type="auto"/>
            <w:vAlign w:val="center"/>
            <w:hideMark/>
          </w:tcPr>
          <w:p w14:paraId="3F079951" w14:textId="77777777" w:rsidR="009D767A" w:rsidRDefault="009D767A" w:rsidP="0061369F">
            <w:pPr>
              <w:pStyle w:val="35112"/>
            </w:pPr>
            <w:r>
              <w:t>Анализ функционала конкурентов</w:t>
            </w:r>
          </w:p>
        </w:tc>
        <w:tc>
          <w:tcPr>
            <w:tcW w:w="0" w:type="auto"/>
            <w:vAlign w:val="center"/>
            <w:hideMark/>
          </w:tcPr>
          <w:p w14:paraId="2191957D" w14:textId="77777777" w:rsidR="009D767A" w:rsidRDefault="009D767A" w:rsidP="0061369F">
            <w:pPr>
              <w:pStyle w:val="35112"/>
            </w:pPr>
            <w:r>
              <w:t>Родионова К.В.</w:t>
            </w:r>
          </w:p>
        </w:tc>
        <w:tc>
          <w:tcPr>
            <w:tcW w:w="0" w:type="auto"/>
            <w:vAlign w:val="center"/>
            <w:hideMark/>
          </w:tcPr>
          <w:p w14:paraId="6920A6D0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24AC6191" w14:textId="77777777" w:rsidR="009D767A" w:rsidRDefault="009D767A" w:rsidP="0061369F">
            <w:pPr>
              <w:pStyle w:val="35112"/>
            </w:pPr>
            <w:r>
              <w:t>17.03</w:t>
            </w:r>
          </w:p>
        </w:tc>
        <w:tc>
          <w:tcPr>
            <w:tcW w:w="0" w:type="auto"/>
            <w:vAlign w:val="center"/>
            <w:hideMark/>
          </w:tcPr>
          <w:p w14:paraId="0427AFA7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018A4116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FEF8AF0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13B1D788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4D39C4C1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F6A6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1.4</w:t>
            </w:r>
          </w:p>
        </w:tc>
        <w:tc>
          <w:tcPr>
            <w:tcW w:w="0" w:type="auto"/>
            <w:vAlign w:val="center"/>
            <w:hideMark/>
          </w:tcPr>
          <w:p w14:paraId="461AF68A" w14:textId="77777777" w:rsidR="009D767A" w:rsidRDefault="009D767A" w:rsidP="0061369F">
            <w:pPr>
              <w:pStyle w:val="35112"/>
            </w:pPr>
            <w:r>
              <w:t>Анализ дизайна конкурентов</w:t>
            </w:r>
          </w:p>
        </w:tc>
        <w:tc>
          <w:tcPr>
            <w:tcW w:w="0" w:type="auto"/>
            <w:vAlign w:val="center"/>
            <w:hideMark/>
          </w:tcPr>
          <w:p w14:paraId="1370DF1E" w14:textId="77777777" w:rsidR="009D767A" w:rsidRDefault="009D767A" w:rsidP="0061369F">
            <w:pPr>
              <w:pStyle w:val="35112"/>
            </w:pPr>
            <w:r>
              <w:t>Нетесанова А.Е.</w:t>
            </w:r>
          </w:p>
        </w:tc>
        <w:tc>
          <w:tcPr>
            <w:tcW w:w="0" w:type="auto"/>
            <w:vAlign w:val="center"/>
            <w:hideMark/>
          </w:tcPr>
          <w:p w14:paraId="6C2C4EEC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7ADCA972" w14:textId="77777777" w:rsidR="009D767A" w:rsidRDefault="009D767A" w:rsidP="0061369F">
            <w:pPr>
              <w:pStyle w:val="35112"/>
            </w:pPr>
            <w:r>
              <w:t>17.03</w:t>
            </w:r>
          </w:p>
        </w:tc>
        <w:tc>
          <w:tcPr>
            <w:tcW w:w="0" w:type="auto"/>
            <w:vAlign w:val="center"/>
            <w:hideMark/>
          </w:tcPr>
          <w:p w14:paraId="7E5D6209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5F86FB90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6DACBC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028897F2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2C55CEAB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EF8A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2F1B604B" w14:textId="77777777" w:rsidR="009D767A" w:rsidRDefault="009D767A" w:rsidP="0061369F">
            <w:pPr>
              <w:pStyle w:val="35112"/>
            </w:pPr>
            <w:r>
              <w:t>Выбор названия продукта</w:t>
            </w:r>
          </w:p>
        </w:tc>
        <w:tc>
          <w:tcPr>
            <w:tcW w:w="0" w:type="auto"/>
            <w:vAlign w:val="center"/>
            <w:hideMark/>
          </w:tcPr>
          <w:p w14:paraId="4849EAF2" w14:textId="77777777" w:rsidR="009D767A" w:rsidRDefault="009D767A" w:rsidP="0061369F">
            <w:pPr>
              <w:pStyle w:val="35112"/>
            </w:pPr>
            <w:r>
              <w:t>Воробьева И.А.</w:t>
            </w:r>
          </w:p>
        </w:tc>
        <w:tc>
          <w:tcPr>
            <w:tcW w:w="0" w:type="auto"/>
            <w:vAlign w:val="center"/>
            <w:hideMark/>
          </w:tcPr>
          <w:p w14:paraId="56C72D9D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322DC8DC" w14:textId="77777777" w:rsidR="009D767A" w:rsidRDefault="009D767A" w:rsidP="0061369F">
            <w:pPr>
              <w:pStyle w:val="35112"/>
            </w:pPr>
            <w:r>
              <w:t>17.03</w:t>
            </w:r>
          </w:p>
        </w:tc>
        <w:tc>
          <w:tcPr>
            <w:tcW w:w="0" w:type="auto"/>
            <w:vAlign w:val="center"/>
            <w:hideMark/>
          </w:tcPr>
          <w:p w14:paraId="217F7E2F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331897E2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78587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571A705F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11CCAB6F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4E02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1.6</w:t>
            </w:r>
          </w:p>
        </w:tc>
        <w:tc>
          <w:tcPr>
            <w:tcW w:w="0" w:type="auto"/>
            <w:vAlign w:val="center"/>
            <w:hideMark/>
          </w:tcPr>
          <w:p w14:paraId="084BA568" w14:textId="77777777" w:rsidR="009D767A" w:rsidRDefault="009D767A" w:rsidP="0061369F">
            <w:pPr>
              <w:pStyle w:val="35112"/>
            </w:pPr>
            <w:r>
              <w:t>Определение стека разработки</w:t>
            </w:r>
          </w:p>
        </w:tc>
        <w:tc>
          <w:tcPr>
            <w:tcW w:w="0" w:type="auto"/>
            <w:vAlign w:val="center"/>
            <w:hideMark/>
          </w:tcPr>
          <w:p w14:paraId="591531DD" w14:textId="77777777" w:rsidR="009D767A" w:rsidRDefault="009D767A" w:rsidP="0061369F">
            <w:pPr>
              <w:pStyle w:val="35112"/>
            </w:pPr>
            <w:r>
              <w:t>Нетесанова А.Е., Власенко В.А.</w:t>
            </w:r>
          </w:p>
        </w:tc>
        <w:tc>
          <w:tcPr>
            <w:tcW w:w="0" w:type="auto"/>
            <w:vAlign w:val="center"/>
            <w:hideMark/>
          </w:tcPr>
          <w:p w14:paraId="1D26D623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75F1B0F0" w14:textId="77777777" w:rsidR="009D767A" w:rsidRDefault="009D767A" w:rsidP="0061369F">
            <w:pPr>
              <w:pStyle w:val="35112"/>
            </w:pPr>
            <w:r>
              <w:t>17.03</w:t>
            </w:r>
          </w:p>
        </w:tc>
        <w:tc>
          <w:tcPr>
            <w:tcW w:w="0" w:type="auto"/>
            <w:vAlign w:val="center"/>
            <w:hideMark/>
          </w:tcPr>
          <w:p w14:paraId="541DD82E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17FB3342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AEA1696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21714765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</w:tr>
      <w:tr w:rsidR="009D767A" w14:paraId="60C3F250" w14:textId="77777777" w:rsidTr="00613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8E93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1.7</w:t>
            </w:r>
          </w:p>
        </w:tc>
        <w:tc>
          <w:tcPr>
            <w:tcW w:w="0" w:type="auto"/>
            <w:vAlign w:val="center"/>
            <w:hideMark/>
          </w:tcPr>
          <w:p w14:paraId="7C3F81A7" w14:textId="77777777" w:rsidR="009D767A" w:rsidRDefault="009D767A" w:rsidP="0061369F">
            <w:pPr>
              <w:pStyle w:val="35112"/>
            </w:pPr>
            <w:r>
              <w:t>Формулирование требований к MVP</w:t>
            </w:r>
          </w:p>
        </w:tc>
        <w:tc>
          <w:tcPr>
            <w:tcW w:w="0" w:type="auto"/>
            <w:vAlign w:val="center"/>
            <w:hideMark/>
          </w:tcPr>
          <w:p w14:paraId="2B5DE55F" w14:textId="77777777" w:rsidR="009D767A" w:rsidRDefault="009D767A" w:rsidP="0061369F">
            <w:pPr>
              <w:pStyle w:val="35112"/>
            </w:pPr>
            <w:r>
              <w:t>Воробьева И.А.</w:t>
            </w:r>
          </w:p>
        </w:tc>
        <w:tc>
          <w:tcPr>
            <w:tcW w:w="0" w:type="auto"/>
            <w:vAlign w:val="center"/>
            <w:hideMark/>
          </w:tcPr>
          <w:p w14:paraId="4C35312C" w14:textId="77777777" w:rsidR="009D767A" w:rsidRDefault="009D767A" w:rsidP="0061369F">
            <w:pPr>
              <w:pStyle w:val="35112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2FAC3FA6" w14:textId="77777777" w:rsidR="009D767A" w:rsidRDefault="009D767A" w:rsidP="0061369F">
            <w:pPr>
              <w:pStyle w:val="35112"/>
            </w:pPr>
            <w:r>
              <w:t>24.03</w:t>
            </w:r>
          </w:p>
        </w:tc>
        <w:tc>
          <w:tcPr>
            <w:tcW w:w="0" w:type="auto"/>
            <w:vAlign w:val="center"/>
            <w:hideMark/>
          </w:tcPr>
          <w:p w14:paraId="7E1294E6" w14:textId="77777777" w:rsidR="009D767A" w:rsidRDefault="009D767A" w:rsidP="0061369F">
            <w:pPr>
              <w:pStyle w:val="35112"/>
            </w:pPr>
          </w:p>
        </w:tc>
        <w:tc>
          <w:tcPr>
            <w:tcW w:w="0" w:type="auto"/>
            <w:vAlign w:val="center"/>
            <w:hideMark/>
          </w:tcPr>
          <w:p w14:paraId="29E73457" w14:textId="77777777" w:rsidR="009D767A" w:rsidRDefault="009D767A" w:rsidP="0061369F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CFBFF4" w14:textId="77777777" w:rsidR="009D767A" w:rsidRDefault="009D767A" w:rsidP="0061369F">
            <w:pPr>
              <w:pStyle w:val="35112"/>
              <w:rPr>
                <w:szCs w:val="24"/>
              </w:rPr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E03BF05" w14:textId="77777777" w:rsidR="009D767A" w:rsidRDefault="009D767A" w:rsidP="0061369F">
            <w:pPr>
              <w:pStyle w:val="35112"/>
            </w:pPr>
          </w:p>
        </w:tc>
      </w:tr>
    </w:tbl>
    <w:p w14:paraId="5833DC8D" w14:textId="1D7738CF" w:rsidR="009D767A" w:rsidRDefault="009D767A" w:rsidP="0061369F">
      <w:pPr>
        <w:pStyle w:val="35112"/>
        <w:rPr>
          <w:szCs w:val="24"/>
        </w:rPr>
      </w:pPr>
    </w:p>
    <w:p w14:paraId="2EB92EE7" w14:textId="48684506" w:rsidR="009D767A" w:rsidRDefault="009D767A" w:rsidP="009D767A">
      <w:r>
        <w:rPr>
          <w:rStyle w:val="overflow-hidden"/>
        </w:rPr>
        <w:softHyphen/>
      </w:r>
      <w:r>
        <w:rPr>
          <w:rStyle w:val="overflow-hidden"/>
        </w:rPr>
        <w:softHyphen/>
      </w:r>
      <w:r>
        <w:rPr>
          <w:rStyle w:val="overflow-hidden"/>
        </w:rPr>
        <w:softHyphen/>
      </w:r>
    </w:p>
    <w:p w14:paraId="36A798F7" w14:textId="77777777" w:rsidR="009D767A" w:rsidRDefault="009D767A" w:rsidP="009D767A">
      <w:pPr>
        <w:pStyle w:val="af2"/>
      </w:pPr>
    </w:p>
    <w:p w14:paraId="7455692C" w14:textId="77777777" w:rsidR="009D767A" w:rsidRPr="009D767A" w:rsidRDefault="009D767A" w:rsidP="009D767A">
      <w:pPr>
        <w:pStyle w:val="af2"/>
        <w:ind w:left="360"/>
      </w:pPr>
    </w:p>
    <w:p w14:paraId="77D1CC58" w14:textId="77777777" w:rsidR="006559AE" w:rsidRDefault="006559AE" w:rsidP="00127886">
      <w:pPr>
        <w:pStyle w:val="110"/>
      </w:pPr>
      <w:bookmarkStart w:id="26" w:name="_Toc8214335"/>
      <w:bookmarkStart w:id="27" w:name="_Toc164096968"/>
      <w:bookmarkStart w:id="28" w:name="_Toc196860986"/>
      <w:bookmarkStart w:id="29" w:name="_Toc196862099"/>
      <w:bookmarkStart w:id="30" w:name="_Toc196862361"/>
      <w:bookmarkStart w:id="31" w:name="_Toc196862599"/>
      <w:bookmarkStart w:id="32" w:name="_Toc196862850"/>
      <w:bookmarkStart w:id="33" w:name="_Toc196863068"/>
      <w:bookmarkStart w:id="34" w:name="_Toc199204727"/>
      <w:bookmarkEnd w:id="20"/>
      <w:r>
        <w:lastRenderedPageBreak/>
        <w:t>З</w:t>
      </w:r>
      <w:r w:rsidR="00B26509">
        <w:t>АКЛЮЧЕНИЕ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469951F1" w14:textId="77777777" w:rsidR="00706D90" w:rsidRPr="00706D90" w:rsidRDefault="00706D90" w:rsidP="00706D90">
      <w:pPr>
        <w:pStyle w:val="22"/>
      </w:pPr>
    </w:p>
    <w:p w14:paraId="09AF0FEF" w14:textId="1FBFC25C" w:rsidR="009D767A" w:rsidRPr="00D45D13" w:rsidRDefault="009D767A" w:rsidP="000D78FC">
      <w:pPr>
        <w:pStyle w:val="22"/>
        <w:rPr>
          <w:b/>
          <w:bCs/>
        </w:rPr>
      </w:pPr>
      <w:r w:rsidRPr="000D78FC">
        <w:rPr>
          <w:b/>
          <w:bCs/>
        </w:rPr>
        <w:t>1. Оценка соответствия программного продукта требованиям заказчика и пользователей</w:t>
      </w:r>
    </w:p>
    <w:p w14:paraId="1C02E76B" w14:textId="77777777" w:rsidR="009D767A" w:rsidRDefault="009D767A" w:rsidP="000D78FC">
      <w:pPr>
        <w:pStyle w:val="22"/>
      </w:pPr>
      <w:r>
        <w:t>Разработанный продукт полностью реализует основные требования заказчика и пользователей, обеспечивая стабильное и удобное прохождение MMPI-теста в онлайн-формате. Пользователи получают доступ к функционалу прохождения теста, отображению прогресса и базовой интерпретации результатов, что соответствует целям проекта и ожиданиям заказчика.</w:t>
      </w:r>
    </w:p>
    <w:p w14:paraId="3674B210" w14:textId="77777777" w:rsidR="009D767A" w:rsidRDefault="009D767A" w:rsidP="000D78FC">
      <w:pPr>
        <w:pStyle w:val="22"/>
      </w:pPr>
      <w:r>
        <w:t>Перечисленные дополнительные функции, такие как отправка результатов на электронную почту, расширенная интерпретация с учетом взаимосвязи шкал, распознавание ответов на бумажных бланках, мониторинг поведения пользователя и присвоение индивидуальных номеров с автоматической рассылкой результатов — не были реализованы в текущей версии продукта. Однако они не являются критичными для запуска и планируются к внедрению в следующих этапах разработки, что позволит постепенно расширять возможности и улучшать качество продукта.</w:t>
      </w:r>
    </w:p>
    <w:p w14:paraId="35DFE083" w14:textId="77777777" w:rsidR="009D767A" w:rsidRDefault="009D767A" w:rsidP="000D78FC">
      <w:pPr>
        <w:pStyle w:val="22"/>
      </w:pPr>
      <w:r>
        <w:t>Таким образом, текущая версия полностью удовлетворяет основные цели и требования, а перспективные функции будут реализованы в будущих обновлениях.</w:t>
      </w:r>
    </w:p>
    <w:p w14:paraId="68B4CD1E" w14:textId="4AC5C267" w:rsidR="009D767A" w:rsidRDefault="009D767A" w:rsidP="000D78FC">
      <w:pPr>
        <w:pStyle w:val="22"/>
      </w:pPr>
    </w:p>
    <w:p w14:paraId="7B2DD555" w14:textId="77777777" w:rsidR="009D767A" w:rsidRPr="00AC362E" w:rsidRDefault="009D767A" w:rsidP="000D78FC">
      <w:pPr>
        <w:pStyle w:val="22"/>
        <w:rPr>
          <w:b/>
          <w:bCs/>
        </w:rPr>
      </w:pPr>
      <w:r w:rsidRPr="00AC362E">
        <w:rPr>
          <w:b/>
          <w:bCs/>
        </w:rPr>
        <w:t>2. Оценка качества программного продукта на основе тестирования</w:t>
      </w:r>
    </w:p>
    <w:p w14:paraId="285E0B20" w14:textId="77777777" w:rsidR="009D767A" w:rsidRDefault="009D767A" w:rsidP="000D78FC">
      <w:pPr>
        <w:pStyle w:val="22"/>
      </w:pPr>
      <w:r>
        <w:t>Текущий продукт продемонстрировал хорошую стабильность и удовлетворительное качество работы на этапе тестирования. Основные функции выполняются корректно, интерфейс удобен, а взаимодействие с серверной частью происходит без существенных задержек.</w:t>
      </w:r>
    </w:p>
    <w:p w14:paraId="3ADD9E2C" w14:textId="77777777" w:rsidR="009D767A" w:rsidRDefault="009D767A" w:rsidP="000D78FC">
      <w:pPr>
        <w:pStyle w:val="22"/>
      </w:pPr>
      <w:r>
        <w:t xml:space="preserve">Обнаруженные в ходе тестирования мелкие ошибки не оказывают значимого влияния на функциональность и могут быть исправлены в ходе </w:t>
      </w:r>
      <w:r>
        <w:lastRenderedPageBreak/>
        <w:t>дальнейшей доработки. Это подтверждает готовность продукта к эксплуатации и дальнейшему развитию.</w:t>
      </w:r>
    </w:p>
    <w:p w14:paraId="6309C5C4" w14:textId="1A900E34" w:rsidR="009D767A" w:rsidRDefault="009D767A" w:rsidP="000D78FC">
      <w:pPr>
        <w:pStyle w:val="22"/>
      </w:pPr>
    </w:p>
    <w:p w14:paraId="08F4CA7F" w14:textId="77777777" w:rsidR="009D767A" w:rsidRPr="00AC362E" w:rsidRDefault="009D767A" w:rsidP="000D78FC">
      <w:pPr>
        <w:pStyle w:val="22"/>
        <w:rPr>
          <w:b/>
          <w:bCs/>
        </w:rPr>
      </w:pPr>
      <w:r w:rsidRPr="00AC362E">
        <w:rPr>
          <w:b/>
          <w:bCs/>
        </w:rPr>
        <w:t>3. Предложения по улучшению и развитию продукта</w:t>
      </w:r>
    </w:p>
    <w:p w14:paraId="320918E5" w14:textId="77777777" w:rsidR="009D767A" w:rsidRDefault="009D767A" w:rsidP="000D78FC">
      <w:pPr>
        <w:pStyle w:val="22"/>
      </w:pPr>
      <w:r>
        <w:t>Для дальнейшего развития рекомендуется реализовать дополнительные функции, запланированные на следующий этап проекта:</w:t>
      </w:r>
    </w:p>
    <w:p w14:paraId="220CC9DB" w14:textId="77777777" w:rsidR="009D767A" w:rsidRDefault="009D767A" w:rsidP="000D78FC">
      <w:pPr>
        <w:pStyle w:val="22"/>
      </w:pPr>
      <w:r>
        <w:t>Автоматическую отправку результатов теста на электронную почту пользователя.</w:t>
      </w:r>
    </w:p>
    <w:p w14:paraId="5FA8A708" w14:textId="77777777" w:rsidR="009D767A" w:rsidRDefault="009D767A" w:rsidP="000D78FC">
      <w:pPr>
        <w:pStyle w:val="22"/>
      </w:pPr>
      <w:r>
        <w:t>Усовершенствованную интерпретацию результатов с учётом взаимозависимостей между шкалами.</w:t>
      </w:r>
    </w:p>
    <w:p w14:paraId="641CBAE4" w14:textId="77777777" w:rsidR="009D767A" w:rsidRDefault="009D767A" w:rsidP="000D78FC">
      <w:pPr>
        <w:pStyle w:val="22"/>
      </w:pPr>
      <w:r>
        <w:t>Возможность распознавания ответов с бумажных бланков и их автоматическую обработку.</w:t>
      </w:r>
    </w:p>
    <w:p w14:paraId="3D3AA6A1" w14:textId="77777777" w:rsidR="009D767A" w:rsidRDefault="009D767A" w:rsidP="000D78FC">
      <w:pPr>
        <w:pStyle w:val="22"/>
      </w:pPr>
      <w:r>
        <w:t>Мониторинг поведения пользователя во время теста для улучшения анализа.</w:t>
      </w:r>
    </w:p>
    <w:p w14:paraId="0E173440" w14:textId="77777777" w:rsidR="009D767A" w:rsidRDefault="009D767A" w:rsidP="000D78FC">
      <w:pPr>
        <w:pStyle w:val="22"/>
      </w:pPr>
      <w:r>
        <w:t>Присвоение индивидуальных номеров пользователям и отправку их результатов на заданную почту.</w:t>
      </w:r>
    </w:p>
    <w:p w14:paraId="2B3C32D9" w14:textId="77777777" w:rsidR="009D767A" w:rsidRDefault="009D767A" w:rsidP="000D78FC">
      <w:pPr>
        <w:pStyle w:val="22"/>
      </w:pPr>
      <w:r>
        <w:t>Внедрение этих функций позволит значительно расширить функционал продукта, повысить его удобство и точность анализа, а также улучшить взаимодействие с заказчиком.</w:t>
      </w:r>
    </w:p>
    <w:p w14:paraId="3F778021" w14:textId="518FA895" w:rsidR="009D767A" w:rsidRDefault="009D767A" w:rsidP="000D78FC">
      <w:pPr>
        <w:pStyle w:val="22"/>
      </w:pPr>
    </w:p>
    <w:p w14:paraId="667B4EE6" w14:textId="668462C6" w:rsidR="009D767A" w:rsidRPr="00D45D13" w:rsidRDefault="009D767A" w:rsidP="000D78FC">
      <w:pPr>
        <w:pStyle w:val="22"/>
        <w:rPr>
          <w:b/>
          <w:bCs/>
        </w:rPr>
      </w:pPr>
      <w:r w:rsidRPr="00CC582F">
        <w:rPr>
          <w:b/>
          <w:bCs/>
        </w:rPr>
        <w:t>Итоговы</w:t>
      </w:r>
      <w:r w:rsidR="00CC582F">
        <w:rPr>
          <w:b/>
          <w:bCs/>
        </w:rPr>
        <w:t>й</w:t>
      </w:r>
      <w:r w:rsidRPr="00CC582F">
        <w:rPr>
          <w:b/>
          <w:bCs/>
        </w:rPr>
        <w:t xml:space="preserve"> вывод</w:t>
      </w:r>
    </w:p>
    <w:p w14:paraId="238EB063" w14:textId="77777777" w:rsidR="009D767A" w:rsidRDefault="009D767A" w:rsidP="000D78FC">
      <w:pPr>
        <w:pStyle w:val="22"/>
      </w:pPr>
      <w:r>
        <w:t>Основные задачи проекта успешно решены, что делает продукт готовым к использованию в текущем виде. Дополнительные функции, планируемые к реализации в будущем, обеспечат развитие и повышение конкурентоспособности продукта без ущерба для его текущей стабильности и функциональности.</w:t>
      </w:r>
    </w:p>
    <w:p w14:paraId="095461D6" w14:textId="0136FD39" w:rsidR="00FB2AE9" w:rsidRPr="001A2235" w:rsidRDefault="00FB2AE9" w:rsidP="001A2235">
      <w:pPr>
        <w:pStyle w:val="22"/>
      </w:pPr>
      <w:r w:rsidRPr="001A2235">
        <w:br w:type="page"/>
      </w:r>
    </w:p>
    <w:p w14:paraId="053A00E0" w14:textId="77777777" w:rsidR="001A09FB" w:rsidRDefault="001A09FB" w:rsidP="00C13DB5">
      <w:pPr>
        <w:pStyle w:val="110"/>
      </w:pPr>
      <w:bookmarkStart w:id="35" w:name="_Toc477525073"/>
      <w:bookmarkStart w:id="36" w:name="_Toc477526600"/>
      <w:bookmarkStart w:id="37" w:name="_Toc477526815"/>
      <w:bookmarkStart w:id="38" w:name="_Toc477529038"/>
      <w:bookmarkStart w:id="39" w:name="_Toc477530301"/>
      <w:bookmarkStart w:id="40" w:name="_Toc477532641"/>
      <w:bookmarkStart w:id="41" w:name="_Toc8214336"/>
      <w:bookmarkStart w:id="42" w:name="_Toc164096969"/>
      <w:bookmarkStart w:id="43" w:name="_Toc196860987"/>
      <w:bookmarkStart w:id="44" w:name="_Toc196862100"/>
      <w:bookmarkStart w:id="45" w:name="_Toc196862362"/>
      <w:bookmarkStart w:id="46" w:name="_Toc196862600"/>
      <w:bookmarkStart w:id="47" w:name="_Toc196862851"/>
      <w:bookmarkStart w:id="48" w:name="_Toc196863069"/>
      <w:bookmarkStart w:id="49" w:name="_Toc199204728"/>
      <w:r w:rsidRPr="00FB2AE9">
        <w:lastRenderedPageBreak/>
        <w:t>С</w:t>
      </w:r>
      <w:r w:rsidR="00B26509">
        <w:t>ПИСОК ИСПОЛЬЗОВАННЫХ ИСТОЧНИКОВ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1D403259" w14:textId="77777777" w:rsidR="00EE1991" w:rsidRPr="00EE1991" w:rsidRDefault="00EE1991" w:rsidP="00EE1991">
      <w:pPr>
        <w:pStyle w:val="22"/>
      </w:pPr>
    </w:p>
    <w:p w14:paraId="1F989D7B" w14:textId="000C37F6" w:rsidR="00D03011" w:rsidRPr="002D1023" w:rsidRDefault="00D03011" w:rsidP="00D03011">
      <w:pPr>
        <w:pStyle w:val="7"/>
        <w:numPr>
          <w:ilvl w:val="0"/>
          <w:numId w:val="33"/>
        </w:numPr>
      </w:pPr>
      <w:proofErr w:type="spellStart"/>
      <w:r w:rsidRPr="00D03011">
        <w:rPr>
          <w:b/>
          <w:bCs/>
        </w:rPr>
        <w:t>Собчик</w:t>
      </w:r>
      <w:proofErr w:type="spellEnd"/>
      <w:r w:rsidRPr="00D03011">
        <w:rPr>
          <w:b/>
          <w:bCs/>
        </w:rPr>
        <w:t xml:space="preserve"> Л. Н.</w:t>
      </w:r>
      <w:r w:rsidRPr="00D03011">
        <w:t> СМИЛ (566) / MMPI. Методика "Миннесотский многоаспектный личностный опросник": стандартизированный многомерный метод исследования личности [Электронный ресурс]. – URL: </w:t>
      </w:r>
      <w:hyperlink r:id="rId12" w:tgtFrame="_blank" w:history="1">
        <w:r w:rsidRPr="00D03011">
          <w:rPr>
            <w:rStyle w:val="af4"/>
          </w:rPr>
          <w:t>https://psycabi.net/testy/472-smil-566-mmpi-test-metodika-minnesotskij-mnogoaspektnyj-lichnostnyj-oprosnik-standartizirovannyj-mnogofaktornyj-metod-issledovaniya-lichnosti-sobchik-l-n?start=2</w:t>
        </w:r>
      </w:hyperlink>
      <w:r w:rsidRPr="00D03011">
        <w:t xml:space="preserve"> (дата обращения: </w:t>
      </w:r>
      <w:r w:rsidRPr="002D1023">
        <w:t>25</w:t>
      </w:r>
      <w:r w:rsidRPr="00D03011">
        <w:t>.</w:t>
      </w:r>
      <w:r w:rsidRPr="002D1023">
        <w:t>03</w:t>
      </w:r>
      <w:r w:rsidRPr="00D03011">
        <w:t>.2025).</w:t>
      </w:r>
    </w:p>
    <w:p w14:paraId="64E65E5B" w14:textId="22FE24B4" w:rsidR="002D1023" w:rsidRPr="00382ED7" w:rsidRDefault="00D85407" w:rsidP="00D03011">
      <w:pPr>
        <w:pStyle w:val="7"/>
        <w:numPr>
          <w:ilvl w:val="0"/>
          <w:numId w:val="33"/>
        </w:numPr>
      </w:pPr>
      <w:r w:rsidRPr="00D85407">
        <w:t>Методика психологического тестирования [Электронный ресурс] // Psytests.org. – URL: https://psytests.org/result?v=mmsF9RzSBqz9iFBLtiKODQEy8ZOX_Zntaftez4CjjJwFs2kha7vblpigEim14VlrCXdO7xC0zrWPfG_NucsrNO7s6jcyYCdPaF6jAwnljvoQMOmsWmbi5AAek3VwCTTDGx7IM36yZw_ZOSSZJ4w69O9ySZ (дата обращения: 30.03.2025).</w:t>
      </w:r>
    </w:p>
    <w:p w14:paraId="1C25E725" w14:textId="77777777" w:rsidR="00382ED7" w:rsidRPr="00D03011" w:rsidRDefault="00382ED7" w:rsidP="00A621ED">
      <w:pPr>
        <w:pStyle w:val="7"/>
        <w:numPr>
          <w:ilvl w:val="0"/>
          <w:numId w:val="0"/>
        </w:numPr>
        <w:ind w:left="720"/>
      </w:pPr>
    </w:p>
    <w:p w14:paraId="7265345A" w14:textId="3E0E7A74" w:rsidR="00986E24" w:rsidRPr="00D45D13" w:rsidRDefault="00986E24" w:rsidP="00551739">
      <w:pPr>
        <w:pStyle w:val="7"/>
        <w:numPr>
          <w:ilvl w:val="0"/>
          <w:numId w:val="0"/>
        </w:numPr>
      </w:pPr>
    </w:p>
    <w:sectPr w:rsidR="00986E24" w:rsidRPr="00D45D13" w:rsidSect="00B41F0C">
      <w:headerReference w:type="default" r:id="rId13"/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6972" w14:textId="77777777" w:rsidR="00FF1E45" w:rsidRDefault="00FF1E45" w:rsidP="00E070CB">
      <w:pPr>
        <w:spacing w:line="240" w:lineRule="auto"/>
      </w:pPr>
      <w:r>
        <w:separator/>
      </w:r>
    </w:p>
    <w:p w14:paraId="7AE7F887" w14:textId="77777777" w:rsidR="00FF1E45" w:rsidRDefault="00FF1E45"/>
    <w:p w14:paraId="30364323" w14:textId="77777777" w:rsidR="00FF1E45" w:rsidRDefault="00FF1E45"/>
  </w:endnote>
  <w:endnote w:type="continuationSeparator" w:id="0">
    <w:p w14:paraId="05CF7DDA" w14:textId="77777777" w:rsidR="00FF1E45" w:rsidRDefault="00FF1E45" w:rsidP="00E070CB">
      <w:pPr>
        <w:spacing w:line="240" w:lineRule="auto"/>
      </w:pPr>
      <w:r>
        <w:continuationSeparator/>
      </w:r>
    </w:p>
    <w:p w14:paraId="041BB83D" w14:textId="77777777" w:rsidR="00FF1E45" w:rsidRDefault="00FF1E45"/>
    <w:p w14:paraId="3677BDCC" w14:textId="77777777" w:rsidR="00FF1E45" w:rsidRDefault="00FF1E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E0768E7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E94EE" w14:textId="77777777" w:rsidR="00FF1E45" w:rsidRDefault="00FF1E45" w:rsidP="00E070CB">
      <w:pPr>
        <w:spacing w:line="240" w:lineRule="auto"/>
      </w:pPr>
      <w:r>
        <w:separator/>
      </w:r>
    </w:p>
    <w:p w14:paraId="48446153" w14:textId="77777777" w:rsidR="00FF1E45" w:rsidRDefault="00FF1E45"/>
    <w:p w14:paraId="02569887" w14:textId="77777777" w:rsidR="00FF1E45" w:rsidRDefault="00FF1E45"/>
  </w:footnote>
  <w:footnote w:type="continuationSeparator" w:id="0">
    <w:p w14:paraId="074CDABA" w14:textId="77777777" w:rsidR="00FF1E45" w:rsidRDefault="00FF1E45" w:rsidP="00E070CB">
      <w:pPr>
        <w:spacing w:line="240" w:lineRule="auto"/>
      </w:pPr>
      <w:r>
        <w:continuationSeparator/>
      </w:r>
    </w:p>
    <w:p w14:paraId="2A6FB503" w14:textId="77777777" w:rsidR="00FF1E45" w:rsidRDefault="00FF1E45"/>
    <w:p w14:paraId="1A800AB6" w14:textId="77777777" w:rsidR="00FF1E45" w:rsidRDefault="00FF1E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B340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29D5"/>
    <w:multiLevelType w:val="multilevel"/>
    <w:tmpl w:val="074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45502"/>
    <w:multiLevelType w:val="multilevel"/>
    <w:tmpl w:val="0FC4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0F014C14"/>
    <w:multiLevelType w:val="multilevel"/>
    <w:tmpl w:val="9C4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352438"/>
    <w:multiLevelType w:val="multilevel"/>
    <w:tmpl w:val="429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F46F1"/>
    <w:multiLevelType w:val="multilevel"/>
    <w:tmpl w:val="8C2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3598B"/>
    <w:multiLevelType w:val="multilevel"/>
    <w:tmpl w:val="EF7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08DC"/>
    <w:multiLevelType w:val="multilevel"/>
    <w:tmpl w:val="04F6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B53CF"/>
    <w:multiLevelType w:val="multilevel"/>
    <w:tmpl w:val="C418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6B606B"/>
    <w:multiLevelType w:val="multilevel"/>
    <w:tmpl w:val="6778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D75BE"/>
    <w:multiLevelType w:val="multilevel"/>
    <w:tmpl w:val="A8E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26469"/>
    <w:multiLevelType w:val="multilevel"/>
    <w:tmpl w:val="DAD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D7BFC"/>
    <w:multiLevelType w:val="multilevel"/>
    <w:tmpl w:val="A2A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95B28"/>
    <w:multiLevelType w:val="multilevel"/>
    <w:tmpl w:val="C04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40A01"/>
    <w:multiLevelType w:val="multilevel"/>
    <w:tmpl w:val="5398615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142" w:firstLine="709"/>
      </w:pPr>
      <w:rPr>
        <w:rFonts w:hint="default"/>
        <w:b/>
        <w:bCs w:val="0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58C3E6A"/>
    <w:multiLevelType w:val="multilevel"/>
    <w:tmpl w:val="667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C82"/>
    <w:multiLevelType w:val="multilevel"/>
    <w:tmpl w:val="5F8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21FDF"/>
    <w:multiLevelType w:val="multilevel"/>
    <w:tmpl w:val="CD9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47A8E"/>
    <w:multiLevelType w:val="multilevel"/>
    <w:tmpl w:val="D62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07732"/>
    <w:multiLevelType w:val="multilevel"/>
    <w:tmpl w:val="3A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84965"/>
    <w:multiLevelType w:val="multilevel"/>
    <w:tmpl w:val="C52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9434D"/>
    <w:multiLevelType w:val="multilevel"/>
    <w:tmpl w:val="53C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64D17109"/>
    <w:multiLevelType w:val="multilevel"/>
    <w:tmpl w:val="891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C713D00"/>
    <w:multiLevelType w:val="multilevel"/>
    <w:tmpl w:val="B41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337426">
    <w:abstractNumId w:val="0"/>
  </w:num>
  <w:num w:numId="2" w16cid:durableId="168832181">
    <w:abstractNumId w:val="12"/>
  </w:num>
  <w:num w:numId="3" w16cid:durableId="639916498">
    <w:abstractNumId w:val="27"/>
  </w:num>
  <w:num w:numId="4" w16cid:durableId="1046829484">
    <w:abstractNumId w:val="26"/>
  </w:num>
  <w:num w:numId="5" w16cid:durableId="1050417284">
    <w:abstractNumId w:val="29"/>
  </w:num>
  <w:num w:numId="6" w16cid:durableId="1812791661">
    <w:abstractNumId w:val="18"/>
  </w:num>
  <w:num w:numId="7" w16cid:durableId="1220094807">
    <w:abstractNumId w:val="3"/>
  </w:num>
  <w:num w:numId="8" w16cid:durableId="2091080271">
    <w:abstractNumId w:val="4"/>
  </w:num>
  <w:num w:numId="9" w16cid:durableId="1049955096">
    <w:abstractNumId w:val="6"/>
  </w:num>
  <w:num w:numId="10" w16cid:durableId="9728303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0376385">
    <w:abstractNumId w:val="30"/>
  </w:num>
  <w:num w:numId="12" w16cid:durableId="2100639393">
    <w:abstractNumId w:val="10"/>
  </w:num>
  <w:num w:numId="13" w16cid:durableId="194319311">
    <w:abstractNumId w:val="21"/>
  </w:num>
  <w:num w:numId="14" w16cid:durableId="1242330246">
    <w:abstractNumId w:val="14"/>
  </w:num>
  <w:num w:numId="15" w16cid:durableId="1803301231">
    <w:abstractNumId w:val="15"/>
  </w:num>
  <w:num w:numId="16" w16cid:durableId="1638219163">
    <w:abstractNumId w:val="24"/>
  </w:num>
  <w:num w:numId="17" w16cid:durableId="918637252">
    <w:abstractNumId w:val="8"/>
  </w:num>
  <w:num w:numId="18" w16cid:durableId="1711832630">
    <w:abstractNumId w:val="1"/>
  </w:num>
  <w:num w:numId="19" w16cid:durableId="1314917363">
    <w:abstractNumId w:val="19"/>
  </w:num>
  <w:num w:numId="20" w16cid:durableId="471558725">
    <w:abstractNumId w:val="11"/>
  </w:num>
  <w:num w:numId="21" w16cid:durableId="1647782472">
    <w:abstractNumId w:val="17"/>
  </w:num>
  <w:num w:numId="22" w16cid:durableId="1974483895">
    <w:abstractNumId w:val="22"/>
  </w:num>
  <w:num w:numId="23" w16cid:durableId="405537024">
    <w:abstractNumId w:val="31"/>
  </w:num>
  <w:num w:numId="24" w16cid:durableId="383213906">
    <w:abstractNumId w:val="2"/>
  </w:num>
  <w:num w:numId="25" w16cid:durableId="305546188">
    <w:abstractNumId w:val="5"/>
  </w:num>
  <w:num w:numId="26" w16cid:durableId="798500491">
    <w:abstractNumId w:val="23"/>
  </w:num>
  <w:num w:numId="27" w16cid:durableId="659625125">
    <w:abstractNumId w:val="20"/>
  </w:num>
  <w:num w:numId="28" w16cid:durableId="1289163524">
    <w:abstractNumId w:val="28"/>
  </w:num>
  <w:num w:numId="29" w16cid:durableId="1471050093">
    <w:abstractNumId w:val="9"/>
  </w:num>
  <w:num w:numId="30" w16cid:durableId="1121801521">
    <w:abstractNumId w:val="25"/>
  </w:num>
  <w:num w:numId="31" w16cid:durableId="1705599012">
    <w:abstractNumId w:val="7"/>
  </w:num>
  <w:num w:numId="32" w16cid:durableId="1267423836">
    <w:abstractNumId w:val="16"/>
  </w:num>
  <w:num w:numId="33" w16cid:durableId="15359998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C4"/>
    <w:rsid w:val="00000AB1"/>
    <w:rsid w:val="00002317"/>
    <w:rsid w:val="00004462"/>
    <w:rsid w:val="000045E4"/>
    <w:rsid w:val="00005B0D"/>
    <w:rsid w:val="00006B25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35B0E"/>
    <w:rsid w:val="00040E33"/>
    <w:rsid w:val="00051BDB"/>
    <w:rsid w:val="000533C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D78FC"/>
    <w:rsid w:val="000E15FD"/>
    <w:rsid w:val="000E48EE"/>
    <w:rsid w:val="000E61FC"/>
    <w:rsid w:val="000E66BC"/>
    <w:rsid w:val="000E736B"/>
    <w:rsid w:val="000F34F8"/>
    <w:rsid w:val="000F73F0"/>
    <w:rsid w:val="001059FB"/>
    <w:rsid w:val="001064C0"/>
    <w:rsid w:val="001071EC"/>
    <w:rsid w:val="00111682"/>
    <w:rsid w:val="00111B16"/>
    <w:rsid w:val="00113317"/>
    <w:rsid w:val="0011701D"/>
    <w:rsid w:val="00125036"/>
    <w:rsid w:val="00126EE2"/>
    <w:rsid w:val="00127886"/>
    <w:rsid w:val="00127D7D"/>
    <w:rsid w:val="0013257D"/>
    <w:rsid w:val="00133E70"/>
    <w:rsid w:val="0013532C"/>
    <w:rsid w:val="001361E9"/>
    <w:rsid w:val="00143E80"/>
    <w:rsid w:val="001449C7"/>
    <w:rsid w:val="0015238A"/>
    <w:rsid w:val="00153B8A"/>
    <w:rsid w:val="001557F3"/>
    <w:rsid w:val="00156717"/>
    <w:rsid w:val="00157BFE"/>
    <w:rsid w:val="00157E07"/>
    <w:rsid w:val="001742F4"/>
    <w:rsid w:val="001853CC"/>
    <w:rsid w:val="0018770C"/>
    <w:rsid w:val="00193E35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C6872"/>
    <w:rsid w:val="001E0CDD"/>
    <w:rsid w:val="001E0E5D"/>
    <w:rsid w:val="001E3C14"/>
    <w:rsid w:val="001E59AE"/>
    <w:rsid w:val="001E7A34"/>
    <w:rsid w:val="0020045D"/>
    <w:rsid w:val="00203D70"/>
    <w:rsid w:val="002040D4"/>
    <w:rsid w:val="00204BCA"/>
    <w:rsid w:val="00205136"/>
    <w:rsid w:val="00207D1B"/>
    <w:rsid w:val="00211BEB"/>
    <w:rsid w:val="0021307A"/>
    <w:rsid w:val="002131BD"/>
    <w:rsid w:val="0021566C"/>
    <w:rsid w:val="002231F3"/>
    <w:rsid w:val="0022472B"/>
    <w:rsid w:val="00224EBE"/>
    <w:rsid w:val="00227348"/>
    <w:rsid w:val="002446BE"/>
    <w:rsid w:val="00245176"/>
    <w:rsid w:val="002452D7"/>
    <w:rsid w:val="00256315"/>
    <w:rsid w:val="00257461"/>
    <w:rsid w:val="00257A1F"/>
    <w:rsid w:val="00260F9D"/>
    <w:rsid w:val="002703DC"/>
    <w:rsid w:val="00271F6C"/>
    <w:rsid w:val="00272C5A"/>
    <w:rsid w:val="00274D64"/>
    <w:rsid w:val="00281BEB"/>
    <w:rsid w:val="00297DFF"/>
    <w:rsid w:val="002A0669"/>
    <w:rsid w:val="002A22A3"/>
    <w:rsid w:val="002A33C9"/>
    <w:rsid w:val="002A4CEA"/>
    <w:rsid w:val="002A5057"/>
    <w:rsid w:val="002B0CAD"/>
    <w:rsid w:val="002B43EC"/>
    <w:rsid w:val="002B50B1"/>
    <w:rsid w:val="002C4D9A"/>
    <w:rsid w:val="002C52B3"/>
    <w:rsid w:val="002C786C"/>
    <w:rsid w:val="002D1023"/>
    <w:rsid w:val="002D3717"/>
    <w:rsid w:val="002D4C64"/>
    <w:rsid w:val="002D5538"/>
    <w:rsid w:val="002D5A6E"/>
    <w:rsid w:val="002D5AF1"/>
    <w:rsid w:val="002E1D10"/>
    <w:rsid w:val="002E1E98"/>
    <w:rsid w:val="002E300E"/>
    <w:rsid w:val="002E389B"/>
    <w:rsid w:val="002E44D7"/>
    <w:rsid w:val="002E5600"/>
    <w:rsid w:val="002E7F8E"/>
    <w:rsid w:val="0030015D"/>
    <w:rsid w:val="003012A9"/>
    <w:rsid w:val="003117EB"/>
    <w:rsid w:val="00311ACD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2DC2"/>
    <w:rsid w:val="00355A1A"/>
    <w:rsid w:val="0036757A"/>
    <w:rsid w:val="003740CF"/>
    <w:rsid w:val="0038045A"/>
    <w:rsid w:val="00381D61"/>
    <w:rsid w:val="003820A5"/>
    <w:rsid w:val="00382ED7"/>
    <w:rsid w:val="003866C9"/>
    <w:rsid w:val="00390A9E"/>
    <w:rsid w:val="00390ACC"/>
    <w:rsid w:val="00391F06"/>
    <w:rsid w:val="00397BC9"/>
    <w:rsid w:val="003A24B0"/>
    <w:rsid w:val="003A3365"/>
    <w:rsid w:val="003A5890"/>
    <w:rsid w:val="003A7C7A"/>
    <w:rsid w:val="003B2B38"/>
    <w:rsid w:val="003B2D16"/>
    <w:rsid w:val="003B2E78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23CDE"/>
    <w:rsid w:val="004308CE"/>
    <w:rsid w:val="00445917"/>
    <w:rsid w:val="0044631C"/>
    <w:rsid w:val="00451042"/>
    <w:rsid w:val="004545EE"/>
    <w:rsid w:val="00455514"/>
    <w:rsid w:val="00456182"/>
    <w:rsid w:val="00456272"/>
    <w:rsid w:val="00456BAB"/>
    <w:rsid w:val="00457343"/>
    <w:rsid w:val="00463C28"/>
    <w:rsid w:val="00464DD4"/>
    <w:rsid w:val="00465201"/>
    <w:rsid w:val="00466301"/>
    <w:rsid w:val="00467A26"/>
    <w:rsid w:val="00467F27"/>
    <w:rsid w:val="0047523D"/>
    <w:rsid w:val="004856E9"/>
    <w:rsid w:val="004865ED"/>
    <w:rsid w:val="004873BE"/>
    <w:rsid w:val="004875D4"/>
    <w:rsid w:val="004915CF"/>
    <w:rsid w:val="00491E91"/>
    <w:rsid w:val="0049239F"/>
    <w:rsid w:val="00492AC9"/>
    <w:rsid w:val="004930E2"/>
    <w:rsid w:val="00497BB3"/>
    <w:rsid w:val="004A7F6D"/>
    <w:rsid w:val="004B5302"/>
    <w:rsid w:val="004B7063"/>
    <w:rsid w:val="004C2C87"/>
    <w:rsid w:val="004C5F09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E6262"/>
    <w:rsid w:val="004F02BD"/>
    <w:rsid w:val="004F1D9F"/>
    <w:rsid w:val="004F235C"/>
    <w:rsid w:val="004F3D2E"/>
    <w:rsid w:val="004F60F5"/>
    <w:rsid w:val="004F7AA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1739"/>
    <w:rsid w:val="00554FB7"/>
    <w:rsid w:val="005615F5"/>
    <w:rsid w:val="005623A6"/>
    <w:rsid w:val="00562835"/>
    <w:rsid w:val="005660B7"/>
    <w:rsid w:val="00567E8A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25"/>
    <w:rsid w:val="005E43D1"/>
    <w:rsid w:val="005E7E2D"/>
    <w:rsid w:val="005F0904"/>
    <w:rsid w:val="005F1ADD"/>
    <w:rsid w:val="005F575E"/>
    <w:rsid w:val="005F7E15"/>
    <w:rsid w:val="00605550"/>
    <w:rsid w:val="0061369F"/>
    <w:rsid w:val="00617088"/>
    <w:rsid w:val="006215C9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D6D06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390E"/>
    <w:rsid w:val="00785323"/>
    <w:rsid w:val="007858E1"/>
    <w:rsid w:val="00786228"/>
    <w:rsid w:val="0079155C"/>
    <w:rsid w:val="00792B63"/>
    <w:rsid w:val="0079647F"/>
    <w:rsid w:val="007A583E"/>
    <w:rsid w:val="007A693D"/>
    <w:rsid w:val="007B14A6"/>
    <w:rsid w:val="007B2E15"/>
    <w:rsid w:val="007B4468"/>
    <w:rsid w:val="007C44B0"/>
    <w:rsid w:val="007D270C"/>
    <w:rsid w:val="007D452C"/>
    <w:rsid w:val="007D50DC"/>
    <w:rsid w:val="007D6FA6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A6F97"/>
    <w:rsid w:val="008B17AD"/>
    <w:rsid w:val="008B2C77"/>
    <w:rsid w:val="008B5BB0"/>
    <w:rsid w:val="008B7951"/>
    <w:rsid w:val="008C2B26"/>
    <w:rsid w:val="008C2BD0"/>
    <w:rsid w:val="008C7B17"/>
    <w:rsid w:val="008D1BD4"/>
    <w:rsid w:val="008D2C63"/>
    <w:rsid w:val="008D4B88"/>
    <w:rsid w:val="008D6B27"/>
    <w:rsid w:val="008D6E42"/>
    <w:rsid w:val="008E3820"/>
    <w:rsid w:val="008E70EB"/>
    <w:rsid w:val="008E730F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59"/>
    <w:rsid w:val="00937EB5"/>
    <w:rsid w:val="00940086"/>
    <w:rsid w:val="0094525B"/>
    <w:rsid w:val="00951037"/>
    <w:rsid w:val="00951847"/>
    <w:rsid w:val="009565A7"/>
    <w:rsid w:val="0095722B"/>
    <w:rsid w:val="00960C39"/>
    <w:rsid w:val="009644D0"/>
    <w:rsid w:val="009772C1"/>
    <w:rsid w:val="009818DD"/>
    <w:rsid w:val="00984B04"/>
    <w:rsid w:val="00985237"/>
    <w:rsid w:val="00985936"/>
    <w:rsid w:val="00986A3A"/>
    <w:rsid w:val="00986E24"/>
    <w:rsid w:val="00991DFB"/>
    <w:rsid w:val="00997480"/>
    <w:rsid w:val="00997B3E"/>
    <w:rsid w:val="009A1402"/>
    <w:rsid w:val="009A28A4"/>
    <w:rsid w:val="009A3A95"/>
    <w:rsid w:val="009B2533"/>
    <w:rsid w:val="009B6E56"/>
    <w:rsid w:val="009C66A2"/>
    <w:rsid w:val="009D3A9B"/>
    <w:rsid w:val="009D6841"/>
    <w:rsid w:val="009D767A"/>
    <w:rsid w:val="009E5964"/>
    <w:rsid w:val="009F5902"/>
    <w:rsid w:val="009F62C4"/>
    <w:rsid w:val="00A01F53"/>
    <w:rsid w:val="00A01F85"/>
    <w:rsid w:val="00A04132"/>
    <w:rsid w:val="00A11215"/>
    <w:rsid w:val="00A12F73"/>
    <w:rsid w:val="00A173E6"/>
    <w:rsid w:val="00A17F93"/>
    <w:rsid w:val="00A22FF4"/>
    <w:rsid w:val="00A31998"/>
    <w:rsid w:val="00A352C4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21ED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362E"/>
    <w:rsid w:val="00AC5AC7"/>
    <w:rsid w:val="00AD20A8"/>
    <w:rsid w:val="00AD482B"/>
    <w:rsid w:val="00AE4298"/>
    <w:rsid w:val="00AE6308"/>
    <w:rsid w:val="00AF3201"/>
    <w:rsid w:val="00AF36D2"/>
    <w:rsid w:val="00AF40E5"/>
    <w:rsid w:val="00AF64E7"/>
    <w:rsid w:val="00AF76BF"/>
    <w:rsid w:val="00B02DDA"/>
    <w:rsid w:val="00B0523A"/>
    <w:rsid w:val="00B057C2"/>
    <w:rsid w:val="00B07A93"/>
    <w:rsid w:val="00B07C0B"/>
    <w:rsid w:val="00B1055B"/>
    <w:rsid w:val="00B121BB"/>
    <w:rsid w:val="00B13711"/>
    <w:rsid w:val="00B13AB2"/>
    <w:rsid w:val="00B20A3C"/>
    <w:rsid w:val="00B24CE3"/>
    <w:rsid w:val="00B26509"/>
    <w:rsid w:val="00B40AC8"/>
    <w:rsid w:val="00B41A81"/>
    <w:rsid w:val="00B41F0C"/>
    <w:rsid w:val="00B4352C"/>
    <w:rsid w:val="00B52102"/>
    <w:rsid w:val="00B531E9"/>
    <w:rsid w:val="00B53E4A"/>
    <w:rsid w:val="00B5497C"/>
    <w:rsid w:val="00B56F98"/>
    <w:rsid w:val="00B7218F"/>
    <w:rsid w:val="00B74D57"/>
    <w:rsid w:val="00B764D5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4F4C"/>
    <w:rsid w:val="00BC65ED"/>
    <w:rsid w:val="00BD45AC"/>
    <w:rsid w:val="00BD7169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BF7DDB"/>
    <w:rsid w:val="00C05700"/>
    <w:rsid w:val="00C06552"/>
    <w:rsid w:val="00C112A2"/>
    <w:rsid w:val="00C12677"/>
    <w:rsid w:val="00C13DB5"/>
    <w:rsid w:val="00C162D4"/>
    <w:rsid w:val="00C171D7"/>
    <w:rsid w:val="00C21358"/>
    <w:rsid w:val="00C232D8"/>
    <w:rsid w:val="00C24A8E"/>
    <w:rsid w:val="00C30B2A"/>
    <w:rsid w:val="00C31547"/>
    <w:rsid w:val="00C34F57"/>
    <w:rsid w:val="00C42945"/>
    <w:rsid w:val="00C54129"/>
    <w:rsid w:val="00C56445"/>
    <w:rsid w:val="00C61AC7"/>
    <w:rsid w:val="00C70832"/>
    <w:rsid w:val="00C75646"/>
    <w:rsid w:val="00C94F96"/>
    <w:rsid w:val="00C95185"/>
    <w:rsid w:val="00C956BD"/>
    <w:rsid w:val="00CA1D41"/>
    <w:rsid w:val="00CA6BA9"/>
    <w:rsid w:val="00CB22D4"/>
    <w:rsid w:val="00CB450C"/>
    <w:rsid w:val="00CB45D7"/>
    <w:rsid w:val="00CB64CD"/>
    <w:rsid w:val="00CC180E"/>
    <w:rsid w:val="00CC20D4"/>
    <w:rsid w:val="00CC2391"/>
    <w:rsid w:val="00CC582F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3011"/>
    <w:rsid w:val="00D05EDC"/>
    <w:rsid w:val="00D13BD8"/>
    <w:rsid w:val="00D15F5F"/>
    <w:rsid w:val="00D16E0C"/>
    <w:rsid w:val="00D179ED"/>
    <w:rsid w:val="00D224CE"/>
    <w:rsid w:val="00D228DC"/>
    <w:rsid w:val="00D2333E"/>
    <w:rsid w:val="00D24927"/>
    <w:rsid w:val="00D260D8"/>
    <w:rsid w:val="00D30958"/>
    <w:rsid w:val="00D30C62"/>
    <w:rsid w:val="00D32E47"/>
    <w:rsid w:val="00D35B7A"/>
    <w:rsid w:val="00D41B83"/>
    <w:rsid w:val="00D45D13"/>
    <w:rsid w:val="00D512D7"/>
    <w:rsid w:val="00D544F0"/>
    <w:rsid w:val="00D5789B"/>
    <w:rsid w:val="00D61CCF"/>
    <w:rsid w:val="00D66445"/>
    <w:rsid w:val="00D66F3A"/>
    <w:rsid w:val="00D708EF"/>
    <w:rsid w:val="00D70C69"/>
    <w:rsid w:val="00D71B3A"/>
    <w:rsid w:val="00D81813"/>
    <w:rsid w:val="00D85407"/>
    <w:rsid w:val="00D91BAA"/>
    <w:rsid w:val="00DA202D"/>
    <w:rsid w:val="00DA229C"/>
    <w:rsid w:val="00DA5EAD"/>
    <w:rsid w:val="00DB115A"/>
    <w:rsid w:val="00DB4077"/>
    <w:rsid w:val="00DB5C61"/>
    <w:rsid w:val="00DC21BB"/>
    <w:rsid w:val="00DC6F69"/>
    <w:rsid w:val="00DD1235"/>
    <w:rsid w:val="00DD232A"/>
    <w:rsid w:val="00DD3EBC"/>
    <w:rsid w:val="00DD44F4"/>
    <w:rsid w:val="00DD4C7F"/>
    <w:rsid w:val="00DE32EE"/>
    <w:rsid w:val="00DF3217"/>
    <w:rsid w:val="00DF3DB6"/>
    <w:rsid w:val="00E070CB"/>
    <w:rsid w:val="00E1170C"/>
    <w:rsid w:val="00E137FF"/>
    <w:rsid w:val="00E14EB1"/>
    <w:rsid w:val="00E17F1A"/>
    <w:rsid w:val="00E25E56"/>
    <w:rsid w:val="00E31027"/>
    <w:rsid w:val="00E31FCE"/>
    <w:rsid w:val="00E3321B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1C60"/>
    <w:rsid w:val="00E930A0"/>
    <w:rsid w:val="00E967D5"/>
    <w:rsid w:val="00E97C7D"/>
    <w:rsid w:val="00EA55B8"/>
    <w:rsid w:val="00EA6873"/>
    <w:rsid w:val="00EB1402"/>
    <w:rsid w:val="00EB1CC4"/>
    <w:rsid w:val="00EB5610"/>
    <w:rsid w:val="00EB5A18"/>
    <w:rsid w:val="00EB5C06"/>
    <w:rsid w:val="00EB7EE9"/>
    <w:rsid w:val="00EC7F35"/>
    <w:rsid w:val="00ED0607"/>
    <w:rsid w:val="00ED400B"/>
    <w:rsid w:val="00ED6090"/>
    <w:rsid w:val="00EE0D0F"/>
    <w:rsid w:val="00EE1991"/>
    <w:rsid w:val="00EE3D29"/>
    <w:rsid w:val="00EE3EEC"/>
    <w:rsid w:val="00EE5B19"/>
    <w:rsid w:val="00EF1F08"/>
    <w:rsid w:val="00EF29DF"/>
    <w:rsid w:val="00EF2B8D"/>
    <w:rsid w:val="00EF5012"/>
    <w:rsid w:val="00F106A9"/>
    <w:rsid w:val="00F15DC5"/>
    <w:rsid w:val="00F168F3"/>
    <w:rsid w:val="00F21FEC"/>
    <w:rsid w:val="00F27FB0"/>
    <w:rsid w:val="00F3190A"/>
    <w:rsid w:val="00F32BF2"/>
    <w:rsid w:val="00F3749C"/>
    <w:rsid w:val="00F418E9"/>
    <w:rsid w:val="00F46A6B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000"/>
    <w:rsid w:val="00FC57D8"/>
    <w:rsid w:val="00FC640D"/>
    <w:rsid w:val="00FD096E"/>
    <w:rsid w:val="00FD0E54"/>
    <w:rsid w:val="00FD1A56"/>
    <w:rsid w:val="00FD49A1"/>
    <w:rsid w:val="00FF1E45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EF3DFC"/>
  <w15:docId w15:val="{41838F48-CAC0-4C6F-870B-7B63FFC7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224EBE"/>
    <w:rPr>
      <w:b/>
      <w:bCs/>
    </w:rPr>
  </w:style>
  <w:style w:type="character" w:styleId="af6">
    <w:name w:val="Emphasis"/>
    <w:basedOn w:val="a0"/>
    <w:uiPriority w:val="20"/>
    <w:qFormat/>
    <w:rsid w:val="009D767A"/>
    <w:rPr>
      <w:i/>
      <w:iCs/>
    </w:rPr>
  </w:style>
  <w:style w:type="character" w:customStyle="1" w:styleId="overflow-hidden">
    <w:name w:val="overflow-hidden"/>
    <w:basedOn w:val="a0"/>
    <w:rsid w:val="009D767A"/>
  </w:style>
  <w:style w:type="character" w:styleId="af7">
    <w:name w:val="FollowedHyperlink"/>
    <w:basedOn w:val="a0"/>
    <w:uiPriority w:val="99"/>
    <w:semiHidden/>
    <w:unhideWhenUsed/>
    <w:rsid w:val="00C34F57"/>
    <w:rPr>
      <w:color w:val="954F72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144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0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8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77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IBNWZIw=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sycabi.net/testy/472-smil-566-mmpi-test-metodika-minnesotskij-mnogoaspektnyj-lichnostnyj-oprosnik-standartizirovannyj-mnogofaktornyj-metod-issledovaniya-lichnosti-sobchik-l-n?start=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ro.com/app/board/uXjVIUmqBy8=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spreadsheets/d/1A1UMxXQYiKuc4ItR-kyQbNXbA-FCtU9v28oFc2rBJdg/edit?gi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7TsfPGSrAaPVGJY585vdutC6QwlbUZTYZYXMFYREzF8/edit?usp=sharing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OneDrive\&#1056;&#1072;&#1073;&#1086;&#1095;&#1080;&#1081;%20&#1089;&#1090;&#1086;&#1083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184</TotalTime>
  <Pages>16</Pages>
  <Words>2688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Ксения Родионова</cp:lastModifiedBy>
  <cp:revision>159</cp:revision>
  <dcterms:created xsi:type="dcterms:W3CDTF">2025-05-26T18:10:00Z</dcterms:created>
  <dcterms:modified xsi:type="dcterms:W3CDTF">2025-05-26T21:18:00Z</dcterms:modified>
</cp:coreProperties>
</file>