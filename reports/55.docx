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5A39C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2B62471A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744E897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03FC459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00077879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39A564AB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1913BC22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25251475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1A8E9782" w14:textId="77777777" w:rsidR="009F5902" w:rsidRPr="00306C45" w:rsidRDefault="009F5902" w:rsidP="009F5902">
      <w:pPr>
        <w:spacing w:line="276" w:lineRule="auto"/>
        <w:jc w:val="center"/>
      </w:pPr>
    </w:p>
    <w:p w14:paraId="6B57293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9D6399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6D333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A53D15A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C933F0B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E63834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606E70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D8C91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24A81668" w14:textId="77777777" w:rsidR="009F5902" w:rsidRDefault="009F5902" w:rsidP="00A60E7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041D7B">
        <w:rPr>
          <w:rFonts w:ascii="Times New Roman" w:hAnsi="Times New Roman" w:cs="Times New Roman"/>
          <w:sz w:val="28"/>
          <w:szCs w:val="28"/>
        </w:rPr>
        <w:t>Разработка конструктора страниц для публикации информации о стажировках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F706886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66C73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5FF5E12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CB49F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FE2714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D20D97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043328C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CF704E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61430DED" w14:textId="77777777" w:rsidTr="00C5110B">
        <w:trPr>
          <w:trHeight w:val="195"/>
        </w:trPr>
        <w:tc>
          <w:tcPr>
            <w:tcW w:w="6480" w:type="dxa"/>
          </w:tcPr>
          <w:p w14:paraId="6B847FF6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041D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Смирнов Д.С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552E035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D9CA48C" w14:textId="77777777" w:rsidTr="00C5110B">
        <w:trPr>
          <w:trHeight w:val="195"/>
        </w:trPr>
        <w:tc>
          <w:tcPr>
            <w:tcW w:w="6480" w:type="dxa"/>
          </w:tcPr>
          <w:p w14:paraId="647A1776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041D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Смирнов Д.С.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2E5F4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36A94682" w14:textId="77777777" w:rsidTr="00C5110B">
        <w:trPr>
          <w:trHeight w:val="549"/>
        </w:trPr>
        <w:tc>
          <w:tcPr>
            <w:tcW w:w="6480" w:type="dxa"/>
          </w:tcPr>
          <w:p w14:paraId="6D615FB4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041D7B" w:rsidRPr="00041D7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Leather</w:t>
            </w:r>
            <w:r w:rsidR="00041D7B" w:rsidRPr="009C2CAE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eastAsia="ru-RU"/>
              </w:rPr>
              <w:t xml:space="preserve"> </w:t>
            </w:r>
            <w:r w:rsidR="00041D7B" w:rsidRPr="00041D7B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  <w:lang w:val="en-US" w:eastAsia="ru-RU"/>
              </w:rPr>
              <w:t>Teeth</w:t>
            </w:r>
          </w:p>
          <w:p w14:paraId="4BA17C38" w14:textId="77777777" w:rsidR="009F5902" w:rsidRPr="00881391" w:rsidRDefault="00041D7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Кузнецов Е.В.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2745B1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3EE4DED" w14:textId="77777777" w:rsidTr="00C5110B">
        <w:trPr>
          <w:trHeight w:val="311"/>
        </w:trPr>
        <w:tc>
          <w:tcPr>
            <w:tcW w:w="6480" w:type="dxa"/>
          </w:tcPr>
          <w:p w14:paraId="1702AD57" w14:textId="77777777" w:rsidR="009F5902" w:rsidRPr="00881391" w:rsidRDefault="00041D7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Колыванов С.И.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09A5A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41D7B" w:rsidRPr="00534870" w14:paraId="14E13CE1" w14:textId="77777777" w:rsidTr="00C5110B">
        <w:trPr>
          <w:trHeight w:val="311"/>
        </w:trPr>
        <w:tc>
          <w:tcPr>
            <w:tcW w:w="6480" w:type="dxa"/>
          </w:tcPr>
          <w:p w14:paraId="48307821" w14:textId="77777777" w:rsidR="00041D7B" w:rsidRPr="00881391" w:rsidRDefault="00041D7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Валиханова Э.А.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7D6D92" w14:textId="77777777" w:rsidR="00041D7B" w:rsidRPr="00534870" w:rsidRDefault="00041D7B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20A78C0" w14:textId="77777777" w:rsidTr="00C5110B">
        <w:trPr>
          <w:trHeight w:val="445"/>
        </w:trPr>
        <w:tc>
          <w:tcPr>
            <w:tcW w:w="6480" w:type="dxa"/>
          </w:tcPr>
          <w:p w14:paraId="1FE9381E" w14:textId="77777777" w:rsidR="009F5902" w:rsidRPr="00881391" w:rsidRDefault="00041D7B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Гребенкина Л.А.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A891A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66C70A1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CDB9C0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FFDB0CE" w14:textId="77777777" w:rsidR="009F5902" w:rsidRDefault="009F5902" w:rsidP="00041D7B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27496D8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CBA54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89143BB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67E01EB8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1C07651E" w14:textId="77777777" w:rsidR="00C70832" w:rsidRPr="00C70832" w:rsidRDefault="00C70832" w:rsidP="00C70832">
      <w:pPr>
        <w:pStyle w:val="22"/>
        <w:ind w:firstLine="0"/>
        <w:jc w:val="center"/>
      </w:pPr>
    </w:p>
    <w:p w14:paraId="2818B098" w14:textId="26086CC8" w:rsidR="00F25BD9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F25BD9">
        <w:rPr>
          <w:noProof/>
        </w:rPr>
        <w:t>ВВЕДЕНИЕ</w:t>
      </w:r>
      <w:r w:rsidR="00F25BD9">
        <w:rPr>
          <w:noProof/>
        </w:rPr>
        <w:tab/>
      </w:r>
      <w:r w:rsidR="00F25BD9">
        <w:rPr>
          <w:noProof/>
        </w:rPr>
        <w:fldChar w:fldCharType="begin"/>
      </w:r>
      <w:r w:rsidR="00F25BD9">
        <w:rPr>
          <w:noProof/>
        </w:rPr>
        <w:instrText xml:space="preserve"> PAGEREF _Toc199193892 \h </w:instrText>
      </w:r>
      <w:r w:rsidR="00F25BD9">
        <w:rPr>
          <w:noProof/>
        </w:rPr>
      </w:r>
      <w:r w:rsidR="00F25BD9">
        <w:rPr>
          <w:noProof/>
        </w:rPr>
        <w:fldChar w:fldCharType="separate"/>
      </w:r>
      <w:r w:rsidR="00F25BD9">
        <w:rPr>
          <w:noProof/>
        </w:rPr>
        <w:t>3</w:t>
      </w:r>
      <w:r w:rsidR="00F25BD9">
        <w:rPr>
          <w:noProof/>
        </w:rPr>
        <w:fldChar w:fldCharType="end"/>
      </w:r>
    </w:p>
    <w:p w14:paraId="563B7363" w14:textId="5BEF0573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Работа каждого участника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1C67156" w14:textId="1DBB5529" w:rsidR="00F25BD9" w:rsidRDefault="00F25BD9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1.1 Работа тимлида и </w:t>
      </w:r>
      <w:r w:rsidRPr="00CB67F7">
        <w:rPr>
          <w:noProof/>
          <w:lang w:val="en-US"/>
        </w:rPr>
        <w:t>frontend</w:t>
      </w:r>
      <w:r>
        <w:rPr>
          <w:noProof/>
        </w:rPr>
        <w:t>-разработчика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4F6B7F2" w14:textId="7C57DF83" w:rsidR="00F25BD9" w:rsidRDefault="00F25BD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1.1.1 Работа тимлида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7FBB899" w14:textId="75FDFE4F" w:rsidR="00F25BD9" w:rsidRDefault="00F25BD9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  <w:lang w:eastAsia="ru-RU"/>
        </w:rPr>
        <w:t>1.1.2</w:t>
      </w:r>
      <w:r>
        <w:rPr>
          <w:noProof/>
        </w:rPr>
        <w:t xml:space="preserve"> Работа фронтенд-разработчика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EE59ED2" w14:textId="6B15E803" w:rsidR="00F25BD9" w:rsidRDefault="00F25BD9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Работа аналитика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A0AC4F1" w14:textId="37BBC71E" w:rsidR="00F25BD9" w:rsidRDefault="00F25BD9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 xml:space="preserve">1.3 Работа </w:t>
      </w:r>
      <w:r w:rsidRPr="00CB67F7">
        <w:rPr>
          <w:noProof/>
          <w:lang w:val="en-US"/>
        </w:rPr>
        <w:t>backend</w:t>
      </w:r>
      <w:r w:rsidRPr="00F25BD9">
        <w:rPr>
          <w:noProof/>
        </w:rPr>
        <w:t>-</w:t>
      </w:r>
      <w:r>
        <w:rPr>
          <w:noProof/>
        </w:rPr>
        <w:t>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A32258B" w14:textId="5B8C8BBA" w:rsidR="00F25BD9" w:rsidRDefault="00F25BD9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Работа дизайнера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0D73717" w14:textId="6C67179E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2 Разбор требований заказчика.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B692EEA" w14:textId="4D91DB15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 Анализ аналогов разрабатываемого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D39C4BE" w14:textId="376F2D42" w:rsidR="00F25BD9" w:rsidRDefault="00F25BD9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3.1 Аналоги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C3D58B4" w14:textId="499AF3B4" w:rsidR="00F25BD9" w:rsidRDefault="00F25BD9">
      <w:pPr>
        <w:pStyle w:val="2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3.2 Анализ текущей ситуации у компании-заказчика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880ED9F" w14:textId="2DBB4DD2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4 Описание основных компонентов и связей между ними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6528CCE5" w14:textId="3EDE91DC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5 Обоснование выбора архитектурного решения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94948C0" w14:textId="72D50D51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6 Ошибки и тестирование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B78EC9B" w14:textId="29C31AC7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7 Планирование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2919BDA4" w14:textId="17E9F3BB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5B8D136B" w14:textId="63269C22" w:rsidR="00F25BD9" w:rsidRDefault="00F25BD9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_Toc199193909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4AA3E83A" w14:textId="4E2EDDB7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0D10D3F6" w14:textId="77777777" w:rsidR="0090634C" w:rsidRDefault="002040D4" w:rsidP="00881391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93892"/>
      <w:r w:rsidRPr="003D504D">
        <w:lastRenderedPageBreak/>
        <w:t>В</w:t>
      </w:r>
      <w:r w:rsidR="00B26509">
        <w:t>ВЕДЕНИЕ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59A04481" w14:textId="77777777" w:rsidR="00B07C0B" w:rsidRPr="00B07C0B" w:rsidRDefault="00B07C0B" w:rsidP="00B07C0B">
      <w:pPr>
        <w:pStyle w:val="22"/>
      </w:pPr>
    </w:p>
    <w:p w14:paraId="7470F548" w14:textId="77777777" w:rsidR="00304B4E" w:rsidRDefault="00304B4E" w:rsidP="00304B4E">
      <w:pPr>
        <w:pStyle w:val="22"/>
      </w:pPr>
      <w:r>
        <w:t>Целью проекта является разработка веб-приложения для создания и управления интерактивными страницами стажировок, предоставляющего редакторам (сотрудникам РИЦ) возможность быстро и удобно формировать кастомизированные публикации с использованием визуального конструктора блоков.</w:t>
      </w:r>
    </w:p>
    <w:p w14:paraId="2C7EC4FE" w14:textId="77777777" w:rsidR="001C1118" w:rsidRDefault="00304B4E" w:rsidP="001C1118">
      <w:pPr>
        <w:pStyle w:val="22"/>
      </w:pPr>
      <w:r>
        <w:t>Основные задачи проекта:</w:t>
      </w:r>
    </w:p>
    <w:p w14:paraId="1658053D" w14:textId="77777777" w:rsidR="00304B4E" w:rsidRDefault="00304B4E" w:rsidP="001C1118">
      <w:pPr>
        <w:pStyle w:val="22"/>
      </w:pPr>
      <w:r>
        <w:t>р</w:t>
      </w:r>
      <w:r w:rsidRPr="00304B4E">
        <w:t>еализация конструктора страниц с возможностью добавления, настройки и переупорядочивания различных типов блоков (текст, обложка, галерея, кнопки, контакты, видео)</w:t>
      </w:r>
      <w:r>
        <w:t>;</w:t>
      </w:r>
    </w:p>
    <w:p w14:paraId="49CDBB25" w14:textId="77777777" w:rsidR="00304B4E" w:rsidRDefault="00304B4E" w:rsidP="00304B4E">
      <w:pPr>
        <w:pStyle w:val="53"/>
      </w:pPr>
      <w:r>
        <w:t>о</w:t>
      </w:r>
      <w:r w:rsidRPr="00304B4E">
        <w:t>рганизация библиотеки шаблонов для ускоренного создания новых страниц</w:t>
      </w:r>
      <w:r>
        <w:t>;</w:t>
      </w:r>
    </w:p>
    <w:p w14:paraId="749146F1" w14:textId="77777777" w:rsidR="00304B4E" w:rsidRDefault="00304B4E" w:rsidP="00304B4E">
      <w:pPr>
        <w:pStyle w:val="53"/>
      </w:pPr>
      <w:r>
        <w:t>о</w:t>
      </w:r>
      <w:r w:rsidRPr="00304B4E">
        <w:t>беспечение предпросмотра страниц в разных разрешениях (ПК, планшет, телефон</w:t>
      </w:r>
      <w:proofErr w:type="gramStart"/>
      <w:r w:rsidRPr="00304B4E">
        <w:t xml:space="preserve">) </w:t>
      </w:r>
      <w:r>
        <w:t>;</w:t>
      </w:r>
      <w:proofErr w:type="gramEnd"/>
    </w:p>
    <w:p w14:paraId="045B76DA" w14:textId="77777777" w:rsidR="00304B4E" w:rsidRDefault="00304B4E" w:rsidP="00304B4E">
      <w:pPr>
        <w:pStyle w:val="53"/>
      </w:pPr>
      <w:r>
        <w:t>р</w:t>
      </w:r>
      <w:r w:rsidRPr="00304B4E">
        <w:t>азграничение доступа между редакторами и стажёрами: авторизация редакторов и открытый доступ к опубликованным страницам для стажёров</w:t>
      </w:r>
      <w:r>
        <w:t>;</w:t>
      </w:r>
    </w:p>
    <w:p w14:paraId="43EB40DE" w14:textId="77777777" w:rsidR="00304B4E" w:rsidRDefault="00304B4E" w:rsidP="00304B4E">
      <w:pPr>
        <w:pStyle w:val="53"/>
      </w:pPr>
      <w:r>
        <w:t>и</w:t>
      </w:r>
      <w:r w:rsidRPr="00304B4E">
        <w:t>нтеграция фронтенда и бэкенда через REST API</w:t>
      </w:r>
      <w:r>
        <w:t>;</w:t>
      </w:r>
    </w:p>
    <w:p w14:paraId="33245CEA" w14:textId="77777777" w:rsidR="00304B4E" w:rsidRDefault="00304B4E" w:rsidP="00304B4E">
      <w:pPr>
        <w:pStyle w:val="53"/>
      </w:pPr>
      <w:r>
        <w:t>о</w:t>
      </w:r>
      <w:r w:rsidRPr="00304B4E">
        <w:t>беспечение возможности кастомизации миниатюр и сроков проведения стажировок</w:t>
      </w:r>
      <w:r w:rsidR="00E074BA">
        <w:t>.</w:t>
      </w:r>
    </w:p>
    <w:p w14:paraId="150D55CD" w14:textId="77777777" w:rsidR="00E074BA" w:rsidRDefault="00E074BA" w:rsidP="00E074BA">
      <w:pPr>
        <w:pStyle w:val="22"/>
      </w:pPr>
      <w:r w:rsidRPr="00E074BA">
        <w:t xml:space="preserve">С переходом большинства образовательных и корпоративных процессов в онлайн, возникает необходимость в удобных инструментах для быстрой и наглядной презентации временных программ и мероприятий, таких как стажировки. Ручное создание и оформление таких страниц требует технических навыков и значительных затрат времени. Предлагаемый </w:t>
      </w:r>
      <w:r w:rsidRPr="00E074BA">
        <w:lastRenderedPageBreak/>
        <w:t>инструмент позволяет автоматизировать этот процесс и сделать его доступным для сотрудников без специальной подготовки, при этом обеспечивая единый стиль и высокую гибкость. Проект особенно актуален для образовательных и информационных центров, где регулярная публикация временных программ требует стандартизации, эффективности и визуальной привлекательности.</w:t>
      </w:r>
    </w:p>
    <w:p w14:paraId="3BA15651" w14:textId="77777777" w:rsidR="00E074BA" w:rsidRDefault="00E074BA" w:rsidP="00E074BA">
      <w:pPr>
        <w:pStyle w:val="22"/>
      </w:pPr>
      <w:r w:rsidRPr="00E074BA">
        <w:t xml:space="preserve">Программный продукт ориентирован на использование в следующих контекстах: </w:t>
      </w:r>
    </w:p>
    <w:p w14:paraId="377927C9" w14:textId="77777777" w:rsidR="00E074BA" w:rsidRDefault="00E074BA" w:rsidP="00E074BA">
      <w:pPr>
        <w:pStyle w:val="53"/>
      </w:pPr>
      <w:r>
        <w:t>в</w:t>
      </w:r>
      <w:r w:rsidRPr="00E074BA">
        <w:t xml:space="preserve">узовские и научно-исследовательские подразделения для публикации программ стажировок и образовательных мероприятий; </w:t>
      </w:r>
    </w:p>
    <w:p w14:paraId="3DF81300" w14:textId="77777777" w:rsidR="00E074BA" w:rsidRDefault="00E074BA" w:rsidP="00E074BA">
      <w:pPr>
        <w:pStyle w:val="53"/>
      </w:pPr>
      <w:r>
        <w:t>к</w:t>
      </w:r>
      <w:r w:rsidRPr="00E074BA">
        <w:t xml:space="preserve">орпоративные платформы для представления временных вакансий, обучающих курсов и проектов; </w:t>
      </w:r>
    </w:p>
    <w:p w14:paraId="70FDBDB0" w14:textId="77777777" w:rsidR="00E074BA" w:rsidRDefault="00E074BA" w:rsidP="00E074BA">
      <w:pPr>
        <w:pStyle w:val="53"/>
      </w:pPr>
      <w:r>
        <w:t>о</w:t>
      </w:r>
      <w:r w:rsidRPr="00E074BA">
        <w:t>бразовательные стартапы и агрегаторы онлайн-программ.</w:t>
      </w:r>
    </w:p>
    <w:p w14:paraId="51630F35" w14:textId="77777777" w:rsidR="00E074BA" w:rsidRDefault="00E074BA" w:rsidP="00E074BA">
      <w:pPr>
        <w:pStyle w:val="22"/>
      </w:pPr>
      <w:r w:rsidRPr="00E074BA">
        <w:t xml:space="preserve">По завершении проекта ожидается реализация полнофункционального веб-приложения, включающего: </w:t>
      </w:r>
    </w:p>
    <w:p w14:paraId="604B5146" w14:textId="77777777" w:rsidR="00E074BA" w:rsidRDefault="00E074BA" w:rsidP="00E074BA">
      <w:pPr>
        <w:pStyle w:val="53"/>
      </w:pPr>
      <w:r>
        <w:t>у</w:t>
      </w:r>
      <w:r w:rsidRPr="00E074BA">
        <w:t xml:space="preserve">добный визуальный конструктор страниц с поддержкой шаблонов; </w:t>
      </w:r>
    </w:p>
    <w:p w14:paraId="4479CF49" w14:textId="77777777" w:rsidR="00E074BA" w:rsidRDefault="00E074BA" w:rsidP="00E074BA">
      <w:pPr>
        <w:pStyle w:val="53"/>
      </w:pPr>
      <w:r>
        <w:t>п</w:t>
      </w:r>
      <w:r w:rsidRPr="00E074BA">
        <w:t xml:space="preserve">редпросмотр создаваемых страниц в нескольких форматах; </w:t>
      </w:r>
    </w:p>
    <w:p w14:paraId="1011E9BB" w14:textId="77777777" w:rsidR="00E074BA" w:rsidRDefault="00E074BA" w:rsidP="00E074BA">
      <w:pPr>
        <w:pStyle w:val="53"/>
      </w:pPr>
      <w:r>
        <w:t>н</w:t>
      </w:r>
      <w:r w:rsidRPr="00E074BA">
        <w:t xml:space="preserve">адёжную архитектуру на базе </w:t>
      </w:r>
      <w:proofErr w:type="spellStart"/>
      <w:r w:rsidRPr="00E074BA">
        <w:t>Django</w:t>
      </w:r>
      <w:proofErr w:type="spellEnd"/>
      <w:r w:rsidRPr="00E074BA">
        <w:t xml:space="preserve"> и </w:t>
      </w:r>
      <w:proofErr w:type="spellStart"/>
      <w:r w:rsidRPr="00E074BA">
        <w:t>React</w:t>
      </w:r>
      <w:proofErr w:type="spellEnd"/>
      <w:r w:rsidRPr="00E074BA">
        <w:t xml:space="preserve"> с интеграцией через REST API; </w:t>
      </w:r>
    </w:p>
    <w:p w14:paraId="1A4065FB" w14:textId="77777777" w:rsidR="00E074BA" w:rsidRDefault="00E074BA" w:rsidP="00E074BA">
      <w:pPr>
        <w:pStyle w:val="53"/>
      </w:pPr>
      <w:r>
        <w:t>с</w:t>
      </w:r>
      <w:r w:rsidRPr="00E074BA">
        <w:t xml:space="preserve">табильную работу ключевых функций (создание, редактирование, просмотр страниц); </w:t>
      </w:r>
    </w:p>
    <w:p w14:paraId="339506C1" w14:textId="77777777" w:rsidR="00E074BA" w:rsidRDefault="00E074BA" w:rsidP="00E074BA">
      <w:pPr>
        <w:pStyle w:val="53"/>
      </w:pPr>
      <w:r>
        <w:t>г</w:t>
      </w:r>
      <w:r w:rsidRPr="00E074BA">
        <w:t xml:space="preserve">ибкую систему управления доступом с JWT-авторизацией; </w:t>
      </w:r>
    </w:p>
    <w:p w14:paraId="7730F945" w14:textId="77777777" w:rsidR="00E074BA" w:rsidRDefault="00E074BA" w:rsidP="00E074BA">
      <w:pPr>
        <w:pStyle w:val="53"/>
      </w:pPr>
      <w:r>
        <w:t>в</w:t>
      </w:r>
      <w:r w:rsidRPr="00E074BA">
        <w:t xml:space="preserve">озможность деплоя приложения и его использования в реальной среде. </w:t>
      </w:r>
    </w:p>
    <w:p w14:paraId="2CD7C022" w14:textId="77777777" w:rsidR="00E074BA" w:rsidRPr="00207D1B" w:rsidRDefault="00E074BA" w:rsidP="00E074BA">
      <w:pPr>
        <w:pStyle w:val="22"/>
      </w:pPr>
      <w:r w:rsidRPr="00E074BA">
        <w:lastRenderedPageBreak/>
        <w:t>Результатом проекта станет масштабируемый, расширяемый и интуитивно понятный продукт, способный значительно сократить затраты на оформление и публикацию стажировок, при этом улучшая пользовательский опыт и визуальную привлекательность контента.</w:t>
      </w:r>
    </w:p>
    <w:p w14:paraId="6BF299C3" w14:textId="77777777" w:rsidR="001C1118" w:rsidRPr="001C1118" w:rsidRDefault="00A97FEE" w:rsidP="00523780">
      <w:pPr>
        <w:pStyle w:val="12"/>
        <w:ind w:left="0"/>
      </w:pPr>
      <w:bookmarkStart w:id="15" w:name="_Toc199193893"/>
      <w:r>
        <w:lastRenderedPageBreak/>
        <w:t>Р</w:t>
      </w:r>
      <w:r w:rsidR="001C1118" w:rsidRPr="00E074BA">
        <w:t>абот</w:t>
      </w:r>
      <w:r>
        <w:t>а</w:t>
      </w:r>
      <w:r w:rsidR="001C1118" w:rsidRPr="00E074BA">
        <w:t xml:space="preserve"> каждого участника команды</w:t>
      </w:r>
      <w:bookmarkEnd w:id="15"/>
    </w:p>
    <w:p w14:paraId="63D9D4AA" w14:textId="77777777" w:rsidR="00CD2BE6" w:rsidRDefault="0072213A" w:rsidP="00523780">
      <w:pPr>
        <w:pStyle w:val="13"/>
      </w:pPr>
      <w:bookmarkStart w:id="16" w:name="_Toc199193894"/>
      <w:r>
        <w:t xml:space="preserve">Работа тимлида и </w:t>
      </w:r>
      <w:r>
        <w:rPr>
          <w:lang w:val="en-US"/>
        </w:rPr>
        <w:t>frontend</w:t>
      </w:r>
      <w:r w:rsidRPr="0072213A">
        <w:t>-</w:t>
      </w:r>
      <w:r>
        <w:t>разработчика</w:t>
      </w:r>
      <w:bookmarkEnd w:id="16"/>
    </w:p>
    <w:p w14:paraId="13DC06B0" w14:textId="77777777" w:rsidR="00A314E4" w:rsidRDefault="00BA56D8" w:rsidP="00523780">
      <w:pPr>
        <w:pStyle w:val="14"/>
      </w:pPr>
      <w:bookmarkStart w:id="17" w:name="_Toc199193895"/>
      <w:r>
        <w:t>Работа тимлида</w:t>
      </w:r>
      <w:bookmarkEnd w:id="17"/>
    </w:p>
    <w:p w14:paraId="5DE7E6F4" w14:textId="71166B2F" w:rsidR="00BA56D8" w:rsidRDefault="00BA56D8" w:rsidP="00A314E4">
      <w:pPr>
        <w:pStyle w:val="22"/>
      </w:pPr>
      <w:r>
        <w:t>Организация и контроль процесса разработки</w:t>
      </w:r>
      <w:r w:rsidR="008F3654">
        <w:t>:</w:t>
      </w:r>
    </w:p>
    <w:p w14:paraId="5FFD46D2" w14:textId="03BE15DA" w:rsidR="00BA56D8" w:rsidRDefault="008B7596" w:rsidP="008F3654">
      <w:pPr>
        <w:pStyle w:val="53"/>
      </w:pPr>
      <w:r>
        <w:t>е</w:t>
      </w:r>
      <w:r w:rsidR="00BA56D8">
        <w:t xml:space="preserve">женедельные созвоны и встречи: </w:t>
      </w:r>
      <w:r w:rsidR="00A314E4">
        <w:t>п</w:t>
      </w:r>
      <w:r w:rsidR="00BA56D8">
        <w:t>ров</w:t>
      </w:r>
      <w:r w:rsidR="000B4B75">
        <w:t>едение</w:t>
      </w:r>
      <w:r w:rsidR="00BA56D8">
        <w:t xml:space="preserve"> регулярны</w:t>
      </w:r>
      <w:r w:rsidR="000B4B75">
        <w:t>х</w:t>
      </w:r>
      <w:r w:rsidR="00BA56D8">
        <w:t xml:space="preserve"> созвон</w:t>
      </w:r>
      <w:r w:rsidR="000B4B75">
        <w:t>ов</w:t>
      </w:r>
      <w:r w:rsidR="00BA56D8">
        <w:t xml:space="preserve"> с командой раз в неделю, в ходе которых обсуждались планы на ближайший период, появлялись вопросы по выполнению задач, и выдавались приоритеты</w:t>
      </w:r>
      <w:r>
        <w:t>;</w:t>
      </w:r>
    </w:p>
    <w:p w14:paraId="57B2BBD4" w14:textId="77777777" w:rsidR="008F3654" w:rsidRDefault="008B7596" w:rsidP="008F3654">
      <w:pPr>
        <w:pStyle w:val="53"/>
      </w:pPr>
      <w:r>
        <w:t>п</w:t>
      </w:r>
      <w:r w:rsidR="00BA56D8">
        <w:t xml:space="preserve">остановка задач и контроль выполнения: </w:t>
      </w:r>
      <w:r>
        <w:t>р</w:t>
      </w:r>
      <w:r w:rsidR="00BA56D8">
        <w:t>аспредел</w:t>
      </w:r>
      <w:r w:rsidR="000B4B75">
        <w:t>ение</w:t>
      </w:r>
      <w:r w:rsidR="00BA56D8">
        <w:t xml:space="preserve"> задани</w:t>
      </w:r>
      <w:r w:rsidR="000B4B75">
        <w:t>й</w:t>
      </w:r>
      <w:r w:rsidR="00BA56D8">
        <w:t xml:space="preserve"> среди участников, фиксирова</w:t>
      </w:r>
      <w:r w:rsidR="000B4B75">
        <w:t>ние</w:t>
      </w:r>
      <w:r w:rsidR="00BA56D8">
        <w:t xml:space="preserve"> дедлайн</w:t>
      </w:r>
      <w:r w:rsidR="000B4B75">
        <w:t>ов</w:t>
      </w:r>
      <w:r w:rsidR="00BA56D8">
        <w:t xml:space="preserve"> для каждого этапа, а также </w:t>
      </w:r>
      <w:r w:rsidR="000B4B75">
        <w:t>отслеживание</w:t>
      </w:r>
      <w:r w:rsidR="00BA56D8">
        <w:t xml:space="preserve"> прогресс</w:t>
      </w:r>
      <w:r w:rsidR="00012A03">
        <w:t>а</w:t>
      </w:r>
      <w:r w:rsidR="00BA56D8">
        <w:t xml:space="preserve"> выполнения работ. При обнаружении задержек оперативно</w:t>
      </w:r>
      <w:r w:rsidR="00012A03">
        <w:t>е внесение</w:t>
      </w:r>
      <w:r w:rsidR="00BA56D8">
        <w:t xml:space="preserve"> корректировки в планирование</w:t>
      </w:r>
      <w:r w:rsidR="008F3654">
        <w:t>.</w:t>
      </w:r>
    </w:p>
    <w:p w14:paraId="381CB76A" w14:textId="3EDD9F61" w:rsidR="00BA56D8" w:rsidRDefault="00BA56D8" w:rsidP="008F3654">
      <w:pPr>
        <w:pStyle w:val="22"/>
      </w:pPr>
      <w:r>
        <w:t>Коммуникация и координация команды</w:t>
      </w:r>
      <w:r w:rsidR="008F3654">
        <w:t>:</w:t>
      </w:r>
    </w:p>
    <w:p w14:paraId="03809E5A" w14:textId="292AC1D1" w:rsidR="00BA56D8" w:rsidRDefault="008F3654" w:rsidP="00651B0D">
      <w:pPr>
        <w:pStyle w:val="53"/>
      </w:pPr>
      <w:r>
        <w:t>о</w:t>
      </w:r>
      <w:r w:rsidR="00BA56D8">
        <w:t xml:space="preserve">братная связь и оперативное взаимодействие: </w:t>
      </w:r>
      <w:r>
        <w:t>р</w:t>
      </w:r>
      <w:r w:rsidR="00BA56D8">
        <w:t>егулярн</w:t>
      </w:r>
      <w:r>
        <w:t>ый</w:t>
      </w:r>
      <w:r w:rsidR="00BA56D8">
        <w:t xml:space="preserve"> с</w:t>
      </w:r>
      <w:r>
        <w:t>бор</w:t>
      </w:r>
      <w:r w:rsidR="00BA56D8">
        <w:t xml:space="preserve"> обратн</w:t>
      </w:r>
      <w:r>
        <w:t>ой</w:t>
      </w:r>
      <w:r w:rsidR="00BA56D8">
        <w:t xml:space="preserve"> связ</w:t>
      </w:r>
      <w:r>
        <w:t>и</w:t>
      </w:r>
      <w:r w:rsidR="00BA56D8">
        <w:t xml:space="preserve"> от команды, пров</w:t>
      </w:r>
      <w:r>
        <w:t>едение</w:t>
      </w:r>
      <w:r w:rsidR="00BA56D8">
        <w:t xml:space="preserve"> индивидуальны</w:t>
      </w:r>
      <w:r>
        <w:t>х</w:t>
      </w:r>
      <w:r w:rsidR="00BA56D8">
        <w:t xml:space="preserve"> встреч для решения критически важных вопросов, обсуждения возникающих проблем и корректировки поставленных задач.</w:t>
      </w:r>
    </w:p>
    <w:p w14:paraId="6390DEDD" w14:textId="77777777" w:rsidR="00651B0D" w:rsidRDefault="008F3654" w:rsidP="00651B0D">
      <w:pPr>
        <w:pStyle w:val="53"/>
      </w:pPr>
      <w:r>
        <w:t>п</w:t>
      </w:r>
      <w:r w:rsidR="00BA56D8">
        <w:t>оддержка взаимодействия между специалистами:</w:t>
      </w:r>
      <w:r>
        <w:t xml:space="preserve"> о</w:t>
      </w:r>
      <w:r w:rsidR="00BA56D8">
        <w:t>беспеч</w:t>
      </w:r>
      <w:r>
        <w:t xml:space="preserve">ение </w:t>
      </w:r>
      <w:r w:rsidR="00BA56D8">
        <w:t>качественн</w:t>
      </w:r>
      <w:r>
        <w:t>ой</w:t>
      </w:r>
      <w:r w:rsidR="00BA56D8">
        <w:t xml:space="preserve"> коммуникаци</w:t>
      </w:r>
      <w:r>
        <w:t>и</w:t>
      </w:r>
      <w:r w:rsidR="00BA56D8">
        <w:t xml:space="preserve"> между </w:t>
      </w:r>
      <w:proofErr w:type="spellStart"/>
      <w:r w:rsidR="00BA56D8">
        <w:t>фронтендерами</w:t>
      </w:r>
      <w:proofErr w:type="spellEnd"/>
      <w:r w:rsidR="00BA56D8">
        <w:t>, аналитиками и бэкенд-разработчиками, что позволяло синхронизировать усилия и достигать поставленных целей в установленные сроки.</w:t>
      </w:r>
    </w:p>
    <w:p w14:paraId="56720DFF" w14:textId="77777777" w:rsidR="000E1048" w:rsidRDefault="00BA56D8" w:rsidP="000E1048">
      <w:pPr>
        <w:pStyle w:val="14"/>
        <w:rPr>
          <w:lang w:eastAsia="ru-RU"/>
        </w:rPr>
      </w:pPr>
      <w:bookmarkStart w:id="18" w:name="_Toc199193896"/>
      <w:r>
        <w:t>Работа фронтенд-разработчика</w:t>
      </w:r>
      <w:bookmarkEnd w:id="18"/>
    </w:p>
    <w:p w14:paraId="31F7408B" w14:textId="599929A1" w:rsidR="00BA56D8" w:rsidRDefault="00BA56D8" w:rsidP="000E1048">
      <w:pPr>
        <w:pStyle w:val="22"/>
      </w:pPr>
      <w:r>
        <w:t>Ключевые компоненты пользовательского интерфейса</w:t>
      </w:r>
      <w:r w:rsidR="00DE03A7">
        <w:t>:</w:t>
      </w:r>
    </w:p>
    <w:p w14:paraId="38836D97" w14:textId="78908C6F" w:rsidR="00BA56D8" w:rsidRDefault="0001610B" w:rsidP="0031542E">
      <w:pPr>
        <w:pStyle w:val="53"/>
      </w:pPr>
      <w:r>
        <w:t>к</w:t>
      </w:r>
      <w:r w:rsidR="00BA56D8">
        <w:t>онструктор страниц: Разработка редактора страниц, позволяющего создавать сложные макеты с использованием разнообразных блоков, таких как</w:t>
      </w:r>
      <w:r w:rsidR="00DE03A7">
        <w:t xml:space="preserve"> о</w:t>
      </w:r>
      <w:r w:rsidR="00BA56D8">
        <w:t>бложка</w:t>
      </w:r>
      <w:r w:rsidR="00DE03A7">
        <w:t>, т</w:t>
      </w:r>
      <w:r w:rsidR="00BA56D8">
        <w:t>екстовый блок</w:t>
      </w:r>
      <w:r w:rsidR="00DE03A7">
        <w:t>, г</w:t>
      </w:r>
      <w:r w:rsidR="00BA56D8">
        <w:t>алерея</w:t>
      </w:r>
      <w:r w:rsidR="00DE03A7">
        <w:t>, к</w:t>
      </w:r>
      <w:r w:rsidR="00BA56D8">
        <w:t>нопка</w:t>
      </w:r>
      <w:r w:rsidR="00DE03A7">
        <w:t>, к</w:t>
      </w:r>
      <w:r w:rsidR="00BA56D8">
        <w:t>онтакты</w:t>
      </w:r>
      <w:r w:rsidR="00DE03A7">
        <w:t>, в</w:t>
      </w:r>
      <w:r w:rsidR="00BA56D8">
        <w:t>идео</w:t>
      </w:r>
      <w:r>
        <w:t xml:space="preserve">. </w:t>
      </w:r>
      <w:r w:rsidR="00BA56D8">
        <w:t xml:space="preserve">Каждый блок </w:t>
      </w:r>
      <w:r w:rsidR="00BA56D8">
        <w:lastRenderedPageBreak/>
        <w:t xml:space="preserve">внедрён как настраиваемый </w:t>
      </w:r>
      <w:proofErr w:type="spellStart"/>
      <w:r w:rsidR="00BA56D8">
        <w:t>React</w:t>
      </w:r>
      <w:proofErr w:type="spellEnd"/>
      <w:r w:rsidR="00BA56D8">
        <w:t>-компонент, что позволяет гибко управлять контентом</w:t>
      </w:r>
      <w:r>
        <w:t>;</w:t>
      </w:r>
    </w:p>
    <w:p w14:paraId="604E11D2" w14:textId="5F9E40FB" w:rsidR="00BA56D8" w:rsidRDefault="0001610B" w:rsidP="0031542E">
      <w:pPr>
        <w:pStyle w:val="53"/>
      </w:pPr>
      <w:r>
        <w:t>б</w:t>
      </w:r>
      <w:r w:rsidR="00BA56D8">
        <w:t xml:space="preserve">иблиотека шаблонов: </w:t>
      </w:r>
      <w:r>
        <w:t>р</w:t>
      </w:r>
      <w:r w:rsidR="00BA56D8">
        <w:t>еализована коллекция предопределенных макетов для быстрой сборки страниц</w:t>
      </w:r>
      <w:r>
        <w:t xml:space="preserve"> (н</w:t>
      </w:r>
      <w:r w:rsidR="00BA56D8">
        <w:t>абор шаблонов для обложек, текстовых блоков, галерей, кнопок, контактов и видео</w:t>
      </w:r>
      <w:r>
        <w:t>)</w:t>
      </w:r>
      <w:r w:rsidR="004476D8">
        <w:t>;</w:t>
      </w:r>
    </w:p>
    <w:p w14:paraId="7DC28010" w14:textId="06B14EBB" w:rsidR="00BA56D8" w:rsidRDefault="004476D8" w:rsidP="0031542E">
      <w:pPr>
        <w:pStyle w:val="53"/>
      </w:pPr>
      <w:r>
        <w:t>п</w:t>
      </w:r>
      <w:r w:rsidR="00BA56D8">
        <w:t xml:space="preserve">редпросмотр страниц: </w:t>
      </w:r>
      <w:r>
        <w:t>ф</w:t>
      </w:r>
      <w:r w:rsidR="00BA56D8">
        <w:t xml:space="preserve">ункциональность предпросмотра реализована с использованием отдельного </w:t>
      </w:r>
      <w:proofErr w:type="spellStart"/>
      <w:r w:rsidR="00BA56D8">
        <w:t>iframe</w:t>
      </w:r>
      <w:proofErr w:type="spellEnd"/>
      <w:r w:rsidR="00BA56D8">
        <w:t>, позволяющего отображать страницу в трех режимах – для ПК, планшетов и телефонов, что гарантирует корректность работы интерфейса на различных устройствах</w:t>
      </w:r>
      <w:r>
        <w:t>;</w:t>
      </w:r>
    </w:p>
    <w:p w14:paraId="0282EA18" w14:textId="0232A664" w:rsidR="00BA56D8" w:rsidRDefault="004476D8" w:rsidP="0031542E">
      <w:pPr>
        <w:pStyle w:val="53"/>
      </w:pPr>
      <w:r>
        <w:t>м</w:t>
      </w:r>
      <w:r w:rsidR="00BA56D8">
        <w:t xml:space="preserve">одальное окно для миниатюры: </w:t>
      </w:r>
      <w:r>
        <w:t>п</w:t>
      </w:r>
      <w:r w:rsidR="00BA56D8">
        <w:t>озволяет настраивать миниатюру страницы, отображаемую в общем списке публикаций.</w:t>
      </w:r>
    </w:p>
    <w:p w14:paraId="735B5037" w14:textId="492094EC" w:rsidR="00BA56D8" w:rsidRDefault="00AD2AC3" w:rsidP="0031542E">
      <w:pPr>
        <w:pStyle w:val="53"/>
      </w:pPr>
      <w:r>
        <w:t>и</w:t>
      </w:r>
      <w:r w:rsidR="00BA56D8">
        <w:t xml:space="preserve">нтеграция с бэкендом: API-интеграция через </w:t>
      </w:r>
      <w:proofErr w:type="spellStart"/>
      <w:r w:rsidR="00BA56D8">
        <w:t>Axios</w:t>
      </w:r>
      <w:proofErr w:type="spellEnd"/>
      <w:r w:rsidR="00BA56D8">
        <w:t xml:space="preserve"> позволяет сохранять страницы, загружать шаблоны и управлять данными, связывая фронтенд с </w:t>
      </w:r>
      <w:proofErr w:type="spellStart"/>
      <w:r w:rsidR="00BA56D8">
        <w:t>Django</w:t>
      </w:r>
      <w:proofErr w:type="spellEnd"/>
      <w:r w:rsidR="00BA56D8">
        <w:t>-бэкендом</w:t>
      </w:r>
      <w:r>
        <w:t>;</w:t>
      </w:r>
    </w:p>
    <w:p w14:paraId="2374C72F" w14:textId="77777777" w:rsidR="000E4922" w:rsidRPr="000E4922" w:rsidRDefault="00CD00ED" w:rsidP="000E4922">
      <w:pPr>
        <w:pStyle w:val="13"/>
      </w:pPr>
      <w:bookmarkStart w:id="19" w:name="_Toc199193897"/>
      <w:r>
        <w:t>Работа аналитика</w:t>
      </w:r>
      <w:bookmarkEnd w:id="19"/>
    </w:p>
    <w:p w14:paraId="3D174A50" w14:textId="77777777" w:rsidR="000E4922" w:rsidRDefault="005F69CF" w:rsidP="000E4922">
      <w:pPr>
        <w:pStyle w:val="22"/>
      </w:pPr>
      <w:r>
        <w:t>Аналитическая работа и проектирование:</w:t>
      </w:r>
    </w:p>
    <w:p w14:paraId="69405DC2" w14:textId="1F98F205" w:rsidR="000E4922" w:rsidRDefault="00834AE1" w:rsidP="00834AE1">
      <w:pPr>
        <w:pStyle w:val="52"/>
      </w:pPr>
      <w:r>
        <w:t>п</w:t>
      </w:r>
      <w:r w:rsidR="005F69CF">
        <w:t>остро</w:t>
      </w:r>
      <w:r w:rsidR="000E4922">
        <w:t>ение</w:t>
      </w:r>
      <w:r w:rsidR="005F69CF">
        <w:t xml:space="preserve"> бизнес-процесс проекта в виде диаграммы</w:t>
      </w:r>
      <w:r w:rsidR="00923C3C">
        <w:t xml:space="preserve"> в нотации </w:t>
      </w:r>
      <w:proofErr w:type="spellStart"/>
      <w:r w:rsidR="00923C3C">
        <w:t>архимейт</w:t>
      </w:r>
      <w:proofErr w:type="spellEnd"/>
      <w:r w:rsidR="00923C3C">
        <w:t xml:space="preserve"> </w:t>
      </w:r>
      <w:r w:rsidR="00923C3C" w:rsidRPr="00923C3C">
        <w:t>[4]</w:t>
      </w:r>
      <w:r w:rsidR="005F69CF">
        <w:t>, описа</w:t>
      </w:r>
      <w:r w:rsidR="007D1BFB">
        <w:t>ние</w:t>
      </w:r>
      <w:r w:rsidR="005F69CF">
        <w:t xml:space="preserve"> ключевы</w:t>
      </w:r>
      <w:r w:rsidR="007D1BFB">
        <w:t>х</w:t>
      </w:r>
      <w:r w:rsidR="005F69CF">
        <w:t xml:space="preserve"> этап</w:t>
      </w:r>
      <w:r w:rsidR="007D1BFB">
        <w:t>ов</w:t>
      </w:r>
      <w:r w:rsidR="005F69CF">
        <w:t xml:space="preserve"> и взаимодействия</w:t>
      </w:r>
      <w:r w:rsidR="007D1BFB">
        <w:t>;</w:t>
      </w:r>
    </w:p>
    <w:p w14:paraId="0F291372" w14:textId="656B9323" w:rsidR="000E4922" w:rsidRDefault="007D1BFB" w:rsidP="00834AE1">
      <w:pPr>
        <w:pStyle w:val="52"/>
      </w:pPr>
      <w:r>
        <w:t>п</w:t>
      </w:r>
      <w:r w:rsidR="005F69CF">
        <w:t>рове</w:t>
      </w:r>
      <w:r w:rsidR="000E4922">
        <w:t>дение</w:t>
      </w:r>
      <w:r w:rsidR="005F69CF">
        <w:t xml:space="preserve"> декомпозици</w:t>
      </w:r>
      <w:r w:rsidR="000E4922">
        <w:t>и</w:t>
      </w:r>
      <w:r w:rsidR="005F69CF">
        <w:t xml:space="preserve"> процесса создания страницы, выдел</w:t>
      </w:r>
      <w:r>
        <w:t>ение</w:t>
      </w:r>
      <w:r w:rsidR="005F69CF">
        <w:t xml:space="preserve"> функциональны</w:t>
      </w:r>
      <w:r>
        <w:t>х</w:t>
      </w:r>
      <w:r w:rsidR="005F69CF">
        <w:t xml:space="preserve"> элемент</w:t>
      </w:r>
      <w:r>
        <w:t>ов</w:t>
      </w:r>
      <w:r w:rsidR="005F69CF">
        <w:t xml:space="preserve"> и шаг</w:t>
      </w:r>
      <w:r>
        <w:t>ов;</w:t>
      </w:r>
    </w:p>
    <w:p w14:paraId="625246E8" w14:textId="61BEA952" w:rsidR="009821A2" w:rsidRDefault="007D1BFB" w:rsidP="00834AE1">
      <w:pPr>
        <w:pStyle w:val="52"/>
      </w:pPr>
      <w:r>
        <w:t>р</w:t>
      </w:r>
      <w:r w:rsidR="005F69CF">
        <w:t>азработ</w:t>
      </w:r>
      <w:r w:rsidR="000E4922">
        <w:t>ка</w:t>
      </w:r>
      <w:r w:rsidR="005F69CF">
        <w:t xml:space="preserve"> User </w:t>
      </w:r>
      <w:proofErr w:type="spellStart"/>
      <w:r w:rsidR="005F69CF">
        <w:t>Flow</w:t>
      </w:r>
      <w:proofErr w:type="spellEnd"/>
      <w:r w:rsidR="005F69CF">
        <w:t>, отра</w:t>
      </w:r>
      <w:r>
        <w:t>жение</w:t>
      </w:r>
      <w:r w:rsidR="005F69CF">
        <w:t xml:space="preserve"> пут</w:t>
      </w:r>
      <w:r>
        <w:t>и</w:t>
      </w:r>
      <w:r w:rsidR="005F69CF">
        <w:t xml:space="preserve"> пользователя в системе.</w:t>
      </w:r>
    </w:p>
    <w:p w14:paraId="7DF208A4" w14:textId="77777777" w:rsidR="009821A2" w:rsidRDefault="005F69CF" w:rsidP="009821A2">
      <w:pPr>
        <w:pStyle w:val="22"/>
      </w:pPr>
      <w:r>
        <w:rPr>
          <w:lang w:eastAsia="en-US"/>
        </w:rPr>
        <w:t>Создание проектной документации:</w:t>
      </w:r>
    </w:p>
    <w:p w14:paraId="71D2C070" w14:textId="77D6E375" w:rsidR="009821A2" w:rsidRDefault="007D1BFB" w:rsidP="007D1BFB">
      <w:pPr>
        <w:pStyle w:val="52"/>
        <w:numPr>
          <w:ilvl w:val="0"/>
          <w:numId w:val="21"/>
        </w:numPr>
        <w:ind w:left="0" w:firstLine="709"/>
      </w:pPr>
      <w:r>
        <w:t>п</w:t>
      </w:r>
      <w:r w:rsidR="005F69CF">
        <w:t>одготов</w:t>
      </w:r>
      <w:r w:rsidR="009821A2">
        <w:t>ка</w:t>
      </w:r>
      <w:r w:rsidR="005F69CF">
        <w:t xml:space="preserve"> FSD (</w:t>
      </w:r>
      <w:proofErr w:type="spellStart"/>
      <w:r w:rsidR="005F69CF">
        <w:t>Functional</w:t>
      </w:r>
      <w:proofErr w:type="spellEnd"/>
      <w:r w:rsidR="005F69CF">
        <w:t xml:space="preserve"> </w:t>
      </w:r>
      <w:proofErr w:type="spellStart"/>
      <w:r w:rsidR="005F69CF">
        <w:t>Specification</w:t>
      </w:r>
      <w:proofErr w:type="spellEnd"/>
      <w:r w:rsidR="005F69CF">
        <w:t xml:space="preserve"> Document) — функциональные требования и спецификации</w:t>
      </w:r>
      <w:r>
        <w:t>;</w:t>
      </w:r>
    </w:p>
    <w:p w14:paraId="5FA71657" w14:textId="155D2FEC" w:rsidR="006005C0" w:rsidRDefault="007D1BFB" w:rsidP="007D1BFB">
      <w:pPr>
        <w:pStyle w:val="52"/>
        <w:numPr>
          <w:ilvl w:val="0"/>
          <w:numId w:val="21"/>
        </w:numPr>
        <w:ind w:left="0" w:firstLine="709"/>
      </w:pPr>
      <w:r>
        <w:lastRenderedPageBreak/>
        <w:t>в</w:t>
      </w:r>
      <w:r w:rsidR="005F69CF">
        <w:t>е</w:t>
      </w:r>
      <w:r w:rsidR="009821A2">
        <w:t>дение</w:t>
      </w:r>
      <w:r w:rsidR="005F69CF">
        <w:t xml:space="preserve"> протокол</w:t>
      </w:r>
      <w:r w:rsidR="009821A2">
        <w:t>ов</w:t>
      </w:r>
      <w:r w:rsidR="005F69CF">
        <w:t xml:space="preserve"> командных встреч и встреч с куратором, фиксир</w:t>
      </w:r>
      <w:r w:rsidR="006005C0">
        <w:t>ование</w:t>
      </w:r>
      <w:r w:rsidR="005F69CF">
        <w:t xml:space="preserve"> договоренност</w:t>
      </w:r>
      <w:r w:rsidR="006005C0">
        <w:t>ей</w:t>
      </w:r>
      <w:r w:rsidR="005F69CF">
        <w:t xml:space="preserve"> и план</w:t>
      </w:r>
      <w:r w:rsidR="006005C0">
        <w:t>ов</w:t>
      </w:r>
      <w:r w:rsidR="005F69CF">
        <w:t>.</w:t>
      </w:r>
    </w:p>
    <w:p w14:paraId="6B916125" w14:textId="77777777" w:rsidR="006005C0" w:rsidRDefault="005F69CF" w:rsidP="006005C0">
      <w:pPr>
        <w:pStyle w:val="22"/>
      </w:pPr>
      <w:r>
        <w:rPr>
          <w:lang w:eastAsia="en-US"/>
        </w:rPr>
        <w:t>Коммуникация и контроль:</w:t>
      </w:r>
    </w:p>
    <w:p w14:paraId="07BAFCDB" w14:textId="745EDC98" w:rsidR="006005C0" w:rsidRDefault="004327FF" w:rsidP="004D1554">
      <w:pPr>
        <w:pStyle w:val="52"/>
        <w:numPr>
          <w:ilvl w:val="0"/>
          <w:numId w:val="22"/>
        </w:numPr>
        <w:ind w:left="0" w:firstLine="709"/>
      </w:pPr>
      <w:r>
        <w:t>с</w:t>
      </w:r>
      <w:r w:rsidR="005F69CF">
        <w:t>озда</w:t>
      </w:r>
      <w:r w:rsidR="006005C0">
        <w:t>ние</w:t>
      </w:r>
      <w:r w:rsidR="005F69CF">
        <w:t xml:space="preserve"> видеоотчет</w:t>
      </w:r>
      <w:r w:rsidR="006005C0">
        <w:t>ов</w:t>
      </w:r>
      <w:r w:rsidR="005F69CF">
        <w:t xml:space="preserve"> для заказчика, демонстр</w:t>
      </w:r>
      <w:r w:rsidR="006005C0">
        <w:t>ируя</w:t>
      </w:r>
      <w:r w:rsidR="005F69CF">
        <w:t xml:space="preserve"> ход и результаты работы</w:t>
      </w:r>
      <w:r>
        <w:t>;</w:t>
      </w:r>
    </w:p>
    <w:p w14:paraId="6EA81B11" w14:textId="10A7CCF4" w:rsidR="00857335" w:rsidRDefault="004327FF" w:rsidP="004D1554">
      <w:pPr>
        <w:pStyle w:val="52"/>
        <w:numPr>
          <w:ilvl w:val="0"/>
          <w:numId w:val="22"/>
        </w:numPr>
        <w:ind w:left="0" w:firstLine="709"/>
      </w:pPr>
      <w:r>
        <w:t>к</w:t>
      </w:r>
      <w:r w:rsidR="005F69CF">
        <w:t>онтрольные точки — планирование и соблюдение сроков выполнения ключевых этапов.</w:t>
      </w:r>
    </w:p>
    <w:p w14:paraId="01DF073B" w14:textId="77777777" w:rsidR="00857335" w:rsidRDefault="005F69CF" w:rsidP="00857335">
      <w:pPr>
        <w:pStyle w:val="22"/>
      </w:pPr>
      <w:r>
        <w:rPr>
          <w:lang w:eastAsia="en-US"/>
        </w:rPr>
        <w:t>Разработка пользовательской инструкции:</w:t>
      </w:r>
    </w:p>
    <w:p w14:paraId="71EB84E3" w14:textId="4C1B3A00" w:rsidR="0095730F" w:rsidRDefault="004327FF" w:rsidP="004327FF">
      <w:pPr>
        <w:pStyle w:val="52"/>
        <w:numPr>
          <w:ilvl w:val="0"/>
          <w:numId w:val="23"/>
        </w:numPr>
        <w:ind w:left="0" w:firstLine="709"/>
      </w:pPr>
      <w:r>
        <w:t>п</w:t>
      </w:r>
      <w:r w:rsidR="005F69CF">
        <w:t>одготов</w:t>
      </w:r>
      <w:r w:rsidR="00857335">
        <w:t>ка</w:t>
      </w:r>
      <w:r w:rsidR="005F69CF">
        <w:t xml:space="preserve"> инструкци</w:t>
      </w:r>
      <w:r w:rsidR="00857335">
        <w:t>и</w:t>
      </w:r>
      <w:r w:rsidR="005F69CF">
        <w:t xml:space="preserve"> для редактора по созданию страницы стажировки, включающ</w:t>
      </w:r>
      <w:r w:rsidR="0095730F">
        <w:t>ей</w:t>
      </w:r>
      <w:r w:rsidR="005F69CF">
        <w:t xml:space="preserve"> подробные описания всех доступных блоков: заголовков, текстов, кнопок, видео, галерей, контактной информации и других элементов интерфейса</w:t>
      </w:r>
      <w:r>
        <w:t>;</w:t>
      </w:r>
    </w:p>
    <w:p w14:paraId="13783906" w14:textId="6026C5BA" w:rsidR="005F69CF" w:rsidRPr="005F69CF" w:rsidRDefault="00B17013" w:rsidP="004327FF">
      <w:pPr>
        <w:pStyle w:val="52"/>
        <w:numPr>
          <w:ilvl w:val="0"/>
          <w:numId w:val="23"/>
        </w:numPr>
        <w:ind w:left="0" w:firstLine="709"/>
      </w:pPr>
      <w:r>
        <w:t>и</w:t>
      </w:r>
      <w:r w:rsidR="005F69CF">
        <w:t>нструкция охватывает как выбор и настройку блоков, так и работу с контентом, включая текст, изображения и ссылки.</w:t>
      </w:r>
    </w:p>
    <w:p w14:paraId="28081C6B" w14:textId="30BFE6F4" w:rsidR="00CB2394" w:rsidRDefault="00B17013" w:rsidP="00F55E2E">
      <w:pPr>
        <w:pStyle w:val="13"/>
      </w:pPr>
      <w:bookmarkStart w:id="20" w:name="_Toc199193898"/>
      <w:r>
        <w:t xml:space="preserve">Работа </w:t>
      </w:r>
      <w:r>
        <w:rPr>
          <w:lang w:val="en-US"/>
        </w:rPr>
        <w:t>backend-</w:t>
      </w:r>
      <w:r>
        <w:t>разработчика</w:t>
      </w:r>
      <w:bookmarkEnd w:id="20"/>
    </w:p>
    <w:p w14:paraId="5C34BBCA" w14:textId="55F1F63E" w:rsidR="00F55E2E" w:rsidRDefault="00F55E2E" w:rsidP="00F55E2E">
      <w:pPr>
        <w:pStyle w:val="22"/>
        <w:rPr>
          <w:lang w:eastAsia="en-US"/>
        </w:rPr>
      </w:pPr>
      <w:r w:rsidRPr="00F55E2E">
        <w:rPr>
          <w:lang w:eastAsia="en-US"/>
        </w:rPr>
        <w:t xml:space="preserve">Бэкенд полностью перенесён на фреймворк </w:t>
      </w:r>
      <w:proofErr w:type="spellStart"/>
      <w:r w:rsidRPr="00F55E2E">
        <w:rPr>
          <w:lang w:eastAsia="en-US"/>
        </w:rPr>
        <w:t>Django</w:t>
      </w:r>
      <w:proofErr w:type="spellEnd"/>
      <w:r w:rsidR="00A46FF2" w:rsidRPr="00A46FF2">
        <w:rPr>
          <w:lang w:eastAsia="en-US"/>
        </w:rPr>
        <w:t xml:space="preserve"> [1]</w:t>
      </w:r>
      <w:r w:rsidRPr="00F55E2E">
        <w:rPr>
          <w:lang w:eastAsia="en-US"/>
        </w:rPr>
        <w:t xml:space="preserve">. Используется </w:t>
      </w:r>
      <w:proofErr w:type="spellStart"/>
      <w:r w:rsidRPr="00F55E2E">
        <w:rPr>
          <w:lang w:eastAsia="en-US"/>
        </w:rPr>
        <w:t>Django</w:t>
      </w:r>
      <w:proofErr w:type="spellEnd"/>
      <w:r w:rsidRPr="00F55E2E">
        <w:rPr>
          <w:lang w:eastAsia="en-US"/>
        </w:rPr>
        <w:t xml:space="preserve"> REST Framework для создания API. Это обеспечило более структурированную архитектуру, удобную работу с ORM, систему миграций и встроенные средства безопасности.</w:t>
      </w:r>
    </w:p>
    <w:p w14:paraId="3AE689E2" w14:textId="61708E75" w:rsidR="00F55E2E" w:rsidRDefault="004578D6" w:rsidP="00F55E2E">
      <w:pPr>
        <w:pStyle w:val="22"/>
        <w:rPr>
          <w:lang w:eastAsia="en-US"/>
        </w:rPr>
      </w:pPr>
      <w:r w:rsidRPr="004578D6">
        <w:rPr>
          <w:lang w:eastAsia="en-US"/>
        </w:rPr>
        <w:t>Реализованы новые API-</w:t>
      </w:r>
      <w:proofErr w:type="spellStart"/>
      <w:r w:rsidRPr="004578D6">
        <w:rPr>
          <w:lang w:eastAsia="en-US"/>
        </w:rPr>
        <w:t>эндпоинты</w:t>
      </w:r>
      <w:proofErr w:type="spellEnd"/>
      <w:r w:rsidRPr="004578D6">
        <w:rPr>
          <w:lang w:eastAsia="en-US"/>
        </w:rPr>
        <w:t>, необходимые для работы конструктора страниц на фронтенде. В частности:</w:t>
      </w:r>
    </w:p>
    <w:p w14:paraId="679C5315" w14:textId="1E7501B0" w:rsidR="004578D6" w:rsidRDefault="0086366D" w:rsidP="004578D6">
      <w:pPr>
        <w:pStyle w:val="52"/>
        <w:numPr>
          <w:ilvl w:val="0"/>
          <w:numId w:val="25"/>
        </w:numPr>
        <w:ind w:left="0" w:firstLine="709"/>
      </w:pPr>
      <w:r>
        <w:t>п</w:t>
      </w:r>
      <w:r w:rsidR="00C672F2" w:rsidRPr="00C672F2">
        <w:t>олучение списка страниц;</w:t>
      </w:r>
    </w:p>
    <w:p w14:paraId="4865F2CD" w14:textId="4F7C2706" w:rsidR="00C672F2" w:rsidRDefault="0086366D" w:rsidP="004578D6">
      <w:pPr>
        <w:pStyle w:val="52"/>
        <w:numPr>
          <w:ilvl w:val="0"/>
          <w:numId w:val="25"/>
        </w:numPr>
        <w:ind w:left="0" w:firstLine="709"/>
      </w:pPr>
      <w:r>
        <w:t>п</w:t>
      </w:r>
      <w:r w:rsidR="00C672F2" w:rsidRPr="00C672F2">
        <w:t>олучение шаблонов;</w:t>
      </w:r>
    </w:p>
    <w:p w14:paraId="42EDAB11" w14:textId="25D75936" w:rsidR="00C672F2" w:rsidRDefault="0086366D" w:rsidP="004578D6">
      <w:pPr>
        <w:pStyle w:val="52"/>
        <w:numPr>
          <w:ilvl w:val="0"/>
          <w:numId w:val="25"/>
        </w:numPr>
        <w:ind w:left="0" w:firstLine="709"/>
      </w:pPr>
      <w:r>
        <w:t>с</w:t>
      </w:r>
      <w:r w:rsidR="00C672F2" w:rsidRPr="00C672F2">
        <w:t>оздание и обновление страниц;</w:t>
      </w:r>
    </w:p>
    <w:p w14:paraId="2224AF62" w14:textId="254A1F33" w:rsidR="00C672F2" w:rsidRDefault="0086366D" w:rsidP="004578D6">
      <w:pPr>
        <w:pStyle w:val="52"/>
        <w:numPr>
          <w:ilvl w:val="0"/>
          <w:numId w:val="25"/>
        </w:numPr>
        <w:ind w:left="0" w:firstLine="709"/>
      </w:pPr>
      <w:r>
        <w:t>з</w:t>
      </w:r>
      <w:r w:rsidR="00C672F2" w:rsidRPr="00C672F2">
        <w:t>агрузка и получение миниатюр.</w:t>
      </w:r>
    </w:p>
    <w:p w14:paraId="00FA6FCF" w14:textId="3F2C2150" w:rsidR="00C672F2" w:rsidRDefault="009C7316" w:rsidP="00C672F2">
      <w:pPr>
        <w:pStyle w:val="22"/>
      </w:pPr>
      <w:r w:rsidRPr="009C7316">
        <w:lastRenderedPageBreak/>
        <w:t xml:space="preserve">Обработчики обрабатывают </w:t>
      </w:r>
      <w:proofErr w:type="spellStart"/>
      <w:r w:rsidRPr="009C7316">
        <w:t>сериализованные</w:t>
      </w:r>
      <w:proofErr w:type="spellEnd"/>
      <w:r w:rsidRPr="009C7316">
        <w:t xml:space="preserve"> JSON-данные, совместимые с </w:t>
      </w:r>
      <w:proofErr w:type="spellStart"/>
      <w:r w:rsidRPr="009C7316">
        <w:t>frontend</w:t>
      </w:r>
      <w:proofErr w:type="spellEnd"/>
      <w:r w:rsidRPr="009C7316">
        <w:t>-структурой.</w:t>
      </w:r>
    </w:p>
    <w:p w14:paraId="60852B1B" w14:textId="55DF69EF" w:rsidR="009C7316" w:rsidRDefault="009C7316" w:rsidP="00C672F2">
      <w:pPr>
        <w:pStyle w:val="22"/>
      </w:pPr>
      <w:r w:rsidRPr="009C7316">
        <w:t xml:space="preserve">Система авторизации была заменена на JWT (JSON Web </w:t>
      </w:r>
      <w:proofErr w:type="spellStart"/>
      <w:r w:rsidRPr="009C7316">
        <w:t>Token</w:t>
      </w:r>
      <w:proofErr w:type="spellEnd"/>
      <w:r w:rsidRPr="009C7316">
        <w:t>). Теперь редакторы авторизуются через токены, которые хранятся на клиенте. Это обеспечило защиту API и разграничение прав доступа — только автор может редактировать свои страницы.</w:t>
      </w:r>
    </w:p>
    <w:p w14:paraId="01EF786C" w14:textId="5DA00B23" w:rsidR="009C7316" w:rsidRDefault="003D3BB8" w:rsidP="00C672F2">
      <w:pPr>
        <w:pStyle w:val="22"/>
      </w:pPr>
      <w:r w:rsidRPr="003D3BB8">
        <w:t xml:space="preserve">В модели </w:t>
      </w:r>
      <w:proofErr w:type="spellStart"/>
      <w:r w:rsidRPr="003D3BB8">
        <w:t>Sample</w:t>
      </w:r>
      <w:proofErr w:type="spellEnd"/>
      <w:r w:rsidRPr="003D3BB8">
        <w:t xml:space="preserve"> добавлены поля:</w:t>
      </w:r>
    </w:p>
    <w:p w14:paraId="668F675B" w14:textId="3CF1D855" w:rsidR="003D3BB8" w:rsidRDefault="003D3BB8" w:rsidP="003D3BB8">
      <w:pPr>
        <w:pStyle w:val="53"/>
      </w:pPr>
      <w:proofErr w:type="spellStart"/>
      <w:r w:rsidRPr="003D3BB8">
        <w:t>data</w:t>
      </w:r>
      <w:proofErr w:type="spellEnd"/>
      <w:r w:rsidR="001E525F">
        <w:t xml:space="preserve"> - </w:t>
      </w:r>
      <w:r w:rsidRPr="003D3BB8">
        <w:t>JSON с содержимым страницы;</w:t>
      </w:r>
    </w:p>
    <w:p w14:paraId="47A060F9" w14:textId="47459627" w:rsidR="003D3BB8" w:rsidRDefault="003D3BB8" w:rsidP="003D3BB8">
      <w:pPr>
        <w:pStyle w:val="53"/>
      </w:pPr>
      <w:proofErr w:type="spellStart"/>
      <w:r w:rsidRPr="003D3BB8">
        <w:t>image</w:t>
      </w:r>
      <w:proofErr w:type="spellEnd"/>
      <w:r w:rsidR="001E525F">
        <w:t xml:space="preserve"> -</w:t>
      </w:r>
      <w:r w:rsidRPr="003D3BB8">
        <w:t xml:space="preserve"> миниатюра;</w:t>
      </w:r>
    </w:p>
    <w:p w14:paraId="37C977BC" w14:textId="1FFB197C" w:rsidR="003D3BB8" w:rsidRDefault="003D3BB8" w:rsidP="003D3BB8">
      <w:pPr>
        <w:pStyle w:val="53"/>
      </w:pPr>
      <w:proofErr w:type="spellStart"/>
      <w:r w:rsidRPr="003D3BB8">
        <w:t>state</w:t>
      </w:r>
      <w:proofErr w:type="spellEnd"/>
      <w:r w:rsidRPr="003D3BB8">
        <w:t xml:space="preserve"> </w:t>
      </w:r>
      <w:r w:rsidR="001E525F">
        <w:t>-</w:t>
      </w:r>
      <w:r w:rsidRPr="003D3BB8">
        <w:t xml:space="preserve"> статус страницы: опубликована, закрыта, удалена или шаблон</w:t>
      </w:r>
      <w:r w:rsidR="003F15BE">
        <w:t>.</w:t>
      </w:r>
    </w:p>
    <w:p w14:paraId="086B6B79" w14:textId="705DAC2A" w:rsidR="003D3BB8" w:rsidRDefault="00C90461" w:rsidP="003D3BB8">
      <w:pPr>
        <w:pStyle w:val="22"/>
      </w:pPr>
      <w:r w:rsidRPr="00C90461">
        <w:t>Проект подготовлен к деплою:</w:t>
      </w:r>
    </w:p>
    <w:p w14:paraId="4257A9CE" w14:textId="1FA20DA2" w:rsidR="00C90461" w:rsidRDefault="003F15BE" w:rsidP="00C90461">
      <w:pPr>
        <w:pStyle w:val="53"/>
      </w:pPr>
      <w:proofErr w:type="gramStart"/>
      <w:r>
        <w:t>с</w:t>
      </w:r>
      <w:r w:rsidR="00C90461" w:rsidRPr="00C90461">
        <w:t>оздан .</w:t>
      </w:r>
      <w:proofErr w:type="spellStart"/>
      <w:r w:rsidR="00C90461" w:rsidRPr="00C90461">
        <w:t>env</w:t>
      </w:r>
      <w:proofErr w:type="spellEnd"/>
      <w:proofErr w:type="gramEnd"/>
      <w:r w:rsidR="00C90461" w:rsidRPr="00C90461">
        <w:t xml:space="preserve"> для продакшена;</w:t>
      </w:r>
    </w:p>
    <w:p w14:paraId="460AD8D9" w14:textId="7A0C6FC7" w:rsidR="00C90461" w:rsidRDefault="003F15BE" w:rsidP="00C90461">
      <w:pPr>
        <w:pStyle w:val="53"/>
      </w:pPr>
      <w:r>
        <w:t>д</w:t>
      </w:r>
      <w:r w:rsidR="0086366D" w:rsidRPr="0086366D">
        <w:t xml:space="preserve">обавлен </w:t>
      </w:r>
      <w:proofErr w:type="spellStart"/>
      <w:r w:rsidR="0086366D" w:rsidRPr="0086366D">
        <w:t>gunicorn</w:t>
      </w:r>
      <w:proofErr w:type="spellEnd"/>
      <w:r w:rsidR="0086366D" w:rsidRPr="0086366D">
        <w:t xml:space="preserve">, </w:t>
      </w:r>
      <w:proofErr w:type="spellStart"/>
      <w:r w:rsidR="0086366D" w:rsidRPr="0086366D">
        <w:t>nginx</w:t>
      </w:r>
      <w:proofErr w:type="spellEnd"/>
      <w:r>
        <w:t>.</w:t>
      </w:r>
    </w:p>
    <w:p w14:paraId="1497AFE1" w14:textId="293F27B0" w:rsidR="00B71CBD" w:rsidRDefault="00B71CBD" w:rsidP="00B71CBD">
      <w:pPr>
        <w:pStyle w:val="13"/>
      </w:pPr>
      <w:bookmarkStart w:id="21" w:name="_Toc199193899"/>
      <w:r>
        <w:t>Работа дизайнера</w:t>
      </w:r>
      <w:bookmarkEnd w:id="21"/>
    </w:p>
    <w:p w14:paraId="63051D35" w14:textId="77777777" w:rsidR="00B71CBD" w:rsidRPr="00B71CBD" w:rsidRDefault="00B71CBD" w:rsidP="00B71CBD">
      <w:pPr>
        <w:pStyle w:val="22"/>
        <w:rPr>
          <w:lang w:eastAsia="en-US"/>
        </w:rPr>
      </w:pPr>
    </w:p>
    <w:p w14:paraId="0455DC76" w14:textId="77777777" w:rsidR="00E074BA" w:rsidRDefault="00E074BA" w:rsidP="00523780">
      <w:pPr>
        <w:pStyle w:val="12"/>
        <w:ind w:left="0"/>
      </w:pPr>
      <w:bookmarkStart w:id="22" w:name="_Toc199193900"/>
      <w:r w:rsidRPr="00E074BA">
        <w:lastRenderedPageBreak/>
        <w:t>Разбор требований заказчика.</w:t>
      </w:r>
      <w:bookmarkEnd w:id="22"/>
      <w:r w:rsidRPr="00E074BA">
        <w:t xml:space="preserve"> </w:t>
      </w:r>
    </w:p>
    <w:p w14:paraId="6CF73D68" w14:textId="77777777" w:rsidR="00E074BA" w:rsidRDefault="00E074BA" w:rsidP="00E074BA">
      <w:pPr>
        <w:pStyle w:val="22"/>
        <w:rPr>
          <w:lang w:eastAsia="en-US"/>
        </w:rPr>
      </w:pPr>
      <w:r w:rsidRPr="00E074BA">
        <w:rPr>
          <w:lang w:eastAsia="en-US"/>
        </w:rPr>
        <w:t xml:space="preserve">Проект создавался по запросу заказчика, заинтересованного в разработке простого и визуально наглядного инструмента для публикации стажировок без необходимости ручной верстки. </w:t>
      </w:r>
    </w:p>
    <w:p w14:paraId="63FBB4DE" w14:textId="77777777" w:rsidR="00E074BA" w:rsidRDefault="00E074BA" w:rsidP="00FB4C7D">
      <w:pPr>
        <w:pStyle w:val="22"/>
      </w:pPr>
      <w:r w:rsidRPr="00E074BA">
        <w:t>Основные требования</w:t>
      </w:r>
      <w:r w:rsidR="00FB4C7D">
        <w:t>:</w:t>
      </w:r>
    </w:p>
    <w:p w14:paraId="4A568CAD" w14:textId="77777777" w:rsidR="00E074BA" w:rsidRDefault="00A60E77" w:rsidP="00A60E77">
      <w:pPr>
        <w:pStyle w:val="53"/>
      </w:pPr>
      <w:r>
        <w:t>в</w:t>
      </w:r>
      <w:r w:rsidR="00E074BA" w:rsidRPr="00E074BA">
        <w:t>озможность создания кастомных страниц с блоками (</w:t>
      </w:r>
      <w:r>
        <w:t>заголовок</w:t>
      </w:r>
      <w:r w:rsidR="00E074BA" w:rsidRPr="00E074BA">
        <w:t xml:space="preserve">, текст, галерея, кнопка, контакты, видео); </w:t>
      </w:r>
    </w:p>
    <w:p w14:paraId="755FB57E" w14:textId="77777777" w:rsidR="00A60E77" w:rsidRDefault="00A60E77" w:rsidP="00A60E77">
      <w:pPr>
        <w:pStyle w:val="53"/>
      </w:pPr>
      <w:r w:rsidRPr="00A60E77">
        <w:t>адаптация публикуемых страниц под разные устройства и размеры экранов;</w:t>
      </w:r>
    </w:p>
    <w:p w14:paraId="73C28B25" w14:textId="77777777" w:rsidR="00E074BA" w:rsidRDefault="00A60E77" w:rsidP="00A60E77">
      <w:pPr>
        <w:pStyle w:val="53"/>
      </w:pPr>
      <w:r>
        <w:t>п</w:t>
      </w:r>
      <w:r w:rsidR="00E074BA" w:rsidRPr="00E074BA">
        <w:t xml:space="preserve">редпросмотр страниц на разных устройствах; </w:t>
      </w:r>
    </w:p>
    <w:p w14:paraId="09610BB2" w14:textId="77777777" w:rsidR="00FB4C7D" w:rsidRPr="00FB4C7D" w:rsidRDefault="00A60E77" w:rsidP="00FB4C7D">
      <w:pPr>
        <w:pStyle w:val="53"/>
      </w:pPr>
      <w:r w:rsidRPr="00A60E77">
        <w:t>инструкция с описанием блоков конструктора</w:t>
      </w:r>
      <w:r>
        <w:t>.</w:t>
      </w:r>
    </w:p>
    <w:p w14:paraId="6B0A6BE0" w14:textId="77777777" w:rsidR="001C1118" w:rsidRDefault="001C1118" w:rsidP="00523780">
      <w:pPr>
        <w:pStyle w:val="12"/>
        <w:ind w:left="0"/>
      </w:pPr>
      <w:bookmarkStart w:id="23" w:name="_Toc199193901"/>
      <w:r w:rsidRPr="001C1118">
        <w:lastRenderedPageBreak/>
        <w:t>Анализ аналогов разрабатываемого продукта</w:t>
      </w:r>
      <w:bookmarkEnd w:id="23"/>
      <w:r w:rsidRPr="001C1118">
        <w:t xml:space="preserve"> </w:t>
      </w:r>
    </w:p>
    <w:p w14:paraId="32927A81" w14:textId="51E5FFAF" w:rsidR="00F25BD9" w:rsidRPr="00F25BD9" w:rsidRDefault="00F25BD9" w:rsidP="00F25BD9">
      <w:pPr>
        <w:pStyle w:val="13"/>
      </w:pPr>
      <w:bookmarkStart w:id="24" w:name="_Toc199193902"/>
      <w:r>
        <w:t>Аналоги</w:t>
      </w:r>
      <w:bookmarkEnd w:id="24"/>
    </w:p>
    <w:p w14:paraId="09D963C5" w14:textId="77777777" w:rsidR="001C1118" w:rsidRDefault="001C1118" w:rsidP="001C1118">
      <w:pPr>
        <w:pStyle w:val="22"/>
      </w:pPr>
      <w:r w:rsidRPr="001C1118">
        <w:t xml:space="preserve">В процессе проектирования был проведен анализ существующих решений, обладающих схожей функциональностью. Были выделены следующие аналоги: </w:t>
      </w:r>
    </w:p>
    <w:p w14:paraId="73D5258D" w14:textId="77777777" w:rsidR="001C1118" w:rsidRDefault="001C1118" w:rsidP="001C1118">
      <w:pPr>
        <w:pStyle w:val="51"/>
      </w:pPr>
      <w:proofErr w:type="spellStart"/>
      <w:r w:rsidRPr="001C1118">
        <w:t>Tilda</w:t>
      </w:r>
      <w:proofErr w:type="spellEnd"/>
      <w:r w:rsidRPr="001C1118">
        <w:t xml:space="preserve"> Publishing — популярный визуальный конструктор сайтов с готовыми шаблонами и блоками. Предоставляет широкие возможности по дизайну и кастомизации, но требует подписки и не предоставляет кастомной логики под специфические задачи, такие как стажировки. Отсутствует поддержка глубокой интеграции с внутренними CRM-системами.</w:t>
      </w:r>
    </w:p>
    <w:p w14:paraId="530E79C6" w14:textId="77777777" w:rsidR="001C1118" w:rsidRDefault="001C1118" w:rsidP="001C1118">
      <w:pPr>
        <w:pStyle w:val="51"/>
      </w:pPr>
      <w:proofErr w:type="spellStart"/>
      <w:r w:rsidRPr="001C1118">
        <w:t>Readymag</w:t>
      </w:r>
      <w:proofErr w:type="spellEnd"/>
      <w:r w:rsidRPr="001C1118">
        <w:t xml:space="preserve"> — визуальный редактор с акцентом на дизайн и презентации. Поддерживает сложные анимации и творческое оформление. Однако ориентирован на креативные проекты, а не на публикации учебных программ, и не предназначен для интеграции с CRM</w:t>
      </w:r>
      <w:r w:rsidR="00DF4B05">
        <w:t>;</w:t>
      </w:r>
    </w:p>
    <w:p w14:paraId="6D627BF7" w14:textId="77777777" w:rsidR="001C1118" w:rsidRDefault="001C1118" w:rsidP="001C1118">
      <w:pPr>
        <w:pStyle w:val="51"/>
      </w:pPr>
      <w:proofErr w:type="spellStart"/>
      <w:r w:rsidRPr="001C1118">
        <w:t>Notion</w:t>
      </w:r>
      <w:proofErr w:type="spellEnd"/>
      <w:r w:rsidRPr="001C1118">
        <w:t xml:space="preserve"> — универсальный инструмент для создания и совместной работы с документами. Поддерживает базовую публикацию контента, но не предоставляет визуального конструктора, шаблонов, кастомизации отображения блоков и, главное, не интегрируется с внешними системами учёта и аналитики, такими как CRM</w:t>
      </w:r>
      <w:r w:rsidR="00DF4B05">
        <w:t>;</w:t>
      </w:r>
    </w:p>
    <w:p w14:paraId="763AA72B" w14:textId="77777777" w:rsidR="001C1118" w:rsidRDefault="001C1118" w:rsidP="001C1118">
      <w:pPr>
        <w:pStyle w:val="51"/>
      </w:pPr>
      <w:r w:rsidRPr="001C1118">
        <w:t xml:space="preserve">Google </w:t>
      </w:r>
      <w:proofErr w:type="spellStart"/>
      <w:r w:rsidRPr="001C1118">
        <w:t>Sites</w:t>
      </w:r>
      <w:proofErr w:type="spellEnd"/>
      <w:r w:rsidRPr="001C1118">
        <w:t xml:space="preserve"> — бесплатный и простой инструмент от Google для создания сайтов. Подходит для базовых нужд, но не поддерживает шаблоны, миниатюры, настройку сроков и авторизацию по ролям. Также отсутствует связка с CRM и автоматизация сбора данных от пользователей</w:t>
      </w:r>
      <w:r w:rsidR="00DF4B05">
        <w:t>;</w:t>
      </w:r>
    </w:p>
    <w:p w14:paraId="432C00F3" w14:textId="77777777" w:rsidR="001C1118" w:rsidRDefault="001C1118" w:rsidP="001C1118">
      <w:pPr>
        <w:pStyle w:val="51"/>
      </w:pPr>
      <w:r w:rsidRPr="001C1118">
        <w:t xml:space="preserve">Битрикс24 (в контексте CRM и форм) — наиболее близкий аналог в части интеграции с CRM. Предоставляет встроенные формы, возможность </w:t>
      </w:r>
      <w:r w:rsidRPr="001C1118">
        <w:lastRenderedPageBreak/>
        <w:t>публикации страниц и подключение воронки продаж. Однако встроенный конструктор ограничен по кастомизации внешнего вида, ориентирован на внутренние нужды и требует подписки, что делает его неполноценным решением для публичных образовательных публикаций</w:t>
      </w:r>
      <w:r w:rsidR="00DF4B05">
        <w:t>.</w:t>
      </w:r>
    </w:p>
    <w:p w14:paraId="0A2D4C83" w14:textId="77777777" w:rsidR="00DF4B05" w:rsidRPr="00F25BD9" w:rsidRDefault="001C1118" w:rsidP="00F25BD9">
      <w:pPr>
        <w:pStyle w:val="13"/>
      </w:pPr>
      <w:bookmarkStart w:id="25" w:name="_Toc199193903"/>
      <w:r w:rsidRPr="00F25BD9">
        <w:t>Анализ текущей ситуации у компании-заказчика</w:t>
      </w:r>
      <w:bookmarkEnd w:id="25"/>
      <w:r w:rsidR="00DF4B05" w:rsidRPr="00F25BD9">
        <w:t xml:space="preserve"> </w:t>
      </w:r>
    </w:p>
    <w:p w14:paraId="06DCF617" w14:textId="77777777" w:rsidR="00DF4B05" w:rsidRDefault="001C1118" w:rsidP="00DF4B05">
      <w:pPr>
        <w:pStyle w:val="22"/>
      </w:pPr>
      <w:r w:rsidRPr="00DF4B05">
        <w:rPr>
          <w:rStyle w:val="23"/>
        </w:rPr>
        <w:t>На</w:t>
      </w:r>
      <w:r w:rsidR="00DF4B05">
        <w:rPr>
          <w:rStyle w:val="23"/>
        </w:rPr>
        <w:t xml:space="preserve"> </w:t>
      </w:r>
      <w:r w:rsidRPr="00DF4B05">
        <w:rPr>
          <w:rStyle w:val="23"/>
        </w:rPr>
        <w:t>момент начала разработки информация о стажировках</w:t>
      </w:r>
      <w:r w:rsidR="00DF4B05">
        <w:rPr>
          <w:rStyle w:val="23"/>
        </w:rPr>
        <w:t xml:space="preserve"> </w:t>
      </w:r>
      <w:r w:rsidRPr="00DF4B05">
        <w:rPr>
          <w:rStyle w:val="23"/>
        </w:rPr>
        <w:t>публиковалась в группе ВКонтакте и через Google-документы, что не позволяло</w:t>
      </w:r>
      <w:r w:rsidRPr="001C1118">
        <w:t xml:space="preserve">: </w:t>
      </w:r>
    </w:p>
    <w:p w14:paraId="65D9822E" w14:textId="77777777" w:rsidR="00DF4B05" w:rsidRPr="00DF4B05" w:rsidRDefault="001C1118" w:rsidP="00DF4B05">
      <w:pPr>
        <w:pStyle w:val="51"/>
        <w:numPr>
          <w:ilvl w:val="0"/>
          <w:numId w:val="14"/>
        </w:numPr>
      </w:pPr>
      <w:r w:rsidRPr="00DF4B05">
        <w:t xml:space="preserve">централизованно управлять шаблонами и внешним видом публикаций; </w:t>
      </w:r>
    </w:p>
    <w:p w14:paraId="646416E5" w14:textId="77777777" w:rsidR="00DF4B05" w:rsidRPr="00DF4B05" w:rsidRDefault="001C1118" w:rsidP="00DF4B05">
      <w:pPr>
        <w:pStyle w:val="51"/>
      </w:pPr>
      <w:r w:rsidRPr="00DF4B05">
        <w:t xml:space="preserve">автоматизировать сбор заявок; </w:t>
      </w:r>
    </w:p>
    <w:p w14:paraId="6ECF3684" w14:textId="77777777" w:rsidR="00DF4B05" w:rsidRPr="00DF4B05" w:rsidRDefault="001C1118" w:rsidP="00DF4B05">
      <w:pPr>
        <w:pStyle w:val="51"/>
      </w:pPr>
      <w:r w:rsidRPr="00DF4B05">
        <w:t xml:space="preserve">гибко настраивать сроки и содержание стажировок; </w:t>
      </w:r>
    </w:p>
    <w:p w14:paraId="1E6B524D" w14:textId="77777777" w:rsidR="00DF4B05" w:rsidRDefault="001C1118" w:rsidP="00DF4B05">
      <w:pPr>
        <w:pStyle w:val="51"/>
      </w:pPr>
      <w:r w:rsidRPr="001C1118">
        <w:t xml:space="preserve">привязать записи к CRM-системе компании. </w:t>
      </w:r>
    </w:p>
    <w:p w14:paraId="164120A1" w14:textId="77777777" w:rsidR="00DF4B05" w:rsidRDefault="001C1118" w:rsidP="00DF4B05">
      <w:pPr>
        <w:pStyle w:val="22"/>
      </w:pPr>
      <w:r w:rsidRPr="001C1118">
        <w:t>Компания выразила потребность в собственном простом конструкторе, который позволил бы редакторам (сотрудникам РИЦ) быстро собирать страницы стажировок из готовых блоков и публиковать их на отдельном сайте. Интеграция с CRM — ключевой элемент, так как с опубликованной страницы студент должен переходить к форме записи, данные из которой поступают в CRM компании (по аналогии с “Битрикс24”).</w:t>
      </w:r>
    </w:p>
    <w:p w14:paraId="5B8D6CFF" w14:textId="77777777" w:rsidR="001C1118" w:rsidRDefault="001C1118" w:rsidP="00DF4B05">
      <w:pPr>
        <w:pStyle w:val="22"/>
      </w:pPr>
      <w:r w:rsidRPr="00DF4B05">
        <w:rPr>
          <w:rStyle w:val="23"/>
        </w:rPr>
        <w:t>Существующие решения либо</w:t>
      </w:r>
      <w:r w:rsidR="00DF4B05" w:rsidRPr="00DF4B05">
        <w:rPr>
          <w:rStyle w:val="23"/>
        </w:rPr>
        <w:t xml:space="preserve"> </w:t>
      </w:r>
      <w:r w:rsidRPr="00DF4B05">
        <w:rPr>
          <w:rStyle w:val="23"/>
        </w:rPr>
        <w:t xml:space="preserve">не предоставляют нужной гибкости и функционала (Google </w:t>
      </w:r>
      <w:proofErr w:type="spellStart"/>
      <w:r w:rsidRPr="00DF4B05">
        <w:rPr>
          <w:rStyle w:val="23"/>
        </w:rPr>
        <w:t>Sites</w:t>
      </w:r>
      <w:proofErr w:type="spellEnd"/>
      <w:r w:rsidRPr="00DF4B05">
        <w:rPr>
          <w:rStyle w:val="23"/>
        </w:rPr>
        <w:t xml:space="preserve">, </w:t>
      </w:r>
      <w:proofErr w:type="spellStart"/>
      <w:r w:rsidRPr="00DF4B05">
        <w:rPr>
          <w:rStyle w:val="23"/>
        </w:rPr>
        <w:t>Notion</w:t>
      </w:r>
      <w:proofErr w:type="spellEnd"/>
      <w:r w:rsidRPr="00DF4B05">
        <w:rPr>
          <w:rStyle w:val="23"/>
        </w:rPr>
        <w:t>)</w:t>
      </w:r>
      <w:r w:rsidR="00DF4B05" w:rsidRPr="00DF4B05">
        <w:rPr>
          <w:rStyle w:val="23"/>
        </w:rPr>
        <w:t xml:space="preserve">, </w:t>
      </w:r>
      <w:r w:rsidRPr="00DF4B05">
        <w:rPr>
          <w:rStyle w:val="23"/>
        </w:rPr>
        <w:t>либо являются платными, избыточными по функционалу и ограничены в интеграции с внешними CRM (</w:t>
      </w:r>
      <w:proofErr w:type="spellStart"/>
      <w:r w:rsidRPr="00DF4B05">
        <w:rPr>
          <w:rStyle w:val="23"/>
        </w:rPr>
        <w:t>Tilda</w:t>
      </w:r>
      <w:proofErr w:type="spellEnd"/>
      <w:r w:rsidRPr="00DF4B05">
        <w:rPr>
          <w:rStyle w:val="23"/>
        </w:rPr>
        <w:t xml:space="preserve">, </w:t>
      </w:r>
      <w:proofErr w:type="spellStart"/>
      <w:r w:rsidRPr="00DF4B05">
        <w:rPr>
          <w:rStyle w:val="23"/>
        </w:rPr>
        <w:t>Readymag</w:t>
      </w:r>
      <w:proofErr w:type="spellEnd"/>
      <w:r w:rsidRPr="00DF4B05">
        <w:rPr>
          <w:rStyle w:val="23"/>
        </w:rPr>
        <w:t>, Битрикс24).</w:t>
      </w:r>
      <w:r w:rsidRPr="001C1118">
        <w:t xml:space="preserve"> Таким образом, разработка собственного конструктора страниц стала стратегически верным решением, так как</w:t>
      </w:r>
      <w:r w:rsidR="00DF4B05">
        <w:t xml:space="preserve"> </w:t>
      </w:r>
      <w:r w:rsidRPr="001C1118">
        <w:t>позволяет учитывать внутренние бизнес-процессы компании</w:t>
      </w:r>
      <w:r w:rsidR="00DF4B05">
        <w:t xml:space="preserve">, ведется </w:t>
      </w:r>
      <w:r w:rsidRPr="001C1118">
        <w:t>интегр</w:t>
      </w:r>
      <w:r w:rsidR="00DF4B05">
        <w:t>ация</w:t>
      </w:r>
      <w:r w:rsidRPr="001C1118">
        <w:t xml:space="preserve"> с существующей </w:t>
      </w:r>
      <w:r w:rsidRPr="001C1118">
        <w:lastRenderedPageBreak/>
        <w:t>CRM-моделью</w:t>
      </w:r>
      <w:r w:rsidR="00DF4B05">
        <w:t xml:space="preserve">, </w:t>
      </w:r>
      <w:r w:rsidRPr="001C1118">
        <w:t>предоставляет полный контроль над визуальной и функциональной составляющей</w:t>
      </w:r>
      <w:r w:rsidR="00DF4B05">
        <w:t xml:space="preserve">, </w:t>
      </w:r>
      <w:r w:rsidRPr="001C1118">
        <w:t>минимизирует зависимость от сторонних платформ и подписок</w:t>
      </w:r>
      <w:r w:rsidR="00DF4B05">
        <w:t xml:space="preserve">, </w:t>
      </w:r>
      <w:r w:rsidRPr="001C1118">
        <w:t>позволяет масштабировать проект под новые направления и сценарии работы с аудиторией.</w:t>
      </w:r>
    </w:p>
    <w:p w14:paraId="5B9B486E" w14:textId="77777777" w:rsidR="00DF4B05" w:rsidRDefault="00DF4B05" w:rsidP="00523780">
      <w:pPr>
        <w:pStyle w:val="12"/>
        <w:ind w:left="0"/>
      </w:pPr>
      <w:bookmarkStart w:id="26" w:name="_Toc199193904"/>
      <w:r w:rsidRPr="00DF4B05">
        <w:lastRenderedPageBreak/>
        <w:t>Описание основных компонентов и связей между ними</w:t>
      </w:r>
      <w:bookmarkEnd w:id="26"/>
    </w:p>
    <w:p w14:paraId="6F367CF9" w14:textId="3868A151" w:rsidR="00FB4C7D" w:rsidRDefault="00FB4C7D" w:rsidP="00FB4C7D">
      <w:pPr>
        <w:pStyle w:val="22"/>
      </w:pPr>
      <w:r>
        <w:t xml:space="preserve">С точки зрения </w:t>
      </w:r>
      <w:proofErr w:type="spellStart"/>
      <w:r>
        <w:t>backend</w:t>
      </w:r>
      <w:proofErr w:type="spellEnd"/>
      <w:r>
        <w:t xml:space="preserve">-разработки, архитектура проекта выстроена на прочной и гибкой связке </w:t>
      </w:r>
      <w:proofErr w:type="spellStart"/>
      <w:r>
        <w:t>Django</w:t>
      </w:r>
      <w:proofErr w:type="spellEnd"/>
      <w:r>
        <w:t xml:space="preserve"> и </w:t>
      </w:r>
      <w:proofErr w:type="spellStart"/>
      <w:r>
        <w:t>PostgreSQL</w:t>
      </w:r>
      <w:proofErr w:type="spellEnd"/>
      <w:r w:rsidR="00923C3C" w:rsidRPr="00923C3C">
        <w:t xml:space="preserve"> [3]</w:t>
      </w:r>
      <w:r>
        <w:t>.</w:t>
      </w:r>
    </w:p>
    <w:p w14:paraId="18655492" w14:textId="77777777" w:rsidR="00FB4C7D" w:rsidRDefault="00FB4C7D" w:rsidP="00FB4C7D">
      <w:pPr>
        <w:pStyle w:val="22"/>
      </w:pPr>
      <w:proofErr w:type="spellStart"/>
      <w:r>
        <w:t>Backend</w:t>
      </w:r>
      <w:proofErr w:type="spellEnd"/>
      <w:r>
        <w:t xml:space="preserve"> отвечает за: </w:t>
      </w:r>
    </w:p>
    <w:p w14:paraId="026A1F1D" w14:textId="77777777" w:rsidR="00FB4C7D" w:rsidRDefault="00FB4C7D" w:rsidP="00FB4C7D">
      <w:pPr>
        <w:pStyle w:val="53"/>
      </w:pPr>
      <w:r>
        <w:t>управление данными страниц, шаблонов и блоков конструктора;</w:t>
      </w:r>
    </w:p>
    <w:p w14:paraId="3C38463F" w14:textId="77777777" w:rsidR="00FB4C7D" w:rsidRDefault="00FB4C7D" w:rsidP="00FB4C7D">
      <w:pPr>
        <w:pStyle w:val="53"/>
      </w:pPr>
      <w:r>
        <w:t>авторизацию и разграничение прав доступа (редакторы/пользователи);</w:t>
      </w:r>
    </w:p>
    <w:p w14:paraId="55EBA6E5" w14:textId="77777777" w:rsidR="00FB4C7D" w:rsidRDefault="00FB4C7D" w:rsidP="00FB4C7D">
      <w:pPr>
        <w:pStyle w:val="53"/>
      </w:pPr>
      <w:r>
        <w:t xml:space="preserve">обмен данными с </w:t>
      </w:r>
      <w:proofErr w:type="spellStart"/>
      <w:r>
        <w:t>frontend</w:t>
      </w:r>
      <w:proofErr w:type="spellEnd"/>
      <w:r>
        <w:t xml:space="preserve"> через REST API (в связке с </w:t>
      </w:r>
      <w:proofErr w:type="spellStart"/>
      <w:r>
        <w:t>Axios</w:t>
      </w:r>
      <w:proofErr w:type="spellEnd"/>
      <w:r>
        <w:t xml:space="preserve"> на клиенте);</w:t>
      </w:r>
    </w:p>
    <w:p w14:paraId="4C6E7F06" w14:textId="77777777" w:rsidR="00FB4C7D" w:rsidRDefault="00FB4C7D" w:rsidP="00FB4C7D">
      <w:pPr>
        <w:pStyle w:val="53"/>
      </w:pPr>
      <w:r>
        <w:t>обработку и валидацию данных;</w:t>
      </w:r>
    </w:p>
    <w:p w14:paraId="460BEF3B" w14:textId="77777777" w:rsidR="001A22D7" w:rsidRPr="00FB4C7D" w:rsidRDefault="00FB4C7D" w:rsidP="001A22D7">
      <w:pPr>
        <w:pStyle w:val="53"/>
      </w:pPr>
      <w:r>
        <w:t xml:space="preserve">хранение информации в </w:t>
      </w:r>
      <w:proofErr w:type="spellStart"/>
      <w:r>
        <w:t>PostgreSQL</w:t>
      </w:r>
      <w:proofErr w:type="spellEnd"/>
      <w:r>
        <w:t>.</w:t>
      </w:r>
    </w:p>
    <w:p w14:paraId="52E59368" w14:textId="7342DE47" w:rsidR="00DF4B05" w:rsidRDefault="00DF4B05" w:rsidP="00DF4B05">
      <w:pPr>
        <w:pStyle w:val="22"/>
      </w:pPr>
      <w:r w:rsidRPr="00A86A40">
        <w:t xml:space="preserve">Фронтенд приложения разработан с использованием стека технологий, согласованного с заказчиком: </w:t>
      </w:r>
      <w:proofErr w:type="spellStart"/>
      <w:r w:rsidRPr="00A86A40">
        <w:t>React</w:t>
      </w:r>
      <w:proofErr w:type="spellEnd"/>
      <w:r w:rsidR="00923C3C" w:rsidRPr="00923C3C">
        <w:t xml:space="preserve"> [2]</w:t>
      </w:r>
      <w:r w:rsidRPr="00A86A40">
        <w:t xml:space="preserve"> с </w:t>
      </w:r>
      <w:proofErr w:type="spellStart"/>
      <w:r w:rsidRPr="00A86A40">
        <w:t>Vite</w:t>
      </w:r>
      <w:proofErr w:type="spellEnd"/>
      <w:r w:rsidRPr="00A86A40">
        <w:t xml:space="preserve"> в качестве сборщика, </w:t>
      </w:r>
      <w:proofErr w:type="spellStart"/>
      <w:r w:rsidRPr="00A86A40">
        <w:t>React</w:t>
      </w:r>
      <w:proofErr w:type="spellEnd"/>
      <w:r w:rsidRPr="00A86A40">
        <w:t xml:space="preserve"> </w:t>
      </w:r>
      <w:proofErr w:type="spellStart"/>
      <w:r w:rsidRPr="00A86A40">
        <w:t>Router</w:t>
      </w:r>
      <w:proofErr w:type="spellEnd"/>
      <w:r w:rsidRPr="00A86A40">
        <w:t xml:space="preserve"> для маршрутизации и SCSS для стилизации. Бэкенд реализован на </w:t>
      </w:r>
      <w:proofErr w:type="spellStart"/>
      <w:r w:rsidRPr="00A86A40">
        <w:t>Django</w:t>
      </w:r>
      <w:proofErr w:type="spellEnd"/>
      <w:r w:rsidRPr="00A86A40">
        <w:t xml:space="preserve">, а взаимодействие между фронтендом и бэкендом осуществляется через библиотеку </w:t>
      </w:r>
      <w:proofErr w:type="spellStart"/>
      <w:r w:rsidRPr="00A86A40">
        <w:t>Axios</w:t>
      </w:r>
      <w:proofErr w:type="spellEnd"/>
      <w:r w:rsidRPr="00A86A40">
        <w:t>. Основные компоненты фронтенда включают:</w:t>
      </w:r>
    </w:p>
    <w:p w14:paraId="4C54E8FA" w14:textId="77777777" w:rsidR="008E7D02" w:rsidRDefault="008E7D02" w:rsidP="008E7D02">
      <w:pPr>
        <w:pStyle w:val="53"/>
      </w:pPr>
      <w:r>
        <w:t>к</w:t>
      </w:r>
      <w:r w:rsidR="00DF4B05">
        <w:t xml:space="preserve">онструктор страниц: позволяет редакторам создавать страницы с использованием различных блоков (Обложка, Текстовый, Галерея, Кнопка, Контакты, Видео). Каждый блок реализован как регулируемый </w:t>
      </w:r>
      <w:proofErr w:type="spellStart"/>
      <w:r w:rsidR="00DF4B05">
        <w:t>React</w:t>
      </w:r>
      <w:proofErr w:type="spellEnd"/>
      <w:r w:rsidR="00DF4B05">
        <w:t>- компонент</w:t>
      </w:r>
      <w:r>
        <w:t>;</w:t>
      </w:r>
    </w:p>
    <w:p w14:paraId="707AA3BF" w14:textId="77777777" w:rsidR="008E7D02" w:rsidRDefault="008E7D02" w:rsidP="008E7D02">
      <w:pPr>
        <w:pStyle w:val="53"/>
      </w:pPr>
      <w:r>
        <w:t>ш</w:t>
      </w:r>
      <w:r w:rsidR="00DF4B05">
        <w:t>аблоны: Библиотека предопределенных макетов, включающая 4 шаблона для Обложки, 10 для Текстового Блока, 4 для Галереи, 8 для Кнопки, 5 для Контактов и 1 для Видео</w:t>
      </w:r>
      <w:r>
        <w:t>;</w:t>
      </w:r>
    </w:p>
    <w:p w14:paraId="2BE8C9ED" w14:textId="77777777" w:rsidR="008E7D02" w:rsidRDefault="008E7D02" w:rsidP="008E7D02">
      <w:pPr>
        <w:pStyle w:val="53"/>
      </w:pPr>
      <w:r>
        <w:t>п</w:t>
      </w:r>
      <w:r w:rsidR="00DF4B05">
        <w:t xml:space="preserve">редпросмотр страниц: Функциональность, позволяющая просматривать страницу в трех размерах (ПК, планшет, телефон) с использованием отдельного </w:t>
      </w:r>
      <w:proofErr w:type="spellStart"/>
      <w:r w:rsidR="00DF4B05">
        <w:t>iframe</w:t>
      </w:r>
      <w:proofErr w:type="spellEnd"/>
      <w:r w:rsidR="00DF4B05">
        <w:t xml:space="preserve"> для корректного отображения.</w:t>
      </w:r>
      <w:r>
        <w:t xml:space="preserve"> </w:t>
      </w:r>
      <w:r w:rsidR="00DF4B05">
        <w:t xml:space="preserve">Модальное </w:t>
      </w:r>
      <w:r w:rsidR="00DF4B05">
        <w:lastRenderedPageBreak/>
        <w:t>окно для миниатюры: позволяет кастомизировать миниатюру страницы, отображаемую на общей странице всех публикаций, а также можно выставить срок проведения стажировки</w:t>
      </w:r>
      <w:r>
        <w:t>;</w:t>
      </w:r>
    </w:p>
    <w:p w14:paraId="1C976689" w14:textId="77777777" w:rsidR="008E7D02" w:rsidRDefault="008E7D02" w:rsidP="008E7D02">
      <w:pPr>
        <w:pStyle w:val="53"/>
      </w:pPr>
      <w:r>
        <w:t>с</w:t>
      </w:r>
      <w:r w:rsidR="00DF4B05">
        <w:t>траница просмотра всех стажировок: отображает список всех доступных стажировок для стажеров.</w:t>
      </w:r>
      <w:r>
        <w:t xml:space="preserve"> </w:t>
      </w:r>
      <w:r w:rsidR="00DF4B05">
        <w:t>Страница просмотра своих стажировок: эта страница доступна только авторизованным редакторам. Она отображает список всех стажировок, созданных редактором, с указанием их текущего состояния (открыты или закрыты). Кнопка создания новой стажировки позволяет перейти к конструктору страниц.</w:t>
      </w:r>
      <w:r>
        <w:t xml:space="preserve"> </w:t>
      </w:r>
    </w:p>
    <w:p w14:paraId="77455CA6" w14:textId="77777777" w:rsidR="008E7D02" w:rsidRDefault="008E7D02" w:rsidP="008E7D02">
      <w:pPr>
        <w:pStyle w:val="53"/>
      </w:pPr>
      <w:r>
        <w:t>с</w:t>
      </w:r>
      <w:r w:rsidR="00DF4B05">
        <w:t xml:space="preserve">траница просмотра шаблонов: </w:t>
      </w:r>
      <w:r>
        <w:t>о</w:t>
      </w:r>
      <w:r w:rsidR="00DF4B05">
        <w:t>тображает все доступные шаблоны для создания стажировок. Доступна только редактору</w:t>
      </w:r>
      <w:r>
        <w:t>;</w:t>
      </w:r>
    </w:p>
    <w:p w14:paraId="3B004610" w14:textId="77777777" w:rsidR="008E7D02" w:rsidRDefault="008E7D02" w:rsidP="008E7D02">
      <w:pPr>
        <w:pStyle w:val="53"/>
      </w:pPr>
      <w:r>
        <w:t>а</w:t>
      </w:r>
      <w:r w:rsidR="00DF4B05">
        <w:t>вторизация: Доступна только для редакторов, стажеры получают доступ без логина</w:t>
      </w:r>
      <w:r>
        <w:t>;</w:t>
      </w:r>
    </w:p>
    <w:p w14:paraId="148CB419" w14:textId="77777777" w:rsidR="008E7D02" w:rsidRDefault="008E7D02" w:rsidP="008E7D02">
      <w:pPr>
        <w:pStyle w:val="53"/>
      </w:pPr>
      <w:proofErr w:type="spellStart"/>
      <w:r>
        <w:t>р</w:t>
      </w:r>
      <w:r w:rsidR="00DF4B05">
        <w:t>оутинг</w:t>
      </w:r>
      <w:proofErr w:type="spellEnd"/>
      <w:r w:rsidR="00DF4B05">
        <w:t xml:space="preserve">: Реализован с помощью </w:t>
      </w:r>
      <w:proofErr w:type="spellStart"/>
      <w:r w:rsidR="00DF4B05">
        <w:t>React</w:t>
      </w:r>
      <w:proofErr w:type="spellEnd"/>
      <w:r w:rsidR="00DF4B05">
        <w:t xml:space="preserve"> </w:t>
      </w:r>
      <w:proofErr w:type="spellStart"/>
      <w:r w:rsidR="00DF4B05">
        <w:t>Router</w:t>
      </w:r>
      <w:proofErr w:type="spellEnd"/>
      <w:r w:rsidR="00DF4B05">
        <w:t xml:space="preserve"> для навигации между разделами приложения.</w:t>
      </w:r>
      <w:r>
        <w:t xml:space="preserve"> </w:t>
      </w:r>
      <w:r w:rsidR="00DF4B05">
        <w:t>Стилизация: SCSS используется для компонентно-ориентированной стилизации, обеспечивая гибкость и удобство</w:t>
      </w:r>
      <w:r>
        <w:t>;</w:t>
      </w:r>
    </w:p>
    <w:p w14:paraId="74E5E637" w14:textId="77777777" w:rsidR="00DF4B05" w:rsidRDefault="008E7D02" w:rsidP="008E7D02">
      <w:pPr>
        <w:pStyle w:val="53"/>
      </w:pPr>
      <w:r>
        <w:t>у</w:t>
      </w:r>
      <w:r w:rsidR="00DF4B05">
        <w:t xml:space="preserve">правление состоянием: Реализовано с использованием </w:t>
      </w:r>
      <w:proofErr w:type="spellStart"/>
      <w:r w:rsidR="00DF4B05">
        <w:t>Redux</w:t>
      </w:r>
      <w:proofErr w:type="spellEnd"/>
      <w:r w:rsidR="00DF4B05">
        <w:t xml:space="preserve"> или </w:t>
      </w:r>
      <w:proofErr w:type="spellStart"/>
      <w:r w:rsidR="00DF4B05">
        <w:t>Context</w:t>
      </w:r>
      <w:proofErr w:type="spellEnd"/>
      <w:r w:rsidR="00DF4B05">
        <w:t xml:space="preserve"> API для управления глобальным состоянием.</w:t>
      </w:r>
      <w:r>
        <w:t xml:space="preserve"> </w:t>
      </w:r>
      <w:r w:rsidR="00DF4B05">
        <w:t xml:space="preserve">API-интеграция: </w:t>
      </w:r>
      <w:proofErr w:type="spellStart"/>
      <w:r w:rsidR="00DF4B05">
        <w:t>Axios</w:t>
      </w:r>
      <w:proofErr w:type="spellEnd"/>
      <w:r w:rsidR="00DF4B05">
        <w:t xml:space="preserve"> используется для запросов к </w:t>
      </w:r>
      <w:proofErr w:type="spellStart"/>
      <w:r w:rsidR="00DF4B05">
        <w:t>Django</w:t>
      </w:r>
      <w:proofErr w:type="spellEnd"/>
      <w:r w:rsidR="00DF4B05">
        <w:t>-бэкенду, например, для сохранения страниц, загрузки шаблонов и управления данными</w:t>
      </w:r>
      <w:r>
        <w:t>.</w:t>
      </w:r>
    </w:p>
    <w:p w14:paraId="32BDC298" w14:textId="77777777" w:rsidR="001A22D7" w:rsidRDefault="001A22D7" w:rsidP="001A22D7">
      <w:pPr>
        <w:pStyle w:val="22"/>
      </w:pPr>
      <w:r>
        <w:t xml:space="preserve">Основные </w:t>
      </w:r>
      <w:proofErr w:type="spellStart"/>
      <w:r>
        <w:t>backend</w:t>
      </w:r>
      <w:proofErr w:type="spellEnd"/>
      <w:r>
        <w:t>-компоненты</w:t>
      </w:r>
      <w:r w:rsidR="002529A6">
        <w:t>:</w:t>
      </w:r>
    </w:p>
    <w:p w14:paraId="34DF0960" w14:textId="77777777" w:rsidR="001A22D7" w:rsidRDefault="00F544DB" w:rsidP="00F544DB">
      <w:pPr>
        <w:pStyle w:val="53"/>
      </w:pPr>
      <w:r>
        <w:t>м</w:t>
      </w:r>
      <w:r w:rsidR="001A22D7">
        <w:t xml:space="preserve">одели </w:t>
      </w:r>
      <w:proofErr w:type="spellStart"/>
      <w:r w:rsidR="001A22D7">
        <w:t>Django</w:t>
      </w:r>
      <w:proofErr w:type="spellEnd"/>
      <w:r>
        <w:t>;</w:t>
      </w:r>
    </w:p>
    <w:p w14:paraId="6B777EA4" w14:textId="77777777" w:rsidR="001A22D7" w:rsidRDefault="00F544DB" w:rsidP="00F544DB">
      <w:pPr>
        <w:pStyle w:val="53"/>
      </w:pPr>
      <w:proofErr w:type="spellStart"/>
      <w:r>
        <w:t>с</w:t>
      </w:r>
      <w:r w:rsidR="001A22D7">
        <w:t>ериализаторы</w:t>
      </w:r>
      <w:proofErr w:type="spellEnd"/>
      <w:r w:rsidR="001A22D7">
        <w:t xml:space="preserve"> (DRF)</w:t>
      </w:r>
      <w:r>
        <w:t>;</w:t>
      </w:r>
    </w:p>
    <w:p w14:paraId="62424074" w14:textId="77777777" w:rsidR="002529A6" w:rsidRDefault="00F544DB" w:rsidP="00F544DB">
      <w:pPr>
        <w:pStyle w:val="53"/>
      </w:pPr>
      <w:r>
        <w:t>п</w:t>
      </w:r>
      <w:r w:rsidR="001A22D7">
        <w:t>редставления (</w:t>
      </w:r>
      <w:proofErr w:type="spellStart"/>
      <w:r w:rsidR="001A22D7">
        <w:t>views</w:t>
      </w:r>
      <w:proofErr w:type="spellEnd"/>
      <w:r w:rsidR="001A22D7">
        <w:t>)</w:t>
      </w:r>
      <w:r>
        <w:t>;</w:t>
      </w:r>
    </w:p>
    <w:p w14:paraId="22AF8B1E" w14:textId="77777777" w:rsidR="002529A6" w:rsidRDefault="00F544DB" w:rsidP="00F544DB">
      <w:pPr>
        <w:pStyle w:val="53"/>
      </w:pPr>
      <w:r>
        <w:t>а</w:t>
      </w:r>
      <w:r w:rsidR="001A22D7">
        <w:t>вторизация</w:t>
      </w:r>
      <w:r>
        <w:t>.</w:t>
      </w:r>
    </w:p>
    <w:p w14:paraId="4378C3BB" w14:textId="77777777" w:rsidR="00F544DB" w:rsidRDefault="00F544DB" w:rsidP="00F544DB">
      <w:pPr>
        <w:pStyle w:val="22"/>
      </w:pPr>
      <w:r>
        <w:lastRenderedPageBreak/>
        <w:t xml:space="preserve">Модели </w:t>
      </w:r>
      <w:proofErr w:type="spellStart"/>
      <w:r>
        <w:t>Django</w:t>
      </w:r>
      <w:proofErr w:type="spellEnd"/>
      <w:r>
        <w:t>:</w:t>
      </w:r>
    </w:p>
    <w:p w14:paraId="0AF9C1DE" w14:textId="77777777" w:rsidR="00F544DB" w:rsidRDefault="00F544DB" w:rsidP="00F544DB">
      <w:pPr>
        <w:pStyle w:val="22"/>
      </w:pPr>
      <w:r>
        <w:t>Модель `</w:t>
      </w:r>
      <w:proofErr w:type="spellStart"/>
      <w:r>
        <w:t>Sample</w:t>
      </w:r>
      <w:proofErr w:type="spellEnd"/>
      <w:r>
        <w:t>` используется для хранения информации о страницах, включая:</w:t>
      </w:r>
    </w:p>
    <w:p w14:paraId="2A8F0877" w14:textId="77777777" w:rsidR="00F544DB" w:rsidRDefault="00F544DB" w:rsidP="00571C0B">
      <w:pPr>
        <w:pStyle w:val="51"/>
        <w:numPr>
          <w:ilvl w:val="0"/>
          <w:numId w:val="16"/>
        </w:numPr>
        <w:ind w:left="0" w:firstLine="709"/>
      </w:pPr>
      <w:r>
        <w:t>содержимое страницы (`</w:t>
      </w:r>
      <w:proofErr w:type="spellStart"/>
      <w:r>
        <w:t>data</w:t>
      </w:r>
      <w:proofErr w:type="spellEnd"/>
      <w:r>
        <w:t xml:space="preserve">`) — </w:t>
      </w:r>
      <w:proofErr w:type="spellStart"/>
      <w:r>
        <w:t>сериализованный</w:t>
      </w:r>
      <w:proofErr w:type="spellEnd"/>
      <w:r>
        <w:t xml:space="preserve"> JSON с блоками конструктора;</w:t>
      </w:r>
    </w:p>
    <w:p w14:paraId="4C447427" w14:textId="77777777" w:rsidR="00F544DB" w:rsidRDefault="00F544DB" w:rsidP="00571C0B">
      <w:pPr>
        <w:pStyle w:val="51"/>
        <w:numPr>
          <w:ilvl w:val="0"/>
          <w:numId w:val="16"/>
        </w:numPr>
        <w:ind w:left="0" w:firstLine="709"/>
      </w:pPr>
      <w:r>
        <w:t>название страницы (`</w:t>
      </w:r>
      <w:proofErr w:type="spellStart"/>
      <w:r>
        <w:t>name</w:t>
      </w:r>
      <w:proofErr w:type="spellEnd"/>
      <w:r>
        <w:t>`);</w:t>
      </w:r>
    </w:p>
    <w:p w14:paraId="7928DB79" w14:textId="77777777" w:rsidR="00F544DB" w:rsidRDefault="00F544DB" w:rsidP="00571C0B">
      <w:pPr>
        <w:pStyle w:val="51"/>
        <w:numPr>
          <w:ilvl w:val="0"/>
          <w:numId w:val="16"/>
        </w:numPr>
        <w:ind w:left="0" w:firstLine="709"/>
      </w:pPr>
      <w:r>
        <w:t>текущий статус (`</w:t>
      </w:r>
      <w:proofErr w:type="spellStart"/>
      <w:r>
        <w:t>state</w:t>
      </w:r>
      <w:proofErr w:type="spellEnd"/>
      <w:r>
        <w:t>`): опубликована, закрыта, удалена или шаблон;</w:t>
      </w:r>
    </w:p>
    <w:p w14:paraId="2F78B2F5" w14:textId="77777777" w:rsidR="00F544DB" w:rsidRDefault="00F544DB" w:rsidP="00571C0B">
      <w:pPr>
        <w:pStyle w:val="51"/>
        <w:numPr>
          <w:ilvl w:val="0"/>
          <w:numId w:val="16"/>
        </w:numPr>
        <w:ind w:left="0" w:firstLine="709"/>
      </w:pPr>
      <w:r>
        <w:t>временные метки создания и обновления (`</w:t>
      </w:r>
      <w:proofErr w:type="spellStart"/>
      <w:r>
        <w:t>date_create</w:t>
      </w:r>
      <w:proofErr w:type="spellEnd"/>
      <w:r>
        <w:t>`, `</w:t>
      </w:r>
      <w:proofErr w:type="spellStart"/>
      <w:r>
        <w:t>date_update</w:t>
      </w:r>
      <w:proofErr w:type="spellEnd"/>
      <w:r>
        <w:t>`);</w:t>
      </w:r>
    </w:p>
    <w:p w14:paraId="4476408A" w14:textId="77777777" w:rsidR="00F544DB" w:rsidRDefault="00F544DB" w:rsidP="00571C0B">
      <w:pPr>
        <w:pStyle w:val="51"/>
        <w:numPr>
          <w:ilvl w:val="0"/>
          <w:numId w:val="16"/>
        </w:numPr>
        <w:ind w:left="0" w:firstLine="709"/>
      </w:pPr>
      <w:r>
        <w:t>миниатюру страницы (`</w:t>
      </w:r>
      <w:proofErr w:type="spellStart"/>
      <w:r>
        <w:t>image</w:t>
      </w:r>
      <w:proofErr w:type="spellEnd"/>
      <w:r>
        <w:t>`) — опциональное поле.</w:t>
      </w:r>
    </w:p>
    <w:p w14:paraId="0796B851" w14:textId="77777777" w:rsidR="00F544DB" w:rsidRDefault="00F544DB" w:rsidP="00571C0B">
      <w:pPr>
        <w:pStyle w:val="22"/>
      </w:pPr>
      <w:r>
        <w:t>Дополнительные модели, такие как `</w:t>
      </w:r>
      <w:proofErr w:type="spellStart"/>
      <w:r>
        <w:t>SampleUser</w:t>
      </w:r>
      <w:proofErr w:type="spellEnd"/>
      <w:r>
        <w:t>`, используются для связи пользователей с конкретными страницами, включая роль (например, `</w:t>
      </w:r>
      <w:proofErr w:type="spellStart"/>
      <w:r>
        <w:t>creator</w:t>
      </w:r>
      <w:proofErr w:type="spellEnd"/>
      <w:r>
        <w:t>`).</w:t>
      </w:r>
    </w:p>
    <w:p w14:paraId="3C29A829" w14:textId="77777777" w:rsidR="00F544DB" w:rsidRDefault="00F544DB" w:rsidP="00F544DB">
      <w:pPr>
        <w:pStyle w:val="22"/>
      </w:pPr>
      <w:proofErr w:type="spellStart"/>
      <w:r>
        <w:t>Сериализаторы</w:t>
      </w:r>
      <w:proofErr w:type="spellEnd"/>
      <w:r>
        <w:t xml:space="preserve"> (DRF): </w:t>
      </w:r>
    </w:p>
    <w:p w14:paraId="2524F13B" w14:textId="77777777" w:rsidR="00F544DB" w:rsidRPr="00F544DB" w:rsidRDefault="00F544DB" w:rsidP="00571C0B">
      <w:pPr>
        <w:pStyle w:val="51"/>
        <w:numPr>
          <w:ilvl w:val="0"/>
          <w:numId w:val="17"/>
        </w:numPr>
        <w:ind w:left="0" w:firstLine="709"/>
      </w:pPr>
      <w:r w:rsidRPr="00F544DB">
        <w:t>`</w:t>
      </w:r>
      <w:proofErr w:type="spellStart"/>
      <w:r w:rsidRPr="00F544DB">
        <w:t>RegisterSerializer</w:t>
      </w:r>
      <w:proofErr w:type="spellEnd"/>
      <w:r w:rsidRPr="00F544DB">
        <w:t>`: обеспечивает регистрацию редакторов; поддерживает дополнительное поле `</w:t>
      </w:r>
      <w:proofErr w:type="spellStart"/>
      <w:r w:rsidRPr="00F544DB">
        <w:t>second_name</w:t>
      </w:r>
      <w:proofErr w:type="spellEnd"/>
      <w:r w:rsidRPr="00F544DB">
        <w:t>`, которое при наличии сохраняется как `</w:t>
      </w:r>
      <w:proofErr w:type="spellStart"/>
      <w:r w:rsidRPr="00F544DB">
        <w:t>last_name</w:t>
      </w:r>
      <w:proofErr w:type="spellEnd"/>
      <w:r w:rsidRPr="00F544DB">
        <w:t>`; создаёт пользователя с использованием `</w:t>
      </w:r>
      <w:proofErr w:type="spellStart"/>
      <w:r w:rsidRPr="00F544DB">
        <w:t>create_user</w:t>
      </w:r>
      <w:proofErr w:type="spellEnd"/>
      <w:r w:rsidRPr="00F544DB">
        <w:t>` и установленным паролем.</w:t>
      </w:r>
    </w:p>
    <w:p w14:paraId="15473117" w14:textId="77777777" w:rsidR="00F544DB" w:rsidRPr="00F544DB" w:rsidRDefault="00F544DB" w:rsidP="00571C0B">
      <w:pPr>
        <w:pStyle w:val="51"/>
      </w:pPr>
      <w:r w:rsidRPr="00F544DB">
        <w:t>`</w:t>
      </w:r>
      <w:proofErr w:type="spellStart"/>
      <w:r w:rsidRPr="00F544DB">
        <w:t>SampleSerializer</w:t>
      </w:r>
      <w:proofErr w:type="spellEnd"/>
      <w:r w:rsidRPr="00F544DB">
        <w:t>`: отвечает за создание и отображение страниц; поле `</w:t>
      </w:r>
      <w:proofErr w:type="spellStart"/>
      <w:r w:rsidRPr="00F544DB">
        <w:t>sample_data</w:t>
      </w:r>
      <w:proofErr w:type="spellEnd"/>
      <w:r w:rsidRPr="00F544DB">
        <w:t xml:space="preserve">` </w:t>
      </w:r>
      <w:proofErr w:type="spellStart"/>
      <w:r w:rsidRPr="00F544DB">
        <w:t>маппится</w:t>
      </w:r>
      <w:proofErr w:type="spellEnd"/>
      <w:r w:rsidRPr="00F544DB">
        <w:t xml:space="preserve"> на `</w:t>
      </w:r>
      <w:proofErr w:type="spellStart"/>
      <w:r w:rsidRPr="00F544DB">
        <w:t>data</w:t>
      </w:r>
      <w:proofErr w:type="spellEnd"/>
      <w:r w:rsidRPr="00F544DB">
        <w:t>` модели `</w:t>
      </w:r>
      <w:proofErr w:type="spellStart"/>
      <w:r w:rsidRPr="00F544DB">
        <w:t>Sample</w:t>
      </w:r>
      <w:proofErr w:type="spellEnd"/>
      <w:r w:rsidRPr="00F544DB">
        <w:t>`; поддерживает загрузку миниатюры (`</w:t>
      </w:r>
      <w:proofErr w:type="spellStart"/>
      <w:r w:rsidRPr="00F544DB">
        <w:t>image</w:t>
      </w:r>
      <w:proofErr w:type="spellEnd"/>
      <w:r w:rsidRPr="00F544DB">
        <w:t>`); сохраняет привязку к редактору через модель `</w:t>
      </w:r>
      <w:proofErr w:type="spellStart"/>
      <w:r w:rsidRPr="00F544DB">
        <w:t>SampleUser</w:t>
      </w:r>
      <w:proofErr w:type="spellEnd"/>
      <w:r w:rsidRPr="00F544DB">
        <w:t>` с ролью `</w:t>
      </w:r>
      <w:proofErr w:type="spellStart"/>
      <w:r w:rsidRPr="00F544DB">
        <w:t>creator</w:t>
      </w:r>
      <w:proofErr w:type="spellEnd"/>
      <w:r w:rsidRPr="00F544DB">
        <w:t>`.</w:t>
      </w:r>
    </w:p>
    <w:p w14:paraId="6732EBDC" w14:textId="77777777" w:rsidR="00571C0B" w:rsidRDefault="00571C0B" w:rsidP="00571C0B">
      <w:pPr>
        <w:pStyle w:val="22"/>
      </w:pPr>
      <w:r w:rsidRPr="00571C0B">
        <w:t>Представления (</w:t>
      </w:r>
      <w:proofErr w:type="spellStart"/>
      <w:r w:rsidRPr="00571C0B">
        <w:t>views</w:t>
      </w:r>
      <w:proofErr w:type="spellEnd"/>
      <w:r w:rsidRPr="00571C0B">
        <w:t>)</w:t>
      </w:r>
      <w:r>
        <w:t xml:space="preserve"> – </w:t>
      </w:r>
      <w:r>
        <w:rPr>
          <w:lang w:val="en-US"/>
        </w:rPr>
        <w:t>API-</w:t>
      </w:r>
      <w:proofErr w:type="spellStart"/>
      <w:r>
        <w:t>эндпоинты</w:t>
      </w:r>
      <w:proofErr w:type="spellEnd"/>
      <w:r w:rsidRPr="00571C0B">
        <w:t>:</w:t>
      </w:r>
    </w:p>
    <w:p w14:paraId="278F5314" w14:textId="77777777" w:rsidR="00571C0B" w:rsidRDefault="00571C0B" w:rsidP="00571C0B">
      <w:pPr>
        <w:pStyle w:val="51"/>
        <w:numPr>
          <w:ilvl w:val="0"/>
          <w:numId w:val="18"/>
        </w:numPr>
      </w:pPr>
      <w:r>
        <w:t>получение всех страниц или страниц конкретного пользователя;</w:t>
      </w:r>
    </w:p>
    <w:p w14:paraId="4072FF48" w14:textId="77777777" w:rsidR="00571C0B" w:rsidRDefault="00571C0B" w:rsidP="00571C0B">
      <w:pPr>
        <w:pStyle w:val="51"/>
      </w:pPr>
      <w:r>
        <w:t>создание новых страниц с привязкой к редактору;</w:t>
      </w:r>
    </w:p>
    <w:p w14:paraId="16B83EE8" w14:textId="77777777" w:rsidR="00571C0B" w:rsidRDefault="00571C0B" w:rsidP="00571C0B">
      <w:pPr>
        <w:pStyle w:val="51"/>
      </w:pPr>
      <w:r>
        <w:t>работа с шаблонами.</w:t>
      </w:r>
    </w:p>
    <w:p w14:paraId="35520447" w14:textId="77777777" w:rsidR="00571C0B" w:rsidRDefault="00571C0B" w:rsidP="00571C0B">
      <w:pPr>
        <w:pStyle w:val="22"/>
      </w:pPr>
      <w:r>
        <w:lastRenderedPageBreak/>
        <w:t>Авторизация:</w:t>
      </w:r>
    </w:p>
    <w:p w14:paraId="267AE1E6" w14:textId="77777777" w:rsidR="00571C0B" w:rsidRDefault="00571C0B" w:rsidP="00571C0B">
      <w:pPr>
        <w:pStyle w:val="51"/>
        <w:numPr>
          <w:ilvl w:val="0"/>
          <w:numId w:val="19"/>
        </w:numPr>
        <w:ind w:left="0" w:firstLine="709"/>
      </w:pPr>
      <w:r>
        <w:t>Для редакторов реализована JWT-авторизация, позволяющая выполнять действия, связанные с созданием и редактированием страниц;</w:t>
      </w:r>
    </w:p>
    <w:p w14:paraId="533900AE" w14:textId="77777777" w:rsidR="00571C0B" w:rsidRDefault="00571C0B" w:rsidP="00571C0B">
      <w:pPr>
        <w:pStyle w:val="51"/>
      </w:pPr>
      <w:r>
        <w:t>Для обычных пользователей (например, стажёров) реализован открытый доступ только к опубликованным страницам (`</w:t>
      </w:r>
      <w:proofErr w:type="spellStart"/>
      <w:r>
        <w:t>state</w:t>
      </w:r>
      <w:proofErr w:type="spellEnd"/>
      <w:r>
        <w:t>='</w:t>
      </w:r>
      <w:proofErr w:type="spellStart"/>
      <w:r>
        <w:t>open</w:t>
      </w:r>
      <w:proofErr w:type="spellEnd"/>
      <w:r>
        <w:t>'`), без необходимости логина.</w:t>
      </w:r>
    </w:p>
    <w:p w14:paraId="4CDC0208" w14:textId="77777777" w:rsidR="00571C0B" w:rsidRDefault="008E7D02" w:rsidP="00571C0B">
      <w:pPr>
        <w:pStyle w:val="22"/>
      </w:pPr>
      <w:r w:rsidRPr="008E7D02">
        <w:t>Основные связи между компонентами:</w:t>
      </w:r>
      <w:r>
        <w:t xml:space="preserve"> </w:t>
      </w:r>
    </w:p>
    <w:p w14:paraId="2F46B92F" w14:textId="77777777" w:rsidR="008E7D02" w:rsidRDefault="008E7D02" w:rsidP="008E7D02">
      <w:pPr>
        <w:pStyle w:val="53"/>
      </w:pPr>
      <w:r>
        <w:t>страница просмотра всех стажировок получает данные из бэкенда через API-интеграцию (</w:t>
      </w:r>
      <w:proofErr w:type="spellStart"/>
      <w:r>
        <w:t>Axios</w:t>
      </w:r>
      <w:proofErr w:type="spellEnd"/>
      <w:r>
        <w:t>);</w:t>
      </w:r>
    </w:p>
    <w:p w14:paraId="473B1677" w14:textId="77777777" w:rsidR="008E7D02" w:rsidRDefault="008E7D02" w:rsidP="008E7D02">
      <w:pPr>
        <w:pStyle w:val="53"/>
      </w:pPr>
      <w:r>
        <w:t>страница просмотра своих стажировок получает список созданных редактором стажировок из бэкенда через API-интеграцию и предоставляет кнопку для создания новых стажировок, что приводит к навигации к Конструктору страниц;</w:t>
      </w:r>
    </w:p>
    <w:p w14:paraId="40D9BDA1" w14:textId="77777777" w:rsidR="008E7D02" w:rsidRDefault="008E7D02" w:rsidP="008E7D02">
      <w:pPr>
        <w:pStyle w:val="53"/>
      </w:pPr>
      <w:r>
        <w:t>страница просмотра шаблонов получает список доступных шаблонов из бэкенда через API-интеграцию и позволяет выбрать шаблон, что также приводит к навигации к Конструктору страниц;</w:t>
      </w:r>
    </w:p>
    <w:p w14:paraId="7C4CA0A0" w14:textId="77777777" w:rsidR="008E7D02" w:rsidRDefault="008E7D02" w:rsidP="008E7D02">
      <w:pPr>
        <w:pStyle w:val="53"/>
      </w:pPr>
      <w:r>
        <w:t xml:space="preserve">конструктор страниц взаимодействует с бэкендом через API-интеграцию для сохранения и загрузки данных страниц, использует Предпросмотр страниц для отображения страницы в разных размерах с помощью </w:t>
      </w:r>
      <w:proofErr w:type="spellStart"/>
      <w:r>
        <w:t>iframe</w:t>
      </w:r>
      <w:proofErr w:type="spellEnd"/>
      <w:r>
        <w:t xml:space="preserve"> и Модальное окно для миниатюры для кастомизации миниатюры.</w:t>
      </w:r>
    </w:p>
    <w:p w14:paraId="22BB23D8" w14:textId="77777777" w:rsidR="008E7D02" w:rsidRDefault="008E7D02" w:rsidP="00523780">
      <w:pPr>
        <w:pStyle w:val="12"/>
        <w:ind w:left="0"/>
      </w:pPr>
      <w:bookmarkStart w:id="27" w:name="_Toc199193905"/>
      <w:r>
        <w:lastRenderedPageBreak/>
        <w:t>Обоснование выбора архитектурного решения</w:t>
      </w:r>
      <w:bookmarkEnd w:id="27"/>
    </w:p>
    <w:p w14:paraId="005AE9EB" w14:textId="77777777" w:rsidR="008E7D02" w:rsidRDefault="008E7D02" w:rsidP="008E7D02">
      <w:pPr>
        <w:pStyle w:val="22"/>
      </w:pPr>
      <w:r w:rsidRPr="008E7D02">
        <w:t xml:space="preserve">Выбор стека </w:t>
      </w:r>
      <w:proofErr w:type="spellStart"/>
      <w:r w:rsidRPr="008E7D02">
        <w:t>React</w:t>
      </w:r>
      <w:proofErr w:type="spellEnd"/>
      <w:r w:rsidRPr="008E7D02">
        <w:t xml:space="preserve"> с </w:t>
      </w:r>
      <w:proofErr w:type="spellStart"/>
      <w:r w:rsidRPr="008E7D02">
        <w:t>Vite</w:t>
      </w:r>
      <w:proofErr w:type="spellEnd"/>
      <w:r w:rsidRPr="008E7D02">
        <w:t xml:space="preserve">, </w:t>
      </w:r>
      <w:proofErr w:type="spellStart"/>
      <w:r w:rsidRPr="008E7D02">
        <w:t>React</w:t>
      </w:r>
      <w:proofErr w:type="spellEnd"/>
      <w:r w:rsidRPr="008E7D02">
        <w:t xml:space="preserve"> </w:t>
      </w:r>
      <w:proofErr w:type="spellStart"/>
      <w:r w:rsidRPr="008E7D02">
        <w:t>Router</w:t>
      </w:r>
      <w:proofErr w:type="spellEnd"/>
      <w:r w:rsidRPr="008E7D02">
        <w:t xml:space="preserve"> и SCSS для фронтенда, а также </w:t>
      </w:r>
      <w:proofErr w:type="spellStart"/>
      <w:r w:rsidRPr="008E7D02">
        <w:t>Django</w:t>
      </w:r>
      <w:proofErr w:type="spellEnd"/>
      <w:r w:rsidRPr="008E7D02">
        <w:t xml:space="preserve"> для бэкенда, обусловлен необходимостью повысить масштабируемость и современность проекта по сравнению с предыдущим стеком (JS, CSS, </w:t>
      </w:r>
      <w:proofErr w:type="spellStart"/>
      <w:r w:rsidRPr="008E7D02">
        <w:t>Flask</w:t>
      </w:r>
      <w:proofErr w:type="spellEnd"/>
      <w:r w:rsidRPr="008E7D02">
        <w:t>), который оказался недостаточно гибким для дальнейшей разработки. Новый стек обеспечивает:</w:t>
      </w:r>
    </w:p>
    <w:p w14:paraId="3ACC84AF" w14:textId="77777777" w:rsidR="008E7D02" w:rsidRDefault="008E7D02" w:rsidP="008E7D02">
      <w:pPr>
        <w:pStyle w:val="53"/>
      </w:pPr>
      <w:r>
        <w:t xml:space="preserve">быструю разработку: </w:t>
      </w:r>
      <w:proofErr w:type="spellStart"/>
      <w:r>
        <w:t>Vite</w:t>
      </w:r>
      <w:proofErr w:type="spellEnd"/>
      <w:r>
        <w:t xml:space="preserve"> ускоряет процесс сборки и запуска приложения;</w:t>
      </w:r>
    </w:p>
    <w:p w14:paraId="530AFCC6" w14:textId="77777777" w:rsidR="008E7D02" w:rsidRDefault="008E7D02" w:rsidP="008E7D02">
      <w:pPr>
        <w:pStyle w:val="53"/>
      </w:pPr>
      <w:r>
        <w:t xml:space="preserve">удобную маршрутизацию: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позволяет легко управлять навигацией;</w:t>
      </w:r>
    </w:p>
    <w:p w14:paraId="67901FEE" w14:textId="77777777" w:rsidR="008E7D02" w:rsidRDefault="008E7D02" w:rsidP="008E7D02">
      <w:pPr>
        <w:pStyle w:val="53"/>
      </w:pPr>
      <w:r>
        <w:t xml:space="preserve">гибкую стилизацию: SCSS обеспечивает модульные и </w:t>
      </w:r>
      <w:proofErr w:type="spellStart"/>
      <w:r>
        <w:t>переиспользуемые</w:t>
      </w:r>
      <w:proofErr w:type="spellEnd"/>
      <w:r>
        <w:t xml:space="preserve"> стили;</w:t>
      </w:r>
    </w:p>
    <w:p w14:paraId="1F25CBCC" w14:textId="77777777" w:rsidR="008E7D02" w:rsidRDefault="008E7D02" w:rsidP="008E7D02">
      <w:pPr>
        <w:pStyle w:val="53"/>
      </w:pPr>
      <w:r>
        <w:t xml:space="preserve">лучшую структуру проекта: </w:t>
      </w:r>
      <w:proofErr w:type="spellStart"/>
      <w:r>
        <w:t>Django</w:t>
      </w:r>
      <w:proofErr w:type="spellEnd"/>
      <w:r>
        <w:t xml:space="preserve"> предоставляет четкую организацию кода, развитую систему миграций и масштабируемость;</w:t>
      </w:r>
    </w:p>
    <w:p w14:paraId="08081EE4" w14:textId="77777777" w:rsidR="008E7D02" w:rsidRDefault="008E7D02" w:rsidP="008E7D02">
      <w:pPr>
        <w:pStyle w:val="53"/>
      </w:pPr>
      <w:r>
        <w:t xml:space="preserve">интеграцию с бэкендом: </w:t>
      </w:r>
      <w:proofErr w:type="spellStart"/>
      <w:r>
        <w:t>Axios</w:t>
      </w:r>
      <w:proofErr w:type="spellEnd"/>
      <w:r>
        <w:t xml:space="preserve"> обеспечивает надежную связь между фронтендом и бэкендом.</w:t>
      </w:r>
    </w:p>
    <w:p w14:paraId="3A95B2C5" w14:textId="77777777" w:rsidR="00DF4B05" w:rsidRDefault="008E7D02" w:rsidP="008E7D02">
      <w:pPr>
        <w:pStyle w:val="22"/>
      </w:pPr>
      <w:r w:rsidRPr="008E7D02">
        <w:t>Этот выбор позволяет создать приложение, которое легко поддерживать, расширять и адаптировать под будущие требования.</w:t>
      </w:r>
    </w:p>
    <w:p w14:paraId="1BF81446" w14:textId="77777777" w:rsidR="008E7D02" w:rsidRPr="00DD0336" w:rsidRDefault="005173A5" w:rsidP="00523780">
      <w:pPr>
        <w:pStyle w:val="12"/>
        <w:ind w:left="0"/>
      </w:pPr>
      <w:bookmarkStart w:id="28" w:name="_Toc199193906"/>
      <w:r>
        <w:lastRenderedPageBreak/>
        <w:t>Ошибки и тестирование</w:t>
      </w:r>
      <w:bookmarkEnd w:id="28"/>
    </w:p>
    <w:p w14:paraId="172E79B4" w14:textId="77777777" w:rsidR="008E7D02" w:rsidRPr="00DD0336" w:rsidRDefault="008E7D02" w:rsidP="008E7D02">
      <w:pPr>
        <w:pStyle w:val="22"/>
      </w:pPr>
      <w:r w:rsidRPr="00DD0336">
        <w:t>Разбор выявленных ошибок:</w:t>
      </w:r>
    </w:p>
    <w:p w14:paraId="6CFFB1AC" w14:textId="77777777" w:rsidR="008E7D02" w:rsidRPr="00DD0336" w:rsidRDefault="008E7D02" w:rsidP="008E7D02">
      <w:pPr>
        <w:pStyle w:val="53"/>
      </w:pPr>
      <w:r>
        <w:t>п</w:t>
      </w:r>
      <w:r w:rsidRPr="00DD0336">
        <w:t>роблема с хранением загруженных видео</w:t>
      </w:r>
      <w:r w:rsidR="005173A5">
        <w:t>. Р</w:t>
      </w:r>
      <w:r w:rsidRPr="00DD0336">
        <w:t>ешено отказаться от загрузки видео и использовать только ссылки на хостинги</w:t>
      </w:r>
      <w:r w:rsidR="005173A5">
        <w:t>;</w:t>
      </w:r>
    </w:p>
    <w:p w14:paraId="28501809" w14:textId="77777777" w:rsidR="005173A5" w:rsidRDefault="008E7D02" w:rsidP="005173A5">
      <w:pPr>
        <w:pStyle w:val="53"/>
      </w:pPr>
      <w:r>
        <w:t>п</w:t>
      </w:r>
      <w:r w:rsidRPr="00DD0336">
        <w:t>роблема с предпросмотром страниц</w:t>
      </w:r>
      <w:r w:rsidRPr="00602662">
        <w:t>: при</w:t>
      </w:r>
      <w:r w:rsidRPr="00DD0336">
        <w:t xml:space="preserve"> сужении секции страницы блоки не корректно изменяли размер. Решено использ</w:t>
      </w:r>
      <w:r w:rsidRPr="00602662">
        <w:t>о</w:t>
      </w:r>
      <w:r w:rsidRPr="00DD0336">
        <w:t xml:space="preserve">вать отдельный </w:t>
      </w:r>
      <w:proofErr w:type="spellStart"/>
      <w:r w:rsidRPr="00DD0336">
        <w:t>iframe</w:t>
      </w:r>
      <w:proofErr w:type="spellEnd"/>
      <w:r w:rsidRPr="00DD0336">
        <w:t xml:space="preserve"> для предпросмотра.</w:t>
      </w:r>
    </w:p>
    <w:p w14:paraId="23B6D12F" w14:textId="77777777" w:rsidR="005173A5" w:rsidRDefault="005173A5" w:rsidP="005173A5">
      <w:pPr>
        <w:pStyle w:val="22"/>
      </w:pPr>
      <w:r w:rsidRPr="00DD0336">
        <w:t>Результаты тестирования</w:t>
      </w:r>
      <w:r>
        <w:t>:</w:t>
      </w:r>
    </w:p>
    <w:p w14:paraId="3783CF97" w14:textId="77777777" w:rsidR="005173A5" w:rsidRDefault="005173A5" w:rsidP="005173A5">
      <w:pPr>
        <w:pStyle w:val="53"/>
      </w:pPr>
      <w:r>
        <w:t>основные функции, такие как создание страниц, кастомизация блоков и предпросмотр, работают стабильно;</w:t>
      </w:r>
    </w:p>
    <w:p w14:paraId="56BFB3B0" w14:textId="77777777" w:rsidR="005173A5" w:rsidRDefault="005173A5" w:rsidP="005173A5">
      <w:pPr>
        <w:pStyle w:val="53"/>
      </w:pPr>
      <w:r>
        <w:t>интеграция с бэкендом практически завершена, но требует доработки для полной синхронизации данных;</w:t>
      </w:r>
    </w:p>
    <w:p w14:paraId="135D4CFE" w14:textId="77777777" w:rsidR="005173A5" w:rsidRDefault="005173A5" w:rsidP="005173A5">
      <w:pPr>
        <w:pStyle w:val="53"/>
      </w:pPr>
      <w:r>
        <w:t>обнаруженные проблемы (видео и предпросмотр) были устранены, но потребовали изменений в подходе.</w:t>
      </w:r>
    </w:p>
    <w:p w14:paraId="7D5F6EE2" w14:textId="77777777" w:rsidR="005173A5" w:rsidRDefault="005173A5" w:rsidP="00523780">
      <w:pPr>
        <w:pStyle w:val="12"/>
        <w:ind w:left="0"/>
      </w:pPr>
      <w:bookmarkStart w:id="29" w:name="_Toc199193907"/>
      <w:r w:rsidRPr="005173A5">
        <w:lastRenderedPageBreak/>
        <w:t xml:space="preserve">Планирование </w:t>
      </w:r>
      <w:r w:rsidR="00FB4C7D">
        <w:t>работ</w:t>
      </w:r>
      <w:bookmarkEnd w:id="29"/>
    </w:p>
    <w:p w14:paraId="512DC04C" w14:textId="77777777" w:rsidR="005173A5" w:rsidRPr="00DD0336" w:rsidRDefault="005173A5" w:rsidP="005173A5">
      <w:pPr>
        <w:pStyle w:val="22"/>
      </w:pPr>
      <w:r w:rsidRPr="00DD0336">
        <w:t>Проект был разделен на этапы:</w:t>
      </w:r>
    </w:p>
    <w:p w14:paraId="63370889" w14:textId="77777777" w:rsidR="008E7D02" w:rsidRDefault="005173A5" w:rsidP="005173A5">
      <w:pPr>
        <w:pStyle w:val="52"/>
      </w:pPr>
      <w:r>
        <w:t>п</w:t>
      </w:r>
      <w:r w:rsidRPr="00DD0336">
        <w:t>ереход на новый стек технологий (</w:t>
      </w:r>
      <w:proofErr w:type="spellStart"/>
      <w:r w:rsidRPr="00DD0336">
        <w:t>React</w:t>
      </w:r>
      <w:proofErr w:type="spellEnd"/>
      <w:r w:rsidRPr="00DD0336">
        <w:t xml:space="preserve">, </w:t>
      </w:r>
      <w:proofErr w:type="spellStart"/>
      <w:r w:rsidRPr="00DD0336">
        <w:t>Vite</w:t>
      </w:r>
      <w:proofErr w:type="spellEnd"/>
      <w:r w:rsidRPr="00DD0336">
        <w:t xml:space="preserve">, </w:t>
      </w:r>
      <w:proofErr w:type="spellStart"/>
      <w:r w:rsidRPr="00DD0336">
        <w:t>Django</w:t>
      </w:r>
      <w:proofErr w:type="spellEnd"/>
      <w:r w:rsidRPr="00DD0336">
        <w:t>)</w:t>
      </w:r>
      <w:r>
        <w:t>;</w:t>
      </w:r>
    </w:p>
    <w:p w14:paraId="514F634F" w14:textId="77777777" w:rsidR="005173A5" w:rsidRPr="00DD0336" w:rsidRDefault="005173A5" w:rsidP="005173A5">
      <w:pPr>
        <w:pStyle w:val="52"/>
      </w:pPr>
      <w:r>
        <w:t>р</w:t>
      </w:r>
      <w:r w:rsidRPr="00DD0336">
        <w:t>азработка конструктора страниц с базовыми блоками</w:t>
      </w:r>
      <w:r>
        <w:t>;</w:t>
      </w:r>
    </w:p>
    <w:p w14:paraId="6DA1AAFC" w14:textId="77777777" w:rsidR="005173A5" w:rsidRPr="00DD0336" w:rsidRDefault="005173A5" w:rsidP="005173A5">
      <w:pPr>
        <w:pStyle w:val="52"/>
      </w:pPr>
      <w:r>
        <w:t>р</w:t>
      </w:r>
      <w:r w:rsidRPr="00DD0336">
        <w:t>еализация шаблонов и предпросмотра</w:t>
      </w:r>
      <w:r>
        <w:t>;</w:t>
      </w:r>
    </w:p>
    <w:p w14:paraId="6E2964DA" w14:textId="77777777" w:rsidR="005173A5" w:rsidRPr="00DD0336" w:rsidRDefault="005173A5" w:rsidP="005173A5">
      <w:pPr>
        <w:pStyle w:val="52"/>
      </w:pPr>
      <w:r>
        <w:t>и</w:t>
      </w:r>
      <w:r w:rsidRPr="00DD0336">
        <w:t>нтеграция с бэкендом и тестирование</w:t>
      </w:r>
      <w:r>
        <w:t>;</w:t>
      </w:r>
    </w:p>
    <w:p w14:paraId="450F0132" w14:textId="77777777" w:rsidR="005173A5" w:rsidRPr="00DD0336" w:rsidRDefault="005173A5" w:rsidP="005173A5">
      <w:pPr>
        <w:pStyle w:val="52"/>
      </w:pPr>
      <w:r>
        <w:t>д</w:t>
      </w:r>
      <w:r w:rsidRPr="00DD0336">
        <w:t>оработка функциональности (адаптивность).</w:t>
      </w:r>
    </w:p>
    <w:p w14:paraId="6BADBAB2" w14:textId="344F6333" w:rsidR="005173A5" w:rsidRPr="00DD0336" w:rsidRDefault="005173A5" w:rsidP="005173A5">
      <w:pPr>
        <w:pStyle w:val="22"/>
      </w:pPr>
      <w:r w:rsidRPr="00DD0336">
        <w:t>Каждая задача имела четкие сроки, и прогресс отслеживался на еженедельных встречах.</w:t>
      </w:r>
      <w:r w:rsidR="00FB4C7D">
        <w:t xml:space="preserve"> </w:t>
      </w:r>
      <w:proofErr w:type="spellStart"/>
      <w:r w:rsidR="00FB4C7D" w:rsidRPr="00E074BA">
        <w:t>Backlog</w:t>
      </w:r>
      <w:proofErr w:type="spellEnd"/>
      <w:r w:rsidR="00FB4C7D" w:rsidRPr="00E074BA">
        <w:t xml:space="preserve"> велся в таблице Excel</w:t>
      </w:r>
      <w:r w:rsidR="00FB4C7D">
        <w:t xml:space="preserve"> (Приложение А)</w:t>
      </w:r>
      <w:r w:rsidR="00FB4C7D" w:rsidRPr="00E074BA">
        <w:t>.</w:t>
      </w:r>
    </w:p>
    <w:p w14:paraId="02E02F36" w14:textId="77777777" w:rsidR="005173A5" w:rsidRPr="00DD0336" w:rsidRDefault="005173A5" w:rsidP="005173A5">
      <w:pPr>
        <w:pStyle w:val="22"/>
      </w:pPr>
      <w:r w:rsidRPr="00DD0336">
        <w:t>Программный продукт в значительной степени соответствует поставленным требованиям:</w:t>
      </w:r>
    </w:p>
    <w:p w14:paraId="6D7FD77F" w14:textId="77777777" w:rsidR="005173A5" w:rsidRPr="00DD0336" w:rsidRDefault="005173A5" w:rsidP="005173A5">
      <w:pPr>
        <w:pStyle w:val="53"/>
      </w:pPr>
      <w:r>
        <w:t>к</w:t>
      </w:r>
      <w:r w:rsidRPr="00DD0336">
        <w:t>онструктор страниц позволяет создавать кастомизированные страницы с использованием различных блоков и шаблонов</w:t>
      </w:r>
      <w:r>
        <w:t>;</w:t>
      </w:r>
    </w:p>
    <w:p w14:paraId="5C7B1BC6" w14:textId="77777777" w:rsidR="005173A5" w:rsidRPr="00DD0336" w:rsidRDefault="005173A5" w:rsidP="005173A5">
      <w:pPr>
        <w:pStyle w:val="53"/>
      </w:pPr>
      <w:r>
        <w:t>п</w:t>
      </w:r>
      <w:r w:rsidRPr="00DD0336">
        <w:t>редпросмотр в трех размерах обеспечивает удобство использования на разных устройствах</w:t>
      </w:r>
      <w:r>
        <w:t>;</w:t>
      </w:r>
    </w:p>
    <w:p w14:paraId="79E5566A" w14:textId="77777777" w:rsidR="005173A5" w:rsidRPr="00DD0336" w:rsidRDefault="005173A5" w:rsidP="005173A5">
      <w:pPr>
        <w:pStyle w:val="53"/>
      </w:pPr>
      <w:r>
        <w:t>у</w:t>
      </w:r>
      <w:r w:rsidRPr="00DD0336">
        <w:t>прощенный доступ для стажеров (без личного кабинета) соответствует идее заказчика о удобном приложении.</w:t>
      </w:r>
    </w:p>
    <w:p w14:paraId="6E311864" w14:textId="77777777" w:rsidR="005173A5" w:rsidRDefault="005173A5" w:rsidP="005173A5">
      <w:pPr>
        <w:pStyle w:val="22"/>
      </w:pPr>
      <w:r w:rsidRPr="00602662">
        <w:t>Текущий уровень реализации проекта оценивается приблизительно на 80%. Все еще не реализована адаптивность в полной мере. Требуется дополнительное тестирование для блоков: выявление максимального количества символов и максимального/минимального размеров шрифтов. Присутствует необходимость в доработке связи с сервером. И также проект еще не поставлен на хостинг.</w:t>
      </w:r>
    </w:p>
    <w:p w14:paraId="6C81A624" w14:textId="77777777" w:rsidR="00F0646C" w:rsidRDefault="00F0646C" w:rsidP="00523780">
      <w:pPr>
        <w:pStyle w:val="110"/>
      </w:pPr>
      <w:bookmarkStart w:id="30" w:name="_Toc199193908"/>
      <w:r>
        <w:lastRenderedPageBreak/>
        <w:t>ЗАКЛЮЧЕНИЕ</w:t>
      </w:r>
      <w:bookmarkEnd w:id="30"/>
    </w:p>
    <w:p w14:paraId="44CFAFFC" w14:textId="77777777" w:rsidR="00F0646C" w:rsidRPr="00706D90" w:rsidRDefault="00F0646C" w:rsidP="00F0646C">
      <w:pPr>
        <w:pStyle w:val="22"/>
      </w:pPr>
    </w:p>
    <w:p w14:paraId="6E9F2897" w14:textId="77777777" w:rsidR="00F0646C" w:rsidRDefault="00F0646C" w:rsidP="00F0646C">
      <w:pPr>
        <w:pStyle w:val="22"/>
      </w:pPr>
      <w:r w:rsidRPr="00F0646C">
        <w:t>Анализ реализации проекта показывает, что разработанный программный продукт в целом соответствует ключевым требованиям заказчика, однако демонстрирует различную степень завершенности по разным аспектам:</w:t>
      </w:r>
    </w:p>
    <w:p w14:paraId="6AE52516" w14:textId="77777777" w:rsidR="00F0646C" w:rsidRDefault="00F0646C" w:rsidP="00F0646C">
      <w:pPr>
        <w:pStyle w:val="53"/>
      </w:pPr>
      <w:r>
        <w:t>основной функционал конструктора страниц реализован в полном объеме, включая все заявленные типы блоков (текст, галерея, кнопки и др.);</w:t>
      </w:r>
    </w:p>
    <w:p w14:paraId="73CC9D1F" w14:textId="77777777" w:rsidR="00F0646C" w:rsidRDefault="00F0646C" w:rsidP="00F0646C">
      <w:pPr>
        <w:pStyle w:val="53"/>
      </w:pPr>
      <w:r>
        <w:t>система шаблонов обеспечивает базовую функциональность;</w:t>
      </w:r>
    </w:p>
    <w:p w14:paraId="0BB4B044" w14:textId="77777777" w:rsidR="00F0646C" w:rsidRDefault="00F0646C" w:rsidP="00F0646C">
      <w:pPr>
        <w:pStyle w:val="53"/>
      </w:pPr>
      <w:r>
        <w:t>и</w:t>
      </w:r>
      <w:r w:rsidRPr="00F0646C">
        <w:t>нтерфейс редактора удовлетворяет базовым потребностям</w:t>
      </w:r>
      <w:r>
        <w:t>;</w:t>
      </w:r>
    </w:p>
    <w:p w14:paraId="2DDAD9E0" w14:textId="77777777" w:rsidR="00F0646C" w:rsidRDefault="00F0646C" w:rsidP="00F0646C">
      <w:pPr>
        <w:pStyle w:val="53"/>
      </w:pPr>
      <w:r>
        <w:t>выбранная архитектура доказала свою эффективность и масштабируемость;</w:t>
      </w:r>
    </w:p>
    <w:p w14:paraId="3FE5308E" w14:textId="77777777" w:rsidR="00F0646C" w:rsidRDefault="00F0646C" w:rsidP="00F0646C">
      <w:pPr>
        <w:pStyle w:val="53"/>
      </w:pPr>
      <w:r>
        <w:t>производительность системы в целом соответствует ожиданиям.</w:t>
      </w:r>
    </w:p>
    <w:p w14:paraId="56848AAE" w14:textId="77777777" w:rsidR="00F0646C" w:rsidRDefault="00F0646C" w:rsidP="00F0646C">
      <w:pPr>
        <w:pStyle w:val="22"/>
      </w:pPr>
      <w:r>
        <w:t>По результатам тестирования можно сделать следующие выводы о качестве продукта:</w:t>
      </w:r>
    </w:p>
    <w:p w14:paraId="35C91FE9" w14:textId="77777777" w:rsidR="00F0646C" w:rsidRDefault="00F0646C" w:rsidP="00F0646C">
      <w:pPr>
        <w:pStyle w:val="53"/>
      </w:pPr>
      <w:r>
        <w:t xml:space="preserve">Надежность: критичные функции демонстрируют стабильную работу. </w:t>
      </w:r>
    </w:p>
    <w:p w14:paraId="7FD9FA4B" w14:textId="77777777" w:rsidR="00F0646C" w:rsidRDefault="00F0646C" w:rsidP="00F0646C">
      <w:pPr>
        <w:pStyle w:val="53"/>
      </w:pPr>
      <w:r>
        <w:t>Производительность: основные операции выполняются в приемлемые сроки</w:t>
      </w:r>
    </w:p>
    <w:p w14:paraId="6864087A" w14:textId="77777777" w:rsidR="00F0646C" w:rsidRDefault="00F0646C" w:rsidP="00F0646C">
      <w:pPr>
        <w:pStyle w:val="53"/>
      </w:pPr>
      <w:r>
        <w:t>Удобство использования: базовые сценарии работы реализованы интуитивно понятно</w:t>
      </w:r>
    </w:p>
    <w:p w14:paraId="60A62CA0" w14:textId="77777777" w:rsidR="00F0646C" w:rsidRDefault="00F0646C" w:rsidP="00F0646C">
      <w:pPr>
        <w:pStyle w:val="53"/>
      </w:pPr>
      <w:r>
        <w:t>Совместимость: поддержка основных платформ обеспечена. Требуется доработка адаптивного дизайна</w:t>
      </w:r>
      <w:r w:rsidR="00A97FEE">
        <w:t>.</w:t>
      </w:r>
    </w:p>
    <w:p w14:paraId="620ADD13" w14:textId="77777777" w:rsidR="00F0646C" w:rsidRDefault="00F0646C" w:rsidP="00F0646C">
      <w:pPr>
        <w:pStyle w:val="22"/>
      </w:pPr>
      <w:r>
        <w:t>Предложения по улучшению продукта и предпосылки по его развитию:</w:t>
      </w:r>
    </w:p>
    <w:p w14:paraId="55D011C5" w14:textId="77777777" w:rsidR="00F0646C" w:rsidRDefault="00F0646C" w:rsidP="00F0646C">
      <w:pPr>
        <w:pStyle w:val="53"/>
      </w:pPr>
      <w:r>
        <w:t xml:space="preserve">улучшение кастомизации: углубить возможности редактирования блоков, добавить </w:t>
      </w:r>
      <w:proofErr w:type="spellStart"/>
      <w:r>
        <w:t>drag-and-drop</w:t>
      </w:r>
      <w:proofErr w:type="spellEnd"/>
      <w:r>
        <w:t xml:space="preserve"> для перемещения блоков</w:t>
      </w:r>
      <w:r w:rsidR="00A97FEE">
        <w:t>;</w:t>
      </w:r>
    </w:p>
    <w:p w14:paraId="2A4693AD" w14:textId="77777777" w:rsidR="00F0646C" w:rsidRDefault="00F0646C" w:rsidP="00F0646C">
      <w:pPr>
        <w:pStyle w:val="53"/>
      </w:pPr>
      <w:r>
        <w:lastRenderedPageBreak/>
        <w:t>уникальные шаблоны: добавить шаблоны страниц с уникальной кастомизацией</w:t>
      </w:r>
      <w:r w:rsidR="00A97FEE">
        <w:t>;</w:t>
      </w:r>
    </w:p>
    <w:p w14:paraId="709C16E8" w14:textId="77777777" w:rsidR="00F0646C" w:rsidRDefault="00F0646C" w:rsidP="00F0646C">
      <w:pPr>
        <w:pStyle w:val="53"/>
      </w:pPr>
      <w:r>
        <w:t>оптимизация производительности: улучшить работу приложения при наличии большого количества блоков на странице</w:t>
      </w:r>
      <w:r w:rsidR="00A97FEE">
        <w:t>;</w:t>
      </w:r>
    </w:p>
    <w:p w14:paraId="2F27B1ED" w14:textId="77777777" w:rsidR="00F0646C" w:rsidRDefault="00F0646C" w:rsidP="00F0646C">
      <w:pPr>
        <w:pStyle w:val="53"/>
      </w:pPr>
      <w:r>
        <w:t>пользовательское тестирование: провести тестирование с реальными пользователями для улучшения удобства использования</w:t>
      </w:r>
      <w:r w:rsidR="00A97FEE">
        <w:t>;</w:t>
      </w:r>
    </w:p>
    <w:p w14:paraId="20E19D74" w14:textId="77777777" w:rsidR="00A97FEE" w:rsidRDefault="00A97FEE" w:rsidP="00A97FEE">
      <w:pPr>
        <w:pStyle w:val="53"/>
      </w:pPr>
      <w:r>
        <w:t>оптимизация производительности: кэширование часто используемых шаблонов;</w:t>
      </w:r>
    </w:p>
    <w:p w14:paraId="0A622224" w14:textId="77777777" w:rsidR="00A97FEE" w:rsidRDefault="00A97FEE" w:rsidP="00A97FEE">
      <w:pPr>
        <w:pStyle w:val="53"/>
      </w:pPr>
      <w:r>
        <w:t xml:space="preserve">аналитика и логирование: внедрение трекинга действий редакторов и пользователей через </w:t>
      </w:r>
      <w:proofErr w:type="spellStart"/>
      <w:r>
        <w:t>middleware</w:t>
      </w:r>
      <w:proofErr w:type="spellEnd"/>
      <w:r>
        <w:t xml:space="preserve"> и лог-системы (например, </w:t>
      </w:r>
      <w:proofErr w:type="spellStart"/>
      <w:r>
        <w:t>Sentry</w:t>
      </w:r>
      <w:proofErr w:type="spellEnd"/>
      <w:r>
        <w:t>);</w:t>
      </w:r>
    </w:p>
    <w:p w14:paraId="71C47EFD" w14:textId="77777777" w:rsidR="00A97FEE" w:rsidRDefault="00A97FEE" w:rsidP="00A97FEE">
      <w:pPr>
        <w:pStyle w:val="53"/>
      </w:pPr>
      <w:r>
        <w:t xml:space="preserve">интернационализация: подготовка моделей и API к поддержке </w:t>
      </w:r>
      <w:proofErr w:type="spellStart"/>
      <w:r>
        <w:t>мультиязычности</w:t>
      </w:r>
      <w:proofErr w:type="spellEnd"/>
      <w:r>
        <w:t xml:space="preserve"> (через </w:t>
      </w:r>
      <w:proofErr w:type="spellStart"/>
      <w:r>
        <w:t>Django</w:t>
      </w:r>
      <w:proofErr w:type="spellEnd"/>
      <w:r>
        <w:t xml:space="preserve"> i18n/l10n).</w:t>
      </w:r>
    </w:p>
    <w:p w14:paraId="1A48ADCB" w14:textId="77777777" w:rsidR="00F0646C" w:rsidRDefault="00F0646C" w:rsidP="00F0646C">
      <w:pPr>
        <w:pStyle w:val="22"/>
      </w:pPr>
      <w:r>
        <w:t>Эти улучшения позволят сделать продукт более гибким, удобным и готовым к будущему развитию.</w:t>
      </w:r>
    </w:p>
    <w:p w14:paraId="713FFE37" w14:textId="77777777" w:rsidR="00A97FEE" w:rsidRDefault="00A97FEE" w:rsidP="00F0646C">
      <w:pPr>
        <w:pStyle w:val="22"/>
      </w:pPr>
      <w:r w:rsidRPr="00A97FEE">
        <w:t>Проект можно считать успешным, достигшим основных целей и обладающим значительным потенциалом для дальнейшего развития.</w:t>
      </w:r>
    </w:p>
    <w:p w14:paraId="47F7F4EC" w14:textId="1CA1E35E" w:rsidR="00156717" w:rsidRDefault="00CC7045" w:rsidP="00571498">
      <w:pPr>
        <w:pStyle w:val="110"/>
      </w:pPr>
      <w:bookmarkStart w:id="31" w:name="_Toc199193909"/>
      <w:r>
        <w:lastRenderedPageBreak/>
        <w:t>СПИСОК ИСПОЛЬЗОВАННЫХ ИСТОЧНИКОВ</w:t>
      </w:r>
      <w:bookmarkEnd w:id="31"/>
      <w:r w:rsidR="00F34426">
        <w:br/>
      </w:r>
    </w:p>
    <w:p w14:paraId="25CD103B" w14:textId="77777777" w:rsidR="009C5B6F" w:rsidRDefault="009C5B6F" w:rsidP="000129F9">
      <w:pPr>
        <w:pStyle w:val="7"/>
      </w:pPr>
      <w:r w:rsidRPr="009C5B6F">
        <w:t xml:space="preserve">Официальный сайт </w:t>
      </w:r>
      <w:proofErr w:type="spellStart"/>
      <w:r w:rsidRPr="009C5B6F">
        <w:t>Django</w:t>
      </w:r>
      <w:proofErr w:type="spellEnd"/>
      <w:r w:rsidRPr="009C5B6F">
        <w:t xml:space="preserve">. URL: </w:t>
      </w:r>
      <w:hyperlink r:id="rId8" w:tgtFrame="_blank" w:history="1">
        <w:r w:rsidRPr="009C5B6F">
          <w:rPr>
            <w:rStyle w:val="af4"/>
          </w:rPr>
          <w:t>https://docs.djangoproject.com/en/5.2/</w:t>
        </w:r>
      </w:hyperlink>
      <w:r w:rsidRPr="009C5B6F">
        <w:t xml:space="preserve"> (дата обращения: 13.02.2025).</w:t>
      </w:r>
    </w:p>
    <w:p w14:paraId="1F57A0DA" w14:textId="77777777" w:rsidR="009C5B6F" w:rsidRDefault="009C5B6F" w:rsidP="000129F9">
      <w:pPr>
        <w:pStyle w:val="7"/>
      </w:pPr>
      <w:r w:rsidRPr="009C5B6F">
        <w:t xml:space="preserve">Официальный сайт </w:t>
      </w:r>
      <w:proofErr w:type="spellStart"/>
      <w:r w:rsidRPr="009C5B6F">
        <w:t>React</w:t>
      </w:r>
      <w:proofErr w:type="spellEnd"/>
      <w:r w:rsidRPr="009C5B6F">
        <w:t xml:space="preserve">. URL: </w:t>
      </w:r>
      <w:hyperlink r:id="rId9" w:tgtFrame="_blank" w:history="1">
        <w:r w:rsidRPr="009C5B6F">
          <w:rPr>
            <w:rStyle w:val="af4"/>
          </w:rPr>
          <w:t>https://react.dev/reference/react</w:t>
        </w:r>
      </w:hyperlink>
      <w:r w:rsidRPr="009C5B6F">
        <w:t xml:space="preserve"> (дата обращения 13.02.2025).</w:t>
      </w:r>
    </w:p>
    <w:p w14:paraId="3273E8E7" w14:textId="23BAB232" w:rsidR="009C5B6F" w:rsidRDefault="009C5B6F" w:rsidP="000129F9">
      <w:pPr>
        <w:pStyle w:val="7"/>
      </w:pPr>
      <w:r w:rsidRPr="009C5B6F">
        <w:t xml:space="preserve">Документация </w:t>
      </w:r>
      <w:proofErr w:type="spellStart"/>
      <w:r w:rsidRPr="009C5B6F">
        <w:t>PostgreSQL</w:t>
      </w:r>
      <w:proofErr w:type="spellEnd"/>
      <w:r w:rsidRPr="009C5B6F">
        <w:t xml:space="preserve">. URL: </w:t>
      </w:r>
      <w:hyperlink r:id="rId10" w:tgtFrame="_blank" w:history="1">
        <w:r w:rsidRPr="009C5B6F">
          <w:rPr>
            <w:rStyle w:val="af4"/>
          </w:rPr>
          <w:t>https://www.postgresql.org/docs/</w:t>
        </w:r>
      </w:hyperlink>
      <w:r w:rsidRPr="009C5B6F">
        <w:t xml:space="preserve"> (дата обращения: 18.02.2025).</w:t>
      </w:r>
    </w:p>
    <w:p w14:paraId="7061FECE" w14:textId="21C662C6" w:rsidR="009C5B6F" w:rsidRPr="000129F9" w:rsidRDefault="000129F9" w:rsidP="000129F9">
      <w:pPr>
        <w:pStyle w:val="7"/>
      </w:pPr>
      <w:r>
        <w:t>Д</w:t>
      </w:r>
      <w:r w:rsidR="009C5B6F">
        <w:t>окументация архим</w:t>
      </w:r>
      <w:proofErr w:type="spellStart"/>
      <w:r w:rsidR="009C5B6F">
        <w:t>ейт</w:t>
      </w:r>
      <w:proofErr w:type="spellEnd"/>
      <w:r w:rsidR="009C5B6F">
        <w:t xml:space="preserve"> </w:t>
      </w:r>
      <w:r w:rsidR="009C5B6F">
        <w:rPr>
          <w:lang w:val="en-US"/>
        </w:rPr>
        <w:t>URL</w:t>
      </w:r>
      <w:r w:rsidR="009C5B6F" w:rsidRPr="009C5B6F">
        <w:t xml:space="preserve">: </w:t>
      </w:r>
      <w:hyperlink r:id="rId11" w:history="1">
        <w:r w:rsidRPr="008D5B6B">
          <w:rPr>
            <w:rStyle w:val="af4"/>
          </w:rPr>
          <w:t>https://www.cfin.ru/itm/EA_ArchiMate.shtml</w:t>
        </w:r>
      </w:hyperlink>
      <w:r w:rsidRPr="000129F9">
        <w:t xml:space="preserve"> </w:t>
      </w:r>
      <w:r w:rsidRPr="009C5B6F">
        <w:t>(дата обращения: 12.02.2025).</w:t>
      </w:r>
    </w:p>
    <w:p w14:paraId="107B4617" w14:textId="77777777" w:rsidR="00134223" w:rsidRDefault="00134223" w:rsidP="0084571B">
      <w:pPr>
        <w:pStyle w:val="22"/>
      </w:pPr>
    </w:p>
    <w:p w14:paraId="0188FC90" w14:textId="77777777" w:rsidR="00CF3AAE" w:rsidRDefault="00CF3AAE" w:rsidP="0084571B">
      <w:pPr>
        <w:pStyle w:val="22"/>
      </w:pPr>
    </w:p>
    <w:p w14:paraId="6D91179A" w14:textId="77777777" w:rsidR="00CF3AAE" w:rsidRDefault="00CF3AAE" w:rsidP="0084571B">
      <w:pPr>
        <w:pStyle w:val="22"/>
      </w:pPr>
    </w:p>
    <w:p w14:paraId="51FE34AD" w14:textId="77777777" w:rsidR="00134223" w:rsidRDefault="00134223" w:rsidP="0084571B">
      <w:pPr>
        <w:pStyle w:val="22"/>
      </w:pPr>
    </w:p>
    <w:p w14:paraId="14FD5832" w14:textId="77777777" w:rsidR="00134223" w:rsidRDefault="00134223" w:rsidP="0084571B">
      <w:pPr>
        <w:pStyle w:val="22"/>
      </w:pPr>
    </w:p>
    <w:p w14:paraId="1EDF7C07" w14:textId="77777777" w:rsidR="00134223" w:rsidRDefault="00134223" w:rsidP="0084571B">
      <w:pPr>
        <w:pStyle w:val="22"/>
      </w:pPr>
    </w:p>
    <w:p w14:paraId="3A8DA21C" w14:textId="77777777" w:rsidR="00134223" w:rsidRDefault="00134223" w:rsidP="0084571B">
      <w:pPr>
        <w:pStyle w:val="22"/>
      </w:pPr>
    </w:p>
    <w:p w14:paraId="5D2E7148" w14:textId="77777777" w:rsidR="00134223" w:rsidRDefault="00134223" w:rsidP="0084571B">
      <w:pPr>
        <w:pStyle w:val="22"/>
      </w:pPr>
    </w:p>
    <w:p w14:paraId="0C563935" w14:textId="77777777" w:rsidR="00147175" w:rsidRDefault="00147175" w:rsidP="0084571B">
      <w:pPr>
        <w:pStyle w:val="22"/>
      </w:pPr>
    </w:p>
    <w:p w14:paraId="6115C91D" w14:textId="77777777" w:rsidR="00147175" w:rsidRDefault="00147175" w:rsidP="0084571B">
      <w:pPr>
        <w:pStyle w:val="22"/>
      </w:pPr>
    </w:p>
    <w:p w14:paraId="44C789BA" w14:textId="77777777" w:rsidR="00147175" w:rsidRDefault="00147175" w:rsidP="0084571B">
      <w:pPr>
        <w:pStyle w:val="22"/>
      </w:pPr>
    </w:p>
    <w:p w14:paraId="50BA37CE" w14:textId="77777777" w:rsidR="0082566C" w:rsidRDefault="0082566C" w:rsidP="0084571B">
      <w:pPr>
        <w:pStyle w:val="22"/>
      </w:pPr>
    </w:p>
    <w:p w14:paraId="5C095273" w14:textId="77777777" w:rsidR="0082566C" w:rsidRDefault="0082566C" w:rsidP="0084571B">
      <w:pPr>
        <w:pStyle w:val="22"/>
      </w:pPr>
    </w:p>
    <w:p w14:paraId="0D10699A" w14:textId="77777777" w:rsidR="00147175" w:rsidRDefault="00147175" w:rsidP="0084571B">
      <w:pPr>
        <w:pStyle w:val="22"/>
      </w:pPr>
    </w:p>
    <w:p w14:paraId="73F1BDF8" w14:textId="77777777" w:rsidR="00147175" w:rsidRDefault="00147175" w:rsidP="0084571B">
      <w:pPr>
        <w:pStyle w:val="22"/>
      </w:pPr>
    </w:p>
    <w:p w14:paraId="68401CBB" w14:textId="339510F0" w:rsidR="00147175" w:rsidRPr="00147175" w:rsidRDefault="00147175" w:rsidP="002C0175">
      <w:pPr>
        <w:pStyle w:val="8"/>
      </w:pPr>
      <w:bookmarkStart w:id="32" w:name="_Toc199192519"/>
      <w:bookmarkStart w:id="33" w:name="_Toc477530302"/>
      <w:bookmarkStart w:id="34" w:name="_Toc477532642"/>
      <w:bookmarkStart w:id="35" w:name="_Toc8214337"/>
      <w:r w:rsidRPr="00186228">
        <w:rPr>
          <w:lang w:val="ru-RU"/>
        </w:rPr>
        <w:lastRenderedPageBreak/>
        <w:br/>
      </w:r>
      <w:r w:rsidRPr="00147175">
        <w:t>(обязательное)</w:t>
      </w:r>
      <w:r w:rsidRPr="00147175">
        <w:br/>
      </w:r>
      <w:r w:rsidRPr="00147175">
        <w:br/>
        <w:t>Backlog</w:t>
      </w:r>
      <w:bookmarkEnd w:id="32"/>
    </w:p>
    <w:p w14:paraId="7E9B16A2" w14:textId="77777777" w:rsidR="00147175" w:rsidRPr="00147175" w:rsidRDefault="00147175" w:rsidP="00147175">
      <w:pPr>
        <w:pStyle w:val="22"/>
      </w:pPr>
    </w:p>
    <w:bookmarkEnd w:id="33"/>
    <w:bookmarkEnd w:id="34"/>
    <w:bookmarkEnd w:id="35"/>
    <w:p w14:paraId="1EC049DA" w14:textId="2DC386BB" w:rsidR="00147175" w:rsidRPr="00147175" w:rsidRDefault="007A6C50" w:rsidP="00E95FF5">
      <w:pPr>
        <w:pStyle w:val="43"/>
      </w:pPr>
      <w:r>
        <w:rPr>
          <w:noProof/>
        </w:rPr>
        <w:drawing>
          <wp:inline distT="0" distB="0" distL="0" distR="0" wp14:anchorId="0001D93D" wp14:editId="4A330980">
            <wp:extent cx="5940425" cy="5570220"/>
            <wp:effectExtent l="0" t="0" r="3175" b="0"/>
            <wp:docPr id="80524804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F38E" w14:textId="77777777" w:rsidR="00147175" w:rsidRPr="00147175" w:rsidRDefault="00147175" w:rsidP="00147175">
      <w:pPr>
        <w:pStyle w:val="22"/>
      </w:pPr>
    </w:p>
    <w:p w14:paraId="4AD573BD" w14:textId="77777777" w:rsidR="00147175" w:rsidRPr="00147175" w:rsidRDefault="00147175" w:rsidP="007A6C50">
      <w:pPr>
        <w:pStyle w:val="41"/>
      </w:pPr>
      <w:r w:rsidRPr="00147175">
        <w:t xml:space="preserve">Начало </w:t>
      </w:r>
      <w:r w:rsidRPr="00147175">
        <w:rPr>
          <w:lang w:val="en-US"/>
        </w:rPr>
        <w:t xml:space="preserve">Backlog </w:t>
      </w:r>
      <w:r w:rsidRPr="00147175">
        <w:t xml:space="preserve">в таблицы </w:t>
      </w:r>
      <w:proofErr w:type="spellStart"/>
      <w:r w:rsidRPr="00147175">
        <w:rPr>
          <w:lang w:val="en-US"/>
        </w:rPr>
        <w:t>exel</w:t>
      </w:r>
      <w:proofErr w:type="spellEnd"/>
    </w:p>
    <w:p w14:paraId="79C5FBBD" w14:textId="169487B3" w:rsidR="00147175" w:rsidRPr="00147175" w:rsidRDefault="002C0175" w:rsidP="007A6C50">
      <w:pPr>
        <w:pStyle w:val="43"/>
      </w:pPr>
      <w:r>
        <w:rPr>
          <w:noProof/>
        </w:rPr>
        <w:lastRenderedPageBreak/>
        <w:drawing>
          <wp:inline distT="0" distB="0" distL="0" distR="0" wp14:anchorId="248FCE14" wp14:editId="67BA7604">
            <wp:extent cx="5940425" cy="2827020"/>
            <wp:effectExtent l="0" t="0" r="3175" b="0"/>
            <wp:docPr id="123151628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778F2" w14:textId="3486AB74" w:rsidR="00147175" w:rsidRPr="00147175" w:rsidRDefault="00147175" w:rsidP="00147175">
      <w:pPr>
        <w:pStyle w:val="22"/>
      </w:pPr>
    </w:p>
    <w:p w14:paraId="25C7BC59" w14:textId="77777777" w:rsidR="00147175" w:rsidRPr="00147175" w:rsidRDefault="00147175" w:rsidP="002C0175">
      <w:pPr>
        <w:pStyle w:val="41"/>
      </w:pPr>
      <w:r w:rsidRPr="00147175">
        <w:t xml:space="preserve">Продолжение </w:t>
      </w:r>
      <w:r w:rsidRPr="00147175">
        <w:rPr>
          <w:lang w:val="en-US"/>
        </w:rPr>
        <w:t>Backlog</w:t>
      </w:r>
      <w:r w:rsidRPr="00147175">
        <w:t xml:space="preserve"> в таблицы </w:t>
      </w:r>
      <w:proofErr w:type="spellStart"/>
      <w:r w:rsidRPr="00147175">
        <w:rPr>
          <w:lang w:val="en-US"/>
        </w:rPr>
        <w:t>exel</w:t>
      </w:r>
      <w:proofErr w:type="spellEnd"/>
    </w:p>
    <w:p w14:paraId="75DF022B" w14:textId="77777777" w:rsidR="00147175" w:rsidRPr="0084571B" w:rsidRDefault="00147175" w:rsidP="0084571B">
      <w:pPr>
        <w:pStyle w:val="22"/>
      </w:pPr>
    </w:p>
    <w:sectPr w:rsidR="00147175" w:rsidRPr="0084571B" w:rsidSect="00BC5F63">
      <w:headerReference w:type="default" r:id="rId14"/>
      <w:footerReference w:type="default" r:id="rId15"/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E05107" w14:textId="77777777" w:rsidR="00AE2D9F" w:rsidRDefault="00AE2D9F" w:rsidP="00E070CB">
      <w:pPr>
        <w:spacing w:line="240" w:lineRule="auto"/>
      </w:pPr>
      <w:r>
        <w:separator/>
      </w:r>
    </w:p>
    <w:p w14:paraId="07913976" w14:textId="77777777" w:rsidR="00AE2D9F" w:rsidRDefault="00AE2D9F"/>
    <w:p w14:paraId="69561505" w14:textId="77777777" w:rsidR="00AE2D9F" w:rsidRDefault="00AE2D9F"/>
  </w:endnote>
  <w:endnote w:type="continuationSeparator" w:id="0">
    <w:p w14:paraId="61CA065B" w14:textId="77777777" w:rsidR="00AE2D9F" w:rsidRDefault="00AE2D9F" w:rsidP="00E070CB">
      <w:pPr>
        <w:spacing w:line="240" w:lineRule="auto"/>
      </w:pPr>
      <w:r>
        <w:continuationSeparator/>
      </w:r>
    </w:p>
    <w:p w14:paraId="1E62BA09" w14:textId="77777777" w:rsidR="00AE2D9F" w:rsidRDefault="00AE2D9F"/>
    <w:p w14:paraId="4C87B11A" w14:textId="77777777" w:rsidR="00AE2D9F" w:rsidRDefault="00AE2D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FB4B107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  <w:p w14:paraId="31F850E8" w14:textId="77777777" w:rsidR="00FC40DB" w:rsidRDefault="00FC40DB"/>
  <w:p w14:paraId="1E449552" w14:textId="77777777" w:rsidR="00FC40DB" w:rsidRDefault="00FC40DB"/>
  <w:p w14:paraId="482137BE" w14:textId="77777777" w:rsidR="00FC40DB" w:rsidRDefault="00FC40DB"/>
  <w:p w14:paraId="3D643C68" w14:textId="77777777" w:rsidR="00FC40DB" w:rsidRDefault="00FC40D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9D26" w14:textId="77777777" w:rsidR="00AE2D9F" w:rsidRDefault="00AE2D9F" w:rsidP="00E070CB">
      <w:pPr>
        <w:spacing w:line="240" w:lineRule="auto"/>
      </w:pPr>
      <w:r>
        <w:separator/>
      </w:r>
    </w:p>
    <w:p w14:paraId="1AB0A475" w14:textId="77777777" w:rsidR="00AE2D9F" w:rsidRDefault="00AE2D9F"/>
    <w:p w14:paraId="05A1D47B" w14:textId="77777777" w:rsidR="00AE2D9F" w:rsidRDefault="00AE2D9F"/>
  </w:footnote>
  <w:footnote w:type="continuationSeparator" w:id="0">
    <w:p w14:paraId="2432F964" w14:textId="77777777" w:rsidR="00AE2D9F" w:rsidRDefault="00AE2D9F" w:rsidP="00E070CB">
      <w:pPr>
        <w:spacing w:line="240" w:lineRule="auto"/>
      </w:pPr>
      <w:r>
        <w:continuationSeparator/>
      </w:r>
    </w:p>
    <w:p w14:paraId="52962FAB" w14:textId="77777777" w:rsidR="00AE2D9F" w:rsidRDefault="00AE2D9F"/>
    <w:p w14:paraId="66AF91C1" w14:textId="77777777" w:rsidR="00AE2D9F" w:rsidRDefault="00AE2D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3B7AB" w14:textId="77777777" w:rsidR="00986A3A" w:rsidRDefault="00986A3A" w:rsidP="00986A3A">
    <w:pPr>
      <w:pStyle w:val="22"/>
      <w:ind w:firstLine="0"/>
    </w:pPr>
  </w:p>
  <w:p w14:paraId="4359DF02" w14:textId="77777777" w:rsidR="00FC40DB" w:rsidRDefault="00FC40DB"/>
  <w:p w14:paraId="69CD18EE" w14:textId="77777777" w:rsidR="00FC40DB" w:rsidRDefault="00FC40DB"/>
  <w:p w14:paraId="7C424E0E" w14:textId="77777777" w:rsidR="00FC40DB" w:rsidRDefault="00FC40DB"/>
  <w:p w14:paraId="16B968FF" w14:textId="77777777" w:rsidR="00FC40DB" w:rsidRDefault="00FC40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-284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3A6E43A5"/>
    <w:multiLevelType w:val="multilevel"/>
    <w:tmpl w:val="B9D4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240F5A"/>
    <w:multiLevelType w:val="multilevel"/>
    <w:tmpl w:val="9328C8D6"/>
    <w:lvl w:ilvl="0">
      <w:start w:val="1"/>
      <w:numFmt w:val="decimal"/>
      <w:lvlText w:val="%1"/>
      <w:lvlJc w:val="left"/>
      <w:pPr>
        <w:ind w:left="984" w:hanging="537"/>
      </w:pPr>
      <w:rPr>
        <w:rFonts w:ascii="Georgia" w:eastAsia="Georgia" w:hAnsi="Georgia" w:cs="Georgia" w:hint="default"/>
        <w:b/>
        <w:bCs/>
        <w:i w:val="0"/>
        <w:iCs w:val="0"/>
        <w:spacing w:val="0"/>
        <w:w w:val="115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0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45" w:hanging="20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3">
      <w:numFmt w:val="bullet"/>
      <w:lvlText w:val="–"/>
      <w:lvlJc w:val="left"/>
      <w:pPr>
        <w:ind w:left="1571" w:hanging="240"/>
      </w:pPr>
      <w:rPr>
        <w:rFonts w:ascii="Georgia" w:eastAsia="Georgia" w:hAnsi="Georgia" w:cs="Georgia" w:hint="default"/>
        <w:b/>
        <w:bCs/>
        <w:i w:val="0"/>
        <w:iCs w:val="0"/>
        <w:spacing w:val="0"/>
        <w:w w:val="7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913" w:hanging="24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246" w:hanging="24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580" w:hanging="24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13" w:hanging="24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246" w:hanging="240"/>
      </w:pPr>
      <w:rPr>
        <w:lang w:val="ru-RU" w:eastAsia="en-US" w:bidi="ar-SA"/>
      </w:rPr>
    </w:lvl>
  </w:abstractNum>
  <w:abstractNum w:abstractNumId="8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86D7629"/>
    <w:multiLevelType w:val="multilevel"/>
    <w:tmpl w:val="BFE8B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D047E2D"/>
    <w:multiLevelType w:val="multilevel"/>
    <w:tmpl w:val="D6B2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16C29"/>
    <w:multiLevelType w:val="multilevel"/>
    <w:tmpl w:val="23362C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7CEB0E0B"/>
    <w:multiLevelType w:val="multilevel"/>
    <w:tmpl w:val="9328C8D6"/>
    <w:lvl w:ilvl="0">
      <w:start w:val="1"/>
      <w:numFmt w:val="decimal"/>
      <w:lvlText w:val="%1"/>
      <w:lvlJc w:val="left"/>
      <w:pPr>
        <w:ind w:left="984" w:hanging="537"/>
      </w:pPr>
      <w:rPr>
        <w:rFonts w:ascii="Georgia" w:eastAsia="Georgia" w:hAnsi="Georgia" w:cs="Georgia" w:hint="default"/>
        <w:b/>
        <w:bCs/>
        <w:i w:val="0"/>
        <w:iCs w:val="0"/>
        <w:spacing w:val="0"/>
        <w:w w:val="115"/>
        <w:sz w:val="34"/>
        <w:szCs w:val="3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0" w:hanging="693"/>
      </w:pPr>
      <w:rPr>
        <w:rFonts w:ascii="Georgia" w:eastAsia="Georgia" w:hAnsi="Georgia" w:cs="Georgia" w:hint="default"/>
        <w:b/>
        <w:bCs/>
        <w:i w:val="0"/>
        <w:iCs w:val="0"/>
        <w:spacing w:val="0"/>
        <w:w w:val="11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045" w:hanging="207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59"/>
        <w:sz w:val="24"/>
        <w:szCs w:val="24"/>
        <w:lang w:val="ru-RU" w:eastAsia="en-US" w:bidi="ar-SA"/>
      </w:rPr>
    </w:lvl>
    <w:lvl w:ilvl="3">
      <w:numFmt w:val="bullet"/>
      <w:lvlText w:val="–"/>
      <w:lvlJc w:val="left"/>
      <w:pPr>
        <w:ind w:left="1571" w:hanging="240"/>
      </w:pPr>
      <w:rPr>
        <w:rFonts w:ascii="Georgia" w:eastAsia="Georgia" w:hAnsi="Georgia" w:cs="Georgia" w:hint="default"/>
        <w:b/>
        <w:bCs/>
        <w:i w:val="0"/>
        <w:iCs w:val="0"/>
        <w:spacing w:val="0"/>
        <w:w w:val="7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2913" w:hanging="240"/>
      </w:pPr>
      <w:rPr>
        <w:lang w:val="ru-RU" w:eastAsia="en-US" w:bidi="ar-SA"/>
      </w:rPr>
    </w:lvl>
    <w:lvl w:ilvl="5">
      <w:numFmt w:val="bullet"/>
      <w:lvlText w:val="•"/>
      <w:lvlJc w:val="left"/>
      <w:pPr>
        <w:ind w:left="4246" w:hanging="240"/>
      </w:pPr>
      <w:rPr>
        <w:lang w:val="ru-RU" w:eastAsia="en-US" w:bidi="ar-SA"/>
      </w:rPr>
    </w:lvl>
    <w:lvl w:ilvl="6">
      <w:numFmt w:val="bullet"/>
      <w:lvlText w:val="•"/>
      <w:lvlJc w:val="left"/>
      <w:pPr>
        <w:ind w:left="5580" w:hanging="240"/>
      </w:pPr>
      <w:rPr>
        <w:lang w:val="ru-RU" w:eastAsia="en-US" w:bidi="ar-SA"/>
      </w:rPr>
    </w:lvl>
    <w:lvl w:ilvl="7">
      <w:numFmt w:val="bullet"/>
      <w:lvlText w:val="•"/>
      <w:lvlJc w:val="left"/>
      <w:pPr>
        <w:ind w:left="6913" w:hanging="240"/>
      </w:pPr>
      <w:rPr>
        <w:lang w:val="ru-RU" w:eastAsia="en-US" w:bidi="ar-SA"/>
      </w:rPr>
    </w:lvl>
    <w:lvl w:ilvl="8">
      <w:numFmt w:val="bullet"/>
      <w:lvlText w:val="•"/>
      <w:lvlJc w:val="left"/>
      <w:pPr>
        <w:ind w:left="8246" w:hanging="240"/>
      </w:pPr>
      <w:rPr>
        <w:lang w:val="ru-RU" w:eastAsia="en-US" w:bidi="ar-SA"/>
      </w:rPr>
    </w:lvl>
  </w:abstractNum>
  <w:num w:numId="1" w16cid:durableId="1620915099">
    <w:abstractNumId w:val="0"/>
  </w:num>
  <w:num w:numId="2" w16cid:durableId="1839037503">
    <w:abstractNumId w:val="4"/>
  </w:num>
  <w:num w:numId="3" w16cid:durableId="1451120933">
    <w:abstractNumId w:val="9"/>
  </w:num>
  <w:num w:numId="4" w16cid:durableId="521825865">
    <w:abstractNumId w:val="8"/>
  </w:num>
  <w:num w:numId="5" w16cid:durableId="1491023220">
    <w:abstractNumId w:val="11"/>
  </w:num>
  <w:num w:numId="6" w16cid:durableId="1578006436">
    <w:abstractNumId w:val="5"/>
  </w:num>
  <w:num w:numId="7" w16cid:durableId="342437978">
    <w:abstractNumId w:val="1"/>
  </w:num>
  <w:num w:numId="8" w16cid:durableId="1137141647">
    <w:abstractNumId w:val="2"/>
  </w:num>
  <w:num w:numId="9" w16cid:durableId="572470695">
    <w:abstractNumId w:val="3"/>
  </w:num>
  <w:num w:numId="10" w16cid:durableId="18179120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4643565">
    <w:abstractNumId w:val="13"/>
  </w:num>
  <w:num w:numId="12" w16cid:durableId="1559172751">
    <w:abstractNumId w:val="12"/>
  </w:num>
  <w:num w:numId="13" w16cid:durableId="1399665996">
    <w:abstractNumId w:val="6"/>
  </w:num>
  <w:num w:numId="14" w16cid:durableId="1158375886">
    <w:abstractNumId w:val="8"/>
    <w:lvlOverride w:ilvl="0">
      <w:startOverride w:val="1"/>
    </w:lvlOverride>
  </w:num>
  <w:num w:numId="15" w16cid:durableId="257715534">
    <w:abstractNumId w:val="1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6" w16cid:durableId="1557012339">
    <w:abstractNumId w:val="8"/>
    <w:lvlOverride w:ilvl="0">
      <w:startOverride w:val="1"/>
    </w:lvlOverride>
  </w:num>
  <w:num w:numId="17" w16cid:durableId="372383300">
    <w:abstractNumId w:val="8"/>
    <w:lvlOverride w:ilvl="0">
      <w:startOverride w:val="1"/>
    </w:lvlOverride>
  </w:num>
  <w:num w:numId="18" w16cid:durableId="752820562">
    <w:abstractNumId w:val="8"/>
    <w:lvlOverride w:ilvl="0">
      <w:startOverride w:val="1"/>
    </w:lvlOverride>
  </w:num>
  <w:num w:numId="19" w16cid:durableId="107165472">
    <w:abstractNumId w:val="8"/>
    <w:lvlOverride w:ilvl="0">
      <w:startOverride w:val="1"/>
    </w:lvlOverride>
  </w:num>
  <w:num w:numId="20" w16cid:durableId="487019711">
    <w:abstractNumId w:val="7"/>
  </w:num>
  <w:num w:numId="21" w16cid:durableId="128057799">
    <w:abstractNumId w:val="11"/>
    <w:lvlOverride w:ilvl="0">
      <w:startOverride w:val="1"/>
    </w:lvlOverride>
  </w:num>
  <w:num w:numId="22" w16cid:durableId="1000280907">
    <w:abstractNumId w:val="11"/>
    <w:lvlOverride w:ilvl="0">
      <w:startOverride w:val="1"/>
    </w:lvlOverride>
  </w:num>
  <w:num w:numId="23" w16cid:durableId="1974868001">
    <w:abstractNumId w:val="11"/>
    <w:lvlOverride w:ilvl="0">
      <w:startOverride w:val="1"/>
    </w:lvlOverride>
  </w:num>
  <w:num w:numId="24" w16cid:durableId="879558798">
    <w:abstractNumId w:val="11"/>
    <w:lvlOverride w:ilvl="0">
      <w:startOverride w:val="1"/>
    </w:lvlOverride>
  </w:num>
  <w:num w:numId="25" w16cid:durableId="1505126528">
    <w:abstractNumId w:val="11"/>
    <w:lvlOverride w:ilvl="0">
      <w:startOverride w:val="1"/>
    </w:lvlOverride>
  </w:num>
  <w:num w:numId="26" w16cid:durableId="215699785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A6"/>
    <w:rsid w:val="00000AB1"/>
    <w:rsid w:val="00002317"/>
    <w:rsid w:val="00004462"/>
    <w:rsid w:val="000045E4"/>
    <w:rsid w:val="00005B0D"/>
    <w:rsid w:val="00011182"/>
    <w:rsid w:val="00011713"/>
    <w:rsid w:val="00011D8B"/>
    <w:rsid w:val="000125EA"/>
    <w:rsid w:val="000126D9"/>
    <w:rsid w:val="000129DF"/>
    <w:rsid w:val="000129F9"/>
    <w:rsid w:val="00012A03"/>
    <w:rsid w:val="00014342"/>
    <w:rsid w:val="00014CBD"/>
    <w:rsid w:val="0001610B"/>
    <w:rsid w:val="00020789"/>
    <w:rsid w:val="000227F4"/>
    <w:rsid w:val="0003219A"/>
    <w:rsid w:val="000330D7"/>
    <w:rsid w:val="00040E33"/>
    <w:rsid w:val="00041D7B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2BCF"/>
    <w:rsid w:val="00093F32"/>
    <w:rsid w:val="00095F17"/>
    <w:rsid w:val="000969A9"/>
    <w:rsid w:val="000A4C98"/>
    <w:rsid w:val="000A65E5"/>
    <w:rsid w:val="000A69ED"/>
    <w:rsid w:val="000B16DC"/>
    <w:rsid w:val="000B1713"/>
    <w:rsid w:val="000B2057"/>
    <w:rsid w:val="000B4B75"/>
    <w:rsid w:val="000B7B97"/>
    <w:rsid w:val="000C51AA"/>
    <w:rsid w:val="000D2767"/>
    <w:rsid w:val="000D30B2"/>
    <w:rsid w:val="000D3771"/>
    <w:rsid w:val="000D37EF"/>
    <w:rsid w:val="000D5733"/>
    <w:rsid w:val="000E1048"/>
    <w:rsid w:val="000E15FD"/>
    <w:rsid w:val="000E48EE"/>
    <w:rsid w:val="000E4922"/>
    <w:rsid w:val="000E61FC"/>
    <w:rsid w:val="000E66BC"/>
    <w:rsid w:val="000E736B"/>
    <w:rsid w:val="000F19A9"/>
    <w:rsid w:val="000F34F8"/>
    <w:rsid w:val="000F73F0"/>
    <w:rsid w:val="001059FB"/>
    <w:rsid w:val="00111682"/>
    <w:rsid w:val="00113317"/>
    <w:rsid w:val="00116EBA"/>
    <w:rsid w:val="00126EE2"/>
    <w:rsid w:val="00127886"/>
    <w:rsid w:val="0013257D"/>
    <w:rsid w:val="00133E70"/>
    <w:rsid w:val="00134223"/>
    <w:rsid w:val="0013532C"/>
    <w:rsid w:val="001361E9"/>
    <w:rsid w:val="00143E80"/>
    <w:rsid w:val="00147175"/>
    <w:rsid w:val="00153B8A"/>
    <w:rsid w:val="00156717"/>
    <w:rsid w:val="00157E07"/>
    <w:rsid w:val="00173DE4"/>
    <w:rsid w:val="001742F4"/>
    <w:rsid w:val="00185D1D"/>
    <w:rsid w:val="00186228"/>
    <w:rsid w:val="0018770C"/>
    <w:rsid w:val="0019483E"/>
    <w:rsid w:val="001A09FB"/>
    <w:rsid w:val="001A2235"/>
    <w:rsid w:val="001A22D7"/>
    <w:rsid w:val="001A5751"/>
    <w:rsid w:val="001B31DF"/>
    <w:rsid w:val="001B37D2"/>
    <w:rsid w:val="001B7CF9"/>
    <w:rsid w:val="001C0DA6"/>
    <w:rsid w:val="001C1118"/>
    <w:rsid w:val="001C4551"/>
    <w:rsid w:val="001E0E5D"/>
    <w:rsid w:val="001E3C14"/>
    <w:rsid w:val="001E525F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29A6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0175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04B4E"/>
    <w:rsid w:val="003117EB"/>
    <w:rsid w:val="003122F5"/>
    <w:rsid w:val="00312890"/>
    <w:rsid w:val="0031542E"/>
    <w:rsid w:val="003234BB"/>
    <w:rsid w:val="003241BD"/>
    <w:rsid w:val="00324BE1"/>
    <w:rsid w:val="00325B57"/>
    <w:rsid w:val="00345AE9"/>
    <w:rsid w:val="0034765F"/>
    <w:rsid w:val="00347D9F"/>
    <w:rsid w:val="00350538"/>
    <w:rsid w:val="0035313C"/>
    <w:rsid w:val="00355A1A"/>
    <w:rsid w:val="003740CF"/>
    <w:rsid w:val="0038045A"/>
    <w:rsid w:val="00381D61"/>
    <w:rsid w:val="003866C9"/>
    <w:rsid w:val="00390A9E"/>
    <w:rsid w:val="00390ACC"/>
    <w:rsid w:val="003939E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3BB8"/>
    <w:rsid w:val="003D504D"/>
    <w:rsid w:val="003D5F5C"/>
    <w:rsid w:val="003E0010"/>
    <w:rsid w:val="003E110F"/>
    <w:rsid w:val="003E30D0"/>
    <w:rsid w:val="003E6AEF"/>
    <w:rsid w:val="003E6FD8"/>
    <w:rsid w:val="003F15BE"/>
    <w:rsid w:val="003F53E1"/>
    <w:rsid w:val="003F62D1"/>
    <w:rsid w:val="003F7678"/>
    <w:rsid w:val="00400224"/>
    <w:rsid w:val="0040407F"/>
    <w:rsid w:val="00405BBE"/>
    <w:rsid w:val="00412FE4"/>
    <w:rsid w:val="004165BB"/>
    <w:rsid w:val="004308CE"/>
    <w:rsid w:val="004327FF"/>
    <w:rsid w:val="00445917"/>
    <w:rsid w:val="0044631C"/>
    <w:rsid w:val="004476D8"/>
    <w:rsid w:val="00451042"/>
    <w:rsid w:val="004545EE"/>
    <w:rsid w:val="00455514"/>
    <w:rsid w:val="00456182"/>
    <w:rsid w:val="00456BAB"/>
    <w:rsid w:val="00457343"/>
    <w:rsid w:val="004578D6"/>
    <w:rsid w:val="004606E9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D1554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4F71D2"/>
    <w:rsid w:val="005079F5"/>
    <w:rsid w:val="005159D6"/>
    <w:rsid w:val="005173A5"/>
    <w:rsid w:val="00523780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54FBE"/>
    <w:rsid w:val="005615F5"/>
    <w:rsid w:val="005623A6"/>
    <w:rsid w:val="00562835"/>
    <w:rsid w:val="00571498"/>
    <w:rsid w:val="00571C0B"/>
    <w:rsid w:val="005746E0"/>
    <w:rsid w:val="00575E8D"/>
    <w:rsid w:val="00581856"/>
    <w:rsid w:val="00581E6B"/>
    <w:rsid w:val="00583E35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C69B7"/>
    <w:rsid w:val="005D2CC6"/>
    <w:rsid w:val="005E1BA8"/>
    <w:rsid w:val="005E43D1"/>
    <w:rsid w:val="005F0904"/>
    <w:rsid w:val="005F1ADD"/>
    <w:rsid w:val="005F575E"/>
    <w:rsid w:val="005F69CF"/>
    <w:rsid w:val="005F7E15"/>
    <w:rsid w:val="006005C0"/>
    <w:rsid w:val="00605550"/>
    <w:rsid w:val="006223A0"/>
    <w:rsid w:val="00630BC4"/>
    <w:rsid w:val="00632EAD"/>
    <w:rsid w:val="00635998"/>
    <w:rsid w:val="00640140"/>
    <w:rsid w:val="00647949"/>
    <w:rsid w:val="00650023"/>
    <w:rsid w:val="00650D49"/>
    <w:rsid w:val="00650D70"/>
    <w:rsid w:val="00651B0D"/>
    <w:rsid w:val="006559AE"/>
    <w:rsid w:val="00656406"/>
    <w:rsid w:val="0067028A"/>
    <w:rsid w:val="006724F2"/>
    <w:rsid w:val="00672EE4"/>
    <w:rsid w:val="00673005"/>
    <w:rsid w:val="00681E18"/>
    <w:rsid w:val="00697537"/>
    <w:rsid w:val="006A533B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0462"/>
    <w:rsid w:val="006D623D"/>
    <w:rsid w:val="006E2B61"/>
    <w:rsid w:val="006F3B62"/>
    <w:rsid w:val="0070042B"/>
    <w:rsid w:val="00706D90"/>
    <w:rsid w:val="007155A2"/>
    <w:rsid w:val="00716304"/>
    <w:rsid w:val="0072213A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33E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2A6F"/>
    <w:rsid w:val="007A486A"/>
    <w:rsid w:val="007A583E"/>
    <w:rsid w:val="007A693D"/>
    <w:rsid w:val="007A6C50"/>
    <w:rsid w:val="007B14A6"/>
    <w:rsid w:val="007B4468"/>
    <w:rsid w:val="007B518B"/>
    <w:rsid w:val="007C44B0"/>
    <w:rsid w:val="007D1BFB"/>
    <w:rsid w:val="007D270C"/>
    <w:rsid w:val="007D452C"/>
    <w:rsid w:val="007D50DC"/>
    <w:rsid w:val="007D6274"/>
    <w:rsid w:val="007E2531"/>
    <w:rsid w:val="007E5DC4"/>
    <w:rsid w:val="007F00FF"/>
    <w:rsid w:val="007F1DFC"/>
    <w:rsid w:val="00806FC5"/>
    <w:rsid w:val="00807AF1"/>
    <w:rsid w:val="008118D4"/>
    <w:rsid w:val="00812DE0"/>
    <w:rsid w:val="0082566C"/>
    <w:rsid w:val="00830A7B"/>
    <w:rsid w:val="00831A8F"/>
    <w:rsid w:val="00834AE1"/>
    <w:rsid w:val="008451FA"/>
    <w:rsid w:val="00845618"/>
    <w:rsid w:val="0084571B"/>
    <w:rsid w:val="008463A6"/>
    <w:rsid w:val="00855A60"/>
    <w:rsid w:val="008571A6"/>
    <w:rsid w:val="00857335"/>
    <w:rsid w:val="008575A6"/>
    <w:rsid w:val="00862884"/>
    <w:rsid w:val="0086366D"/>
    <w:rsid w:val="0086505C"/>
    <w:rsid w:val="00880208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596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58EB"/>
    <w:rsid w:val="008E7615"/>
    <w:rsid w:val="008E7D02"/>
    <w:rsid w:val="008F10E5"/>
    <w:rsid w:val="008F11D5"/>
    <w:rsid w:val="008F26BF"/>
    <w:rsid w:val="008F3654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23C3C"/>
    <w:rsid w:val="00934A85"/>
    <w:rsid w:val="00937EB5"/>
    <w:rsid w:val="00940086"/>
    <w:rsid w:val="0094525B"/>
    <w:rsid w:val="00951037"/>
    <w:rsid w:val="00951847"/>
    <w:rsid w:val="009565A7"/>
    <w:rsid w:val="0095730F"/>
    <w:rsid w:val="00960C39"/>
    <w:rsid w:val="009772C1"/>
    <w:rsid w:val="009818DD"/>
    <w:rsid w:val="009821A2"/>
    <w:rsid w:val="00985936"/>
    <w:rsid w:val="00986A3A"/>
    <w:rsid w:val="00986E24"/>
    <w:rsid w:val="00997480"/>
    <w:rsid w:val="00997B3E"/>
    <w:rsid w:val="009A1402"/>
    <w:rsid w:val="009A28A4"/>
    <w:rsid w:val="009A3A95"/>
    <w:rsid w:val="009A7DBB"/>
    <w:rsid w:val="009B2533"/>
    <w:rsid w:val="009B6E56"/>
    <w:rsid w:val="009C2CAE"/>
    <w:rsid w:val="009C5B6F"/>
    <w:rsid w:val="009C66A2"/>
    <w:rsid w:val="009C7316"/>
    <w:rsid w:val="009D6841"/>
    <w:rsid w:val="009E5964"/>
    <w:rsid w:val="009F5902"/>
    <w:rsid w:val="00A01F53"/>
    <w:rsid w:val="00A01F85"/>
    <w:rsid w:val="00A04132"/>
    <w:rsid w:val="00A173E6"/>
    <w:rsid w:val="00A17F93"/>
    <w:rsid w:val="00A314E4"/>
    <w:rsid w:val="00A31998"/>
    <w:rsid w:val="00A37BF3"/>
    <w:rsid w:val="00A45D4F"/>
    <w:rsid w:val="00A4610A"/>
    <w:rsid w:val="00A46FF2"/>
    <w:rsid w:val="00A4709C"/>
    <w:rsid w:val="00A470DF"/>
    <w:rsid w:val="00A5096E"/>
    <w:rsid w:val="00A52E34"/>
    <w:rsid w:val="00A54C1C"/>
    <w:rsid w:val="00A55A8F"/>
    <w:rsid w:val="00A60E77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97FEE"/>
    <w:rsid w:val="00AA34B9"/>
    <w:rsid w:val="00AA5334"/>
    <w:rsid w:val="00AA7FEE"/>
    <w:rsid w:val="00AB262F"/>
    <w:rsid w:val="00AB5107"/>
    <w:rsid w:val="00AC12CF"/>
    <w:rsid w:val="00AC5AC7"/>
    <w:rsid w:val="00AD20A8"/>
    <w:rsid w:val="00AD2AC3"/>
    <w:rsid w:val="00AE2D9F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17013"/>
    <w:rsid w:val="00B20A3C"/>
    <w:rsid w:val="00B26509"/>
    <w:rsid w:val="00B26B26"/>
    <w:rsid w:val="00B40AC8"/>
    <w:rsid w:val="00B41A81"/>
    <w:rsid w:val="00B41F0C"/>
    <w:rsid w:val="00B4352C"/>
    <w:rsid w:val="00B52102"/>
    <w:rsid w:val="00B53E4A"/>
    <w:rsid w:val="00B5497C"/>
    <w:rsid w:val="00B56F98"/>
    <w:rsid w:val="00B71CBD"/>
    <w:rsid w:val="00B7218F"/>
    <w:rsid w:val="00B74D57"/>
    <w:rsid w:val="00B82998"/>
    <w:rsid w:val="00B82AB1"/>
    <w:rsid w:val="00B86E41"/>
    <w:rsid w:val="00B878DB"/>
    <w:rsid w:val="00B97531"/>
    <w:rsid w:val="00BA0061"/>
    <w:rsid w:val="00BA3AEC"/>
    <w:rsid w:val="00BA56D8"/>
    <w:rsid w:val="00BA659D"/>
    <w:rsid w:val="00BC05BF"/>
    <w:rsid w:val="00BC3AA4"/>
    <w:rsid w:val="00BC5F63"/>
    <w:rsid w:val="00BC65ED"/>
    <w:rsid w:val="00BD45AC"/>
    <w:rsid w:val="00BD75DE"/>
    <w:rsid w:val="00BE118D"/>
    <w:rsid w:val="00BE15C1"/>
    <w:rsid w:val="00BE2084"/>
    <w:rsid w:val="00BE354E"/>
    <w:rsid w:val="00BE68CB"/>
    <w:rsid w:val="00BE69C6"/>
    <w:rsid w:val="00BF0128"/>
    <w:rsid w:val="00BF09CD"/>
    <w:rsid w:val="00BF0A16"/>
    <w:rsid w:val="00BF5272"/>
    <w:rsid w:val="00BF72DC"/>
    <w:rsid w:val="00C05700"/>
    <w:rsid w:val="00C112A2"/>
    <w:rsid w:val="00C12677"/>
    <w:rsid w:val="00C13022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672F2"/>
    <w:rsid w:val="00C70832"/>
    <w:rsid w:val="00C75646"/>
    <w:rsid w:val="00C90461"/>
    <w:rsid w:val="00C956BD"/>
    <w:rsid w:val="00CA6BA9"/>
    <w:rsid w:val="00CB22D4"/>
    <w:rsid w:val="00CB2394"/>
    <w:rsid w:val="00CB450C"/>
    <w:rsid w:val="00CB45D7"/>
    <w:rsid w:val="00CB64CD"/>
    <w:rsid w:val="00CC180E"/>
    <w:rsid w:val="00CC2391"/>
    <w:rsid w:val="00CC6951"/>
    <w:rsid w:val="00CC7045"/>
    <w:rsid w:val="00CD00ED"/>
    <w:rsid w:val="00CD2BE6"/>
    <w:rsid w:val="00CD3A44"/>
    <w:rsid w:val="00CD7FAE"/>
    <w:rsid w:val="00CE38F5"/>
    <w:rsid w:val="00CE396D"/>
    <w:rsid w:val="00CE516D"/>
    <w:rsid w:val="00CE7995"/>
    <w:rsid w:val="00CF0236"/>
    <w:rsid w:val="00CF35B9"/>
    <w:rsid w:val="00CF3AAE"/>
    <w:rsid w:val="00CF4641"/>
    <w:rsid w:val="00CF6D7E"/>
    <w:rsid w:val="00D00C05"/>
    <w:rsid w:val="00D01332"/>
    <w:rsid w:val="00D04E85"/>
    <w:rsid w:val="00D05D6B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1F7F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C7BFA"/>
    <w:rsid w:val="00DD1235"/>
    <w:rsid w:val="00DD232A"/>
    <w:rsid w:val="00DD3EBC"/>
    <w:rsid w:val="00DD44F4"/>
    <w:rsid w:val="00DD4C7F"/>
    <w:rsid w:val="00DE03A7"/>
    <w:rsid w:val="00DF3217"/>
    <w:rsid w:val="00DF3DB6"/>
    <w:rsid w:val="00DF4B05"/>
    <w:rsid w:val="00E070CB"/>
    <w:rsid w:val="00E074BA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5FF5"/>
    <w:rsid w:val="00E97C7D"/>
    <w:rsid w:val="00E97E05"/>
    <w:rsid w:val="00EA3183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00FA0"/>
    <w:rsid w:val="00F0646C"/>
    <w:rsid w:val="00F106A9"/>
    <w:rsid w:val="00F15DC5"/>
    <w:rsid w:val="00F168F3"/>
    <w:rsid w:val="00F21FEC"/>
    <w:rsid w:val="00F25BD9"/>
    <w:rsid w:val="00F32BF2"/>
    <w:rsid w:val="00F34426"/>
    <w:rsid w:val="00F3749C"/>
    <w:rsid w:val="00F418E9"/>
    <w:rsid w:val="00F53389"/>
    <w:rsid w:val="00F544DB"/>
    <w:rsid w:val="00F55E2E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115B"/>
    <w:rsid w:val="00FB2AE9"/>
    <w:rsid w:val="00FB4C7D"/>
    <w:rsid w:val="00FB563C"/>
    <w:rsid w:val="00FB5755"/>
    <w:rsid w:val="00FB5E2B"/>
    <w:rsid w:val="00FC07EB"/>
    <w:rsid w:val="00FC1157"/>
    <w:rsid w:val="00FC1752"/>
    <w:rsid w:val="00FC189D"/>
    <w:rsid w:val="00FC40DB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7D931"/>
  <w15:docId w15:val="{8721DA2D-F0BB-452D-A919-61C8011AE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uiPriority w:val="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uiPriority w:val="1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2C0175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styleId="af5">
    <w:name w:val="List Paragraph"/>
    <w:basedOn w:val="a"/>
    <w:uiPriority w:val="1"/>
    <w:qFormat/>
    <w:rsid w:val="00A97FEE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8256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0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9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0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829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15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8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2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k.com/away.php?to=https%3A%2F%2Fdocs.djangoproject.com%2Fen%2F5.2%2F&amp;utf=1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fin.ru/itm/EA_ArchiMate.sht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vk.com/away.php?to=https%3A%2F%2Fwww.postgresql.org%2Fdocs%2F&amp;utf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vk.com/away.php?to=https%3A%2F%2Freact.dev%2Freference%2Freact&amp;utf=1" TargetMode="Externa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lih\Downloads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9635</TotalTime>
  <Pages>25</Pages>
  <Words>3430</Words>
  <Characters>19553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 Valikhanova</dc:creator>
  <cp:keywords/>
  <dc:description/>
  <cp:lastModifiedBy>Elina Valikhanova</cp:lastModifiedBy>
  <cp:revision>102</cp:revision>
  <dcterms:created xsi:type="dcterms:W3CDTF">2025-05-19T06:56:00Z</dcterms:created>
  <dcterms:modified xsi:type="dcterms:W3CDTF">2025-05-26T18:38:00Z</dcterms:modified>
</cp:coreProperties>
</file>