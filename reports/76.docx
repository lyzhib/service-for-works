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5902" w:rsidRPr="00534870" w:rsidRDefault="009F5902" w:rsidP="002B43EC">
      <w:pPr>
        <w:pStyle w:val="43"/>
      </w:pPr>
      <w:r w:rsidRPr="00534870">
        <w:t xml:space="preserve">Министерство науки и </w:t>
      </w:r>
      <w:r>
        <w:t xml:space="preserve">высшего </w:t>
      </w:r>
      <w:r w:rsidRPr="00534870">
        <w:t>образования Российской Федерации</w:t>
      </w:r>
    </w:p>
    <w:p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</w:p>
    <w:p w:rsidR="009F5902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имени первого Президента России Б.Н. Ельцина»</w:t>
      </w:r>
    </w:p>
    <w:p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9F5902" w:rsidRDefault="009F5902" w:rsidP="00126EE2">
      <w:pPr>
        <w:pStyle w:val="22"/>
        <w:ind w:firstLine="0"/>
        <w:jc w:val="center"/>
      </w:pPr>
      <w:r>
        <w:t>Институт радиоэлектроники и информационных технологий – РТФ</w:t>
      </w:r>
    </w:p>
    <w:p w:rsidR="009F5902" w:rsidRDefault="009F5902" w:rsidP="00126EE2">
      <w:pPr>
        <w:pStyle w:val="22"/>
        <w:ind w:firstLine="0"/>
        <w:jc w:val="center"/>
      </w:pPr>
      <w:r>
        <w:t>Школа бакалавриата</w:t>
      </w:r>
    </w:p>
    <w:p w:rsidR="009F5902" w:rsidRPr="00306C45" w:rsidRDefault="009F5902" w:rsidP="009F5902">
      <w:pPr>
        <w:spacing w:line="276" w:lineRule="auto"/>
        <w:jc w:val="center"/>
      </w:pPr>
    </w:p>
    <w:p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F5902" w:rsidRPr="00DB132F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F5902" w:rsidRDefault="009F5902" w:rsidP="009F59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проекту</w:t>
      </w:r>
    </w:p>
    <w:p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DB6F67" w:rsidRPr="00DB6F67">
        <w:rPr>
          <w:rFonts w:ascii="Times New Roman" w:hAnsi="Times New Roman" w:cs="Times New Roman"/>
          <w:sz w:val="28"/>
          <w:szCs w:val="28"/>
        </w:rPr>
        <w:t xml:space="preserve">Разработка проекта прикладного программного обеспечения на языке программирования C++ с использованием </w:t>
      </w:r>
      <w:proofErr w:type="spellStart"/>
      <w:r w:rsidR="00DB6F67" w:rsidRPr="00DB6F67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="00DB6F67" w:rsidRPr="00DB6F67">
        <w:rPr>
          <w:rFonts w:ascii="Times New Roman" w:hAnsi="Times New Roman" w:cs="Times New Roman"/>
          <w:sz w:val="28"/>
          <w:szCs w:val="28"/>
        </w:rPr>
        <w:t xml:space="preserve">-а </w:t>
      </w:r>
      <w:proofErr w:type="spellStart"/>
      <w:r w:rsidR="00DB6F67" w:rsidRPr="00DB6F67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="00DB6F67" w:rsidRPr="00DB6F67">
        <w:rPr>
          <w:rFonts w:ascii="Times New Roman" w:hAnsi="Times New Roman" w:cs="Times New Roman"/>
          <w:sz w:val="28"/>
          <w:szCs w:val="28"/>
        </w:rPr>
        <w:t xml:space="preserve">, выполняющее автоматизированную валидацию конфигурации системы </w:t>
      </w:r>
      <w:proofErr w:type="spellStart"/>
      <w:r w:rsidR="00DB6F67" w:rsidRPr="00DB6F67">
        <w:rPr>
          <w:rFonts w:ascii="Times New Roman" w:hAnsi="Times New Roman" w:cs="Times New Roman"/>
          <w:sz w:val="28"/>
          <w:szCs w:val="28"/>
        </w:rPr>
        <w:t>Redkit</w:t>
      </w:r>
      <w:proofErr w:type="spellEnd"/>
      <w:r w:rsidR="00DB6F67" w:rsidRPr="00DB6F67">
        <w:rPr>
          <w:rFonts w:ascii="Times New Roman" w:hAnsi="Times New Roman" w:cs="Times New Roman"/>
          <w:sz w:val="28"/>
          <w:szCs w:val="28"/>
        </w:rPr>
        <w:t xml:space="preserve"> SCADA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9F5902" w:rsidRPr="00DB132F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«Проектный практикум»</w:t>
      </w:r>
    </w:p>
    <w:p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  <w:gridCol w:w="2876"/>
      </w:tblGrid>
      <w:tr w:rsidR="009F5902" w:rsidRPr="00534870" w:rsidTr="002B41B5">
        <w:trPr>
          <w:trHeight w:val="195"/>
        </w:trPr>
        <w:tc>
          <w:tcPr>
            <w:tcW w:w="6480" w:type="dxa"/>
          </w:tcPr>
          <w:p w:rsidR="009F5902" w:rsidRPr="00881391" w:rsidRDefault="009F5902" w:rsidP="002B41B5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Заказчик: </w:t>
            </w:r>
            <w:r w:rsidR="00DB6F67" w:rsidRPr="00DB6F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Андреевских В.В.</w:t>
            </w:r>
          </w:p>
        </w:tc>
        <w:tc>
          <w:tcPr>
            <w:tcW w:w="2876" w:type="dxa"/>
            <w:tcBorders>
              <w:bottom w:val="single" w:sz="4" w:space="0" w:color="auto"/>
            </w:tcBorders>
            <w:vAlign w:val="center"/>
          </w:tcPr>
          <w:p w:rsidR="009F5902" w:rsidRPr="00DB6F67" w:rsidRDefault="009F5902" w:rsidP="002B41B5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</w:tr>
      <w:tr w:rsidR="009F5902" w:rsidRPr="00534870" w:rsidTr="002B41B5">
        <w:trPr>
          <w:trHeight w:val="195"/>
        </w:trPr>
        <w:tc>
          <w:tcPr>
            <w:tcW w:w="6480" w:type="dxa"/>
          </w:tcPr>
          <w:p w:rsidR="009F5902" w:rsidRPr="00881391" w:rsidRDefault="009F5902" w:rsidP="002B41B5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Куратор: </w:t>
            </w:r>
            <w:r w:rsidR="00DB6F67" w:rsidRPr="00DB6F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Андреевских В.В.</w:t>
            </w: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:rsidR="009F5902" w:rsidRPr="00881391" w:rsidRDefault="009F5902" w:rsidP="002B41B5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ученая степень, ученое звание, должность 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F5902" w:rsidRPr="00AB06B0" w:rsidRDefault="009F5902" w:rsidP="002B41B5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:rsidTr="002B41B5">
        <w:trPr>
          <w:trHeight w:val="549"/>
        </w:trPr>
        <w:tc>
          <w:tcPr>
            <w:tcW w:w="6480" w:type="dxa"/>
          </w:tcPr>
          <w:p w:rsidR="009F5902" w:rsidRPr="00881391" w:rsidRDefault="009F5902" w:rsidP="002B41B5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Студенты команды ______________</w:t>
            </w:r>
          </w:p>
          <w:p w:rsidR="009F5902" w:rsidRPr="00881391" w:rsidRDefault="00DB6F67" w:rsidP="002B41B5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6F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Перминов И.А.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F5902" w:rsidRPr="00DB6F67" w:rsidRDefault="009F5902" w:rsidP="002B41B5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:rsidTr="002B41B5">
        <w:trPr>
          <w:trHeight w:val="311"/>
        </w:trPr>
        <w:tc>
          <w:tcPr>
            <w:tcW w:w="6480" w:type="dxa"/>
          </w:tcPr>
          <w:p w:rsidR="009F5902" w:rsidRPr="00881391" w:rsidRDefault="00DB6F67" w:rsidP="002B41B5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6F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Бутаков Н.С.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F5902" w:rsidRPr="00534870" w:rsidRDefault="009F5902" w:rsidP="002B41B5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:rsidTr="002B41B5">
        <w:trPr>
          <w:trHeight w:val="445"/>
        </w:trPr>
        <w:tc>
          <w:tcPr>
            <w:tcW w:w="6480" w:type="dxa"/>
          </w:tcPr>
          <w:p w:rsidR="009F5902" w:rsidRPr="00881391" w:rsidRDefault="00DB6F67" w:rsidP="002B41B5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B6F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Чиканцев</w:t>
            </w:r>
            <w:proofErr w:type="spellEnd"/>
            <w:r w:rsidRPr="00DB6F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Д.А.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F5902" w:rsidRPr="00534870" w:rsidRDefault="009F5902" w:rsidP="002B41B5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DB6F67" w:rsidRPr="00534870" w:rsidTr="002B41B5">
        <w:trPr>
          <w:trHeight w:val="445"/>
        </w:trPr>
        <w:tc>
          <w:tcPr>
            <w:tcW w:w="6480" w:type="dxa"/>
          </w:tcPr>
          <w:p w:rsidR="00DB6F67" w:rsidRPr="00881391" w:rsidRDefault="00DB6F67" w:rsidP="002B41B5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6F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Острожной Д.Я.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6F67" w:rsidRPr="00534870" w:rsidRDefault="00DB6F67" w:rsidP="002B41B5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DB6F67" w:rsidRPr="00534870" w:rsidTr="002B41B5">
        <w:trPr>
          <w:trHeight w:val="445"/>
        </w:trPr>
        <w:tc>
          <w:tcPr>
            <w:tcW w:w="6480" w:type="dxa"/>
          </w:tcPr>
          <w:p w:rsidR="00DB6F67" w:rsidRDefault="00DB6F67" w:rsidP="002B41B5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6F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Зайцев Д.А.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6F67" w:rsidRPr="00534870" w:rsidRDefault="00DB6F67" w:rsidP="002B41B5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9F5902" w:rsidRDefault="009F5902" w:rsidP="00DB6F6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5902" w:rsidRDefault="009F5902" w:rsidP="00DB6F6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534F7B" w:rsidRDefault="009F5902" w:rsidP="009F5902">
      <w:pPr>
        <w:spacing w:line="240" w:lineRule="auto"/>
        <w:jc w:val="center"/>
        <w:rPr>
          <w:rFonts w:ascii="Times New Roman" w:hAnsi="Times New Roman" w:cs="Times New Roman"/>
        </w:rPr>
      </w:pPr>
      <w:r w:rsidRPr="00DB132F">
        <w:rPr>
          <w:rFonts w:ascii="Times New Roman" w:hAnsi="Times New Roman" w:cs="Times New Roman"/>
          <w:sz w:val="28"/>
          <w:szCs w:val="28"/>
        </w:rPr>
        <w:t>Екатеринбург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B132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126EE2">
        <w:rPr>
          <w:rFonts w:ascii="Times New Roman" w:hAnsi="Times New Roman" w:cs="Times New Roman"/>
          <w:sz w:val="28"/>
          <w:szCs w:val="28"/>
        </w:rPr>
        <w:t>5</w:t>
      </w:r>
      <w:r w:rsidR="00534F7B">
        <w:rPr>
          <w:rFonts w:ascii="Times New Roman" w:hAnsi="Times New Roman" w:cs="Times New Roman"/>
        </w:rPr>
        <w:br w:type="page"/>
      </w:r>
    </w:p>
    <w:p w:rsidR="00C70832" w:rsidRDefault="00C70832" w:rsidP="00DD232A">
      <w:pPr>
        <w:pStyle w:val="af3"/>
      </w:pPr>
      <w:r>
        <w:lastRenderedPageBreak/>
        <w:t>СОДЕРЖАНИЕ</w:t>
      </w:r>
    </w:p>
    <w:p w:rsidR="00C70832" w:rsidRPr="00C70832" w:rsidRDefault="00C70832" w:rsidP="00C70832">
      <w:pPr>
        <w:pStyle w:val="22"/>
        <w:ind w:firstLine="0"/>
        <w:jc w:val="center"/>
      </w:pPr>
    </w:p>
    <w:p w:rsidR="00DA33A1" w:rsidRDefault="000D2767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TOC \f \t "1.2. Заголовок раздела;1;1.3. Заголовок подраздела;2;1.1. Заголовок структурного элемента;1;1.4. Заголовок пункта;3;8. Название приложения;1" </w:instrText>
      </w:r>
      <w:r>
        <w:rPr>
          <w:b/>
          <w:bCs w:val="0"/>
        </w:rPr>
        <w:fldChar w:fldCharType="separate"/>
      </w:r>
      <w:r w:rsidR="00DA33A1">
        <w:rPr>
          <w:noProof/>
        </w:rPr>
        <w:t>ВВЕДЕНИЕ</w:t>
      </w:r>
      <w:r w:rsidR="00DA33A1">
        <w:rPr>
          <w:noProof/>
        </w:rPr>
        <w:tab/>
      </w:r>
      <w:r w:rsidR="00DA33A1">
        <w:rPr>
          <w:noProof/>
        </w:rPr>
        <w:fldChar w:fldCharType="begin"/>
      </w:r>
      <w:r w:rsidR="00DA33A1">
        <w:rPr>
          <w:noProof/>
        </w:rPr>
        <w:instrText xml:space="preserve"> PAGEREF _Toc199170539 \h </w:instrText>
      </w:r>
      <w:r w:rsidR="00DA33A1">
        <w:rPr>
          <w:noProof/>
        </w:rPr>
      </w:r>
      <w:r w:rsidR="00DA33A1">
        <w:rPr>
          <w:noProof/>
        </w:rPr>
        <w:fldChar w:fldCharType="separate"/>
      </w:r>
      <w:r w:rsidR="00DA33A1">
        <w:rPr>
          <w:noProof/>
        </w:rPr>
        <w:t>3</w:t>
      </w:r>
      <w:r w:rsidR="00DA33A1">
        <w:rPr>
          <w:noProof/>
        </w:rPr>
        <w:fldChar w:fldCharType="end"/>
      </w:r>
    </w:p>
    <w:p w:rsidR="00DA33A1" w:rsidRDefault="00DA33A1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1 Теория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_Toc199170540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DA33A1" w:rsidRDefault="00DA33A1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noProof/>
        </w:rPr>
        <w:t>1.1 Требования к программному продукту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_Toc199170541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DA33A1" w:rsidRDefault="00DA33A1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noProof/>
        </w:rPr>
        <w:t>1.2 Архитектура программного продукта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_Toc199170542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DA33A1" w:rsidRDefault="00DA33A1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noProof/>
        </w:rPr>
        <w:t>1.3 Критерии оценки результатов заказчиком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_Toc199170543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DA33A1" w:rsidRDefault="00DA33A1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2 Аналитика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_Toc199170544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DA33A1" w:rsidRDefault="00DA33A1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noProof/>
        </w:rPr>
        <w:t>2.1 Описание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_Toc199170545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DA33A1" w:rsidRDefault="00DA33A1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noProof/>
        </w:rPr>
        <w:t>2.2 Обзор аналогов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_Toc199170546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DA33A1" w:rsidRDefault="00DA33A1">
      <w:pPr>
        <w:pStyle w:val="33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r>
        <w:rPr>
          <w:noProof/>
        </w:rPr>
        <w:t>2.2.1 Siemens TIA Portal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_Toc199170547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DA33A1" w:rsidRDefault="00DA33A1">
      <w:pPr>
        <w:pStyle w:val="33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r>
        <w:rPr>
          <w:noProof/>
        </w:rPr>
        <w:t>2.2.2 Fernhill SCADA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_Toc199170548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DA33A1" w:rsidRDefault="00DA33A1">
      <w:pPr>
        <w:pStyle w:val="33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r>
        <w:rPr>
          <w:noProof/>
        </w:rPr>
        <w:t>2.2.3 1С автоматизированная проверка конфигураций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_Toc199170549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DA33A1" w:rsidRDefault="00DA33A1">
      <w:pPr>
        <w:pStyle w:val="33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r>
        <w:rPr>
          <w:noProof/>
        </w:rPr>
        <w:t>2.2.4 Config File Validator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_Toc199170550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DA33A1" w:rsidRDefault="00DA33A1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3 Описание работы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_Toc199170551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DA33A1" w:rsidRDefault="00DA33A1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noProof/>
        </w:rPr>
        <w:t>3.1 Методология разработки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_Toc199170552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DA33A1" w:rsidRDefault="00DA33A1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noProof/>
        </w:rPr>
        <w:t>3.2 Распределение задач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_Toc199170553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DA33A1" w:rsidRDefault="00DA33A1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noProof/>
        </w:rPr>
        <w:t>3.3 Планирование работ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_Toc199170554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DA33A1" w:rsidRDefault="00DA33A1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noProof/>
        </w:rPr>
        <w:t>3.4 Первая итерация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_Toc199170555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DA33A1" w:rsidRDefault="00DA33A1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noProof/>
        </w:rPr>
        <w:t>3.5 Вторая итерация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_Toc199170556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DA33A1" w:rsidRDefault="00DA33A1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noProof/>
        </w:rPr>
        <w:t>3.6 Третья итерация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_Toc199170557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DA33A1" w:rsidRDefault="00DA33A1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4 Персональные отчеты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_Toc199170558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DA33A1" w:rsidRDefault="00DA33A1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noProof/>
        </w:rPr>
        <w:t>4.1 Перминов Илья Андреевич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_Toc199170559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DA33A1" w:rsidRDefault="00DA33A1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noProof/>
        </w:rPr>
        <w:t>4.2 Бутаков Никита Сергеевич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_Toc199170560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DA33A1" w:rsidRDefault="00DA33A1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noProof/>
        </w:rPr>
        <w:t>4.3 Чиканцев Даниил Алексеевич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_Toc199170561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DA33A1" w:rsidRDefault="00DA33A1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noProof/>
        </w:rPr>
        <w:t>4.4 Острожной Дмитрий Яковлевич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_Toc199170562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DA33A1" w:rsidRDefault="00DA33A1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noProof/>
        </w:rPr>
        <w:t>4.5 Зайцев Дмитрий Алексеевич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_Toc199170563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DA33A1" w:rsidRDefault="00DA33A1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_Toc199170564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:rsidR="00DA33A1" w:rsidRDefault="00DA33A1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СПИСОК ИСПОЛЬЗОВАННЫХ ИСТОЧНИКОВ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_Toc199170565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3E0010" w:rsidRPr="003E0010" w:rsidRDefault="000D2767" w:rsidP="00F731A3">
      <w:pPr>
        <w:pStyle w:val="14"/>
        <w:numPr>
          <w:ilvl w:val="0"/>
          <w:numId w:val="0"/>
        </w:numPr>
      </w:pPr>
      <w:r>
        <w:rPr>
          <w:rFonts w:cstheme="minorHAnsi"/>
          <w:b w:val="0"/>
          <w:bCs/>
          <w:szCs w:val="20"/>
        </w:rPr>
        <w:fldChar w:fldCharType="end"/>
      </w:r>
    </w:p>
    <w:p w:rsidR="0090634C" w:rsidRDefault="002040D4" w:rsidP="00881391">
      <w:pPr>
        <w:pStyle w:val="110"/>
      </w:pPr>
      <w:bookmarkStart w:id="0" w:name="_Toc477525054"/>
      <w:bookmarkStart w:id="1" w:name="_Toc477526584"/>
      <w:bookmarkStart w:id="2" w:name="_Toc477526799"/>
      <w:bookmarkStart w:id="3" w:name="_Toc477529024"/>
      <w:bookmarkStart w:id="4" w:name="_Toc477530295"/>
      <w:bookmarkStart w:id="5" w:name="_Toc477532636"/>
      <w:bookmarkStart w:id="6" w:name="_Toc8214329"/>
      <w:bookmarkStart w:id="7" w:name="_Toc164096957"/>
      <w:bookmarkStart w:id="8" w:name="_Toc196860985"/>
      <w:bookmarkStart w:id="9" w:name="_Toc196862091"/>
      <w:bookmarkStart w:id="10" w:name="_Toc196862360"/>
      <w:bookmarkStart w:id="11" w:name="_Toc196862598"/>
      <w:bookmarkStart w:id="12" w:name="_Toc196862842"/>
      <w:bookmarkStart w:id="13" w:name="_Toc196863067"/>
      <w:bookmarkStart w:id="14" w:name="_Toc199170539"/>
      <w:r w:rsidRPr="003D504D">
        <w:lastRenderedPageBreak/>
        <w:t>В</w:t>
      </w:r>
      <w:r w:rsidR="00B26509">
        <w:t>ВЕДЕНИЕ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:rsidR="00B07C0B" w:rsidRPr="00B07C0B" w:rsidRDefault="00B07C0B" w:rsidP="00B07C0B">
      <w:pPr>
        <w:pStyle w:val="22"/>
      </w:pPr>
    </w:p>
    <w:p w:rsidR="006C592D" w:rsidRDefault="001D5A40" w:rsidP="00BF0A16">
      <w:pPr>
        <w:pStyle w:val="22"/>
      </w:pPr>
      <w:r w:rsidRPr="001D5A40">
        <w:t xml:space="preserve">Проект представляет собой разработку прикладного программного обеспечения для автоматизированной валидации конфигурационных файлов системы </w:t>
      </w:r>
      <w:proofErr w:type="spellStart"/>
      <w:r w:rsidRPr="001D5A40">
        <w:t>Redkit</w:t>
      </w:r>
      <w:proofErr w:type="spellEnd"/>
      <w:r w:rsidRPr="001D5A40">
        <w:t xml:space="preserve"> SCADA. Проект разрабатывается на языке программирования C++ с использованием </w:t>
      </w:r>
      <w:proofErr w:type="spellStart"/>
      <w:r w:rsidRPr="001D5A40">
        <w:t>Framework</w:t>
      </w:r>
      <w:proofErr w:type="spellEnd"/>
      <w:r w:rsidRPr="001D5A40">
        <w:t xml:space="preserve">-а </w:t>
      </w:r>
      <w:proofErr w:type="spellStart"/>
      <w:r w:rsidRPr="001D5A40">
        <w:t>Qt</w:t>
      </w:r>
      <w:proofErr w:type="spellEnd"/>
      <w:r w:rsidRPr="001D5A40">
        <w:t>. Разработка графического интерфейса пользователя ведётся на языке QML</w:t>
      </w:r>
      <w:r>
        <w:t>.</w:t>
      </w:r>
    </w:p>
    <w:p w:rsidR="001D5A40" w:rsidRDefault="001D5A40" w:rsidP="001D5A40">
      <w:pPr>
        <w:pStyle w:val="22"/>
      </w:pPr>
      <w:r>
        <w:t>Цель проекта</w:t>
      </w:r>
      <w:r w:rsidR="000F65D7">
        <w:t xml:space="preserve"> - р</w:t>
      </w:r>
      <w:r w:rsidR="000F65D7" w:rsidRPr="000F65D7">
        <w:t xml:space="preserve">азработать и внедрить </w:t>
      </w:r>
      <w:r w:rsidR="00E11FBC">
        <w:t xml:space="preserve">в существующий прототип </w:t>
      </w:r>
      <w:r w:rsidR="000F65D7" w:rsidRPr="000F65D7">
        <w:t>функционал по чтению и разбору конфигурационных файлов с последующей валидацией вычитанной конфигурации</w:t>
      </w:r>
      <w:r w:rsidR="00E11FBC">
        <w:t>, а также</w:t>
      </w:r>
      <w:r w:rsidR="00E11FBC" w:rsidRPr="000F65D7">
        <w:t xml:space="preserve"> </w:t>
      </w:r>
      <w:r w:rsidR="000F65D7" w:rsidRPr="000F65D7">
        <w:t>функционал по формированию отчёта валидации в текстовом формате в виде файла, открываемого основными программными инструментами чтения текстовой информации</w:t>
      </w:r>
      <w:r>
        <w:t>.</w:t>
      </w:r>
    </w:p>
    <w:p w:rsidR="001D5A40" w:rsidRDefault="001D5A40" w:rsidP="001D5A40">
      <w:pPr>
        <w:pStyle w:val="22"/>
      </w:pPr>
      <w:r>
        <w:t>Задачи проекта:</w:t>
      </w:r>
    </w:p>
    <w:p w:rsidR="001D5A40" w:rsidRPr="001D5A40" w:rsidRDefault="00E11FBC" w:rsidP="001D5A40">
      <w:pPr>
        <w:pStyle w:val="53"/>
      </w:pPr>
      <w:r>
        <w:t>ознакомиться</w:t>
      </w:r>
      <w:r w:rsidR="001D5A40">
        <w:t xml:space="preserve"> с форматом и содержанием конфигурационных файлов типа *.</w:t>
      </w:r>
      <w:proofErr w:type="spellStart"/>
      <w:r w:rsidR="001D5A40">
        <w:t>ini</w:t>
      </w:r>
      <w:proofErr w:type="spellEnd"/>
      <w:r w:rsidR="001D5A40">
        <w:t xml:space="preserve">, используемых в системе </w:t>
      </w:r>
      <w:proofErr w:type="spellStart"/>
      <w:r w:rsidR="001D5A40">
        <w:t>Redkit</w:t>
      </w:r>
      <w:proofErr w:type="spellEnd"/>
      <w:r w:rsidR="001D5A40">
        <w:t xml:space="preserve"> SCADA</w:t>
      </w:r>
      <w:r w:rsidR="001D5A40" w:rsidRPr="001D5A40">
        <w:t>;</w:t>
      </w:r>
    </w:p>
    <w:p w:rsidR="001D5A40" w:rsidRPr="001D5A40" w:rsidRDefault="00E11FBC" w:rsidP="001D5A40">
      <w:pPr>
        <w:pStyle w:val="53"/>
      </w:pPr>
      <w:r>
        <w:t>спроектировать</w:t>
      </w:r>
      <w:r w:rsidR="001D5A40">
        <w:t xml:space="preserve"> логик</w:t>
      </w:r>
      <w:r>
        <w:t>у</w:t>
      </w:r>
      <w:r w:rsidR="001D5A40">
        <w:t xml:space="preserve"> пользовательского взаимодействия с программой на основе предполагаемых сценариев использования</w:t>
      </w:r>
      <w:r w:rsidR="001D5A40" w:rsidRPr="001D5A40">
        <w:t>;</w:t>
      </w:r>
    </w:p>
    <w:p w:rsidR="001D5A40" w:rsidRPr="001D5A40" w:rsidRDefault="00E11FBC" w:rsidP="001D5A40">
      <w:pPr>
        <w:pStyle w:val="53"/>
      </w:pPr>
      <w:r>
        <w:t>разработать</w:t>
      </w:r>
      <w:r w:rsidR="001D5A40">
        <w:t xml:space="preserve"> интерфейс на языке QML в соответствии с построенной моделью взаимодействия</w:t>
      </w:r>
      <w:r w:rsidR="001D5A40" w:rsidRPr="001D5A40">
        <w:t>;</w:t>
      </w:r>
    </w:p>
    <w:p w:rsidR="001D5A40" w:rsidRPr="001D5A40" w:rsidRDefault="00E11FBC" w:rsidP="001D5A40">
      <w:pPr>
        <w:pStyle w:val="53"/>
      </w:pPr>
      <w:r>
        <w:t xml:space="preserve">реализовать </w:t>
      </w:r>
      <w:r w:rsidR="001D5A40">
        <w:t>программн</w:t>
      </w:r>
      <w:r>
        <w:t>ую</w:t>
      </w:r>
      <w:r w:rsidR="001D5A40">
        <w:t xml:space="preserve"> обработк</w:t>
      </w:r>
      <w:r>
        <w:t>у</w:t>
      </w:r>
      <w:r w:rsidR="001D5A40">
        <w:t xml:space="preserve"> *.</w:t>
      </w:r>
      <w:proofErr w:type="spellStart"/>
      <w:r w:rsidR="001D5A40">
        <w:t>ini</w:t>
      </w:r>
      <w:proofErr w:type="spellEnd"/>
      <w:r w:rsidR="001D5A40">
        <w:t xml:space="preserve"> файлов: считывание, разбор структуры и содержимого</w:t>
      </w:r>
      <w:r w:rsidR="001D5A40" w:rsidRPr="001D5A40">
        <w:t>;</w:t>
      </w:r>
    </w:p>
    <w:p w:rsidR="00E11FBC" w:rsidRDefault="00E11FBC" w:rsidP="00E11FBC">
      <w:pPr>
        <w:pStyle w:val="53"/>
      </w:pPr>
      <w:r>
        <w:t xml:space="preserve">реализовать </w:t>
      </w:r>
      <w:r w:rsidR="001D5A40">
        <w:t>автоматическое создание текстового отчёта по результатам проверки в формате, доступном для чтения в популярных текстовых редакторах</w:t>
      </w:r>
      <w:r>
        <w:t>.</w:t>
      </w:r>
    </w:p>
    <w:p w:rsidR="001D5A40" w:rsidRDefault="001D5A40" w:rsidP="00E11FBC">
      <w:pPr>
        <w:pStyle w:val="22"/>
      </w:pPr>
      <w:r>
        <w:t xml:space="preserve">Актуальность проекта выражается в том, что при работе с системой </w:t>
      </w:r>
      <w:proofErr w:type="spellStart"/>
      <w:r>
        <w:t>Redkit</w:t>
      </w:r>
      <w:proofErr w:type="spellEnd"/>
      <w:r>
        <w:t xml:space="preserve"> SCADA</w:t>
      </w:r>
      <w:r w:rsidR="008E5720">
        <w:t xml:space="preserve"> у отдела клиентской поддержки заказчика</w:t>
      </w:r>
      <w:r>
        <w:t xml:space="preserve"> возрастает потребность в инструментах, способных быстро и надёжно выявлять ошибки конфигурации. Ручная проверка конфигурационных файлов требует временных и трудовых затрат со стороны технических специалистов, что </w:t>
      </w:r>
      <w:r>
        <w:lastRenderedPageBreak/>
        <w:t>снижает общую эффективность процессов наладки и сопровождения. Автоматизация этого этапа позволяет существенно ускорить выявление проблем и повысить оперативность реагирования на возникающие неисправности.</w:t>
      </w:r>
    </w:p>
    <w:p w:rsidR="001D5A40" w:rsidRDefault="001D5A40" w:rsidP="001D5A40">
      <w:pPr>
        <w:pStyle w:val="22"/>
      </w:pPr>
      <w:r>
        <w:t>Важность проекта обуславливается тем, что р</w:t>
      </w:r>
      <w:r w:rsidRPr="001D5A40">
        <w:t xml:space="preserve">азработка программного продукта для автоматизированной валидации конфигураций </w:t>
      </w:r>
      <w:proofErr w:type="spellStart"/>
      <w:r w:rsidRPr="001D5A40">
        <w:t>Redkit</w:t>
      </w:r>
      <w:proofErr w:type="spellEnd"/>
      <w:r w:rsidRPr="001D5A40">
        <w:t xml:space="preserve"> SCADA позволит </w:t>
      </w:r>
      <w:r w:rsidR="008E5720">
        <w:t xml:space="preserve">значительно </w:t>
      </w:r>
      <w:r w:rsidRPr="001D5A40">
        <w:t xml:space="preserve">сократить нагрузку на службу </w:t>
      </w:r>
      <w:r w:rsidR="008E5720">
        <w:t xml:space="preserve">клиентской </w:t>
      </w:r>
      <w:r w:rsidRPr="001D5A40">
        <w:t>поддержки</w:t>
      </w:r>
      <w:r w:rsidR="008E5720">
        <w:t xml:space="preserve"> заказчика.</w:t>
      </w:r>
      <w:r w:rsidRPr="001D5A40">
        <w:t xml:space="preserve"> Возможность автоматического формирования текстовых отчётов упрощает документирование результатов проверок и повышает </w:t>
      </w:r>
      <w:r w:rsidR="008E5720">
        <w:t>эффективность работы</w:t>
      </w:r>
      <w:r w:rsidRPr="001D5A40">
        <w:t xml:space="preserve"> </w:t>
      </w:r>
      <w:r w:rsidR="008E5720">
        <w:t>заказчика</w:t>
      </w:r>
      <w:r>
        <w:t>.</w:t>
      </w:r>
    </w:p>
    <w:p w:rsidR="001D5A40" w:rsidRDefault="001D5A40" w:rsidP="001D5A40">
      <w:pPr>
        <w:pStyle w:val="22"/>
      </w:pPr>
      <w:r>
        <w:t xml:space="preserve">Разрабатываемое программное обеспечение предназначено для использования </w:t>
      </w:r>
      <w:r w:rsidR="008E5720">
        <w:t>заказчиком в лице «</w:t>
      </w:r>
      <w:proofErr w:type="spellStart"/>
      <w:r w:rsidR="008E5720">
        <w:t>Прософт</w:t>
      </w:r>
      <w:proofErr w:type="spellEnd"/>
      <w:r w:rsidR="008E5720">
        <w:t xml:space="preserve">-Системы» </w:t>
      </w:r>
      <w:r>
        <w:t xml:space="preserve">в рамках технического обслуживания и сопровождения системы </w:t>
      </w:r>
      <w:proofErr w:type="spellStart"/>
      <w:r>
        <w:t>Redkit</w:t>
      </w:r>
      <w:proofErr w:type="spellEnd"/>
      <w:r>
        <w:t xml:space="preserve"> SCADA. Основная область применения — автоматизированная проверка конфигурационных файлов, предоставляемых с объектов внедрения или клиентами, на предмет корректности и соответствия установленным требованиям</w:t>
      </w:r>
    </w:p>
    <w:p w:rsidR="00313314" w:rsidRPr="008E5720" w:rsidRDefault="008E5720" w:rsidP="008E5720">
      <w:pPr>
        <w:pStyle w:val="22"/>
      </w:pPr>
      <w:r>
        <w:t xml:space="preserve">В результате выполнения проекта ожидается разработать ППО с графическим интерфейсом пользователя, принимающее на вход набор конфигурационных файлов системы </w:t>
      </w:r>
      <w:proofErr w:type="spellStart"/>
      <w:r>
        <w:t>Redkit</w:t>
      </w:r>
      <w:proofErr w:type="spellEnd"/>
      <w:r>
        <w:t xml:space="preserve"> SCADA, выполняющее их чтение и валидацию вычитанной конфигурации с последующим формированием отчёта валидации в текстовом формате.</w:t>
      </w:r>
    </w:p>
    <w:p w:rsidR="00313314" w:rsidRDefault="00166BA5" w:rsidP="002830D6">
      <w:pPr>
        <w:pStyle w:val="12"/>
      </w:pPr>
      <w:bookmarkStart w:id="15" w:name="_Toc199170540"/>
      <w:r>
        <w:lastRenderedPageBreak/>
        <w:t>Теория</w:t>
      </w:r>
      <w:bookmarkEnd w:id="15"/>
    </w:p>
    <w:p w:rsidR="002830D6" w:rsidRDefault="002830D6" w:rsidP="002830D6">
      <w:pPr>
        <w:pStyle w:val="22"/>
        <w:spacing w:line="240" w:lineRule="auto"/>
      </w:pPr>
    </w:p>
    <w:p w:rsidR="002830D6" w:rsidRDefault="002830D6" w:rsidP="002830D6">
      <w:pPr>
        <w:pStyle w:val="13"/>
      </w:pPr>
      <w:bookmarkStart w:id="16" w:name="_Toc199170541"/>
      <w:r w:rsidRPr="002830D6">
        <w:t>Требования к программному продукту</w:t>
      </w:r>
      <w:bookmarkEnd w:id="16"/>
    </w:p>
    <w:p w:rsidR="002830D6" w:rsidRDefault="002830D6" w:rsidP="00313314">
      <w:pPr>
        <w:pStyle w:val="22"/>
      </w:pPr>
    </w:p>
    <w:p w:rsidR="002830D6" w:rsidRDefault="002830D6" w:rsidP="00A817C3">
      <w:pPr>
        <w:pStyle w:val="22"/>
      </w:pPr>
      <w:r w:rsidRPr="002830D6">
        <w:t xml:space="preserve">Заказчик проекта ожидает от программного продукта сокращения затрат времени и ресурсов со стороны наладчиков и службы технической поддержки. В текущей практике анализ конфигурации осуществляется вручную, что требует высокой квалификации, отнимает много времени и </w:t>
      </w:r>
      <w:r w:rsidR="00F96AAB">
        <w:t>допускает возникновение значительного числа ошибок</w:t>
      </w:r>
      <w:r w:rsidRPr="002830D6">
        <w:t xml:space="preserve">. Поэтому основное требование — автоматизация анализа конфигурации системы и формирование текстовых отчётов, что позволит упростить рабочие процессы и повысить их эффективность. Дополнительно заказчик заинтересован в создании универсального программного решения, пригодного для коммерческого использования, что требует от продукта надёжности, расширяемости и кроссплатформенности — то есть способности работать как в </w:t>
      </w:r>
      <w:proofErr w:type="spellStart"/>
      <w:r w:rsidRPr="002830D6">
        <w:t>Windows</w:t>
      </w:r>
      <w:proofErr w:type="spellEnd"/>
      <w:r w:rsidRPr="002830D6">
        <w:t xml:space="preserve">, так и в </w:t>
      </w:r>
      <w:proofErr w:type="spellStart"/>
      <w:r w:rsidRPr="002830D6">
        <w:t>Linux</w:t>
      </w:r>
      <w:proofErr w:type="spellEnd"/>
      <w:r>
        <w:t>.</w:t>
      </w:r>
    </w:p>
    <w:p w:rsidR="002830D6" w:rsidRDefault="00E010FC" w:rsidP="00E010FC">
      <w:pPr>
        <w:pStyle w:val="22"/>
      </w:pPr>
      <w:r>
        <w:t xml:space="preserve">Помимо заказчика стоит отметить и требования потенциальных пользователей. </w:t>
      </w:r>
      <w:r w:rsidR="002830D6" w:rsidRPr="002830D6">
        <w:t>Целевой аудиторией системы будут инженеры</w:t>
      </w:r>
      <w:r w:rsidR="00F96AAB" w:rsidRPr="00F96AAB">
        <w:t xml:space="preserve"> </w:t>
      </w:r>
      <w:r w:rsidR="00F96AAB">
        <w:t>компании заказчика</w:t>
      </w:r>
      <w:r w:rsidR="002830D6" w:rsidRPr="002830D6">
        <w:t xml:space="preserve">, которым важно получить простой в использовании инструмент, способный быстро и автоматически анализировать структуру конфигурации. Им нужно, чтобы программа принимала на вход </w:t>
      </w:r>
      <w:proofErr w:type="spellStart"/>
      <w:r w:rsidR="002830D6" w:rsidRPr="002830D6">
        <w:t>zip</w:t>
      </w:r>
      <w:proofErr w:type="spellEnd"/>
      <w:r w:rsidR="002830D6" w:rsidRPr="002830D6">
        <w:t xml:space="preserve">-архив с конфигурационными </w:t>
      </w:r>
      <w:proofErr w:type="spellStart"/>
      <w:r w:rsidR="002830D6" w:rsidRPr="002830D6">
        <w:t>ini</w:t>
      </w:r>
      <w:proofErr w:type="spellEnd"/>
      <w:r w:rsidR="002830D6" w:rsidRPr="002830D6">
        <w:t>-файлами, распознавала узлы системы, их параметры и связи между ними, а также выявляла ошибки или противоречия в настройках. Ключевым для пользователя является наличие наглядного графического интерфейса, который показывает структуру системы и подсвечивает проблемные участки. Также важна возможность просмотреть и экспортировать текстовый отчёт с результатами валидации — в читаемом формате и в кодировке UTF-8, пригодной для пересылки и хранения</w:t>
      </w:r>
      <w:r w:rsidR="002830D6">
        <w:t>.</w:t>
      </w:r>
    </w:p>
    <w:p w:rsidR="00E010FC" w:rsidRDefault="00E010FC" w:rsidP="00E010FC">
      <w:pPr>
        <w:pStyle w:val="22"/>
      </w:pPr>
      <w:r>
        <w:t>Так, мы определили требования заказчика и пользователей к проекту.</w:t>
      </w:r>
    </w:p>
    <w:p w:rsidR="002830D6" w:rsidRDefault="002830D6" w:rsidP="00E010FC">
      <w:pPr>
        <w:pStyle w:val="22"/>
        <w:ind w:firstLine="0"/>
      </w:pPr>
    </w:p>
    <w:p w:rsidR="002830D6" w:rsidRDefault="00A817C3" w:rsidP="002830D6">
      <w:pPr>
        <w:pStyle w:val="13"/>
      </w:pPr>
      <w:bookmarkStart w:id="17" w:name="_Toc199170542"/>
      <w:r>
        <w:lastRenderedPageBreak/>
        <w:t>Архитектура программного продукта</w:t>
      </w:r>
      <w:bookmarkEnd w:id="17"/>
    </w:p>
    <w:p w:rsidR="002830D6" w:rsidRDefault="002830D6" w:rsidP="002830D6">
      <w:pPr>
        <w:pStyle w:val="22"/>
        <w:ind w:firstLine="0"/>
      </w:pPr>
    </w:p>
    <w:p w:rsidR="002830D6" w:rsidRDefault="00E8335A" w:rsidP="002830D6">
      <w:pPr>
        <w:pStyle w:val="22"/>
      </w:pPr>
      <w:r w:rsidRPr="00E8335A">
        <w:t xml:space="preserve">Архитектура проекта </w:t>
      </w:r>
      <w:proofErr w:type="spellStart"/>
      <w:r w:rsidRPr="00E8335A">
        <w:t>QMLVisualiser</w:t>
      </w:r>
      <w:proofErr w:type="spellEnd"/>
      <w:r w:rsidRPr="00E8335A">
        <w:t xml:space="preserve"> построена по принципу разделения данных, логики и интерфейса, что обеспечивает четкое разграничение ответственности между компонентами системы и упрощает процесс разработки</w:t>
      </w:r>
      <w:r w:rsidR="002830D6">
        <w:t>:</w:t>
      </w:r>
    </w:p>
    <w:p w:rsidR="002830D6" w:rsidRDefault="002830D6" w:rsidP="002830D6">
      <w:pPr>
        <w:pStyle w:val="53"/>
      </w:pPr>
      <w:r>
        <w:t xml:space="preserve">ядро проекта, написанное на </w:t>
      </w:r>
      <w:proofErr w:type="gramStart"/>
      <w:r>
        <w:t>C++</w:t>
      </w:r>
      <w:proofErr w:type="gramEnd"/>
      <w:r>
        <w:t xml:space="preserve"> содержит следующие компоненты</w:t>
      </w:r>
      <w:r w:rsidR="00F96AAB" w:rsidRPr="00F96AAB">
        <w:t>;</w:t>
      </w:r>
    </w:p>
    <w:p w:rsidR="002830D6" w:rsidRDefault="002830D6" w:rsidP="002830D6">
      <w:pPr>
        <w:pStyle w:val="53"/>
      </w:pPr>
      <w:r>
        <w:t>модели данных (</w:t>
      </w:r>
      <w:proofErr w:type="spellStart"/>
      <w:r>
        <w:t>clustermodel</w:t>
      </w:r>
      <w:proofErr w:type="spellEnd"/>
      <w:r>
        <w:t xml:space="preserve">, </w:t>
      </w:r>
      <w:proofErr w:type="spellStart"/>
      <w:r>
        <w:t>cluster</w:t>
      </w:r>
      <w:proofErr w:type="spellEnd"/>
      <w:r>
        <w:t xml:space="preserve">, </w:t>
      </w:r>
      <w:proofErr w:type="spellStart"/>
      <w:r>
        <w:t>linktablemodel</w:t>
      </w:r>
      <w:proofErr w:type="spellEnd"/>
      <w:r>
        <w:t xml:space="preserve">, </w:t>
      </w:r>
      <w:proofErr w:type="spellStart"/>
      <w:r>
        <w:t>serverstablemodel</w:t>
      </w:r>
      <w:proofErr w:type="spellEnd"/>
      <w:r>
        <w:t xml:space="preserve">, </w:t>
      </w:r>
      <w:proofErr w:type="spellStart"/>
      <w:r>
        <w:t>textreportmodel</w:t>
      </w:r>
      <w:proofErr w:type="spellEnd"/>
      <w:r>
        <w:t>): отвечают за загрузку, хранение и обработку информации о кластере, связях и серверах</w:t>
      </w:r>
      <w:r w:rsidR="00F96AAB" w:rsidRPr="00F96AAB">
        <w:t>;</w:t>
      </w:r>
    </w:p>
    <w:p w:rsidR="002830D6" w:rsidRDefault="002830D6" w:rsidP="002830D6">
      <w:pPr>
        <w:pStyle w:val="53"/>
      </w:pPr>
      <w:r>
        <w:t>классы сервисов и серверов (</w:t>
      </w:r>
      <w:proofErr w:type="spellStart"/>
      <w:r>
        <w:t>redkitserver</w:t>
      </w:r>
      <w:proofErr w:type="spellEnd"/>
      <w:r>
        <w:t xml:space="preserve">, </w:t>
      </w:r>
      <w:proofErr w:type="spellStart"/>
      <w:r>
        <w:t>dbserver</w:t>
      </w:r>
      <w:proofErr w:type="spellEnd"/>
      <w:r>
        <w:t xml:space="preserve">, </w:t>
      </w:r>
      <w:proofErr w:type="spellStart"/>
      <w:r>
        <w:t>keeperservice</w:t>
      </w:r>
      <w:proofErr w:type="spellEnd"/>
      <w:r>
        <w:t xml:space="preserve">, </w:t>
      </w:r>
      <w:proofErr w:type="spellStart"/>
      <w:r>
        <w:t>dbctlservice</w:t>
      </w:r>
      <w:proofErr w:type="spellEnd"/>
      <w:r>
        <w:t xml:space="preserve">): </w:t>
      </w:r>
      <w:proofErr w:type="spellStart"/>
      <w:r>
        <w:t>парсят</w:t>
      </w:r>
      <w:proofErr w:type="spellEnd"/>
      <w:r>
        <w:t xml:space="preserve"> </w:t>
      </w:r>
      <w:proofErr w:type="spellStart"/>
      <w:r>
        <w:t>ini</w:t>
      </w:r>
      <w:proofErr w:type="spellEnd"/>
      <w:r>
        <w:t>-файлы, описывают параметры сервисов</w:t>
      </w:r>
      <w:r w:rsidR="00F96AAB" w:rsidRPr="00F96AAB">
        <w:t>;</w:t>
      </w:r>
    </w:p>
    <w:p w:rsidR="002830D6" w:rsidRDefault="002830D6" w:rsidP="002830D6">
      <w:pPr>
        <w:pStyle w:val="53"/>
      </w:pPr>
      <w:r>
        <w:t>модуль работы с архивами (</w:t>
      </w:r>
      <w:proofErr w:type="spellStart"/>
      <w:r>
        <w:t>ZipExtractor</w:t>
      </w:r>
      <w:proofErr w:type="spellEnd"/>
      <w:r>
        <w:t xml:space="preserve">): извлекает конфиги из </w:t>
      </w:r>
      <w:proofErr w:type="spellStart"/>
      <w:r>
        <w:t>zip</w:t>
      </w:r>
      <w:proofErr w:type="spellEnd"/>
      <w:r>
        <w:t>-архива</w:t>
      </w:r>
      <w:r w:rsidR="00F96AAB" w:rsidRPr="00F96AAB">
        <w:t>;</w:t>
      </w:r>
    </w:p>
    <w:p w:rsidR="002830D6" w:rsidRDefault="002830D6" w:rsidP="002830D6">
      <w:pPr>
        <w:pStyle w:val="53"/>
      </w:pPr>
      <w:r>
        <w:t>хранилище визуальных представлений (</w:t>
      </w:r>
      <w:proofErr w:type="spellStart"/>
      <w:r>
        <w:t>visualviewstorage</w:t>
      </w:r>
      <w:proofErr w:type="spellEnd"/>
      <w:r>
        <w:t xml:space="preserve">): </w:t>
      </w:r>
      <w:proofErr w:type="spellStart"/>
      <w:r>
        <w:t>сериализация</w:t>
      </w:r>
      <w:proofErr w:type="spellEnd"/>
      <w:r>
        <w:t>/</w:t>
      </w:r>
      <w:proofErr w:type="spellStart"/>
      <w:r>
        <w:t>десериализация</w:t>
      </w:r>
      <w:proofErr w:type="spellEnd"/>
      <w:r>
        <w:t xml:space="preserve"> пользовательских схем.</w:t>
      </w:r>
    </w:p>
    <w:p w:rsidR="002830D6" w:rsidRDefault="002830D6" w:rsidP="002830D6">
      <w:pPr>
        <w:pStyle w:val="22"/>
      </w:pPr>
      <w:r>
        <w:t>QML-интерфейс, который содержит в себе следующие компоненты:</w:t>
      </w:r>
    </w:p>
    <w:p w:rsidR="002830D6" w:rsidRDefault="002830D6" w:rsidP="002830D6">
      <w:pPr>
        <w:pStyle w:val="53"/>
      </w:pPr>
      <w:r>
        <w:t>основное окно (</w:t>
      </w:r>
      <w:proofErr w:type="spellStart"/>
      <w:r>
        <w:t>main.qml</w:t>
      </w:r>
      <w:proofErr w:type="spellEnd"/>
      <w:r>
        <w:t xml:space="preserve">): меню, </w:t>
      </w:r>
      <w:proofErr w:type="spellStart"/>
      <w:r>
        <w:t>табы</w:t>
      </w:r>
      <w:proofErr w:type="spellEnd"/>
      <w:r>
        <w:t>, диалоги открытия/сохранения</w:t>
      </w:r>
      <w:r w:rsidR="00F96AAB" w:rsidRPr="00F96AAB">
        <w:t>;</w:t>
      </w:r>
    </w:p>
    <w:p w:rsidR="002830D6" w:rsidRDefault="002830D6" w:rsidP="002830D6">
      <w:pPr>
        <w:pStyle w:val="53"/>
      </w:pPr>
      <w:r>
        <w:t>табличные представления (</w:t>
      </w:r>
      <w:proofErr w:type="spellStart"/>
      <w:r>
        <w:t>LinkTableModel.qml</w:t>
      </w:r>
      <w:proofErr w:type="spellEnd"/>
      <w:r>
        <w:t xml:space="preserve">, </w:t>
      </w:r>
      <w:proofErr w:type="spellStart"/>
      <w:r>
        <w:t>ServersTableModel.qml</w:t>
      </w:r>
      <w:proofErr w:type="spellEnd"/>
      <w:r>
        <w:t>): отображают связи и сервера</w:t>
      </w:r>
      <w:r w:rsidR="00F96AAB" w:rsidRPr="00F96AAB">
        <w:t>;</w:t>
      </w:r>
    </w:p>
    <w:p w:rsidR="002830D6" w:rsidRDefault="002830D6" w:rsidP="002830D6">
      <w:pPr>
        <w:pStyle w:val="53"/>
      </w:pPr>
      <w:r>
        <w:t>графический редактор (</w:t>
      </w:r>
      <w:proofErr w:type="spellStart"/>
      <w:r>
        <w:t>VisualView.qml</w:t>
      </w:r>
      <w:proofErr w:type="spellEnd"/>
      <w:r>
        <w:t>): визуализация и редактирование схемы кластера</w:t>
      </w:r>
      <w:r w:rsidR="00F96AAB" w:rsidRPr="00F96AAB">
        <w:t>;</w:t>
      </w:r>
    </w:p>
    <w:p w:rsidR="002830D6" w:rsidRDefault="002830D6" w:rsidP="00A817C3">
      <w:pPr>
        <w:pStyle w:val="53"/>
      </w:pPr>
      <w:r>
        <w:t>модель текстового отчёта.</w:t>
      </w:r>
    </w:p>
    <w:p w:rsidR="002830D6" w:rsidRDefault="00F96AAB" w:rsidP="00E8335A">
      <w:pPr>
        <w:pStyle w:val="22"/>
      </w:pPr>
      <w:r w:rsidRPr="00F96AAB">
        <w:t>Архитектурное решение выбрано для обеспечения разделения бизнес-логики (C++), отвечающей за обработку и валидацию данных, и современного интерфейса (QML), что повышает производительность, удобство поддержки и расширяемость. Такой подход позволяет быстро разрабатывать UI, легко интегрировать новые функции и гарантирует надёжную работу с файлами и ресурсами.</w:t>
      </w:r>
    </w:p>
    <w:p w:rsidR="00E11FBC" w:rsidRDefault="00E11FBC" w:rsidP="00313314">
      <w:pPr>
        <w:pStyle w:val="22"/>
      </w:pPr>
    </w:p>
    <w:p w:rsidR="00E11FBC" w:rsidRDefault="00E11FBC" w:rsidP="00E11FBC">
      <w:pPr>
        <w:pStyle w:val="13"/>
      </w:pPr>
      <w:bookmarkStart w:id="18" w:name="_Toc199170543"/>
      <w:r>
        <w:lastRenderedPageBreak/>
        <w:t>Критерии оценки результатов заказчиком</w:t>
      </w:r>
      <w:bookmarkEnd w:id="18"/>
    </w:p>
    <w:p w:rsidR="00E11FBC" w:rsidRDefault="00E11FBC" w:rsidP="00313314">
      <w:pPr>
        <w:pStyle w:val="22"/>
      </w:pPr>
    </w:p>
    <w:p w:rsidR="00E11FBC" w:rsidRDefault="00E11FBC" w:rsidP="00E11FBC">
      <w:pPr>
        <w:pStyle w:val="22"/>
      </w:pPr>
      <w:r>
        <w:t xml:space="preserve">Заказчик предполагает, что разработанное ППО стабильно работает без вылетов и падений. Предоставляет инструменты загрузки набора конфигурационных файлов. Выполняет корректный </w:t>
      </w:r>
      <w:proofErr w:type="spellStart"/>
      <w:r>
        <w:t>парсинг</w:t>
      </w:r>
      <w:proofErr w:type="spellEnd"/>
      <w:r>
        <w:t xml:space="preserve"> загруженных конфигурационных файлов и валидацию вычитанной конфигурации. Предоставляет инструменты для формирования отчёта валидации в текстовом формате и корректно формирует его. Файл отчёта валидации корректно открывается в основных программных инструментах чтения текста.</w:t>
      </w:r>
    </w:p>
    <w:p w:rsidR="00E11FBC" w:rsidRDefault="00E11FBC" w:rsidP="00E11FBC">
      <w:pPr>
        <w:pStyle w:val="22"/>
      </w:pPr>
      <w:r>
        <w:t>Для результата предполагается три основных уровня (минимальный / базовый / оптимальный):</w:t>
      </w:r>
    </w:p>
    <w:p w:rsidR="00E11FBC" w:rsidRPr="00E11FBC" w:rsidRDefault="00E11FBC" w:rsidP="00E11FBC">
      <w:pPr>
        <w:pStyle w:val="52"/>
      </w:pPr>
      <w:r>
        <w:t>ППО читает конфигурационные файлы и формирует базовый отчёт</w:t>
      </w:r>
      <w:r w:rsidRPr="00E11FBC">
        <w:t>;</w:t>
      </w:r>
    </w:p>
    <w:p w:rsidR="00E11FBC" w:rsidRPr="00E11FBC" w:rsidRDefault="00E11FBC" w:rsidP="00E11FBC">
      <w:pPr>
        <w:pStyle w:val="52"/>
      </w:pPr>
      <w:r>
        <w:t>ППО выполняет валидацию и формирует детализированный отчёт</w:t>
      </w:r>
      <w:r w:rsidRPr="00E11FBC">
        <w:t>;</w:t>
      </w:r>
    </w:p>
    <w:p w:rsidR="00E11FBC" w:rsidRDefault="00E11FBC" w:rsidP="00E11FBC">
      <w:pPr>
        <w:pStyle w:val="52"/>
      </w:pPr>
      <w:r>
        <w:t>ППО имеет удобный интерфейс, стабильно работает и поддерживает расширенные сценарии валидации.</w:t>
      </w:r>
    </w:p>
    <w:p w:rsidR="00E11FBC" w:rsidRDefault="00E11FBC" w:rsidP="00E11FBC">
      <w:pPr>
        <w:pStyle w:val="22"/>
      </w:pPr>
    </w:p>
    <w:p w:rsidR="00F96AAB" w:rsidRDefault="00F96AAB" w:rsidP="00E11FBC">
      <w:pPr>
        <w:pStyle w:val="22"/>
        <w:ind w:firstLine="0"/>
      </w:pPr>
    </w:p>
    <w:p w:rsidR="00F96AAB" w:rsidRDefault="00F96AAB" w:rsidP="00F96AAB">
      <w:pPr>
        <w:pStyle w:val="12"/>
      </w:pPr>
      <w:bookmarkStart w:id="19" w:name="_Toc199170544"/>
      <w:r>
        <w:lastRenderedPageBreak/>
        <w:t>Аналитика</w:t>
      </w:r>
      <w:bookmarkEnd w:id="19"/>
    </w:p>
    <w:p w:rsidR="00F96AAB" w:rsidRDefault="00F96AAB" w:rsidP="00F96AAB">
      <w:pPr>
        <w:pStyle w:val="22"/>
        <w:spacing w:line="240" w:lineRule="auto"/>
      </w:pPr>
    </w:p>
    <w:p w:rsidR="00F96AAB" w:rsidRDefault="00F96AAB" w:rsidP="00F96AAB">
      <w:pPr>
        <w:pStyle w:val="13"/>
      </w:pPr>
      <w:bookmarkStart w:id="20" w:name="_Toc199170545"/>
      <w:r>
        <w:t>Описание</w:t>
      </w:r>
      <w:bookmarkEnd w:id="20"/>
    </w:p>
    <w:p w:rsidR="00F96AAB" w:rsidRDefault="00F96AAB" w:rsidP="00313314">
      <w:pPr>
        <w:pStyle w:val="22"/>
      </w:pPr>
    </w:p>
    <w:p w:rsidR="00F96AAB" w:rsidRDefault="00A72253" w:rsidP="00313314">
      <w:pPr>
        <w:pStyle w:val="22"/>
      </w:pPr>
      <w:r w:rsidRPr="00A72253">
        <w:t xml:space="preserve">Особенностью проекта является </w:t>
      </w:r>
      <w:r w:rsidR="007F5846">
        <w:t>факт того</w:t>
      </w:r>
      <w:r w:rsidRPr="00A72253">
        <w:t>, что заказчик вполне явно и конкретно обозначает основные требования и особенности для продукта. То есть перед командой не стоит задача анализировать рынок и выдвигать какую-то гипотезу, проектируя свой продукт. Тем не менее</w:t>
      </w:r>
      <w:r w:rsidR="007F5846">
        <w:t>,</w:t>
      </w:r>
      <w:r w:rsidRPr="00A72253">
        <w:t xml:space="preserve"> для </w:t>
      </w:r>
      <w:r w:rsidR="007F5846">
        <w:t>определения</w:t>
      </w:r>
      <w:r w:rsidRPr="00A72253">
        <w:t xml:space="preserve"> референсо</w:t>
      </w:r>
      <w:r w:rsidR="007F5846">
        <w:t>в,</w:t>
      </w:r>
      <w:r w:rsidRPr="00A72253">
        <w:t xml:space="preserve"> формирования более чёткого представления о конечном </w:t>
      </w:r>
      <w:r w:rsidR="007F5846">
        <w:t>результате и</w:t>
      </w:r>
      <w:r w:rsidRPr="00A72253">
        <w:t xml:space="preserve"> конкретиз</w:t>
      </w:r>
      <w:r w:rsidR="007F5846">
        <w:t>ац</w:t>
      </w:r>
      <w:r w:rsidRPr="00A72253">
        <w:t>и</w:t>
      </w:r>
      <w:r w:rsidR="007F5846">
        <w:t>и</w:t>
      </w:r>
      <w:r w:rsidRPr="00A72253">
        <w:t xml:space="preserve"> технического задания </w:t>
      </w:r>
      <w:r w:rsidR="007F5846">
        <w:t xml:space="preserve">было решено провести </w:t>
      </w:r>
      <w:r w:rsidRPr="00A72253">
        <w:t xml:space="preserve">обзор аналогов. </w:t>
      </w:r>
      <w:r w:rsidR="007F5846">
        <w:t>Были</w:t>
      </w:r>
      <w:r w:rsidRPr="00A72253">
        <w:t xml:space="preserve"> выделены аспекты, актуальные для исполнения в нашем проекте, а также приоритет реализации оных</w:t>
      </w:r>
      <w:r>
        <w:t>.</w:t>
      </w:r>
    </w:p>
    <w:p w:rsidR="00F96AAB" w:rsidRDefault="00F96AAB" w:rsidP="00313314">
      <w:pPr>
        <w:pStyle w:val="22"/>
      </w:pPr>
    </w:p>
    <w:p w:rsidR="00F96AAB" w:rsidRDefault="00F96AAB" w:rsidP="00F96AAB">
      <w:pPr>
        <w:pStyle w:val="13"/>
      </w:pPr>
      <w:bookmarkStart w:id="21" w:name="_Toc199170546"/>
      <w:r>
        <w:t>Обзор аналогов</w:t>
      </w:r>
      <w:bookmarkEnd w:id="21"/>
    </w:p>
    <w:p w:rsidR="00F96AAB" w:rsidRDefault="00F96AAB" w:rsidP="001F3344">
      <w:pPr>
        <w:pStyle w:val="22"/>
        <w:spacing w:line="240" w:lineRule="auto"/>
      </w:pPr>
    </w:p>
    <w:p w:rsidR="001F3344" w:rsidRDefault="001F3344" w:rsidP="001F3344">
      <w:pPr>
        <w:pStyle w:val="14"/>
      </w:pPr>
      <w:bookmarkStart w:id="22" w:name="_Toc199170547"/>
      <w:proofErr w:type="spellStart"/>
      <w:r w:rsidRPr="001F3344">
        <w:t>Siemens</w:t>
      </w:r>
      <w:proofErr w:type="spellEnd"/>
      <w:r w:rsidRPr="001F3344">
        <w:t xml:space="preserve"> TIA </w:t>
      </w:r>
      <w:proofErr w:type="spellStart"/>
      <w:r w:rsidRPr="001F3344">
        <w:t>Portal</w:t>
      </w:r>
      <w:bookmarkEnd w:id="22"/>
      <w:proofErr w:type="spellEnd"/>
    </w:p>
    <w:p w:rsidR="001F3344" w:rsidRDefault="001F3344" w:rsidP="00313314">
      <w:pPr>
        <w:pStyle w:val="22"/>
      </w:pPr>
    </w:p>
    <w:p w:rsidR="00F96AAB" w:rsidRDefault="001F3344" w:rsidP="00313314">
      <w:pPr>
        <w:pStyle w:val="22"/>
      </w:pPr>
      <w:proofErr w:type="spellStart"/>
      <w:r w:rsidRPr="001F3344">
        <w:t>Siemens</w:t>
      </w:r>
      <w:proofErr w:type="spellEnd"/>
      <w:r w:rsidRPr="001F3344">
        <w:t xml:space="preserve"> </w:t>
      </w:r>
      <w:proofErr w:type="spellStart"/>
      <w:r w:rsidRPr="001F3344">
        <w:t>Totally</w:t>
      </w:r>
      <w:proofErr w:type="spellEnd"/>
      <w:r w:rsidRPr="001F3344">
        <w:t xml:space="preserve"> </w:t>
      </w:r>
      <w:proofErr w:type="spellStart"/>
      <w:r w:rsidRPr="001F3344">
        <w:t>Integrated</w:t>
      </w:r>
      <w:proofErr w:type="spellEnd"/>
      <w:r w:rsidRPr="001F3344">
        <w:t xml:space="preserve"> </w:t>
      </w:r>
      <w:proofErr w:type="spellStart"/>
      <w:r w:rsidRPr="001F3344">
        <w:t>Automation</w:t>
      </w:r>
      <w:proofErr w:type="spellEnd"/>
      <w:r w:rsidRPr="001F3344">
        <w:t xml:space="preserve"> </w:t>
      </w:r>
      <w:proofErr w:type="spellStart"/>
      <w:r w:rsidRPr="001F3344">
        <w:t>Portal</w:t>
      </w:r>
      <w:proofErr w:type="spellEnd"/>
      <w:r w:rsidRPr="001F3344">
        <w:t xml:space="preserve"> – это программный продукт, предназначенный для проектирования и конфигурации систем автоматизации технологических процессов на всех уровнях (от аппаратного, до уровня человеко-машинного интерфейса). Данный продукт является частью </w:t>
      </w:r>
      <w:proofErr w:type="gramStart"/>
      <w:r w:rsidRPr="001F3344">
        <w:t>эко-системы</w:t>
      </w:r>
      <w:proofErr w:type="gramEnd"/>
      <w:r w:rsidRPr="001F3344">
        <w:t xml:space="preserve"> </w:t>
      </w:r>
      <w:proofErr w:type="spellStart"/>
      <w:r w:rsidRPr="001F3344">
        <w:t>Siemens</w:t>
      </w:r>
      <w:proofErr w:type="spellEnd"/>
      <w:r w:rsidRPr="001F3344">
        <w:t xml:space="preserve"> и специализируется на системах автоматизации на базе SIMATIC. Он предоставляет очень широкий функционал, в том числе и визуальный конструктор конфигурации системы с возможностью валидации конфигурации в реальном времени (</w:t>
      </w:r>
      <w:r w:rsidR="007F5846">
        <w:t xml:space="preserve">см. </w:t>
      </w:r>
      <w:r w:rsidR="00E8335A">
        <w:t>р</w:t>
      </w:r>
      <w:r w:rsidR="007F5846">
        <w:t>исунок</w:t>
      </w:r>
      <w:r w:rsidRPr="001F3344">
        <w:t xml:space="preserve"> 1).</w:t>
      </w:r>
    </w:p>
    <w:p w:rsidR="001F3344" w:rsidRDefault="001F3344" w:rsidP="00313314">
      <w:pPr>
        <w:pStyle w:val="22"/>
      </w:pPr>
    </w:p>
    <w:p w:rsidR="001F3344" w:rsidRDefault="001F3344" w:rsidP="001F3344">
      <w:pPr>
        <w:pStyle w:val="43"/>
      </w:pPr>
      <w:r w:rsidRPr="004C1738">
        <w:rPr>
          <w:noProof/>
        </w:rPr>
        <w:lastRenderedPageBreak/>
        <w:drawing>
          <wp:inline distT="0" distB="0" distL="0" distR="0" wp14:anchorId="70B6275C" wp14:editId="1710E0C5">
            <wp:extent cx="5939790" cy="3175296"/>
            <wp:effectExtent l="0" t="0" r="381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7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344" w:rsidRDefault="001F3344" w:rsidP="001F3344">
      <w:pPr>
        <w:pStyle w:val="41"/>
      </w:pPr>
      <w:r w:rsidRPr="001F3344">
        <w:t>Визуальный конструктор конфигурации</w:t>
      </w:r>
    </w:p>
    <w:p w:rsidR="001F3344" w:rsidRPr="001F3344" w:rsidRDefault="001F3344" w:rsidP="001F3344">
      <w:pPr>
        <w:pStyle w:val="22"/>
      </w:pPr>
    </w:p>
    <w:p w:rsidR="001F3344" w:rsidRDefault="001F3344" w:rsidP="001F3344">
      <w:pPr>
        <w:pStyle w:val="22"/>
      </w:pPr>
      <w:r>
        <w:t>Данный конструктор представляет собой рабочую область, с помощью которой можно производить начальное конфигурирование новой SCADA системы или редактировать конфигурацию уже существующей. Файлы конфигурации создаются напрямую внутри конфигурируемой системы и вытягиваются из неё для редактирования. При конфигурировании системы происходит проверка корректности по следующим критериям:</w:t>
      </w:r>
    </w:p>
    <w:p w:rsidR="001F3344" w:rsidRDefault="001F3344" w:rsidP="001F3344">
      <w:pPr>
        <w:pStyle w:val="53"/>
      </w:pPr>
      <w:r>
        <w:t>каждая связь, внесённая в конфигурацию в системе, должна вести к конкретному узлу</w:t>
      </w:r>
      <w:r w:rsidRPr="001F3344">
        <w:t>;</w:t>
      </w:r>
    </w:p>
    <w:p w:rsidR="001F3344" w:rsidRDefault="001F3344" w:rsidP="001F3344">
      <w:pPr>
        <w:pStyle w:val="53"/>
      </w:pPr>
      <w:r>
        <w:t>не допускается наличие узла/группы узлов, которые являются обособленными и не связаны с основной системой</w:t>
      </w:r>
      <w:r w:rsidRPr="001F3344">
        <w:t>.</w:t>
      </w:r>
    </w:p>
    <w:p w:rsidR="001F3344" w:rsidRDefault="001F3344" w:rsidP="001F3344">
      <w:pPr>
        <w:pStyle w:val="22"/>
      </w:pPr>
      <w:r>
        <w:t>При несоблюдении какого-либо из критериев, визуальный конструктор сообщит об ошибке и пометит элемент, конфигурация которого не соответствует требованиям, специальной иконкой, сообщающей об ошибке</w:t>
      </w:r>
      <w:r w:rsidR="00842422" w:rsidRPr="00842422">
        <w:t xml:space="preserve"> [1]</w:t>
      </w:r>
      <w:r w:rsidR="007F5846">
        <w:t>.</w:t>
      </w:r>
    </w:p>
    <w:p w:rsidR="001F3344" w:rsidRPr="001F3344" w:rsidRDefault="007F5846" w:rsidP="001F3344">
      <w:pPr>
        <w:pStyle w:val="22"/>
      </w:pPr>
      <w:r>
        <w:t>Определив</w:t>
      </w:r>
      <w:r w:rsidR="001F3344">
        <w:t xml:space="preserve"> основные характеристики</w:t>
      </w:r>
      <w:r>
        <w:t xml:space="preserve"> и выделив основные аспекты, была составлена таблица с перечислением всего </w:t>
      </w:r>
      <w:r w:rsidR="001F3344">
        <w:t xml:space="preserve">функционала и степени важности </w:t>
      </w:r>
      <w:proofErr w:type="spellStart"/>
      <w:r w:rsidR="001F3344">
        <w:t>перенятия</w:t>
      </w:r>
      <w:proofErr w:type="spellEnd"/>
      <w:r>
        <w:t xml:space="preserve"> оного (см. </w:t>
      </w:r>
      <w:r w:rsidR="00E8335A">
        <w:t>т</w:t>
      </w:r>
      <w:r>
        <w:t>аблица 1)</w:t>
      </w:r>
    </w:p>
    <w:p w:rsidR="001F3344" w:rsidRPr="00035FC8" w:rsidRDefault="001F3344" w:rsidP="001F3344">
      <w:pPr>
        <w:pStyle w:val="31"/>
      </w:pPr>
      <w:r>
        <w:lastRenderedPageBreak/>
        <w:t xml:space="preserve">Классификация функционала </w:t>
      </w:r>
      <w:r>
        <w:rPr>
          <w:lang w:val="en-US"/>
        </w:rPr>
        <w:t>TIA</w:t>
      </w:r>
      <w:r w:rsidRPr="00035FC8">
        <w:t xml:space="preserve"> </w:t>
      </w:r>
      <w:r>
        <w:rPr>
          <w:lang w:val="en-US"/>
        </w:rPr>
        <w:t>Portal</w:t>
      </w:r>
      <w:r w:rsidRPr="00035FC8">
        <w:t xml:space="preserve"> </w:t>
      </w:r>
      <w:r>
        <w:t xml:space="preserve">по важности </w:t>
      </w:r>
      <w:proofErr w:type="spellStart"/>
      <w:r>
        <w:t>перенятия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65"/>
        <w:gridCol w:w="1261"/>
        <w:gridCol w:w="5626"/>
      </w:tblGrid>
      <w:tr w:rsidR="001F3344" w:rsidTr="002B41B5">
        <w:tc>
          <w:tcPr>
            <w:tcW w:w="2265" w:type="dxa"/>
          </w:tcPr>
          <w:p w:rsidR="001F3344" w:rsidRDefault="001F3344" w:rsidP="001F3344">
            <w:pPr>
              <w:pStyle w:val="33112"/>
            </w:pPr>
            <w:r>
              <w:t>Имя функции</w:t>
            </w:r>
          </w:p>
        </w:tc>
        <w:tc>
          <w:tcPr>
            <w:tcW w:w="1132" w:type="dxa"/>
          </w:tcPr>
          <w:p w:rsidR="001F3344" w:rsidRDefault="001F3344" w:rsidP="001F3344">
            <w:pPr>
              <w:pStyle w:val="33112"/>
            </w:pPr>
            <w:r>
              <w:t xml:space="preserve">Важность </w:t>
            </w:r>
            <w:proofErr w:type="spellStart"/>
            <w:r>
              <w:t>перенятия</w:t>
            </w:r>
            <w:proofErr w:type="spellEnd"/>
          </w:p>
        </w:tc>
        <w:tc>
          <w:tcPr>
            <w:tcW w:w="5626" w:type="dxa"/>
          </w:tcPr>
          <w:p w:rsidR="001F3344" w:rsidRDefault="001F3344" w:rsidP="001F3344">
            <w:pPr>
              <w:pStyle w:val="33112"/>
            </w:pPr>
            <w:r>
              <w:t>Комментарий</w:t>
            </w:r>
          </w:p>
        </w:tc>
      </w:tr>
      <w:tr w:rsidR="001F3344" w:rsidRPr="00B10D81" w:rsidTr="002B41B5">
        <w:tc>
          <w:tcPr>
            <w:tcW w:w="2265" w:type="dxa"/>
          </w:tcPr>
          <w:p w:rsidR="001F3344" w:rsidRDefault="001F3344" w:rsidP="001F3344">
            <w:pPr>
              <w:pStyle w:val="341112"/>
            </w:pPr>
            <w:r>
              <w:t>Чтение конфигурации системы</w:t>
            </w:r>
          </w:p>
        </w:tc>
        <w:tc>
          <w:tcPr>
            <w:tcW w:w="1132" w:type="dxa"/>
          </w:tcPr>
          <w:p w:rsidR="001F3344" w:rsidRDefault="001F3344" w:rsidP="001F3344">
            <w:pPr>
              <w:pStyle w:val="35112"/>
            </w:pPr>
            <w:r>
              <w:t>Высокая</w:t>
            </w:r>
          </w:p>
        </w:tc>
        <w:tc>
          <w:tcPr>
            <w:tcW w:w="5626" w:type="dxa"/>
          </w:tcPr>
          <w:p w:rsidR="001F3344" w:rsidRPr="00B10D81" w:rsidRDefault="001F3344" w:rsidP="00B10D81">
            <w:pPr>
              <w:pStyle w:val="35112"/>
            </w:pPr>
            <w:r w:rsidRPr="00B10D81">
              <w:t xml:space="preserve">Отсутствие возможности интеграции с системой заказчика </w:t>
            </w:r>
            <w:proofErr w:type="spellStart"/>
            <w:r w:rsidRPr="00B10D81">
              <w:t>Redkit</w:t>
            </w:r>
            <w:proofErr w:type="spellEnd"/>
            <w:r w:rsidRPr="00B10D81">
              <w:t xml:space="preserve"> SCADA не позволяет нам вытягивать конфигурацию напрямую из системы, поэтому чтение конфигурации будет производиться из *.</w:t>
            </w:r>
            <w:proofErr w:type="spellStart"/>
            <w:r w:rsidRPr="00B10D81">
              <w:t>zip</w:t>
            </w:r>
            <w:proofErr w:type="spellEnd"/>
            <w:r w:rsidRPr="00B10D81">
              <w:t xml:space="preserve"> архива, содержащего набор конфигурационных файлов</w:t>
            </w:r>
          </w:p>
        </w:tc>
      </w:tr>
      <w:tr w:rsidR="001F3344" w:rsidRPr="00B10D81" w:rsidTr="002B41B5">
        <w:tc>
          <w:tcPr>
            <w:tcW w:w="2265" w:type="dxa"/>
          </w:tcPr>
          <w:p w:rsidR="001F3344" w:rsidRDefault="001F3344" w:rsidP="001F3344">
            <w:pPr>
              <w:pStyle w:val="341112"/>
            </w:pPr>
            <w:r>
              <w:t>Валидация конфигурации системы в реальном времени</w:t>
            </w:r>
          </w:p>
        </w:tc>
        <w:tc>
          <w:tcPr>
            <w:tcW w:w="1132" w:type="dxa"/>
          </w:tcPr>
          <w:p w:rsidR="001F3344" w:rsidRDefault="001F3344" w:rsidP="001F3344">
            <w:pPr>
              <w:pStyle w:val="35112"/>
            </w:pPr>
            <w:r>
              <w:t>Высокая</w:t>
            </w:r>
          </w:p>
        </w:tc>
        <w:tc>
          <w:tcPr>
            <w:tcW w:w="5626" w:type="dxa"/>
          </w:tcPr>
          <w:p w:rsidR="001F3344" w:rsidRPr="00B10D81" w:rsidRDefault="001F3344" w:rsidP="00B10D81">
            <w:pPr>
              <w:pStyle w:val="35112"/>
            </w:pPr>
            <w:r w:rsidRPr="00B10D81">
              <w:t xml:space="preserve">Согласно специфике разрабатываемого ПО, валидация конфигурации системы </w:t>
            </w:r>
            <w:proofErr w:type="spellStart"/>
            <w:r w:rsidRPr="00B10D81">
              <w:t>Redkit</w:t>
            </w:r>
            <w:proofErr w:type="spellEnd"/>
            <w:r w:rsidRPr="00B10D81">
              <w:t xml:space="preserve"> SCADA должна производиться лишь один раз при загрузке архива конфигурационных файлов системы пользователем</w:t>
            </w:r>
          </w:p>
        </w:tc>
      </w:tr>
      <w:tr w:rsidR="001F3344" w:rsidRPr="00B10D81" w:rsidTr="002B41B5">
        <w:tc>
          <w:tcPr>
            <w:tcW w:w="2265" w:type="dxa"/>
          </w:tcPr>
          <w:p w:rsidR="001F3344" w:rsidRDefault="001F3344" w:rsidP="001F3344">
            <w:pPr>
              <w:pStyle w:val="341112"/>
            </w:pPr>
            <w:r>
              <w:t>Визуальное информирование пользователя об ошибках</w:t>
            </w:r>
          </w:p>
        </w:tc>
        <w:tc>
          <w:tcPr>
            <w:tcW w:w="1132" w:type="dxa"/>
          </w:tcPr>
          <w:p w:rsidR="001F3344" w:rsidRDefault="001F3344" w:rsidP="001F3344">
            <w:pPr>
              <w:pStyle w:val="35112"/>
            </w:pPr>
            <w:r>
              <w:t>Высокая</w:t>
            </w:r>
          </w:p>
        </w:tc>
        <w:tc>
          <w:tcPr>
            <w:tcW w:w="5626" w:type="dxa"/>
          </w:tcPr>
          <w:p w:rsidR="001F3344" w:rsidRPr="00B10D81" w:rsidRDefault="001F3344" w:rsidP="00B10D81">
            <w:pPr>
              <w:pStyle w:val="35112"/>
            </w:pPr>
            <w:r w:rsidRPr="00B10D81">
              <w:t>Информирование пользователей о найденных ошибках должно быть обязательно, но, согласно требованиям заказчика, оно должно происходить посредством формирования текстового файла отчёта валидации</w:t>
            </w:r>
          </w:p>
        </w:tc>
      </w:tr>
      <w:tr w:rsidR="001F3344" w:rsidRPr="00B10D81" w:rsidTr="002B41B5">
        <w:tc>
          <w:tcPr>
            <w:tcW w:w="2265" w:type="dxa"/>
          </w:tcPr>
          <w:p w:rsidR="001F3344" w:rsidRDefault="001F3344" w:rsidP="001F3344">
            <w:pPr>
              <w:pStyle w:val="341112"/>
            </w:pPr>
            <w:r>
              <w:t>Изменение конфигурации системы</w:t>
            </w:r>
          </w:p>
        </w:tc>
        <w:tc>
          <w:tcPr>
            <w:tcW w:w="1132" w:type="dxa"/>
          </w:tcPr>
          <w:p w:rsidR="001F3344" w:rsidRDefault="001F3344" w:rsidP="001F3344">
            <w:pPr>
              <w:pStyle w:val="35112"/>
            </w:pPr>
            <w:r>
              <w:t>Низкая</w:t>
            </w:r>
          </w:p>
        </w:tc>
        <w:tc>
          <w:tcPr>
            <w:tcW w:w="5626" w:type="dxa"/>
          </w:tcPr>
          <w:p w:rsidR="001F3344" w:rsidRPr="00B10D81" w:rsidRDefault="001F3344" w:rsidP="00B10D81">
            <w:pPr>
              <w:pStyle w:val="35112"/>
            </w:pPr>
            <w:r w:rsidRPr="00B10D81">
              <w:t>Это неоспоримо будет очень классной функцией для нашего продукта, но заказчик не требует данного функционал</w:t>
            </w:r>
          </w:p>
        </w:tc>
      </w:tr>
      <w:tr w:rsidR="001F3344" w:rsidRPr="00B10D81" w:rsidTr="002B41B5">
        <w:tc>
          <w:tcPr>
            <w:tcW w:w="2265" w:type="dxa"/>
          </w:tcPr>
          <w:p w:rsidR="001F3344" w:rsidRDefault="001F3344" w:rsidP="001F3344">
            <w:pPr>
              <w:pStyle w:val="341112"/>
            </w:pPr>
            <w:r>
              <w:t>Возможность изменения аппаратной конфигурации узлов</w:t>
            </w:r>
          </w:p>
        </w:tc>
        <w:tc>
          <w:tcPr>
            <w:tcW w:w="1132" w:type="dxa"/>
          </w:tcPr>
          <w:p w:rsidR="001F3344" w:rsidRDefault="001F3344" w:rsidP="001F3344">
            <w:pPr>
              <w:pStyle w:val="35112"/>
            </w:pPr>
            <w:r>
              <w:t>Нет</w:t>
            </w:r>
          </w:p>
        </w:tc>
        <w:tc>
          <w:tcPr>
            <w:tcW w:w="5626" w:type="dxa"/>
          </w:tcPr>
          <w:p w:rsidR="001F3344" w:rsidRPr="00B10D81" w:rsidRDefault="001F3344" w:rsidP="00B10D81">
            <w:pPr>
              <w:pStyle w:val="35112"/>
            </w:pPr>
            <w:r w:rsidRPr="00B10D81">
              <w:t xml:space="preserve">Специфика системы </w:t>
            </w:r>
            <w:proofErr w:type="spellStart"/>
            <w:r w:rsidRPr="00B10D81">
              <w:t>Redkit</w:t>
            </w:r>
            <w:proofErr w:type="spellEnd"/>
            <w:r w:rsidRPr="00B10D81">
              <w:t xml:space="preserve"> SCADA и контроллеров ARIS и REGUL, которые используется на аппаратном уровне, не предоставляет возможностей для реализации данной функции</w:t>
            </w:r>
          </w:p>
        </w:tc>
      </w:tr>
    </w:tbl>
    <w:p w:rsidR="00F96AAB" w:rsidRDefault="00F96AAB" w:rsidP="00313314">
      <w:pPr>
        <w:pStyle w:val="22"/>
      </w:pPr>
    </w:p>
    <w:p w:rsidR="00F96AAB" w:rsidRDefault="00B10D81" w:rsidP="002B41B5">
      <w:pPr>
        <w:pStyle w:val="14"/>
      </w:pPr>
      <w:bookmarkStart w:id="23" w:name="_Toc199170548"/>
      <w:proofErr w:type="spellStart"/>
      <w:r w:rsidRPr="00B10D81">
        <w:t>Fernhill</w:t>
      </w:r>
      <w:proofErr w:type="spellEnd"/>
      <w:r w:rsidRPr="00B10D81">
        <w:t xml:space="preserve"> SCADA</w:t>
      </w:r>
      <w:bookmarkEnd w:id="23"/>
    </w:p>
    <w:p w:rsidR="00F96AAB" w:rsidRDefault="00F96AAB" w:rsidP="00313314">
      <w:pPr>
        <w:pStyle w:val="22"/>
      </w:pPr>
    </w:p>
    <w:p w:rsidR="00F96AAB" w:rsidRDefault="00B10D81" w:rsidP="00313314">
      <w:pPr>
        <w:pStyle w:val="22"/>
      </w:pPr>
      <w:proofErr w:type="spellStart"/>
      <w:r w:rsidRPr="00B10D81">
        <w:t>Fernhill</w:t>
      </w:r>
      <w:proofErr w:type="spellEnd"/>
      <w:r w:rsidRPr="00B10D81">
        <w:t xml:space="preserve"> SCADA – это программное обеспечение контроля и диспетчеризации данных в сфере автоматизации технологических процессов в области промышленного производства. </w:t>
      </w:r>
      <w:proofErr w:type="spellStart"/>
      <w:r w:rsidRPr="00B10D81">
        <w:t>Fernhill</w:t>
      </w:r>
      <w:proofErr w:type="spellEnd"/>
      <w:r w:rsidRPr="00B10D81">
        <w:t xml:space="preserve"> SCADA в первую очередь заточена на управление </w:t>
      </w:r>
      <w:proofErr w:type="spellStart"/>
      <w:proofErr w:type="gramStart"/>
      <w:r w:rsidRPr="00B10D81">
        <w:t>гидро</w:t>
      </w:r>
      <w:proofErr w:type="spellEnd"/>
      <w:r w:rsidRPr="00B10D81">
        <w:t>-системами</w:t>
      </w:r>
      <w:proofErr w:type="gramEnd"/>
      <w:r w:rsidRPr="00B10D81">
        <w:t xml:space="preserve"> и преимущественно используется для автоматизации технологических процессов винного производства, очистки воды и управление </w:t>
      </w:r>
      <w:proofErr w:type="spellStart"/>
      <w:r w:rsidRPr="00B10D81">
        <w:t>гидро</w:t>
      </w:r>
      <w:proofErr w:type="spellEnd"/>
      <w:r w:rsidRPr="00B10D81">
        <w:t xml:space="preserve">-электрическими турбинами. С недавнего времени </w:t>
      </w:r>
      <w:proofErr w:type="spellStart"/>
      <w:r w:rsidRPr="00B10D81">
        <w:t>Fernhill</w:t>
      </w:r>
      <w:proofErr w:type="spellEnd"/>
      <w:r w:rsidRPr="00B10D81">
        <w:t xml:space="preserve"> SCADA была расширена и получила возможности управления фотоэлектронными массивами. Из столь широкого набора функций нас здесь больше всего интересует интерфейс оператора для отслеживания состояния оборудования (</w:t>
      </w:r>
      <w:r>
        <w:t xml:space="preserve">см. </w:t>
      </w:r>
      <w:r w:rsidR="00E8335A">
        <w:t>р</w:t>
      </w:r>
      <w:r w:rsidRPr="00B10D81">
        <w:t>исунок 2)</w:t>
      </w:r>
      <w:r>
        <w:t>.</w:t>
      </w:r>
    </w:p>
    <w:p w:rsidR="00B10D81" w:rsidRDefault="00B10D81" w:rsidP="00313314">
      <w:pPr>
        <w:pStyle w:val="22"/>
      </w:pPr>
    </w:p>
    <w:p w:rsidR="00B10D81" w:rsidRDefault="00B10D81" w:rsidP="00B10D81">
      <w:pPr>
        <w:pStyle w:val="43"/>
      </w:pPr>
      <w:r>
        <w:rPr>
          <w:noProof/>
        </w:rPr>
        <w:lastRenderedPageBreak/>
        <w:drawing>
          <wp:inline distT="0" distB="0" distL="0" distR="0" wp14:anchorId="01C4AD17" wp14:editId="7130FADB">
            <wp:extent cx="5292090" cy="3765678"/>
            <wp:effectExtent l="0" t="0" r="3810" b="6350"/>
            <wp:docPr id="14" name="Рисунок 1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743" cy="3775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0D81" w:rsidRDefault="00B10D81" w:rsidP="00B10D81">
      <w:pPr>
        <w:pStyle w:val="41"/>
      </w:pPr>
      <w:r>
        <w:t>Интерфейс оператора для отслеживания состояния оборудования</w:t>
      </w:r>
    </w:p>
    <w:p w:rsidR="00B10D81" w:rsidRPr="00B10D81" w:rsidRDefault="00B10D81" w:rsidP="00B10D81">
      <w:pPr>
        <w:pStyle w:val="22"/>
      </w:pPr>
    </w:p>
    <w:p w:rsidR="00B10D81" w:rsidRDefault="00B10D81" w:rsidP="00B10D81">
      <w:pPr>
        <w:pStyle w:val="22"/>
      </w:pPr>
      <w:r>
        <w:t xml:space="preserve">Данный интерфейс визуально отображает автоматизируемую систему в мнемосхемном виде средствами библиотеки графических заготовок оборудования. Для каждого элемента системы выводится его статус здоровья, основные физические показатели оборудования, такие как ток, напряжение, температура, скорость потока и т.д., а также ошибки конфигурации проверяемого оборудования, если таковые имеются. В целях поддержания актуальности </w:t>
      </w:r>
      <w:proofErr w:type="spellStart"/>
      <w:r>
        <w:t>валидируемой</w:t>
      </w:r>
      <w:proofErr w:type="spellEnd"/>
      <w:r>
        <w:t xml:space="preserve"> конфигурации, конфигурационные файлы актуализируются в реальном времени посредством опроса элементов системы</w:t>
      </w:r>
      <w:r w:rsidR="00842422" w:rsidRPr="00842422">
        <w:t xml:space="preserve"> </w:t>
      </w:r>
      <w:r w:rsidR="004C0DDE" w:rsidRPr="004C0DDE">
        <w:t>[</w:t>
      </w:r>
      <w:r w:rsidR="00842422" w:rsidRPr="00842422">
        <w:t>2</w:t>
      </w:r>
      <w:r w:rsidR="004C0DDE" w:rsidRPr="004C0DDE">
        <w:t>]</w:t>
      </w:r>
      <w:r>
        <w:t>. Интерфейс оператора подразделяет уровень корректности конфигурации на следующие категории:</w:t>
      </w:r>
    </w:p>
    <w:p w:rsidR="00B10D81" w:rsidRPr="00B10D81" w:rsidRDefault="00B10D81" w:rsidP="00B10D81">
      <w:pPr>
        <w:pStyle w:val="53"/>
      </w:pPr>
      <w:r>
        <w:t>зелёные – конфигурация проверяемого оборудования не содержит ошибок</w:t>
      </w:r>
      <w:r w:rsidRPr="00B10D81">
        <w:t>;</w:t>
      </w:r>
    </w:p>
    <w:p w:rsidR="00B10D81" w:rsidRPr="00B10D81" w:rsidRDefault="00B10D81" w:rsidP="00B10D81">
      <w:pPr>
        <w:pStyle w:val="53"/>
      </w:pPr>
      <w:r>
        <w:t>жёлтые – конфигурация проверяемого оборудования содержит ошибки, не нарушающие работоспособность оборудования относительно выполняемых задач</w:t>
      </w:r>
      <w:r w:rsidRPr="00B10D81">
        <w:t>;</w:t>
      </w:r>
    </w:p>
    <w:p w:rsidR="00B10D81" w:rsidRDefault="00B10D81" w:rsidP="00B10D81">
      <w:pPr>
        <w:pStyle w:val="53"/>
      </w:pPr>
      <w:r>
        <w:lastRenderedPageBreak/>
        <w:t>красные – конфигурация проверяемого оборудования содержит ошибки, вследствие которых работа оборудования невозможна.</w:t>
      </w:r>
    </w:p>
    <w:p w:rsidR="00B10D81" w:rsidRDefault="00B10D81" w:rsidP="00B10D81">
      <w:pPr>
        <w:pStyle w:val="22"/>
      </w:pPr>
      <w:r>
        <w:t xml:space="preserve">Также рассматриваемый интерфейс оператора </w:t>
      </w:r>
      <w:proofErr w:type="spellStart"/>
      <w:r>
        <w:t>Fernhill</w:t>
      </w:r>
      <w:proofErr w:type="spellEnd"/>
      <w:r>
        <w:t xml:space="preserve"> SCADA предоставляет инструменты генерации текстового отчёта о состоянии системы с последующем экспортом его в текстовый файл, письмо </w:t>
      </w:r>
      <w:proofErr w:type="spellStart"/>
      <w:r>
        <w:t>email</w:t>
      </w:r>
      <w:proofErr w:type="spellEnd"/>
      <w:r>
        <w:t>, или через протокол MQTT.</w:t>
      </w:r>
    </w:p>
    <w:p w:rsidR="00F96AAB" w:rsidRDefault="00B10D81" w:rsidP="00B10D81">
      <w:pPr>
        <w:pStyle w:val="22"/>
      </w:pPr>
      <w:r>
        <w:t xml:space="preserve">Выделив основные характеристики, мы составили таблицу функционала и степени важности его </w:t>
      </w:r>
      <w:proofErr w:type="spellStart"/>
      <w:r>
        <w:t>перенятия</w:t>
      </w:r>
      <w:proofErr w:type="spellEnd"/>
      <w:r w:rsidR="00D11706">
        <w:t xml:space="preserve"> (см. </w:t>
      </w:r>
      <w:r w:rsidR="00E8335A">
        <w:t>т</w:t>
      </w:r>
      <w:r w:rsidR="00D11706">
        <w:t>абли</w:t>
      </w:r>
      <w:r>
        <w:t>ца 2</w:t>
      </w:r>
      <w:r w:rsidR="00D11706">
        <w:t>)</w:t>
      </w:r>
      <w:r>
        <w:t>.</w:t>
      </w:r>
    </w:p>
    <w:p w:rsidR="00B10D81" w:rsidRPr="00035FC8" w:rsidRDefault="00B10D81" w:rsidP="00B10D81">
      <w:pPr>
        <w:pStyle w:val="31"/>
      </w:pPr>
      <w:r>
        <w:t xml:space="preserve">Функционал </w:t>
      </w:r>
      <w:r w:rsidRPr="008D7220">
        <w:rPr>
          <w:lang w:val="en-US"/>
        </w:rPr>
        <w:t>Fernhill</w:t>
      </w:r>
      <w:r w:rsidRPr="00402576">
        <w:t xml:space="preserve"> </w:t>
      </w:r>
      <w:r w:rsidRPr="008D7220">
        <w:rPr>
          <w:lang w:val="en-US"/>
        </w:rPr>
        <w:t>SCADA</w:t>
      </w:r>
      <w:r w:rsidRPr="00C939DF">
        <w:t xml:space="preserve"> </w:t>
      </w:r>
      <w:r>
        <w:t xml:space="preserve">по важности </w:t>
      </w:r>
      <w:proofErr w:type="spellStart"/>
      <w:r>
        <w:t>перенятия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65"/>
        <w:gridCol w:w="1435"/>
        <w:gridCol w:w="5626"/>
      </w:tblGrid>
      <w:tr w:rsidR="00B10D81" w:rsidTr="002B41B5">
        <w:tc>
          <w:tcPr>
            <w:tcW w:w="2265" w:type="dxa"/>
          </w:tcPr>
          <w:p w:rsidR="00B10D81" w:rsidRDefault="00B10D81" w:rsidP="00B10D81">
            <w:pPr>
              <w:pStyle w:val="33112"/>
            </w:pPr>
            <w:r>
              <w:t>Имя функции</w:t>
            </w:r>
          </w:p>
        </w:tc>
        <w:tc>
          <w:tcPr>
            <w:tcW w:w="1435" w:type="dxa"/>
          </w:tcPr>
          <w:p w:rsidR="00B10D81" w:rsidRDefault="00B10D81" w:rsidP="00B10D81">
            <w:pPr>
              <w:pStyle w:val="33112"/>
            </w:pPr>
            <w:r>
              <w:t xml:space="preserve">Важность </w:t>
            </w:r>
            <w:proofErr w:type="spellStart"/>
            <w:r>
              <w:t>перенятия</w:t>
            </w:r>
            <w:proofErr w:type="spellEnd"/>
          </w:p>
        </w:tc>
        <w:tc>
          <w:tcPr>
            <w:tcW w:w="5626" w:type="dxa"/>
          </w:tcPr>
          <w:p w:rsidR="00B10D81" w:rsidRDefault="00B10D81" w:rsidP="00B10D81">
            <w:pPr>
              <w:pStyle w:val="33112"/>
            </w:pPr>
            <w:r>
              <w:t>Комментарий</w:t>
            </w:r>
          </w:p>
        </w:tc>
      </w:tr>
      <w:tr w:rsidR="00B10D81" w:rsidTr="002B41B5">
        <w:tc>
          <w:tcPr>
            <w:tcW w:w="2265" w:type="dxa"/>
          </w:tcPr>
          <w:p w:rsidR="00B10D81" w:rsidRDefault="00B10D81" w:rsidP="00B10D81">
            <w:pPr>
              <w:pStyle w:val="341112"/>
            </w:pPr>
            <w:r>
              <w:t>Чтение конфигурации системы</w:t>
            </w:r>
          </w:p>
        </w:tc>
        <w:tc>
          <w:tcPr>
            <w:tcW w:w="1435" w:type="dxa"/>
          </w:tcPr>
          <w:p w:rsidR="00B10D81" w:rsidRDefault="00B10D81" w:rsidP="00B10D81">
            <w:pPr>
              <w:pStyle w:val="35112"/>
            </w:pPr>
            <w:r>
              <w:t>Высокая</w:t>
            </w:r>
          </w:p>
        </w:tc>
        <w:tc>
          <w:tcPr>
            <w:tcW w:w="5626" w:type="dxa"/>
          </w:tcPr>
          <w:p w:rsidR="00B10D81" w:rsidRPr="005A1650" w:rsidRDefault="00B10D81" w:rsidP="00B10D81">
            <w:pPr>
              <w:pStyle w:val="35112"/>
            </w:pPr>
            <w:r>
              <w:t xml:space="preserve">Отсутствие возможности интеграции с системой заказчика </w:t>
            </w:r>
            <w:proofErr w:type="spellStart"/>
            <w:r>
              <w:rPr>
                <w:lang w:val="en-US"/>
              </w:rPr>
              <w:t>Redkit</w:t>
            </w:r>
            <w:proofErr w:type="spellEnd"/>
            <w:r w:rsidRPr="002E68FC">
              <w:t xml:space="preserve"> </w:t>
            </w:r>
            <w:r>
              <w:rPr>
                <w:lang w:val="en-US"/>
              </w:rPr>
              <w:t>SCADA</w:t>
            </w:r>
            <w:r>
              <w:t xml:space="preserve"> не позволяет нам реализовать функционал актуализации конфигурации посредством опроса элементов системы, поэтому чтение конфигурации будет производиться один раз из </w:t>
            </w:r>
            <w:r w:rsidRPr="005A1650">
              <w:t>*.</w:t>
            </w:r>
            <w:r>
              <w:t>z</w:t>
            </w:r>
            <w:proofErr w:type="spellStart"/>
            <w:r>
              <w:rPr>
                <w:lang w:val="en-US"/>
              </w:rPr>
              <w:t>ip</w:t>
            </w:r>
            <w:proofErr w:type="spellEnd"/>
            <w:r w:rsidRPr="005A1650">
              <w:t xml:space="preserve"> </w:t>
            </w:r>
            <w:r>
              <w:t>архива, содержащего набор конфигурационных файлов.</w:t>
            </w:r>
          </w:p>
        </w:tc>
      </w:tr>
      <w:tr w:rsidR="00B10D81" w:rsidTr="002B41B5">
        <w:tc>
          <w:tcPr>
            <w:tcW w:w="2265" w:type="dxa"/>
          </w:tcPr>
          <w:p w:rsidR="00B10D81" w:rsidRDefault="00B10D81" w:rsidP="00B10D81">
            <w:pPr>
              <w:pStyle w:val="341112"/>
            </w:pPr>
            <w:r>
              <w:t>Валидация конфигурации элементов системы</w:t>
            </w:r>
          </w:p>
        </w:tc>
        <w:tc>
          <w:tcPr>
            <w:tcW w:w="1435" w:type="dxa"/>
          </w:tcPr>
          <w:p w:rsidR="00B10D81" w:rsidRDefault="00B10D81" w:rsidP="00B10D81">
            <w:pPr>
              <w:pStyle w:val="35112"/>
            </w:pPr>
            <w:r>
              <w:t>Высокая</w:t>
            </w:r>
          </w:p>
        </w:tc>
        <w:tc>
          <w:tcPr>
            <w:tcW w:w="5626" w:type="dxa"/>
          </w:tcPr>
          <w:p w:rsidR="00B10D81" w:rsidRPr="00520C5E" w:rsidRDefault="00B10D81" w:rsidP="00B10D81">
            <w:pPr>
              <w:pStyle w:val="35112"/>
            </w:pPr>
            <w:r>
              <w:t xml:space="preserve">Как и интерфейс оператора </w:t>
            </w:r>
            <w:r>
              <w:rPr>
                <w:lang w:val="en-US"/>
              </w:rPr>
              <w:t>Fernhill</w:t>
            </w:r>
            <w:r w:rsidRPr="00CD294A">
              <w:t xml:space="preserve"> </w:t>
            </w:r>
            <w:r>
              <w:rPr>
                <w:lang w:val="en-US"/>
              </w:rPr>
              <w:t>SCADA</w:t>
            </w:r>
            <w:r>
              <w:t xml:space="preserve">, разрабатываемое нами ПО должно </w:t>
            </w:r>
            <w:proofErr w:type="spellStart"/>
            <w:r>
              <w:t>валидировать</w:t>
            </w:r>
            <w:proofErr w:type="spellEnd"/>
            <w:r>
              <w:t xml:space="preserve"> конфигурацию каждого узла системы </w:t>
            </w:r>
            <w:proofErr w:type="spellStart"/>
            <w:r>
              <w:rPr>
                <w:lang w:val="en-US"/>
              </w:rPr>
              <w:t>Redkit</w:t>
            </w:r>
            <w:proofErr w:type="spellEnd"/>
            <w:r w:rsidRPr="00520C5E">
              <w:t xml:space="preserve"> </w:t>
            </w:r>
            <w:r>
              <w:rPr>
                <w:lang w:val="en-US"/>
              </w:rPr>
              <w:t>SCADA</w:t>
            </w:r>
            <w:r w:rsidRPr="00520C5E">
              <w:t xml:space="preserve"> </w:t>
            </w:r>
            <w:r>
              <w:t>в отдельности.</w:t>
            </w:r>
          </w:p>
        </w:tc>
      </w:tr>
      <w:tr w:rsidR="00B10D81" w:rsidTr="002B41B5">
        <w:tc>
          <w:tcPr>
            <w:tcW w:w="2265" w:type="dxa"/>
          </w:tcPr>
          <w:p w:rsidR="00B10D81" w:rsidRDefault="00B10D81" w:rsidP="00B10D81">
            <w:pPr>
              <w:pStyle w:val="341112"/>
            </w:pPr>
            <w:r>
              <w:t>Формирования текстового отчёта</w:t>
            </w:r>
          </w:p>
        </w:tc>
        <w:tc>
          <w:tcPr>
            <w:tcW w:w="1435" w:type="dxa"/>
          </w:tcPr>
          <w:p w:rsidR="00B10D81" w:rsidRDefault="00B10D81" w:rsidP="00B10D81">
            <w:pPr>
              <w:pStyle w:val="35112"/>
            </w:pPr>
            <w:r>
              <w:t>Высокая</w:t>
            </w:r>
          </w:p>
        </w:tc>
        <w:tc>
          <w:tcPr>
            <w:tcW w:w="5626" w:type="dxa"/>
          </w:tcPr>
          <w:p w:rsidR="00B10D81" w:rsidRPr="00BA6122" w:rsidRDefault="00B10D81" w:rsidP="00B10D81">
            <w:pPr>
              <w:pStyle w:val="35112"/>
            </w:pPr>
            <w:r>
              <w:t xml:space="preserve">Согласно специфике разрабатываемого ПО, наш продукт должен формировать текстовый отчёт, содержащий лишь информацию о результатах валидации загруженной конфигурации. </w:t>
            </w:r>
          </w:p>
        </w:tc>
      </w:tr>
      <w:tr w:rsidR="00B10D81" w:rsidTr="002B41B5">
        <w:tc>
          <w:tcPr>
            <w:tcW w:w="2265" w:type="dxa"/>
          </w:tcPr>
          <w:p w:rsidR="00B10D81" w:rsidRDefault="00B10D81" w:rsidP="00B10D81">
            <w:pPr>
              <w:pStyle w:val="341112"/>
            </w:pPr>
            <w:r>
              <w:t>Экспорт текстового отчёта в формат текстового файла</w:t>
            </w:r>
          </w:p>
        </w:tc>
        <w:tc>
          <w:tcPr>
            <w:tcW w:w="1435" w:type="dxa"/>
          </w:tcPr>
          <w:p w:rsidR="00B10D81" w:rsidRDefault="00B10D81" w:rsidP="00B10D81">
            <w:pPr>
              <w:pStyle w:val="35112"/>
            </w:pPr>
            <w:r>
              <w:t>Высокая</w:t>
            </w:r>
          </w:p>
        </w:tc>
        <w:tc>
          <w:tcPr>
            <w:tcW w:w="5626" w:type="dxa"/>
          </w:tcPr>
          <w:p w:rsidR="00B10D81" w:rsidRPr="00BA6122" w:rsidRDefault="00B10D81" w:rsidP="00B10D81">
            <w:pPr>
              <w:pStyle w:val="35112"/>
            </w:pPr>
            <w:r>
              <w:t xml:space="preserve">Как и интерфейс оператора </w:t>
            </w:r>
            <w:r>
              <w:rPr>
                <w:lang w:val="en-US"/>
              </w:rPr>
              <w:t>Fernhill</w:t>
            </w:r>
            <w:r w:rsidRPr="00CD294A">
              <w:t xml:space="preserve"> </w:t>
            </w:r>
            <w:r>
              <w:rPr>
                <w:lang w:val="en-US"/>
              </w:rPr>
              <w:t>SCADA</w:t>
            </w:r>
            <w:r>
              <w:t>, разрабатываемое нами ПО должно предоставлять инструменты экспорта сгенерированного текстового отчёта в формат текстового файла.</w:t>
            </w:r>
          </w:p>
        </w:tc>
      </w:tr>
      <w:tr w:rsidR="00B10D81" w:rsidTr="002B41B5">
        <w:tc>
          <w:tcPr>
            <w:tcW w:w="2265" w:type="dxa"/>
          </w:tcPr>
          <w:p w:rsidR="00B10D81" w:rsidRPr="00D97D73" w:rsidRDefault="00B10D81" w:rsidP="00B10D81">
            <w:pPr>
              <w:pStyle w:val="341112"/>
            </w:pPr>
            <w:r>
              <w:t xml:space="preserve">Экспорт текстового отчёта в формат письма </w:t>
            </w:r>
            <w:r>
              <w:rPr>
                <w:lang w:val="en-US"/>
              </w:rPr>
              <w:t>email</w:t>
            </w:r>
            <w:r w:rsidRPr="00D97D73">
              <w:t xml:space="preserve"> </w:t>
            </w:r>
            <w:r>
              <w:t xml:space="preserve">или по протоколу </w:t>
            </w:r>
            <w:r>
              <w:rPr>
                <w:lang w:val="en-US"/>
              </w:rPr>
              <w:t>MQTT</w:t>
            </w:r>
          </w:p>
        </w:tc>
        <w:tc>
          <w:tcPr>
            <w:tcW w:w="1435" w:type="dxa"/>
          </w:tcPr>
          <w:p w:rsidR="00B10D81" w:rsidRDefault="00B10D81" w:rsidP="00B10D81">
            <w:pPr>
              <w:pStyle w:val="35112"/>
            </w:pPr>
            <w:r>
              <w:t>Низкая</w:t>
            </w:r>
          </w:p>
        </w:tc>
        <w:tc>
          <w:tcPr>
            <w:tcW w:w="5626" w:type="dxa"/>
          </w:tcPr>
          <w:p w:rsidR="00B10D81" w:rsidRPr="00D97D73" w:rsidRDefault="00B10D81" w:rsidP="00B10D81">
            <w:pPr>
              <w:pStyle w:val="35112"/>
            </w:pPr>
            <w:r>
              <w:t>Согласно требованиям заказчика, необходимым и достаточным функционалом экспорта будет считаться возможность экспорта в файл формата *.</w:t>
            </w:r>
            <w:r>
              <w:rPr>
                <w:lang w:val="en-US"/>
              </w:rPr>
              <w:t>txt</w:t>
            </w:r>
            <w:r>
              <w:t>, однако, если будем успевать, можно подумать над поддержкой иных форматов экспорта</w:t>
            </w:r>
          </w:p>
        </w:tc>
      </w:tr>
      <w:tr w:rsidR="00B10D81" w:rsidTr="002B41B5">
        <w:tc>
          <w:tcPr>
            <w:tcW w:w="2265" w:type="dxa"/>
          </w:tcPr>
          <w:p w:rsidR="00B10D81" w:rsidRDefault="00B10D81" w:rsidP="00B10D81">
            <w:pPr>
              <w:pStyle w:val="341112"/>
            </w:pPr>
            <w:r>
              <w:t>Классификация уровня корректности конфигурации</w:t>
            </w:r>
          </w:p>
        </w:tc>
        <w:tc>
          <w:tcPr>
            <w:tcW w:w="1435" w:type="dxa"/>
          </w:tcPr>
          <w:p w:rsidR="00B10D81" w:rsidRDefault="00B10D81" w:rsidP="00B10D81">
            <w:pPr>
              <w:pStyle w:val="35112"/>
            </w:pPr>
            <w:r>
              <w:t>Средняя</w:t>
            </w:r>
          </w:p>
        </w:tc>
        <w:tc>
          <w:tcPr>
            <w:tcW w:w="5626" w:type="dxa"/>
          </w:tcPr>
          <w:p w:rsidR="00B10D81" w:rsidRPr="00520C5E" w:rsidRDefault="00B10D81" w:rsidP="00B10D81">
            <w:pPr>
              <w:pStyle w:val="35112"/>
            </w:pPr>
            <w:r>
              <w:t xml:space="preserve">Данный функционал позволит нашему продукту предоставлять более детальную информацию об ошибках конфигурации системы </w:t>
            </w:r>
            <w:proofErr w:type="spellStart"/>
            <w:r>
              <w:rPr>
                <w:lang w:val="en-US"/>
              </w:rPr>
              <w:t>Redkit</w:t>
            </w:r>
            <w:proofErr w:type="spellEnd"/>
            <w:r w:rsidRPr="00520C5E">
              <w:t xml:space="preserve"> </w:t>
            </w:r>
            <w:r>
              <w:rPr>
                <w:lang w:val="en-US"/>
              </w:rPr>
              <w:t>SCADA</w:t>
            </w:r>
            <w:r w:rsidRPr="00520C5E">
              <w:t xml:space="preserve"> </w:t>
            </w:r>
            <w:r>
              <w:t>пользователям, однако его реализация не является приоритетной и, согласно требованиям заказчика, наше ПО должно классифицировать конфигурационные файлы лишь на корректные и ошибочные</w:t>
            </w:r>
          </w:p>
        </w:tc>
      </w:tr>
    </w:tbl>
    <w:p w:rsidR="00B10D81" w:rsidRDefault="00B10D81" w:rsidP="00B10D81">
      <w:pPr>
        <w:pStyle w:val="22"/>
      </w:pPr>
    </w:p>
    <w:p w:rsidR="002830D6" w:rsidRDefault="002B41B5" w:rsidP="002B41B5">
      <w:pPr>
        <w:pStyle w:val="14"/>
      </w:pPr>
      <w:bookmarkStart w:id="24" w:name="_Toc199170549"/>
      <w:r>
        <w:lastRenderedPageBreak/>
        <w:t>1С автоматизированная проверка конфигураций</w:t>
      </w:r>
      <w:bookmarkEnd w:id="24"/>
    </w:p>
    <w:p w:rsidR="002B41B5" w:rsidRDefault="002B41B5" w:rsidP="00313314">
      <w:pPr>
        <w:pStyle w:val="22"/>
      </w:pPr>
    </w:p>
    <w:p w:rsidR="002B41B5" w:rsidRDefault="002B41B5" w:rsidP="00313314">
      <w:pPr>
        <w:pStyle w:val="22"/>
      </w:pPr>
      <w:r w:rsidRPr="002B41B5">
        <w:t>1С:</w:t>
      </w:r>
      <w:r>
        <w:t xml:space="preserve"> </w:t>
      </w:r>
      <w:r w:rsidRPr="002B41B5">
        <w:t>Автоматизированная проверка конфигураций – Это программное обеспечение, предназначенное для автоматизированной проверки конфигураций, разработанных на платформе «1С:</w:t>
      </w:r>
      <w:r>
        <w:t xml:space="preserve"> </w:t>
      </w:r>
      <w:r w:rsidRPr="002B41B5">
        <w:t>Предприятие 8» с последующими возможностями их расширения. В данном приложении в первую очередь нас интересует функционал непосредственной проверки конфигураций. Интерфейс данного приложения представлен на рисунке 3</w:t>
      </w:r>
      <w:r>
        <w:t>.</w:t>
      </w:r>
    </w:p>
    <w:p w:rsidR="002B41B5" w:rsidRDefault="002B41B5" w:rsidP="00313314">
      <w:pPr>
        <w:pStyle w:val="22"/>
      </w:pPr>
    </w:p>
    <w:p w:rsidR="002B41B5" w:rsidRDefault="002B41B5" w:rsidP="002B41B5">
      <w:pPr>
        <w:pStyle w:val="43"/>
      </w:pPr>
      <w:r>
        <w:rPr>
          <w:noProof/>
        </w:rPr>
        <w:drawing>
          <wp:inline distT="0" distB="0" distL="0" distR="0" wp14:anchorId="5B783FB8" wp14:editId="2F314A5D">
            <wp:extent cx="5702919" cy="421957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617" cy="4223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41B5" w:rsidRDefault="002B41B5" w:rsidP="002B41B5">
      <w:pPr>
        <w:pStyle w:val="41"/>
      </w:pPr>
      <w:r>
        <w:t>1С: Автоматизированная проверка конфигураций</w:t>
      </w:r>
    </w:p>
    <w:p w:rsidR="002B41B5" w:rsidRPr="002B41B5" w:rsidRDefault="002B41B5" w:rsidP="002B41B5">
      <w:pPr>
        <w:pStyle w:val="22"/>
      </w:pPr>
    </w:p>
    <w:p w:rsidR="002B41B5" w:rsidRDefault="002B41B5" w:rsidP="002B41B5">
      <w:pPr>
        <w:pStyle w:val="22"/>
      </w:pPr>
      <w:r>
        <w:t xml:space="preserve">Данное приложения производит проверку конфигураций, созданных на платформе «1С: Предприятие 8» на предмет соответствия техническим требованиям и орфографической корректности параметров, переменных, комментариев, и иных текстовых элементов конфигурации. «1С: Автоматизированная проверка конфигураций» предоставляет возможности </w:t>
      </w:r>
      <w:r>
        <w:lastRenderedPageBreak/>
        <w:t>как одноразовой проверки конфигурации, так и её валидации в режиме реального времени с настраиваемыми областями проверки, графиками проверки, и иными инструментами, позволяющими обнаружить ошибку почти сразу же после внесения. По окончанию проверки конфигурации, приложение формирует интерактивный сводный отчёт в табличном формате с возможностью комментировать ошибки и помечать их текущие состояния как зарегистрированная, исправленная или особенность. По завершению всей необходимой работы со сводным отчётом, приложение предоставляет функционал выгрузки сводного отчёта в файл</w:t>
      </w:r>
      <w:r w:rsidR="00842422" w:rsidRPr="00842422">
        <w:t xml:space="preserve"> [3]</w:t>
      </w:r>
      <w:r>
        <w:t>.</w:t>
      </w:r>
    </w:p>
    <w:p w:rsidR="002830D6" w:rsidRDefault="002B41B5" w:rsidP="002B41B5">
      <w:pPr>
        <w:pStyle w:val="22"/>
      </w:pPr>
      <w:r>
        <w:t xml:space="preserve">Выделив основные характеристики, мы составили таблицу функционала и степени важности его </w:t>
      </w:r>
      <w:proofErr w:type="spellStart"/>
      <w:r>
        <w:t>перенятия</w:t>
      </w:r>
      <w:proofErr w:type="spellEnd"/>
      <w:r>
        <w:t>. Данные представлены в таблице 3.</w:t>
      </w:r>
    </w:p>
    <w:p w:rsidR="002B41B5" w:rsidRPr="00035FC8" w:rsidRDefault="002B41B5" w:rsidP="002B41B5">
      <w:pPr>
        <w:pStyle w:val="31"/>
      </w:pPr>
      <w:r>
        <w:t>Классификация функционала «</w:t>
      </w:r>
      <w:r w:rsidRPr="00104B9E">
        <w:t>1С:</w:t>
      </w:r>
      <w:r>
        <w:t xml:space="preserve"> </w:t>
      </w:r>
      <w:r w:rsidRPr="00104B9E">
        <w:t>Автоматизированная проверка конфигураций</w:t>
      </w:r>
      <w:r>
        <w:t>»</w:t>
      </w:r>
      <w:r w:rsidRPr="009F7E16">
        <w:t xml:space="preserve"> </w:t>
      </w:r>
      <w:r>
        <w:t xml:space="preserve">по важности </w:t>
      </w:r>
      <w:proofErr w:type="spellStart"/>
      <w:r>
        <w:t>перенятия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65"/>
        <w:gridCol w:w="1435"/>
        <w:gridCol w:w="5626"/>
      </w:tblGrid>
      <w:tr w:rsidR="002B41B5" w:rsidTr="002B41B5">
        <w:tc>
          <w:tcPr>
            <w:tcW w:w="2265" w:type="dxa"/>
          </w:tcPr>
          <w:p w:rsidR="002B41B5" w:rsidRDefault="002B41B5" w:rsidP="002B41B5">
            <w:pPr>
              <w:pStyle w:val="33112"/>
            </w:pPr>
            <w:r>
              <w:t>Имя функции</w:t>
            </w:r>
          </w:p>
        </w:tc>
        <w:tc>
          <w:tcPr>
            <w:tcW w:w="1435" w:type="dxa"/>
          </w:tcPr>
          <w:p w:rsidR="002B41B5" w:rsidRDefault="002B41B5" w:rsidP="002B41B5">
            <w:pPr>
              <w:pStyle w:val="33112"/>
            </w:pPr>
            <w:r>
              <w:t xml:space="preserve">Важность </w:t>
            </w:r>
            <w:proofErr w:type="spellStart"/>
            <w:r>
              <w:t>перенятия</w:t>
            </w:r>
            <w:proofErr w:type="spellEnd"/>
          </w:p>
        </w:tc>
        <w:tc>
          <w:tcPr>
            <w:tcW w:w="5626" w:type="dxa"/>
          </w:tcPr>
          <w:p w:rsidR="002B41B5" w:rsidRDefault="002B41B5" w:rsidP="002B41B5">
            <w:pPr>
              <w:pStyle w:val="33112"/>
            </w:pPr>
            <w:r>
              <w:t>Комментарий</w:t>
            </w:r>
          </w:p>
        </w:tc>
      </w:tr>
      <w:tr w:rsidR="002B41B5" w:rsidRPr="005A1650" w:rsidTr="002B41B5">
        <w:tc>
          <w:tcPr>
            <w:tcW w:w="2265" w:type="dxa"/>
          </w:tcPr>
          <w:p w:rsidR="002B41B5" w:rsidRDefault="002B41B5" w:rsidP="002B41B5">
            <w:pPr>
              <w:pStyle w:val="341112"/>
            </w:pPr>
            <w:r>
              <w:t>Чтение конфигурации системы</w:t>
            </w:r>
          </w:p>
        </w:tc>
        <w:tc>
          <w:tcPr>
            <w:tcW w:w="1435" w:type="dxa"/>
          </w:tcPr>
          <w:p w:rsidR="002B41B5" w:rsidRDefault="002B41B5" w:rsidP="002B41B5">
            <w:pPr>
              <w:pStyle w:val="35112"/>
            </w:pPr>
            <w:r>
              <w:t>Высокая</w:t>
            </w:r>
          </w:p>
        </w:tc>
        <w:tc>
          <w:tcPr>
            <w:tcW w:w="5626" w:type="dxa"/>
          </w:tcPr>
          <w:p w:rsidR="002B41B5" w:rsidRPr="005A1650" w:rsidRDefault="002B41B5" w:rsidP="002B41B5">
            <w:pPr>
              <w:pStyle w:val="35112"/>
            </w:pPr>
            <w:r>
              <w:t xml:space="preserve">Отсутствие возможности интеграции с системой заказчика </w:t>
            </w:r>
            <w:proofErr w:type="spellStart"/>
            <w:r>
              <w:rPr>
                <w:lang w:val="en-US"/>
              </w:rPr>
              <w:t>Redkit</w:t>
            </w:r>
            <w:proofErr w:type="spellEnd"/>
            <w:r w:rsidRPr="002E68FC">
              <w:t xml:space="preserve"> </w:t>
            </w:r>
            <w:r>
              <w:rPr>
                <w:lang w:val="en-US"/>
              </w:rPr>
              <w:t>SCADA</w:t>
            </w:r>
            <w:r>
              <w:t xml:space="preserve"> не позволяет нам вытягивать конфигурацию напрямую из системы, поэтому чтение конфигурации будет производиться из </w:t>
            </w:r>
            <w:r w:rsidRPr="005A1650">
              <w:t>*.</w:t>
            </w:r>
            <w:r>
              <w:t>z</w:t>
            </w:r>
            <w:proofErr w:type="spellStart"/>
            <w:r>
              <w:rPr>
                <w:lang w:val="en-US"/>
              </w:rPr>
              <w:t>ip</w:t>
            </w:r>
            <w:proofErr w:type="spellEnd"/>
            <w:r w:rsidRPr="005A1650">
              <w:t xml:space="preserve"> </w:t>
            </w:r>
            <w:r>
              <w:t>архива, содержащего набор конфигурационных файлов</w:t>
            </w:r>
          </w:p>
        </w:tc>
      </w:tr>
      <w:tr w:rsidR="002B41B5" w:rsidRPr="00520C5E" w:rsidTr="002B41B5">
        <w:tc>
          <w:tcPr>
            <w:tcW w:w="2265" w:type="dxa"/>
          </w:tcPr>
          <w:p w:rsidR="002B41B5" w:rsidRDefault="002B41B5" w:rsidP="002B41B5">
            <w:pPr>
              <w:pStyle w:val="341112"/>
            </w:pPr>
            <w:r>
              <w:t>Одноразовая валидация конфигурации</w:t>
            </w:r>
          </w:p>
        </w:tc>
        <w:tc>
          <w:tcPr>
            <w:tcW w:w="1435" w:type="dxa"/>
          </w:tcPr>
          <w:p w:rsidR="002B41B5" w:rsidRDefault="002B41B5" w:rsidP="002B41B5">
            <w:pPr>
              <w:pStyle w:val="35112"/>
            </w:pPr>
            <w:r>
              <w:t>Высокая</w:t>
            </w:r>
          </w:p>
        </w:tc>
        <w:tc>
          <w:tcPr>
            <w:tcW w:w="5626" w:type="dxa"/>
          </w:tcPr>
          <w:p w:rsidR="002B41B5" w:rsidRPr="00520C5E" w:rsidRDefault="002B41B5" w:rsidP="002B41B5">
            <w:pPr>
              <w:pStyle w:val="35112"/>
            </w:pPr>
            <w:r>
              <w:t>Как и «1</w:t>
            </w:r>
            <w:proofErr w:type="gramStart"/>
            <w:r>
              <w:t>С:Автоматизированная</w:t>
            </w:r>
            <w:proofErr w:type="gramEnd"/>
            <w:r>
              <w:t xml:space="preserve"> проверка конфигураций», разрабатываемое нами ПО должно производить одноразовую валидацию загруженной конфигурации</w:t>
            </w:r>
          </w:p>
        </w:tc>
      </w:tr>
      <w:tr w:rsidR="002B41B5" w:rsidRPr="00BA6122" w:rsidTr="002B41B5">
        <w:tc>
          <w:tcPr>
            <w:tcW w:w="2265" w:type="dxa"/>
          </w:tcPr>
          <w:p w:rsidR="002B41B5" w:rsidRDefault="002B41B5" w:rsidP="002B41B5">
            <w:pPr>
              <w:pStyle w:val="341112"/>
            </w:pPr>
            <w:r>
              <w:t>Валидация конфигурации в реальном времени</w:t>
            </w:r>
          </w:p>
        </w:tc>
        <w:tc>
          <w:tcPr>
            <w:tcW w:w="1435" w:type="dxa"/>
          </w:tcPr>
          <w:p w:rsidR="002B41B5" w:rsidRDefault="002B41B5" w:rsidP="002B41B5">
            <w:pPr>
              <w:pStyle w:val="35112"/>
            </w:pPr>
            <w:r>
              <w:t>Нет</w:t>
            </w:r>
          </w:p>
        </w:tc>
        <w:tc>
          <w:tcPr>
            <w:tcW w:w="5626" w:type="dxa"/>
          </w:tcPr>
          <w:p w:rsidR="002B41B5" w:rsidRPr="00BA6122" w:rsidRDefault="002B41B5" w:rsidP="002B41B5">
            <w:pPr>
              <w:pStyle w:val="35112"/>
            </w:pPr>
            <w:r>
              <w:t>Согласно специфике разрабатываемого ПО, данный функционал не требуется</w:t>
            </w:r>
          </w:p>
        </w:tc>
      </w:tr>
      <w:tr w:rsidR="002B41B5" w:rsidRPr="00BA6122" w:rsidTr="002B41B5">
        <w:tc>
          <w:tcPr>
            <w:tcW w:w="2265" w:type="dxa"/>
          </w:tcPr>
          <w:p w:rsidR="002B41B5" w:rsidRDefault="002B41B5" w:rsidP="002B41B5">
            <w:pPr>
              <w:pStyle w:val="341112"/>
            </w:pPr>
            <w:r>
              <w:t>Орфографическая валидация конфигурации</w:t>
            </w:r>
          </w:p>
        </w:tc>
        <w:tc>
          <w:tcPr>
            <w:tcW w:w="1435" w:type="dxa"/>
          </w:tcPr>
          <w:p w:rsidR="002B41B5" w:rsidRDefault="002B41B5" w:rsidP="002B41B5">
            <w:pPr>
              <w:pStyle w:val="35112"/>
            </w:pPr>
            <w:r>
              <w:t>Низкая</w:t>
            </w:r>
          </w:p>
        </w:tc>
        <w:tc>
          <w:tcPr>
            <w:tcW w:w="5626" w:type="dxa"/>
          </w:tcPr>
          <w:p w:rsidR="002B41B5" w:rsidRPr="009330AA" w:rsidRDefault="002B41B5" w:rsidP="002B41B5">
            <w:pPr>
              <w:pStyle w:val="35112"/>
            </w:pPr>
            <w:r>
              <w:t xml:space="preserve">Так как список параметров конфигурации каждого узла системы </w:t>
            </w:r>
            <w:proofErr w:type="spellStart"/>
            <w:r>
              <w:rPr>
                <w:lang w:val="en-US"/>
              </w:rPr>
              <w:t>Redkit</w:t>
            </w:r>
            <w:proofErr w:type="spellEnd"/>
            <w:r w:rsidRPr="009330AA">
              <w:t xml:space="preserve"> </w:t>
            </w:r>
            <w:r>
              <w:rPr>
                <w:lang w:val="en-US"/>
              </w:rPr>
              <w:t>SCADA</w:t>
            </w:r>
            <w:r w:rsidRPr="009330AA">
              <w:t xml:space="preserve"> </w:t>
            </w:r>
            <w:r>
              <w:t>строго определён, то для начала можно обойтись идентификацией неизвестных параметров, однако, если будем успевать, то можно подумать над поиском опечаток или даже системой предложения исправлений</w:t>
            </w:r>
          </w:p>
        </w:tc>
      </w:tr>
      <w:tr w:rsidR="002B41B5" w:rsidRPr="00BA6122" w:rsidTr="002B41B5">
        <w:tc>
          <w:tcPr>
            <w:tcW w:w="2265" w:type="dxa"/>
          </w:tcPr>
          <w:p w:rsidR="002B41B5" w:rsidRDefault="002B41B5" w:rsidP="002B41B5">
            <w:pPr>
              <w:pStyle w:val="341112"/>
            </w:pPr>
            <w:r>
              <w:t>Формирование сводного отчёта</w:t>
            </w:r>
          </w:p>
        </w:tc>
        <w:tc>
          <w:tcPr>
            <w:tcW w:w="1435" w:type="dxa"/>
          </w:tcPr>
          <w:p w:rsidR="002B41B5" w:rsidRDefault="002B41B5" w:rsidP="002B41B5">
            <w:pPr>
              <w:pStyle w:val="35112"/>
            </w:pPr>
            <w:r>
              <w:t>Высокая</w:t>
            </w:r>
          </w:p>
        </w:tc>
        <w:tc>
          <w:tcPr>
            <w:tcW w:w="5626" w:type="dxa"/>
          </w:tcPr>
          <w:p w:rsidR="002B41B5" w:rsidRDefault="002B41B5" w:rsidP="002B41B5">
            <w:pPr>
              <w:pStyle w:val="35112"/>
            </w:pPr>
            <w:r>
              <w:t>Согласно специфике разрабатываемого ПО, формируемый приложением отчёт не требует интерактивной работы с ним</w:t>
            </w:r>
          </w:p>
        </w:tc>
      </w:tr>
      <w:tr w:rsidR="002B41B5" w:rsidRPr="00BA6122" w:rsidTr="002B41B5">
        <w:tc>
          <w:tcPr>
            <w:tcW w:w="2265" w:type="dxa"/>
          </w:tcPr>
          <w:p w:rsidR="002B41B5" w:rsidRDefault="002B41B5" w:rsidP="002B41B5">
            <w:pPr>
              <w:pStyle w:val="341112"/>
            </w:pPr>
            <w:r>
              <w:t>Выгрузка сводного отчёта в формат текстового файла</w:t>
            </w:r>
          </w:p>
        </w:tc>
        <w:tc>
          <w:tcPr>
            <w:tcW w:w="1435" w:type="dxa"/>
          </w:tcPr>
          <w:p w:rsidR="002B41B5" w:rsidRDefault="002B41B5" w:rsidP="002B41B5">
            <w:pPr>
              <w:pStyle w:val="35112"/>
            </w:pPr>
            <w:r>
              <w:t>Высокая</w:t>
            </w:r>
          </w:p>
        </w:tc>
        <w:tc>
          <w:tcPr>
            <w:tcW w:w="5626" w:type="dxa"/>
          </w:tcPr>
          <w:p w:rsidR="002B41B5" w:rsidRPr="00BA6122" w:rsidRDefault="002B41B5" w:rsidP="002B41B5">
            <w:pPr>
              <w:pStyle w:val="35112"/>
            </w:pPr>
            <w:r>
              <w:t>Как и «1</w:t>
            </w:r>
            <w:proofErr w:type="gramStart"/>
            <w:r>
              <w:t>С:Автоматизированная</w:t>
            </w:r>
            <w:proofErr w:type="gramEnd"/>
            <w:r>
              <w:t xml:space="preserve"> проверка конфигураций», разрабатываемое нами ПО должно предоставлять инструменты экспорта сгенерированного текстового отчёта в формат текстового файла.</w:t>
            </w:r>
          </w:p>
        </w:tc>
      </w:tr>
    </w:tbl>
    <w:p w:rsidR="002B41B5" w:rsidRDefault="002B41B5" w:rsidP="00E8335A">
      <w:pPr>
        <w:pStyle w:val="22"/>
        <w:ind w:firstLine="0"/>
      </w:pPr>
    </w:p>
    <w:p w:rsidR="002830D6" w:rsidRDefault="002B41B5" w:rsidP="002B41B5">
      <w:pPr>
        <w:pStyle w:val="14"/>
      </w:pPr>
      <w:bookmarkStart w:id="25" w:name="_Toc199170550"/>
      <w:proofErr w:type="spellStart"/>
      <w:r w:rsidRPr="002B41B5">
        <w:t>Config</w:t>
      </w:r>
      <w:proofErr w:type="spellEnd"/>
      <w:r w:rsidRPr="002B41B5">
        <w:t xml:space="preserve"> </w:t>
      </w:r>
      <w:proofErr w:type="spellStart"/>
      <w:r w:rsidRPr="002B41B5">
        <w:t>File</w:t>
      </w:r>
      <w:proofErr w:type="spellEnd"/>
      <w:r w:rsidRPr="002B41B5">
        <w:t xml:space="preserve"> </w:t>
      </w:r>
      <w:proofErr w:type="spellStart"/>
      <w:r w:rsidRPr="002B41B5">
        <w:t>Validator</w:t>
      </w:r>
      <w:bookmarkEnd w:id="25"/>
      <w:proofErr w:type="spellEnd"/>
    </w:p>
    <w:p w:rsidR="002B41B5" w:rsidRDefault="002B41B5" w:rsidP="00313314">
      <w:pPr>
        <w:pStyle w:val="22"/>
      </w:pPr>
    </w:p>
    <w:p w:rsidR="002B41B5" w:rsidRDefault="002B41B5" w:rsidP="00313314">
      <w:pPr>
        <w:pStyle w:val="22"/>
      </w:pPr>
      <w:proofErr w:type="spellStart"/>
      <w:r w:rsidRPr="002B41B5">
        <w:t>Config</w:t>
      </w:r>
      <w:proofErr w:type="spellEnd"/>
      <w:r w:rsidRPr="002B41B5">
        <w:t xml:space="preserve"> </w:t>
      </w:r>
      <w:proofErr w:type="spellStart"/>
      <w:r w:rsidRPr="002B41B5">
        <w:t>File</w:t>
      </w:r>
      <w:proofErr w:type="spellEnd"/>
      <w:r w:rsidRPr="002B41B5">
        <w:t xml:space="preserve"> </w:t>
      </w:r>
      <w:proofErr w:type="spellStart"/>
      <w:r w:rsidRPr="002B41B5">
        <w:t>Validator</w:t>
      </w:r>
      <w:proofErr w:type="spellEnd"/>
      <w:r w:rsidRPr="002B41B5">
        <w:t xml:space="preserve"> – это консольное кроссплатформенное приложение, направленное на валидацию синтаксиса таких форматов конфигурационных файлов, как: </w:t>
      </w:r>
      <w:proofErr w:type="spellStart"/>
      <w:r w:rsidRPr="002B41B5">
        <w:t>Apple</w:t>
      </w:r>
      <w:proofErr w:type="spellEnd"/>
      <w:r w:rsidRPr="002B41B5">
        <w:t xml:space="preserve"> </w:t>
      </w:r>
      <w:proofErr w:type="spellStart"/>
      <w:r w:rsidRPr="002B41B5">
        <w:t>PList</w:t>
      </w:r>
      <w:proofErr w:type="spellEnd"/>
      <w:r w:rsidRPr="002B41B5">
        <w:t xml:space="preserve">, </w:t>
      </w:r>
      <w:proofErr w:type="spellStart"/>
      <w:r w:rsidRPr="002B41B5">
        <w:t>xml</w:t>
      </w:r>
      <w:proofErr w:type="spellEnd"/>
      <w:r w:rsidRPr="002B41B5">
        <w:t xml:space="preserve">, </w:t>
      </w:r>
      <w:proofErr w:type="spellStart"/>
      <w:r w:rsidRPr="002B41B5">
        <w:t>csv</w:t>
      </w:r>
      <w:proofErr w:type="spellEnd"/>
      <w:r w:rsidRPr="002B41B5">
        <w:t xml:space="preserve">, </w:t>
      </w:r>
      <w:proofErr w:type="spellStart"/>
      <w:r w:rsidRPr="002B41B5">
        <w:t>editorconfig</w:t>
      </w:r>
      <w:proofErr w:type="spellEnd"/>
      <w:r w:rsidRPr="002B41B5">
        <w:t xml:space="preserve">, </w:t>
      </w:r>
      <w:proofErr w:type="spellStart"/>
      <w:r w:rsidRPr="002B41B5">
        <w:t>env</w:t>
      </w:r>
      <w:proofErr w:type="spellEnd"/>
      <w:r w:rsidRPr="002B41B5">
        <w:t xml:space="preserve">, </w:t>
      </w:r>
      <w:proofErr w:type="spellStart"/>
      <w:r w:rsidRPr="002B41B5">
        <w:t>hcl</w:t>
      </w:r>
      <w:proofErr w:type="spellEnd"/>
      <w:r w:rsidRPr="002B41B5">
        <w:t xml:space="preserve">, </w:t>
      </w:r>
      <w:proofErr w:type="spellStart"/>
      <w:r w:rsidRPr="002B41B5">
        <w:t>hocon</w:t>
      </w:r>
      <w:proofErr w:type="spellEnd"/>
      <w:r w:rsidRPr="002B41B5">
        <w:t xml:space="preserve">, </w:t>
      </w:r>
      <w:proofErr w:type="spellStart"/>
      <w:r w:rsidRPr="002B41B5">
        <w:t>ini</w:t>
      </w:r>
      <w:proofErr w:type="spellEnd"/>
      <w:r w:rsidRPr="002B41B5">
        <w:t xml:space="preserve">, </w:t>
      </w:r>
      <w:proofErr w:type="spellStart"/>
      <w:r w:rsidRPr="002B41B5">
        <w:t>json</w:t>
      </w:r>
      <w:proofErr w:type="spellEnd"/>
      <w:r w:rsidRPr="002B41B5">
        <w:t xml:space="preserve">, </w:t>
      </w:r>
      <w:proofErr w:type="spellStart"/>
      <w:r w:rsidRPr="002B41B5">
        <w:t>Properties</w:t>
      </w:r>
      <w:proofErr w:type="spellEnd"/>
      <w:r w:rsidRPr="002B41B5">
        <w:t xml:space="preserve">, </w:t>
      </w:r>
      <w:proofErr w:type="spellStart"/>
      <w:r w:rsidRPr="002B41B5">
        <w:t>toml</w:t>
      </w:r>
      <w:proofErr w:type="spellEnd"/>
      <w:r w:rsidRPr="002B41B5">
        <w:t xml:space="preserve">, и </w:t>
      </w:r>
      <w:proofErr w:type="spellStart"/>
      <w:r w:rsidRPr="002B41B5">
        <w:t>yaml</w:t>
      </w:r>
      <w:proofErr w:type="spellEnd"/>
      <w:r w:rsidRPr="002B41B5">
        <w:t>. Пример работы данного приложения приведён на рисунке 4</w:t>
      </w:r>
      <w:r>
        <w:t>.</w:t>
      </w:r>
    </w:p>
    <w:p w:rsidR="002B41B5" w:rsidRDefault="002B41B5" w:rsidP="00313314">
      <w:pPr>
        <w:pStyle w:val="22"/>
      </w:pPr>
    </w:p>
    <w:p w:rsidR="002B41B5" w:rsidRDefault="002B41B5" w:rsidP="002B41B5">
      <w:pPr>
        <w:pStyle w:val="43"/>
      </w:pPr>
      <w:r w:rsidRPr="00356F25">
        <w:rPr>
          <w:noProof/>
        </w:rPr>
        <w:drawing>
          <wp:inline distT="0" distB="0" distL="0" distR="0" wp14:anchorId="6EEB7499" wp14:editId="59E4F6F5">
            <wp:extent cx="3905250" cy="305425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8921" cy="306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1B5" w:rsidRPr="002B41B5" w:rsidRDefault="002B41B5" w:rsidP="002B41B5">
      <w:pPr>
        <w:pStyle w:val="41"/>
      </w:pPr>
      <w:r w:rsidRPr="002B41B5">
        <w:t xml:space="preserve">Пример проверки конфигурационных файлов программой </w:t>
      </w:r>
      <w:proofErr w:type="spellStart"/>
      <w:r w:rsidRPr="002B41B5">
        <w:t>Config</w:t>
      </w:r>
      <w:proofErr w:type="spellEnd"/>
      <w:r w:rsidRPr="002B41B5">
        <w:t xml:space="preserve"> </w:t>
      </w:r>
      <w:proofErr w:type="spellStart"/>
      <w:r w:rsidRPr="002B41B5">
        <w:t>File</w:t>
      </w:r>
      <w:proofErr w:type="spellEnd"/>
      <w:r w:rsidRPr="002B41B5">
        <w:t xml:space="preserve"> </w:t>
      </w:r>
      <w:proofErr w:type="spellStart"/>
      <w:r w:rsidRPr="002B41B5">
        <w:t>Validator</w:t>
      </w:r>
      <w:proofErr w:type="spellEnd"/>
    </w:p>
    <w:p w:rsidR="00166BA5" w:rsidRDefault="00166BA5" w:rsidP="00313314">
      <w:pPr>
        <w:pStyle w:val="22"/>
      </w:pPr>
    </w:p>
    <w:p w:rsidR="002B41B5" w:rsidRDefault="002B41B5" w:rsidP="002B41B5">
      <w:pPr>
        <w:pStyle w:val="22"/>
      </w:pPr>
      <w:r>
        <w:t xml:space="preserve">Данное приложение принимает на вход ряд опциональных аргументов, регулирующих работу программы и путь до папки с конфигурационными файлами, после чего приложение выполняет поиск конфигурационных файлов поддерживаемых форматов по указанному пути и производит валидацию их синтаксиса, попутно выводя результат валидации каждого файла в консоль. При необходимости можно перенаправить консольный вывод приложения </w:t>
      </w:r>
      <w:proofErr w:type="spellStart"/>
      <w:r>
        <w:t>stdout</w:t>
      </w:r>
      <w:proofErr w:type="spellEnd"/>
      <w:r>
        <w:t xml:space="preserve"> в файл или указать специальный ключ, который скажет приложению </w:t>
      </w:r>
      <w:r>
        <w:lastRenderedPageBreak/>
        <w:t>сформировать текстовый файл отчёта валидации по всем проверенным конфигурационным файлам</w:t>
      </w:r>
      <w:r w:rsidR="00295084">
        <w:t xml:space="preserve"> </w:t>
      </w:r>
      <w:r w:rsidR="00295084" w:rsidRPr="00295084">
        <w:t>[4]</w:t>
      </w:r>
      <w:r>
        <w:t xml:space="preserve">. </w:t>
      </w:r>
    </w:p>
    <w:p w:rsidR="002B41B5" w:rsidRDefault="002B41B5" w:rsidP="002B41B5">
      <w:pPr>
        <w:pStyle w:val="22"/>
      </w:pPr>
      <w:r>
        <w:t xml:space="preserve">Выделив основные характеристики, мы составили таблицу функционала и степени важности его </w:t>
      </w:r>
      <w:proofErr w:type="spellStart"/>
      <w:r>
        <w:t>перенятия</w:t>
      </w:r>
      <w:proofErr w:type="spellEnd"/>
      <w:r>
        <w:t>. Данные представлены в таблице 4.</w:t>
      </w:r>
    </w:p>
    <w:p w:rsidR="002B41B5" w:rsidRPr="00035FC8" w:rsidRDefault="002B41B5" w:rsidP="002B41B5">
      <w:pPr>
        <w:pStyle w:val="31"/>
      </w:pPr>
      <w:r>
        <w:t xml:space="preserve">Классификация функционала </w:t>
      </w:r>
      <w:proofErr w:type="spellStart"/>
      <w:r w:rsidRPr="00421F76">
        <w:t>Config</w:t>
      </w:r>
      <w:proofErr w:type="spellEnd"/>
      <w:r w:rsidRPr="00421F76">
        <w:t xml:space="preserve"> </w:t>
      </w:r>
      <w:proofErr w:type="spellStart"/>
      <w:r w:rsidRPr="00421F76">
        <w:t>File</w:t>
      </w:r>
      <w:proofErr w:type="spellEnd"/>
      <w:r w:rsidRPr="00421F76">
        <w:t xml:space="preserve"> </w:t>
      </w:r>
      <w:proofErr w:type="spellStart"/>
      <w:r w:rsidRPr="00421F76">
        <w:t>Validator</w:t>
      </w:r>
      <w:proofErr w:type="spellEnd"/>
      <w:r>
        <w:t xml:space="preserve"> по важности </w:t>
      </w:r>
      <w:proofErr w:type="spellStart"/>
      <w:r>
        <w:t>перенятия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25"/>
        <w:gridCol w:w="1449"/>
        <w:gridCol w:w="5670"/>
      </w:tblGrid>
      <w:tr w:rsidR="002B41B5" w:rsidTr="002B41B5">
        <w:tc>
          <w:tcPr>
            <w:tcW w:w="2128" w:type="dxa"/>
          </w:tcPr>
          <w:p w:rsidR="002B41B5" w:rsidRDefault="002B41B5" w:rsidP="002B41B5">
            <w:pPr>
              <w:pStyle w:val="33112"/>
            </w:pPr>
            <w:r>
              <w:t>Имя функции</w:t>
            </w:r>
          </w:p>
        </w:tc>
        <w:tc>
          <w:tcPr>
            <w:tcW w:w="1454" w:type="dxa"/>
          </w:tcPr>
          <w:p w:rsidR="002B41B5" w:rsidRDefault="002B41B5" w:rsidP="002B41B5">
            <w:pPr>
              <w:pStyle w:val="33112"/>
            </w:pPr>
            <w:r>
              <w:t xml:space="preserve">Важность </w:t>
            </w:r>
            <w:proofErr w:type="spellStart"/>
            <w:r>
              <w:t>перенятия</w:t>
            </w:r>
            <w:proofErr w:type="spellEnd"/>
          </w:p>
        </w:tc>
        <w:tc>
          <w:tcPr>
            <w:tcW w:w="5762" w:type="dxa"/>
          </w:tcPr>
          <w:p w:rsidR="002B41B5" w:rsidRDefault="002B41B5" w:rsidP="002B41B5">
            <w:pPr>
              <w:pStyle w:val="33112"/>
            </w:pPr>
            <w:r>
              <w:t>Комментарий</w:t>
            </w:r>
          </w:p>
        </w:tc>
      </w:tr>
      <w:tr w:rsidR="002B41B5" w:rsidTr="002B41B5">
        <w:tc>
          <w:tcPr>
            <w:tcW w:w="2128" w:type="dxa"/>
          </w:tcPr>
          <w:p w:rsidR="002B41B5" w:rsidRDefault="002B41B5" w:rsidP="002B41B5">
            <w:pPr>
              <w:pStyle w:val="341112"/>
            </w:pPr>
            <w:r>
              <w:t>Чтение конфигурации системы</w:t>
            </w:r>
          </w:p>
        </w:tc>
        <w:tc>
          <w:tcPr>
            <w:tcW w:w="1454" w:type="dxa"/>
          </w:tcPr>
          <w:p w:rsidR="002B41B5" w:rsidRDefault="002B41B5" w:rsidP="002B41B5">
            <w:pPr>
              <w:pStyle w:val="35112"/>
            </w:pPr>
            <w:r>
              <w:t>Высокая</w:t>
            </w:r>
          </w:p>
        </w:tc>
        <w:tc>
          <w:tcPr>
            <w:tcW w:w="5762" w:type="dxa"/>
          </w:tcPr>
          <w:p w:rsidR="002B41B5" w:rsidRPr="00154146" w:rsidRDefault="002B41B5" w:rsidP="002B41B5">
            <w:pPr>
              <w:pStyle w:val="35112"/>
            </w:pPr>
            <w:r>
              <w:t>Согласно специфике разрабатываемого ПО, входной формат данных в виде *.</w:t>
            </w:r>
            <w:r>
              <w:rPr>
                <w:lang w:val="en-US"/>
              </w:rPr>
              <w:t>zip</w:t>
            </w:r>
            <w:r w:rsidRPr="00154146">
              <w:t xml:space="preserve"> </w:t>
            </w:r>
            <w:r>
              <w:t>архива строго определён требованиями заказчика, вследствие чего работа с путями будет производиться лишь для загрузки архива в программу без реализации поиска конфигурационных файлов внутри файловой системы.</w:t>
            </w:r>
          </w:p>
        </w:tc>
      </w:tr>
      <w:tr w:rsidR="002B41B5" w:rsidTr="002B41B5">
        <w:tc>
          <w:tcPr>
            <w:tcW w:w="2128" w:type="dxa"/>
          </w:tcPr>
          <w:p w:rsidR="002B41B5" w:rsidRDefault="002B41B5" w:rsidP="002B41B5">
            <w:pPr>
              <w:pStyle w:val="341112"/>
            </w:pPr>
            <w:r>
              <w:t>Поддержка работы с основными форматами конфигурационных файлов</w:t>
            </w:r>
          </w:p>
        </w:tc>
        <w:tc>
          <w:tcPr>
            <w:tcW w:w="1454" w:type="dxa"/>
          </w:tcPr>
          <w:p w:rsidR="002B41B5" w:rsidRDefault="002B41B5" w:rsidP="002B41B5">
            <w:pPr>
              <w:pStyle w:val="35112"/>
            </w:pPr>
            <w:r>
              <w:t>Нет</w:t>
            </w:r>
          </w:p>
        </w:tc>
        <w:tc>
          <w:tcPr>
            <w:tcW w:w="5762" w:type="dxa"/>
          </w:tcPr>
          <w:p w:rsidR="002B41B5" w:rsidRPr="00154146" w:rsidRDefault="002B41B5" w:rsidP="002B41B5">
            <w:pPr>
              <w:pStyle w:val="35112"/>
            </w:pPr>
            <w:r>
              <w:t xml:space="preserve">Поскольку конфигурационные файлы системы </w:t>
            </w:r>
            <w:proofErr w:type="spellStart"/>
            <w:r>
              <w:rPr>
                <w:lang w:val="en-US"/>
              </w:rPr>
              <w:t>Redkit</w:t>
            </w:r>
            <w:proofErr w:type="spellEnd"/>
            <w:r w:rsidRPr="00154146">
              <w:t xml:space="preserve"> </w:t>
            </w:r>
            <w:r>
              <w:rPr>
                <w:lang w:val="en-US"/>
              </w:rPr>
              <w:t>SCADA</w:t>
            </w:r>
            <w:r>
              <w:t xml:space="preserve"> задаются лишь в *.</w:t>
            </w:r>
            <w:proofErr w:type="spellStart"/>
            <w:r>
              <w:rPr>
                <w:lang w:val="en-US"/>
              </w:rPr>
              <w:t>ini</w:t>
            </w:r>
            <w:proofErr w:type="spellEnd"/>
            <w:r w:rsidRPr="00154146">
              <w:t xml:space="preserve"> </w:t>
            </w:r>
            <w:r>
              <w:t>формате, реализация работы с *.</w:t>
            </w:r>
            <w:proofErr w:type="spellStart"/>
            <w:r>
              <w:rPr>
                <w:lang w:val="en-US"/>
              </w:rPr>
              <w:t>ini</w:t>
            </w:r>
            <w:proofErr w:type="spellEnd"/>
            <w:r w:rsidRPr="00154146">
              <w:t xml:space="preserve"> </w:t>
            </w:r>
            <w:r>
              <w:t>необходима и достаточна для нашего продукта. Реализация поддержки других типов конфигурационных файлов не требуется.</w:t>
            </w:r>
          </w:p>
        </w:tc>
      </w:tr>
      <w:tr w:rsidR="002B41B5" w:rsidTr="002B41B5">
        <w:tc>
          <w:tcPr>
            <w:tcW w:w="2128" w:type="dxa"/>
          </w:tcPr>
          <w:p w:rsidR="002B41B5" w:rsidRDefault="002B41B5" w:rsidP="002B41B5">
            <w:pPr>
              <w:pStyle w:val="341112"/>
            </w:pPr>
            <w:r>
              <w:t>Валидация конфигурационных файлов</w:t>
            </w:r>
          </w:p>
        </w:tc>
        <w:tc>
          <w:tcPr>
            <w:tcW w:w="1454" w:type="dxa"/>
          </w:tcPr>
          <w:p w:rsidR="002B41B5" w:rsidRDefault="002B41B5" w:rsidP="002B41B5">
            <w:pPr>
              <w:pStyle w:val="35112"/>
            </w:pPr>
            <w:r>
              <w:t>Высокая</w:t>
            </w:r>
          </w:p>
        </w:tc>
        <w:tc>
          <w:tcPr>
            <w:tcW w:w="5762" w:type="dxa"/>
          </w:tcPr>
          <w:p w:rsidR="002B41B5" w:rsidRPr="00154146" w:rsidRDefault="002B41B5" w:rsidP="002B41B5">
            <w:pPr>
              <w:pStyle w:val="35112"/>
            </w:pPr>
            <w:r>
              <w:t xml:space="preserve">Так как система </w:t>
            </w:r>
            <w:proofErr w:type="spellStart"/>
            <w:r>
              <w:rPr>
                <w:lang w:val="en-US"/>
              </w:rPr>
              <w:t>Redkit</w:t>
            </w:r>
            <w:proofErr w:type="spellEnd"/>
            <w:r w:rsidRPr="00154146">
              <w:t xml:space="preserve"> </w:t>
            </w:r>
            <w:r>
              <w:rPr>
                <w:lang w:val="en-US"/>
              </w:rPr>
              <w:t>SCADA</w:t>
            </w:r>
            <w:r w:rsidRPr="00154146">
              <w:t xml:space="preserve"> </w:t>
            </w:r>
            <w:r>
              <w:t xml:space="preserve">уже имеет внутри себя анализатор синтаксиса </w:t>
            </w:r>
            <w:r w:rsidRPr="00154146">
              <w:t>*.</w:t>
            </w:r>
            <w:proofErr w:type="spellStart"/>
            <w:r>
              <w:rPr>
                <w:lang w:val="en-US"/>
              </w:rPr>
              <w:t>ini</w:t>
            </w:r>
            <w:proofErr w:type="spellEnd"/>
            <w:r w:rsidRPr="00154146">
              <w:t xml:space="preserve"> </w:t>
            </w:r>
            <w:r>
              <w:t xml:space="preserve">файлов, наше ПО направлено именно на валидацию параметров и их значений, указанных </w:t>
            </w:r>
            <w:proofErr w:type="gramStart"/>
            <w:r>
              <w:t>в конфигурационных файлов</w:t>
            </w:r>
            <w:proofErr w:type="gramEnd"/>
            <w:r>
              <w:t>, поэтому дополнительная реализация синтаксического анализа не требуется.</w:t>
            </w:r>
          </w:p>
        </w:tc>
      </w:tr>
      <w:tr w:rsidR="002B41B5" w:rsidRPr="00154146" w:rsidTr="002B41B5">
        <w:tc>
          <w:tcPr>
            <w:tcW w:w="2128" w:type="dxa"/>
          </w:tcPr>
          <w:p w:rsidR="002B41B5" w:rsidRDefault="002B41B5" w:rsidP="002B41B5">
            <w:pPr>
              <w:pStyle w:val="341112"/>
            </w:pPr>
            <w:r>
              <w:t>Формирование текстового отчёта</w:t>
            </w:r>
          </w:p>
        </w:tc>
        <w:tc>
          <w:tcPr>
            <w:tcW w:w="1454" w:type="dxa"/>
          </w:tcPr>
          <w:p w:rsidR="002B41B5" w:rsidRDefault="002B41B5" w:rsidP="002B41B5">
            <w:pPr>
              <w:pStyle w:val="35112"/>
            </w:pPr>
            <w:r>
              <w:t>Высокая</w:t>
            </w:r>
          </w:p>
        </w:tc>
        <w:tc>
          <w:tcPr>
            <w:tcW w:w="5762" w:type="dxa"/>
          </w:tcPr>
          <w:p w:rsidR="002B41B5" w:rsidRPr="00154146" w:rsidRDefault="002B41B5" w:rsidP="002B41B5">
            <w:pPr>
              <w:pStyle w:val="35112"/>
            </w:pPr>
            <w:r>
              <w:t xml:space="preserve">Как и </w:t>
            </w:r>
            <w:r w:rsidRPr="00154146">
              <w:rPr>
                <w:lang w:val="en-US"/>
              </w:rPr>
              <w:t>Config</w:t>
            </w:r>
            <w:r w:rsidRPr="00154146">
              <w:t xml:space="preserve"> </w:t>
            </w:r>
            <w:r w:rsidRPr="00154146">
              <w:rPr>
                <w:lang w:val="en-US"/>
              </w:rPr>
              <w:t>File</w:t>
            </w:r>
            <w:r w:rsidRPr="00154146">
              <w:t xml:space="preserve"> </w:t>
            </w:r>
            <w:r w:rsidRPr="00154146">
              <w:rPr>
                <w:lang w:val="en-US"/>
              </w:rPr>
              <w:t>Validator</w:t>
            </w:r>
            <w:r w:rsidRPr="00154146">
              <w:t xml:space="preserve">, </w:t>
            </w:r>
            <w:r>
              <w:t>разрабатываемое нами ПО должно формировать текстовый отчёт валидации конфигурационных файлов</w:t>
            </w:r>
          </w:p>
        </w:tc>
      </w:tr>
      <w:tr w:rsidR="002B41B5" w:rsidRPr="00154146" w:rsidTr="002B41B5">
        <w:tc>
          <w:tcPr>
            <w:tcW w:w="2128" w:type="dxa"/>
          </w:tcPr>
          <w:p w:rsidR="002B41B5" w:rsidRDefault="002B41B5" w:rsidP="002B41B5">
            <w:pPr>
              <w:pStyle w:val="341112"/>
            </w:pPr>
            <w:r>
              <w:t>Экспорт текстового отчёта в файл</w:t>
            </w:r>
          </w:p>
        </w:tc>
        <w:tc>
          <w:tcPr>
            <w:tcW w:w="1454" w:type="dxa"/>
          </w:tcPr>
          <w:p w:rsidR="002B41B5" w:rsidRDefault="002B41B5" w:rsidP="002B41B5">
            <w:pPr>
              <w:pStyle w:val="35112"/>
            </w:pPr>
            <w:r>
              <w:t>Высокая</w:t>
            </w:r>
          </w:p>
        </w:tc>
        <w:tc>
          <w:tcPr>
            <w:tcW w:w="5762" w:type="dxa"/>
          </w:tcPr>
          <w:p w:rsidR="002B41B5" w:rsidRDefault="002B41B5" w:rsidP="002B41B5">
            <w:pPr>
              <w:pStyle w:val="35112"/>
            </w:pPr>
            <w:r>
              <w:t xml:space="preserve">Как и </w:t>
            </w:r>
            <w:r w:rsidRPr="00154146">
              <w:rPr>
                <w:lang w:val="en-US"/>
              </w:rPr>
              <w:t>Config</w:t>
            </w:r>
            <w:r w:rsidRPr="00154146">
              <w:t xml:space="preserve"> </w:t>
            </w:r>
            <w:r w:rsidRPr="00154146">
              <w:rPr>
                <w:lang w:val="en-US"/>
              </w:rPr>
              <w:t>File</w:t>
            </w:r>
            <w:r w:rsidRPr="00154146">
              <w:t xml:space="preserve"> </w:t>
            </w:r>
            <w:r w:rsidRPr="00154146">
              <w:rPr>
                <w:lang w:val="en-US"/>
              </w:rPr>
              <w:t>Validator</w:t>
            </w:r>
            <w:r w:rsidRPr="00154146">
              <w:t xml:space="preserve">, </w:t>
            </w:r>
            <w:r>
              <w:t>разрабатываемое нами ПО предоставлять инструменты для экспорта сформированного текстового отчёт в файл</w:t>
            </w:r>
          </w:p>
        </w:tc>
      </w:tr>
    </w:tbl>
    <w:p w:rsidR="002B41B5" w:rsidRPr="00166BA5" w:rsidRDefault="002B41B5" w:rsidP="002B41B5">
      <w:pPr>
        <w:pStyle w:val="22"/>
      </w:pPr>
    </w:p>
    <w:p w:rsidR="005E1BA8" w:rsidRDefault="00380B46" w:rsidP="00881391">
      <w:pPr>
        <w:pStyle w:val="12"/>
      </w:pPr>
      <w:bookmarkStart w:id="26" w:name="_Toc199170551"/>
      <w:r>
        <w:lastRenderedPageBreak/>
        <w:t>Описание работ</w:t>
      </w:r>
      <w:r w:rsidR="006A12F6">
        <w:t>ы</w:t>
      </w:r>
      <w:bookmarkEnd w:id="26"/>
    </w:p>
    <w:p w:rsidR="009772C1" w:rsidRDefault="009772C1" w:rsidP="00DF2FA5">
      <w:pPr>
        <w:pStyle w:val="22"/>
        <w:spacing w:line="240" w:lineRule="auto"/>
        <w:rPr>
          <w:lang w:eastAsia="en-US"/>
        </w:rPr>
      </w:pPr>
    </w:p>
    <w:p w:rsidR="002B41B5" w:rsidRDefault="008E5720" w:rsidP="00DF2FA5">
      <w:pPr>
        <w:pStyle w:val="13"/>
      </w:pPr>
      <w:bookmarkStart w:id="27" w:name="_Toc199170552"/>
      <w:r>
        <w:t>Методология разработки</w:t>
      </w:r>
      <w:bookmarkEnd w:id="27"/>
    </w:p>
    <w:p w:rsidR="008E5720" w:rsidRDefault="008E5720" w:rsidP="009772C1">
      <w:pPr>
        <w:pStyle w:val="22"/>
        <w:rPr>
          <w:lang w:eastAsia="en-US"/>
        </w:rPr>
      </w:pPr>
    </w:p>
    <w:p w:rsidR="008E5720" w:rsidRDefault="00DF2FA5" w:rsidP="009772C1">
      <w:pPr>
        <w:pStyle w:val="22"/>
        <w:rPr>
          <w:lang w:eastAsia="en-US"/>
        </w:rPr>
      </w:pPr>
      <w:r>
        <w:rPr>
          <w:lang w:eastAsia="en-US"/>
        </w:rPr>
        <w:t xml:space="preserve">В качестве методологии разработки для проекта был выбрана модель </w:t>
      </w:r>
      <w:r>
        <w:rPr>
          <w:lang w:val="en-US" w:eastAsia="en-US"/>
        </w:rPr>
        <w:t>Waterfall</w:t>
      </w:r>
      <w:r w:rsidRPr="00DF2FA5">
        <w:rPr>
          <w:lang w:eastAsia="en-US"/>
        </w:rPr>
        <w:t xml:space="preserve">. </w:t>
      </w:r>
      <w:r>
        <w:rPr>
          <w:lang w:eastAsia="en-US"/>
        </w:rPr>
        <w:t>Э</w:t>
      </w:r>
      <w:r w:rsidRPr="00DF2FA5">
        <w:rPr>
          <w:lang w:eastAsia="en-US"/>
        </w:rPr>
        <w:t>то линейная методология разработки ПО, где процесс разделён на последовательные этапы</w:t>
      </w:r>
      <w:r>
        <w:rPr>
          <w:lang w:eastAsia="en-US"/>
        </w:rPr>
        <w:t>:</w:t>
      </w:r>
    </w:p>
    <w:p w:rsidR="00DF2FA5" w:rsidRPr="00DF2FA5" w:rsidRDefault="00DF2FA5" w:rsidP="0010706D">
      <w:pPr>
        <w:pStyle w:val="53"/>
        <w:rPr>
          <w:lang w:val="en-US"/>
        </w:rPr>
      </w:pPr>
      <w:r>
        <w:t>с</w:t>
      </w:r>
      <w:r w:rsidRPr="00DF2FA5">
        <w:t>бор требований</w:t>
      </w:r>
      <w:r>
        <w:rPr>
          <w:lang w:val="en-US"/>
        </w:rPr>
        <w:t>,</w:t>
      </w:r>
    </w:p>
    <w:p w:rsidR="00DF2FA5" w:rsidRPr="00DF2FA5" w:rsidRDefault="00DF2FA5" w:rsidP="0010706D">
      <w:pPr>
        <w:pStyle w:val="53"/>
        <w:rPr>
          <w:lang w:val="en-US"/>
        </w:rPr>
      </w:pPr>
      <w:r>
        <w:t>п</w:t>
      </w:r>
      <w:r w:rsidRPr="00DF2FA5">
        <w:t>роектирование</w:t>
      </w:r>
      <w:r>
        <w:rPr>
          <w:lang w:val="en-US"/>
        </w:rPr>
        <w:t>,</w:t>
      </w:r>
    </w:p>
    <w:p w:rsidR="00DF2FA5" w:rsidRPr="00DF2FA5" w:rsidRDefault="00DF2FA5" w:rsidP="0010706D">
      <w:pPr>
        <w:pStyle w:val="53"/>
        <w:rPr>
          <w:lang w:val="en-US"/>
        </w:rPr>
      </w:pPr>
      <w:r>
        <w:t>р</w:t>
      </w:r>
      <w:r w:rsidRPr="00DF2FA5">
        <w:t>еализация</w:t>
      </w:r>
      <w:r>
        <w:rPr>
          <w:lang w:val="en-US"/>
        </w:rPr>
        <w:t>,</w:t>
      </w:r>
    </w:p>
    <w:p w:rsidR="00DF2FA5" w:rsidRPr="00DF2FA5" w:rsidRDefault="00DF2FA5" w:rsidP="0010706D">
      <w:pPr>
        <w:pStyle w:val="53"/>
        <w:rPr>
          <w:lang w:val="en-US"/>
        </w:rPr>
      </w:pPr>
      <w:r>
        <w:t>т</w:t>
      </w:r>
      <w:r w:rsidRPr="00DF2FA5">
        <w:t>естирование</w:t>
      </w:r>
      <w:r>
        <w:rPr>
          <w:lang w:val="en-US"/>
        </w:rPr>
        <w:t>,</w:t>
      </w:r>
    </w:p>
    <w:p w:rsidR="00DF2FA5" w:rsidRPr="00DF2FA5" w:rsidRDefault="00DF2FA5" w:rsidP="0010706D">
      <w:pPr>
        <w:pStyle w:val="53"/>
        <w:rPr>
          <w:lang w:val="en-US"/>
        </w:rPr>
      </w:pPr>
      <w:r>
        <w:t>в</w:t>
      </w:r>
      <w:r w:rsidRPr="00DF2FA5">
        <w:t>недрение</w:t>
      </w:r>
      <w:r>
        <w:rPr>
          <w:lang w:val="en-US"/>
        </w:rPr>
        <w:t>.</w:t>
      </w:r>
    </w:p>
    <w:p w:rsidR="008E5720" w:rsidRDefault="00DF2FA5" w:rsidP="009772C1">
      <w:pPr>
        <w:pStyle w:val="22"/>
        <w:rPr>
          <w:lang w:eastAsia="en-US"/>
        </w:rPr>
      </w:pPr>
      <w:r w:rsidRPr="00DF2FA5">
        <w:rPr>
          <w:lang w:eastAsia="en-US"/>
        </w:rPr>
        <w:t>Каждый этап завершается до начала следующего, а возврат к предыдущим стадиям возможен только через формальные процедуры изменений [</w:t>
      </w:r>
      <w:r w:rsidR="00295084" w:rsidRPr="00295084">
        <w:rPr>
          <w:lang w:eastAsia="en-US"/>
        </w:rPr>
        <w:t>5</w:t>
      </w:r>
      <w:r w:rsidRPr="00DF2FA5">
        <w:rPr>
          <w:lang w:eastAsia="en-US"/>
        </w:rPr>
        <w:t>].</w:t>
      </w:r>
    </w:p>
    <w:p w:rsidR="00DF2FA5" w:rsidRDefault="00DF2FA5" w:rsidP="009772C1">
      <w:pPr>
        <w:pStyle w:val="22"/>
        <w:rPr>
          <w:lang w:eastAsia="en-US"/>
        </w:rPr>
      </w:pPr>
      <w:r>
        <w:rPr>
          <w:lang w:eastAsia="en-US"/>
        </w:rPr>
        <w:t xml:space="preserve">Данный выбор был сделан по </w:t>
      </w:r>
      <w:r w:rsidR="00460499">
        <w:rPr>
          <w:lang w:eastAsia="en-US"/>
        </w:rPr>
        <w:t xml:space="preserve">двум важным </w:t>
      </w:r>
      <w:r>
        <w:rPr>
          <w:lang w:eastAsia="en-US"/>
        </w:rPr>
        <w:t>причинам:</w:t>
      </w:r>
    </w:p>
    <w:p w:rsidR="00DF2FA5" w:rsidRDefault="00460499" w:rsidP="00460499">
      <w:pPr>
        <w:pStyle w:val="53"/>
      </w:pPr>
      <w:r>
        <w:t>з</w:t>
      </w:r>
      <w:r w:rsidR="00DF2FA5">
        <w:t>аказчик («</w:t>
      </w:r>
      <w:proofErr w:type="spellStart"/>
      <w:r w:rsidR="00DF2FA5">
        <w:t>Прософт</w:t>
      </w:r>
      <w:proofErr w:type="spellEnd"/>
      <w:r w:rsidR="00DF2FA5">
        <w:t xml:space="preserve">-Системы») уже определил строгий стек технологий (C++, </w:t>
      </w:r>
      <w:proofErr w:type="spellStart"/>
      <w:r w:rsidR="00DF2FA5">
        <w:t>Qt</w:t>
      </w:r>
      <w:proofErr w:type="spellEnd"/>
      <w:r w:rsidR="00DF2FA5">
        <w:t>, QML) и критерии валидации *.</w:t>
      </w:r>
      <w:proofErr w:type="spellStart"/>
      <w:r w:rsidR="00DF2FA5">
        <w:t>ini</w:t>
      </w:r>
      <w:proofErr w:type="spellEnd"/>
      <w:r w:rsidR="00DF2FA5">
        <w:t>-файлов</w:t>
      </w:r>
      <w:r>
        <w:t>, что</w:t>
      </w:r>
      <w:r w:rsidR="00DF2FA5">
        <w:t xml:space="preserve"> исключает неопределённость, характерную для </w:t>
      </w:r>
      <w:proofErr w:type="spellStart"/>
      <w:r w:rsidR="00DF2FA5">
        <w:t>Agile</w:t>
      </w:r>
      <w:proofErr w:type="spellEnd"/>
      <w:r w:rsidR="00DF2FA5">
        <w:t>-подходов</w:t>
      </w:r>
      <w:r w:rsidRPr="00460499">
        <w:t>;</w:t>
      </w:r>
    </w:p>
    <w:p w:rsidR="00DF2FA5" w:rsidRPr="00DF2FA5" w:rsidRDefault="00460499" w:rsidP="00625C3B">
      <w:pPr>
        <w:pStyle w:val="53"/>
      </w:pPr>
      <w:r>
        <w:t xml:space="preserve">для такого </w:t>
      </w:r>
      <w:r w:rsidR="00DF2FA5">
        <w:t xml:space="preserve">проекта важно фиксировать каждый этап (например, структуру </w:t>
      </w:r>
      <w:proofErr w:type="spellStart"/>
      <w:r w:rsidR="00DF2FA5">
        <w:t>парсинга</w:t>
      </w:r>
      <w:proofErr w:type="spellEnd"/>
      <w:r w:rsidR="00DF2FA5">
        <w:t xml:space="preserve"> конфигураций), что естественно для </w:t>
      </w:r>
      <w:proofErr w:type="spellStart"/>
      <w:r w:rsidR="00DF2FA5">
        <w:t>Waterfall</w:t>
      </w:r>
      <w:proofErr w:type="spellEnd"/>
      <w:r w:rsidR="00DF2FA5">
        <w:t>.</w:t>
      </w:r>
    </w:p>
    <w:p w:rsidR="00DF2FA5" w:rsidRDefault="00DF2FA5" w:rsidP="009772C1">
      <w:pPr>
        <w:pStyle w:val="22"/>
        <w:rPr>
          <w:lang w:eastAsia="en-US"/>
        </w:rPr>
      </w:pPr>
    </w:p>
    <w:p w:rsidR="008E5720" w:rsidRDefault="008E5720" w:rsidP="00DF2FA5">
      <w:pPr>
        <w:pStyle w:val="13"/>
      </w:pPr>
      <w:bookmarkStart w:id="28" w:name="_Toc199170553"/>
      <w:r>
        <w:t>Распределение задач</w:t>
      </w:r>
      <w:bookmarkEnd w:id="28"/>
    </w:p>
    <w:p w:rsidR="008E5720" w:rsidRDefault="008E5720" w:rsidP="009772C1">
      <w:pPr>
        <w:pStyle w:val="22"/>
        <w:rPr>
          <w:lang w:eastAsia="en-US"/>
        </w:rPr>
      </w:pPr>
    </w:p>
    <w:p w:rsidR="006C169D" w:rsidRDefault="006C169D" w:rsidP="006C169D">
      <w:pPr>
        <w:pStyle w:val="22"/>
        <w:rPr>
          <w:lang w:eastAsia="en-US"/>
        </w:rPr>
      </w:pPr>
      <w:r>
        <w:rPr>
          <w:lang w:eastAsia="en-US"/>
        </w:rPr>
        <w:t xml:space="preserve">Для эффективного выполнения поставленных задач и завершения работы в целом необходимо грамотно распределить ответственность между участниками команды. </w:t>
      </w:r>
    </w:p>
    <w:p w:rsidR="00CC4119" w:rsidRDefault="00CC4119" w:rsidP="00CC4119">
      <w:pPr>
        <w:pStyle w:val="22"/>
        <w:rPr>
          <w:lang w:eastAsia="en-US"/>
        </w:rPr>
      </w:pPr>
      <w:r>
        <w:rPr>
          <w:lang w:eastAsia="en-US"/>
        </w:rPr>
        <w:t>Главный разработчик (Перминов Илья Андреевич)</w:t>
      </w:r>
      <w:r w:rsidRPr="00CC4119">
        <w:rPr>
          <w:lang w:eastAsia="en-US"/>
        </w:rPr>
        <w:t xml:space="preserve"> </w:t>
      </w:r>
      <w:r>
        <w:rPr>
          <w:lang w:eastAsia="en-US"/>
        </w:rPr>
        <w:t xml:space="preserve">координирует разработку проекта, включая управление репозиторием </w:t>
      </w:r>
      <w:proofErr w:type="spellStart"/>
      <w:r>
        <w:rPr>
          <w:lang w:eastAsia="en-US"/>
        </w:rPr>
        <w:t>Git</w:t>
      </w:r>
      <w:proofErr w:type="spellEnd"/>
      <w:r>
        <w:rPr>
          <w:lang w:eastAsia="en-US"/>
        </w:rPr>
        <w:t xml:space="preserve"> и проведение </w:t>
      </w:r>
      <w:proofErr w:type="spellStart"/>
      <w:r>
        <w:rPr>
          <w:lang w:eastAsia="en-US"/>
        </w:rPr>
        <w:lastRenderedPageBreak/>
        <w:t>кодревью</w:t>
      </w:r>
      <w:proofErr w:type="spellEnd"/>
      <w:r>
        <w:rPr>
          <w:lang w:eastAsia="en-US"/>
        </w:rPr>
        <w:t>, а также обеспечивает взаимодействие с заказчиком, контролируя соответствие продукта требованиям технического задания.</w:t>
      </w:r>
    </w:p>
    <w:p w:rsidR="00CC4119" w:rsidRDefault="00CC4119" w:rsidP="00CC4119">
      <w:pPr>
        <w:pStyle w:val="22"/>
        <w:rPr>
          <w:lang w:eastAsia="en-US"/>
        </w:rPr>
      </w:pPr>
      <w:proofErr w:type="spellStart"/>
      <w:r>
        <w:rPr>
          <w:lang w:eastAsia="en-US"/>
        </w:rPr>
        <w:t>Backend</w:t>
      </w:r>
      <w:proofErr w:type="spellEnd"/>
      <w:r>
        <w:rPr>
          <w:lang w:eastAsia="en-US"/>
        </w:rPr>
        <w:t>-разработчики (Бута</w:t>
      </w:r>
      <w:r w:rsidR="0010706D">
        <w:rPr>
          <w:lang w:eastAsia="en-US"/>
        </w:rPr>
        <w:t>к</w:t>
      </w:r>
      <w:r>
        <w:rPr>
          <w:lang w:eastAsia="en-US"/>
        </w:rPr>
        <w:t xml:space="preserve">ов Никита Сергеевич, </w:t>
      </w:r>
      <w:proofErr w:type="spellStart"/>
      <w:r>
        <w:rPr>
          <w:lang w:eastAsia="en-US"/>
        </w:rPr>
        <w:t>Чикан</w:t>
      </w:r>
      <w:r w:rsidR="0010706D">
        <w:rPr>
          <w:lang w:eastAsia="en-US"/>
        </w:rPr>
        <w:t>ц</w:t>
      </w:r>
      <w:r>
        <w:rPr>
          <w:lang w:eastAsia="en-US"/>
        </w:rPr>
        <w:t>ев</w:t>
      </w:r>
      <w:proofErr w:type="spellEnd"/>
      <w:r>
        <w:rPr>
          <w:lang w:eastAsia="en-US"/>
        </w:rPr>
        <w:t xml:space="preserve"> Даниил Алексеевич) разрабатывают архитектуру </w:t>
      </w:r>
      <w:proofErr w:type="spellStart"/>
      <w:r>
        <w:rPr>
          <w:lang w:eastAsia="en-US"/>
        </w:rPr>
        <w:t>backend</w:t>
      </w:r>
      <w:proofErr w:type="spellEnd"/>
      <w:r>
        <w:rPr>
          <w:lang w:eastAsia="en-US"/>
        </w:rPr>
        <w:t>-части проекта, включая:</w:t>
      </w:r>
    </w:p>
    <w:p w:rsidR="00CC4119" w:rsidRPr="00CC4119" w:rsidRDefault="00CC4119" w:rsidP="00CC4119">
      <w:pPr>
        <w:pStyle w:val="53"/>
      </w:pPr>
      <w:r>
        <w:t>графическое ядро на C++/</w:t>
      </w:r>
      <w:proofErr w:type="spellStart"/>
      <w:r>
        <w:t>Qt</w:t>
      </w:r>
      <w:proofErr w:type="spellEnd"/>
      <w:r w:rsidRPr="00CC4119">
        <w:t>;</w:t>
      </w:r>
    </w:p>
    <w:p w:rsidR="00CC4119" w:rsidRPr="00CC4119" w:rsidRDefault="00CC4119" w:rsidP="00CC4119">
      <w:pPr>
        <w:pStyle w:val="53"/>
      </w:pPr>
      <w:r>
        <w:t>алгоритмы обработки сигналов и взаимодействия с интерфейсом</w:t>
      </w:r>
      <w:r w:rsidRPr="00CC4119">
        <w:t>;</w:t>
      </w:r>
    </w:p>
    <w:p w:rsidR="00CC4119" w:rsidRPr="00CC4119" w:rsidRDefault="00CC4119" w:rsidP="00CC4119">
      <w:pPr>
        <w:pStyle w:val="53"/>
      </w:pPr>
      <w:r>
        <w:t>классы и структуры данных общей инфраструктуры</w:t>
      </w:r>
      <w:r w:rsidRPr="00CC4119">
        <w:t>;</w:t>
      </w:r>
    </w:p>
    <w:p w:rsidR="00CC4119" w:rsidRDefault="00CC4119" w:rsidP="00CC4119">
      <w:pPr>
        <w:pStyle w:val="53"/>
      </w:pPr>
      <w:r>
        <w:t>корневые алгоритмы и алгоритмические структуры данных.</w:t>
      </w:r>
    </w:p>
    <w:p w:rsidR="00CC4119" w:rsidRDefault="00CC4119" w:rsidP="00CC4119">
      <w:pPr>
        <w:pStyle w:val="22"/>
        <w:rPr>
          <w:lang w:eastAsia="en-US"/>
        </w:rPr>
      </w:pPr>
      <w:proofErr w:type="spellStart"/>
      <w:r>
        <w:rPr>
          <w:lang w:eastAsia="en-US"/>
        </w:rPr>
        <w:t>Fullstack</w:t>
      </w:r>
      <w:proofErr w:type="spellEnd"/>
      <w:r>
        <w:rPr>
          <w:lang w:eastAsia="en-US"/>
        </w:rPr>
        <w:t>-разработчики (Зайцев Дмитрий Алексеевич, Острожной Дмитрий Яковлевич)</w:t>
      </w:r>
      <w:r w:rsidRPr="00CC4119">
        <w:rPr>
          <w:lang w:eastAsia="en-US"/>
        </w:rPr>
        <w:t xml:space="preserve"> </w:t>
      </w:r>
      <w:r>
        <w:rPr>
          <w:lang w:eastAsia="en-US"/>
        </w:rPr>
        <w:t xml:space="preserve">реализуют функционал на стыке </w:t>
      </w:r>
      <w:proofErr w:type="spellStart"/>
      <w:r>
        <w:rPr>
          <w:lang w:eastAsia="en-US"/>
        </w:rPr>
        <w:t>frontend</w:t>
      </w:r>
      <w:proofErr w:type="spellEnd"/>
      <w:r>
        <w:rPr>
          <w:lang w:eastAsia="en-US"/>
        </w:rPr>
        <w:t xml:space="preserve"> и </w:t>
      </w:r>
      <w:proofErr w:type="spellStart"/>
      <w:r>
        <w:rPr>
          <w:lang w:eastAsia="en-US"/>
        </w:rPr>
        <w:t>backend</w:t>
      </w:r>
      <w:proofErr w:type="spellEnd"/>
      <w:r>
        <w:rPr>
          <w:lang w:eastAsia="en-US"/>
        </w:rPr>
        <w:t>, в том числе:</w:t>
      </w:r>
    </w:p>
    <w:p w:rsidR="00CC4119" w:rsidRPr="00CC4119" w:rsidRDefault="00CC4119" w:rsidP="00CC4119">
      <w:pPr>
        <w:pStyle w:val="53"/>
      </w:pPr>
      <w:r>
        <w:t>интерактивные и декоративные элементы интерфейса на QML</w:t>
      </w:r>
      <w:r w:rsidRPr="00CC4119">
        <w:t>;</w:t>
      </w:r>
    </w:p>
    <w:p w:rsidR="00CC4119" w:rsidRDefault="00CC4119" w:rsidP="00CC4119">
      <w:pPr>
        <w:pStyle w:val="53"/>
      </w:pPr>
      <w:r>
        <w:t>алгоритмы графической инфраструктуры на C++/</w:t>
      </w:r>
      <w:proofErr w:type="spellStart"/>
      <w:r>
        <w:t>Qt</w:t>
      </w:r>
      <w:proofErr w:type="spellEnd"/>
      <w:r>
        <w:t>.</w:t>
      </w:r>
    </w:p>
    <w:p w:rsidR="002631E1" w:rsidRPr="00625C3B" w:rsidRDefault="00CC4119" w:rsidP="00CC4119">
      <w:pPr>
        <w:pStyle w:val="22"/>
        <w:rPr>
          <w:lang w:eastAsia="en-US"/>
        </w:rPr>
      </w:pPr>
      <w:r>
        <w:rPr>
          <w:lang w:eastAsia="en-US"/>
        </w:rPr>
        <w:t xml:space="preserve">Такой подход обеспечивает четкое разделение зон ответственности: </w:t>
      </w:r>
      <w:proofErr w:type="spellStart"/>
      <w:r>
        <w:rPr>
          <w:lang w:eastAsia="en-US"/>
        </w:rPr>
        <w:t>backend</w:t>
      </w:r>
      <w:proofErr w:type="spellEnd"/>
      <w:r>
        <w:rPr>
          <w:lang w:eastAsia="en-US"/>
        </w:rPr>
        <w:t xml:space="preserve">-разработчики фокусируются на логике обработки данных и валидации, </w:t>
      </w:r>
      <w:proofErr w:type="spellStart"/>
      <w:r>
        <w:rPr>
          <w:lang w:eastAsia="en-US"/>
        </w:rPr>
        <w:t>fullstack</w:t>
      </w:r>
      <w:proofErr w:type="spellEnd"/>
      <w:r>
        <w:rPr>
          <w:lang w:eastAsia="en-US"/>
        </w:rPr>
        <w:t>-разработчики — на интеграции интерфейса с бизнес-логикой, а главный разработчик контролирует процесс в целом. Это соответствует выбранной каскадной методологии (</w:t>
      </w:r>
      <w:proofErr w:type="spellStart"/>
      <w:r>
        <w:rPr>
          <w:lang w:eastAsia="en-US"/>
        </w:rPr>
        <w:t>Waterfall</w:t>
      </w:r>
      <w:proofErr w:type="spellEnd"/>
      <w:r>
        <w:rPr>
          <w:lang w:eastAsia="en-US"/>
        </w:rPr>
        <w:t>), где каждый этап выполняется последовательно и требует минимального пересмотра задач</w:t>
      </w:r>
    </w:p>
    <w:p w:rsidR="008E5720" w:rsidRDefault="008E5720" w:rsidP="009772C1">
      <w:pPr>
        <w:pStyle w:val="22"/>
        <w:rPr>
          <w:lang w:eastAsia="en-US"/>
        </w:rPr>
      </w:pPr>
    </w:p>
    <w:p w:rsidR="008E5720" w:rsidRDefault="00771A4D" w:rsidP="00DF2FA5">
      <w:pPr>
        <w:pStyle w:val="13"/>
      </w:pPr>
      <w:bookmarkStart w:id="29" w:name="_Toc199170554"/>
      <w:r>
        <w:t>Планирование работ</w:t>
      </w:r>
      <w:bookmarkEnd w:id="29"/>
    </w:p>
    <w:p w:rsidR="00771A4D" w:rsidRDefault="00771A4D" w:rsidP="009772C1">
      <w:pPr>
        <w:pStyle w:val="22"/>
        <w:rPr>
          <w:lang w:eastAsia="en-US"/>
        </w:rPr>
      </w:pPr>
    </w:p>
    <w:p w:rsidR="00625C3B" w:rsidRDefault="00625C3B" w:rsidP="00625C3B">
      <w:pPr>
        <w:pStyle w:val="22"/>
        <w:rPr>
          <w:lang w:eastAsia="en-US"/>
        </w:rPr>
      </w:pPr>
      <w:r>
        <w:rPr>
          <w:lang w:eastAsia="en-US"/>
        </w:rPr>
        <w:t xml:space="preserve">Связи с выбранной методологией разработки </w:t>
      </w:r>
      <w:r>
        <w:rPr>
          <w:lang w:val="en-US" w:eastAsia="en-US"/>
        </w:rPr>
        <w:t>Waterfall</w:t>
      </w:r>
      <w:r>
        <w:rPr>
          <w:lang w:eastAsia="en-US"/>
        </w:rPr>
        <w:t xml:space="preserve"> для планирования задач была реализована диаграмма </w:t>
      </w:r>
      <w:proofErr w:type="spellStart"/>
      <w:r>
        <w:rPr>
          <w:lang w:eastAsia="en-US"/>
        </w:rPr>
        <w:t>Ганта</w:t>
      </w:r>
      <w:proofErr w:type="spellEnd"/>
      <w:r>
        <w:rPr>
          <w:lang w:eastAsia="en-US"/>
        </w:rPr>
        <w:t xml:space="preserve">, так как она отлично </w:t>
      </w:r>
      <w:r w:rsidRPr="00625C3B">
        <w:rPr>
          <w:lang w:eastAsia="en-US"/>
        </w:rPr>
        <w:t>визуализируют жёсткие сроки и зависимости этапов</w:t>
      </w:r>
      <w:r w:rsidR="00295084" w:rsidRPr="00295084">
        <w:rPr>
          <w:lang w:eastAsia="en-US"/>
        </w:rPr>
        <w:t xml:space="preserve"> [6]</w:t>
      </w:r>
      <w:r>
        <w:rPr>
          <w:lang w:eastAsia="en-US"/>
        </w:rPr>
        <w:t>.</w:t>
      </w:r>
      <w:r w:rsidR="006A12F6">
        <w:rPr>
          <w:lang w:eastAsia="en-US"/>
        </w:rPr>
        <w:t xml:space="preserve"> Итоговая диаграмма со всеми задачами, сроками и исполнителями представлена на рисунке </w:t>
      </w:r>
      <w:r w:rsidR="00E8335A">
        <w:rPr>
          <w:lang w:eastAsia="en-US"/>
        </w:rPr>
        <w:t>5</w:t>
      </w:r>
      <w:r w:rsidR="006A12F6">
        <w:rPr>
          <w:lang w:eastAsia="en-US"/>
        </w:rPr>
        <w:t>.</w:t>
      </w:r>
    </w:p>
    <w:p w:rsidR="00CB13AB" w:rsidRDefault="00CB13AB" w:rsidP="00625C3B">
      <w:pPr>
        <w:pStyle w:val="22"/>
        <w:rPr>
          <w:lang w:eastAsia="en-US"/>
        </w:rPr>
      </w:pPr>
    </w:p>
    <w:p w:rsidR="00CB13AB" w:rsidRDefault="00CB13AB" w:rsidP="00CB13AB">
      <w:pPr>
        <w:pStyle w:val="43"/>
      </w:pPr>
      <w:r w:rsidRPr="00CB13AB">
        <w:rPr>
          <w:noProof/>
        </w:rPr>
        <w:lastRenderedPageBreak/>
        <w:drawing>
          <wp:inline distT="0" distB="0" distL="0" distR="0" wp14:anchorId="08C4D414" wp14:editId="51FA7DA9">
            <wp:extent cx="4778910" cy="78676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9105" cy="790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3AB" w:rsidRDefault="00CB13AB" w:rsidP="00CB13AB">
      <w:pPr>
        <w:pStyle w:val="41"/>
      </w:pPr>
      <w:r>
        <w:t xml:space="preserve">Диаграмма </w:t>
      </w:r>
      <w:proofErr w:type="spellStart"/>
      <w:r>
        <w:t>Ганта</w:t>
      </w:r>
      <w:proofErr w:type="spellEnd"/>
      <w:r>
        <w:t xml:space="preserve"> </w:t>
      </w:r>
    </w:p>
    <w:p w:rsidR="00CB13AB" w:rsidRPr="00CB13AB" w:rsidRDefault="00CB13AB" w:rsidP="00CB13AB">
      <w:pPr>
        <w:pStyle w:val="22"/>
      </w:pPr>
    </w:p>
    <w:p w:rsidR="006A12F6" w:rsidRDefault="00CB13AB" w:rsidP="00CB13AB">
      <w:pPr>
        <w:pStyle w:val="22"/>
      </w:pPr>
      <w:r>
        <w:t>В ней обозначены все задачи, выполненные в ходе семестра, их исполнители, сроки и итоговые артефакты.</w:t>
      </w:r>
    </w:p>
    <w:p w:rsidR="006A12F6" w:rsidRDefault="006A12F6" w:rsidP="006A12F6">
      <w:pPr>
        <w:pStyle w:val="13"/>
      </w:pPr>
      <w:bookmarkStart w:id="30" w:name="_Toc199170555"/>
      <w:r>
        <w:lastRenderedPageBreak/>
        <w:t>Первая итерация</w:t>
      </w:r>
      <w:bookmarkEnd w:id="30"/>
    </w:p>
    <w:p w:rsidR="006A12F6" w:rsidRDefault="006A12F6" w:rsidP="00625C3B">
      <w:pPr>
        <w:pStyle w:val="22"/>
        <w:rPr>
          <w:lang w:eastAsia="en-US"/>
        </w:rPr>
      </w:pPr>
    </w:p>
    <w:p w:rsidR="006A12F6" w:rsidRDefault="006A12F6" w:rsidP="006A12F6">
      <w:pPr>
        <w:pStyle w:val="22"/>
        <w:rPr>
          <w:lang w:eastAsia="en-US"/>
        </w:rPr>
      </w:pPr>
      <w:r>
        <w:rPr>
          <w:lang w:eastAsia="en-US"/>
        </w:rPr>
        <w:t>Первая итерация стала подготовительной для нашей команды. На ней решались организационные, теоретические и аналитические аспекты проекта.</w:t>
      </w:r>
    </w:p>
    <w:p w:rsidR="006A12F6" w:rsidRDefault="006A12F6" w:rsidP="006A12F6">
      <w:pPr>
        <w:pStyle w:val="22"/>
        <w:rPr>
          <w:lang w:eastAsia="en-US"/>
        </w:rPr>
      </w:pPr>
      <w:r>
        <w:rPr>
          <w:lang w:eastAsia="en-US"/>
        </w:rPr>
        <w:t xml:space="preserve">Первым делом команда организовала свою работу. Был создан Telegram канал команды в качестве средства коммуникации. Также была создана и настроена доска задач </w:t>
      </w:r>
      <w:proofErr w:type="spellStart"/>
      <w:r>
        <w:rPr>
          <w:lang w:eastAsia="en-US"/>
        </w:rPr>
        <w:t>YouGile</w:t>
      </w:r>
      <w:proofErr w:type="spellEnd"/>
      <w:r>
        <w:rPr>
          <w:lang w:eastAsia="en-US"/>
        </w:rPr>
        <w:t xml:space="preserve">, отражающая состояние задач наиболее достоверным образом, наглядно демонстрируя весь рабочий конвейер, который должны пройти оные, что представлена на рисунке </w:t>
      </w:r>
      <w:r w:rsidR="00E8335A">
        <w:rPr>
          <w:lang w:eastAsia="en-US"/>
        </w:rPr>
        <w:t>6</w:t>
      </w:r>
      <w:r>
        <w:rPr>
          <w:lang w:eastAsia="en-US"/>
        </w:rPr>
        <w:t>.</w:t>
      </w:r>
    </w:p>
    <w:p w:rsidR="006A12F6" w:rsidRDefault="006A12F6" w:rsidP="006A12F6">
      <w:pPr>
        <w:pStyle w:val="22"/>
        <w:rPr>
          <w:lang w:eastAsia="en-US"/>
        </w:rPr>
      </w:pPr>
    </w:p>
    <w:p w:rsidR="006A12F6" w:rsidRDefault="006A12F6" w:rsidP="006A12F6">
      <w:pPr>
        <w:pStyle w:val="43"/>
      </w:pPr>
      <w:r w:rsidRPr="006A12F6">
        <w:rPr>
          <w:noProof/>
        </w:rPr>
        <w:drawing>
          <wp:inline distT="0" distB="0" distL="0" distR="0" wp14:anchorId="5DD23423" wp14:editId="412AEC46">
            <wp:extent cx="5939790" cy="2842895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2F6" w:rsidRDefault="006A12F6" w:rsidP="006A12F6">
      <w:pPr>
        <w:pStyle w:val="41"/>
        <w:rPr>
          <w:lang w:val="en-US"/>
        </w:rPr>
      </w:pPr>
      <w:r>
        <w:t xml:space="preserve">Доска задач </w:t>
      </w:r>
      <w:r>
        <w:rPr>
          <w:lang w:val="en-US"/>
        </w:rPr>
        <w:t>YouGile</w:t>
      </w:r>
    </w:p>
    <w:p w:rsidR="006A12F6" w:rsidRPr="006A12F6" w:rsidRDefault="006A12F6" w:rsidP="006A12F6">
      <w:pPr>
        <w:pStyle w:val="22"/>
        <w:rPr>
          <w:lang w:val="en-US"/>
        </w:rPr>
      </w:pPr>
    </w:p>
    <w:p w:rsidR="00771A4D" w:rsidRDefault="006A12F6" w:rsidP="009772C1">
      <w:pPr>
        <w:pStyle w:val="22"/>
        <w:rPr>
          <w:lang w:eastAsia="en-US"/>
        </w:rPr>
      </w:pPr>
      <w:r w:rsidRPr="006A12F6">
        <w:rPr>
          <w:lang w:eastAsia="en-US"/>
        </w:rPr>
        <w:t>Затем был составлен план работ на семестр, нашедший отражение в</w:t>
      </w:r>
      <w:r w:rsidR="00CC2959">
        <w:rPr>
          <w:lang w:eastAsia="en-US"/>
        </w:rPr>
        <w:t xml:space="preserve"> уже упомянутой</w:t>
      </w:r>
      <w:r w:rsidRPr="006A12F6">
        <w:rPr>
          <w:lang w:eastAsia="en-US"/>
        </w:rPr>
        <w:t xml:space="preserve"> диаграмме </w:t>
      </w:r>
      <w:proofErr w:type="spellStart"/>
      <w:r w:rsidRPr="006A12F6">
        <w:rPr>
          <w:lang w:eastAsia="en-US"/>
        </w:rPr>
        <w:t>Ганта</w:t>
      </w:r>
      <w:proofErr w:type="spellEnd"/>
      <w:r w:rsidRPr="006A12F6">
        <w:rPr>
          <w:lang w:eastAsia="en-US"/>
        </w:rPr>
        <w:t xml:space="preserve"> нашей команды. Конкретизация за первую итерацию представлена на рисунке </w:t>
      </w:r>
      <w:r w:rsidR="00E8335A">
        <w:rPr>
          <w:lang w:eastAsia="en-US"/>
        </w:rPr>
        <w:t>7</w:t>
      </w:r>
      <w:r w:rsidRPr="006A12F6">
        <w:rPr>
          <w:lang w:eastAsia="en-US"/>
        </w:rPr>
        <w:t>.</w:t>
      </w:r>
    </w:p>
    <w:p w:rsidR="006A12F6" w:rsidRDefault="006A12F6" w:rsidP="009772C1">
      <w:pPr>
        <w:pStyle w:val="22"/>
        <w:rPr>
          <w:lang w:eastAsia="en-US"/>
        </w:rPr>
      </w:pPr>
    </w:p>
    <w:p w:rsidR="006A12F6" w:rsidRDefault="00DF0BFA" w:rsidP="003618F1">
      <w:pPr>
        <w:pStyle w:val="43"/>
      </w:pPr>
      <w:r w:rsidRPr="00DF0BFA">
        <w:rPr>
          <w:noProof/>
        </w:rPr>
        <w:lastRenderedPageBreak/>
        <w:drawing>
          <wp:inline distT="0" distB="0" distL="0" distR="0" wp14:anchorId="5F11BBC0" wp14:editId="38A29D1B">
            <wp:extent cx="5939790" cy="2622550"/>
            <wp:effectExtent l="0" t="0" r="381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8F1" w:rsidRDefault="003618F1" w:rsidP="003618F1">
      <w:pPr>
        <w:pStyle w:val="41"/>
      </w:pPr>
      <w:r>
        <w:t xml:space="preserve">Диаграмма </w:t>
      </w:r>
      <w:proofErr w:type="spellStart"/>
      <w:r>
        <w:t>Ганта</w:t>
      </w:r>
      <w:proofErr w:type="spellEnd"/>
      <w:r>
        <w:t xml:space="preserve"> за первую итерацию</w:t>
      </w:r>
    </w:p>
    <w:p w:rsidR="003618F1" w:rsidRDefault="003618F1" w:rsidP="003618F1">
      <w:pPr>
        <w:pStyle w:val="22"/>
      </w:pPr>
    </w:p>
    <w:p w:rsidR="003618F1" w:rsidRDefault="003618F1" w:rsidP="003618F1">
      <w:pPr>
        <w:pStyle w:val="22"/>
      </w:pPr>
      <w:r w:rsidRPr="003618F1">
        <w:t xml:space="preserve">Далее лидер команды связался заказчиком из </w:t>
      </w:r>
      <w:r w:rsidR="00CC2959">
        <w:t>«</w:t>
      </w:r>
      <w:proofErr w:type="spellStart"/>
      <w:r w:rsidRPr="003618F1">
        <w:t>Прософт</w:t>
      </w:r>
      <w:proofErr w:type="spellEnd"/>
      <w:r w:rsidR="00CC2959">
        <w:t>-</w:t>
      </w:r>
      <w:r w:rsidRPr="003618F1">
        <w:t>Системы». На организационной встрече были определены ключевые роли, необходимые для успешного выполнения работы, а также сформулированы основные требования к проекту и организации рабочего процесса. Заказчик подчеркнул, что для реализации проекта необходимо использовать их корпоративный технологический стек, поскольку итоговый продукт будет интегрирован в их информационную инфраструктуру и планируется его поддержка в будущем. Дополнительно было указано, что работа должна соответствовать корпоративным стандартам и вестись исключительно в рамках закрытых репозиториев компании</w:t>
      </w:r>
      <w:r w:rsidR="00CC2959">
        <w:t xml:space="preserve">, к которому все участники команды получили авторизированный доступ (см. </w:t>
      </w:r>
      <w:r w:rsidR="00E8335A">
        <w:t>р</w:t>
      </w:r>
      <w:r w:rsidR="00CC2959">
        <w:t xml:space="preserve">исунок </w:t>
      </w:r>
      <w:r w:rsidR="00E8335A">
        <w:t>8</w:t>
      </w:r>
      <w:r w:rsidR="00CC2959">
        <w:t>).</w:t>
      </w:r>
    </w:p>
    <w:p w:rsidR="00CC2959" w:rsidRDefault="00CC2959" w:rsidP="003618F1">
      <w:pPr>
        <w:pStyle w:val="22"/>
      </w:pPr>
    </w:p>
    <w:p w:rsidR="00683561" w:rsidRDefault="00683561" w:rsidP="003618F1">
      <w:pPr>
        <w:pStyle w:val="22"/>
      </w:pPr>
    </w:p>
    <w:p w:rsidR="00CC2959" w:rsidRDefault="00CC2959" w:rsidP="00CC2959">
      <w:pPr>
        <w:pStyle w:val="43"/>
      </w:pPr>
      <w:r>
        <w:rPr>
          <w:noProof/>
        </w:rPr>
        <w:lastRenderedPageBreak/>
        <w:drawing>
          <wp:inline distT="0" distB="0" distL="0" distR="0">
            <wp:extent cx="5924550" cy="2809875"/>
            <wp:effectExtent l="0" t="0" r="0" b="9525"/>
            <wp:docPr id="22" name="Рисунок 22" descr="C:\Users\Neko-sama\Desktop\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eko-sama\Desktop\image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2959" w:rsidRDefault="00CC2959" w:rsidP="00CC2959">
      <w:pPr>
        <w:pStyle w:val="41"/>
      </w:pPr>
      <w:r>
        <w:t>Корпоративный репозиторий</w:t>
      </w:r>
    </w:p>
    <w:p w:rsidR="00CC2959" w:rsidRDefault="00CC2959" w:rsidP="00CC2959">
      <w:pPr>
        <w:pStyle w:val="22"/>
      </w:pPr>
    </w:p>
    <w:p w:rsidR="00CC2959" w:rsidRDefault="00CC2959" w:rsidP="00CC2959">
      <w:pPr>
        <w:pStyle w:val="22"/>
      </w:pPr>
      <w:r>
        <w:t>С</w:t>
      </w:r>
      <w:r w:rsidRPr="00CC2959">
        <w:t>ледующим этапом работы стало освоение обговоренного стека. Прежде всего настройка среды разработки</w:t>
      </w:r>
      <w:r>
        <w:t xml:space="preserve"> (см. </w:t>
      </w:r>
      <w:r w:rsidR="00E8335A">
        <w:t>р</w:t>
      </w:r>
      <w:r>
        <w:t xml:space="preserve">исунок </w:t>
      </w:r>
      <w:r w:rsidR="00E8335A">
        <w:t>9</w:t>
      </w:r>
      <w:r>
        <w:t>)</w:t>
      </w:r>
      <w:r w:rsidRPr="00CC2959">
        <w:t>.</w:t>
      </w:r>
    </w:p>
    <w:p w:rsidR="00CC2959" w:rsidRDefault="00CC2959" w:rsidP="00CC2959">
      <w:pPr>
        <w:pStyle w:val="22"/>
      </w:pPr>
    </w:p>
    <w:p w:rsidR="00CC2959" w:rsidRDefault="00CC2959" w:rsidP="00CC2959">
      <w:pPr>
        <w:pStyle w:val="43"/>
      </w:pPr>
      <w:r>
        <w:rPr>
          <w:noProof/>
        </w:rPr>
        <w:drawing>
          <wp:inline distT="0" distB="0" distL="0" distR="0">
            <wp:extent cx="5476875" cy="3209925"/>
            <wp:effectExtent l="0" t="0" r="9525" b="9525"/>
            <wp:docPr id="23" name="Рисунок 23" descr="C:\Users\Neko-sama\Desktop\Без имени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eko-sama\Desktop\Без имени (1)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2959" w:rsidRDefault="00CC2959" w:rsidP="00CC2959">
      <w:pPr>
        <w:pStyle w:val="41"/>
      </w:pPr>
      <w:r>
        <w:t>Функционирующая среда разработки</w:t>
      </w:r>
    </w:p>
    <w:p w:rsidR="00CC2959" w:rsidRDefault="00CC2959" w:rsidP="00CC2959">
      <w:pPr>
        <w:pStyle w:val="22"/>
      </w:pPr>
    </w:p>
    <w:p w:rsidR="00CC2959" w:rsidRDefault="00CC2959" w:rsidP="00CC2959">
      <w:pPr>
        <w:pStyle w:val="22"/>
      </w:pPr>
      <w:r w:rsidRPr="00CC2959">
        <w:t>Как подтверждение готовности, всем участникам команды было дано тестовое задание по написанию простой программы в рамках заявленного стека.</w:t>
      </w:r>
    </w:p>
    <w:p w:rsidR="00CC2959" w:rsidRDefault="00CC2959" w:rsidP="00CC2959">
      <w:pPr>
        <w:pStyle w:val="22"/>
      </w:pPr>
      <w:r>
        <w:lastRenderedPageBreak/>
        <w:t>Далее команда занялась теоретическим и аналитическим аспектом. Прежде всего был составлен краткий дизайн-документ итогового продукта, обговаривающий основные технические требования к результату работы. Затем, в рамках аналитического вопроса, был произведен разбор и анализ аналогов с выделением ключевых интересующих факторов.</w:t>
      </w:r>
    </w:p>
    <w:p w:rsidR="00CC2959" w:rsidRDefault="00CC2959" w:rsidP="00CC2959">
      <w:pPr>
        <w:pStyle w:val="22"/>
      </w:pPr>
      <w:r>
        <w:t xml:space="preserve">По завершению вышеописанных процессов была проведена и начальная работа с приложением. </w:t>
      </w:r>
      <w:r w:rsidR="00115CD3">
        <w:t>Был добавлен и наполнен функционалом интерфейс, связанный с отчетом по валидации (см</w:t>
      </w:r>
      <w:r w:rsidR="00E8335A">
        <w:t>. р</w:t>
      </w:r>
      <w:r w:rsidR="00115CD3">
        <w:t xml:space="preserve">исунок </w:t>
      </w:r>
      <w:r w:rsidR="00E8335A">
        <w:t>10</w:t>
      </w:r>
      <w:r w:rsidR="00115CD3">
        <w:t>)</w:t>
      </w:r>
    </w:p>
    <w:p w:rsidR="00115CD3" w:rsidRDefault="00115CD3" w:rsidP="00CC2959">
      <w:pPr>
        <w:pStyle w:val="22"/>
      </w:pPr>
    </w:p>
    <w:p w:rsidR="00115CD3" w:rsidRDefault="00115CD3" w:rsidP="00115CD3">
      <w:pPr>
        <w:pStyle w:val="43"/>
      </w:pPr>
      <w:r>
        <w:rPr>
          <w:noProof/>
        </w:rPr>
        <w:drawing>
          <wp:inline distT="0" distB="0" distL="0" distR="0">
            <wp:extent cx="1495425" cy="1047750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CD3" w:rsidRPr="00115CD3" w:rsidRDefault="00115CD3" w:rsidP="00115CD3">
      <w:pPr>
        <w:pStyle w:val="41"/>
      </w:pPr>
      <w:r>
        <w:t>Функционал, добавленный в первой итерации</w:t>
      </w:r>
    </w:p>
    <w:p w:rsidR="00115CD3" w:rsidRDefault="00115CD3" w:rsidP="00CC2959">
      <w:pPr>
        <w:pStyle w:val="22"/>
      </w:pPr>
    </w:p>
    <w:p w:rsidR="00CC2959" w:rsidRDefault="00CC2959" w:rsidP="00CC2959">
      <w:pPr>
        <w:pStyle w:val="22"/>
      </w:pPr>
      <w:r>
        <w:t>Таким образом, за время первой итерации команда смогла подготовиться к старту разработки продукта как с технической стороны, так и с теоретической. Были определены основные рамки проекта, налажен рабочий процесс и установлен контакт с заказчиком.</w:t>
      </w:r>
    </w:p>
    <w:p w:rsidR="00CC2959" w:rsidRDefault="00CC2959" w:rsidP="00CC2959">
      <w:pPr>
        <w:pStyle w:val="22"/>
      </w:pPr>
      <w:r>
        <w:t>Проводя общую рефлексию проведенной за итерацию работы, можно ответить, что команда уверено справилась с поставленными задачами. Из сложностей можно отметить лишь некоторые технические проблемы с освоением стека заказчика, что тем не менее были успешно решены в рамках итерации.</w:t>
      </w:r>
    </w:p>
    <w:p w:rsidR="00AB06B0" w:rsidRDefault="00AB06B0" w:rsidP="00CC2959">
      <w:pPr>
        <w:pStyle w:val="22"/>
      </w:pPr>
    </w:p>
    <w:p w:rsidR="00AB06B0" w:rsidRDefault="00AB06B0" w:rsidP="00CB13AB">
      <w:pPr>
        <w:pStyle w:val="13"/>
      </w:pPr>
      <w:bookmarkStart w:id="31" w:name="_Toc199170556"/>
      <w:r>
        <w:t>Вторая итерация</w:t>
      </w:r>
      <w:bookmarkEnd w:id="31"/>
    </w:p>
    <w:p w:rsidR="00AB06B0" w:rsidRDefault="00AB06B0" w:rsidP="00CC2959">
      <w:pPr>
        <w:pStyle w:val="22"/>
      </w:pPr>
    </w:p>
    <w:p w:rsidR="00CB13AB" w:rsidRDefault="00AB06B0" w:rsidP="00CB13AB">
      <w:pPr>
        <w:pStyle w:val="22"/>
      </w:pPr>
      <w:r>
        <w:t xml:space="preserve">Вторая итерация стала полноценным стартом процесса разработки. </w:t>
      </w:r>
      <w:r w:rsidR="00CB13AB">
        <w:t xml:space="preserve">На данном этапе команда сосредоточилась на построении фундаментальной </w:t>
      </w:r>
      <w:r w:rsidR="00CB13AB">
        <w:lastRenderedPageBreak/>
        <w:t xml:space="preserve">системы валидации. </w:t>
      </w:r>
      <w:r w:rsidR="00DF0BFA">
        <w:t xml:space="preserve">Конкретизация плана работ за неё представлена на рисунке </w:t>
      </w:r>
      <w:r w:rsidR="00E8335A">
        <w:t>11</w:t>
      </w:r>
      <w:r w:rsidR="00DF0BFA">
        <w:t>.</w:t>
      </w:r>
    </w:p>
    <w:p w:rsidR="00DF0BFA" w:rsidRDefault="00DF0BFA" w:rsidP="00CB13AB">
      <w:pPr>
        <w:pStyle w:val="22"/>
      </w:pPr>
    </w:p>
    <w:p w:rsidR="00DF0BFA" w:rsidRDefault="00DF0BFA" w:rsidP="00DF0BFA">
      <w:pPr>
        <w:pStyle w:val="43"/>
      </w:pPr>
      <w:r w:rsidRPr="00DF0BFA">
        <w:rPr>
          <w:noProof/>
        </w:rPr>
        <w:drawing>
          <wp:inline distT="0" distB="0" distL="0" distR="0" wp14:anchorId="6E221DB5" wp14:editId="5FA970A5">
            <wp:extent cx="5939790" cy="2777490"/>
            <wp:effectExtent l="0" t="0" r="381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BFA" w:rsidRPr="00DF0BFA" w:rsidRDefault="00DF0BFA" w:rsidP="00DF0BFA">
      <w:pPr>
        <w:pStyle w:val="41"/>
      </w:pPr>
      <w:r>
        <w:t xml:space="preserve">Диаграмма </w:t>
      </w:r>
      <w:proofErr w:type="spellStart"/>
      <w:r>
        <w:t>Ганта</w:t>
      </w:r>
      <w:proofErr w:type="spellEnd"/>
      <w:r>
        <w:t xml:space="preserve"> за вторую итерацию</w:t>
      </w:r>
    </w:p>
    <w:p w:rsidR="00DF0BFA" w:rsidRDefault="00DF0BFA" w:rsidP="00CB13AB">
      <w:pPr>
        <w:pStyle w:val="22"/>
      </w:pPr>
    </w:p>
    <w:p w:rsidR="00CB13AB" w:rsidRDefault="00CB13AB" w:rsidP="00821B95">
      <w:pPr>
        <w:pStyle w:val="22"/>
      </w:pPr>
      <w:r>
        <w:t xml:space="preserve">Прежде всего для работы над функционалом, а также для отладки и проверки работоспособности приложения, у заказчика был запрошен набор тестовых конфигурационных файлов </w:t>
      </w:r>
      <w:proofErr w:type="spellStart"/>
      <w:r>
        <w:t>Redkit</w:t>
      </w:r>
      <w:proofErr w:type="spellEnd"/>
      <w:r>
        <w:t xml:space="preserve"> SCADA </w:t>
      </w:r>
      <w:r w:rsidR="0010706D">
        <w:t>из реальной практики</w:t>
      </w:r>
      <w:r>
        <w:t xml:space="preserve">. </w:t>
      </w:r>
    </w:p>
    <w:p w:rsidR="00CB13AB" w:rsidRDefault="00CB13AB" w:rsidP="00CB13AB">
      <w:pPr>
        <w:pStyle w:val="22"/>
      </w:pPr>
      <w:r>
        <w:t>Параллельно велась активная работа над системой отчетности</w:t>
      </w:r>
      <w:r w:rsidR="00821B95">
        <w:t>. Так, б</w:t>
      </w:r>
      <w:r>
        <w:t>ыл</w:t>
      </w:r>
      <w:r w:rsidR="00821B95">
        <w:t>и</w:t>
      </w:r>
      <w:r>
        <w:t xml:space="preserve"> определены требования к структуре отчетов, создан базовый шаблон и разработан модуль экспорта данных. Особое внимание уделили пользовательскому интерфейсу - появилась удобная вкладка предпросмотра отчетов, которую впоследствии дорабатывали, улучшая читаемость и исправляя проблемы со скроллингом</w:t>
      </w:r>
      <w:r w:rsidR="005A3894">
        <w:t xml:space="preserve"> (см. </w:t>
      </w:r>
      <w:r w:rsidR="00E8335A">
        <w:t>р</w:t>
      </w:r>
      <w:r w:rsidR="005A3894">
        <w:t xml:space="preserve">исунок </w:t>
      </w:r>
      <w:r w:rsidR="00E8335A">
        <w:t>12</w:t>
      </w:r>
      <w:r w:rsidR="005A3894">
        <w:t>)</w:t>
      </w:r>
      <w:r>
        <w:t>.</w:t>
      </w:r>
    </w:p>
    <w:p w:rsidR="005A3894" w:rsidRDefault="005A3894" w:rsidP="00CB13AB">
      <w:pPr>
        <w:pStyle w:val="22"/>
      </w:pPr>
    </w:p>
    <w:p w:rsidR="005A3894" w:rsidRDefault="005A3894" w:rsidP="005A3894">
      <w:pPr>
        <w:pStyle w:val="43"/>
      </w:pPr>
      <w:r w:rsidRPr="005A3894">
        <w:rPr>
          <w:noProof/>
        </w:rPr>
        <w:drawing>
          <wp:inline distT="0" distB="0" distL="0" distR="0" wp14:anchorId="044B8956" wp14:editId="0047D369">
            <wp:extent cx="2343477" cy="924054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894" w:rsidRPr="005A3894" w:rsidRDefault="005A3894" w:rsidP="005A3894">
      <w:pPr>
        <w:pStyle w:val="41"/>
      </w:pPr>
      <w:r>
        <w:t>Вкладка предпросмотра отчетов</w:t>
      </w:r>
    </w:p>
    <w:p w:rsidR="00CB13AB" w:rsidRDefault="00CB13AB" w:rsidP="00CB13AB">
      <w:pPr>
        <w:pStyle w:val="22"/>
      </w:pPr>
    </w:p>
    <w:p w:rsidR="00AB06B0" w:rsidRDefault="00CB13AB" w:rsidP="00CB13AB">
      <w:pPr>
        <w:pStyle w:val="22"/>
      </w:pPr>
      <w:r>
        <w:lastRenderedPageBreak/>
        <w:t xml:space="preserve">Архитектурная часть включала создание единой системы управления </w:t>
      </w:r>
      <w:proofErr w:type="spellStart"/>
      <w:r>
        <w:t>валидационными</w:t>
      </w:r>
      <w:proofErr w:type="spellEnd"/>
      <w:r>
        <w:t xml:space="preserve"> данными. Разработчики реализовали механизмы хранения и обновления этих данных, а также создали специальную модель для работы с отчетами. Важным достижением стала система синхронизации между логикой приложения и интерфейсом, позволяющая графической части мгновенно реагировать на изменения в отчетах. Эти решения заложили прочную основу для дальнейшего развития проекта.</w:t>
      </w:r>
    </w:p>
    <w:p w:rsidR="005A3894" w:rsidRDefault="005A3894" w:rsidP="00CB13AB">
      <w:pPr>
        <w:pStyle w:val="22"/>
      </w:pPr>
    </w:p>
    <w:p w:rsidR="005A3894" w:rsidRDefault="005A3894" w:rsidP="005A3894">
      <w:pPr>
        <w:pStyle w:val="13"/>
      </w:pPr>
      <w:bookmarkStart w:id="32" w:name="_Toc199170557"/>
      <w:r>
        <w:t>Третья итерация</w:t>
      </w:r>
      <w:bookmarkEnd w:id="32"/>
    </w:p>
    <w:p w:rsidR="005A3894" w:rsidRDefault="005A3894" w:rsidP="00CB13AB">
      <w:pPr>
        <w:pStyle w:val="22"/>
      </w:pPr>
    </w:p>
    <w:p w:rsidR="00DF0BFA" w:rsidRDefault="00DF0BFA" w:rsidP="005A3894">
      <w:pPr>
        <w:pStyle w:val="22"/>
      </w:pPr>
      <w:r>
        <w:t>Конкретизация работ за третью итерацию представлена на рисунке</w:t>
      </w:r>
      <w:r w:rsidR="00E8335A">
        <w:t xml:space="preserve"> 13</w:t>
      </w:r>
      <w:r>
        <w:t>.</w:t>
      </w:r>
    </w:p>
    <w:p w:rsidR="00DF0BFA" w:rsidRDefault="00DF0BFA" w:rsidP="005A3894">
      <w:pPr>
        <w:pStyle w:val="22"/>
      </w:pPr>
    </w:p>
    <w:p w:rsidR="00DF0BFA" w:rsidRDefault="00DF0BFA" w:rsidP="00DF0BFA">
      <w:pPr>
        <w:pStyle w:val="43"/>
      </w:pPr>
      <w:r w:rsidRPr="00DF0BFA">
        <w:rPr>
          <w:noProof/>
        </w:rPr>
        <w:drawing>
          <wp:inline distT="0" distB="0" distL="0" distR="0" wp14:anchorId="21494C6D" wp14:editId="3D7D0F68">
            <wp:extent cx="5939790" cy="2665730"/>
            <wp:effectExtent l="0" t="0" r="381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BFA" w:rsidRPr="00DF0BFA" w:rsidRDefault="00DF0BFA" w:rsidP="00DF0BFA">
      <w:pPr>
        <w:pStyle w:val="41"/>
      </w:pPr>
      <w:r>
        <w:t xml:space="preserve">Диаграмма </w:t>
      </w:r>
      <w:proofErr w:type="spellStart"/>
      <w:r>
        <w:t>Ганта</w:t>
      </w:r>
      <w:proofErr w:type="spellEnd"/>
      <w:r>
        <w:t xml:space="preserve"> за третью итерацию</w:t>
      </w:r>
    </w:p>
    <w:p w:rsidR="00DF0BFA" w:rsidRDefault="00DF0BFA" w:rsidP="005A3894">
      <w:pPr>
        <w:pStyle w:val="22"/>
      </w:pPr>
    </w:p>
    <w:p w:rsidR="005A3894" w:rsidRDefault="005A3894" w:rsidP="005A3894">
      <w:pPr>
        <w:pStyle w:val="22"/>
      </w:pPr>
      <w:r>
        <w:t xml:space="preserve">Финальный этап разработки начался с глубокого рефакторинга архитектуры. Внедрение паттерна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Truth</w:t>
      </w:r>
      <w:proofErr w:type="spellEnd"/>
      <w:r>
        <w:t xml:space="preserve"> значительно упростило управление данными во всем приложении. Команда полностью переработала диагностический модуль, сделав его более гибким и расширяемым, а также оптимизировала систему наследования графических компонентов. Особую сложность представляла интеграция новых </w:t>
      </w:r>
      <w:r>
        <w:lastRenderedPageBreak/>
        <w:t>архитектурных решений с существующим графическим ядром, потребовавшая пересмотра многих алгоритмов работы.</w:t>
      </w:r>
    </w:p>
    <w:p w:rsidR="00882F02" w:rsidRDefault="005A3894" w:rsidP="005A3894">
      <w:pPr>
        <w:pStyle w:val="22"/>
      </w:pPr>
      <w:r>
        <w:t xml:space="preserve">В завершающей фазе разработчики усилили функционал, </w:t>
      </w:r>
      <w:r w:rsidR="0010706D" w:rsidRPr="0010706D">
        <w:t xml:space="preserve">усилили функционал, добавив помимо изолированной валидации каждого конфигурационного файла в отдельности, наборную валидацию, позволяющую </w:t>
      </w:r>
      <w:proofErr w:type="spellStart"/>
      <w:r w:rsidR="0010706D" w:rsidRPr="0010706D">
        <w:t>валидировать</w:t>
      </w:r>
      <w:proofErr w:type="spellEnd"/>
      <w:r w:rsidR="0010706D" w:rsidRPr="0010706D">
        <w:t xml:space="preserve"> соответствие указанных параметров сразу в нескольких конфигурационных файлах (так называемом наборе), тем самым проверяя также и корректность конфигурации реквизитов связи родительских узлов с дочерними</w:t>
      </w:r>
      <w:r w:rsidR="00882F02">
        <w:t>.</w:t>
      </w:r>
      <w:r>
        <w:t xml:space="preserve"> </w:t>
      </w:r>
    </w:p>
    <w:p w:rsidR="005A3894" w:rsidRDefault="005A3894" w:rsidP="00E010FC">
      <w:pPr>
        <w:pStyle w:val="22"/>
      </w:pPr>
      <w:r>
        <w:t xml:space="preserve">После устранения мелких недочетов и сборки финальной версии приложения, команда запросила у заказчика </w:t>
      </w:r>
      <w:r w:rsidR="00882F02">
        <w:t xml:space="preserve">ещё один набор </w:t>
      </w:r>
      <w:r>
        <w:t>тестовы</w:t>
      </w:r>
      <w:r w:rsidR="00882F02">
        <w:t>х конфигураций</w:t>
      </w:r>
      <w:r>
        <w:t xml:space="preserve"> для окончательной проверки</w:t>
      </w:r>
      <w:r w:rsidR="00E010FC" w:rsidRPr="00E010FC">
        <w:t xml:space="preserve"> [8]</w:t>
      </w:r>
      <w:r>
        <w:t>. Эти работы завершили трехэтапный цикл разработки, превратив первоначальные наброски в полноценный, готовый к промышленному использованию продукт</w:t>
      </w:r>
      <w:r w:rsidR="00E010FC">
        <w:t xml:space="preserve"> (рисунок </w:t>
      </w:r>
      <w:r w:rsidR="00E8335A">
        <w:t>14</w:t>
      </w:r>
      <w:r w:rsidR="00E010FC">
        <w:t>)</w:t>
      </w:r>
      <w:r>
        <w:t>.</w:t>
      </w:r>
    </w:p>
    <w:p w:rsidR="00E010FC" w:rsidRDefault="00E010FC" w:rsidP="00E010FC">
      <w:pPr>
        <w:pStyle w:val="22"/>
      </w:pPr>
    </w:p>
    <w:p w:rsidR="00E010FC" w:rsidRDefault="00E010FC" w:rsidP="00E010FC">
      <w:pPr>
        <w:pStyle w:val="43"/>
      </w:pPr>
      <w:r w:rsidRPr="00EA242D">
        <w:rPr>
          <w:noProof/>
        </w:rPr>
        <w:drawing>
          <wp:inline distT="0" distB="0" distL="0" distR="0" wp14:anchorId="3E38F504" wp14:editId="2A1C6FF3">
            <wp:extent cx="3180978" cy="3134054"/>
            <wp:effectExtent l="0" t="0" r="63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38116" cy="319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0FC" w:rsidRDefault="00E010FC" w:rsidP="00E010FC">
      <w:pPr>
        <w:pStyle w:val="41"/>
      </w:pPr>
      <w:r>
        <w:t>Пример работы итогового валидатора</w:t>
      </w:r>
    </w:p>
    <w:p w:rsidR="00E010FC" w:rsidRPr="00E010FC" w:rsidRDefault="00E010FC" w:rsidP="00E010FC">
      <w:pPr>
        <w:pStyle w:val="22"/>
      </w:pPr>
      <w:r>
        <w:t>Таким образом проект был полностью реализован.</w:t>
      </w:r>
    </w:p>
    <w:p w:rsidR="00882F02" w:rsidRDefault="00882F02" w:rsidP="005A3894">
      <w:pPr>
        <w:pStyle w:val="22"/>
      </w:pPr>
    </w:p>
    <w:p w:rsidR="00882F02" w:rsidRPr="00CC2959" w:rsidRDefault="00882F02" w:rsidP="00882F02">
      <w:pPr>
        <w:pStyle w:val="12"/>
      </w:pPr>
      <w:bookmarkStart w:id="33" w:name="_Toc199170558"/>
      <w:r>
        <w:lastRenderedPageBreak/>
        <w:t>Персональные отчеты</w:t>
      </w:r>
      <w:bookmarkEnd w:id="33"/>
    </w:p>
    <w:p w:rsidR="00771A4D" w:rsidRDefault="00771A4D" w:rsidP="00882F02">
      <w:pPr>
        <w:pStyle w:val="22"/>
        <w:spacing w:line="240" w:lineRule="auto"/>
        <w:rPr>
          <w:lang w:eastAsia="en-US"/>
        </w:rPr>
      </w:pPr>
    </w:p>
    <w:p w:rsidR="00882F02" w:rsidRDefault="00D1191C" w:rsidP="00882F02">
      <w:pPr>
        <w:pStyle w:val="13"/>
      </w:pPr>
      <w:bookmarkStart w:id="34" w:name="_Toc199170559"/>
      <w:r>
        <w:t xml:space="preserve">Перминов </w:t>
      </w:r>
      <w:r w:rsidRPr="00D1191C">
        <w:t>Илья Андреевич</w:t>
      </w:r>
      <w:bookmarkEnd w:id="34"/>
    </w:p>
    <w:p w:rsidR="00882F02" w:rsidRDefault="00882F02" w:rsidP="009772C1">
      <w:pPr>
        <w:pStyle w:val="22"/>
        <w:rPr>
          <w:lang w:eastAsia="en-US"/>
        </w:rPr>
      </w:pPr>
    </w:p>
    <w:p w:rsidR="00D1191C" w:rsidRDefault="00D1191C" w:rsidP="00D1191C">
      <w:pPr>
        <w:pStyle w:val="22"/>
        <w:rPr>
          <w:lang w:eastAsia="en-US"/>
        </w:rPr>
      </w:pPr>
      <w:r>
        <w:rPr>
          <w:lang w:eastAsia="en-US"/>
        </w:rPr>
        <w:t>После зачисления на проект была установлена с заказчиком для выяснения деталей проекта и планирования организационной встречи. На проведённой встрече были намечены основные задачи по подготовке нашей команды к будущему проекту, а также выявлена специфика работы с заказчиком «</w:t>
      </w:r>
      <w:proofErr w:type="spellStart"/>
      <w:r>
        <w:rPr>
          <w:lang w:eastAsia="en-US"/>
        </w:rPr>
        <w:t>Прософт</w:t>
      </w:r>
      <w:proofErr w:type="spellEnd"/>
      <w:r w:rsidR="00801C36">
        <w:rPr>
          <w:lang w:eastAsia="en-US"/>
        </w:rPr>
        <w:t>-</w:t>
      </w:r>
      <w:r>
        <w:rPr>
          <w:lang w:eastAsia="en-US"/>
        </w:rPr>
        <w:t>Системы».</w:t>
      </w:r>
    </w:p>
    <w:p w:rsidR="00D1191C" w:rsidRDefault="00D1191C" w:rsidP="00D1191C">
      <w:pPr>
        <w:pStyle w:val="22"/>
        <w:rPr>
          <w:lang w:eastAsia="en-US"/>
        </w:rPr>
      </w:pPr>
      <w:r>
        <w:rPr>
          <w:lang w:eastAsia="en-US"/>
        </w:rPr>
        <w:t xml:space="preserve">Так как по окончанию разработки проекта </w:t>
      </w:r>
      <w:r w:rsidR="00801C36">
        <w:rPr>
          <w:lang w:eastAsia="en-US"/>
        </w:rPr>
        <w:t>заказчик</w:t>
      </w:r>
      <w:r>
        <w:rPr>
          <w:lang w:eastAsia="en-US"/>
        </w:rPr>
        <w:t xml:space="preserve"> планирует использовать, поддерживать и развивать продукт, то основным требованием было проведение разработки в специально выделенном закрытом корпоративном репозитории. Вследствие этого первостепенными задачами стали запрос, получение и дальнейшая активация корпоративных учётных записей. Для исполнения этих задач со всех участников команды были собраны данные, необходимые для создания учётной записи </w:t>
      </w:r>
      <w:proofErr w:type="spellStart"/>
      <w:r>
        <w:rPr>
          <w:lang w:eastAsia="en-US"/>
        </w:rPr>
        <w:t>Прософт</w:t>
      </w:r>
      <w:proofErr w:type="spellEnd"/>
      <w:r>
        <w:rPr>
          <w:lang w:eastAsia="en-US"/>
        </w:rPr>
        <w:t xml:space="preserve"> и поданы заявки в отдел системного администрирования с последующим позитивным ответом от него.</w:t>
      </w:r>
    </w:p>
    <w:p w:rsidR="00D1191C" w:rsidRDefault="00D1191C" w:rsidP="00D1191C">
      <w:pPr>
        <w:pStyle w:val="22"/>
        <w:rPr>
          <w:lang w:eastAsia="en-US"/>
        </w:rPr>
      </w:pPr>
      <w:r>
        <w:rPr>
          <w:lang w:eastAsia="en-US"/>
        </w:rPr>
        <w:t xml:space="preserve">После получения доступа к репозиторию было выяснено, что </w:t>
      </w:r>
      <w:proofErr w:type="spellStart"/>
      <w:r>
        <w:rPr>
          <w:lang w:eastAsia="en-US"/>
        </w:rPr>
        <w:t>Прософт</w:t>
      </w:r>
      <w:proofErr w:type="spellEnd"/>
      <w:r>
        <w:rPr>
          <w:lang w:eastAsia="en-US"/>
        </w:rPr>
        <w:t xml:space="preserve"> ранее уже предпринимал ряд попыток по разработке валидатора конфигов для системы </w:t>
      </w:r>
      <w:proofErr w:type="spellStart"/>
      <w:r>
        <w:rPr>
          <w:lang w:eastAsia="en-US"/>
        </w:rPr>
        <w:t>Redkit</w:t>
      </w:r>
      <w:proofErr w:type="spellEnd"/>
      <w:r>
        <w:rPr>
          <w:lang w:eastAsia="en-US"/>
        </w:rPr>
        <w:t xml:space="preserve"> SCADA, но безуспешно. Вследствие этого в наследство достались первичные наработки </w:t>
      </w:r>
      <w:proofErr w:type="spellStart"/>
      <w:r>
        <w:rPr>
          <w:lang w:eastAsia="en-US"/>
        </w:rPr>
        <w:t>Прософт</w:t>
      </w:r>
      <w:proofErr w:type="spellEnd"/>
      <w:r>
        <w:rPr>
          <w:lang w:eastAsia="en-US"/>
        </w:rPr>
        <w:t xml:space="preserve"> в этом направлении. Нужно было изучить предоставленный код и стиль его написания, а также изучить корпоративную культуру написания кода с дальнейшим её применением при разработке продукта. Для этого был организован ряд встреч с заказчиком, на которых нам были разъяснены основные принципы разработки кода и ведения репозиториев, использующиеся в компании </w:t>
      </w:r>
      <w:proofErr w:type="spellStart"/>
      <w:r>
        <w:rPr>
          <w:lang w:eastAsia="en-US"/>
        </w:rPr>
        <w:t>Прософт</w:t>
      </w:r>
      <w:proofErr w:type="spellEnd"/>
      <w:r>
        <w:rPr>
          <w:lang w:eastAsia="en-US"/>
        </w:rPr>
        <w:t>.</w:t>
      </w:r>
    </w:p>
    <w:p w:rsidR="00D1191C" w:rsidRDefault="00D1191C" w:rsidP="00D1191C">
      <w:pPr>
        <w:pStyle w:val="22"/>
        <w:rPr>
          <w:lang w:eastAsia="en-US"/>
        </w:rPr>
      </w:pPr>
      <w:r>
        <w:rPr>
          <w:lang w:eastAsia="en-US"/>
        </w:rPr>
        <w:t xml:space="preserve">В качестве сервиса организации работы команды был выбран </w:t>
      </w:r>
      <w:proofErr w:type="spellStart"/>
      <w:r>
        <w:rPr>
          <w:lang w:eastAsia="en-US"/>
        </w:rPr>
        <w:t>YouGile</w:t>
      </w:r>
      <w:proofErr w:type="spellEnd"/>
      <w:r>
        <w:rPr>
          <w:lang w:eastAsia="en-US"/>
        </w:rPr>
        <w:t xml:space="preserve">. На данном сервисе была создана доска для дальнейшего ведения проекта и были размещены начальные задачи для каждого из участников команды. В </w:t>
      </w:r>
      <w:r>
        <w:rPr>
          <w:lang w:eastAsia="en-US"/>
        </w:rPr>
        <w:lastRenderedPageBreak/>
        <w:t>дальнейшем производились контроль и отслеживание прогресса выполнения по каждой из задач и при необходимости добавлялись новые задачи.</w:t>
      </w:r>
    </w:p>
    <w:p w:rsidR="00D1191C" w:rsidRDefault="00D1191C" w:rsidP="00D1191C">
      <w:pPr>
        <w:pStyle w:val="22"/>
        <w:rPr>
          <w:lang w:eastAsia="en-US"/>
        </w:rPr>
      </w:pPr>
      <w:r>
        <w:rPr>
          <w:lang w:eastAsia="en-US"/>
        </w:rPr>
        <w:t xml:space="preserve">Для подготовки команды к работе с промышленным кодом, заказчиком был выдан ряд материалов для изучения на тематику программирования на языках C++ с использованием фреймворка QT, и QML с использованием библиотеки </w:t>
      </w:r>
      <w:proofErr w:type="spellStart"/>
      <w:r>
        <w:rPr>
          <w:lang w:eastAsia="en-US"/>
        </w:rPr>
        <w:t>QtQuick</w:t>
      </w:r>
      <w:proofErr w:type="spellEnd"/>
      <w:r>
        <w:rPr>
          <w:lang w:eastAsia="en-US"/>
        </w:rPr>
        <w:t>. Для проверки качества усвоения предоставленного материала, заказчиком было выдано первичное задание на разработку простеньких графических приложений на языке C++ QT и QML. Участником было проведено тщательное изучение предоставленных материалов, произведена их структуризация и выдача на изучение команде. Также выполнено задание от заказчика на разработку простеньких графических приложений</w:t>
      </w:r>
    </w:p>
    <w:p w:rsidR="00D1191C" w:rsidRDefault="00D1191C" w:rsidP="00D1191C">
      <w:pPr>
        <w:pStyle w:val="22"/>
        <w:rPr>
          <w:lang w:eastAsia="en-US"/>
        </w:rPr>
      </w:pPr>
      <w:r>
        <w:rPr>
          <w:lang w:eastAsia="en-US"/>
        </w:rPr>
        <w:t xml:space="preserve">Заказчиком были предоставлены чёткие, понятные и полные требования к нашему будущему продукту, однако они не отражали технических аспектов функциональной реализации. Для уточнения этой части был проведён анализ аналогов с проведением сравнительной характеристики функционала программного обеспечения валидации конфигурационных файлов в сфере автоматизации технологических процессов и за её пределами, с дальнейшим выявлением </w:t>
      </w:r>
      <w:proofErr w:type="spellStart"/>
      <w:r>
        <w:rPr>
          <w:lang w:eastAsia="en-US"/>
        </w:rPr>
        <w:t>приоретизации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перенятия</w:t>
      </w:r>
      <w:proofErr w:type="spellEnd"/>
      <w:r>
        <w:rPr>
          <w:lang w:eastAsia="en-US"/>
        </w:rPr>
        <w:t xml:space="preserve"> того или иного функционала и представление всего вышеперечисленного в документальной форме.</w:t>
      </w:r>
    </w:p>
    <w:p w:rsidR="00D1191C" w:rsidRDefault="00D1191C" w:rsidP="00D1191C">
      <w:pPr>
        <w:pStyle w:val="22"/>
        <w:rPr>
          <w:lang w:eastAsia="en-US"/>
        </w:rPr>
      </w:pPr>
      <w:r>
        <w:rPr>
          <w:lang w:eastAsia="en-US"/>
        </w:rPr>
        <w:t>После проведения анализа аналогов было разработано техническое задание к нашему будущему продукту, которое затем было утверждено заказчиком.</w:t>
      </w:r>
    </w:p>
    <w:p w:rsidR="00D1191C" w:rsidRDefault="00D1191C" w:rsidP="00D1191C">
      <w:pPr>
        <w:pStyle w:val="22"/>
        <w:rPr>
          <w:lang w:eastAsia="en-US"/>
        </w:rPr>
      </w:pPr>
      <w:r>
        <w:rPr>
          <w:lang w:eastAsia="en-US"/>
        </w:rPr>
        <w:t xml:space="preserve">Также были установлены и изучены инструменты и элементы рабочего окружения, предоставленные «ООО </w:t>
      </w:r>
      <w:proofErr w:type="spellStart"/>
      <w:r>
        <w:rPr>
          <w:lang w:eastAsia="en-US"/>
        </w:rPr>
        <w:t>Прософт</w:t>
      </w:r>
      <w:proofErr w:type="spellEnd"/>
      <w:r>
        <w:rPr>
          <w:lang w:eastAsia="en-US"/>
        </w:rPr>
        <w:t xml:space="preserve">-Системы» для выполнения проекта, такие как: Система сборки QBS, IDE </w:t>
      </w:r>
      <w:proofErr w:type="spellStart"/>
      <w:r>
        <w:rPr>
          <w:lang w:eastAsia="en-US"/>
        </w:rPr>
        <w:t>QTCreator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Windows</w:t>
      </w:r>
      <w:proofErr w:type="spellEnd"/>
      <w:r>
        <w:rPr>
          <w:lang w:eastAsia="en-US"/>
        </w:rPr>
        <w:t xml:space="preserve"> 10 SDK 19041, </w:t>
      </w:r>
      <w:proofErr w:type="spellStart"/>
      <w:r>
        <w:rPr>
          <w:lang w:eastAsia="en-US"/>
        </w:rPr>
        <w:t>Microsoft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Building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Tools</w:t>
      </w:r>
      <w:proofErr w:type="spellEnd"/>
      <w:r>
        <w:rPr>
          <w:lang w:eastAsia="en-US"/>
        </w:rPr>
        <w:t xml:space="preserve"> 2019 и сборка QT 5.15. Для проверки корректности установки был </w:t>
      </w:r>
      <w:proofErr w:type="spellStart"/>
      <w:r>
        <w:rPr>
          <w:lang w:eastAsia="en-US"/>
        </w:rPr>
        <w:t>склонирован</w:t>
      </w:r>
      <w:proofErr w:type="spellEnd"/>
      <w:r>
        <w:rPr>
          <w:lang w:eastAsia="en-US"/>
        </w:rPr>
        <w:t xml:space="preserve"> предоставленный нам репозиторий с наследственным кодом и проведено первичное построение файлов проекта.</w:t>
      </w:r>
    </w:p>
    <w:p w:rsidR="00D1191C" w:rsidRDefault="00D1191C" w:rsidP="00D1191C">
      <w:pPr>
        <w:pStyle w:val="22"/>
        <w:rPr>
          <w:lang w:eastAsia="en-US"/>
        </w:rPr>
      </w:pPr>
      <w:r>
        <w:rPr>
          <w:lang w:eastAsia="en-US"/>
        </w:rPr>
        <w:lastRenderedPageBreak/>
        <w:t>По завершению определения технических требований к нашему будущему продукту, формирования траектории разработки проекта, и настройки рабочего окружения, были созданы задачи первичной разработки заготовок будущей реализации для участников команды, вёлся контроль выполнения каждой задачи каждым команды с регулярным код-</w:t>
      </w:r>
      <w:proofErr w:type="spellStart"/>
      <w:r>
        <w:rPr>
          <w:lang w:eastAsia="en-US"/>
        </w:rPr>
        <w:t>ревью</w:t>
      </w:r>
      <w:proofErr w:type="spellEnd"/>
      <w:r>
        <w:rPr>
          <w:lang w:eastAsia="en-US"/>
        </w:rPr>
        <w:t xml:space="preserve"> и осуществлением наставнической деятельности при возникновении трудностей разработки, сложностей реализации или иных проблем.</w:t>
      </w:r>
    </w:p>
    <w:p w:rsidR="00D1191C" w:rsidRDefault="00D1191C" w:rsidP="00D1191C">
      <w:pPr>
        <w:pStyle w:val="22"/>
        <w:rPr>
          <w:lang w:eastAsia="en-US"/>
        </w:rPr>
      </w:pPr>
      <w:r>
        <w:rPr>
          <w:lang w:eastAsia="en-US"/>
        </w:rPr>
        <w:t>Помимо всего вышеперечисленного, шла работа с подключением функционала модуля экспорта текстовых файлов, по указанному пользователем файловому пути, к соответствующим инструментам интерактивного взаимодействия с пользователем, предоставляемых графическим интерфейсом. В ходе первой итерации данная задача была успешно решена.</w:t>
      </w:r>
    </w:p>
    <w:p w:rsidR="00D1191C" w:rsidRDefault="00D1191C" w:rsidP="00D1191C">
      <w:pPr>
        <w:pStyle w:val="22"/>
        <w:rPr>
          <w:lang w:eastAsia="en-US"/>
        </w:rPr>
      </w:pPr>
      <w:r>
        <w:rPr>
          <w:lang w:eastAsia="en-US"/>
        </w:rPr>
        <w:t>Основные проблемы вызвало составление технического задания. Вследствие необходимости хорошего уровня владения техническим языком, заказчик запрашивал правки по ТЗ порядка 6 раз из-за фактических ошибок и неоднозначных формулировок, но, в конечном итоге, благодаря изучению дополнительной литературы по системной аналитике, ТЗ всё же прошло процедуру утверждения заказчиком.</w:t>
      </w:r>
    </w:p>
    <w:p w:rsidR="00D1191C" w:rsidRDefault="00D1191C" w:rsidP="00D1191C">
      <w:pPr>
        <w:pStyle w:val="22"/>
        <w:rPr>
          <w:lang w:eastAsia="en-US"/>
        </w:rPr>
      </w:pPr>
      <w:r>
        <w:rPr>
          <w:lang w:eastAsia="en-US"/>
        </w:rPr>
        <w:t xml:space="preserve">Дополнительно возник ряд сложностей с установкой элементов рабочего окружения и инструментов для интеграции нашего продукта с информационной структурой </w:t>
      </w:r>
      <w:proofErr w:type="spellStart"/>
      <w:r>
        <w:rPr>
          <w:lang w:eastAsia="en-US"/>
        </w:rPr>
        <w:t>Прософта</w:t>
      </w:r>
      <w:proofErr w:type="spellEnd"/>
      <w:r>
        <w:rPr>
          <w:lang w:eastAsia="en-US"/>
        </w:rPr>
        <w:t>, из-за их очень строгой привязки к версии и высокого уровня программной связанности. Но после изучения ряда литературы по работе с вышеуказанными программами всё удалось установить и провести первую сборку проекта.</w:t>
      </w:r>
    </w:p>
    <w:p w:rsidR="00D1191C" w:rsidRDefault="00D1191C" w:rsidP="00D1191C">
      <w:pPr>
        <w:pStyle w:val="22"/>
        <w:rPr>
          <w:lang w:eastAsia="en-US"/>
        </w:rPr>
      </w:pPr>
      <w:r>
        <w:rPr>
          <w:lang w:eastAsia="en-US"/>
        </w:rPr>
        <w:t xml:space="preserve">При подключении функционала экспорта файла к графическому интерфейсу также возникла небольшая трудность с окном файлового диалога, а именно файловый диалог не позволял выбрать имя для сохраняемого файла. После изучения документации элемента </w:t>
      </w:r>
      <w:proofErr w:type="spellStart"/>
      <w:r>
        <w:rPr>
          <w:lang w:eastAsia="en-US"/>
        </w:rPr>
        <w:t>FileDialog</w:t>
      </w:r>
      <w:proofErr w:type="spellEnd"/>
      <w:r>
        <w:rPr>
          <w:lang w:eastAsia="en-US"/>
        </w:rPr>
        <w:t xml:space="preserve"> на официальном сайте </w:t>
      </w:r>
      <w:proofErr w:type="spellStart"/>
      <w:r>
        <w:rPr>
          <w:lang w:eastAsia="en-US"/>
        </w:rPr>
        <w:t>Qt</w:t>
      </w:r>
      <w:proofErr w:type="spellEnd"/>
      <w:r>
        <w:rPr>
          <w:lang w:eastAsia="en-US"/>
        </w:rPr>
        <w:t xml:space="preserve">, удалось установить причину данной проблемы в виде отсутствие поддержки </w:t>
      </w:r>
      <w:r>
        <w:rPr>
          <w:lang w:eastAsia="en-US"/>
        </w:rPr>
        <w:lastRenderedPageBreak/>
        <w:t xml:space="preserve">такой функции в </w:t>
      </w:r>
      <w:proofErr w:type="spellStart"/>
      <w:r>
        <w:rPr>
          <w:lang w:eastAsia="en-US"/>
        </w:rPr>
        <w:t>FileDialog</w:t>
      </w:r>
      <w:proofErr w:type="spellEnd"/>
      <w:r>
        <w:rPr>
          <w:lang w:eastAsia="en-US"/>
        </w:rPr>
        <w:t xml:space="preserve"> стандартной библиотеки. Однако, как было указано в документации, данная функциональность реализована в экспериментальной версии </w:t>
      </w:r>
      <w:proofErr w:type="spellStart"/>
      <w:r>
        <w:rPr>
          <w:lang w:eastAsia="en-US"/>
        </w:rPr>
        <w:t>FileDialog</w:t>
      </w:r>
      <w:proofErr w:type="spellEnd"/>
      <w:r>
        <w:rPr>
          <w:lang w:eastAsia="en-US"/>
        </w:rPr>
        <w:t xml:space="preserve">, использование которой позволило нам передавать в серверную часть приложения не только путь сохранения файла, но и его наименование, под которым он должен быть записан. </w:t>
      </w:r>
    </w:p>
    <w:p w:rsidR="001D7B9B" w:rsidRDefault="001D7B9B" w:rsidP="001D7B9B">
      <w:pPr>
        <w:pStyle w:val="22"/>
        <w:rPr>
          <w:lang w:eastAsia="en-US"/>
        </w:rPr>
      </w:pPr>
      <w:r>
        <w:rPr>
          <w:lang w:eastAsia="en-US"/>
        </w:rPr>
        <w:t>Во второй итерации после завершения подготовки отчетных материалов для первой контрольной точки была проведена работа по оптимизации процессов валидации и формирования отчетов. На начальном этапе получены тестовые данные от заказчика - корректные и ошибочные архивы конфигураций, необходимые для комплексного тестирования функциональности приложения.</w:t>
      </w:r>
    </w:p>
    <w:p w:rsidR="001D7B9B" w:rsidRDefault="001D7B9B" w:rsidP="001D7B9B">
      <w:pPr>
        <w:pStyle w:val="22"/>
        <w:rPr>
          <w:lang w:eastAsia="en-US"/>
        </w:rPr>
      </w:pPr>
      <w:r>
        <w:rPr>
          <w:lang w:eastAsia="en-US"/>
        </w:rPr>
        <w:t>Разработана и согласована с заказчиком детальная структура текстового отчета валидации, включая утвержденный шаблон документа. В процессе работы дополнительно реализован функционал предварительного заполнения отчетов тестовым содержимым ("рыбным текстом") для проверки корректности отображения.</w:t>
      </w:r>
    </w:p>
    <w:p w:rsidR="001D7B9B" w:rsidRDefault="001D7B9B" w:rsidP="001D7B9B">
      <w:pPr>
        <w:pStyle w:val="22"/>
        <w:rPr>
          <w:lang w:eastAsia="en-US"/>
        </w:rPr>
      </w:pPr>
      <w:r>
        <w:rPr>
          <w:lang w:eastAsia="en-US"/>
        </w:rPr>
        <w:t>Значительным улучшением стала модернизация структуры кластера с внедрением механизма внутреннего кэширования различных типов отчетов валидации. Это решение позволило оптимизировать обработку запросов от графического интерфейса за счет исключения повторных операций валидации. Данные предварительно формируются в специализированных структурах, адаптированных под соответствующие графические представления.</w:t>
      </w:r>
    </w:p>
    <w:p w:rsidR="001D7B9B" w:rsidRDefault="001D7B9B" w:rsidP="001D7B9B">
      <w:pPr>
        <w:pStyle w:val="22"/>
        <w:rPr>
          <w:lang w:eastAsia="en-US"/>
        </w:rPr>
      </w:pPr>
      <w:r>
        <w:rPr>
          <w:lang w:eastAsia="en-US"/>
        </w:rPr>
        <w:t xml:space="preserve">На завершающем этапе обеспечена интеграция модуля файлового экспорта с системой формирования отчетов через интерфейс статической области </w:t>
      </w:r>
      <w:proofErr w:type="spellStart"/>
      <w:r>
        <w:rPr>
          <w:lang w:eastAsia="en-US"/>
        </w:rPr>
        <w:t>валидационных</w:t>
      </w:r>
      <w:proofErr w:type="spellEnd"/>
      <w:r>
        <w:rPr>
          <w:lang w:eastAsia="en-US"/>
        </w:rPr>
        <w:t xml:space="preserve"> данных. Параллельно проведен локальный рефакторинг интерфейсных компонентов системы для повышения согласованности и читаемости кода.</w:t>
      </w:r>
    </w:p>
    <w:p w:rsidR="00882F02" w:rsidRDefault="001D7B9B" w:rsidP="001D7B9B">
      <w:pPr>
        <w:pStyle w:val="22"/>
        <w:rPr>
          <w:lang w:eastAsia="en-US"/>
        </w:rPr>
      </w:pPr>
      <w:r>
        <w:rPr>
          <w:lang w:eastAsia="en-US"/>
        </w:rPr>
        <w:t xml:space="preserve">Несмотря на сложности, связанные с переносом объектной модели кластера в статическую область кэширования, задача была успешно решена после анализа различных архитектурных подходов к организации </w:t>
      </w:r>
      <w:r>
        <w:rPr>
          <w:lang w:eastAsia="en-US"/>
        </w:rPr>
        <w:lastRenderedPageBreak/>
        <w:t>статического кэша в программных системах. Все запланированные работы выполнены в полном объеме, что подтверждается стабильной работой реализованного функционала и положительными результатами тестирования.</w:t>
      </w:r>
    </w:p>
    <w:p w:rsidR="00DE2A88" w:rsidRDefault="00DE2A88" w:rsidP="00DE2A88">
      <w:pPr>
        <w:pStyle w:val="22"/>
        <w:rPr>
          <w:lang w:eastAsia="en-US"/>
        </w:rPr>
      </w:pPr>
      <w:r>
        <w:rPr>
          <w:lang w:eastAsia="en-US"/>
        </w:rPr>
        <w:t>В рамках третьей итерации проведена комплексная работа по модернизации архитектуры системы и расширению функциональных возможностей приложения. Основные усилия были сосредоточены на трех ключевых направлениях.</w:t>
      </w:r>
    </w:p>
    <w:p w:rsidR="00DE2A88" w:rsidRDefault="00DE2A88" w:rsidP="00DE2A88">
      <w:pPr>
        <w:pStyle w:val="22"/>
        <w:rPr>
          <w:lang w:eastAsia="en-US"/>
        </w:rPr>
      </w:pPr>
      <w:r>
        <w:rPr>
          <w:lang w:eastAsia="en-US"/>
        </w:rPr>
        <w:t xml:space="preserve">Проведена значительная архитектурная переработка системы с внедрением принципа </w:t>
      </w:r>
      <w:proofErr w:type="spellStart"/>
      <w:r>
        <w:rPr>
          <w:lang w:eastAsia="en-US"/>
        </w:rPr>
        <w:t>Single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Source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Of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Truth</w:t>
      </w:r>
      <w:proofErr w:type="spellEnd"/>
      <w:r>
        <w:rPr>
          <w:lang w:eastAsia="en-US"/>
        </w:rPr>
        <w:t xml:space="preserve"> (SSOT). В процессе реализации объектное представление кластера было выведено из статической области данных и полностью переработана система генерации и хранения </w:t>
      </w:r>
      <w:proofErr w:type="spellStart"/>
      <w:r>
        <w:rPr>
          <w:lang w:eastAsia="en-US"/>
        </w:rPr>
        <w:t>валидационных</w:t>
      </w:r>
      <w:proofErr w:type="spellEnd"/>
      <w:r>
        <w:rPr>
          <w:lang w:eastAsia="en-US"/>
        </w:rPr>
        <w:t xml:space="preserve"> данных конфигурации кластера </w:t>
      </w:r>
      <w:proofErr w:type="spellStart"/>
      <w:r>
        <w:rPr>
          <w:lang w:eastAsia="en-US"/>
        </w:rPr>
        <w:t>Redkit</w:t>
      </w:r>
      <w:proofErr w:type="spellEnd"/>
      <w:r>
        <w:rPr>
          <w:lang w:eastAsia="en-US"/>
        </w:rPr>
        <w:t>. Новый подход обеспечил более согласованное управление состоянием системы и упростил дальнейшее развитие функциональности.</w:t>
      </w:r>
    </w:p>
    <w:p w:rsidR="00DE2A88" w:rsidRDefault="00DE2A88" w:rsidP="00DE2A88">
      <w:pPr>
        <w:pStyle w:val="22"/>
        <w:rPr>
          <w:lang w:eastAsia="en-US"/>
        </w:rPr>
      </w:pPr>
      <w:r>
        <w:rPr>
          <w:lang w:eastAsia="en-US"/>
        </w:rPr>
        <w:t xml:space="preserve">Разработан и внедрен новый алгоритм генерации текстовых отчетов для валидации конфигурации основных серверов баз данных, управляемых узлами </w:t>
      </w:r>
      <w:proofErr w:type="spellStart"/>
      <w:r>
        <w:rPr>
          <w:lang w:eastAsia="en-US"/>
        </w:rPr>
        <w:t>Keeper</w:t>
      </w:r>
      <w:proofErr w:type="spellEnd"/>
      <w:r>
        <w:rPr>
          <w:lang w:eastAsia="en-US"/>
        </w:rPr>
        <w:t>. В рамках этой работы реализованы значительные улучшения в представлении отчетов:</w:t>
      </w:r>
    </w:p>
    <w:p w:rsidR="00DE2A88" w:rsidRPr="00DE2A88" w:rsidRDefault="00DE2A88" w:rsidP="00DE2A88">
      <w:pPr>
        <w:pStyle w:val="53"/>
      </w:pPr>
      <w:r>
        <w:t>оптимизировано форматирование выходных данных для повышения читаемости</w:t>
      </w:r>
      <w:r w:rsidRPr="00DE2A88">
        <w:t>;</w:t>
      </w:r>
    </w:p>
    <w:p w:rsidR="00DE2A88" w:rsidRPr="00DE2A88" w:rsidRDefault="00DE2A88" w:rsidP="00DE2A88">
      <w:pPr>
        <w:pStyle w:val="53"/>
      </w:pPr>
      <w:r>
        <w:t>добавлена детализированная информация о локализации ошибок в конфигурационных файлах</w:t>
      </w:r>
      <w:r w:rsidRPr="00DE2A88">
        <w:t>;</w:t>
      </w:r>
    </w:p>
    <w:p w:rsidR="00DE2A88" w:rsidRDefault="00DE2A88" w:rsidP="00DE2A88">
      <w:pPr>
        <w:pStyle w:val="53"/>
      </w:pPr>
      <w:r>
        <w:t>улучшена структура представления диагностической информации.</w:t>
      </w:r>
    </w:p>
    <w:p w:rsidR="00DE2A88" w:rsidRDefault="00DE2A88" w:rsidP="00DE2A88">
      <w:pPr>
        <w:pStyle w:val="22"/>
        <w:rPr>
          <w:lang w:eastAsia="en-US"/>
        </w:rPr>
      </w:pPr>
      <w:r>
        <w:rPr>
          <w:lang w:eastAsia="en-US"/>
        </w:rPr>
        <w:t>После завершения основных задач проведено комплексное тестирование приложения, в ходе которого выявлены и исправлены незначительные дефекты. Корректировки включали исправление имен переменных и устранение опечаток без необходимости изменения бизнес-логики алгоритмов.</w:t>
      </w:r>
    </w:p>
    <w:p w:rsidR="00DE2A88" w:rsidRDefault="00DE2A88" w:rsidP="00D04121">
      <w:pPr>
        <w:pStyle w:val="22"/>
        <w:rPr>
          <w:lang w:eastAsia="en-US"/>
        </w:rPr>
      </w:pPr>
      <w:r>
        <w:rPr>
          <w:lang w:eastAsia="en-US"/>
        </w:rPr>
        <w:t xml:space="preserve">На завершающем этапе выполнена подготовка </w:t>
      </w:r>
      <w:proofErr w:type="spellStart"/>
      <w:r>
        <w:rPr>
          <w:lang w:eastAsia="en-US"/>
        </w:rPr>
        <w:t>релизной</w:t>
      </w:r>
      <w:proofErr w:type="spellEnd"/>
      <w:r>
        <w:rPr>
          <w:lang w:eastAsia="en-US"/>
        </w:rPr>
        <w:t xml:space="preserve"> версии приложения:</w:t>
      </w:r>
    </w:p>
    <w:p w:rsidR="00DE2A88" w:rsidRPr="00D04121" w:rsidRDefault="00D04121" w:rsidP="00D04121">
      <w:pPr>
        <w:pStyle w:val="53"/>
      </w:pPr>
      <w:r>
        <w:lastRenderedPageBreak/>
        <w:t>с</w:t>
      </w:r>
      <w:r w:rsidR="00DE2A88">
        <w:t>обрана стабильная версия программного обеспечения</w:t>
      </w:r>
      <w:r w:rsidRPr="00D04121">
        <w:t>;</w:t>
      </w:r>
    </w:p>
    <w:p w:rsidR="00DE2A88" w:rsidRPr="00D04121" w:rsidRDefault="00D04121" w:rsidP="00D04121">
      <w:pPr>
        <w:pStyle w:val="53"/>
      </w:pPr>
      <w:r>
        <w:t>п</w:t>
      </w:r>
      <w:r w:rsidR="00DE2A88">
        <w:t>роведена упаковка в архивный формат</w:t>
      </w:r>
      <w:r w:rsidRPr="00D04121">
        <w:t>;</w:t>
      </w:r>
    </w:p>
    <w:p w:rsidR="00DE2A88" w:rsidRDefault="00D04121" w:rsidP="00D04121">
      <w:pPr>
        <w:pStyle w:val="53"/>
      </w:pPr>
      <w:r>
        <w:t>о</w:t>
      </w:r>
      <w:r w:rsidR="00DE2A88">
        <w:t xml:space="preserve">существлена выгрузка на облачное хранилище </w:t>
      </w:r>
      <w:proofErr w:type="spellStart"/>
      <w:r w:rsidR="00DE2A88">
        <w:t>Google</w:t>
      </w:r>
      <w:proofErr w:type="spellEnd"/>
      <w:r w:rsidR="00DE2A88">
        <w:t xml:space="preserve"> Диск</w:t>
      </w:r>
      <w:r w:rsidR="00E010FC" w:rsidRPr="00E010FC">
        <w:t xml:space="preserve"> [8]</w:t>
      </w:r>
      <w:r>
        <w:t>.</w:t>
      </w:r>
    </w:p>
    <w:p w:rsidR="001D7B9B" w:rsidRDefault="00DE2A88" w:rsidP="00DE2A88">
      <w:pPr>
        <w:pStyle w:val="22"/>
        <w:rPr>
          <w:lang w:eastAsia="en-US"/>
        </w:rPr>
      </w:pPr>
      <w:r>
        <w:rPr>
          <w:lang w:eastAsia="en-US"/>
        </w:rPr>
        <w:t>Все запланированные работы выполнены в полном объеме и в установленные сроки. Реализованные изменения успешно интегрированы в проект, что подтверждается стабильной работой системы и положительными результатами тестирования. Архитектурные улучшения создают прочную основу для дальнейшего развития функциональности приложения</w:t>
      </w:r>
      <w:r w:rsidR="00CA56AD">
        <w:rPr>
          <w:lang w:eastAsia="en-US"/>
        </w:rPr>
        <w:t>.</w:t>
      </w:r>
    </w:p>
    <w:p w:rsidR="00882F02" w:rsidRDefault="00882F02" w:rsidP="009772C1">
      <w:pPr>
        <w:pStyle w:val="22"/>
        <w:rPr>
          <w:lang w:eastAsia="en-US"/>
        </w:rPr>
      </w:pPr>
    </w:p>
    <w:p w:rsidR="00882F02" w:rsidRDefault="00D1191C" w:rsidP="00882F02">
      <w:pPr>
        <w:pStyle w:val="13"/>
      </w:pPr>
      <w:bookmarkStart w:id="35" w:name="_Toc199170560"/>
      <w:r w:rsidRPr="00D1191C">
        <w:t>Бутаков Никита Сергеевич</w:t>
      </w:r>
      <w:bookmarkEnd w:id="35"/>
    </w:p>
    <w:p w:rsidR="00882F02" w:rsidRDefault="00882F02" w:rsidP="009772C1">
      <w:pPr>
        <w:pStyle w:val="22"/>
        <w:rPr>
          <w:lang w:eastAsia="en-US"/>
        </w:rPr>
      </w:pPr>
    </w:p>
    <w:p w:rsidR="005365B2" w:rsidRDefault="005365B2" w:rsidP="005365B2">
      <w:pPr>
        <w:pStyle w:val="22"/>
        <w:rPr>
          <w:lang w:eastAsia="en-US"/>
        </w:rPr>
      </w:pPr>
      <w:r>
        <w:rPr>
          <w:lang w:eastAsia="en-US"/>
        </w:rPr>
        <w:t xml:space="preserve">Старт проекта ознаменовался необходимостью освоения </w:t>
      </w:r>
      <w:proofErr w:type="spellStart"/>
      <w:r>
        <w:rPr>
          <w:lang w:eastAsia="en-US"/>
        </w:rPr>
        <w:t>стэка</w:t>
      </w:r>
      <w:proofErr w:type="spellEnd"/>
      <w:r>
        <w:rPr>
          <w:lang w:eastAsia="en-US"/>
        </w:rPr>
        <w:t xml:space="preserve"> компании-заказчика – </w:t>
      </w:r>
      <w:proofErr w:type="spellStart"/>
      <w:r>
        <w:rPr>
          <w:lang w:eastAsia="en-US"/>
        </w:rPr>
        <w:t>Прософт</w:t>
      </w:r>
      <w:proofErr w:type="spellEnd"/>
      <w:r>
        <w:rPr>
          <w:lang w:eastAsia="en-US"/>
        </w:rPr>
        <w:t xml:space="preserve">. По тематическим материалам были освежены знания по C++ и </w:t>
      </w:r>
      <w:proofErr w:type="spellStart"/>
      <w:r>
        <w:rPr>
          <w:lang w:eastAsia="en-US"/>
        </w:rPr>
        <w:t>qt</w:t>
      </w:r>
      <w:proofErr w:type="spellEnd"/>
      <w:r>
        <w:rPr>
          <w:lang w:eastAsia="en-US"/>
        </w:rPr>
        <w:t xml:space="preserve"> фреймворку. Установлено окружение для работы. Выполнено тестовое задание на проверку компетенции. Получен доступ к корпоративному репозиторию.</w:t>
      </w:r>
    </w:p>
    <w:p w:rsidR="005365B2" w:rsidRDefault="005365B2" w:rsidP="005365B2">
      <w:pPr>
        <w:pStyle w:val="22"/>
        <w:rPr>
          <w:lang w:eastAsia="en-US"/>
        </w:rPr>
      </w:pPr>
      <w:r>
        <w:rPr>
          <w:lang w:eastAsia="en-US"/>
        </w:rPr>
        <w:t xml:space="preserve">Помимо этого, была произведена скромная доработка прототипа от заказчика. Создание нового подменю для последующей работы с файлами (чем занимались мои </w:t>
      </w:r>
      <w:proofErr w:type="spellStart"/>
      <w:r>
        <w:rPr>
          <w:lang w:eastAsia="en-US"/>
        </w:rPr>
        <w:t>колеги</w:t>
      </w:r>
      <w:proofErr w:type="spellEnd"/>
      <w:r>
        <w:rPr>
          <w:lang w:eastAsia="en-US"/>
        </w:rPr>
        <w:t xml:space="preserve">) породило ошибку отрисовки оного, выраженную в сохранении старого графического содержания под новым </w:t>
      </w:r>
      <w:proofErr w:type="spellStart"/>
      <w:r>
        <w:rPr>
          <w:lang w:eastAsia="en-US"/>
        </w:rPr>
        <w:t>MenuBar</w:t>
      </w:r>
      <w:proofErr w:type="spellEnd"/>
      <w:r>
        <w:rPr>
          <w:lang w:eastAsia="en-US"/>
        </w:rPr>
        <w:t xml:space="preserve">. Исправлением данной ситуации я и занялся, добавив в функцию замены графического содержания </w:t>
      </w:r>
      <w:proofErr w:type="spellStart"/>
      <w:r>
        <w:rPr>
          <w:lang w:eastAsia="en-US"/>
        </w:rPr>
        <w:t>MenuBar</w:t>
      </w:r>
      <w:proofErr w:type="spellEnd"/>
      <w:r>
        <w:rPr>
          <w:lang w:eastAsia="en-US"/>
        </w:rPr>
        <w:t xml:space="preserve"> удаление объекта прошлого содержимого.</w:t>
      </w:r>
    </w:p>
    <w:p w:rsidR="00882F02" w:rsidRDefault="005365B2" w:rsidP="005365B2">
      <w:pPr>
        <w:pStyle w:val="22"/>
        <w:rPr>
          <w:lang w:eastAsia="en-US"/>
        </w:rPr>
      </w:pPr>
      <w:r>
        <w:rPr>
          <w:lang w:eastAsia="en-US"/>
        </w:rPr>
        <w:t xml:space="preserve">Некоторыми проблемами обернулась настройка рабочего окружения для работы. Из-за особенностей цифровой инфраструктуры </w:t>
      </w:r>
      <w:proofErr w:type="spellStart"/>
      <w:r>
        <w:rPr>
          <w:lang w:eastAsia="en-US"/>
        </w:rPr>
        <w:t>Прософт</w:t>
      </w:r>
      <w:proofErr w:type="spellEnd"/>
      <w:r>
        <w:rPr>
          <w:lang w:eastAsia="en-US"/>
        </w:rPr>
        <w:t>, все элементы требовали щепетильного подбора версий и ревизий. В прочем, тематические материалы и советы главного разработчика помогли в решении данной проблемы.</w:t>
      </w:r>
    </w:p>
    <w:p w:rsidR="002232D5" w:rsidRDefault="002232D5" w:rsidP="00842ADE">
      <w:pPr>
        <w:pStyle w:val="22"/>
        <w:rPr>
          <w:lang w:eastAsia="en-US"/>
        </w:rPr>
      </w:pPr>
      <w:r>
        <w:rPr>
          <w:lang w:eastAsia="en-US"/>
        </w:rPr>
        <w:t>Основное внимание в ходе</w:t>
      </w:r>
      <w:r w:rsidR="00842ADE">
        <w:rPr>
          <w:lang w:eastAsia="en-US"/>
        </w:rPr>
        <w:t xml:space="preserve"> второй</w:t>
      </w:r>
      <w:r>
        <w:rPr>
          <w:lang w:eastAsia="en-US"/>
        </w:rPr>
        <w:t xml:space="preserve"> итерации было сосредоточено на улучшении взаимодействия пользователей с системой валидации конфигураций </w:t>
      </w:r>
      <w:proofErr w:type="spellStart"/>
      <w:r>
        <w:rPr>
          <w:lang w:eastAsia="en-US"/>
        </w:rPr>
        <w:t>Redkit</w:t>
      </w:r>
      <w:proofErr w:type="spellEnd"/>
      <w:r>
        <w:rPr>
          <w:lang w:eastAsia="en-US"/>
        </w:rPr>
        <w:t xml:space="preserve"> SCADA. Успешно реализованы два значимых </w:t>
      </w:r>
      <w:r>
        <w:rPr>
          <w:lang w:eastAsia="en-US"/>
        </w:rPr>
        <w:lastRenderedPageBreak/>
        <w:t>усовершенствования, существенно повышающих удобство работы с интерфейсом.</w:t>
      </w:r>
    </w:p>
    <w:p w:rsidR="002232D5" w:rsidRDefault="002232D5" w:rsidP="00842ADE">
      <w:pPr>
        <w:pStyle w:val="22"/>
        <w:rPr>
          <w:lang w:eastAsia="en-US"/>
        </w:rPr>
      </w:pPr>
      <w:r>
        <w:rPr>
          <w:lang w:eastAsia="en-US"/>
        </w:rPr>
        <w:t>Проблема горизонтальной прокрутки в окне предварительного просмотра отчетов была решена за счет внедрения интеллектуального механизма переноса слов. После детального анализа поведения текстовых элементов в условиях ограниченного пространства разработано решение, автоматически адаптирующее содержимое отчетов под доступную ширину области просмотра. Реализованный алгоритм сохраняет целостность данных и обеспечивает комфортное восприятие информации без потери функциональности.</w:t>
      </w:r>
    </w:p>
    <w:p w:rsidR="002232D5" w:rsidRDefault="002232D5" w:rsidP="00842ADE">
      <w:pPr>
        <w:pStyle w:val="22"/>
        <w:rPr>
          <w:lang w:eastAsia="en-US"/>
        </w:rPr>
      </w:pPr>
      <w:r>
        <w:rPr>
          <w:lang w:eastAsia="en-US"/>
        </w:rPr>
        <w:t xml:space="preserve">Параллельно создана и интегрирована специализированная модель данных для обработки текстовых отчетов. Разработанный механизм эффективно преобразует структурированные данные </w:t>
      </w:r>
      <w:proofErr w:type="spellStart"/>
      <w:r>
        <w:rPr>
          <w:lang w:eastAsia="en-US"/>
        </w:rPr>
        <w:t>валидированного</w:t>
      </w:r>
      <w:proofErr w:type="spellEnd"/>
      <w:r>
        <w:rPr>
          <w:lang w:eastAsia="en-US"/>
        </w:rPr>
        <w:t xml:space="preserve"> кластера в плоское текстовое представление, оптимизированное для отображения в графическом интерфейсе. Особое внимание уделено производительности решения при работе с большими объемами информации и сохранению семантических связей между элементами.</w:t>
      </w:r>
    </w:p>
    <w:p w:rsidR="002232D5" w:rsidRDefault="002232D5" w:rsidP="002232D5">
      <w:pPr>
        <w:pStyle w:val="22"/>
        <w:rPr>
          <w:lang w:eastAsia="en-US"/>
        </w:rPr>
      </w:pPr>
      <w:r>
        <w:rPr>
          <w:lang w:eastAsia="en-US"/>
        </w:rPr>
        <w:t>Оба улучшения успешно прошли этап тестирования и код-</w:t>
      </w:r>
      <w:proofErr w:type="spellStart"/>
      <w:r>
        <w:rPr>
          <w:lang w:eastAsia="en-US"/>
        </w:rPr>
        <w:t>ревью</w:t>
      </w:r>
      <w:proofErr w:type="spellEnd"/>
      <w:r>
        <w:rPr>
          <w:lang w:eastAsia="en-US"/>
        </w:rPr>
        <w:t>, после чего были включены в основную ветку разработки. Реализованные изменения положительно сказались на удобстве использования системы и качестве визуального представления отчетов, что подтверждается обратной связью от пользователей. Все поставленные задачи выполнены в полном объеме без возникновения существенных сложностей в процессе реализации.</w:t>
      </w:r>
    </w:p>
    <w:p w:rsidR="00842ADE" w:rsidRDefault="00842ADE" w:rsidP="00842ADE">
      <w:pPr>
        <w:pStyle w:val="22"/>
        <w:rPr>
          <w:lang w:eastAsia="en-US"/>
        </w:rPr>
      </w:pPr>
      <w:r>
        <w:rPr>
          <w:lang w:eastAsia="en-US"/>
        </w:rPr>
        <w:t xml:space="preserve">В рамках третьей итерации проведена масштабная работа по оптимизации архитектурных решений системы, направленная на повышение ее гибкости и масштабируемости. Ключевым достижением стала успешная интеграция принципа </w:t>
      </w:r>
      <w:proofErr w:type="spellStart"/>
      <w:r>
        <w:rPr>
          <w:lang w:eastAsia="en-US"/>
        </w:rPr>
        <w:t>Single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Source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Of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Truth</w:t>
      </w:r>
      <w:proofErr w:type="spellEnd"/>
      <w:r>
        <w:rPr>
          <w:lang w:eastAsia="en-US"/>
        </w:rPr>
        <w:t xml:space="preserve"> в графическое ядро </w:t>
      </w:r>
      <w:proofErr w:type="spellStart"/>
      <w:r>
        <w:rPr>
          <w:lang w:eastAsia="en-US"/>
        </w:rPr>
        <w:t>guiness</w:t>
      </w:r>
      <w:proofErr w:type="spellEnd"/>
      <w:r>
        <w:rPr>
          <w:lang w:eastAsia="en-US"/>
        </w:rPr>
        <w:t xml:space="preserve">, потребовавшая глубокой переработки существующей архитектуры. Полностью пересмотрен подход к работе с данными - вместо устаревшей агрегирующей модели внедрена новая схема, где объектная модель кластера </w:t>
      </w:r>
      <w:r>
        <w:rPr>
          <w:lang w:eastAsia="en-US"/>
        </w:rPr>
        <w:lastRenderedPageBreak/>
        <w:t>выступает единственным источником истины. Это фундаментальное изменение привело к ряду значительных улучшений: устранена необходимость дополнительного кэширования данных, обеспечен беспрепятственный обмен информацией между модулями ядра и существенно упрощена синхронизация данных в системе.</w:t>
      </w:r>
    </w:p>
    <w:p w:rsidR="00E8335A" w:rsidRDefault="00842ADE" w:rsidP="00842ADE">
      <w:pPr>
        <w:pStyle w:val="22"/>
        <w:rPr>
          <w:lang w:eastAsia="en-US"/>
        </w:rPr>
      </w:pPr>
      <w:r>
        <w:rPr>
          <w:lang w:eastAsia="en-US"/>
        </w:rPr>
        <w:t xml:space="preserve">Реализация данной концепции потребовала разработки новых алгоритмов взаимодействия с SSOT внутри графического ядра и частичной модификации его API. </w:t>
      </w:r>
    </w:p>
    <w:p w:rsidR="00842ADE" w:rsidRDefault="00842ADE" w:rsidP="00842ADE">
      <w:pPr>
        <w:pStyle w:val="22"/>
        <w:rPr>
          <w:lang w:eastAsia="en-US"/>
        </w:rPr>
      </w:pPr>
      <w:r>
        <w:rPr>
          <w:lang w:eastAsia="en-US"/>
        </w:rPr>
        <w:t>Несмотря на необходимость адаптации существующих алгоритмов графического интерфейса, принятые решения создают прочную основу для долгосрочного развития системы, существенно снижая затраты на ее поддержку и дальнейшую модернизацию.</w:t>
      </w:r>
    </w:p>
    <w:p w:rsidR="00E8335A" w:rsidRDefault="00842ADE" w:rsidP="00842ADE">
      <w:pPr>
        <w:pStyle w:val="22"/>
        <w:rPr>
          <w:lang w:eastAsia="en-US"/>
        </w:rPr>
      </w:pPr>
      <w:r>
        <w:rPr>
          <w:lang w:eastAsia="en-US"/>
        </w:rPr>
        <w:t xml:space="preserve">Параллельно разработан универсальный иерархический адаптер для модели текстового отчета, реализованный как шаблонная древовидная структура данных. </w:t>
      </w:r>
    </w:p>
    <w:p w:rsidR="00842ADE" w:rsidRDefault="00842ADE" w:rsidP="00842ADE">
      <w:pPr>
        <w:pStyle w:val="22"/>
        <w:rPr>
          <w:lang w:eastAsia="en-US"/>
        </w:rPr>
      </w:pPr>
      <w:r>
        <w:rPr>
          <w:lang w:eastAsia="en-US"/>
        </w:rPr>
        <w:t>При его создании особое внимание уделялось сохранению гибкости и расширяемости решения: применены шаблонные подходы, обеспечена полная совместимость с существующей моделью отчета и заложена возможность повторного использования для других задач системы. Важным архитектурным решением стал сознательный отказ от модификации самой модели отчета, что позволило избежать масштабных изменений в связанных алгоритмах графического интерфейса.</w:t>
      </w:r>
    </w:p>
    <w:p w:rsidR="00E8335A" w:rsidRDefault="00842ADE" w:rsidP="00842ADE">
      <w:pPr>
        <w:pStyle w:val="22"/>
        <w:rPr>
          <w:lang w:eastAsia="en-US"/>
        </w:rPr>
      </w:pPr>
      <w:r>
        <w:rPr>
          <w:lang w:eastAsia="en-US"/>
        </w:rPr>
        <w:t xml:space="preserve">Все запланированные работы выполнены в установленные сроки и успешно интегрированы в проект. </w:t>
      </w:r>
    </w:p>
    <w:p w:rsidR="00842ADE" w:rsidRDefault="00842ADE" w:rsidP="00842ADE">
      <w:pPr>
        <w:pStyle w:val="22"/>
        <w:rPr>
          <w:lang w:eastAsia="en-US"/>
        </w:rPr>
      </w:pPr>
      <w:r>
        <w:rPr>
          <w:lang w:eastAsia="en-US"/>
        </w:rPr>
        <w:t>Несмотря на глубину вносимых изменений, удалось минимизировать их влияние на текущий функционал системы. Реализованные архитектурные улучшения создают прочный фундамент для будущего развития продукта, обеспечивая его высокую адаптивность к новым требованиям и простоту масштабирования функциональности</w:t>
      </w:r>
    </w:p>
    <w:p w:rsidR="00882F02" w:rsidRDefault="00882F02" w:rsidP="009772C1">
      <w:pPr>
        <w:pStyle w:val="22"/>
        <w:rPr>
          <w:lang w:eastAsia="en-US"/>
        </w:rPr>
      </w:pPr>
    </w:p>
    <w:p w:rsidR="00882F02" w:rsidRDefault="00D1191C" w:rsidP="00882F02">
      <w:pPr>
        <w:pStyle w:val="13"/>
      </w:pPr>
      <w:bookmarkStart w:id="36" w:name="_Toc199170561"/>
      <w:proofErr w:type="spellStart"/>
      <w:r w:rsidRPr="00D1191C">
        <w:lastRenderedPageBreak/>
        <w:t>Чиканцев</w:t>
      </w:r>
      <w:proofErr w:type="spellEnd"/>
      <w:r w:rsidRPr="00D1191C">
        <w:t xml:space="preserve"> Даниил Алексеевич</w:t>
      </w:r>
      <w:bookmarkEnd w:id="36"/>
    </w:p>
    <w:p w:rsidR="00882F02" w:rsidRDefault="00882F02" w:rsidP="009772C1">
      <w:pPr>
        <w:pStyle w:val="22"/>
        <w:rPr>
          <w:lang w:eastAsia="en-US"/>
        </w:rPr>
      </w:pPr>
    </w:p>
    <w:p w:rsidR="005365B2" w:rsidRDefault="005365B2" w:rsidP="005365B2">
      <w:pPr>
        <w:pStyle w:val="22"/>
        <w:rPr>
          <w:lang w:eastAsia="en-US"/>
        </w:rPr>
      </w:pPr>
      <w:r>
        <w:rPr>
          <w:lang w:eastAsia="en-US"/>
        </w:rPr>
        <w:t>На первую итерацию была поставлена цель изучить стек технологий для разработки, настроить рабочее окружение, выполнить небольшую ознакомительную задачу и выполнить небольшую проектную задачу</w:t>
      </w:r>
    </w:p>
    <w:p w:rsidR="005365B2" w:rsidRDefault="005365B2" w:rsidP="005365B2">
      <w:pPr>
        <w:pStyle w:val="22"/>
        <w:rPr>
          <w:lang w:eastAsia="en-US"/>
        </w:rPr>
      </w:pPr>
      <w:r>
        <w:rPr>
          <w:lang w:eastAsia="en-US"/>
        </w:rPr>
        <w:t xml:space="preserve">В стек технологий входили C++, фреймворк QT. По предоставленной инструкции было настроено рабочее окружение, но не без проблем. В связи с использованием закрытого для региона программного обеспечения, пришлось использовать более трудоемкие способы. В частности, возникала ошибка с файловой системой, из-за того, что QT </w:t>
      </w:r>
      <w:proofErr w:type="spellStart"/>
      <w:r>
        <w:rPr>
          <w:lang w:eastAsia="en-US"/>
        </w:rPr>
        <w:t>creator</w:t>
      </w:r>
      <w:proofErr w:type="spellEnd"/>
      <w:r>
        <w:rPr>
          <w:lang w:eastAsia="en-US"/>
        </w:rPr>
        <w:t xml:space="preserve"> не мог сам создать директорию и это каждый раз приходилось делать вручную. </w:t>
      </w:r>
    </w:p>
    <w:p w:rsidR="005365B2" w:rsidRDefault="005365B2" w:rsidP="005365B2">
      <w:pPr>
        <w:pStyle w:val="22"/>
        <w:rPr>
          <w:lang w:eastAsia="en-US"/>
        </w:rPr>
      </w:pPr>
      <w:r>
        <w:rPr>
          <w:lang w:eastAsia="en-US"/>
        </w:rPr>
        <w:t xml:space="preserve">Затем был добавлен инфраструктурный модуль для реализации сохранения файла в лице </w:t>
      </w:r>
      <w:proofErr w:type="spellStart"/>
      <w:r>
        <w:rPr>
          <w:lang w:eastAsia="en-US"/>
        </w:rPr>
        <w:t>FileSaver</w:t>
      </w:r>
      <w:proofErr w:type="spellEnd"/>
      <w:r>
        <w:rPr>
          <w:lang w:eastAsia="en-US"/>
        </w:rPr>
        <w:t xml:space="preserve">. Пока он в состоянии шаблона и пишет в файл лишь рыбный текст. Залиты изменения и создан </w:t>
      </w:r>
      <w:proofErr w:type="spellStart"/>
      <w:r>
        <w:rPr>
          <w:lang w:eastAsia="en-US"/>
        </w:rPr>
        <w:t>пулл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реквест</w:t>
      </w:r>
      <w:proofErr w:type="spellEnd"/>
      <w:r>
        <w:rPr>
          <w:lang w:eastAsia="en-US"/>
        </w:rPr>
        <w:t>.</w:t>
      </w:r>
    </w:p>
    <w:p w:rsidR="00882F02" w:rsidRDefault="005365B2" w:rsidP="005365B2">
      <w:pPr>
        <w:pStyle w:val="22"/>
        <w:rPr>
          <w:lang w:eastAsia="en-US"/>
        </w:rPr>
      </w:pPr>
      <w:r>
        <w:rPr>
          <w:lang w:eastAsia="en-US"/>
        </w:rPr>
        <w:t>В течение первой итерации возникли небольшие проблемы с установкой и настройкой программного обеспечения, которые командной работой были решены. На этапах выполнения вводной задачи и выполнения проектной работы никаких сложностей не возникло</w:t>
      </w:r>
    </w:p>
    <w:p w:rsidR="00F1178B" w:rsidRDefault="00F1178B" w:rsidP="00F1178B">
      <w:pPr>
        <w:pStyle w:val="22"/>
        <w:rPr>
          <w:lang w:eastAsia="en-US"/>
        </w:rPr>
      </w:pPr>
      <w:r>
        <w:rPr>
          <w:lang w:eastAsia="en-US"/>
        </w:rPr>
        <w:t xml:space="preserve">В рамках второй итерации решались задачи обеспечения единственности экземпляра данных валидации в приложении с разработкой соответствующего интерфейса доступа, а также создания инфраструктуры для управления жизненным циклом статической области </w:t>
      </w:r>
      <w:proofErr w:type="spellStart"/>
      <w:r>
        <w:rPr>
          <w:lang w:eastAsia="en-US"/>
        </w:rPr>
        <w:t>валидационных</w:t>
      </w:r>
      <w:proofErr w:type="spellEnd"/>
      <w:r>
        <w:rPr>
          <w:lang w:eastAsia="en-US"/>
        </w:rPr>
        <w:t xml:space="preserve"> данных и реализации механизма их обновления.</w:t>
      </w:r>
    </w:p>
    <w:p w:rsidR="00F1178B" w:rsidRDefault="00F1178B" w:rsidP="00F1178B">
      <w:pPr>
        <w:pStyle w:val="22"/>
        <w:rPr>
          <w:lang w:eastAsia="en-US"/>
        </w:rPr>
      </w:pPr>
      <w:r>
        <w:rPr>
          <w:lang w:eastAsia="en-US"/>
        </w:rPr>
        <w:t xml:space="preserve">Работа началась с организации хранения данных валидации в единственном экземпляре. Для сохранения обратной совместимости статическая область данных была интегрирована в существующий агрегатор </w:t>
      </w:r>
      <w:proofErr w:type="spellStart"/>
      <w:r>
        <w:rPr>
          <w:lang w:eastAsia="en-US"/>
        </w:rPr>
        <w:t>Model</w:t>
      </w:r>
      <w:proofErr w:type="spellEnd"/>
      <w:r>
        <w:rPr>
          <w:lang w:eastAsia="en-US"/>
        </w:rPr>
        <w:t xml:space="preserve">. Доступ к информации о кластере и результатам валидации его конфигурации обеспечивается через обращение к классу </w:t>
      </w:r>
      <w:proofErr w:type="spellStart"/>
      <w:r>
        <w:rPr>
          <w:lang w:eastAsia="en-US"/>
        </w:rPr>
        <w:t>Model</w:t>
      </w:r>
      <w:proofErr w:type="spellEnd"/>
      <w:r>
        <w:rPr>
          <w:lang w:eastAsia="en-US"/>
        </w:rPr>
        <w:t xml:space="preserve"> с использованием оператора расширения области видимости. Для оптимизации </w:t>
      </w:r>
      <w:r>
        <w:rPr>
          <w:lang w:eastAsia="en-US"/>
        </w:rPr>
        <w:lastRenderedPageBreak/>
        <w:t>производительности реализован механизм доступа по указателю с динамическим выделением памяти при необходимости.</w:t>
      </w:r>
    </w:p>
    <w:p w:rsidR="00F1178B" w:rsidRDefault="00F1178B" w:rsidP="00F1178B">
      <w:pPr>
        <w:pStyle w:val="22"/>
        <w:rPr>
          <w:lang w:eastAsia="en-US"/>
        </w:rPr>
      </w:pPr>
      <w:r>
        <w:rPr>
          <w:lang w:eastAsia="en-US"/>
        </w:rPr>
        <w:t xml:space="preserve">Параллельно велась разработка инфраструктуры для управления жизненным циклом </w:t>
      </w:r>
      <w:proofErr w:type="spellStart"/>
      <w:r>
        <w:rPr>
          <w:lang w:eastAsia="en-US"/>
        </w:rPr>
        <w:t>валидационных</w:t>
      </w:r>
      <w:proofErr w:type="spellEnd"/>
      <w:r>
        <w:rPr>
          <w:lang w:eastAsia="en-US"/>
        </w:rPr>
        <w:t xml:space="preserve"> данных. Была создана система единоразовой инициализации кластера при старте приложения с поддержкой его состояния на протяжении всего времени работы программы. Дополнительно реализован интерфейс, позволяющий выполнять как точечное обновление отдельных компонентов </w:t>
      </w:r>
      <w:proofErr w:type="spellStart"/>
      <w:r>
        <w:rPr>
          <w:lang w:eastAsia="en-US"/>
        </w:rPr>
        <w:t>валидационных</w:t>
      </w:r>
      <w:proofErr w:type="spellEnd"/>
      <w:r>
        <w:rPr>
          <w:lang w:eastAsia="en-US"/>
        </w:rPr>
        <w:t xml:space="preserve"> данных, так и полную замену всего набора.</w:t>
      </w:r>
    </w:p>
    <w:p w:rsidR="005365B2" w:rsidRDefault="00F1178B" w:rsidP="00F1178B">
      <w:pPr>
        <w:pStyle w:val="22"/>
        <w:rPr>
          <w:lang w:eastAsia="en-US"/>
        </w:rPr>
      </w:pPr>
      <w:r>
        <w:rPr>
          <w:lang w:eastAsia="en-US"/>
        </w:rPr>
        <w:t xml:space="preserve">Итерация завершилась без существенных затруднений. Все выявленные в процессе работы замечания и рекомендации от главного разработчика были своевременно учтены и внедрены. Результаты работы отражены в соответствующих </w:t>
      </w:r>
      <w:proofErr w:type="spellStart"/>
      <w:r>
        <w:rPr>
          <w:lang w:eastAsia="en-US"/>
        </w:rPr>
        <w:t>пулл-реквестах</w:t>
      </w:r>
      <w:proofErr w:type="spellEnd"/>
      <w:r>
        <w:rPr>
          <w:lang w:eastAsia="en-US"/>
        </w:rPr>
        <w:t xml:space="preserve"> и доступны для ознакомления.</w:t>
      </w:r>
    </w:p>
    <w:p w:rsidR="00051584" w:rsidRDefault="00051584" w:rsidP="00051584">
      <w:pPr>
        <w:pStyle w:val="22"/>
        <w:rPr>
          <w:lang w:eastAsia="en-US"/>
        </w:rPr>
      </w:pPr>
      <w:r>
        <w:rPr>
          <w:lang w:eastAsia="en-US"/>
        </w:rPr>
        <w:t xml:space="preserve">В ходе третьей итерации были выполнены значительные улучшения архитектуры системы и расширен функционал отчетности. Основные работы включали модернизацию диагностического модуля, внедрение дополнительной </w:t>
      </w:r>
      <w:proofErr w:type="gramStart"/>
      <w:r>
        <w:rPr>
          <w:lang w:eastAsia="en-US"/>
        </w:rPr>
        <w:t>мета-информации</w:t>
      </w:r>
      <w:proofErr w:type="gramEnd"/>
      <w:r>
        <w:rPr>
          <w:lang w:eastAsia="en-US"/>
        </w:rPr>
        <w:t xml:space="preserve"> и разработку новых алгоритмов генерации отчетов.</w:t>
      </w:r>
    </w:p>
    <w:p w:rsidR="00051584" w:rsidRDefault="00051584" w:rsidP="00051584">
      <w:pPr>
        <w:pStyle w:val="22"/>
        <w:rPr>
          <w:lang w:eastAsia="en-US"/>
        </w:rPr>
      </w:pPr>
      <w:r>
        <w:rPr>
          <w:lang w:eastAsia="en-US"/>
        </w:rPr>
        <w:t xml:space="preserve">Проведена существенная переработка диагностического модуля, в ходе которой из его функционала была исключена первичная валидация для соблюдения принципа единственной ответственности. Архитектурное решение было оптимизировано путем преобразования экстрактора из класса в </w:t>
      </w:r>
      <w:proofErr w:type="spellStart"/>
      <w:r>
        <w:rPr>
          <w:lang w:eastAsia="en-US"/>
        </w:rPr>
        <w:t>namespace</w:t>
      </w:r>
      <w:proofErr w:type="spellEnd"/>
      <w:r>
        <w:rPr>
          <w:lang w:eastAsia="en-US"/>
        </w:rPr>
        <w:t>, что более точно отражает его назначение как набора функций без управления состоянием.</w:t>
      </w:r>
    </w:p>
    <w:p w:rsidR="00051584" w:rsidRDefault="00051584" w:rsidP="00176673">
      <w:pPr>
        <w:pStyle w:val="22"/>
        <w:rPr>
          <w:lang w:eastAsia="en-US"/>
        </w:rPr>
      </w:pPr>
      <w:r>
        <w:rPr>
          <w:lang w:eastAsia="en-US"/>
        </w:rPr>
        <w:t xml:space="preserve">Важным улучшением стало внедрение системы хранения </w:t>
      </w:r>
      <w:proofErr w:type="gramStart"/>
      <w:r>
        <w:rPr>
          <w:lang w:eastAsia="en-US"/>
        </w:rPr>
        <w:t>мета-информации</w:t>
      </w:r>
      <w:proofErr w:type="gramEnd"/>
      <w:r>
        <w:rPr>
          <w:lang w:eastAsia="en-US"/>
        </w:rPr>
        <w:t xml:space="preserve"> о конфигурационных файлах, используемых для формирования объектного представления узлов системы </w:t>
      </w:r>
      <w:proofErr w:type="spellStart"/>
      <w:r>
        <w:rPr>
          <w:lang w:eastAsia="en-US"/>
        </w:rPr>
        <w:t>Redkit</w:t>
      </w:r>
      <w:proofErr w:type="spellEnd"/>
      <w:r>
        <w:rPr>
          <w:lang w:eastAsia="en-US"/>
        </w:rPr>
        <w:t xml:space="preserve"> SCADA. Это нововведение позволяет напрямую указывать в отчетах имя файла, содержащего ошибочную конфигурацию, что значительно упрощает процесс диагностики.</w:t>
      </w:r>
    </w:p>
    <w:p w:rsidR="00051584" w:rsidRDefault="00051584" w:rsidP="00176673">
      <w:pPr>
        <w:pStyle w:val="22"/>
        <w:rPr>
          <w:lang w:eastAsia="en-US"/>
        </w:rPr>
      </w:pPr>
      <w:r>
        <w:rPr>
          <w:lang w:eastAsia="en-US"/>
        </w:rPr>
        <w:lastRenderedPageBreak/>
        <w:t xml:space="preserve">Был разработан и успешно интегрирован новый алгоритм генерации текстовых отчетов для валидации конфигурации узлов </w:t>
      </w:r>
      <w:proofErr w:type="spellStart"/>
      <w:r>
        <w:rPr>
          <w:lang w:eastAsia="en-US"/>
        </w:rPr>
        <w:t>Keeper</w:t>
      </w:r>
      <w:proofErr w:type="spellEnd"/>
      <w:r>
        <w:rPr>
          <w:lang w:eastAsia="en-US"/>
        </w:rPr>
        <w:t>, отвечающих за репликацию баз данных. Алгоритм обеспечивает четкое и структурированное представление информации о состоянии системы.</w:t>
      </w:r>
    </w:p>
    <w:p w:rsidR="00051584" w:rsidRDefault="00051584" w:rsidP="00051584">
      <w:pPr>
        <w:pStyle w:val="22"/>
        <w:rPr>
          <w:lang w:eastAsia="en-US"/>
        </w:rPr>
      </w:pPr>
      <w:r>
        <w:rPr>
          <w:lang w:eastAsia="en-US"/>
        </w:rPr>
        <w:t>Все задачи итерации выполнены в запланированные сроки без возникновения технических сложностей. Внесенные изменения способствуют повышению надежности системы и улучшению пользовательского опыта при работе с диагностическими отчетами</w:t>
      </w:r>
      <w:r w:rsidR="00176673">
        <w:rPr>
          <w:lang w:eastAsia="en-US"/>
        </w:rPr>
        <w:t>.</w:t>
      </w:r>
    </w:p>
    <w:p w:rsidR="00F1178B" w:rsidRDefault="00F1178B" w:rsidP="00F1178B">
      <w:pPr>
        <w:pStyle w:val="22"/>
        <w:rPr>
          <w:lang w:eastAsia="en-US"/>
        </w:rPr>
      </w:pPr>
    </w:p>
    <w:p w:rsidR="00D1191C" w:rsidRDefault="00D1191C" w:rsidP="009772C1">
      <w:pPr>
        <w:pStyle w:val="22"/>
        <w:rPr>
          <w:lang w:eastAsia="en-US"/>
        </w:rPr>
      </w:pPr>
    </w:p>
    <w:p w:rsidR="00D1191C" w:rsidRDefault="00D1191C" w:rsidP="00D1191C">
      <w:pPr>
        <w:pStyle w:val="13"/>
      </w:pPr>
      <w:bookmarkStart w:id="37" w:name="_Toc199170562"/>
      <w:r w:rsidRPr="00D1191C">
        <w:t>Острожной Дмитрий Яковлевич</w:t>
      </w:r>
      <w:bookmarkEnd w:id="37"/>
    </w:p>
    <w:p w:rsidR="00D1191C" w:rsidRDefault="00D1191C" w:rsidP="009772C1">
      <w:pPr>
        <w:pStyle w:val="22"/>
        <w:rPr>
          <w:lang w:eastAsia="en-US"/>
        </w:rPr>
      </w:pPr>
    </w:p>
    <w:p w:rsidR="005365B2" w:rsidRDefault="005365B2" w:rsidP="005365B2">
      <w:pPr>
        <w:pStyle w:val="22"/>
        <w:rPr>
          <w:lang w:eastAsia="en-US"/>
        </w:rPr>
      </w:pPr>
      <w:r>
        <w:rPr>
          <w:lang w:eastAsia="en-US"/>
        </w:rPr>
        <w:t xml:space="preserve">В течении первой итерации был освоен стек технологий, которые понадобился для проекта. Изучен теоретический материал, предоставленный разработчикам, по языку программирования C++ и QML, а также фреймворку QT. </w:t>
      </w:r>
    </w:p>
    <w:p w:rsidR="005365B2" w:rsidRDefault="005365B2" w:rsidP="005365B2">
      <w:pPr>
        <w:pStyle w:val="22"/>
        <w:rPr>
          <w:lang w:eastAsia="en-US"/>
        </w:rPr>
      </w:pPr>
      <w:r>
        <w:rPr>
          <w:lang w:eastAsia="en-US"/>
        </w:rPr>
        <w:t xml:space="preserve">После освоения основного стека </w:t>
      </w:r>
      <w:r w:rsidR="00134292">
        <w:rPr>
          <w:lang w:eastAsia="en-US"/>
        </w:rPr>
        <w:t>проведена</w:t>
      </w:r>
      <w:r>
        <w:rPr>
          <w:lang w:eastAsia="en-US"/>
        </w:rPr>
        <w:t xml:space="preserve"> установк</w:t>
      </w:r>
      <w:r w:rsidR="00134292">
        <w:rPr>
          <w:lang w:eastAsia="en-US"/>
        </w:rPr>
        <w:t>а</w:t>
      </w:r>
      <w:r>
        <w:rPr>
          <w:lang w:eastAsia="en-US"/>
        </w:rPr>
        <w:t xml:space="preserve"> и настройк</w:t>
      </w:r>
      <w:r w:rsidR="00134292">
        <w:rPr>
          <w:lang w:eastAsia="en-US"/>
        </w:rPr>
        <w:t>а</w:t>
      </w:r>
      <w:r>
        <w:rPr>
          <w:lang w:eastAsia="en-US"/>
        </w:rPr>
        <w:t xml:space="preserve"> рабочего окружения. </w:t>
      </w:r>
      <w:r w:rsidR="00134292">
        <w:rPr>
          <w:lang w:eastAsia="en-US"/>
        </w:rPr>
        <w:t>Были установлены и изучены</w:t>
      </w:r>
      <w:r>
        <w:rPr>
          <w:lang w:eastAsia="en-US"/>
        </w:rPr>
        <w:t xml:space="preserve"> инструменты и среду разработки, предоставленные заказчиком, для выполнения проекта, такие как: IDE </w:t>
      </w:r>
      <w:proofErr w:type="spellStart"/>
      <w:r>
        <w:rPr>
          <w:lang w:eastAsia="en-US"/>
        </w:rPr>
        <w:t>QTCreator</w:t>
      </w:r>
      <w:proofErr w:type="spellEnd"/>
      <w:r>
        <w:rPr>
          <w:lang w:eastAsia="en-US"/>
        </w:rPr>
        <w:t xml:space="preserve">, фреймворк QT, систему сборки QT - QBS, </w:t>
      </w:r>
      <w:proofErr w:type="spellStart"/>
      <w:r>
        <w:rPr>
          <w:lang w:eastAsia="en-US"/>
        </w:rPr>
        <w:t>Windows</w:t>
      </w:r>
      <w:proofErr w:type="spellEnd"/>
      <w:r>
        <w:rPr>
          <w:lang w:eastAsia="en-US"/>
        </w:rPr>
        <w:t xml:space="preserve"> 10 SDK, </w:t>
      </w:r>
      <w:proofErr w:type="spellStart"/>
      <w:r>
        <w:rPr>
          <w:lang w:eastAsia="en-US"/>
        </w:rPr>
        <w:t>Microsoft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Building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Tools</w:t>
      </w:r>
      <w:proofErr w:type="spellEnd"/>
      <w:r>
        <w:rPr>
          <w:lang w:eastAsia="en-US"/>
        </w:rPr>
        <w:t xml:space="preserve"> 2019. Затем </w:t>
      </w:r>
      <w:r w:rsidR="00134292">
        <w:rPr>
          <w:lang w:eastAsia="en-US"/>
        </w:rPr>
        <w:t>клонирован</w:t>
      </w:r>
      <w:r>
        <w:rPr>
          <w:lang w:eastAsia="en-US"/>
        </w:rPr>
        <w:t xml:space="preserve"> репозиторий проекта, предоставленный заказчиком, чтобы проверить корректность установки всех компонентов окружения.</w:t>
      </w:r>
    </w:p>
    <w:p w:rsidR="00134292" w:rsidRDefault="005365B2" w:rsidP="005365B2">
      <w:pPr>
        <w:pStyle w:val="22"/>
        <w:rPr>
          <w:lang w:eastAsia="en-US"/>
        </w:rPr>
      </w:pPr>
      <w:r>
        <w:rPr>
          <w:lang w:eastAsia="en-US"/>
        </w:rPr>
        <w:t xml:space="preserve">Далее </w:t>
      </w:r>
      <w:r w:rsidR="00134292">
        <w:rPr>
          <w:lang w:eastAsia="en-US"/>
        </w:rPr>
        <w:t>выполнена</w:t>
      </w:r>
      <w:r>
        <w:rPr>
          <w:lang w:eastAsia="en-US"/>
        </w:rPr>
        <w:t xml:space="preserve"> вводную задачу на проверку уровня компетенций.</w:t>
      </w:r>
    </w:p>
    <w:p w:rsidR="005365B2" w:rsidRDefault="005365B2" w:rsidP="005365B2">
      <w:pPr>
        <w:pStyle w:val="22"/>
        <w:rPr>
          <w:lang w:eastAsia="en-US"/>
        </w:rPr>
      </w:pPr>
      <w:r>
        <w:rPr>
          <w:lang w:eastAsia="en-US"/>
        </w:rPr>
        <w:t xml:space="preserve">Затем </w:t>
      </w:r>
      <w:r w:rsidR="00134292">
        <w:rPr>
          <w:lang w:eastAsia="en-US"/>
        </w:rPr>
        <w:t>было разработано</w:t>
      </w:r>
      <w:r>
        <w:rPr>
          <w:lang w:eastAsia="en-US"/>
        </w:rPr>
        <w:t xml:space="preserve"> графическое представление верхнего меню для последующей реализации интерактивного взаимодействия с пользователем. </w:t>
      </w:r>
      <w:r w:rsidR="00134292">
        <w:rPr>
          <w:lang w:eastAsia="en-US"/>
        </w:rPr>
        <w:t>Добавлено</w:t>
      </w:r>
      <w:r>
        <w:rPr>
          <w:lang w:eastAsia="en-US"/>
        </w:rPr>
        <w:t xml:space="preserve"> верхнее меню в виде </w:t>
      </w:r>
      <w:proofErr w:type="spellStart"/>
      <w:r>
        <w:rPr>
          <w:lang w:eastAsia="en-US"/>
        </w:rPr>
        <w:t>MenuBar</w:t>
      </w:r>
      <w:proofErr w:type="spellEnd"/>
      <w:r>
        <w:rPr>
          <w:lang w:eastAsia="en-US"/>
        </w:rPr>
        <w:t xml:space="preserve">, поддерживающее расположение категорий меню в горизонтальную линию. </w:t>
      </w:r>
      <w:r w:rsidR="00134292">
        <w:rPr>
          <w:lang w:eastAsia="en-US"/>
        </w:rPr>
        <w:t>Добавлен</w:t>
      </w:r>
      <w:r>
        <w:rPr>
          <w:lang w:eastAsia="en-US"/>
        </w:rPr>
        <w:t xml:space="preserve"> один элемент </w:t>
      </w:r>
      <w:proofErr w:type="spellStart"/>
      <w:r>
        <w:rPr>
          <w:lang w:eastAsia="en-US"/>
        </w:rPr>
        <w:t>File</w:t>
      </w:r>
      <w:proofErr w:type="spellEnd"/>
      <w:r>
        <w:rPr>
          <w:lang w:eastAsia="en-US"/>
        </w:rPr>
        <w:t xml:space="preserve"> с опциями открытие </w:t>
      </w:r>
      <w:proofErr w:type="spellStart"/>
      <w:r>
        <w:rPr>
          <w:lang w:eastAsia="en-US"/>
        </w:rPr>
        <w:t>zip</w:t>
      </w:r>
      <w:proofErr w:type="spellEnd"/>
      <w:r>
        <w:rPr>
          <w:lang w:eastAsia="en-US"/>
        </w:rPr>
        <w:t>-архива и создания и экспорта текстового отчёта в файл</w:t>
      </w:r>
      <w:r w:rsidR="00134292">
        <w:rPr>
          <w:lang w:eastAsia="en-US"/>
        </w:rPr>
        <w:t>.</w:t>
      </w:r>
    </w:p>
    <w:p w:rsidR="00F1178B" w:rsidRDefault="00F1178B" w:rsidP="00F1178B">
      <w:pPr>
        <w:pStyle w:val="22"/>
        <w:rPr>
          <w:lang w:eastAsia="en-US"/>
        </w:rPr>
      </w:pPr>
      <w:r>
        <w:rPr>
          <w:lang w:eastAsia="en-US"/>
        </w:rPr>
        <w:lastRenderedPageBreak/>
        <w:t>В ходе второй итерации основное внимание было сосредоточено на двух ключевых направлениях: совершенствовании визуального оформления проекта и разработке функционала для отображения текстовых отчетов в графическом интерфейсе.</w:t>
      </w:r>
    </w:p>
    <w:p w:rsidR="00F1178B" w:rsidRDefault="00F1178B" w:rsidP="00F1178B">
      <w:pPr>
        <w:pStyle w:val="22"/>
        <w:rPr>
          <w:lang w:eastAsia="en-US"/>
        </w:rPr>
      </w:pPr>
      <w:r>
        <w:rPr>
          <w:lang w:eastAsia="en-US"/>
        </w:rPr>
        <w:t>Работа началась с анализа текущего состояния графического интерфейса и выявления областей для улучшения. После совместного обсуждения с командой было принято решение модернизировать вкладку предпросмотра текстового отчета валидации конфигурации. В результате внесенных изменений, включающих увеличение размера шрифта и добавление декоративного элемента в верхней части, удалось значительно повысить читабельность текста и улучшить визуальное восприятие интерфейса. Реализованные изменения были зафиксированы в репозитории проекта.</w:t>
      </w:r>
    </w:p>
    <w:p w:rsidR="00F1178B" w:rsidRDefault="00F1178B" w:rsidP="00F1178B">
      <w:pPr>
        <w:pStyle w:val="22"/>
        <w:rPr>
          <w:lang w:eastAsia="en-US"/>
        </w:rPr>
      </w:pPr>
      <w:r>
        <w:rPr>
          <w:lang w:eastAsia="en-US"/>
        </w:rPr>
        <w:t>Следующим этапом стала разработка механизма преобразования данных из модели представления отчета валидации в текстовый формат с последующим выводом в графическом интерфейсе. Был создан и успешно интегрирован соответствующий алгоритм, обеспечивающий корректное отображение отчетных данных.</w:t>
      </w:r>
    </w:p>
    <w:p w:rsidR="00F1178B" w:rsidRDefault="00F1178B" w:rsidP="00F1178B">
      <w:pPr>
        <w:pStyle w:val="22"/>
        <w:rPr>
          <w:lang w:eastAsia="en-US"/>
        </w:rPr>
      </w:pPr>
      <w:r>
        <w:rPr>
          <w:lang w:eastAsia="en-US"/>
        </w:rPr>
        <w:t xml:space="preserve">Итерация прошла без существенных сложностей, все запланированные задачи были выполнены в установленные сроки. Результаты работы отражены в соответствующих </w:t>
      </w:r>
      <w:proofErr w:type="spellStart"/>
      <w:r>
        <w:rPr>
          <w:lang w:eastAsia="en-US"/>
        </w:rPr>
        <w:t>коммитах</w:t>
      </w:r>
      <w:proofErr w:type="spellEnd"/>
      <w:r>
        <w:rPr>
          <w:lang w:eastAsia="en-US"/>
        </w:rPr>
        <w:t xml:space="preserve"> и </w:t>
      </w:r>
      <w:proofErr w:type="spellStart"/>
      <w:r>
        <w:rPr>
          <w:lang w:eastAsia="en-US"/>
        </w:rPr>
        <w:t>pull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request'ах</w:t>
      </w:r>
      <w:proofErr w:type="spellEnd"/>
      <w:r>
        <w:rPr>
          <w:lang w:eastAsia="en-US"/>
        </w:rPr>
        <w:t xml:space="preserve"> репозитория проекта</w:t>
      </w:r>
      <w:r w:rsidR="00176673">
        <w:rPr>
          <w:lang w:eastAsia="en-US"/>
        </w:rPr>
        <w:t>.</w:t>
      </w:r>
    </w:p>
    <w:p w:rsidR="00176673" w:rsidRDefault="00176673" w:rsidP="00176673">
      <w:pPr>
        <w:pStyle w:val="22"/>
        <w:rPr>
          <w:lang w:eastAsia="en-US"/>
        </w:rPr>
      </w:pPr>
      <w:r>
        <w:rPr>
          <w:lang w:eastAsia="en-US"/>
        </w:rPr>
        <w:t>В ходе третьей итерации проведена комплексная работа по модернизации графической подсистемы и расширению функциональности генерации отчетов. Основное внимание было уделено разработке иерархии классов графического представления данных, где реализована виртуальная функциональность для различных типов данных на основе абстрактной модели. Это решение обеспечило гибкость и масштабируемость системы визуализации.</w:t>
      </w:r>
    </w:p>
    <w:p w:rsidR="00176673" w:rsidRDefault="00176673" w:rsidP="00176673">
      <w:pPr>
        <w:pStyle w:val="22"/>
        <w:rPr>
          <w:lang w:eastAsia="en-US"/>
        </w:rPr>
      </w:pPr>
      <w:r>
        <w:rPr>
          <w:lang w:eastAsia="en-US"/>
        </w:rPr>
        <w:t xml:space="preserve">Параллельно выполнена глубокая переработка алгоритмов графической инфраструктуры с адаптацией под новый API графического ядра </w:t>
      </w:r>
      <w:proofErr w:type="spellStart"/>
      <w:r>
        <w:rPr>
          <w:lang w:eastAsia="en-US"/>
        </w:rPr>
        <w:t>Guiness</w:t>
      </w:r>
      <w:proofErr w:type="spellEnd"/>
      <w:r>
        <w:rPr>
          <w:lang w:eastAsia="en-US"/>
        </w:rPr>
        <w:t xml:space="preserve">. В процессе оптимизации модель представления текстовых отчетов </w:t>
      </w:r>
      <w:r>
        <w:rPr>
          <w:lang w:eastAsia="en-US"/>
        </w:rPr>
        <w:lastRenderedPageBreak/>
        <w:t>преобразована в листовую структуру и вынесена в отдельный QML-компонент, что позволило существенно разгрузить основной код. Дополнительно организован эффективный механизм передачи данных из модели отчетов в модуль файлового экспорта.</w:t>
      </w:r>
    </w:p>
    <w:p w:rsidR="00176673" w:rsidRDefault="00176673" w:rsidP="00176673">
      <w:pPr>
        <w:pStyle w:val="22"/>
        <w:rPr>
          <w:lang w:eastAsia="en-US"/>
        </w:rPr>
      </w:pPr>
      <w:r>
        <w:rPr>
          <w:lang w:eastAsia="en-US"/>
        </w:rPr>
        <w:t>Значительная часть работы посвящена разработке нового алгоритма генерации текстовых отчетов для валидации конфигурации реквизитов репликации баз данных. Алгоритм обеспечивает формирование структурированных и информативных отчетов с возможностью последующего расширения функциональности.</w:t>
      </w:r>
    </w:p>
    <w:p w:rsidR="00176673" w:rsidRDefault="00176673" w:rsidP="00176673">
      <w:pPr>
        <w:pStyle w:val="22"/>
        <w:rPr>
          <w:lang w:eastAsia="en-US"/>
        </w:rPr>
      </w:pPr>
      <w:r>
        <w:rPr>
          <w:lang w:eastAsia="en-US"/>
        </w:rPr>
        <w:t>Все запланированные задачи выполнены в полном объеме без возникновения технических сложностей. Реализованные улучшения положительно сказались на производительности системы, качестве визуального представления данных и возможностях генерации отчетов, что в целом повысило эффективность работы с платформой.</w:t>
      </w:r>
    </w:p>
    <w:p w:rsidR="00D1191C" w:rsidRDefault="00D1191C" w:rsidP="009772C1">
      <w:pPr>
        <w:pStyle w:val="22"/>
        <w:rPr>
          <w:lang w:eastAsia="en-US"/>
        </w:rPr>
      </w:pPr>
    </w:p>
    <w:p w:rsidR="00D1191C" w:rsidRDefault="00D1191C" w:rsidP="00D1191C">
      <w:pPr>
        <w:pStyle w:val="13"/>
      </w:pPr>
      <w:bookmarkStart w:id="38" w:name="_Toc199170563"/>
      <w:r w:rsidRPr="00D1191C">
        <w:t>Зайцев Дмитрий Алексеевич</w:t>
      </w:r>
      <w:bookmarkEnd w:id="38"/>
    </w:p>
    <w:p w:rsidR="00D1191C" w:rsidRDefault="00D1191C" w:rsidP="009772C1">
      <w:pPr>
        <w:pStyle w:val="22"/>
        <w:rPr>
          <w:lang w:eastAsia="en-US"/>
        </w:rPr>
      </w:pPr>
    </w:p>
    <w:p w:rsidR="00134292" w:rsidRDefault="00134292" w:rsidP="00134292">
      <w:pPr>
        <w:pStyle w:val="22"/>
        <w:rPr>
          <w:lang w:eastAsia="en-US"/>
        </w:rPr>
      </w:pPr>
      <w:r>
        <w:rPr>
          <w:lang w:eastAsia="en-US"/>
        </w:rPr>
        <w:t>В рамках первой итерации задачей было изучение технологий, необходимых для разработки проекта, настройка рабочего окружения и выполнение тестовой задачи для оценки уровня компетенций.</w:t>
      </w:r>
    </w:p>
    <w:p w:rsidR="00134292" w:rsidRDefault="00134292" w:rsidP="00134292">
      <w:pPr>
        <w:pStyle w:val="22"/>
        <w:rPr>
          <w:lang w:eastAsia="en-US"/>
        </w:rPr>
      </w:pPr>
      <w:r>
        <w:rPr>
          <w:lang w:eastAsia="en-US"/>
        </w:rPr>
        <w:t xml:space="preserve">Работа началась с изучения технологий, используемых в проекте. Были рассмотрены теоретические материалы по языку программирования C++, QML и фреймворку </w:t>
      </w:r>
      <w:proofErr w:type="spellStart"/>
      <w:r>
        <w:rPr>
          <w:lang w:eastAsia="en-US"/>
        </w:rPr>
        <w:t>Qt</w:t>
      </w:r>
      <w:proofErr w:type="spellEnd"/>
      <w:r>
        <w:rPr>
          <w:lang w:eastAsia="en-US"/>
        </w:rPr>
        <w:t>, предоставленные разработчиками.</w:t>
      </w:r>
    </w:p>
    <w:p w:rsidR="00134292" w:rsidRDefault="00134292" w:rsidP="00134292">
      <w:pPr>
        <w:pStyle w:val="22"/>
        <w:rPr>
          <w:lang w:eastAsia="en-US"/>
        </w:rPr>
      </w:pPr>
      <w:r>
        <w:rPr>
          <w:lang w:eastAsia="en-US"/>
        </w:rPr>
        <w:t xml:space="preserve">После ознакомления со стеком технологий была выполнена установка и настройка рабочего окружения. Установлены и освоены необходимые инструменты и среды разработки: IDE </w:t>
      </w:r>
      <w:proofErr w:type="spellStart"/>
      <w:r>
        <w:rPr>
          <w:lang w:eastAsia="en-US"/>
        </w:rPr>
        <w:t>QtCreator</w:t>
      </w:r>
      <w:proofErr w:type="spellEnd"/>
      <w:r>
        <w:rPr>
          <w:lang w:eastAsia="en-US"/>
        </w:rPr>
        <w:t xml:space="preserve">, фреймворк </w:t>
      </w:r>
      <w:proofErr w:type="spellStart"/>
      <w:r>
        <w:rPr>
          <w:lang w:eastAsia="en-US"/>
        </w:rPr>
        <w:t>Qt</w:t>
      </w:r>
      <w:proofErr w:type="spellEnd"/>
      <w:r>
        <w:rPr>
          <w:lang w:eastAsia="en-US"/>
        </w:rPr>
        <w:t xml:space="preserve">, система сборки QBS, </w:t>
      </w:r>
      <w:proofErr w:type="spellStart"/>
      <w:r>
        <w:rPr>
          <w:lang w:eastAsia="en-US"/>
        </w:rPr>
        <w:t>Windows</w:t>
      </w:r>
      <w:proofErr w:type="spellEnd"/>
      <w:r>
        <w:rPr>
          <w:lang w:eastAsia="en-US"/>
        </w:rPr>
        <w:t xml:space="preserve"> 10 SDK и </w:t>
      </w:r>
      <w:proofErr w:type="spellStart"/>
      <w:r>
        <w:rPr>
          <w:lang w:eastAsia="en-US"/>
        </w:rPr>
        <w:t>Microsoft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Building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Tools</w:t>
      </w:r>
      <w:proofErr w:type="spellEnd"/>
      <w:r>
        <w:rPr>
          <w:lang w:eastAsia="en-US"/>
        </w:rPr>
        <w:t xml:space="preserve"> 2019. Затем был </w:t>
      </w:r>
      <w:proofErr w:type="spellStart"/>
      <w:r>
        <w:rPr>
          <w:lang w:eastAsia="en-US"/>
        </w:rPr>
        <w:t>склонирован</w:t>
      </w:r>
      <w:proofErr w:type="spellEnd"/>
      <w:r>
        <w:rPr>
          <w:lang w:eastAsia="en-US"/>
        </w:rPr>
        <w:t xml:space="preserve"> репозиторий проекта, предоставленный заказчиком, для проверки корректности работы всех компонентов окружения.</w:t>
      </w:r>
    </w:p>
    <w:p w:rsidR="00134292" w:rsidRDefault="00134292" w:rsidP="00134292">
      <w:pPr>
        <w:pStyle w:val="22"/>
        <w:rPr>
          <w:lang w:eastAsia="en-US"/>
        </w:rPr>
      </w:pPr>
      <w:r>
        <w:rPr>
          <w:lang w:eastAsia="en-US"/>
        </w:rPr>
        <w:lastRenderedPageBreak/>
        <w:t>В процессе настройки возникли некоторые трудности. Одна из них заключалась в недоступности программного обеспечения в регионе. Для решения проблемы потребовалось использовать обходные методы установки. Благодаря совместным усилиям команды все сложности были устранены, что позволило продолжить работу без задержек.</w:t>
      </w:r>
    </w:p>
    <w:p w:rsidR="00134292" w:rsidRDefault="00134292" w:rsidP="00134292">
      <w:pPr>
        <w:pStyle w:val="22"/>
        <w:rPr>
          <w:lang w:eastAsia="en-US"/>
        </w:rPr>
      </w:pPr>
      <w:r>
        <w:rPr>
          <w:lang w:eastAsia="en-US"/>
        </w:rPr>
        <w:t xml:space="preserve">После настройки среды функционал открытия архива был связан с обновлённым меню, соответствующая кнопка стала </w:t>
      </w:r>
      <w:proofErr w:type="spellStart"/>
      <w:r>
        <w:rPr>
          <w:lang w:eastAsia="en-US"/>
        </w:rPr>
        <w:t>кликабельной</w:t>
      </w:r>
      <w:proofErr w:type="spellEnd"/>
      <w:r>
        <w:rPr>
          <w:lang w:eastAsia="en-US"/>
        </w:rPr>
        <w:t>. Кнопка отправляет сигнал для закрытия выпадающего списка и открытия файлового диалога, что позволяет в удобной и интерактивной форме выбрать необходимый архив.</w:t>
      </w:r>
    </w:p>
    <w:p w:rsidR="00134292" w:rsidRDefault="00134292" w:rsidP="00134292">
      <w:pPr>
        <w:pStyle w:val="22"/>
        <w:rPr>
          <w:lang w:eastAsia="en-US"/>
        </w:rPr>
      </w:pPr>
      <w:r>
        <w:rPr>
          <w:lang w:eastAsia="en-US"/>
        </w:rPr>
        <w:t>В завершение первой итерации был подготовлен отчёт о проделанной работе, включающий описание решённых проблем и полученные результаты.</w:t>
      </w:r>
    </w:p>
    <w:p w:rsidR="00D1191C" w:rsidRDefault="00134292" w:rsidP="00134292">
      <w:pPr>
        <w:pStyle w:val="22"/>
        <w:rPr>
          <w:lang w:eastAsia="en-US"/>
        </w:rPr>
      </w:pPr>
      <w:r>
        <w:rPr>
          <w:lang w:eastAsia="en-US"/>
        </w:rPr>
        <w:t>Первая итерация стала важным этапом не только с точки зрения освоения новых технологий, но и как опыт решения возникающих проблем в ограниченные сроки. Настройка рабочего окружения и выполнение задачи позволили глубже понять специфику проекта и используемые инструменты. Также была отмечена важность командной работы. Опыт, полученный на этом этапе, стал хорошей базой для дальнейшей работы над проектом и укрепления профессиональных навыков.</w:t>
      </w:r>
    </w:p>
    <w:p w:rsidR="00F1178B" w:rsidRDefault="00F1178B" w:rsidP="00F1178B">
      <w:pPr>
        <w:pStyle w:val="22"/>
        <w:rPr>
          <w:lang w:eastAsia="en-US"/>
        </w:rPr>
      </w:pPr>
      <w:r>
        <w:rPr>
          <w:lang w:eastAsia="en-US"/>
        </w:rPr>
        <w:t xml:space="preserve">В ходе второй итерации велась параллельная работа над </w:t>
      </w:r>
      <w:proofErr w:type="spellStart"/>
      <w:r>
        <w:rPr>
          <w:lang w:eastAsia="en-US"/>
        </w:rPr>
        <w:t>фронтенд</w:t>
      </w:r>
      <w:proofErr w:type="spellEnd"/>
      <w:r>
        <w:rPr>
          <w:lang w:eastAsia="en-US"/>
        </w:rPr>
        <w:t>-частью проекта и алгоритмическими компонентами системы. Основные усилия были сосредоточены на создании функциональной вкладки для просмотра отчетов валидации конфигурации и разработке механизма синхронизации данных между логикой приложения и пользовательским интерфейсом.</w:t>
      </w:r>
    </w:p>
    <w:p w:rsidR="00F1178B" w:rsidRDefault="00F1178B" w:rsidP="00F1178B">
      <w:pPr>
        <w:pStyle w:val="22"/>
        <w:rPr>
          <w:lang w:eastAsia="en-US"/>
        </w:rPr>
      </w:pPr>
      <w:r>
        <w:rPr>
          <w:lang w:eastAsia="en-US"/>
        </w:rPr>
        <w:t>Была успешно реализована интерактивная вкладка предварительного просмотра отчетов, обеспечивающая стабильное включение/выключение функционала. Для удобства пользователей реализована возможность выделения текста при сохранении защиты от случайного редактирования.</w:t>
      </w:r>
    </w:p>
    <w:p w:rsidR="00F1178B" w:rsidRDefault="00F1178B" w:rsidP="00F1178B">
      <w:pPr>
        <w:pStyle w:val="22"/>
        <w:rPr>
          <w:lang w:eastAsia="en-US"/>
        </w:rPr>
      </w:pPr>
      <w:r>
        <w:rPr>
          <w:lang w:eastAsia="en-US"/>
        </w:rPr>
        <w:lastRenderedPageBreak/>
        <w:t>На алгоритмическом уровне разработан и внедрен механизм отслеживания изменений в текстовом представлении отчетов. Система автоматически уведомляет графический интерфейс о необходимости обновления данных, что обеспечивает своевременную перерисовку соответствующих элементов. В процессе работы проведена оптимизация существующего кода: устранены опечатки, улучшена читаемость и структура кодовой базы.</w:t>
      </w:r>
    </w:p>
    <w:p w:rsidR="00F1178B" w:rsidRDefault="00F1178B" w:rsidP="00F1178B">
      <w:pPr>
        <w:pStyle w:val="22"/>
        <w:rPr>
          <w:lang w:eastAsia="en-US"/>
        </w:rPr>
      </w:pPr>
      <w:r>
        <w:rPr>
          <w:lang w:eastAsia="en-US"/>
        </w:rPr>
        <w:t>Итерация позволила получить ценный опыт комплексной разработки, охватывающей как клиентскую часть, так и бизнес-логику приложения. Проведенная работа продемонстрировала важность регулярного рефакторинга и пересмотра ранее принятых решений для поддержания качества кода. Все запланированные задачи выполнены в полном объеме, результаты работы зафиксированы в отчетной документации и системе контроля версий.</w:t>
      </w:r>
    </w:p>
    <w:p w:rsidR="00176673" w:rsidRDefault="00176673" w:rsidP="00176673">
      <w:pPr>
        <w:pStyle w:val="22"/>
        <w:rPr>
          <w:lang w:eastAsia="en-US"/>
        </w:rPr>
      </w:pPr>
      <w:r>
        <w:rPr>
          <w:lang w:eastAsia="en-US"/>
        </w:rPr>
        <w:t xml:space="preserve">Основной фокус в течение третьей итерации был направлен на разработку и совершенствование алгоритмической составляющей проекта. Работа началась с создания ключевых алгоритмов обработки данных - был реализован механизм формирования текстовых отчетов для валидации конфигурации узлов </w:t>
      </w:r>
      <w:proofErr w:type="spellStart"/>
      <w:r>
        <w:rPr>
          <w:lang w:eastAsia="en-US"/>
        </w:rPr>
        <w:t>Keeper</w:t>
      </w:r>
      <w:proofErr w:type="spellEnd"/>
      <w:r>
        <w:rPr>
          <w:lang w:eastAsia="en-US"/>
        </w:rPr>
        <w:t xml:space="preserve"> через </w:t>
      </w:r>
      <w:proofErr w:type="spellStart"/>
      <w:r>
        <w:rPr>
          <w:lang w:eastAsia="en-US"/>
        </w:rPr>
        <w:t>DbCtl</w:t>
      </w:r>
      <w:proofErr w:type="spellEnd"/>
      <w:r>
        <w:rPr>
          <w:lang w:eastAsia="en-US"/>
        </w:rPr>
        <w:t>, а также разработан алгоритм преобразования иерархической модели отчетов в плоский текстовый формат. Параллельно проведена оптимизация интерфейса работы с иерархической моделью отчетов для повышения удобства взаимодействия.</w:t>
      </w:r>
    </w:p>
    <w:p w:rsidR="00176673" w:rsidRDefault="00176673" w:rsidP="00176673">
      <w:pPr>
        <w:pStyle w:val="22"/>
        <w:rPr>
          <w:lang w:eastAsia="en-US"/>
        </w:rPr>
      </w:pPr>
      <w:r>
        <w:rPr>
          <w:lang w:eastAsia="en-US"/>
        </w:rPr>
        <w:t xml:space="preserve">Значительное внимание уделено разработке алгоритма поэлементной валидации конфигурации серверов </w:t>
      </w:r>
      <w:proofErr w:type="spellStart"/>
      <w:r>
        <w:rPr>
          <w:lang w:eastAsia="en-US"/>
        </w:rPr>
        <w:t>Redkit</w:t>
      </w:r>
      <w:proofErr w:type="spellEnd"/>
      <w:r>
        <w:rPr>
          <w:lang w:eastAsia="en-US"/>
        </w:rPr>
        <w:t xml:space="preserve"> SCADA, что позволило существенно повысить точность диагностики. В процессе работы дополнительно выявлена и устранена критическая ошибка, приводящая к дублированию квадратных скобок при генерации отчетов об ошибках в сервисе </w:t>
      </w:r>
      <w:proofErr w:type="spellStart"/>
      <w:r>
        <w:rPr>
          <w:lang w:eastAsia="en-US"/>
        </w:rPr>
        <w:t>Keeper</w:t>
      </w:r>
      <w:proofErr w:type="spellEnd"/>
      <w:r>
        <w:rPr>
          <w:lang w:eastAsia="en-US"/>
        </w:rPr>
        <w:t>.</w:t>
      </w:r>
    </w:p>
    <w:p w:rsidR="00176673" w:rsidRPr="00D1191C" w:rsidRDefault="00176673" w:rsidP="00176673">
      <w:pPr>
        <w:pStyle w:val="22"/>
        <w:rPr>
          <w:lang w:eastAsia="en-US"/>
        </w:rPr>
      </w:pPr>
      <w:r>
        <w:rPr>
          <w:lang w:eastAsia="en-US"/>
        </w:rPr>
        <w:t xml:space="preserve">Итерация завершилась успешной реализацией всех запланированных алгоритмических задач, что потребовало глубокого погружения в архитектуру системы и применения нетривиальных решений. Полученный опыт </w:t>
      </w:r>
      <w:r>
        <w:rPr>
          <w:lang w:eastAsia="en-US"/>
        </w:rPr>
        <w:lastRenderedPageBreak/>
        <w:t>значительно расширил понимание работы сложных алгоритмических систем и методов их оптимизации. Все изменения задокументированы и интегрированы в основную ветку разработки.</w:t>
      </w:r>
    </w:p>
    <w:p w:rsidR="0053169B" w:rsidRPr="0053169B" w:rsidRDefault="0053169B" w:rsidP="0053169B">
      <w:pPr>
        <w:pStyle w:val="22"/>
      </w:pPr>
    </w:p>
    <w:p w:rsidR="006559AE" w:rsidRDefault="006559AE" w:rsidP="00127886">
      <w:pPr>
        <w:pStyle w:val="110"/>
      </w:pPr>
      <w:bookmarkStart w:id="39" w:name="_Toc8214335"/>
      <w:bookmarkStart w:id="40" w:name="_Toc164096968"/>
      <w:bookmarkStart w:id="41" w:name="_Toc196860986"/>
      <w:bookmarkStart w:id="42" w:name="_Toc196862099"/>
      <w:bookmarkStart w:id="43" w:name="_Toc196862361"/>
      <w:bookmarkStart w:id="44" w:name="_Toc196862599"/>
      <w:bookmarkStart w:id="45" w:name="_Toc196862850"/>
      <w:bookmarkStart w:id="46" w:name="_Toc196863068"/>
      <w:bookmarkStart w:id="47" w:name="_Toc199170564"/>
      <w:r>
        <w:lastRenderedPageBreak/>
        <w:t>З</w:t>
      </w:r>
      <w:r w:rsidR="00B26509">
        <w:t>АКЛЮЧЕНИЕ</w:t>
      </w:r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</w:p>
    <w:p w:rsidR="00706D90" w:rsidRPr="00706D90" w:rsidRDefault="00706D90" w:rsidP="00706D90">
      <w:pPr>
        <w:pStyle w:val="22"/>
      </w:pPr>
    </w:p>
    <w:p w:rsidR="00F1264C" w:rsidRDefault="00F1264C" w:rsidP="00F1264C">
      <w:pPr>
        <w:pStyle w:val="22"/>
      </w:pPr>
      <w:r>
        <w:t xml:space="preserve">Разработанный программный продукт полностью соответствует ключевым требованиям заказчика. Основная цель проекта - создание инструмента для автоматизированной валидации конфигурационных файлов </w:t>
      </w:r>
      <w:proofErr w:type="spellStart"/>
      <w:r>
        <w:t>Redkit</w:t>
      </w:r>
      <w:proofErr w:type="spellEnd"/>
      <w:r>
        <w:t xml:space="preserve"> SCADA - достигнута: система обеспечивает комплексную проверку конфигурации и формирование детализированных отчетов с возможностью сохранения оных в виде текстовых документов.</w:t>
      </w:r>
    </w:p>
    <w:p w:rsidR="00C3424D" w:rsidRDefault="00C3424D" w:rsidP="00C3424D">
      <w:pPr>
        <w:pStyle w:val="22"/>
      </w:pPr>
      <w:r>
        <w:t xml:space="preserve">Основным направлением дальнейшего развития системы видится разделение текущего решения на два независимых продукта с последующей параллельной разработкой. Первый путь предполагает трансформацию существующего приложения в веб-сервис - </w:t>
      </w:r>
      <w:proofErr w:type="spellStart"/>
      <w:r>
        <w:t>backend</w:t>
      </w:r>
      <w:proofErr w:type="spellEnd"/>
      <w:r>
        <w:t>-часть будет вынесена на корпоративные серверы "</w:t>
      </w:r>
      <w:proofErr w:type="spellStart"/>
      <w:r>
        <w:t>Прософт</w:t>
      </w:r>
      <w:proofErr w:type="spellEnd"/>
      <w:r>
        <w:t>-Системы", а клиентский интерфейс реализован в виде веб-приложения. Такой подход позволит предлагать услуги автоматизированной валидации конфигураций как коммерческий продукт для внешних клиентов через интернет.</w:t>
      </w:r>
    </w:p>
    <w:p w:rsidR="00C3424D" w:rsidRDefault="00C3424D" w:rsidP="00C3424D">
      <w:pPr>
        <w:pStyle w:val="22"/>
      </w:pPr>
      <w:r>
        <w:t xml:space="preserve">Второе направление развития касается совершенствования </w:t>
      </w:r>
      <w:proofErr w:type="spellStart"/>
      <w:r>
        <w:t>desktop</w:t>
      </w:r>
      <w:proofErr w:type="spellEnd"/>
      <w:r>
        <w:t xml:space="preserve">-версии приложения. Планируется расширить его функциональность за счет трех ключевых улучшений: реализации визуализации структуры системы в виде интерактивного планарного графа, внедрения системы интеллектуальных подсказок по исправлению ошибок (включая предложения альтернативных значений параметров), а также разработки встроенного редактора конфигурационных файлов с поддержкой </w:t>
      </w:r>
      <w:proofErr w:type="spellStart"/>
      <w:r>
        <w:t>автодополнения</w:t>
      </w:r>
      <w:proofErr w:type="spellEnd"/>
      <w:r>
        <w:t xml:space="preserve"> кода по аналогии с </w:t>
      </w:r>
      <w:proofErr w:type="spellStart"/>
      <w:r>
        <w:t>Intellisense</w:t>
      </w:r>
      <w:proofErr w:type="spellEnd"/>
      <w:r>
        <w:t>.</w:t>
      </w:r>
    </w:p>
    <w:p w:rsidR="00FB2AE9" w:rsidRPr="001A2235" w:rsidRDefault="00C3424D" w:rsidP="009F65F3">
      <w:pPr>
        <w:pStyle w:val="22"/>
      </w:pPr>
      <w:r>
        <w:t xml:space="preserve">Наиболее вероятным сценарием является комбинированный подход, когда текущий проект разделится на два специализированных решения: облачный веб-сервис для массовой проверки конфигураций и профессиональную </w:t>
      </w:r>
      <w:proofErr w:type="spellStart"/>
      <w:r>
        <w:t>desktop</w:t>
      </w:r>
      <w:proofErr w:type="spellEnd"/>
      <w:r>
        <w:t>-версию с расширенными возможностями анализа и редактирования. Такое разделение позволит охватить разные категории пользователей - от рядовых клиентов, нуждающихся в быстрой онлайн-</w:t>
      </w:r>
      <w:r>
        <w:lastRenderedPageBreak/>
        <w:t xml:space="preserve">проверке, до технических специалистов, работающих с комплексными конфигурациями. Оба продукта могут быть включены в стандартную поставку системы </w:t>
      </w:r>
      <w:proofErr w:type="spellStart"/>
      <w:r>
        <w:t>Redkit</w:t>
      </w:r>
      <w:proofErr w:type="spellEnd"/>
      <w:r>
        <w:t xml:space="preserve"> SCADA, значительно повышая ее ценность для заказчиков.</w:t>
      </w:r>
      <w:r w:rsidR="00FB2AE9" w:rsidRPr="001A2235">
        <w:br w:type="page"/>
      </w:r>
      <w:bookmarkStart w:id="48" w:name="_GoBack"/>
      <w:bookmarkEnd w:id="48"/>
    </w:p>
    <w:p w:rsidR="001A09FB" w:rsidRDefault="001A09FB" w:rsidP="00C13DB5">
      <w:pPr>
        <w:pStyle w:val="110"/>
      </w:pPr>
      <w:bookmarkStart w:id="49" w:name="_Toc477525073"/>
      <w:bookmarkStart w:id="50" w:name="_Toc477526600"/>
      <w:bookmarkStart w:id="51" w:name="_Toc477526815"/>
      <w:bookmarkStart w:id="52" w:name="_Toc477529038"/>
      <w:bookmarkStart w:id="53" w:name="_Toc477530301"/>
      <w:bookmarkStart w:id="54" w:name="_Toc477532641"/>
      <w:bookmarkStart w:id="55" w:name="_Toc8214336"/>
      <w:bookmarkStart w:id="56" w:name="_Toc164096969"/>
      <w:bookmarkStart w:id="57" w:name="_Toc196860987"/>
      <w:bookmarkStart w:id="58" w:name="_Toc196862100"/>
      <w:bookmarkStart w:id="59" w:name="_Toc196862362"/>
      <w:bookmarkStart w:id="60" w:name="_Toc196862600"/>
      <w:bookmarkStart w:id="61" w:name="_Toc196862851"/>
      <w:bookmarkStart w:id="62" w:name="_Toc196863069"/>
      <w:bookmarkStart w:id="63" w:name="_Toc199170565"/>
      <w:r w:rsidRPr="00FB2AE9">
        <w:lastRenderedPageBreak/>
        <w:t>С</w:t>
      </w:r>
      <w:r w:rsidR="00B26509">
        <w:t>ПИСОК ИСПОЛЬЗОВАННЫХ ИСТОЧНИКОВ</w:t>
      </w:r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</w:p>
    <w:p w:rsidR="00EE1991" w:rsidRPr="00EE1991" w:rsidRDefault="00EE1991" w:rsidP="00EE1991">
      <w:pPr>
        <w:pStyle w:val="22"/>
      </w:pPr>
    </w:p>
    <w:p w:rsidR="00842422" w:rsidRDefault="00842422" w:rsidP="00986A3A">
      <w:pPr>
        <w:pStyle w:val="7"/>
      </w:pPr>
      <w:r w:rsidRPr="00842422">
        <w:t xml:space="preserve">Программирование в SIMATIC STEP 7 (TIA </w:t>
      </w:r>
      <w:proofErr w:type="spellStart"/>
      <w:r w:rsidRPr="00842422">
        <w:t>Portal</w:t>
      </w:r>
      <w:proofErr w:type="spellEnd"/>
      <w:r w:rsidRPr="00842422">
        <w:t xml:space="preserve">). Руководство по применению [Электронный ресурс] // </w:t>
      </w:r>
      <w:proofErr w:type="spellStart"/>
      <w:r w:rsidRPr="00842422">
        <w:t>Siemens</w:t>
      </w:r>
      <w:proofErr w:type="spellEnd"/>
      <w:r w:rsidRPr="00842422">
        <w:t>. – URL: https://assets.new.siemens.com/siemens/assets/api/uuid:6f74436a53942bf8f1c7b6ed34d2ae72e92ed8a8/programming-guideline-v14-rus.pdf (дата обращения: 21.05.2025).</w:t>
      </w:r>
    </w:p>
    <w:p w:rsidR="00842422" w:rsidRDefault="00842422" w:rsidP="00986A3A">
      <w:pPr>
        <w:pStyle w:val="7"/>
      </w:pPr>
      <w:proofErr w:type="spellStart"/>
      <w:r w:rsidRPr="00842422">
        <w:t>Fernhill</w:t>
      </w:r>
      <w:proofErr w:type="spellEnd"/>
      <w:r w:rsidRPr="00842422">
        <w:t xml:space="preserve"> SCADA </w:t>
      </w:r>
      <w:proofErr w:type="spellStart"/>
      <w:r w:rsidRPr="00842422">
        <w:t>Documentation</w:t>
      </w:r>
      <w:proofErr w:type="spellEnd"/>
      <w:r w:rsidRPr="00842422">
        <w:t xml:space="preserve"> [Электронный ресурс] // </w:t>
      </w:r>
      <w:proofErr w:type="spellStart"/>
      <w:r w:rsidRPr="00842422">
        <w:t>Fernhill</w:t>
      </w:r>
      <w:proofErr w:type="spellEnd"/>
      <w:r w:rsidRPr="00842422">
        <w:t xml:space="preserve"> </w:t>
      </w:r>
      <w:proofErr w:type="spellStart"/>
      <w:r w:rsidRPr="00842422">
        <w:t>Software</w:t>
      </w:r>
      <w:proofErr w:type="spellEnd"/>
      <w:r w:rsidRPr="00842422">
        <w:t>. – URL: https://www.fernhillsoftware.com/help/index.html (дата обращения: 21.05.2025).</w:t>
      </w:r>
    </w:p>
    <w:p w:rsidR="00842422" w:rsidRDefault="00842422" w:rsidP="00986A3A">
      <w:pPr>
        <w:pStyle w:val="7"/>
      </w:pPr>
      <w:r w:rsidRPr="00842422">
        <w:t>1С: Автоматизированная проверка конфигураций [Электронный ресурс] // Фирма «1С». – URL: https://v8.1c.ru/tekhnologii/1s-avtomatizirovannaya-proverka-konfiguratsiy/ (дата обращения: 21.05.2025).</w:t>
      </w:r>
    </w:p>
    <w:p w:rsidR="00295084" w:rsidRDefault="00295084" w:rsidP="00986A3A">
      <w:pPr>
        <w:pStyle w:val="7"/>
      </w:pPr>
      <w:proofErr w:type="spellStart"/>
      <w:r w:rsidRPr="00295084">
        <w:t>Boeing</w:t>
      </w:r>
      <w:proofErr w:type="spellEnd"/>
      <w:r w:rsidRPr="00295084">
        <w:t xml:space="preserve"> / </w:t>
      </w:r>
      <w:proofErr w:type="spellStart"/>
      <w:r w:rsidRPr="00295084">
        <w:t>config-file-validator</w:t>
      </w:r>
      <w:proofErr w:type="spellEnd"/>
      <w:r w:rsidRPr="00295084">
        <w:t xml:space="preserve"> [Электронный ресурс</w:t>
      </w:r>
      <w:proofErr w:type="gramStart"/>
      <w:r w:rsidRPr="00295084">
        <w:t>] :</w:t>
      </w:r>
      <w:proofErr w:type="gramEnd"/>
      <w:r w:rsidRPr="00295084">
        <w:t xml:space="preserve"> репозиторий исходного кода // </w:t>
      </w:r>
      <w:proofErr w:type="spellStart"/>
      <w:r w:rsidRPr="00295084">
        <w:t>GitHub</w:t>
      </w:r>
      <w:proofErr w:type="spellEnd"/>
      <w:r w:rsidRPr="00295084">
        <w:t xml:space="preserve">. – URL: https://github.com/Boeing/config-file-validator (дата обращения: </w:t>
      </w:r>
      <w:r>
        <w:t>21.05.2025</w:t>
      </w:r>
      <w:r w:rsidRPr="00295084">
        <w:t>).</w:t>
      </w:r>
    </w:p>
    <w:p w:rsidR="00295084" w:rsidRPr="00295084" w:rsidRDefault="00295084" w:rsidP="00295084">
      <w:pPr>
        <w:pStyle w:val="7"/>
      </w:pPr>
      <w:proofErr w:type="spellStart"/>
      <w:r>
        <w:t>Соммервилл</w:t>
      </w:r>
      <w:proofErr w:type="spellEnd"/>
      <w:r>
        <w:t xml:space="preserve">, И. Инженерное программное обеспечение: учебник для вузов / И. </w:t>
      </w:r>
      <w:proofErr w:type="spellStart"/>
      <w:r>
        <w:t>Соммервилл</w:t>
      </w:r>
      <w:proofErr w:type="spellEnd"/>
      <w:r>
        <w:t>; пер. с англ. под ред. А.В. Петрова. – 10-е изд. – Москва: Вильямс, 2016. – 789 с. – ISBN 978-5-8459-1991-9.</w:t>
      </w:r>
    </w:p>
    <w:p w:rsidR="00295084" w:rsidRPr="00AB06B0" w:rsidRDefault="00295084" w:rsidP="00295084">
      <w:pPr>
        <w:pStyle w:val="7"/>
      </w:pPr>
      <w:r w:rsidRPr="00295084">
        <w:rPr>
          <w:lang w:val="en-US"/>
        </w:rPr>
        <w:t>Project</w:t>
      </w:r>
      <w:r w:rsidRPr="00AB06B0">
        <w:t xml:space="preserve"> </w:t>
      </w:r>
      <w:r w:rsidRPr="00295084">
        <w:rPr>
          <w:lang w:val="en-US"/>
        </w:rPr>
        <w:t>Management</w:t>
      </w:r>
      <w:r w:rsidRPr="00AB06B0">
        <w:t xml:space="preserve"> </w:t>
      </w:r>
      <w:r w:rsidRPr="00295084">
        <w:rPr>
          <w:lang w:val="en-US"/>
        </w:rPr>
        <w:t>Institute</w:t>
      </w:r>
      <w:r w:rsidRPr="00AB06B0">
        <w:t>. Руководство к своду знаний по управлению проектами (</w:t>
      </w:r>
      <w:r w:rsidRPr="00295084">
        <w:rPr>
          <w:lang w:val="en-US"/>
        </w:rPr>
        <w:t>PMBOK</w:t>
      </w:r>
      <w:r w:rsidRPr="00AB06B0">
        <w:t xml:space="preserve">® </w:t>
      </w:r>
      <w:r w:rsidRPr="00295084">
        <w:rPr>
          <w:lang w:val="en-US"/>
        </w:rPr>
        <w:t>Guide</w:t>
      </w:r>
      <w:r w:rsidRPr="00AB06B0">
        <w:t xml:space="preserve">) / </w:t>
      </w:r>
      <w:r w:rsidRPr="00295084">
        <w:rPr>
          <w:lang w:val="en-US"/>
        </w:rPr>
        <w:t>Project</w:t>
      </w:r>
      <w:r w:rsidRPr="00AB06B0">
        <w:t xml:space="preserve"> </w:t>
      </w:r>
      <w:r w:rsidRPr="00295084">
        <w:rPr>
          <w:lang w:val="en-US"/>
        </w:rPr>
        <w:t>Management</w:t>
      </w:r>
      <w:r w:rsidRPr="00AB06B0">
        <w:t xml:space="preserve"> </w:t>
      </w:r>
      <w:r w:rsidRPr="00295084">
        <w:rPr>
          <w:lang w:val="en-US"/>
        </w:rPr>
        <w:t>Institute</w:t>
      </w:r>
      <w:r w:rsidRPr="00AB06B0">
        <w:t xml:space="preserve">; пер. с англ. – 6-е изд. – Москва: Альпина </w:t>
      </w:r>
      <w:proofErr w:type="spellStart"/>
      <w:r w:rsidRPr="00AB06B0">
        <w:t>Паблишер</w:t>
      </w:r>
      <w:proofErr w:type="spellEnd"/>
      <w:r w:rsidRPr="00AB06B0">
        <w:t xml:space="preserve">, 2018. – 764 с. – </w:t>
      </w:r>
      <w:r w:rsidRPr="00295084">
        <w:rPr>
          <w:lang w:val="en-US"/>
        </w:rPr>
        <w:t>ISBN</w:t>
      </w:r>
      <w:r w:rsidRPr="00AB06B0">
        <w:t xml:space="preserve"> 978-5-9614-6631-2.</w:t>
      </w:r>
    </w:p>
    <w:p w:rsidR="00842422" w:rsidRDefault="00C05700" w:rsidP="00986A3A">
      <w:pPr>
        <w:pStyle w:val="7"/>
      </w:pPr>
      <w:r w:rsidRPr="00986A3A">
        <w:t>Петрова</w:t>
      </w:r>
      <w:r w:rsidR="00211BEB" w:rsidRPr="00986A3A">
        <w:t>,</w:t>
      </w:r>
      <w:r w:rsidRPr="00986A3A">
        <w:t xml:space="preserve"> Л. Е. «Новые бедные» ученые: жизненные стратегии в условиях кризиса [Электронный ресурс] / Л. Е. Петрова // Экономическая социология. – Москва, 2001. – Т. 2, № 1. – С. 26–43. – </w:t>
      </w:r>
      <w:r w:rsidR="00FA24B8" w:rsidRPr="00986A3A">
        <w:t>URL</w:t>
      </w:r>
      <w:r w:rsidRPr="00986A3A">
        <w:t xml:space="preserve">: </w:t>
      </w:r>
      <w:r w:rsidR="00FA24B8" w:rsidRPr="00986A3A">
        <w:t>http://www.ecsoc.msses.ru/pdf/ecsoc003.pdf (дата обращения: 20.05.2021)</w:t>
      </w:r>
      <w:r w:rsidR="005E1BA8" w:rsidRPr="00986A3A">
        <w:t>.</w:t>
      </w:r>
    </w:p>
    <w:p w:rsidR="00986E24" w:rsidRPr="00986E24" w:rsidRDefault="00E010FC" w:rsidP="00E8335A">
      <w:pPr>
        <w:pStyle w:val="7"/>
      </w:pPr>
      <w:proofErr w:type="spellStart"/>
      <w:r w:rsidRPr="00E010FC">
        <w:t>Google</w:t>
      </w:r>
      <w:proofErr w:type="spellEnd"/>
      <w:r w:rsidRPr="00E010FC">
        <w:t xml:space="preserve"> Диск: Архив проектной документации [Электронный ресурс] / И.И. Иванов // </w:t>
      </w:r>
      <w:proofErr w:type="spellStart"/>
      <w:r w:rsidRPr="00E010FC">
        <w:t>Google</w:t>
      </w:r>
      <w:proofErr w:type="spellEnd"/>
      <w:r w:rsidRPr="00E010FC">
        <w:t xml:space="preserve"> </w:t>
      </w:r>
      <w:proofErr w:type="spellStart"/>
      <w:r w:rsidRPr="00E010FC">
        <w:t>Drive</w:t>
      </w:r>
      <w:proofErr w:type="spellEnd"/>
      <w:r w:rsidRPr="00E010FC">
        <w:t>. – URL: https://drive.google.com/... (дата обращения: 25.05.2024).</w:t>
      </w:r>
    </w:p>
    <w:sectPr w:rsidR="00986E24" w:rsidRPr="00986E24" w:rsidSect="00B41F0C">
      <w:headerReference w:type="default" r:id="rId22"/>
      <w:footerReference w:type="default" r:id="rId23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B1AC5" w:rsidRDefault="004B1AC5" w:rsidP="00E070CB">
      <w:pPr>
        <w:spacing w:line="240" w:lineRule="auto"/>
      </w:pPr>
      <w:r>
        <w:separator/>
      </w:r>
    </w:p>
    <w:p w:rsidR="004B1AC5" w:rsidRDefault="004B1AC5"/>
    <w:p w:rsidR="004B1AC5" w:rsidRDefault="004B1AC5"/>
  </w:endnote>
  <w:endnote w:type="continuationSeparator" w:id="0">
    <w:p w:rsidR="004B1AC5" w:rsidRDefault="004B1AC5" w:rsidP="00E070CB">
      <w:pPr>
        <w:spacing w:line="240" w:lineRule="auto"/>
      </w:pPr>
      <w:r>
        <w:continuationSeparator/>
      </w:r>
    </w:p>
    <w:p w:rsidR="004B1AC5" w:rsidRDefault="004B1AC5"/>
    <w:p w:rsidR="004B1AC5" w:rsidRDefault="004B1AC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882F02" w:rsidRPr="00BE15C1" w:rsidRDefault="00882F02" w:rsidP="00BE15C1">
        <w:pPr>
          <w:pStyle w:val="a5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</w:rPr>
          <w:t>21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B1AC5" w:rsidRDefault="004B1AC5" w:rsidP="00E070CB">
      <w:pPr>
        <w:spacing w:line="240" w:lineRule="auto"/>
      </w:pPr>
      <w:r>
        <w:separator/>
      </w:r>
    </w:p>
    <w:p w:rsidR="004B1AC5" w:rsidRDefault="004B1AC5"/>
    <w:p w:rsidR="004B1AC5" w:rsidRDefault="004B1AC5"/>
  </w:footnote>
  <w:footnote w:type="continuationSeparator" w:id="0">
    <w:p w:rsidR="004B1AC5" w:rsidRDefault="004B1AC5" w:rsidP="00E070CB">
      <w:pPr>
        <w:spacing w:line="240" w:lineRule="auto"/>
      </w:pPr>
      <w:r>
        <w:continuationSeparator/>
      </w:r>
    </w:p>
    <w:p w:rsidR="004B1AC5" w:rsidRDefault="004B1AC5"/>
    <w:p w:rsidR="004B1AC5" w:rsidRDefault="004B1AC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2F02" w:rsidRDefault="00882F02" w:rsidP="00986A3A">
    <w:pPr>
      <w:pStyle w:val="22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80849"/>
    <w:multiLevelType w:val="hybridMultilevel"/>
    <w:tmpl w:val="924E6452"/>
    <w:lvl w:ilvl="0" w:tplc="418AD11C">
      <w:start w:val="1"/>
      <w:numFmt w:val="russianLower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sz w:val="28"/>
      </w:rPr>
    </w:lvl>
    <w:lvl w:ilvl="1" w:tplc="AD0416CA">
      <w:start w:val="1"/>
      <w:numFmt w:val="decimal"/>
      <w:lvlText w:val="%2)"/>
      <w:lvlJc w:val="left"/>
      <w:pPr>
        <w:ind w:left="1985" w:hanging="567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B49F8"/>
    <w:multiLevelType w:val="multilevel"/>
    <w:tmpl w:val="AFA4C5FA"/>
    <w:lvl w:ilvl="0">
      <w:start w:val="1"/>
      <w:numFmt w:val="upperLetter"/>
      <w:suff w:val="space"/>
      <w:lvlText w:val="ПРИЛОЖЕНИЕ %1"/>
      <w:lvlJc w:val="center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2" w15:restartNumberingAfterBreak="0">
    <w:nsid w:val="0C000EE8"/>
    <w:multiLevelType w:val="multilevel"/>
    <w:tmpl w:val="704A3F1C"/>
    <w:lvl w:ilvl="0">
      <w:start w:val="1"/>
      <w:numFmt w:val="upperLetter"/>
      <w:suff w:val="nothing"/>
      <w:lvlText w:val="ПРИЛОЖЕНИЕ %1"/>
      <w:lvlJc w:val="center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3" w15:restartNumberingAfterBreak="0">
    <w:nsid w:val="11080D6D"/>
    <w:multiLevelType w:val="multilevel"/>
    <w:tmpl w:val="D25CBCD0"/>
    <w:lvl w:ilvl="0">
      <w:start w:val="1"/>
      <w:numFmt w:val="upperLetter"/>
      <w:pStyle w:val="2"/>
      <w:lvlText w:val="Приложние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8E936BF"/>
    <w:multiLevelType w:val="hybridMultilevel"/>
    <w:tmpl w:val="71D67E0A"/>
    <w:lvl w:ilvl="0" w:tplc="A5D671CC">
      <w:start w:val="1"/>
      <w:numFmt w:val="decimal"/>
      <w:pStyle w:val="7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37D7D37"/>
    <w:multiLevelType w:val="hybridMultilevel"/>
    <w:tmpl w:val="E69C7BB2"/>
    <w:lvl w:ilvl="0" w:tplc="D632EF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5140A01"/>
    <w:multiLevelType w:val="multilevel"/>
    <w:tmpl w:val="D64EF5B2"/>
    <w:lvl w:ilvl="0">
      <w:start w:val="1"/>
      <w:numFmt w:val="decimal"/>
      <w:pStyle w:val="12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Restart w:val="0"/>
      <w:pStyle w:val="31"/>
      <w:suff w:val="space"/>
      <w:lvlText w:val="Таблица %4 –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pStyle w:val="32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42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41"/>
      <w:suff w:val="space"/>
      <w:lvlText w:val="Рисунок %7 –"/>
      <w:lvlJc w:val="left"/>
      <w:pPr>
        <w:ind w:left="0" w:firstLine="28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none"/>
      <w:lvlRestart w:val="0"/>
      <w:pStyle w:val="311"/>
      <w:suff w:val="nothing"/>
      <w:lvlText w:val="Продолжение таблицы %4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pStyle w:val="321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5D2D419F"/>
    <w:multiLevelType w:val="hybridMultilevel"/>
    <w:tmpl w:val="5160595C"/>
    <w:lvl w:ilvl="0" w:tplc="A39C39FE">
      <w:start w:val="1"/>
      <w:numFmt w:val="russianLower"/>
      <w:pStyle w:val="51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EF35115"/>
    <w:multiLevelType w:val="hybridMultilevel"/>
    <w:tmpl w:val="89F61A2C"/>
    <w:lvl w:ilvl="0" w:tplc="89608B82">
      <w:start w:val="1"/>
      <w:numFmt w:val="bullet"/>
      <w:pStyle w:val="53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A7C62A0"/>
    <w:multiLevelType w:val="hybridMultilevel"/>
    <w:tmpl w:val="3BF69F40"/>
    <w:lvl w:ilvl="0" w:tplc="F6DCD7FA">
      <w:start w:val="1"/>
      <w:numFmt w:val="decimal"/>
      <w:pStyle w:val="52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C616C29"/>
    <w:multiLevelType w:val="multilevel"/>
    <w:tmpl w:val="BC9E808E"/>
    <w:lvl w:ilvl="0">
      <w:start w:val="1"/>
      <w:numFmt w:val="upperLetter"/>
      <w:pStyle w:val="8"/>
      <w:suff w:val="nothing"/>
      <w:lvlText w:val="Приложение %1"/>
      <w:lvlJc w:val="left"/>
      <w:pPr>
        <w:ind w:left="0" w:firstLine="0"/>
      </w:pPr>
      <w:rPr>
        <w:rFonts w:hint="default"/>
        <w:cap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7"/>
  </w:num>
  <w:num w:numId="5">
    <w:abstractNumId w:val="9"/>
  </w:num>
  <w:num w:numId="6">
    <w:abstractNumId w:val="6"/>
  </w:num>
  <w:num w:numId="7">
    <w:abstractNumId w:val="1"/>
  </w:num>
  <w:num w:numId="8">
    <w:abstractNumId w:val="2"/>
  </w:num>
  <w:num w:numId="9">
    <w:abstractNumId w:val="3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</w:num>
  <w:num w:numId="12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57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F67"/>
    <w:rsid w:val="00000AB1"/>
    <w:rsid w:val="00002317"/>
    <w:rsid w:val="00004462"/>
    <w:rsid w:val="000045E4"/>
    <w:rsid w:val="00005B0D"/>
    <w:rsid w:val="00011182"/>
    <w:rsid w:val="00011D8B"/>
    <w:rsid w:val="000125EA"/>
    <w:rsid w:val="000129DF"/>
    <w:rsid w:val="00014342"/>
    <w:rsid w:val="00014CBD"/>
    <w:rsid w:val="00020789"/>
    <w:rsid w:val="000227F4"/>
    <w:rsid w:val="0003219A"/>
    <w:rsid w:val="000330D7"/>
    <w:rsid w:val="00040E33"/>
    <w:rsid w:val="00051584"/>
    <w:rsid w:val="00051BDB"/>
    <w:rsid w:val="00053D82"/>
    <w:rsid w:val="00061632"/>
    <w:rsid w:val="00063046"/>
    <w:rsid w:val="00066678"/>
    <w:rsid w:val="0007229F"/>
    <w:rsid w:val="000770E9"/>
    <w:rsid w:val="00083A0A"/>
    <w:rsid w:val="000852F9"/>
    <w:rsid w:val="0008757C"/>
    <w:rsid w:val="00093F32"/>
    <w:rsid w:val="00095F17"/>
    <w:rsid w:val="000969A9"/>
    <w:rsid w:val="000A65E5"/>
    <w:rsid w:val="000A69ED"/>
    <w:rsid w:val="000B1713"/>
    <w:rsid w:val="000B2057"/>
    <w:rsid w:val="000C51AA"/>
    <w:rsid w:val="000D2767"/>
    <w:rsid w:val="000D30B2"/>
    <w:rsid w:val="000D3771"/>
    <w:rsid w:val="000D37EF"/>
    <w:rsid w:val="000D5733"/>
    <w:rsid w:val="000E15FD"/>
    <w:rsid w:val="000E48EE"/>
    <w:rsid w:val="000E61FC"/>
    <w:rsid w:val="000E66BC"/>
    <w:rsid w:val="000E736B"/>
    <w:rsid w:val="000F34F8"/>
    <w:rsid w:val="000F65D7"/>
    <w:rsid w:val="000F73F0"/>
    <w:rsid w:val="001059FB"/>
    <w:rsid w:val="0010706D"/>
    <w:rsid w:val="00111682"/>
    <w:rsid w:val="00113317"/>
    <w:rsid w:val="00115CD3"/>
    <w:rsid w:val="00126EE2"/>
    <w:rsid w:val="00127886"/>
    <w:rsid w:val="0013257D"/>
    <w:rsid w:val="00133E70"/>
    <w:rsid w:val="00134292"/>
    <w:rsid w:val="0013532C"/>
    <w:rsid w:val="001361E9"/>
    <w:rsid w:val="00143E80"/>
    <w:rsid w:val="00153B8A"/>
    <w:rsid w:val="00156717"/>
    <w:rsid w:val="00157E07"/>
    <w:rsid w:val="00166BA5"/>
    <w:rsid w:val="001742F4"/>
    <w:rsid w:val="00176673"/>
    <w:rsid w:val="0018770C"/>
    <w:rsid w:val="0019483E"/>
    <w:rsid w:val="001A09FB"/>
    <w:rsid w:val="001A2235"/>
    <w:rsid w:val="001A5751"/>
    <w:rsid w:val="001B31DF"/>
    <w:rsid w:val="001B37D2"/>
    <w:rsid w:val="001B7CF9"/>
    <w:rsid w:val="001C0DA6"/>
    <w:rsid w:val="001C4551"/>
    <w:rsid w:val="001D5A40"/>
    <w:rsid w:val="001D7B9B"/>
    <w:rsid w:val="001E0E5D"/>
    <w:rsid w:val="001E3C14"/>
    <w:rsid w:val="001E59AE"/>
    <w:rsid w:val="001E7A34"/>
    <w:rsid w:val="001F3344"/>
    <w:rsid w:val="00203D70"/>
    <w:rsid w:val="002040D4"/>
    <w:rsid w:val="00204BCA"/>
    <w:rsid w:val="00205136"/>
    <w:rsid w:val="00207D1B"/>
    <w:rsid w:val="00211BEB"/>
    <w:rsid w:val="002131BD"/>
    <w:rsid w:val="0021566C"/>
    <w:rsid w:val="002231F3"/>
    <w:rsid w:val="002232D5"/>
    <w:rsid w:val="0022472B"/>
    <w:rsid w:val="00227348"/>
    <w:rsid w:val="002446BE"/>
    <w:rsid w:val="00245176"/>
    <w:rsid w:val="002452D7"/>
    <w:rsid w:val="00257461"/>
    <w:rsid w:val="00257A1F"/>
    <w:rsid w:val="002631E1"/>
    <w:rsid w:val="002703DC"/>
    <w:rsid w:val="00271F6C"/>
    <w:rsid w:val="00272C5A"/>
    <w:rsid w:val="00274D64"/>
    <w:rsid w:val="002830D6"/>
    <w:rsid w:val="00295084"/>
    <w:rsid w:val="00297DFF"/>
    <w:rsid w:val="002A0669"/>
    <w:rsid w:val="002A22A3"/>
    <w:rsid w:val="002A33C9"/>
    <w:rsid w:val="002A5057"/>
    <w:rsid w:val="002B0CAD"/>
    <w:rsid w:val="002B41B5"/>
    <w:rsid w:val="002B43EC"/>
    <w:rsid w:val="002B50B1"/>
    <w:rsid w:val="002C4D9A"/>
    <w:rsid w:val="002C52B3"/>
    <w:rsid w:val="002C786C"/>
    <w:rsid w:val="002D3717"/>
    <w:rsid w:val="002D4C64"/>
    <w:rsid w:val="002D5538"/>
    <w:rsid w:val="002D5AF1"/>
    <w:rsid w:val="002E1D10"/>
    <w:rsid w:val="002E300E"/>
    <w:rsid w:val="002E389B"/>
    <w:rsid w:val="002E5600"/>
    <w:rsid w:val="002E7F8E"/>
    <w:rsid w:val="0030015D"/>
    <w:rsid w:val="003012A9"/>
    <w:rsid w:val="003117EB"/>
    <w:rsid w:val="003122F5"/>
    <w:rsid w:val="00312890"/>
    <w:rsid w:val="00313314"/>
    <w:rsid w:val="003234BB"/>
    <w:rsid w:val="003241BD"/>
    <w:rsid w:val="00324BE1"/>
    <w:rsid w:val="00325B57"/>
    <w:rsid w:val="00345AE9"/>
    <w:rsid w:val="0034765F"/>
    <w:rsid w:val="00347D9F"/>
    <w:rsid w:val="00350538"/>
    <w:rsid w:val="00355A1A"/>
    <w:rsid w:val="003618F1"/>
    <w:rsid w:val="003740CF"/>
    <w:rsid w:val="0038045A"/>
    <w:rsid w:val="00380B46"/>
    <w:rsid w:val="00381D61"/>
    <w:rsid w:val="003866C9"/>
    <w:rsid w:val="00390A9E"/>
    <w:rsid w:val="00390ACC"/>
    <w:rsid w:val="00397BC9"/>
    <w:rsid w:val="003A24B0"/>
    <w:rsid w:val="003A3365"/>
    <w:rsid w:val="003A5890"/>
    <w:rsid w:val="003A7C7A"/>
    <w:rsid w:val="003B2D16"/>
    <w:rsid w:val="003B5C40"/>
    <w:rsid w:val="003C07DC"/>
    <w:rsid w:val="003C577A"/>
    <w:rsid w:val="003D39FD"/>
    <w:rsid w:val="003D504D"/>
    <w:rsid w:val="003E0010"/>
    <w:rsid w:val="003E110F"/>
    <w:rsid w:val="003E30D0"/>
    <w:rsid w:val="003E6AEF"/>
    <w:rsid w:val="003E6FD8"/>
    <w:rsid w:val="003F62D1"/>
    <w:rsid w:val="003F7678"/>
    <w:rsid w:val="00400224"/>
    <w:rsid w:val="0040407F"/>
    <w:rsid w:val="00405BBE"/>
    <w:rsid w:val="00412FE4"/>
    <w:rsid w:val="004165BB"/>
    <w:rsid w:val="004308CE"/>
    <w:rsid w:val="00445917"/>
    <w:rsid w:val="0044631C"/>
    <w:rsid w:val="00451042"/>
    <w:rsid w:val="004545EE"/>
    <w:rsid w:val="00455514"/>
    <w:rsid w:val="00456182"/>
    <w:rsid w:val="00456BAB"/>
    <w:rsid w:val="00457343"/>
    <w:rsid w:val="00460499"/>
    <w:rsid w:val="00463C28"/>
    <w:rsid w:val="00465201"/>
    <w:rsid w:val="00466301"/>
    <w:rsid w:val="0047523D"/>
    <w:rsid w:val="004856E9"/>
    <w:rsid w:val="004875D4"/>
    <w:rsid w:val="004915CF"/>
    <w:rsid w:val="00491E91"/>
    <w:rsid w:val="0049239F"/>
    <w:rsid w:val="00492AC9"/>
    <w:rsid w:val="00497BB3"/>
    <w:rsid w:val="004B1AC5"/>
    <w:rsid w:val="004B7063"/>
    <w:rsid w:val="004C0DDE"/>
    <w:rsid w:val="004C2C87"/>
    <w:rsid w:val="004C66A5"/>
    <w:rsid w:val="004D3184"/>
    <w:rsid w:val="004D518D"/>
    <w:rsid w:val="004D5E56"/>
    <w:rsid w:val="004D775A"/>
    <w:rsid w:val="004E04F5"/>
    <w:rsid w:val="004E1383"/>
    <w:rsid w:val="004E1F15"/>
    <w:rsid w:val="004E5AE3"/>
    <w:rsid w:val="004F02BD"/>
    <w:rsid w:val="004F1D9F"/>
    <w:rsid w:val="004F235C"/>
    <w:rsid w:val="004F3D2E"/>
    <w:rsid w:val="005079F5"/>
    <w:rsid w:val="00514F14"/>
    <w:rsid w:val="005159D6"/>
    <w:rsid w:val="00527550"/>
    <w:rsid w:val="00530AAE"/>
    <w:rsid w:val="0053169B"/>
    <w:rsid w:val="0053402C"/>
    <w:rsid w:val="00534870"/>
    <w:rsid w:val="00534F7B"/>
    <w:rsid w:val="005365B2"/>
    <w:rsid w:val="00536721"/>
    <w:rsid w:val="00537C82"/>
    <w:rsid w:val="0054468F"/>
    <w:rsid w:val="00546823"/>
    <w:rsid w:val="005470E2"/>
    <w:rsid w:val="00554FB7"/>
    <w:rsid w:val="005615F5"/>
    <w:rsid w:val="005623A6"/>
    <w:rsid w:val="00562835"/>
    <w:rsid w:val="005746E0"/>
    <w:rsid w:val="00575E8D"/>
    <w:rsid w:val="00581856"/>
    <w:rsid w:val="00581E6B"/>
    <w:rsid w:val="00586363"/>
    <w:rsid w:val="00586720"/>
    <w:rsid w:val="00590750"/>
    <w:rsid w:val="00590D8B"/>
    <w:rsid w:val="005A3894"/>
    <w:rsid w:val="005A74CB"/>
    <w:rsid w:val="005B36A1"/>
    <w:rsid w:val="005B50C4"/>
    <w:rsid w:val="005B635B"/>
    <w:rsid w:val="005B7728"/>
    <w:rsid w:val="005C07CF"/>
    <w:rsid w:val="005C3011"/>
    <w:rsid w:val="005C4CA5"/>
    <w:rsid w:val="005D2CC6"/>
    <w:rsid w:val="005E1BA8"/>
    <w:rsid w:val="005E43D1"/>
    <w:rsid w:val="005E4582"/>
    <w:rsid w:val="005F0904"/>
    <w:rsid w:val="005F1ADD"/>
    <w:rsid w:val="005F575E"/>
    <w:rsid w:val="005F7E15"/>
    <w:rsid w:val="00605550"/>
    <w:rsid w:val="006223A0"/>
    <w:rsid w:val="00625C3B"/>
    <w:rsid w:val="00632EAD"/>
    <w:rsid w:val="00635998"/>
    <w:rsid w:val="00647949"/>
    <w:rsid w:val="00650023"/>
    <w:rsid w:val="00650D49"/>
    <w:rsid w:val="00650D70"/>
    <w:rsid w:val="006559AE"/>
    <w:rsid w:val="00656406"/>
    <w:rsid w:val="0067028A"/>
    <w:rsid w:val="00672EE4"/>
    <w:rsid w:val="00673005"/>
    <w:rsid w:val="00681E18"/>
    <w:rsid w:val="00683561"/>
    <w:rsid w:val="00697537"/>
    <w:rsid w:val="006A12F6"/>
    <w:rsid w:val="006A56ED"/>
    <w:rsid w:val="006B0561"/>
    <w:rsid w:val="006B15B3"/>
    <w:rsid w:val="006B2C03"/>
    <w:rsid w:val="006C169D"/>
    <w:rsid w:val="006C183F"/>
    <w:rsid w:val="006C277E"/>
    <w:rsid w:val="006C3122"/>
    <w:rsid w:val="006C592D"/>
    <w:rsid w:val="006C6A1D"/>
    <w:rsid w:val="006C6C72"/>
    <w:rsid w:val="006D623D"/>
    <w:rsid w:val="006E2B61"/>
    <w:rsid w:val="006F3B62"/>
    <w:rsid w:val="0070042B"/>
    <w:rsid w:val="00706D90"/>
    <w:rsid w:val="007155A2"/>
    <w:rsid w:val="00716304"/>
    <w:rsid w:val="0072600D"/>
    <w:rsid w:val="00727F32"/>
    <w:rsid w:val="00730C44"/>
    <w:rsid w:val="0074513A"/>
    <w:rsid w:val="007453A4"/>
    <w:rsid w:val="00745448"/>
    <w:rsid w:val="00746C65"/>
    <w:rsid w:val="00746E3B"/>
    <w:rsid w:val="00746F39"/>
    <w:rsid w:val="00747AA1"/>
    <w:rsid w:val="007506AC"/>
    <w:rsid w:val="0075254D"/>
    <w:rsid w:val="00755071"/>
    <w:rsid w:val="007560A8"/>
    <w:rsid w:val="007642EF"/>
    <w:rsid w:val="007647F2"/>
    <w:rsid w:val="00765232"/>
    <w:rsid w:val="00767F27"/>
    <w:rsid w:val="00771A4D"/>
    <w:rsid w:val="0077456F"/>
    <w:rsid w:val="0077614C"/>
    <w:rsid w:val="007825D2"/>
    <w:rsid w:val="00783084"/>
    <w:rsid w:val="00783437"/>
    <w:rsid w:val="007858E1"/>
    <w:rsid w:val="00786228"/>
    <w:rsid w:val="00790482"/>
    <w:rsid w:val="00792B63"/>
    <w:rsid w:val="0079647F"/>
    <w:rsid w:val="007A583E"/>
    <w:rsid w:val="007A693D"/>
    <w:rsid w:val="007B14A6"/>
    <w:rsid w:val="007B4468"/>
    <w:rsid w:val="007C44B0"/>
    <w:rsid w:val="007D270C"/>
    <w:rsid w:val="007D452C"/>
    <w:rsid w:val="007D50DC"/>
    <w:rsid w:val="007E2531"/>
    <w:rsid w:val="007E5DC4"/>
    <w:rsid w:val="007F1DFC"/>
    <w:rsid w:val="007F5846"/>
    <w:rsid w:val="00801C36"/>
    <w:rsid w:val="00806FC5"/>
    <w:rsid w:val="00807AF1"/>
    <w:rsid w:val="008118D4"/>
    <w:rsid w:val="00812DE0"/>
    <w:rsid w:val="00821B95"/>
    <w:rsid w:val="00830A7B"/>
    <w:rsid w:val="00842422"/>
    <w:rsid w:val="00842ADE"/>
    <w:rsid w:val="008451FA"/>
    <w:rsid w:val="00855A60"/>
    <w:rsid w:val="008575A6"/>
    <w:rsid w:val="00862884"/>
    <w:rsid w:val="0086505C"/>
    <w:rsid w:val="00881391"/>
    <w:rsid w:val="00882F02"/>
    <w:rsid w:val="00885D84"/>
    <w:rsid w:val="00887174"/>
    <w:rsid w:val="008873D5"/>
    <w:rsid w:val="0089349C"/>
    <w:rsid w:val="008943DD"/>
    <w:rsid w:val="008A434B"/>
    <w:rsid w:val="008B17AD"/>
    <w:rsid w:val="008B2C77"/>
    <w:rsid w:val="008B5BB0"/>
    <w:rsid w:val="008B7951"/>
    <w:rsid w:val="008C2B26"/>
    <w:rsid w:val="008C2BD0"/>
    <w:rsid w:val="008C7B17"/>
    <w:rsid w:val="008D1BD4"/>
    <w:rsid w:val="008D4B88"/>
    <w:rsid w:val="008D6B27"/>
    <w:rsid w:val="008D6E42"/>
    <w:rsid w:val="008E3820"/>
    <w:rsid w:val="008E5720"/>
    <w:rsid w:val="008E7615"/>
    <w:rsid w:val="008F10E5"/>
    <w:rsid w:val="008F11D5"/>
    <w:rsid w:val="008F5FB1"/>
    <w:rsid w:val="0090121C"/>
    <w:rsid w:val="00901ABC"/>
    <w:rsid w:val="0090634C"/>
    <w:rsid w:val="0090751E"/>
    <w:rsid w:val="0091075F"/>
    <w:rsid w:val="00912DB7"/>
    <w:rsid w:val="00916D75"/>
    <w:rsid w:val="00916EAB"/>
    <w:rsid w:val="00917920"/>
    <w:rsid w:val="00922ABD"/>
    <w:rsid w:val="00934A85"/>
    <w:rsid w:val="00937EB5"/>
    <w:rsid w:val="00940086"/>
    <w:rsid w:val="0094525B"/>
    <w:rsid w:val="00951037"/>
    <w:rsid w:val="00951847"/>
    <w:rsid w:val="009565A7"/>
    <w:rsid w:val="00960C39"/>
    <w:rsid w:val="009772C1"/>
    <w:rsid w:val="009818DD"/>
    <w:rsid w:val="00985936"/>
    <w:rsid w:val="00986A3A"/>
    <w:rsid w:val="00986E24"/>
    <w:rsid w:val="00997480"/>
    <w:rsid w:val="00997B3E"/>
    <w:rsid w:val="009A1402"/>
    <w:rsid w:val="009A28A4"/>
    <w:rsid w:val="009A3A95"/>
    <w:rsid w:val="009B2533"/>
    <w:rsid w:val="009B6E56"/>
    <w:rsid w:val="009C66A2"/>
    <w:rsid w:val="009D6841"/>
    <w:rsid w:val="009E5964"/>
    <w:rsid w:val="009F5902"/>
    <w:rsid w:val="009F65F3"/>
    <w:rsid w:val="00A01F53"/>
    <w:rsid w:val="00A01F85"/>
    <w:rsid w:val="00A04132"/>
    <w:rsid w:val="00A173E6"/>
    <w:rsid w:val="00A17F93"/>
    <w:rsid w:val="00A31998"/>
    <w:rsid w:val="00A37BF3"/>
    <w:rsid w:val="00A45D4F"/>
    <w:rsid w:val="00A4610A"/>
    <w:rsid w:val="00A4709C"/>
    <w:rsid w:val="00A470DF"/>
    <w:rsid w:val="00A5096E"/>
    <w:rsid w:val="00A52E34"/>
    <w:rsid w:val="00A54C1C"/>
    <w:rsid w:val="00A55A8F"/>
    <w:rsid w:val="00A6539B"/>
    <w:rsid w:val="00A72253"/>
    <w:rsid w:val="00A7702E"/>
    <w:rsid w:val="00A77E83"/>
    <w:rsid w:val="00A817C3"/>
    <w:rsid w:val="00A84DC0"/>
    <w:rsid w:val="00A85217"/>
    <w:rsid w:val="00A8680F"/>
    <w:rsid w:val="00A86AB8"/>
    <w:rsid w:val="00A905C8"/>
    <w:rsid w:val="00A97AE3"/>
    <w:rsid w:val="00AA34B9"/>
    <w:rsid w:val="00AA5334"/>
    <w:rsid w:val="00AA7FEE"/>
    <w:rsid w:val="00AB06B0"/>
    <w:rsid w:val="00AB262F"/>
    <w:rsid w:val="00AB5107"/>
    <w:rsid w:val="00AC12CF"/>
    <w:rsid w:val="00AC5AC7"/>
    <w:rsid w:val="00AD20A8"/>
    <w:rsid w:val="00AE4298"/>
    <w:rsid w:val="00AE6308"/>
    <w:rsid w:val="00AF3201"/>
    <w:rsid w:val="00AF36D2"/>
    <w:rsid w:val="00AF64E7"/>
    <w:rsid w:val="00AF76BF"/>
    <w:rsid w:val="00B02DDA"/>
    <w:rsid w:val="00B0523A"/>
    <w:rsid w:val="00B057C2"/>
    <w:rsid w:val="00B07A93"/>
    <w:rsid w:val="00B07C0B"/>
    <w:rsid w:val="00B1055B"/>
    <w:rsid w:val="00B10D81"/>
    <w:rsid w:val="00B13711"/>
    <w:rsid w:val="00B13AB2"/>
    <w:rsid w:val="00B20A3C"/>
    <w:rsid w:val="00B26509"/>
    <w:rsid w:val="00B40AC8"/>
    <w:rsid w:val="00B41A81"/>
    <w:rsid w:val="00B41F0C"/>
    <w:rsid w:val="00B4352C"/>
    <w:rsid w:val="00B52102"/>
    <w:rsid w:val="00B53E4A"/>
    <w:rsid w:val="00B5497C"/>
    <w:rsid w:val="00B56F98"/>
    <w:rsid w:val="00B7218F"/>
    <w:rsid w:val="00B74D57"/>
    <w:rsid w:val="00B82998"/>
    <w:rsid w:val="00B82AB1"/>
    <w:rsid w:val="00B86E41"/>
    <w:rsid w:val="00B97531"/>
    <w:rsid w:val="00BA0061"/>
    <w:rsid w:val="00BA3AEC"/>
    <w:rsid w:val="00BA659D"/>
    <w:rsid w:val="00BA6B6A"/>
    <w:rsid w:val="00BC05BF"/>
    <w:rsid w:val="00BC3AA4"/>
    <w:rsid w:val="00BC65ED"/>
    <w:rsid w:val="00BD45AC"/>
    <w:rsid w:val="00BD75DE"/>
    <w:rsid w:val="00BE118D"/>
    <w:rsid w:val="00BE15C1"/>
    <w:rsid w:val="00BE2084"/>
    <w:rsid w:val="00BE354E"/>
    <w:rsid w:val="00BE68CB"/>
    <w:rsid w:val="00BF09CD"/>
    <w:rsid w:val="00BF0A16"/>
    <w:rsid w:val="00BF5272"/>
    <w:rsid w:val="00BF72DC"/>
    <w:rsid w:val="00C05700"/>
    <w:rsid w:val="00C112A2"/>
    <w:rsid w:val="00C12677"/>
    <w:rsid w:val="00C13DB5"/>
    <w:rsid w:val="00C162D4"/>
    <w:rsid w:val="00C21358"/>
    <w:rsid w:val="00C232D8"/>
    <w:rsid w:val="00C24A8E"/>
    <w:rsid w:val="00C30B2A"/>
    <w:rsid w:val="00C31547"/>
    <w:rsid w:val="00C3424D"/>
    <w:rsid w:val="00C42945"/>
    <w:rsid w:val="00C47683"/>
    <w:rsid w:val="00C54129"/>
    <w:rsid w:val="00C56445"/>
    <w:rsid w:val="00C70832"/>
    <w:rsid w:val="00C75646"/>
    <w:rsid w:val="00C956BD"/>
    <w:rsid w:val="00CA56AD"/>
    <w:rsid w:val="00CA6BA9"/>
    <w:rsid w:val="00CB13AB"/>
    <w:rsid w:val="00CB22D4"/>
    <w:rsid w:val="00CB450C"/>
    <w:rsid w:val="00CB45D7"/>
    <w:rsid w:val="00CB64CD"/>
    <w:rsid w:val="00CC180E"/>
    <w:rsid w:val="00CC2391"/>
    <w:rsid w:val="00CC2959"/>
    <w:rsid w:val="00CC4119"/>
    <w:rsid w:val="00CC6951"/>
    <w:rsid w:val="00CD3A44"/>
    <w:rsid w:val="00CD7FAE"/>
    <w:rsid w:val="00CE38F5"/>
    <w:rsid w:val="00CE396D"/>
    <w:rsid w:val="00CE7995"/>
    <w:rsid w:val="00CF0236"/>
    <w:rsid w:val="00CF35B9"/>
    <w:rsid w:val="00CF4641"/>
    <w:rsid w:val="00CF6D7E"/>
    <w:rsid w:val="00D00C05"/>
    <w:rsid w:val="00D04121"/>
    <w:rsid w:val="00D05EDC"/>
    <w:rsid w:val="00D11706"/>
    <w:rsid w:val="00D1191C"/>
    <w:rsid w:val="00D15F5F"/>
    <w:rsid w:val="00D16E0C"/>
    <w:rsid w:val="00D179ED"/>
    <w:rsid w:val="00D224CE"/>
    <w:rsid w:val="00D228DC"/>
    <w:rsid w:val="00D2333E"/>
    <w:rsid w:val="00D24927"/>
    <w:rsid w:val="00D260D8"/>
    <w:rsid w:val="00D30C62"/>
    <w:rsid w:val="00D32E47"/>
    <w:rsid w:val="00D35B7A"/>
    <w:rsid w:val="00D512D7"/>
    <w:rsid w:val="00D544F0"/>
    <w:rsid w:val="00D5789B"/>
    <w:rsid w:val="00D61CCF"/>
    <w:rsid w:val="00D708EF"/>
    <w:rsid w:val="00D70C69"/>
    <w:rsid w:val="00D71B3A"/>
    <w:rsid w:val="00D91BAA"/>
    <w:rsid w:val="00DA229C"/>
    <w:rsid w:val="00DA33A1"/>
    <w:rsid w:val="00DA5EAD"/>
    <w:rsid w:val="00DB115A"/>
    <w:rsid w:val="00DB5C61"/>
    <w:rsid w:val="00DB6F67"/>
    <w:rsid w:val="00DC21BB"/>
    <w:rsid w:val="00DC6F69"/>
    <w:rsid w:val="00DD1235"/>
    <w:rsid w:val="00DD232A"/>
    <w:rsid w:val="00DD3EBC"/>
    <w:rsid w:val="00DD44F4"/>
    <w:rsid w:val="00DD4C7F"/>
    <w:rsid w:val="00DE2A88"/>
    <w:rsid w:val="00DF0BFA"/>
    <w:rsid w:val="00DF2FA5"/>
    <w:rsid w:val="00DF3217"/>
    <w:rsid w:val="00DF3DB6"/>
    <w:rsid w:val="00E010FC"/>
    <w:rsid w:val="00E070CB"/>
    <w:rsid w:val="00E1170C"/>
    <w:rsid w:val="00E11FBC"/>
    <w:rsid w:val="00E14EB1"/>
    <w:rsid w:val="00E17F1A"/>
    <w:rsid w:val="00E31FCE"/>
    <w:rsid w:val="00E33749"/>
    <w:rsid w:val="00E33C3F"/>
    <w:rsid w:val="00E34A88"/>
    <w:rsid w:val="00E36973"/>
    <w:rsid w:val="00E412CC"/>
    <w:rsid w:val="00E42474"/>
    <w:rsid w:val="00E4574E"/>
    <w:rsid w:val="00E47CC3"/>
    <w:rsid w:val="00E56F29"/>
    <w:rsid w:val="00E63AFF"/>
    <w:rsid w:val="00E653F8"/>
    <w:rsid w:val="00E66E52"/>
    <w:rsid w:val="00E8335A"/>
    <w:rsid w:val="00E8347C"/>
    <w:rsid w:val="00E87D60"/>
    <w:rsid w:val="00E930A0"/>
    <w:rsid w:val="00E97C7D"/>
    <w:rsid w:val="00EA55B8"/>
    <w:rsid w:val="00EA6873"/>
    <w:rsid w:val="00EB1402"/>
    <w:rsid w:val="00EB5610"/>
    <w:rsid w:val="00EB5A18"/>
    <w:rsid w:val="00EB5C06"/>
    <w:rsid w:val="00EB7EE9"/>
    <w:rsid w:val="00ED0607"/>
    <w:rsid w:val="00ED400B"/>
    <w:rsid w:val="00EE0D0F"/>
    <w:rsid w:val="00EE1991"/>
    <w:rsid w:val="00EE3EEC"/>
    <w:rsid w:val="00EE5B19"/>
    <w:rsid w:val="00EF1F08"/>
    <w:rsid w:val="00EF29DF"/>
    <w:rsid w:val="00EF5012"/>
    <w:rsid w:val="00F106A9"/>
    <w:rsid w:val="00F1178B"/>
    <w:rsid w:val="00F1264C"/>
    <w:rsid w:val="00F15DC5"/>
    <w:rsid w:val="00F168F3"/>
    <w:rsid w:val="00F21FEC"/>
    <w:rsid w:val="00F32BF2"/>
    <w:rsid w:val="00F3749C"/>
    <w:rsid w:val="00F418E9"/>
    <w:rsid w:val="00F42139"/>
    <w:rsid w:val="00F53389"/>
    <w:rsid w:val="00F628DD"/>
    <w:rsid w:val="00F70DE5"/>
    <w:rsid w:val="00F7265F"/>
    <w:rsid w:val="00F731A3"/>
    <w:rsid w:val="00F74E8E"/>
    <w:rsid w:val="00F74EB1"/>
    <w:rsid w:val="00F74F05"/>
    <w:rsid w:val="00F756C8"/>
    <w:rsid w:val="00F7636D"/>
    <w:rsid w:val="00F91E66"/>
    <w:rsid w:val="00F936D7"/>
    <w:rsid w:val="00F937FD"/>
    <w:rsid w:val="00F96AAB"/>
    <w:rsid w:val="00FA1505"/>
    <w:rsid w:val="00FA24B8"/>
    <w:rsid w:val="00FA4C0A"/>
    <w:rsid w:val="00FB2AE9"/>
    <w:rsid w:val="00FB5755"/>
    <w:rsid w:val="00FB5E2B"/>
    <w:rsid w:val="00FC07EB"/>
    <w:rsid w:val="00FC1157"/>
    <w:rsid w:val="00FC1752"/>
    <w:rsid w:val="00FC189D"/>
    <w:rsid w:val="00FC57D8"/>
    <w:rsid w:val="00FC640D"/>
    <w:rsid w:val="00FD096E"/>
    <w:rsid w:val="00FD1A56"/>
    <w:rsid w:val="00FD49A1"/>
    <w:rsid w:val="00FF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3156D8"/>
  <w15:docId w15:val="{E87FF473-C65B-42B5-89F0-38459EC0B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sid w:val="008F11D5"/>
    <w:pPr>
      <w:spacing w:after="0"/>
    </w:pPr>
  </w:style>
  <w:style w:type="paragraph" w:styleId="1">
    <w:name w:val="heading 1"/>
    <w:basedOn w:val="a"/>
    <w:next w:val="a"/>
    <w:link w:val="10"/>
    <w:uiPriority w:val="9"/>
    <w:rsid w:val="0018770C"/>
    <w:pPr>
      <w:keepNext/>
      <w:keepLines/>
      <w:spacing w:after="720" w:line="24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paragraph" w:styleId="20">
    <w:name w:val="heading 2"/>
    <w:basedOn w:val="a"/>
    <w:next w:val="a"/>
    <w:link w:val="21"/>
    <w:uiPriority w:val="9"/>
    <w:semiHidden/>
    <w:unhideWhenUsed/>
    <w:rsid w:val="001B3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B31D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6D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6D7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6D7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0">
    <w:name w:val="heading 7"/>
    <w:basedOn w:val="a"/>
    <w:next w:val="a"/>
    <w:link w:val="71"/>
    <w:uiPriority w:val="9"/>
    <w:semiHidden/>
    <w:unhideWhenUsed/>
    <w:qFormat/>
    <w:rsid w:val="00CF6D7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0">
    <w:name w:val="heading 8"/>
    <w:basedOn w:val="a"/>
    <w:next w:val="a"/>
    <w:link w:val="81"/>
    <w:uiPriority w:val="9"/>
    <w:semiHidden/>
    <w:unhideWhenUsed/>
    <w:qFormat/>
    <w:rsid w:val="00CF6D7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6D7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070CB"/>
  </w:style>
  <w:style w:type="paragraph" w:styleId="a5">
    <w:name w:val="footer"/>
    <w:basedOn w:val="a"/>
    <w:link w:val="a6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070CB"/>
  </w:style>
  <w:style w:type="table" w:styleId="a7">
    <w:name w:val="Table Grid"/>
    <w:basedOn w:val="a1"/>
    <w:uiPriority w:val="39"/>
    <w:rsid w:val="001A0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2">
    <w:name w:val="2. Основной текст"/>
    <w:basedOn w:val="a"/>
    <w:link w:val="23"/>
    <w:rsid w:val="009772C1"/>
    <w:pPr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"/>
    <w:next w:val="a"/>
    <w:link w:val="15"/>
    <w:autoRedefine/>
    <w:uiPriority w:val="39"/>
    <w:unhideWhenUsed/>
    <w:qFormat/>
    <w:rsid w:val="00986A3A"/>
    <w:pPr>
      <w:tabs>
        <w:tab w:val="right" w:leader="dot" w:pos="9344"/>
      </w:tabs>
      <w:spacing w:line="360" w:lineRule="auto"/>
      <w:jc w:val="both"/>
    </w:pPr>
    <w:rPr>
      <w:rFonts w:ascii="Times New Roman" w:hAnsi="Times New Roman" w:cstheme="minorHAnsi"/>
      <w:bCs/>
      <w:sz w:val="28"/>
      <w:szCs w:val="20"/>
    </w:rPr>
  </w:style>
  <w:style w:type="paragraph" w:styleId="24">
    <w:name w:val="toc 2"/>
    <w:basedOn w:val="13"/>
    <w:next w:val="a"/>
    <w:autoRedefine/>
    <w:uiPriority w:val="39"/>
    <w:unhideWhenUsed/>
    <w:qFormat/>
    <w:rsid w:val="002D3717"/>
    <w:pPr>
      <w:widowControl/>
      <w:numPr>
        <w:ilvl w:val="0"/>
        <w:numId w:val="0"/>
      </w:numPr>
      <w:suppressAutoHyphens w:val="0"/>
      <w:ind w:left="284"/>
    </w:pPr>
    <w:rPr>
      <w:rFonts w:cstheme="minorHAnsi"/>
      <w:b w:val="0"/>
      <w:szCs w:val="20"/>
    </w:rPr>
  </w:style>
  <w:style w:type="character" w:styleId="a8">
    <w:name w:val="annotation reference"/>
    <w:basedOn w:val="a0"/>
    <w:uiPriority w:val="99"/>
    <w:semiHidden/>
    <w:unhideWhenUsed/>
    <w:rsid w:val="00672EE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672EE4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672EE4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672EE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672EE4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672E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672EE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D504D"/>
    <w:rPr>
      <w:rFonts w:ascii="Times New Roman" w:eastAsiaTheme="majorEastAsia" w:hAnsi="Times New Roman" w:cstheme="majorBidi"/>
      <w:bCs/>
      <w:caps/>
      <w:sz w:val="28"/>
      <w:szCs w:val="28"/>
      <w:lang w:eastAsia="ru-RU"/>
    </w:rPr>
  </w:style>
  <w:style w:type="paragraph" w:customStyle="1" w:styleId="12">
    <w:name w:val="1.2. Заголовок раздела"/>
    <w:basedOn w:val="a"/>
    <w:next w:val="22"/>
    <w:link w:val="120"/>
    <w:qFormat/>
    <w:rsid w:val="005F0904"/>
    <w:pPr>
      <w:pageBreakBefore/>
      <w:widowControl w:val="0"/>
      <w:numPr>
        <w:numId w:val="6"/>
      </w:numPr>
      <w:suppressAutoHyphens/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120">
    <w:name w:val="1.2. Заголовок раздела Знак"/>
    <w:basedOn w:val="10"/>
    <w:link w:val="12"/>
    <w:rsid w:val="005F0904"/>
    <w:rPr>
      <w:rFonts w:ascii="Times New Roman" w:eastAsiaTheme="majorEastAsia" w:hAnsi="Times New Roman" w:cstheme="majorBidi"/>
      <w:b/>
      <w:bCs w:val="0"/>
      <w:caps w:val="0"/>
      <w:sz w:val="28"/>
      <w:szCs w:val="28"/>
      <w:lang w:eastAsia="ru-RU"/>
    </w:rPr>
  </w:style>
  <w:style w:type="paragraph" w:customStyle="1" w:styleId="13">
    <w:name w:val="1.3. Заголовок подраздела"/>
    <w:basedOn w:val="12"/>
    <w:next w:val="22"/>
    <w:link w:val="130"/>
    <w:qFormat/>
    <w:rsid w:val="00951847"/>
    <w:pPr>
      <w:pageBreakBefore w:val="0"/>
      <w:numPr>
        <w:ilvl w:val="1"/>
      </w:numPr>
    </w:pPr>
    <w:rPr>
      <w:rFonts w:cs="Times New Roman"/>
    </w:rPr>
  </w:style>
  <w:style w:type="paragraph" w:customStyle="1" w:styleId="42">
    <w:name w:val="4.2. Подрисуночная подпись нумерация по разделам"/>
    <w:basedOn w:val="41"/>
    <w:next w:val="22"/>
    <w:rsid w:val="00D91BAA"/>
    <w:pPr>
      <w:numPr>
        <w:ilvl w:val="5"/>
      </w:numPr>
    </w:pPr>
  </w:style>
  <w:style w:type="character" w:customStyle="1" w:styleId="130">
    <w:name w:val="1.3. Заголовок подраздела Знак"/>
    <w:basedOn w:val="a0"/>
    <w:link w:val="13"/>
    <w:rsid w:val="00951847"/>
    <w:rPr>
      <w:rFonts w:ascii="Times New Roman" w:hAnsi="Times New Roman" w:cs="Times New Roman"/>
      <w:b/>
      <w:sz w:val="28"/>
    </w:rPr>
  </w:style>
  <w:style w:type="paragraph" w:customStyle="1" w:styleId="311">
    <w:name w:val="3.1.1. Название продолжения таблицы нумерация сквозная"/>
    <w:basedOn w:val="31"/>
    <w:next w:val="22"/>
    <w:rsid w:val="000E736B"/>
    <w:pPr>
      <w:pageBreakBefore/>
      <w:numPr>
        <w:ilvl w:val="7"/>
      </w:numPr>
    </w:pPr>
  </w:style>
  <w:style w:type="paragraph" w:customStyle="1" w:styleId="321">
    <w:name w:val="3.2.1. Название продолжения таблицы нумерация по разделам"/>
    <w:basedOn w:val="32"/>
    <w:next w:val="22"/>
    <w:rsid w:val="000E736B"/>
    <w:pPr>
      <w:pageBreakBefore/>
      <w:widowControl w:val="0"/>
      <w:numPr>
        <w:ilvl w:val="8"/>
      </w:numPr>
    </w:pPr>
  </w:style>
  <w:style w:type="paragraph" w:customStyle="1" w:styleId="7">
    <w:name w:val="7. Нумерация списка использованных источников"/>
    <w:basedOn w:val="af"/>
    <w:link w:val="72"/>
    <w:qFormat/>
    <w:rsid w:val="00986A3A"/>
    <w:pPr>
      <w:widowControl w:val="0"/>
      <w:numPr>
        <w:numId w:val="2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6214">
    <w:name w:val="6.2. Текст Листинга кода 14 пт"/>
    <w:basedOn w:val="6112"/>
    <w:rsid w:val="002E5600"/>
    <w:rPr>
      <w:sz w:val="28"/>
    </w:rPr>
  </w:style>
  <w:style w:type="paragraph" w:customStyle="1" w:styleId="110">
    <w:name w:val="1.1. Заголовок структурного элемента"/>
    <w:basedOn w:val="22"/>
    <w:next w:val="22"/>
    <w:link w:val="111"/>
    <w:qFormat/>
    <w:rsid w:val="002D3717"/>
    <w:pPr>
      <w:pageBreakBefore/>
      <w:widowControl w:val="0"/>
      <w:ind w:firstLine="0"/>
      <w:jc w:val="center"/>
    </w:pPr>
    <w:rPr>
      <w:b/>
      <w:caps/>
    </w:rPr>
  </w:style>
  <w:style w:type="character" w:customStyle="1" w:styleId="72">
    <w:name w:val="7. Нумерация списка использованных источников Знак"/>
    <w:basedOn w:val="a0"/>
    <w:link w:val="7"/>
    <w:rsid w:val="00986A3A"/>
    <w:rPr>
      <w:rFonts w:ascii="Times New Roman" w:hAnsi="Times New Roman" w:cs="Times New Roman"/>
      <w:sz w:val="28"/>
      <w:szCs w:val="28"/>
    </w:rPr>
  </w:style>
  <w:style w:type="paragraph" w:customStyle="1" w:styleId="14">
    <w:name w:val="1.4. Заголовок пункта"/>
    <w:basedOn w:val="13"/>
    <w:next w:val="22"/>
    <w:link w:val="140"/>
    <w:qFormat/>
    <w:rsid w:val="005F0904"/>
    <w:pPr>
      <w:numPr>
        <w:ilvl w:val="2"/>
      </w:numPr>
    </w:pPr>
  </w:style>
  <w:style w:type="character" w:customStyle="1" w:styleId="111">
    <w:name w:val="1.1. Заголовок структурного элемента Знак"/>
    <w:basedOn w:val="120"/>
    <w:link w:val="110"/>
    <w:rsid w:val="002D3717"/>
    <w:rPr>
      <w:rFonts w:ascii="Times New Roman" w:eastAsia="Times New Roman" w:hAnsi="Times New Roman" w:cs="Times New Roman"/>
      <w:b/>
      <w:bCs w:val="0"/>
      <w:caps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31D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140">
    <w:name w:val="1.4. Заголовок пункта Знак"/>
    <w:basedOn w:val="a0"/>
    <w:link w:val="14"/>
    <w:rsid w:val="005F0904"/>
    <w:rPr>
      <w:rFonts w:ascii="Times New Roman" w:hAnsi="Times New Roman" w:cs="Times New Roman"/>
      <w:b/>
      <w:sz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1B31D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f0">
    <w:name w:val="Placeholder Text"/>
    <w:basedOn w:val="a0"/>
    <w:uiPriority w:val="99"/>
    <w:semiHidden/>
    <w:rsid w:val="00083A0A"/>
    <w:rPr>
      <w:color w:val="808080"/>
    </w:rPr>
  </w:style>
  <w:style w:type="paragraph" w:customStyle="1" w:styleId="43">
    <w:name w:val="4. Рисунок"/>
    <w:basedOn w:val="a"/>
    <w:next w:val="41"/>
    <w:rsid w:val="002B43EC"/>
    <w:pPr>
      <w:keepNext/>
      <w:widowControl w:val="0"/>
      <w:spacing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Body Text"/>
    <w:basedOn w:val="a"/>
    <w:link w:val="af1"/>
    <w:semiHidden/>
    <w:unhideWhenUsed/>
    <w:qFormat/>
    <w:rsid w:val="00881391"/>
    <w:pPr>
      <w:spacing w:after="120"/>
    </w:pPr>
  </w:style>
  <w:style w:type="character" w:customStyle="1" w:styleId="23">
    <w:name w:val="2. Основной текст Знак"/>
    <w:basedOn w:val="a0"/>
    <w:link w:val="22"/>
    <w:rsid w:val="009772C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2">
    <w:name w:val="3.2. Название таблицы нумерация по разделам"/>
    <w:basedOn w:val="31"/>
    <w:rsid w:val="000E736B"/>
    <w:pPr>
      <w:numPr>
        <w:ilvl w:val="4"/>
      </w:numPr>
      <w:suppressAutoHyphens/>
    </w:pPr>
  </w:style>
  <w:style w:type="character" w:customStyle="1" w:styleId="16">
    <w:name w:val="Неразрешенное упоминание1"/>
    <w:basedOn w:val="a0"/>
    <w:uiPriority w:val="99"/>
    <w:semiHidden/>
    <w:unhideWhenUsed/>
    <w:rsid w:val="00FA24B8"/>
    <w:rPr>
      <w:color w:val="605E5C"/>
      <w:shd w:val="clear" w:color="auto" w:fill="E1DFDD"/>
    </w:rPr>
  </w:style>
  <w:style w:type="paragraph" w:customStyle="1" w:styleId="53">
    <w:name w:val="5.3. Списки штриховой"/>
    <w:basedOn w:val="22"/>
    <w:rsid w:val="00901ABC"/>
    <w:pPr>
      <w:numPr>
        <w:numId w:val="3"/>
      </w:numPr>
      <w:ind w:left="0" w:firstLine="709"/>
    </w:pPr>
  </w:style>
  <w:style w:type="paragraph" w:customStyle="1" w:styleId="51">
    <w:name w:val="5.1. Списки буквенный"/>
    <w:basedOn w:val="53"/>
    <w:rsid w:val="00C31547"/>
    <w:pPr>
      <w:numPr>
        <w:numId w:val="4"/>
      </w:numPr>
      <w:ind w:left="0" w:firstLine="709"/>
    </w:pPr>
  </w:style>
  <w:style w:type="paragraph" w:customStyle="1" w:styleId="52">
    <w:name w:val="5.2. Списки цифровой"/>
    <w:basedOn w:val="53"/>
    <w:rsid w:val="0047523D"/>
    <w:pPr>
      <w:numPr>
        <w:numId w:val="5"/>
      </w:numPr>
      <w:ind w:left="0" w:firstLine="709"/>
    </w:pPr>
  </w:style>
  <w:style w:type="character" w:customStyle="1" w:styleId="af1">
    <w:name w:val="Основной текст Знак"/>
    <w:basedOn w:val="a0"/>
    <w:link w:val="af"/>
    <w:semiHidden/>
    <w:rsid w:val="00881391"/>
  </w:style>
  <w:style w:type="paragraph" w:customStyle="1" w:styleId="41">
    <w:name w:val="4.1. Подрисуночная подпись нумерация сквозная"/>
    <w:basedOn w:val="22"/>
    <w:next w:val="22"/>
    <w:rsid w:val="00DF3DB6"/>
    <w:pPr>
      <w:numPr>
        <w:ilvl w:val="6"/>
        <w:numId w:val="6"/>
      </w:numPr>
      <w:ind w:firstLine="0"/>
      <w:jc w:val="center"/>
    </w:pPr>
  </w:style>
  <w:style w:type="character" w:customStyle="1" w:styleId="81">
    <w:name w:val="Заголовок 8 Знак"/>
    <w:basedOn w:val="a0"/>
    <w:link w:val="80"/>
    <w:uiPriority w:val="9"/>
    <w:semiHidden/>
    <w:rsid w:val="00CF6D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71">
    <w:name w:val="Заголовок 7 Знак"/>
    <w:basedOn w:val="a0"/>
    <w:link w:val="70"/>
    <w:uiPriority w:val="9"/>
    <w:semiHidden/>
    <w:rsid w:val="00CF6D7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90">
    <w:name w:val="Заголовок 9 Знак"/>
    <w:basedOn w:val="a0"/>
    <w:link w:val="9"/>
    <w:uiPriority w:val="9"/>
    <w:semiHidden/>
    <w:rsid w:val="00CF6D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60">
    <w:name w:val="Заголовок 6 Знак"/>
    <w:basedOn w:val="a0"/>
    <w:link w:val="6"/>
    <w:uiPriority w:val="9"/>
    <w:semiHidden/>
    <w:rsid w:val="00CF6D7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50">
    <w:name w:val="Заголовок 5 Знак"/>
    <w:basedOn w:val="a0"/>
    <w:link w:val="5"/>
    <w:uiPriority w:val="9"/>
    <w:semiHidden/>
    <w:rsid w:val="00CF6D7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CF6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2">
    <w:name w:val="Normal (Web)"/>
    <w:basedOn w:val="a"/>
    <w:uiPriority w:val="99"/>
    <w:semiHidden/>
    <w:unhideWhenUsed/>
    <w:rsid w:val="008D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112">
    <w:name w:val="6.1. Текст Листинга кода 12 пт"/>
    <w:basedOn w:val="a"/>
    <w:link w:val="61120"/>
    <w:qFormat/>
    <w:rsid w:val="00D15F5F"/>
    <w:pPr>
      <w:spacing w:line="360" w:lineRule="auto"/>
      <w:jc w:val="both"/>
    </w:pPr>
    <w:rPr>
      <w:rFonts w:ascii="Courier New" w:hAnsi="Courier New"/>
      <w:sz w:val="24"/>
    </w:rPr>
  </w:style>
  <w:style w:type="character" w:customStyle="1" w:styleId="61120">
    <w:name w:val="6.1. Текст Листинга кода 12 пт Знак"/>
    <w:basedOn w:val="a0"/>
    <w:link w:val="6112"/>
    <w:rsid w:val="00D15F5F"/>
    <w:rPr>
      <w:rFonts w:ascii="Courier New" w:hAnsi="Courier New"/>
      <w:sz w:val="24"/>
    </w:rPr>
  </w:style>
  <w:style w:type="paragraph" w:customStyle="1" w:styleId="31">
    <w:name w:val="3.1. Название таблицы нумерация сквозная"/>
    <w:basedOn w:val="a"/>
    <w:rsid w:val="00986A3A"/>
    <w:pPr>
      <w:keepNext/>
      <w:numPr>
        <w:ilvl w:val="3"/>
        <w:numId w:val="6"/>
      </w:numPr>
      <w:spacing w:line="360" w:lineRule="auto"/>
      <w:jc w:val="both"/>
    </w:pPr>
    <w:rPr>
      <w:rFonts w:ascii="Times New Roman" w:hAnsi="Times New Roman"/>
      <w:sz w:val="28"/>
    </w:rPr>
  </w:style>
  <w:style w:type="paragraph" w:styleId="af3">
    <w:name w:val="TOC Heading"/>
    <w:basedOn w:val="22"/>
    <w:next w:val="a"/>
    <w:uiPriority w:val="39"/>
    <w:unhideWhenUsed/>
    <w:qFormat/>
    <w:rsid w:val="00DD232A"/>
    <w:pPr>
      <w:ind w:firstLine="0"/>
      <w:jc w:val="center"/>
    </w:pPr>
    <w:rPr>
      <w:b/>
      <w:bCs/>
      <w:caps/>
      <w:szCs w:val="32"/>
    </w:rPr>
  </w:style>
  <w:style w:type="paragraph" w:styleId="33">
    <w:name w:val="toc 3"/>
    <w:basedOn w:val="a"/>
    <w:next w:val="a"/>
    <w:autoRedefine/>
    <w:uiPriority w:val="39"/>
    <w:unhideWhenUsed/>
    <w:qFormat/>
    <w:rsid w:val="002D3717"/>
    <w:pPr>
      <w:widowControl w:val="0"/>
      <w:tabs>
        <w:tab w:val="right" w:leader="dot" w:pos="9344"/>
      </w:tabs>
      <w:spacing w:line="360" w:lineRule="auto"/>
      <w:ind w:left="567"/>
      <w:jc w:val="both"/>
    </w:pPr>
    <w:rPr>
      <w:rFonts w:ascii="Times New Roman" w:hAnsi="Times New Roman" w:cstheme="minorHAnsi"/>
      <w:iCs/>
      <w:sz w:val="28"/>
      <w:szCs w:val="20"/>
    </w:rPr>
  </w:style>
  <w:style w:type="character" w:customStyle="1" w:styleId="15">
    <w:name w:val="Оглавление 1 Знак"/>
    <w:basedOn w:val="a0"/>
    <w:link w:val="11"/>
    <w:uiPriority w:val="39"/>
    <w:rsid w:val="00986A3A"/>
    <w:rPr>
      <w:rFonts w:ascii="Times New Roman" w:hAnsi="Times New Roman" w:cstheme="minorHAnsi"/>
      <w:bCs/>
      <w:sz w:val="28"/>
      <w:szCs w:val="20"/>
    </w:rPr>
  </w:style>
  <w:style w:type="paragraph" w:customStyle="1" w:styleId="33112">
    <w:name w:val="3.3.1. Текст шапки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3214">
    <w:name w:val="3.3.2. Текст шапки таблицы 14 пт"/>
    <w:basedOn w:val="33112"/>
    <w:rsid w:val="003E6AEF"/>
    <w:rPr>
      <w:sz w:val="28"/>
    </w:rPr>
  </w:style>
  <w:style w:type="paragraph" w:customStyle="1" w:styleId="341112">
    <w:name w:val="3.4.1. Боковик таблицы (без 1 ячейки) 12 пт"/>
    <w:basedOn w:val="33112"/>
    <w:rsid w:val="003E6AEF"/>
    <w:pPr>
      <w:jc w:val="left"/>
    </w:pPr>
  </w:style>
  <w:style w:type="paragraph" w:customStyle="1" w:styleId="342114">
    <w:name w:val="3.4.2. Боковик таблицы (без 1 ячейки) 14 пт"/>
    <w:basedOn w:val="341112"/>
    <w:rsid w:val="003E6AEF"/>
    <w:rPr>
      <w:sz w:val="28"/>
    </w:rPr>
  </w:style>
  <w:style w:type="paragraph" w:customStyle="1" w:styleId="35112">
    <w:name w:val="3.5.1. Текст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5214">
    <w:name w:val="3.5.2. Текст таблицы 14 пт"/>
    <w:basedOn w:val="35112"/>
    <w:rsid w:val="003E6AEF"/>
    <w:rPr>
      <w:sz w:val="28"/>
    </w:rPr>
  </w:style>
  <w:style w:type="character" w:styleId="af4">
    <w:name w:val="Hyperlink"/>
    <w:basedOn w:val="a0"/>
    <w:uiPriority w:val="99"/>
    <w:unhideWhenUsed/>
    <w:rsid w:val="00986A3A"/>
    <w:rPr>
      <w:color w:val="0563C1" w:themeColor="hyperlink"/>
      <w:u w:val="single"/>
    </w:rPr>
  </w:style>
  <w:style w:type="paragraph" w:customStyle="1" w:styleId="8">
    <w:name w:val="8. Название приложения"/>
    <w:basedOn w:val="110"/>
    <w:autoRedefine/>
    <w:rsid w:val="00986E24"/>
    <w:pPr>
      <w:pageBreakBefore w:val="0"/>
      <w:numPr>
        <w:numId w:val="11"/>
      </w:numPr>
    </w:pPr>
    <w:rPr>
      <w:caps w:val="0"/>
      <w:lang w:val="en-US"/>
    </w:rPr>
  </w:style>
  <w:style w:type="paragraph" w:styleId="44">
    <w:name w:val="toc 4"/>
    <w:basedOn w:val="a"/>
    <w:next w:val="a"/>
    <w:autoRedefine/>
    <w:uiPriority w:val="39"/>
    <w:semiHidden/>
    <w:unhideWhenUsed/>
    <w:rsid w:val="000D2767"/>
    <w:pPr>
      <w:spacing w:after="100"/>
      <w:ind w:left="660"/>
    </w:pPr>
  </w:style>
  <w:style w:type="paragraph" w:styleId="2">
    <w:name w:val="Quote"/>
    <w:basedOn w:val="a"/>
    <w:next w:val="a"/>
    <w:link w:val="25"/>
    <w:uiPriority w:val="29"/>
    <w:rsid w:val="000D2767"/>
    <w:pPr>
      <w:numPr>
        <w:numId w:val="9"/>
      </w:numPr>
      <w:spacing w:before="200" w:after="160"/>
      <w:ind w:right="864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0"/>
    <w:link w:val="2"/>
    <w:uiPriority w:val="29"/>
    <w:rsid w:val="000D2767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8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eko-sama\Desktop\PP%206%20sem\&#1050;&#1058;3\&#1064;&#1072;&#1073;&#1083;&#1086;&#1085;%20&#1086;&#1090;&#1095;&#1077;&#1090;&#1072;%20&#1086;&#1090;%20&#1082;&#1086;&#1084;&#1072;&#1085;&#1076;&#1099;%20&#1055;&#1088;&#1086;&#1077;&#1082;&#1090;&#1085;&#1086;&#1075;&#1086;%20&#1087;&#1088;&#1072;&#1082;&#1090;&#1080;&#1082;&#1091;&#1084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47F6E8-9302-42F2-87C9-E3E6197E2A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отчета от команды Проектного практикума.dotx</Template>
  <TotalTime>1331</TotalTime>
  <Pages>45</Pages>
  <Words>8976</Words>
  <Characters>51168</Characters>
  <Application>Microsoft Office Word</Application>
  <DocSecurity>0</DocSecurity>
  <Lines>426</Lines>
  <Paragraphs>120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 </cp:lastModifiedBy>
  <cp:revision>10</cp:revision>
  <dcterms:created xsi:type="dcterms:W3CDTF">2025-05-24T07:13:00Z</dcterms:created>
  <dcterms:modified xsi:type="dcterms:W3CDTF">2025-05-26T19:09:00Z</dcterms:modified>
</cp:coreProperties>
</file>