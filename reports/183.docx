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:rsidR="009F5902" w:rsidRPr="00306C45" w:rsidRDefault="009F5902" w:rsidP="009F5902">
      <w:pPr>
        <w:spacing w:line="276" w:lineRule="auto"/>
        <w:jc w:val="center"/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E0DC7" w:rsidRPr="003E0DC7">
        <w:rPr>
          <w:rFonts w:ascii="Times New Roman" w:hAnsi="Times New Roman" w:cs="Times New Roman"/>
          <w:sz w:val="28"/>
          <w:szCs w:val="28"/>
        </w:rPr>
        <w:t>Разработка игрового ПО для персонального компьютера в жанре Квест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6480"/>
        <w:gridCol w:w="2876"/>
      </w:tblGrid>
      <w:tr w:rsidR="009F5902" w:rsidRPr="00534870" w:rsidTr="00657A5A">
        <w:trPr>
          <w:trHeight w:val="195"/>
        </w:trPr>
        <w:tc>
          <w:tcPr>
            <w:tcW w:w="6480" w:type="dxa"/>
          </w:tcPr>
          <w:p w:rsidR="009F5902" w:rsidRPr="00881391" w:rsidRDefault="009F5902" w:rsidP="00657A5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3E0DC7" w:rsidRPr="003E0D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Исаков Д.Н.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:rsidR="009F5902" w:rsidRPr="00534870" w:rsidRDefault="009F5902" w:rsidP="00657A5A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:rsidTr="00657A5A">
        <w:trPr>
          <w:trHeight w:val="195"/>
        </w:trPr>
        <w:tc>
          <w:tcPr>
            <w:tcW w:w="6480" w:type="dxa"/>
          </w:tcPr>
          <w:p w:rsidR="009F5902" w:rsidRPr="00881391" w:rsidRDefault="009F5902" w:rsidP="00657A5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 w:rsidR="003E0DC7" w:rsidRPr="003E0D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Исаков Д.Н.</w:t>
            </w:r>
          </w:p>
          <w:p w:rsidR="009F5902" w:rsidRPr="00881391" w:rsidRDefault="009F5902" w:rsidP="00657A5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5902" w:rsidRPr="00534870" w:rsidRDefault="009F5902" w:rsidP="00657A5A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:rsidTr="00657A5A">
        <w:trPr>
          <w:trHeight w:val="549"/>
        </w:trPr>
        <w:tc>
          <w:tcPr>
            <w:tcW w:w="6480" w:type="dxa"/>
          </w:tcPr>
          <w:p w:rsidR="009F5902" w:rsidRPr="00881391" w:rsidRDefault="009F5902" w:rsidP="00657A5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 w:rsidR="003E0DC7" w:rsidRPr="003E0DC7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Команда номер 19536</w:t>
            </w:r>
          </w:p>
          <w:p w:rsidR="009F5902" w:rsidRPr="00881391" w:rsidRDefault="00122E0B" w:rsidP="00657A5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2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Гришина Т.Д.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5902" w:rsidRPr="00534870" w:rsidRDefault="009F5902" w:rsidP="00657A5A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:rsidTr="00657A5A">
        <w:trPr>
          <w:trHeight w:val="311"/>
        </w:trPr>
        <w:tc>
          <w:tcPr>
            <w:tcW w:w="6480" w:type="dxa"/>
          </w:tcPr>
          <w:p w:rsidR="009F5902" w:rsidRPr="00881391" w:rsidRDefault="00122E0B" w:rsidP="00657A5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2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Котляров Н.А.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5902" w:rsidRPr="00534870" w:rsidRDefault="009F5902" w:rsidP="00657A5A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:rsidTr="00122E0B">
        <w:trPr>
          <w:trHeight w:val="280"/>
        </w:trPr>
        <w:tc>
          <w:tcPr>
            <w:tcW w:w="6480" w:type="dxa"/>
          </w:tcPr>
          <w:p w:rsidR="009F5902" w:rsidRDefault="00122E0B" w:rsidP="00657A5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2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Лазуков А.А.</w:t>
            </w:r>
          </w:p>
          <w:p w:rsidR="00122E0B" w:rsidRDefault="00122E0B" w:rsidP="00657A5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2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Потопаева А.А.</w:t>
            </w:r>
          </w:p>
          <w:p w:rsidR="00122E0B" w:rsidRPr="00881391" w:rsidRDefault="00122E0B" w:rsidP="00657A5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22E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Шлыков А.И.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5902" w:rsidRPr="00534870" w:rsidRDefault="009F5902" w:rsidP="00122E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:rsidR="00C70832" w:rsidRDefault="00C70832" w:rsidP="00DD232A">
      <w:pPr>
        <w:pStyle w:val="af3"/>
      </w:pPr>
      <w:r>
        <w:lastRenderedPageBreak/>
        <w:t>СОДЕРЖАНИЕ</w:t>
      </w:r>
    </w:p>
    <w:p w:rsidR="00C70832" w:rsidRPr="00C70832" w:rsidRDefault="00C70832" w:rsidP="00C70832">
      <w:pPr>
        <w:pStyle w:val="22"/>
        <w:ind w:firstLine="0"/>
        <w:jc w:val="center"/>
      </w:pPr>
    </w:p>
    <w:p w:rsidR="00134426" w:rsidRDefault="004F1760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4F1760">
        <w:rPr>
          <w:b/>
          <w:bCs w:val="0"/>
        </w:rPr>
        <w:fldChar w:fldCharType="begin"/>
      </w:r>
      <w:r w:rsidR="000D2767"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 w:rsidRPr="004F1760">
        <w:rPr>
          <w:b/>
          <w:bCs w:val="0"/>
        </w:rPr>
        <w:fldChar w:fldCharType="separate"/>
      </w:r>
      <w:r w:rsidR="00134426">
        <w:rPr>
          <w:noProof/>
        </w:rPr>
        <w:t>ВВЕДЕНИЕ</w:t>
      </w:r>
      <w:r w:rsidR="00134426">
        <w:rPr>
          <w:noProof/>
        </w:rPr>
        <w:tab/>
      </w:r>
      <w:r>
        <w:rPr>
          <w:noProof/>
        </w:rPr>
        <w:fldChar w:fldCharType="begin"/>
      </w:r>
      <w:r w:rsidR="00134426">
        <w:rPr>
          <w:noProof/>
        </w:rPr>
        <w:instrText xml:space="preserve"> PAGEREF _Toc199226813 \h </w:instrText>
      </w:r>
      <w:r>
        <w:rPr>
          <w:noProof/>
        </w:rPr>
      </w:r>
      <w:r>
        <w:rPr>
          <w:noProof/>
        </w:rPr>
        <w:fldChar w:fldCharType="separate"/>
      </w:r>
      <w:r w:rsidR="00134426">
        <w:rPr>
          <w:noProof/>
        </w:rPr>
        <w:t>3</w:t>
      </w:r>
      <w:r>
        <w:rPr>
          <w:noProof/>
        </w:rPr>
        <w:fldChar w:fldCharType="end"/>
      </w:r>
    </w:p>
    <w:p w:rsidR="00134426" w:rsidRDefault="0013442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1 Основная часть</w:t>
      </w:r>
      <w:r>
        <w:rPr>
          <w:noProof/>
        </w:rPr>
        <w:tab/>
      </w:r>
      <w:r w:rsidR="004F1760">
        <w:rPr>
          <w:noProof/>
        </w:rPr>
        <w:fldChar w:fldCharType="begin"/>
      </w:r>
      <w:r>
        <w:rPr>
          <w:noProof/>
        </w:rPr>
        <w:instrText xml:space="preserve"> PAGEREF _Toc199226814 \h </w:instrText>
      </w:r>
      <w:r w:rsidR="004F1760">
        <w:rPr>
          <w:noProof/>
        </w:rPr>
      </w:r>
      <w:r w:rsidR="004F1760">
        <w:rPr>
          <w:noProof/>
        </w:rPr>
        <w:fldChar w:fldCharType="separate"/>
      </w:r>
      <w:r>
        <w:rPr>
          <w:noProof/>
        </w:rPr>
        <w:t>5</w:t>
      </w:r>
      <w:r w:rsidR="004F1760">
        <w:rPr>
          <w:noProof/>
        </w:rPr>
        <w:fldChar w:fldCharType="end"/>
      </w:r>
    </w:p>
    <w:p w:rsidR="00134426" w:rsidRDefault="00134426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1.1 Отчеты участников команды</w:t>
      </w:r>
      <w:r>
        <w:rPr>
          <w:noProof/>
        </w:rPr>
        <w:tab/>
      </w:r>
      <w:r w:rsidR="004F1760">
        <w:rPr>
          <w:noProof/>
        </w:rPr>
        <w:fldChar w:fldCharType="begin"/>
      </w:r>
      <w:r>
        <w:rPr>
          <w:noProof/>
        </w:rPr>
        <w:instrText xml:space="preserve"> PAGEREF _Toc199226815 \h </w:instrText>
      </w:r>
      <w:r w:rsidR="004F1760">
        <w:rPr>
          <w:noProof/>
        </w:rPr>
      </w:r>
      <w:r w:rsidR="004F1760">
        <w:rPr>
          <w:noProof/>
        </w:rPr>
        <w:fldChar w:fldCharType="separate"/>
      </w:r>
      <w:r>
        <w:rPr>
          <w:noProof/>
        </w:rPr>
        <w:t>5</w:t>
      </w:r>
      <w:r w:rsidR="004F1760">
        <w:rPr>
          <w:noProof/>
        </w:rPr>
        <w:fldChar w:fldCharType="end"/>
      </w:r>
    </w:p>
    <w:p w:rsidR="00134426" w:rsidRDefault="00134426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1.1.1 Тимлид. Гришина Т.Д.</w:t>
      </w:r>
      <w:r>
        <w:rPr>
          <w:noProof/>
        </w:rPr>
        <w:tab/>
      </w:r>
      <w:r w:rsidR="004F1760">
        <w:rPr>
          <w:noProof/>
        </w:rPr>
        <w:fldChar w:fldCharType="begin"/>
      </w:r>
      <w:r>
        <w:rPr>
          <w:noProof/>
        </w:rPr>
        <w:instrText xml:space="preserve"> PAGEREF _Toc199226816 \h </w:instrText>
      </w:r>
      <w:r w:rsidR="004F1760">
        <w:rPr>
          <w:noProof/>
        </w:rPr>
      </w:r>
      <w:r w:rsidR="004F1760">
        <w:rPr>
          <w:noProof/>
        </w:rPr>
        <w:fldChar w:fldCharType="separate"/>
      </w:r>
      <w:r>
        <w:rPr>
          <w:noProof/>
        </w:rPr>
        <w:t>5</w:t>
      </w:r>
      <w:r w:rsidR="004F1760">
        <w:rPr>
          <w:noProof/>
        </w:rPr>
        <w:fldChar w:fldCharType="end"/>
      </w:r>
    </w:p>
    <w:p w:rsidR="00134426" w:rsidRDefault="00134426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1.1.2 Дизайнер. Потопаева А.А.</w:t>
      </w:r>
      <w:r>
        <w:rPr>
          <w:noProof/>
        </w:rPr>
        <w:tab/>
      </w:r>
      <w:r w:rsidR="004F1760">
        <w:rPr>
          <w:noProof/>
        </w:rPr>
        <w:fldChar w:fldCharType="begin"/>
      </w:r>
      <w:r>
        <w:rPr>
          <w:noProof/>
        </w:rPr>
        <w:instrText xml:space="preserve"> PAGEREF _Toc199226817 \h </w:instrText>
      </w:r>
      <w:r w:rsidR="004F1760">
        <w:rPr>
          <w:noProof/>
        </w:rPr>
      </w:r>
      <w:r w:rsidR="004F1760">
        <w:rPr>
          <w:noProof/>
        </w:rPr>
        <w:fldChar w:fldCharType="separate"/>
      </w:r>
      <w:r>
        <w:rPr>
          <w:noProof/>
        </w:rPr>
        <w:t>5</w:t>
      </w:r>
      <w:r w:rsidR="004F1760">
        <w:rPr>
          <w:noProof/>
        </w:rPr>
        <w:fldChar w:fldCharType="end"/>
      </w:r>
    </w:p>
    <w:p w:rsidR="00134426" w:rsidRDefault="00134426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1.1.3 Дизайнер. Котляров Н.А.</w:t>
      </w:r>
      <w:r>
        <w:rPr>
          <w:noProof/>
        </w:rPr>
        <w:tab/>
      </w:r>
      <w:r w:rsidR="004F1760">
        <w:rPr>
          <w:noProof/>
        </w:rPr>
        <w:fldChar w:fldCharType="begin"/>
      </w:r>
      <w:r>
        <w:rPr>
          <w:noProof/>
        </w:rPr>
        <w:instrText xml:space="preserve"> PAGEREF _Toc199226818 \h </w:instrText>
      </w:r>
      <w:r w:rsidR="004F1760">
        <w:rPr>
          <w:noProof/>
        </w:rPr>
      </w:r>
      <w:r w:rsidR="004F1760">
        <w:rPr>
          <w:noProof/>
        </w:rPr>
        <w:fldChar w:fldCharType="separate"/>
      </w:r>
      <w:r>
        <w:rPr>
          <w:noProof/>
        </w:rPr>
        <w:t>5</w:t>
      </w:r>
      <w:r w:rsidR="004F1760">
        <w:rPr>
          <w:noProof/>
        </w:rPr>
        <w:fldChar w:fldCharType="end"/>
      </w:r>
    </w:p>
    <w:p w:rsidR="00134426" w:rsidRDefault="00134426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1.1.4 Разработчик. Шлыков А.И.</w:t>
      </w:r>
      <w:r>
        <w:rPr>
          <w:noProof/>
        </w:rPr>
        <w:tab/>
      </w:r>
      <w:r w:rsidR="004F1760">
        <w:rPr>
          <w:noProof/>
        </w:rPr>
        <w:fldChar w:fldCharType="begin"/>
      </w:r>
      <w:r>
        <w:rPr>
          <w:noProof/>
        </w:rPr>
        <w:instrText xml:space="preserve"> PAGEREF _Toc199226819 \h </w:instrText>
      </w:r>
      <w:r w:rsidR="004F1760">
        <w:rPr>
          <w:noProof/>
        </w:rPr>
      </w:r>
      <w:r w:rsidR="004F1760">
        <w:rPr>
          <w:noProof/>
        </w:rPr>
        <w:fldChar w:fldCharType="separate"/>
      </w:r>
      <w:r>
        <w:rPr>
          <w:noProof/>
        </w:rPr>
        <w:t>6</w:t>
      </w:r>
      <w:r w:rsidR="004F1760">
        <w:rPr>
          <w:noProof/>
        </w:rPr>
        <w:fldChar w:fldCharType="end"/>
      </w:r>
    </w:p>
    <w:p w:rsidR="00134426" w:rsidRDefault="00134426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1.1.5 Разработчик. Лазуков А.А.</w:t>
      </w:r>
      <w:r>
        <w:rPr>
          <w:noProof/>
        </w:rPr>
        <w:tab/>
      </w:r>
      <w:r w:rsidR="004F1760">
        <w:rPr>
          <w:noProof/>
        </w:rPr>
        <w:fldChar w:fldCharType="begin"/>
      </w:r>
      <w:r>
        <w:rPr>
          <w:noProof/>
        </w:rPr>
        <w:instrText xml:space="preserve"> PAGEREF _Toc199226820 \h </w:instrText>
      </w:r>
      <w:r w:rsidR="004F1760">
        <w:rPr>
          <w:noProof/>
        </w:rPr>
      </w:r>
      <w:r w:rsidR="004F1760">
        <w:rPr>
          <w:noProof/>
        </w:rPr>
        <w:fldChar w:fldCharType="separate"/>
      </w:r>
      <w:r>
        <w:rPr>
          <w:noProof/>
        </w:rPr>
        <w:t>6</w:t>
      </w:r>
      <w:r w:rsidR="004F1760">
        <w:rPr>
          <w:noProof/>
        </w:rPr>
        <w:fldChar w:fldCharType="end"/>
      </w:r>
    </w:p>
    <w:p w:rsidR="00134426" w:rsidRDefault="00134426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1.2 Разбор требований</w:t>
      </w:r>
      <w:r>
        <w:rPr>
          <w:noProof/>
        </w:rPr>
        <w:tab/>
      </w:r>
      <w:r w:rsidR="004F1760">
        <w:rPr>
          <w:noProof/>
        </w:rPr>
        <w:fldChar w:fldCharType="begin"/>
      </w:r>
      <w:r>
        <w:rPr>
          <w:noProof/>
        </w:rPr>
        <w:instrText xml:space="preserve"> PAGEREF _Toc199226821 \h </w:instrText>
      </w:r>
      <w:r w:rsidR="004F1760">
        <w:rPr>
          <w:noProof/>
        </w:rPr>
      </w:r>
      <w:r w:rsidR="004F1760">
        <w:rPr>
          <w:noProof/>
        </w:rPr>
        <w:fldChar w:fldCharType="separate"/>
      </w:r>
      <w:r>
        <w:rPr>
          <w:noProof/>
        </w:rPr>
        <w:t>6</w:t>
      </w:r>
      <w:r w:rsidR="004F1760">
        <w:rPr>
          <w:noProof/>
        </w:rPr>
        <w:fldChar w:fldCharType="end"/>
      </w:r>
    </w:p>
    <w:p w:rsidR="00134426" w:rsidRDefault="00134426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1.3 План действий (Backlog)</w:t>
      </w:r>
      <w:r>
        <w:rPr>
          <w:noProof/>
        </w:rPr>
        <w:tab/>
      </w:r>
      <w:r w:rsidR="004F1760">
        <w:rPr>
          <w:noProof/>
        </w:rPr>
        <w:fldChar w:fldCharType="begin"/>
      </w:r>
      <w:r>
        <w:rPr>
          <w:noProof/>
        </w:rPr>
        <w:instrText xml:space="preserve"> PAGEREF _Toc199226822 \h </w:instrText>
      </w:r>
      <w:r w:rsidR="004F1760">
        <w:rPr>
          <w:noProof/>
        </w:rPr>
      </w:r>
      <w:r w:rsidR="004F1760">
        <w:rPr>
          <w:noProof/>
        </w:rPr>
        <w:fldChar w:fldCharType="separate"/>
      </w:r>
      <w:r>
        <w:rPr>
          <w:noProof/>
        </w:rPr>
        <w:t>7</w:t>
      </w:r>
      <w:r w:rsidR="004F1760">
        <w:rPr>
          <w:noProof/>
        </w:rPr>
        <w:fldChar w:fldCharType="end"/>
      </w:r>
    </w:p>
    <w:p w:rsidR="00134426" w:rsidRDefault="00134426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1.4 Анализ аналогов</w:t>
      </w:r>
      <w:r>
        <w:rPr>
          <w:noProof/>
        </w:rPr>
        <w:tab/>
      </w:r>
      <w:r w:rsidR="004F1760">
        <w:rPr>
          <w:noProof/>
        </w:rPr>
        <w:fldChar w:fldCharType="begin"/>
      </w:r>
      <w:r>
        <w:rPr>
          <w:noProof/>
        </w:rPr>
        <w:instrText xml:space="preserve"> PAGEREF _Toc199226823 \h </w:instrText>
      </w:r>
      <w:r w:rsidR="004F1760">
        <w:rPr>
          <w:noProof/>
        </w:rPr>
      </w:r>
      <w:r w:rsidR="004F1760">
        <w:rPr>
          <w:noProof/>
        </w:rPr>
        <w:fldChar w:fldCharType="separate"/>
      </w:r>
      <w:r>
        <w:rPr>
          <w:noProof/>
        </w:rPr>
        <w:t>8</w:t>
      </w:r>
      <w:r w:rsidR="004F1760">
        <w:rPr>
          <w:noProof/>
        </w:rPr>
        <w:fldChar w:fldCharType="end"/>
      </w:r>
    </w:p>
    <w:p w:rsidR="00134426" w:rsidRDefault="00134426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1.4.1 Похожие игры</w:t>
      </w:r>
      <w:r>
        <w:rPr>
          <w:noProof/>
        </w:rPr>
        <w:tab/>
      </w:r>
      <w:r w:rsidR="004F1760">
        <w:rPr>
          <w:noProof/>
        </w:rPr>
        <w:fldChar w:fldCharType="begin"/>
      </w:r>
      <w:r>
        <w:rPr>
          <w:noProof/>
        </w:rPr>
        <w:instrText xml:space="preserve"> PAGEREF _Toc199226824 \h </w:instrText>
      </w:r>
      <w:r w:rsidR="004F1760">
        <w:rPr>
          <w:noProof/>
        </w:rPr>
      </w:r>
      <w:r w:rsidR="004F1760">
        <w:rPr>
          <w:noProof/>
        </w:rPr>
        <w:fldChar w:fldCharType="separate"/>
      </w:r>
      <w:r>
        <w:rPr>
          <w:noProof/>
        </w:rPr>
        <w:t>8</w:t>
      </w:r>
      <w:r w:rsidR="004F1760">
        <w:rPr>
          <w:noProof/>
        </w:rPr>
        <w:fldChar w:fldCharType="end"/>
      </w:r>
    </w:p>
    <w:p w:rsidR="00134426" w:rsidRDefault="00134426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1.4.2 Анализ</w:t>
      </w:r>
      <w:r>
        <w:rPr>
          <w:noProof/>
        </w:rPr>
        <w:tab/>
      </w:r>
      <w:r w:rsidR="004F1760">
        <w:rPr>
          <w:noProof/>
        </w:rPr>
        <w:fldChar w:fldCharType="begin"/>
      </w:r>
      <w:r>
        <w:rPr>
          <w:noProof/>
        </w:rPr>
        <w:instrText xml:space="preserve"> PAGEREF _Toc199226825 \h </w:instrText>
      </w:r>
      <w:r w:rsidR="004F1760">
        <w:rPr>
          <w:noProof/>
        </w:rPr>
      </w:r>
      <w:r w:rsidR="004F1760">
        <w:rPr>
          <w:noProof/>
        </w:rPr>
        <w:fldChar w:fldCharType="separate"/>
      </w:r>
      <w:r>
        <w:rPr>
          <w:noProof/>
        </w:rPr>
        <w:t>9</w:t>
      </w:r>
      <w:r w:rsidR="004F1760">
        <w:rPr>
          <w:noProof/>
        </w:rPr>
        <w:fldChar w:fldCharType="end"/>
      </w:r>
    </w:p>
    <w:p w:rsidR="00134426" w:rsidRDefault="00134426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1.5 Обоснование выбора стека разработки</w:t>
      </w:r>
      <w:r>
        <w:rPr>
          <w:noProof/>
        </w:rPr>
        <w:tab/>
      </w:r>
      <w:r w:rsidR="004F1760">
        <w:rPr>
          <w:noProof/>
        </w:rPr>
        <w:fldChar w:fldCharType="begin"/>
      </w:r>
      <w:r>
        <w:rPr>
          <w:noProof/>
        </w:rPr>
        <w:instrText xml:space="preserve"> PAGEREF _Toc199226826 \h </w:instrText>
      </w:r>
      <w:r w:rsidR="004F1760">
        <w:rPr>
          <w:noProof/>
        </w:rPr>
      </w:r>
      <w:r w:rsidR="004F1760">
        <w:rPr>
          <w:noProof/>
        </w:rPr>
        <w:fldChar w:fldCharType="separate"/>
      </w:r>
      <w:r>
        <w:rPr>
          <w:noProof/>
        </w:rPr>
        <w:t>9</w:t>
      </w:r>
      <w:r w:rsidR="004F1760">
        <w:rPr>
          <w:noProof/>
        </w:rPr>
        <w:fldChar w:fldCharType="end"/>
      </w:r>
    </w:p>
    <w:p w:rsidR="00134426" w:rsidRDefault="00134426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1.6 Разработка</w:t>
      </w:r>
      <w:r>
        <w:rPr>
          <w:noProof/>
        </w:rPr>
        <w:tab/>
      </w:r>
      <w:r w:rsidR="004F1760">
        <w:rPr>
          <w:noProof/>
        </w:rPr>
        <w:fldChar w:fldCharType="begin"/>
      </w:r>
      <w:r>
        <w:rPr>
          <w:noProof/>
        </w:rPr>
        <w:instrText xml:space="preserve"> PAGEREF _Toc199226827 \h </w:instrText>
      </w:r>
      <w:r w:rsidR="004F1760">
        <w:rPr>
          <w:noProof/>
        </w:rPr>
      </w:r>
      <w:r w:rsidR="004F1760">
        <w:rPr>
          <w:noProof/>
        </w:rPr>
        <w:fldChar w:fldCharType="separate"/>
      </w:r>
      <w:r>
        <w:rPr>
          <w:noProof/>
        </w:rPr>
        <w:t>10</w:t>
      </w:r>
      <w:r w:rsidR="004F1760">
        <w:rPr>
          <w:noProof/>
        </w:rPr>
        <w:fldChar w:fldCharType="end"/>
      </w:r>
    </w:p>
    <w:p w:rsidR="00134426" w:rsidRDefault="0013442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ЗАКЛЮЧЕНИЕ</w:t>
      </w:r>
      <w:r>
        <w:rPr>
          <w:noProof/>
        </w:rPr>
        <w:tab/>
      </w:r>
      <w:r w:rsidR="004F1760">
        <w:rPr>
          <w:noProof/>
        </w:rPr>
        <w:fldChar w:fldCharType="begin"/>
      </w:r>
      <w:r>
        <w:rPr>
          <w:noProof/>
        </w:rPr>
        <w:instrText xml:space="preserve"> PAGEREF _Toc199226828 \h </w:instrText>
      </w:r>
      <w:r w:rsidR="004F1760">
        <w:rPr>
          <w:noProof/>
        </w:rPr>
      </w:r>
      <w:r w:rsidR="004F1760">
        <w:rPr>
          <w:noProof/>
        </w:rPr>
        <w:fldChar w:fldCharType="separate"/>
      </w:r>
      <w:r>
        <w:rPr>
          <w:noProof/>
        </w:rPr>
        <w:t>13</w:t>
      </w:r>
      <w:r w:rsidR="004F1760">
        <w:rPr>
          <w:noProof/>
        </w:rPr>
        <w:fldChar w:fldCharType="end"/>
      </w:r>
    </w:p>
    <w:p w:rsidR="00134426" w:rsidRDefault="00134426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 w:rsidR="004F1760">
        <w:rPr>
          <w:noProof/>
        </w:rPr>
        <w:fldChar w:fldCharType="begin"/>
      </w:r>
      <w:r>
        <w:rPr>
          <w:noProof/>
        </w:rPr>
        <w:instrText xml:space="preserve"> PAGEREF _Toc199226829 \h </w:instrText>
      </w:r>
      <w:r w:rsidR="004F1760">
        <w:rPr>
          <w:noProof/>
        </w:rPr>
      </w:r>
      <w:r w:rsidR="004F1760">
        <w:rPr>
          <w:noProof/>
        </w:rPr>
        <w:fldChar w:fldCharType="separate"/>
      </w:r>
      <w:r>
        <w:rPr>
          <w:noProof/>
        </w:rPr>
        <w:t>14</w:t>
      </w:r>
      <w:r w:rsidR="004F1760">
        <w:rPr>
          <w:noProof/>
        </w:rPr>
        <w:fldChar w:fldCharType="end"/>
      </w:r>
    </w:p>
    <w:p w:rsidR="003E0010" w:rsidRPr="003E0010" w:rsidRDefault="004F1760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:rsidR="0090634C" w:rsidRDefault="002040D4" w:rsidP="00881391">
      <w:pPr>
        <w:pStyle w:val="110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199226813"/>
      <w:r w:rsidRPr="003D504D">
        <w:lastRenderedPageBreak/>
        <w:t>В</w:t>
      </w:r>
      <w:r w:rsidR="00B26509"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:rsidR="00B07C0B" w:rsidRPr="00B07C0B" w:rsidRDefault="00B07C0B" w:rsidP="00B07C0B">
      <w:pPr>
        <w:pStyle w:val="22"/>
      </w:pPr>
    </w:p>
    <w:p w:rsidR="00467672" w:rsidRDefault="00467672" w:rsidP="00BF0A16">
      <w:pPr>
        <w:pStyle w:val="22"/>
      </w:pPr>
      <w:r w:rsidRPr="00467672">
        <w:t>Цель проекта</w:t>
      </w:r>
      <w:r>
        <w:t>:</w:t>
      </w:r>
    </w:p>
    <w:p w:rsidR="00467672" w:rsidRPr="00467672" w:rsidRDefault="00467672" w:rsidP="00BF0A16">
      <w:pPr>
        <w:pStyle w:val="22"/>
        <w:rPr>
          <w:highlight w:val="yellow"/>
        </w:rPr>
      </w:pPr>
      <w:r w:rsidRPr="00467672">
        <w:t>Создать минимально жизнеспособный продукт для ПК — интерактивный квест, который демонстрирует основные механики и визуальные элементы, обеспечивая базовое пользовательское взаимодействие и погружение в игровой процесс.</w:t>
      </w:r>
    </w:p>
    <w:p w:rsidR="00467672" w:rsidRPr="0000031E" w:rsidRDefault="00467672" w:rsidP="00BF0A16">
      <w:pPr>
        <w:pStyle w:val="22"/>
      </w:pPr>
      <w:r w:rsidRPr="0000031E">
        <w:t>Задачи проекта:</w:t>
      </w:r>
    </w:p>
    <w:p w:rsidR="0000031E" w:rsidRPr="0000031E" w:rsidRDefault="00113F0D" w:rsidP="000D62C9">
      <w:pPr>
        <w:pStyle w:val="53"/>
      </w:pPr>
      <w:r>
        <w:t>с</w:t>
      </w:r>
      <w:r w:rsidR="0000031E" w:rsidRPr="0000031E">
        <w:t>оздать</w:t>
      </w:r>
      <w:r w:rsidR="00387AAB">
        <w:t xml:space="preserve"> сюжетную линию и описание мира</w:t>
      </w:r>
      <w:r w:rsidR="00387AAB" w:rsidRPr="00387AAB">
        <w:t>;</w:t>
      </w:r>
    </w:p>
    <w:p w:rsidR="0000031E" w:rsidRPr="0000031E" w:rsidRDefault="00113F0D" w:rsidP="000D62C9">
      <w:pPr>
        <w:pStyle w:val="53"/>
      </w:pPr>
      <w:r>
        <w:t>о</w:t>
      </w:r>
      <w:r w:rsidR="0000031E" w:rsidRPr="0000031E">
        <w:t>пределить ключевые персонажи, задания и развилки сюжетных линий</w:t>
      </w:r>
      <w:r w:rsidR="00387AAB" w:rsidRPr="00387AAB">
        <w:t>;</w:t>
      </w:r>
    </w:p>
    <w:p w:rsidR="0000031E" w:rsidRPr="0000031E" w:rsidRDefault="00113F0D" w:rsidP="000D62C9">
      <w:pPr>
        <w:pStyle w:val="53"/>
      </w:pPr>
      <w:r>
        <w:t>р</w:t>
      </w:r>
      <w:r w:rsidR="0000031E" w:rsidRPr="0000031E">
        <w:t>азработать прототипы интерфейса (меню, диалоги, инвентарь)</w:t>
      </w:r>
      <w:r w:rsidR="00387AAB" w:rsidRPr="00387AAB">
        <w:t>;</w:t>
      </w:r>
    </w:p>
    <w:p w:rsidR="0000031E" w:rsidRPr="0000031E" w:rsidRDefault="00113F0D" w:rsidP="000D62C9">
      <w:pPr>
        <w:pStyle w:val="53"/>
      </w:pPr>
      <w:r>
        <w:t>о</w:t>
      </w:r>
      <w:r w:rsidR="0000031E" w:rsidRPr="0000031E">
        <w:t>беспечить удобство и интуитивность взаимодействия пользователя с игрой</w:t>
      </w:r>
      <w:r w:rsidR="00387AAB" w:rsidRPr="00387AAB">
        <w:t>;</w:t>
      </w:r>
    </w:p>
    <w:p w:rsidR="0000031E" w:rsidRPr="0000031E" w:rsidRDefault="00113F0D" w:rsidP="000D62C9">
      <w:pPr>
        <w:pStyle w:val="53"/>
      </w:pPr>
      <w:r>
        <w:t>о</w:t>
      </w:r>
      <w:r w:rsidR="0000031E" w:rsidRPr="0000031E">
        <w:t>беспечить работу основных элементов взаимодействия</w:t>
      </w:r>
      <w:r w:rsidR="00387AAB" w:rsidRPr="00387AAB">
        <w:t>;</w:t>
      </w:r>
    </w:p>
    <w:p w:rsidR="0000031E" w:rsidRPr="0000031E" w:rsidRDefault="00113F0D" w:rsidP="000D62C9">
      <w:pPr>
        <w:pStyle w:val="53"/>
      </w:pPr>
      <w:r>
        <w:t>с</w:t>
      </w:r>
      <w:r w:rsidR="0000031E" w:rsidRPr="0000031E">
        <w:t>оздать минимальный набор графических ресурсов (фоновые изображения, персонажи, объекты)</w:t>
      </w:r>
      <w:r w:rsidR="00387AAB" w:rsidRPr="00387AAB">
        <w:t>;</w:t>
      </w:r>
    </w:p>
    <w:p w:rsidR="0000031E" w:rsidRPr="0000031E" w:rsidRDefault="00113F0D" w:rsidP="000D62C9">
      <w:pPr>
        <w:pStyle w:val="53"/>
      </w:pPr>
      <w:r>
        <w:t>и</w:t>
      </w:r>
      <w:r w:rsidR="0000031E" w:rsidRPr="0000031E">
        <w:t>нтегрировать звуковые эффекты и музыкальное сопровождение</w:t>
      </w:r>
      <w:r w:rsidR="00387AAB" w:rsidRPr="00387AAB">
        <w:t>;</w:t>
      </w:r>
    </w:p>
    <w:p w:rsidR="0000031E" w:rsidRDefault="00113F0D" w:rsidP="000D62C9">
      <w:pPr>
        <w:pStyle w:val="53"/>
      </w:pPr>
      <w:r>
        <w:t>о</w:t>
      </w:r>
      <w:r w:rsidR="0000031E" w:rsidRPr="0000031E">
        <w:t>бъединить все компоненты в рабочий прототип</w:t>
      </w:r>
      <w:r w:rsidR="00387AAB" w:rsidRPr="00387AAB">
        <w:t>.</w:t>
      </w:r>
    </w:p>
    <w:p w:rsidR="0000031E" w:rsidRDefault="0000031E" w:rsidP="0000031E">
      <w:pPr>
        <w:pStyle w:val="52"/>
        <w:numPr>
          <w:ilvl w:val="0"/>
          <w:numId w:val="0"/>
        </w:numPr>
        <w:ind w:left="709"/>
      </w:pPr>
      <w:r w:rsidRPr="0000031E">
        <w:t>Обоснование актуальности и важности проекта:</w:t>
      </w:r>
    </w:p>
    <w:p w:rsidR="0000031E" w:rsidRDefault="00113F0D" w:rsidP="0000031E">
      <w:pPr>
        <w:pStyle w:val="53"/>
      </w:pPr>
      <w:r>
        <w:t>ж</w:t>
      </w:r>
      <w:r w:rsidR="0000031E" w:rsidRPr="0000031E">
        <w:t>анр интерактивных квестов продолжает активно развиваться и привлекать широкую аудиторию, что создает спрос на новые игровые проекты с уникальными сюжетами и механиками</w:t>
      </w:r>
      <w:r w:rsidR="00387AAB" w:rsidRPr="00387AAB">
        <w:t>;</w:t>
      </w:r>
    </w:p>
    <w:p w:rsidR="0000031E" w:rsidRDefault="00113F0D" w:rsidP="0000031E">
      <w:pPr>
        <w:pStyle w:val="53"/>
      </w:pPr>
      <w:r>
        <w:t>с</w:t>
      </w:r>
      <w:r w:rsidR="0000031E" w:rsidRPr="0000031E">
        <w:t>овременные ПК позволяют реализовывать сложные и визуально привлекательные игры, делая создание качественного квеста более доступным и перспективным</w:t>
      </w:r>
      <w:r w:rsidR="00387AAB" w:rsidRPr="00387AAB">
        <w:t>;</w:t>
      </w:r>
    </w:p>
    <w:p w:rsidR="0000031E" w:rsidRDefault="00113F0D" w:rsidP="0000031E">
      <w:pPr>
        <w:pStyle w:val="53"/>
      </w:pPr>
      <w:r>
        <w:t>р</w:t>
      </w:r>
      <w:r w:rsidR="0000031E" w:rsidRPr="0000031E">
        <w:t>еализация проекта дает команду возможность получить практический опыт в создании игрового программного обеспечения, что важно для профессионального роста в индустрии</w:t>
      </w:r>
      <w:r w:rsidR="00387AAB" w:rsidRPr="00387AAB">
        <w:t>;</w:t>
      </w:r>
    </w:p>
    <w:p w:rsidR="0000031E" w:rsidRDefault="0000031E" w:rsidP="0000031E">
      <w:pPr>
        <w:pStyle w:val="53"/>
      </w:pPr>
      <w:r w:rsidRPr="0000031E">
        <w:lastRenderedPageBreak/>
        <w:t>MVP станет основой для расширения и доработки полноценной игры, что позволяет минимизировать риски и затраты на начальных этапах разработки</w:t>
      </w:r>
      <w:r w:rsidR="00387AAB" w:rsidRPr="00387AAB">
        <w:t>;</w:t>
      </w:r>
    </w:p>
    <w:p w:rsidR="0000031E" w:rsidRPr="0000031E" w:rsidRDefault="00113F0D" w:rsidP="0000031E">
      <w:pPr>
        <w:pStyle w:val="53"/>
      </w:pPr>
      <w:r>
        <w:t>в</w:t>
      </w:r>
      <w:r w:rsidR="0000031E" w:rsidRPr="0000031E">
        <w:t xml:space="preserve"> современном мире растет спрос на интерактивные развлечения в онлайн-формате, и создание квеста для ПК.</w:t>
      </w:r>
    </w:p>
    <w:p w:rsidR="000D62C9" w:rsidRPr="00A16105" w:rsidRDefault="000D62C9" w:rsidP="00BF0A16">
      <w:pPr>
        <w:pStyle w:val="22"/>
      </w:pPr>
      <w:r w:rsidRPr="00A16105">
        <w:t>Области применения программного продукта:</w:t>
      </w:r>
    </w:p>
    <w:p w:rsidR="000D62C9" w:rsidRPr="00A16105" w:rsidRDefault="00113F0D" w:rsidP="000D62C9">
      <w:pPr>
        <w:pStyle w:val="53"/>
      </w:pPr>
      <w:r>
        <w:t>и</w:t>
      </w:r>
      <w:r w:rsidR="000D62C9" w:rsidRPr="00A16105">
        <w:t>ндустрия видеоигр и развлечений. Предоставление пользователям увлекательного интерактивного опыта, погружения в сюжет и развитие логического мышления. Использование в качестве основы для дальнейшего расширения полноценной игры</w:t>
      </w:r>
      <w:r w:rsidR="00387AAB">
        <w:rPr>
          <w:lang w:val="en-US"/>
        </w:rPr>
        <w:t>;</w:t>
      </w:r>
    </w:p>
    <w:p w:rsidR="000D62C9" w:rsidRPr="00A16105" w:rsidRDefault="00113F0D" w:rsidP="000D62C9">
      <w:pPr>
        <w:pStyle w:val="53"/>
      </w:pPr>
      <w:r>
        <w:t>о</w:t>
      </w:r>
      <w:r w:rsidR="000D62C9" w:rsidRPr="00A16105">
        <w:t>бразовательные программы. Использование в обучающих курсах по созданию игр и программированию</w:t>
      </w:r>
      <w:r w:rsidR="00387AAB" w:rsidRPr="00387AAB">
        <w:t>;</w:t>
      </w:r>
    </w:p>
    <w:p w:rsidR="000D62C9" w:rsidRPr="00A16105" w:rsidRDefault="00113F0D" w:rsidP="000D62C9">
      <w:pPr>
        <w:pStyle w:val="53"/>
      </w:pPr>
      <w:r>
        <w:t>т</w:t>
      </w:r>
      <w:r w:rsidR="000D62C9" w:rsidRPr="00A16105">
        <w:t>естирование и прототипирование новых игровых механик. Использование как платформы для апробации новых идей и концепций в жанре квестов и интерактивных историй</w:t>
      </w:r>
      <w:r w:rsidR="00387AAB" w:rsidRPr="00387AAB">
        <w:t>;</w:t>
      </w:r>
    </w:p>
    <w:p w:rsidR="000D62C9" w:rsidRPr="00A16105" w:rsidRDefault="00113F0D" w:rsidP="000D62C9">
      <w:pPr>
        <w:pStyle w:val="53"/>
      </w:pPr>
      <w:r>
        <w:t>р</w:t>
      </w:r>
      <w:r w:rsidR="000D62C9" w:rsidRPr="00A16105">
        <w:t>азвлекательные центры и квест-комнаты. Возможность адаптации для использования в физических или виртуальных квест-румах, интерактивных выставках и мероприятиях.</w:t>
      </w:r>
    </w:p>
    <w:p w:rsidR="000D62C9" w:rsidRPr="00A16105" w:rsidRDefault="000D62C9" w:rsidP="00BF0A16">
      <w:pPr>
        <w:pStyle w:val="22"/>
      </w:pPr>
      <w:r w:rsidRPr="00A16105">
        <w:t>По завершении проекта ожидается создание рабочего прототипа интерактивного квеста, включающего основные игровые механики и пользовательский интерфейс, что позволит протестировать ключевые идеи и концепции. В рамках проекта будет разработан сценарий, созданы персонажи, локации и визуальные элементы. Реализованы основные механики взаимодействия.</w:t>
      </w:r>
    </w:p>
    <w:p w:rsidR="002E5600" w:rsidRPr="00A16105" w:rsidRDefault="002E5600" w:rsidP="00881391">
      <w:pPr>
        <w:pStyle w:val="6112"/>
      </w:pPr>
    </w:p>
    <w:p w:rsidR="00887174" w:rsidRPr="00A16105" w:rsidRDefault="005F7E15" w:rsidP="00881391">
      <w:pPr>
        <w:pStyle w:val="12"/>
      </w:pPr>
      <w:bookmarkStart w:id="15" w:name="_Toc196862092"/>
      <w:bookmarkStart w:id="16" w:name="_Toc196862843"/>
      <w:bookmarkStart w:id="17" w:name="_Toc199226814"/>
      <w:r w:rsidRPr="00A16105">
        <w:lastRenderedPageBreak/>
        <w:t>Основная часть</w:t>
      </w:r>
      <w:bookmarkEnd w:id="15"/>
      <w:bookmarkEnd w:id="16"/>
      <w:bookmarkEnd w:id="17"/>
    </w:p>
    <w:p w:rsidR="005F7E15" w:rsidRPr="00A16105" w:rsidRDefault="005F7E15" w:rsidP="005F7E15">
      <w:pPr>
        <w:pStyle w:val="22"/>
        <w:rPr>
          <w:lang w:eastAsia="en-US"/>
        </w:rPr>
      </w:pPr>
    </w:p>
    <w:p w:rsidR="009D252E" w:rsidRPr="00A16105" w:rsidRDefault="009D252E" w:rsidP="009D252E">
      <w:pPr>
        <w:pStyle w:val="13"/>
      </w:pPr>
      <w:bookmarkStart w:id="18" w:name="_Toc199226815"/>
      <w:r w:rsidRPr="00A16105">
        <w:t>Отчеты участников команды</w:t>
      </w:r>
      <w:bookmarkEnd w:id="18"/>
    </w:p>
    <w:p w:rsidR="009D252E" w:rsidRPr="00A16105" w:rsidRDefault="009D252E" w:rsidP="00881391">
      <w:pPr>
        <w:pStyle w:val="22"/>
      </w:pPr>
    </w:p>
    <w:p w:rsidR="009D252E" w:rsidRDefault="009D252E" w:rsidP="009D252E">
      <w:pPr>
        <w:pStyle w:val="14"/>
      </w:pPr>
      <w:bookmarkStart w:id="19" w:name="_Toc199226816"/>
      <w:r w:rsidRPr="00A16105">
        <w:t>Тимлид. Гришина Т.Д.</w:t>
      </w:r>
      <w:bookmarkEnd w:id="19"/>
    </w:p>
    <w:p w:rsidR="00F11999" w:rsidRPr="00F11999" w:rsidRDefault="00F11999" w:rsidP="00F11999">
      <w:pPr>
        <w:pStyle w:val="22"/>
        <w:rPr>
          <w:lang w:eastAsia="en-US"/>
        </w:rPr>
      </w:pPr>
    </w:p>
    <w:p w:rsidR="009D252E" w:rsidRPr="00A16105" w:rsidRDefault="009D252E" w:rsidP="00881391">
      <w:pPr>
        <w:pStyle w:val="22"/>
      </w:pPr>
      <w:r w:rsidRPr="00A16105">
        <w:t>В рамках проекта "Разработка игрового ПО для персонального компьютера в жанре Квест" были выполнены следующие задачи:</w:t>
      </w:r>
    </w:p>
    <w:p w:rsidR="009D252E" w:rsidRPr="00A16105" w:rsidRDefault="00113F0D" w:rsidP="009D252E">
      <w:pPr>
        <w:pStyle w:val="53"/>
      </w:pPr>
      <w:r>
        <w:t>о</w:t>
      </w:r>
      <w:r w:rsidR="009D252E" w:rsidRPr="00A16105">
        <w:t>рганизация рабочего процесса. Ведение общих встреч команды,  добавление задач на доску после встреч команды, предоставление отчетов о работе куратору, отслеживание сроков выполнения задач и сдачи отчетности</w:t>
      </w:r>
      <w:r w:rsidR="00387AAB" w:rsidRPr="00387AAB">
        <w:t>;</w:t>
      </w:r>
    </w:p>
    <w:p w:rsidR="009D252E" w:rsidRPr="00A16105" w:rsidRDefault="00113F0D" w:rsidP="009D252E">
      <w:pPr>
        <w:pStyle w:val="53"/>
      </w:pPr>
      <w:r>
        <w:t>а</w:t>
      </w:r>
      <w:r w:rsidR="009D252E" w:rsidRPr="00A16105">
        <w:t>нализ требований и составление технического задания</w:t>
      </w:r>
      <w:r w:rsidR="00387AAB" w:rsidRPr="00387AAB">
        <w:t>;</w:t>
      </w:r>
    </w:p>
    <w:p w:rsidR="009D252E" w:rsidRPr="00A16105" w:rsidRDefault="00113F0D" w:rsidP="009D252E">
      <w:pPr>
        <w:pStyle w:val="53"/>
      </w:pPr>
      <w:r>
        <w:t>о</w:t>
      </w:r>
      <w:r w:rsidR="009D252E" w:rsidRPr="00A16105">
        <w:t>формление и отправка отчетов о ходе работы куратору и сдача контрольных точек.</w:t>
      </w:r>
    </w:p>
    <w:p w:rsidR="009D252E" w:rsidRPr="00A16105" w:rsidRDefault="009D252E" w:rsidP="009D252E">
      <w:pPr>
        <w:pStyle w:val="53"/>
        <w:numPr>
          <w:ilvl w:val="0"/>
          <w:numId w:val="0"/>
        </w:numPr>
        <w:ind w:left="709"/>
      </w:pPr>
    </w:p>
    <w:p w:rsidR="009D252E" w:rsidRDefault="009D252E" w:rsidP="009D252E">
      <w:pPr>
        <w:pStyle w:val="14"/>
      </w:pPr>
      <w:bookmarkStart w:id="20" w:name="_Toc199226817"/>
      <w:r w:rsidRPr="00A16105">
        <w:t>Дизайнер. Потопаева А.А.</w:t>
      </w:r>
      <w:bookmarkEnd w:id="20"/>
    </w:p>
    <w:p w:rsidR="00F11999" w:rsidRPr="00F11999" w:rsidRDefault="00F11999" w:rsidP="00F11999">
      <w:pPr>
        <w:pStyle w:val="22"/>
        <w:rPr>
          <w:lang w:eastAsia="en-US"/>
        </w:rPr>
      </w:pPr>
    </w:p>
    <w:p w:rsidR="009D252E" w:rsidRPr="00A16105" w:rsidRDefault="009D252E" w:rsidP="00881391">
      <w:pPr>
        <w:pStyle w:val="22"/>
      </w:pPr>
      <w:r w:rsidRPr="00A16105">
        <w:t>В рамках проекта "Разработка игрового ПО для персонального компьютера в жанре Квест" были выполнены следующие задачи:</w:t>
      </w:r>
    </w:p>
    <w:p w:rsidR="00657A5A" w:rsidRPr="00A16105" w:rsidRDefault="00113F0D" w:rsidP="00657A5A">
      <w:pPr>
        <w:pStyle w:val="53"/>
      </w:pPr>
      <w:r>
        <w:t>в</w:t>
      </w:r>
      <w:r w:rsidR="00657A5A" w:rsidRPr="00A16105">
        <w:t>ыбор стиля рисования</w:t>
      </w:r>
      <w:r w:rsidR="00387AAB">
        <w:rPr>
          <w:lang w:val="en-US"/>
        </w:rPr>
        <w:t>;</w:t>
      </w:r>
    </w:p>
    <w:p w:rsidR="00657A5A" w:rsidRPr="00A16105" w:rsidRDefault="00113F0D" w:rsidP="00657A5A">
      <w:pPr>
        <w:pStyle w:val="53"/>
      </w:pPr>
      <w:r>
        <w:t>н</w:t>
      </w:r>
      <w:r w:rsidR="00657A5A" w:rsidRPr="00A16105">
        <w:t>аписание сценария игры</w:t>
      </w:r>
      <w:r w:rsidR="00387AAB">
        <w:rPr>
          <w:lang w:val="en-US"/>
        </w:rPr>
        <w:t>;</w:t>
      </w:r>
    </w:p>
    <w:p w:rsidR="009D252E" w:rsidRPr="00A16105" w:rsidRDefault="00113F0D" w:rsidP="009D252E">
      <w:pPr>
        <w:pStyle w:val="53"/>
      </w:pPr>
      <w:r>
        <w:t>з</w:t>
      </w:r>
      <w:r w:rsidR="009D252E" w:rsidRPr="00A16105">
        <w:t xml:space="preserve">арисовка главной героини игры для дальнейшего </w:t>
      </w:r>
      <w:r w:rsidR="00657A5A" w:rsidRPr="00A16105">
        <w:t>перевода зарисовки в электронный вид</w:t>
      </w:r>
      <w:r w:rsidR="00387AAB" w:rsidRPr="00387AAB">
        <w:t>;</w:t>
      </w:r>
    </w:p>
    <w:p w:rsidR="00657A5A" w:rsidRPr="00A16105" w:rsidRDefault="00113F0D" w:rsidP="009D252E">
      <w:pPr>
        <w:pStyle w:val="53"/>
      </w:pPr>
      <w:r>
        <w:t>о</w:t>
      </w:r>
      <w:r w:rsidR="00657A5A" w:rsidRPr="00A16105">
        <w:t>трисовка сцены дома и офиса</w:t>
      </w:r>
      <w:r w:rsidR="00387AAB" w:rsidRPr="00387AAB">
        <w:t>;</w:t>
      </w:r>
    </w:p>
    <w:p w:rsidR="00657A5A" w:rsidRPr="00A16105" w:rsidRDefault="00113F0D" w:rsidP="009D252E">
      <w:pPr>
        <w:pStyle w:val="53"/>
      </w:pPr>
      <w:r>
        <w:t>о</w:t>
      </w:r>
      <w:r w:rsidR="00657A5A" w:rsidRPr="00A16105">
        <w:t>трисовка второстепенных персонажей</w:t>
      </w:r>
      <w:r w:rsidR="00387AAB">
        <w:rPr>
          <w:lang w:val="en-US"/>
        </w:rPr>
        <w:t>.</w:t>
      </w:r>
    </w:p>
    <w:p w:rsidR="009D252E" w:rsidRPr="00A16105" w:rsidRDefault="009D252E" w:rsidP="00881391">
      <w:pPr>
        <w:pStyle w:val="22"/>
      </w:pPr>
    </w:p>
    <w:p w:rsidR="00657A5A" w:rsidRDefault="00657A5A" w:rsidP="00657A5A">
      <w:pPr>
        <w:pStyle w:val="14"/>
      </w:pPr>
      <w:bookmarkStart w:id="21" w:name="_Toc199226818"/>
      <w:r w:rsidRPr="00A16105">
        <w:t>Дизайнер. Котляров Н.А.</w:t>
      </w:r>
      <w:bookmarkEnd w:id="21"/>
    </w:p>
    <w:p w:rsidR="00F11999" w:rsidRPr="00F11999" w:rsidRDefault="00F11999" w:rsidP="00F11999">
      <w:pPr>
        <w:pStyle w:val="22"/>
        <w:rPr>
          <w:lang w:eastAsia="en-US"/>
        </w:rPr>
      </w:pPr>
    </w:p>
    <w:p w:rsidR="00657A5A" w:rsidRPr="00A16105" w:rsidRDefault="00657A5A" w:rsidP="00387AAB">
      <w:pPr>
        <w:pStyle w:val="22"/>
      </w:pPr>
      <w:r w:rsidRPr="00A16105">
        <w:t>В рамках проекта "Разработка игрового ПО для персонального компьютера в жанре Квест" были выполнены следующие задачи:</w:t>
      </w:r>
    </w:p>
    <w:p w:rsidR="00657A5A" w:rsidRPr="00A16105" w:rsidRDefault="00113F0D" w:rsidP="00387AAB">
      <w:pPr>
        <w:pStyle w:val="53"/>
      </w:pPr>
      <w:r>
        <w:lastRenderedPageBreak/>
        <w:t>в</w:t>
      </w:r>
      <w:r w:rsidR="00657A5A" w:rsidRPr="00A16105">
        <w:t>ыбор стиля рисования</w:t>
      </w:r>
      <w:r w:rsidR="00387AAB">
        <w:rPr>
          <w:lang w:val="en-US"/>
        </w:rPr>
        <w:t>;</w:t>
      </w:r>
    </w:p>
    <w:p w:rsidR="00657A5A" w:rsidRPr="00A16105" w:rsidRDefault="00113F0D" w:rsidP="00387AAB">
      <w:pPr>
        <w:pStyle w:val="53"/>
      </w:pPr>
      <w:r>
        <w:t>п</w:t>
      </w:r>
      <w:r w:rsidR="00657A5A" w:rsidRPr="00A16105">
        <w:t>ерерисовка главной героини в электронный вид</w:t>
      </w:r>
      <w:r w:rsidR="00387AAB" w:rsidRPr="00387AAB">
        <w:t>;</w:t>
      </w:r>
    </w:p>
    <w:p w:rsidR="00657A5A" w:rsidRPr="00A16105" w:rsidRDefault="00657A5A" w:rsidP="00387AAB">
      <w:pPr>
        <w:pStyle w:val="53"/>
      </w:pPr>
      <w:r w:rsidRPr="00A16105">
        <w:t>Подбор референсов для инвентаря</w:t>
      </w:r>
      <w:r w:rsidR="00387AAB">
        <w:rPr>
          <w:lang w:val="en-US"/>
        </w:rPr>
        <w:t>;</w:t>
      </w:r>
    </w:p>
    <w:p w:rsidR="00657A5A" w:rsidRPr="00A16105" w:rsidRDefault="00113F0D" w:rsidP="00387AAB">
      <w:pPr>
        <w:pStyle w:val="53"/>
      </w:pPr>
      <w:r>
        <w:t>о</w:t>
      </w:r>
      <w:r w:rsidR="00657A5A" w:rsidRPr="00A16105">
        <w:t>трисовка инвентаря</w:t>
      </w:r>
      <w:r w:rsidR="00387AAB">
        <w:rPr>
          <w:lang w:val="en-US"/>
        </w:rPr>
        <w:t>.</w:t>
      </w:r>
    </w:p>
    <w:p w:rsidR="00657A5A" w:rsidRPr="00A16105" w:rsidRDefault="00657A5A" w:rsidP="00387AAB">
      <w:pPr>
        <w:pStyle w:val="22"/>
      </w:pPr>
    </w:p>
    <w:p w:rsidR="00657A5A" w:rsidRDefault="00657A5A" w:rsidP="00387AAB">
      <w:pPr>
        <w:pStyle w:val="14"/>
      </w:pPr>
      <w:bookmarkStart w:id="22" w:name="_Toc199226819"/>
      <w:r w:rsidRPr="00A16105">
        <w:t>Разработчик. Шлыков А.И.</w:t>
      </w:r>
      <w:bookmarkEnd w:id="22"/>
    </w:p>
    <w:p w:rsidR="00F11999" w:rsidRPr="00F11999" w:rsidRDefault="00F11999" w:rsidP="00387AAB">
      <w:pPr>
        <w:pStyle w:val="22"/>
        <w:rPr>
          <w:lang w:eastAsia="en-US"/>
        </w:rPr>
      </w:pPr>
    </w:p>
    <w:p w:rsidR="00657A5A" w:rsidRPr="00A16105" w:rsidRDefault="00657A5A" w:rsidP="00387AAB">
      <w:pPr>
        <w:pStyle w:val="22"/>
      </w:pPr>
      <w:r w:rsidRPr="00A16105">
        <w:t>В рамках проекта "Разработка игрового ПО для персонального компьютера в жанре Квест" были выполнены следующие задачи:</w:t>
      </w:r>
    </w:p>
    <w:p w:rsidR="00657A5A" w:rsidRPr="00A16105" w:rsidRDefault="00113F0D" w:rsidP="00387AAB">
      <w:pPr>
        <w:pStyle w:val="53"/>
      </w:pPr>
      <w:r>
        <w:t>н</w:t>
      </w:r>
      <w:r w:rsidR="00657A5A" w:rsidRPr="00A16105">
        <w:t>аписание сценария игры</w:t>
      </w:r>
      <w:r w:rsidR="00387AAB">
        <w:rPr>
          <w:lang w:val="en-US"/>
        </w:rPr>
        <w:t>;</w:t>
      </w:r>
    </w:p>
    <w:p w:rsidR="00657A5A" w:rsidRPr="00A16105" w:rsidRDefault="00113F0D" w:rsidP="00387AAB">
      <w:pPr>
        <w:pStyle w:val="53"/>
      </w:pPr>
      <w:r>
        <w:t>в</w:t>
      </w:r>
      <w:r w:rsidR="00657A5A" w:rsidRPr="00A16105">
        <w:t>ыбор стека разработки</w:t>
      </w:r>
      <w:r w:rsidR="00387AAB">
        <w:rPr>
          <w:lang w:val="en-US"/>
        </w:rPr>
        <w:t>;</w:t>
      </w:r>
    </w:p>
    <w:p w:rsidR="00657A5A" w:rsidRPr="00A16105" w:rsidRDefault="00113F0D" w:rsidP="00387AAB">
      <w:pPr>
        <w:pStyle w:val="53"/>
      </w:pPr>
      <w:r>
        <w:t>р</w:t>
      </w:r>
      <w:r w:rsidR="00657A5A" w:rsidRPr="00A16105">
        <w:t>азработка системы инвентаря</w:t>
      </w:r>
      <w:r w:rsidR="00387AAB">
        <w:rPr>
          <w:lang w:val="en-US"/>
        </w:rPr>
        <w:t>;</w:t>
      </w:r>
    </w:p>
    <w:p w:rsidR="00657A5A" w:rsidRPr="00A16105" w:rsidRDefault="00113F0D" w:rsidP="00387AAB">
      <w:pPr>
        <w:pStyle w:val="53"/>
      </w:pPr>
      <w:r>
        <w:t>п</w:t>
      </w:r>
      <w:r w:rsidR="00657A5A" w:rsidRPr="00A16105">
        <w:t>одбор звуков</w:t>
      </w:r>
      <w:r w:rsidR="00387AAB">
        <w:rPr>
          <w:lang w:val="en-US"/>
        </w:rPr>
        <w:t>;</w:t>
      </w:r>
    </w:p>
    <w:p w:rsidR="00657A5A" w:rsidRPr="00A16105" w:rsidRDefault="00113F0D" w:rsidP="00387AAB">
      <w:pPr>
        <w:pStyle w:val="53"/>
      </w:pPr>
      <w:r>
        <w:t>н</w:t>
      </w:r>
      <w:r w:rsidR="00657A5A" w:rsidRPr="00A16105">
        <w:t>аписание диалогов в сценарии</w:t>
      </w:r>
      <w:r w:rsidR="00387AAB">
        <w:rPr>
          <w:lang w:val="en-US"/>
        </w:rPr>
        <w:t>.</w:t>
      </w:r>
    </w:p>
    <w:p w:rsidR="00657A5A" w:rsidRPr="00A16105" w:rsidRDefault="00657A5A" w:rsidP="00387AAB">
      <w:pPr>
        <w:pStyle w:val="53"/>
        <w:numPr>
          <w:ilvl w:val="0"/>
          <w:numId w:val="0"/>
        </w:numPr>
        <w:ind w:left="709"/>
      </w:pPr>
    </w:p>
    <w:p w:rsidR="00657A5A" w:rsidRDefault="00657A5A" w:rsidP="00387AAB">
      <w:pPr>
        <w:pStyle w:val="14"/>
      </w:pPr>
      <w:bookmarkStart w:id="23" w:name="_Toc199226820"/>
      <w:r w:rsidRPr="00A16105">
        <w:t>Разработчик. Лазуков А.А.</w:t>
      </w:r>
      <w:bookmarkEnd w:id="23"/>
    </w:p>
    <w:p w:rsidR="00F11999" w:rsidRPr="00F11999" w:rsidRDefault="00F11999" w:rsidP="00387AAB">
      <w:pPr>
        <w:pStyle w:val="22"/>
        <w:rPr>
          <w:lang w:eastAsia="en-US"/>
        </w:rPr>
      </w:pPr>
    </w:p>
    <w:p w:rsidR="00657A5A" w:rsidRPr="00A16105" w:rsidRDefault="00657A5A" w:rsidP="00387AAB">
      <w:pPr>
        <w:pStyle w:val="53"/>
        <w:numPr>
          <w:ilvl w:val="0"/>
          <w:numId w:val="0"/>
        </w:numPr>
        <w:ind w:left="709"/>
      </w:pPr>
      <w:r w:rsidRPr="00A16105">
        <w:t>В рамках проекта "Разработка игрового ПО для персонального компьютера в жанре Квест" были выполнены следующие задачи:</w:t>
      </w:r>
    </w:p>
    <w:p w:rsidR="00F11999" w:rsidRPr="00A16105" w:rsidRDefault="00113F0D" w:rsidP="00387AAB">
      <w:pPr>
        <w:pStyle w:val="53"/>
      </w:pPr>
      <w:r>
        <w:t>в</w:t>
      </w:r>
      <w:r w:rsidR="00F11999" w:rsidRPr="00A16105">
        <w:t>ыбор стека разработки</w:t>
      </w:r>
      <w:r w:rsidR="00387AAB">
        <w:rPr>
          <w:lang w:val="en-US"/>
        </w:rPr>
        <w:t>;</w:t>
      </w:r>
    </w:p>
    <w:p w:rsidR="00657A5A" w:rsidRDefault="00113F0D" w:rsidP="00387AAB">
      <w:pPr>
        <w:pStyle w:val="53"/>
      </w:pPr>
      <w:r>
        <w:t>п</w:t>
      </w:r>
      <w:r w:rsidR="00F11999">
        <w:t>роектирование архитектуры игры</w:t>
      </w:r>
      <w:r w:rsidR="00387AAB">
        <w:rPr>
          <w:lang w:val="en-US"/>
        </w:rPr>
        <w:t>;</w:t>
      </w:r>
    </w:p>
    <w:p w:rsidR="00F31487" w:rsidRDefault="00113F0D" w:rsidP="00387AAB">
      <w:pPr>
        <w:pStyle w:val="53"/>
      </w:pPr>
      <w:r>
        <w:t>р</w:t>
      </w:r>
      <w:r w:rsidR="00F31487">
        <w:t>еализация локации дома и офиса</w:t>
      </w:r>
      <w:r w:rsidR="00387AAB" w:rsidRPr="00387AAB">
        <w:t>;</w:t>
      </w:r>
    </w:p>
    <w:p w:rsidR="00F31487" w:rsidRDefault="00113F0D" w:rsidP="00387AAB">
      <w:pPr>
        <w:pStyle w:val="53"/>
      </w:pPr>
      <w:r>
        <w:t>р</w:t>
      </w:r>
      <w:r w:rsidR="00F31487">
        <w:t>азработка системы квестов</w:t>
      </w:r>
      <w:r w:rsidR="00387AAB">
        <w:rPr>
          <w:lang w:val="en-US"/>
        </w:rPr>
        <w:t>;</w:t>
      </w:r>
    </w:p>
    <w:p w:rsidR="00F31487" w:rsidRDefault="00113F0D" w:rsidP="00387AAB">
      <w:pPr>
        <w:pStyle w:val="53"/>
      </w:pPr>
      <w:r>
        <w:t>р</w:t>
      </w:r>
      <w:r w:rsidR="00F31487">
        <w:t>азработка системы инвентаря</w:t>
      </w:r>
      <w:r w:rsidR="00387AAB">
        <w:rPr>
          <w:lang w:val="en-US"/>
        </w:rPr>
        <w:t>;</w:t>
      </w:r>
    </w:p>
    <w:p w:rsidR="00F31487" w:rsidRDefault="00113F0D" w:rsidP="00387AAB">
      <w:pPr>
        <w:pStyle w:val="53"/>
      </w:pPr>
      <w:r>
        <w:t>с</w:t>
      </w:r>
      <w:r w:rsidR="00F31487">
        <w:t>оединение сцен игры</w:t>
      </w:r>
      <w:r w:rsidR="00387AAB">
        <w:rPr>
          <w:lang w:val="en-US"/>
        </w:rPr>
        <w:t>;</w:t>
      </w:r>
    </w:p>
    <w:p w:rsidR="00F31487" w:rsidRPr="00A16105" w:rsidRDefault="00113F0D" w:rsidP="00387AAB">
      <w:pPr>
        <w:pStyle w:val="53"/>
      </w:pPr>
      <w:r>
        <w:t>д</w:t>
      </w:r>
      <w:r w:rsidR="00F31487">
        <w:t>обавление звуков</w:t>
      </w:r>
      <w:r w:rsidR="00387AAB">
        <w:rPr>
          <w:lang w:val="en-US"/>
        </w:rPr>
        <w:t>.</w:t>
      </w:r>
    </w:p>
    <w:p w:rsidR="00657A5A" w:rsidRPr="00A16105" w:rsidRDefault="00657A5A" w:rsidP="00387AAB">
      <w:pPr>
        <w:pStyle w:val="53"/>
        <w:numPr>
          <w:ilvl w:val="0"/>
          <w:numId w:val="0"/>
        </w:numPr>
        <w:ind w:left="709"/>
      </w:pPr>
    </w:p>
    <w:p w:rsidR="00657A5A" w:rsidRDefault="00A16105" w:rsidP="00387AAB">
      <w:pPr>
        <w:pStyle w:val="13"/>
      </w:pPr>
      <w:bookmarkStart w:id="24" w:name="_Toc199226821"/>
      <w:r w:rsidRPr="00A16105">
        <w:t>Разбор требований</w:t>
      </w:r>
      <w:bookmarkEnd w:id="24"/>
    </w:p>
    <w:p w:rsidR="00F11999" w:rsidRPr="00F11999" w:rsidRDefault="00F11999" w:rsidP="00387AAB">
      <w:pPr>
        <w:pStyle w:val="22"/>
        <w:rPr>
          <w:lang w:eastAsia="en-US"/>
        </w:rPr>
      </w:pPr>
    </w:p>
    <w:p w:rsidR="00A16105" w:rsidRPr="00A16105" w:rsidRDefault="00113F0D" w:rsidP="00387AAB">
      <w:pPr>
        <w:pStyle w:val="52"/>
      </w:pPr>
      <w:r>
        <w:lastRenderedPageBreak/>
        <w:t>ф</w:t>
      </w:r>
      <w:r w:rsidR="00387AAB">
        <w:t>ункциональные требования</w:t>
      </w:r>
      <w:r w:rsidR="003F7D35">
        <w:rPr>
          <w:lang w:val="en-US"/>
        </w:rPr>
        <w:t>:</w:t>
      </w:r>
    </w:p>
    <w:p w:rsidR="00A16105" w:rsidRPr="00A16105" w:rsidRDefault="00113F0D" w:rsidP="003F7D35">
      <w:pPr>
        <w:pStyle w:val="53"/>
        <w:ind w:firstLine="426"/>
      </w:pPr>
      <w:r>
        <w:t>п</w:t>
      </w:r>
      <w:r w:rsidR="00A16105" w:rsidRPr="00A16105">
        <w:t>ользователь должен иметь возможность управлять персонажем с помощью мыши</w:t>
      </w:r>
      <w:r w:rsidR="00387AAB" w:rsidRPr="00387AAB">
        <w:t>;</w:t>
      </w:r>
    </w:p>
    <w:p w:rsidR="00A16105" w:rsidRPr="00A16105" w:rsidRDefault="00113F0D" w:rsidP="003F7D35">
      <w:pPr>
        <w:pStyle w:val="53"/>
        <w:ind w:firstLine="426"/>
      </w:pPr>
      <w:r>
        <w:t>п</w:t>
      </w:r>
      <w:r w:rsidR="00A16105" w:rsidRPr="00A16105">
        <w:t>ользователь должен иметь возможность взаимодействовать с окружением и выполнять действия</w:t>
      </w:r>
      <w:r w:rsidR="00387AAB" w:rsidRPr="00387AAB">
        <w:t>;</w:t>
      </w:r>
    </w:p>
    <w:p w:rsidR="00A16105" w:rsidRPr="00A16105" w:rsidRDefault="00113F0D" w:rsidP="003F7D35">
      <w:pPr>
        <w:pStyle w:val="53"/>
        <w:ind w:firstLine="426"/>
      </w:pPr>
      <w:r>
        <w:t>и</w:t>
      </w:r>
      <w:r w:rsidR="00A16105" w:rsidRPr="00A16105">
        <w:t>гра должна поддерживать интуитивный и отзывчивый интерфейс управления</w:t>
      </w:r>
      <w:r w:rsidR="00387AAB" w:rsidRPr="00387AAB">
        <w:t>;</w:t>
      </w:r>
    </w:p>
    <w:p w:rsidR="00A16105" w:rsidRPr="00A16105" w:rsidRDefault="00113F0D" w:rsidP="00387AAB">
      <w:pPr>
        <w:pStyle w:val="53"/>
      </w:pPr>
      <w:r>
        <w:t>в</w:t>
      </w:r>
      <w:r w:rsidR="00A16105" w:rsidRPr="00A16105">
        <w:t xml:space="preserve"> игре должна присутствовать механика выполнения игровых задач и взаимодействий, соответствующая жанру.</w:t>
      </w:r>
    </w:p>
    <w:p w:rsidR="00A16105" w:rsidRPr="00A16105" w:rsidRDefault="00113F0D" w:rsidP="00387AAB">
      <w:pPr>
        <w:pStyle w:val="52"/>
      </w:pPr>
      <w:r>
        <w:t>н</w:t>
      </w:r>
      <w:r w:rsidR="00A16105" w:rsidRPr="00A16105">
        <w:t>ефункциональные требования</w:t>
      </w:r>
      <w:r w:rsidR="003F7D35">
        <w:rPr>
          <w:lang w:val="en-US"/>
        </w:rPr>
        <w:t>:</w:t>
      </w:r>
    </w:p>
    <w:p w:rsidR="00A16105" w:rsidRPr="00A16105" w:rsidRDefault="00113F0D" w:rsidP="003F7D35">
      <w:pPr>
        <w:pStyle w:val="53"/>
        <w:ind w:firstLine="426"/>
      </w:pPr>
      <w:r>
        <w:t>в</w:t>
      </w:r>
      <w:r w:rsidR="00A16105" w:rsidRPr="00A16105">
        <w:t>ысокая производительность и плавность работы</w:t>
      </w:r>
      <w:r w:rsidR="00387AAB" w:rsidRPr="00387AAB">
        <w:t>;</w:t>
      </w:r>
    </w:p>
    <w:p w:rsidR="00A16105" w:rsidRPr="00A16105" w:rsidRDefault="00113F0D" w:rsidP="003F7D35">
      <w:pPr>
        <w:pStyle w:val="53"/>
        <w:ind w:firstLine="426"/>
      </w:pPr>
      <w:r>
        <w:t>п</w:t>
      </w:r>
      <w:r w:rsidR="00A16105" w:rsidRPr="00A16105">
        <w:t>ростота освоения управления для новичков</w:t>
      </w:r>
      <w:r w:rsidR="003F7D35" w:rsidRPr="003F7D35">
        <w:t>.</w:t>
      </w:r>
    </w:p>
    <w:p w:rsidR="00A16105" w:rsidRPr="00A16105" w:rsidRDefault="00113F0D" w:rsidP="00387AAB">
      <w:pPr>
        <w:pStyle w:val="52"/>
      </w:pPr>
      <w:r>
        <w:t>п</w:t>
      </w:r>
      <w:r w:rsidR="00A16105" w:rsidRPr="00A16105">
        <w:t>ользовательские требования:</w:t>
      </w:r>
    </w:p>
    <w:p w:rsidR="00A16105" w:rsidRPr="00A16105" w:rsidRDefault="00113F0D" w:rsidP="003F7D35">
      <w:pPr>
        <w:pStyle w:val="53"/>
        <w:ind w:firstLine="426"/>
      </w:pPr>
      <w:r>
        <w:t>и</w:t>
      </w:r>
      <w:r w:rsidR="00A16105" w:rsidRPr="00A16105">
        <w:t>нтуитивное управление, не требующее длительного обучения</w:t>
      </w:r>
      <w:r w:rsidR="003F7D35" w:rsidRPr="003F7D35">
        <w:t>;</w:t>
      </w:r>
    </w:p>
    <w:p w:rsidR="00A16105" w:rsidRPr="00A16105" w:rsidRDefault="00113F0D" w:rsidP="003F7D35">
      <w:pPr>
        <w:pStyle w:val="53"/>
        <w:ind w:firstLine="426"/>
      </w:pPr>
      <w:r>
        <w:t>р</w:t>
      </w:r>
      <w:r w:rsidR="00A16105" w:rsidRPr="00A16105">
        <w:t>еализация основных игровых механик без задержек или багов</w:t>
      </w:r>
      <w:r w:rsidR="003F7D35" w:rsidRPr="003F7D35">
        <w:t>;</w:t>
      </w:r>
    </w:p>
    <w:p w:rsidR="00A16105" w:rsidRPr="00A16105" w:rsidRDefault="00113F0D" w:rsidP="003F7D35">
      <w:pPr>
        <w:pStyle w:val="53"/>
        <w:ind w:firstLine="426"/>
      </w:pPr>
      <w:r>
        <w:t>в</w:t>
      </w:r>
      <w:r w:rsidR="00A16105" w:rsidRPr="00A16105">
        <w:t>озможность взаимодействия с окружающей средой, предметами, NPC.</w:t>
      </w:r>
    </w:p>
    <w:p w:rsidR="00A16105" w:rsidRPr="00A16105" w:rsidRDefault="00113F0D" w:rsidP="00387AAB">
      <w:pPr>
        <w:pStyle w:val="52"/>
      </w:pPr>
      <w:r>
        <w:t>т</w:t>
      </w:r>
      <w:r w:rsidR="00A16105" w:rsidRPr="00A16105">
        <w:t>ехнические ограничения:</w:t>
      </w:r>
    </w:p>
    <w:p w:rsidR="00A16105" w:rsidRPr="00A16105" w:rsidRDefault="00113F0D" w:rsidP="003F7D35">
      <w:pPr>
        <w:pStyle w:val="53"/>
        <w:ind w:firstLine="426"/>
      </w:pPr>
      <w:r>
        <w:t>с</w:t>
      </w:r>
      <w:r w:rsidR="00A16105" w:rsidRPr="00A16105">
        <w:t>овместимость с основными версиями Windows</w:t>
      </w:r>
      <w:r w:rsidR="003F7D35" w:rsidRPr="003F7D35">
        <w:t>;</w:t>
      </w:r>
    </w:p>
    <w:p w:rsidR="00A16105" w:rsidRPr="00A16105" w:rsidRDefault="00113F0D" w:rsidP="003F7D35">
      <w:pPr>
        <w:pStyle w:val="53"/>
        <w:ind w:firstLine="426"/>
      </w:pPr>
      <w:r>
        <w:t>и</w:t>
      </w:r>
      <w:r w:rsidR="00A16105" w:rsidRPr="00A16105">
        <w:t>спользование стандартных средств ввода (мышь, клавиатура).</w:t>
      </w:r>
    </w:p>
    <w:p w:rsidR="00A16105" w:rsidRDefault="00A16105" w:rsidP="00387AAB">
      <w:pPr>
        <w:pStyle w:val="22"/>
        <w:rPr>
          <w:highlight w:val="yellow"/>
        </w:rPr>
      </w:pPr>
    </w:p>
    <w:p w:rsidR="00A16105" w:rsidRDefault="00A16105" w:rsidP="00387AAB">
      <w:pPr>
        <w:pStyle w:val="13"/>
      </w:pPr>
      <w:bookmarkStart w:id="25" w:name="_Toc199226822"/>
      <w:r w:rsidRPr="00A16105">
        <w:t>План действи</w:t>
      </w:r>
      <w:r>
        <w:t>й (Backlog)</w:t>
      </w:r>
      <w:bookmarkEnd w:id="25"/>
      <w:r>
        <w:t xml:space="preserve"> </w:t>
      </w:r>
    </w:p>
    <w:p w:rsidR="00F11999" w:rsidRPr="00F11999" w:rsidRDefault="00F11999" w:rsidP="00387AAB">
      <w:pPr>
        <w:pStyle w:val="22"/>
        <w:rPr>
          <w:lang w:eastAsia="en-US"/>
        </w:rPr>
      </w:pPr>
    </w:p>
    <w:p w:rsidR="00F11999" w:rsidRDefault="00113F0D" w:rsidP="00387AAB">
      <w:pPr>
        <w:pStyle w:val="53"/>
      </w:pPr>
      <w:r>
        <w:t>р</w:t>
      </w:r>
      <w:r w:rsidR="00F11999">
        <w:t>азработать сценарий игры</w:t>
      </w:r>
      <w:r w:rsidR="003F7D35">
        <w:rPr>
          <w:lang w:val="en-US"/>
        </w:rPr>
        <w:t>;</w:t>
      </w:r>
    </w:p>
    <w:p w:rsidR="00F11999" w:rsidRDefault="00113F0D" w:rsidP="00387AAB">
      <w:pPr>
        <w:pStyle w:val="53"/>
      </w:pPr>
      <w:r>
        <w:t>о</w:t>
      </w:r>
      <w:r w:rsidR="00F11999">
        <w:t>пределить основные игровые механики и сценарии взаимодействия</w:t>
      </w:r>
      <w:r w:rsidR="003F7D35" w:rsidRPr="003F7D35">
        <w:t>;</w:t>
      </w:r>
    </w:p>
    <w:p w:rsidR="00F11999" w:rsidRDefault="00113F0D" w:rsidP="00387AAB">
      <w:pPr>
        <w:pStyle w:val="53"/>
      </w:pPr>
      <w:r>
        <w:t>в</w:t>
      </w:r>
      <w:r w:rsidR="00F11999">
        <w:t>ыбрать стек разработки</w:t>
      </w:r>
      <w:r w:rsidR="003F7D35">
        <w:rPr>
          <w:lang w:val="en-US"/>
        </w:rPr>
        <w:t>;</w:t>
      </w:r>
    </w:p>
    <w:p w:rsidR="00F11999" w:rsidRDefault="00113F0D" w:rsidP="00387AAB">
      <w:pPr>
        <w:pStyle w:val="53"/>
      </w:pPr>
      <w:r>
        <w:t>в</w:t>
      </w:r>
      <w:r w:rsidR="00F11999">
        <w:t>ыбрать стиль для рисования персонажей</w:t>
      </w:r>
      <w:r w:rsidR="003F7D35" w:rsidRPr="003F7D35">
        <w:t>;</w:t>
      </w:r>
    </w:p>
    <w:p w:rsidR="00F11999" w:rsidRDefault="00113F0D" w:rsidP="00387AAB">
      <w:pPr>
        <w:pStyle w:val="53"/>
      </w:pPr>
      <w:r>
        <w:t>о</w:t>
      </w:r>
      <w:r w:rsidR="00F11999">
        <w:t>трисовать главную героиню</w:t>
      </w:r>
      <w:r w:rsidR="003F7D35">
        <w:rPr>
          <w:lang w:val="en-US"/>
        </w:rPr>
        <w:t>;</w:t>
      </w:r>
    </w:p>
    <w:p w:rsidR="00F11999" w:rsidRDefault="00113F0D" w:rsidP="00387AAB">
      <w:pPr>
        <w:pStyle w:val="53"/>
      </w:pPr>
      <w:r>
        <w:t>о</w:t>
      </w:r>
      <w:r w:rsidR="00F11999">
        <w:t>трисовать сцену дома</w:t>
      </w:r>
      <w:r w:rsidR="003F7D35">
        <w:rPr>
          <w:lang w:val="en-US"/>
        </w:rPr>
        <w:t>;</w:t>
      </w:r>
    </w:p>
    <w:p w:rsidR="00F11999" w:rsidRDefault="00113F0D" w:rsidP="00387AAB">
      <w:pPr>
        <w:pStyle w:val="53"/>
      </w:pPr>
      <w:r>
        <w:t>п</w:t>
      </w:r>
      <w:r w:rsidR="00F11999">
        <w:t>роработать заданий в различных сценах игры</w:t>
      </w:r>
      <w:r w:rsidR="003F7D35" w:rsidRPr="003F7D35">
        <w:t>;</w:t>
      </w:r>
    </w:p>
    <w:p w:rsidR="00F11999" w:rsidRDefault="00113F0D" w:rsidP="00387AAB">
      <w:pPr>
        <w:pStyle w:val="53"/>
      </w:pPr>
      <w:r>
        <w:lastRenderedPageBreak/>
        <w:t>с</w:t>
      </w:r>
      <w:r w:rsidR="00F11999">
        <w:t>оздать интерфейс квестов</w:t>
      </w:r>
      <w:r w:rsidR="003F7D35">
        <w:rPr>
          <w:lang w:val="en-US"/>
        </w:rPr>
        <w:t>;</w:t>
      </w:r>
    </w:p>
    <w:p w:rsidR="00F11999" w:rsidRDefault="00113F0D" w:rsidP="00387AAB">
      <w:pPr>
        <w:pStyle w:val="53"/>
      </w:pPr>
      <w:r>
        <w:t>с</w:t>
      </w:r>
      <w:r w:rsidR="00F11999">
        <w:t>оздать интерфейс меню</w:t>
      </w:r>
      <w:r w:rsidR="003F7D35">
        <w:rPr>
          <w:lang w:val="en-US"/>
        </w:rPr>
        <w:t>;</w:t>
      </w:r>
    </w:p>
    <w:p w:rsidR="00F11999" w:rsidRDefault="00113F0D" w:rsidP="00387AAB">
      <w:pPr>
        <w:pStyle w:val="53"/>
      </w:pPr>
      <w:r>
        <w:t>п</w:t>
      </w:r>
      <w:r w:rsidR="00F11999">
        <w:t>одбор звуков</w:t>
      </w:r>
      <w:r w:rsidR="003F7D35">
        <w:rPr>
          <w:lang w:val="en-US"/>
        </w:rPr>
        <w:t>;</w:t>
      </w:r>
    </w:p>
    <w:p w:rsidR="00F11999" w:rsidRDefault="00113F0D" w:rsidP="00387AAB">
      <w:pPr>
        <w:pStyle w:val="53"/>
      </w:pPr>
      <w:r>
        <w:t>с</w:t>
      </w:r>
      <w:r w:rsidR="00F11999">
        <w:t>оздание прототипа управления</w:t>
      </w:r>
      <w:r w:rsidR="003F7D35">
        <w:rPr>
          <w:lang w:val="en-US"/>
        </w:rPr>
        <w:t>;</w:t>
      </w:r>
    </w:p>
    <w:p w:rsidR="00F11999" w:rsidRDefault="00113F0D" w:rsidP="00387AAB">
      <w:pPr>
        <w:pStyle w:val="53"/>
      </w:pPr>
      <w:r>
        <w:t>п</w:t>
      </w:r>
      <w:r w:rsidR="00F11999">
        <w:t>одключить звуки</w:t>
      </w:r>
      <w:r w:rsidR="003F7D35">
        <w:rPr>
          <w:lang w:val="en-US"/>
        </w:rPr>
        <w:t>;</w:t>
      </w:r>
    </w:p>
    <w:p w:rsidR="00F11999" w:rsidRDefault="00113F0D" w:rsidP="00387AAB">
      <w:pPr>
        <w:pStyle w:val="53"/>
      </w:pPr>
      <w:r>
        <w:t>п</w:t>
      </w:r>
      <w:r w:rsidR="00F11999">
        <w:t>рописать диалоги в сценарии</w:t>
      </w:r>
      <w:r w:rsidR="003F7D35">
        <w:rPr>
          <w:lang w:val="en-US"/>
        </w:rPr>
        <w:t>;</w:t>
      </w:r>
    </w:p>
    <w:p w:rsidR="00F11999" w:rsidRDefault="00113F0D" w:rsidP="00387AAB">
      <w:pPr>
        <w:pStyle w:val="53"/>
      </w:pPr>
      <w:r>
        <w:t>о</w:t>
      </w:r>
      <w:r w:rsidR="003F7D35">
        <w:t>трисовать второстепенных героев</w:t>
      </w:r>
      <w:r w:rsidR="003F7D35">
        <w:rPr>
          <w:lang w:val="en-US"/>
        </w:rPr>
        <w:t>;</w:t>
      </w:r>
    </w:p>
    <w:p w:rsidR="00F11999" w:rsidRPr="00387AAB" w:rsidRDefault="00113F0D" w:rsidP="00387AAB">
      <w:pPr>
        <w:pStyle w:val="53"/>
      </w:pPr>
      <w:r>
        <w:t>о</w:t>
      </w:r>
      <w:r w:rsidR="00F11999" w:rsidRPr="00387AAB">
        <w:t>трисовать сцену офиса</w:t>
      </w:r>
      <w:r w:rsidR="003F7D35">
        <w:rPr>
          <w:lang w:val="en-US"/>
        </w:rPr>
        <w:t>;</w:t>
      </w:r>
    </w:p>
    <w:p w:rsidR="00F11999" w:rsidRPr="00387AAB" w:rsidRDefault="00113F0D" w:rsidP="00387AAB">
      <w:pPr>
        <w:pStyle w:val="53"/>
      </w:pPr>
      <w:r>
        <w:t>п</w:t>
      </w:r>
      <w:r w:rsidR="00F11999" w:rsidRPr="00387AAB">
        <w:t>одобрать референсы для инвентаря</w:t>
      </w:r>
      <w:r w:rsidR="003F7D35">
        <w:rPr>
          <w:lang w:val="en-US"/>
        </w:rPr>
        <w:t>;</w:t>
      </w:r>
    </w:p>
    <w:p w:rsidR="00F11999" w:rsidRPr="00387AAB" w:rsidRDefault="00113F0D" w:rsidP="00387AAB">
      <w:pPr>
        <w:pStyle w:val="53"/>
      </w:pPr>
      <w:r>
        <w:t>о</w:t>
      </w:r>
      <w:r w:rsidR="00F11999" w:rsidRPr="00387AAB">
        <w:t>трисовать инвентарь</w:t>
      </w:r>
      <w:r w:rsidR="003F7D35">
        <w:rPr>
          <w:lang w:val="en-US"/>
        </w:rPr>
        <w:t>;</w:t>
      </w:r>
    </w:p>
    <w:p w:rsidR="00A16105" w:rsidRPr="00387AAB" w:rsidRDefault="00113F0D" w:rsidP="00387AAB">
      <w:pPr>
        <w:pStyle w:val="53"/>
      </w:pPr>
      <w:r>
        <w:t>н</w:t>
      </w:r>
      <w:r w:rsidR="00F11999" w:rsidRPr="00387AAB">
        <w:t>астроить выполнение игровых задач и сценариев</w:t>
      </w:r>
      <w:r w:rsidR="003F7D35" w:rsidRPr="003F7D35">
        <w:t>.</w:t>
      </w:r>
    </w:p>
    <w:p w:rsidR="00A16105" w:rsidRPr="00387AAB" w:rsidRDefault="00A16105" w:rsidP="00387AAB">
      <w:pPr>
        <w:pStyle w:val="22"/>
      </w:pPr>
    </w:p>
    <w:p w:rsidR="00F11999" w:rsidRPr="00387AAB" w:rsidRDefault="00F11999" w:rsidP="00387AAB">
      <w:pPr>
        <w:pStyle w:val="13"/>
      </w:pPr>
      <w:bookmarkStart w:id="26" w:name="_Toc199226823"/>
      <w:r w:rsidRPr="00387AAB">
        <w:t>Анализ аналогов</w:t>
      </w:r>
      <w:bookmarkEnd w:id="26"/>
    </w:p>
    <w:p w:rsidR="00F11999" w:rsidRPr="00387AAB" w:rsidRDefault="00F11999" w:rsidP="00387AAB">
      <w:pPr>
        <w:pStyle w:val="22"/>
        <w:rPr>
          <w:lang w:eastAsia="en-US"/>
        </w:rPr>
      </w:pPr>
    </w:p>
    <w:p w:rsidR="00F11999" w:rsidRPr="00387AAB" w:rsidRDefault="00F11999" w:rsidP="00387AAB">
      <w:pPr>
        <w:pStyle w:val="14"/>
      </w:pPr>
      <w:bookmarkStart w:id="27" w:name="_Toc199226824"/>
      <w:r w:rsidRPr="00387AAB">
        <w:t>Похожие игры</w:t>
      </w:r>
      <w:bookmarkEnd w:id="27"/>
    </w:p>
    <w:p w:rsidR="00F11999" w:rsidRPr="00387AAB" w:rsidRDefault="00F11999" w:rsidP="00387AAB">
      <w:pPr>
        <w:pStyle w:val="22"/>
        <w:rPr>
          <w:lang w:eastAsia="en-US"/>
        </w:rPr>
      </w:pPr>
    </w:p>
    <w:p w:rsidR="00F11999" w:rsidRPr="00387AAB" w:rsidRDefault="00F11999" w:rsidP="00113F0D">
      <w:pPr>
        <w:pStyle w:val="52"/>
        <w:numPr>
          <w:ilvl w:val="0"/>
          <w:numId w:val="0"/>
        </w:numPr>
        <w:ind w:firstLine="709"/>
      </w:pPr>
      <w:r w:rsidRPr="00387AAB">
        <w:t>«Oxenfree»</w:t>
      </w:r>
    </w:p>
    <w:p w:rsidR="00F11999" w:rsidRPr="003F7D35" w:rsidRDefault="00F11999" w:rsidP="00113F0D">
      <w:pPr>
        <w:pStyle w:val="52"/>
        <w:numPr>
          <w:ilvl w:val="0"/>
          <w:numId w:val="0"/>
        </w:numPr>
        <w:ind w:firstLine="709"/>
      </w:pPr>
      <w:r w:rsidRPr="00387AAB">
        <w:t>Описание: Это игра о группе подростков, которые сталкиваются с паранормальными явлениями на острове. Игра сочетает в себе элементы исследования, диалогов и загадок. Сюжет затрагивает темы ут</w:t>
      </w:r>
      <w:r w:rsidR="003F7D35">
        <w:t>раты и связей между персонажами</w:t>
      </w:r>
      <w:r w:rsidR="003F7D35" w:rsidRPr="003F7D35">
        <w:t>;</w:t>
      </w:r>
    </w:p>
    <w:p w:rsidR="00F11999" w:rsidRPr="00387AAB" w:rsidRDefault="00F11999" w:rsidP="00113F0D">
      <w:pPr>
        <w:pStyle w:val="52"/>
        <w:numPr>
          <w:ilvl w:val="0"/>
          <w:numId w:val="0"/>
        </w:numPr>
        <w:ind w:firstLine="709"/>
      </w:pPr>
      <w:r w:rsidRPr="00387AAB">
        <w:t>Сходства: Как и в нашем сценарии, здесь присутствуют элементы мистики и исследование прошлого. Главные герои сталкиваются с загадками и должны разгадывать их, чтобы понять, что происходит.</w:t>
      </w:r>
    </w:p>
    <w:p w:rsidR="00F11999" w:rsidRPr="00387AAB" w:rsidRDefault="00F11999" w:rsidP="00113F0D">
      <w:pPr>
        <w:pStyle w:val="52"/>
        <w:numPr>
          <w:ilvl w:val="0"/>
          <w:numId w:val="0"/>
        </w:numPr>
        <w:ind w:firstLine="709"/>
        <w:rPr>
          <w:lang w:val="en-US"/>
        </w:rPr>
      </w:pPr>
      <w:r w:rsidRPr="00387AAB">
        <w:rPr>
          <w:lang w:val="en-US"/>
        </w:rPr>
        <w:t>«The Vanishing of Ethan Carter»</w:t>
      </w:r>
    </w:p>
    <w:p w:rsidR="00F11999" w:rsidRPr="003F7D35" w:rsidRDefault="00F11999" w:rsidP="00113F0D">
      <w:pPr>
        <w:pStyle w:val="52"/>
        <w:numPr>
          <w:ilvl w:val="0"/>
          <w:numId w:val="0"/>
        </w:numPr>
        <w:ind w:firstLine="709"/>
      </w:pPr>
      <w:r w:rsidRPr="00387AAB">
        <w:t xml:space="preserve">Описание: Игроки берут на себя роль детектива, который исследует исчезновение мальчика в красивом, но таинственном мире. </w:t>
      </w:r>
      <w:r w:rsidRPr="003F7D35">
        <w:t>Игра фокусируется на исс</w:t>
      </w:r>
      <w:r w:rsidR="003F7D35">
        <w:t>ледовании и решении головоломок</w:t>
      </w:r>
      <w:r w:rsidR="003F7D35" w:rsidRPr="003F7D35">
        <w:t>;</w:t>
      </w:r>
    </w:p>
    <w:p w:rsidR="00F11999" w:rsidRPr="00387AAB" w:rsidRDefault="00F11999" w:rsidP="00113F0D">
      <w:pPr>
        <w:pStyle w:val="52"/>
        <w:numPr>
          <w:ilvl w:val="0"/>
          <w:numId w:val="0"/>
        </w:numPr>
        <w:ind w:firstLine="709"/>
      </w:pPr>
      <w:r w:rsidRPr="00387AAB">
        <w:lastRenderedPageBreak/>
        <w:t>Сходства: Темы исчезновения и расследования, а также атмосфера тайны и детективного сюжета перекликаются с нашим сценарием.</w:t>
      </w:r>
    </w:p>
    <w:p w:rsidR="00F11999" w:rsidRPr="00387AAB" w:rsidRDefault="00F11999" w:rsidP="00113F0D">
      <w:pPr>
        <w:pStyle w:val="52"/>
        <w:numPr>
          <w:ilvl w:val="0"/>
          <w:numId w:val="0"/>
        </w:numPr>
        <w:ind w:firstLine="709"/>
      </w:pPr>
      <w:r w:rsidRPr="00387AAB">
        <w:t>«Life is Strange»</w:t>
      </w:r>
    </w:p>
    <w:p w:rsidR="00F11999" w:rsidRPr="003F7D35" w:rsidRDefault="00F11999" w:rsidP="00113F0D">
      <w:pPr>
        <w:pStyle w:val="52"/>
        <w:numPr>
          <w:ilvl w:val="0"/>
          <w:numId w:val="0"/>
        </w:numPr>
        <w:ind w:firstLine="709"/>
      </w:pPr>
      <w:r w:rsidRPr="00387AAB">
        <w:t xml:space="preserve">Описание: Эта игра сочетает в себе элементы приключения и квеста, где игроки принимают решения, которые влияют на ход сюжета. Главная героиня обладает способностью перематывать время, что открывает новые </w:t>
      </w:r>
      <w:r w:rsidR="003F7D35">
        <w:t>возможности для решения проблем</w:t>
      </w:r>
      <w:r w:rsidR="003F7D35" w:rsidRPr="003F7D35">
        <w:t>;</w:t>
      </w:r>
    </w:p>
    <w:p w:rsidR="00F11999" w:rsidRPr="00387AAB" w:rsidRDefault="00F11999" w:rsidP="00113F0D">
      <w:pPr>
        <w:pStyle w:val="52"/>
        <w:numPr>
          <w:ilvl w:val="0"/>
          <w:numId w:val="0"/>
        </w:numPr>
        <w:ind w:firstLine="709"/>
      </w:pPr>
      <w:r w:rsidRPr="00387AAB">
        <w:t>Сходства: Элементы снов и видений, а также взаимодействие с прошлым и его влияние на настоящее создает схожую атмосферу.</w:t>
      </w:r>
    </w:p>
    <w:p w:rsidR="00F11999" w:rsidRPr="00387AAB" w:rsidRDefault="00F11999" w:rsidP="00113F0D">
      <w:pPr>
        <w:pStyle w:val="52"/>
        <w:numPr>
          <w:ilvl w:val="0"/>
          <w:numId w:val="0"/>
        </w:numPr>
        <w:ind w:firstLine="709"/>
      </w:pPr>
      <w:r w:rsidRPr="00387AAB">
        <w:t>«Sally Face»</w:t>
      </w:r>
    </w:p>
    <w:p w:rsidR="00F11999" w:rsidRPr="003F7D35" w:rsidRDefault="00F11999" w:rsidP="00113F0D">
      <w:pPr>
        <w:pStyle w:val="52"/>
        <w:numPr>
          <w:ilvl w:val="0"/>
          <w:numId w:val="0"/>
        </w:numPr>
        <w:ind w:firstLine="709"/>
      </w:pPr>
      <w:r w:rsidRPr="00387AAB">
        <w:t>Описание: Игра рассказывает историю мальчика с протезом лица, который расследует различные мистические происшествия. Игра включает в себя</w:t>
      </w:r>
      <w:r w:rsidR="003F7D35">
        <w:t xml:space="preserve"> элементы хоррора и головоломки</w:t>
      </w:r>
      <w:r w:rsidR="003F7D35" w:rsidRPr="003F7D35">
        <w:t>;</w:t>
      </w:r>
    </w:p>
    <w:p w:rsidR="00F11999" w:rsidRDefault="00F11999" w:rsidP="00113F0D">
      <w:pPr>
        <w:pStyle w:val="52"/>
        <w:numPr>
          <w:ilvl w:val="0"/>
          <w:numId w:val="0"/>
        </w:numPr>
        <w:ind w:firstLine="709"/>
      </w:pPr>
      <w:r w:rsidRPr="00387AAB">
        <w:t>Сходства: Схожий визуальный стиль и элементы сюжета о расследовании мистических событий создают параллели с нашим сценарием.</w:t>
      </w:r>
    </w:p>
    <w:p w:rsidR="00F11999" w:rsidRDefault="00F11999" w:rsidP="00387AAB">
      <w:pPr>
        <w:pStyle w:val="52"/>
        <w:numPr>
          <w:ilvl w:val="0"/>
          <w:numId w:val="0"/>
        </w:numPr>
        <w:ind w:left="1069"/>
      </w:pPr>
    </w:p>
    <w:p w:rsidR="00F11999" w:rsidRDefault="00F11999" w:rsidP="00387AAB">
      <w:pPr>
        <w:pStyle w:val="14"/>
      </w:pPr>
      <w:bookmarkStart w:id="28" w:name="_Toc199226825"/>
      <w:r>
        <w:t>Анализ</w:t>
      </w:r>
      <w:bookmarkEnd w:id="28"/>
    </w:p>
    <w:p w:rsidR="00F11999" w:rsidRPr="00F11999" w:rsidRDefault="00F11999" w:rsidP="00387AAB">
      <w:pPr>
        <w:pStyle w:val="22"/>
        <w:rPr>
          <w:lang w:eastAsia="en-US"/>
        </w:rPr>
      </w:pPr>
    </w:p>
    <w:p w:rsidR="00F11999" w:rsidRDefault="00F11999" w:rsidP="00387AAB">
      <w:pPr>
        <w:pStyle w:val="22"/>
        <w:rPr>
          <w:lang w:eastAsia="en-US"/>
        </w:rPr>
      </w:pPr>
      <w:r w:rsidRPr="00F11999">
        <w:rPr>
          <w:lang w:eastAsia="en-US"/>
        </w:rPr>
        <w:t>Тематика: Все эти игры исследуют темы утраты, мистики и расследования. Наш сценарий, в котором главная героиня пытается найти своего пропавшего ребенка, будет интересовать игроков, которым нравится данная тематики или которые играли в эти или похожие видеоигры.</w:t>
      </w:r>
    </w:p>
    <w:p w:rsidR="00F11999" w:rsidRPr="00F11999" w:rsidRDefault="00F11999" w:rsidP="00387AAB">
      <w:pPr>
        <w:pStyle w:val="22"/>
        <w:rPr>
          <w:lang w:eastAsia="en-US"/>
        </w:rPr>
      </w:pPr>
      <w:r w:rsidRPr="00F11999">
        <w:rPr>
          <w:lang w:eastAsia="en-US"/>
        </w:rPr>
        <w:t>Механики: Элементы, такие как сны и изменение восприятия (например, у нас  через жидкость), добавляют уникальности в геймплей.</w:t>
      </w:r>
    </w:p>
    <w:p w:rsidR="00F11999" w:rsidRPr="00F11999" w:rsidRDefault="00F11999" w:rsidP="00387AAB">
      <w:pPr>
        <w:pStyle w:val="22"/>
        <w:rPr>
          <w:highlight w:val="yellow"/>
        </w:rPr>
      </w:pPr>
    </w:p>
    <w:p w:rsidR="00F11999" w:rsidRDefault="00F31487" w:rsidP="00387AAB">
      <w:pPr>
        <w:pStyle w:val="13"/>
      </w:pPr>
      <w:bookmarkStart w:id="29" w:name="_Toc199226826"/>
      <w:r w:rsidRPr="00F31487">
        <w:t>Обоснование выбора</w:t>
      </w:r>
      <w:r>
        <w:t xml:space="preserve"> стека разработки</w:t>
      </w:r>
      <w:bookmarkEnd w:id="29"/>
    </w:p>
    <w:p w:rsidR="00F31487" w:rsidRDefault="00F31487" w:rsidP="00387AAB">
      <w:pPr>
        <w:pStyle w:val="22"/>
        <w:rPr>
          <w:highlight w:val="yellow"/>
          <w:lang w:eastAsia="en-US"/>
        </w:rPr>
      </w:pPr>
    </w:p>
    <w:p w:rsidR="00F31487" w:rsidRDefault="00113F0D" w:rsidP="00387AAB">
      <w:pPr>
        <w:pStyle w:val="53"/>
      </w:pPr>
      <w:r>
        <w:lastRenderedPageBreak/>
        <w:t>б</w:t>
      </w:r>
      <w:r w:rsidR="00F31487">
        <w:t>есплатность. Godot полностью бесплатный движок с открытым исходным кодом, что исключает затраты на лицензии. Это особенно важно для независимых р</w:t>
      </w:r>
      <w:r w:rsidR="003F7D35">
        <w:t>азработчиков и небольших команд</w:t>
      </w:r>
      <w:r w:rsidR="003F7D35">
        <w:rPr>
          <w:lang w:val="en-US"/>
        </w:rPr>
        <w:t>;</w:t>
      </w:r>
    </w:p>
    <w:p w:rsidR="00F31487" w:rsidRDefault="00113F0D" w:rsidP="00387AAB">
      <w:pPr>
        <w:pStyle w:val="53"/>
      </w:pPr>
      <w:r>
        <w:t>к</w:t>
      </w:r>
      <w:r w:rsidR="00F31487">
        <w:t>россплатформенность. Godot поддерживает создание игр для Windows, Linux, macOS, а также мобильных платформ и HTML5. Это обеспечивает широкие возможности для распространения и запуск</w:t>
      </w:r>
      <w:r w:rsidR="003F7D35">
        <w:t>а игры на различных устройствах</w:t>
      </w:r>
      <w:r w:rsidR="003F7D35" w:rsidRPr="003F7D35">
        <w:t>;</w:t>
      </w:r>
    </w:p>
    <w:p w:rsidR="00F31487" w:rsidRDefault="00113F0D" w:rsidP="00387AAB">
      <w:pPr>
        <w:pStyle w:val="53"/>
      </w:pPr>
      <w:r>
        <w:t>и</w:t>
      </w:r>
      <w:r w:rsidR="00F31487">
        <w:t>нтуитивный интерфейс и простота освоения. Благодаря удобному редактору и логичной структуре интерфейса, разработка и управление проектом становятся более доступными, что ускоряе</w:t>
      </w:r>
      <w:r w:rsidR="003F7D35">
        <w:t>т процесс обучения и разработки</w:t>
      </w:r>
      <w:r w:rsidR="003F7D35" w:rsidRPr="003F7D35">
        <w:t>;</w:t>
      </w:r>
    </w:p>
    <w:p w:rsidR="00F31487" w:rsidRDefault="00113F0D" w:rsidP="00387AAB">
      <w:pPr>
        <w:pStyle w:val="53"/>
      </w:pPr>
      <w:r>
        <w:t>п</w:t>
      </w:r>
      <w:r w:rsidR="00F31487">
        <w:t>оддержка 2D игр. Для проекта с управлением персонажем в 2D Godot предоставляет мощные средства и инструменты, что д</w:t>
      </w:r>
      <w:r w:rsidR="003F7D35">
        <w:t>елает его универсальным выбором</w:t>
      </w:r>
      <w:r w:rsidR="003F7D35" w:rsidRPr="003F7D35">
        <w:t>;</w:t>
      </w:r>
    </w:p>
    <w:p w:rsidR="00F31487" w:rsidRDefault="00113F0D" w:rsidP="00387AAB">
      <w:pPr>
        <w:pStyle w:val="53"/>
      </w:pPr>
      <w:r>
        <w:t>г</w:t>
      </w:r>
      <w:r w:rsidR="00F31487">
        <w:t>ибкий язык программирования GDScript. GDScript легкий, Python-подобный язык, который легко освоить и использовать для быстрого прототипирования и разработки. Также е</w:t>
      </w:r>
      <w:r w:rsidR="003F7D35">
        <w:t>сть поддержка C# и VisualScript</w:t>
      </w:r>
      <w:r w:rsidR="003F7D35">
        <w:rPr>
          <w:lang w:val="en-US"/>
        </w:rPr>
        <w:t>;</w:t>
      </w:r>
    </w:p>
    <w:p w:rsidR="00F31487" w:rsidRPr="00387AAB" w:rsidRDefault="00113F0D" w:rsidP="00387AAB">
      <w:pPr>
        <w:pStyle w:val="53"/>
      </w:pPr>
      <w:r>
        <w:t>а</w:t>
      </w:r>
      <w:r w:rsidR="00F31487" w:rsidRPr="00387AAB">
        <w:t>ктивное сообщество и документация. Богатое сообщество, большое количество обучающих материалов, туториалов и документации позволяют быстро разобрать</w:t>
      </w:r>
      <w:r w:rsidR="003F7D35">
        <w:t>ся и решить возникающие вопросы</w:t>
      </w:r>
      <w:r w:rsidR="003F7D35" w:rsidRPr="003F7D35">
        <w:t>;</w:t>
      </w:r>
    </w:p>
    <w:p w:rsidR="00F31487" w:rsidRPr="00387AAB" w:rsidRDefault="00113F0D" w:rsidP="00387AAB">
      <w:pPr>
        <w:pStyle w:val="53"/>
      </w:pPr>
      <w:r>
        <w:t>л</w:t>
      </w:r>
      <w:r w:rsidR="00F31487" w:rsidRPr="00387AAB">
        <w:t>егкий экспорт и настройка проекта. Возможность легко экспортировать проект в различные платформы и настраивать параметры сборки без специальных затрат времени.</w:t>
      </w:r>
    </w:p>
    <w:p w:rsidR="00387AAB" w:rsidRPr="00387AAB" w:rsidRDefault="00387AAB" w:rsidP="00387AAB">
      <w:pPr>
        <w:pStyle w:val="53"/>
        <w:numPr>
          <w:ilvl w:val="0"/>
          <w:numId w:val="0"/>
        </w:numPr>
        <w:ind w:left="709"/>
      </w:pPr>
    </w:p>
    <w:p w:rsidR="00387AAB" w:rsidRPr="00387AAB" w:rsidRDefault="00387AAB" w:rsidP="00387AAB">
      <w:pPr>
        <w:pStyle w:val="13"/>
      </w:pPr>
      <w:bookmarkStart w:id="30" w:name="_Toc199226827"/>
      <w:r w:rsidRPr="00387AAB">
        <w:t>Разработка</w:t>
      </w:r>
      <w:bookmarkEnd w:id="30"/>
    </w:p>
    <w:p w:rsidR="00387AAB" w:rsidRPr="00387AAB" w:rsidRDefault="00387AAB" w:rsidP="00387AAB">
      <w:pPr>
        <w:pStyle w:val="22"/>
        <w:rPr>
          <w:lang w:eastAsia="en-US"/>
        </w:rPr>
      </w:pPr>
    </w:p>
    <w:p w:rsidR="00387AAB" w:rsidRDefault="00387AAB" w:rsidP="00387AAB">
      <w:pPr>
        <w:pStyle w:val="22"/>
        <w:rPr>
          <w:lang w:eastAsia="en-US"/>
        </w:rPr>
      </w:pPr>
      <w:r>
        <w:rPr>
          <w:lang w:eastAsia="en-US"/>
        </w:rPr>
        <w:t xml:space="preserve">В процессе разработки проекта была проведена последовательная работа по созданию игрового прототипа с использованием движка Godot. Основной задачей являлось изучение выбранного движка, проектирование </w:t>
      </w:r>
      <w:r>
        <w:rPr>
          <w:lang w:eastAsia="en-US"/>
        </w:rPr>
        <w:lastRenderedPageBreak/>
        <w:t>архитектуры игры с учетом возможности легкого внедрения нового контента и расширения функциональности по мере работы дизайнеров.</w:t>
      </w:r>
    </w:p>
    <w:p w:rsidR="00387AAB" w:rsidRDefault="00387AAB" w:rsidP="00387AAB">
      <w:pPr>
        <w:pStyle w:val="22"/>
        <w:rPr>
          <w:lang w:eastAsia="en-US"/>
        </w:rPr>
      </w:pPr>
      <w:r>
        <w:rPr>
          <w:lang w:eastAsia="en-US"/>
        </w:rPr>
        <w:t>На начальном этапе было принято решение о выборе Godot. После этого началось изучение обучающих материалов и разработка архитектуры приложения. В связи с отсутствием опыта в создании масштабных игровых проектов, возникли сложности при проектировании системы персонажа. В процессе разработки архитектура персонажа неоднократно пересматривалась и дорабатывалась.</w:t>
      </w:r>
    </w:p>
    <w:p w:rsidR="00387AAB" w:rsidRDefault="00387AAB" w:rsidP="00387AAB">
      <w:pPr>
        <w:pStyle w:val="22"/>
        <w:rPr>
          <w:lang w:eastAsia="en-US"/>
        </w:rPr>
      </w:pPr>
      <w:r>
        <w:rPr>
          <w:lang w:eastAsia="en-US"/>
        </w:rPr>
        <w:t>В ходе работы реализованы основные компоненты: создание локаций, подбор предметов, система инвентаря, статические объекты для взаимодействия, сцены-пазлы, система квестов и частичное добавление звуковых эффектов. В планах также было реализовать системы диалогов, катсцен и UI-меню начала игры, а также систему сохранений, однако эти элементы не были завершены в связи с ограниченными сроками.</w:t>
      </w:r>
    </w:p>
    <w:p w:rsidR="00387AAB" w:rsidRDefault="00387AAB" w:rsidP="00387AAB">
      <w:pPr>
        <w:pStyle w:val="22"/>
        <w:rPr>
          <w:lang w:eastAsia="en-US"/>
        </w:rPr>
      </w:pPr>
      <w:r>
        <w:rPr>
          <w:lang w:eastAsia="en-US"/>
        </w:rPr>
        <w:t>Разработанная система оказалась достаточно расширяемой, что позволяло быстро интегрировать новые элементы по мере поступления контента от дизайнеров. Несмотря на это, проект не был завершен полностью в запланированные сроки из-за нехватки времени и отсутствия на начальном этапе четкого понимания всех требований. Тем не менее, предполагается, что доработка и завершение проекта не потребует много времени.</w:t>
      </w:r>
    </w:p>
    <w:p w:rsidR="00387AAB" w:rsidRDefault="00387AAB" w:rsidP="00387AAB">
      <w:pPr>
        <w:pStyle w:val="22"/>
        <w:rPr>
          <w:lang w:eastAsia="en-US"/>
        </w:rPr>
      </w:pPr>
      <w:r>
        <w:rPr>
          <w:lang w:eastAsia="en-US"/>
        </w:rPr>
        <w:t>В процессе разработки возникли сложности с реализацией управления персонажем. Изначально была реализована система на базе state machine, однако по мере добавления новых видов взаимодействий и анимаций она начала усложняться и мешать развитию проекта. Впоследствии управление было переработано и реализована гибридная система, в которой состояния (анимации, звуки) отделены от управляющего класса. В дальнейшем было выявлено, что данная схема всё еще слишком сложна и перегружена, что требует дальнейших доработок для повышения удобства и эффективности.</w:t>
      </w:r>
    </w:p>
    <w:p w:rsidR="00387AAB" w:rsidRDefault="00387AAB" w:rsidP="00387AAB">
      <w:pPr>
        <w:pStyle w:val="22"/>
        <w:rPr>
          <w:lang w:eastAsia="en-US"/>
        </w:rPr>
      </w:pPr>
      <w:r>
        <w:rPr>
          <w:lang w:eastAsia="en-US"/>
        </w:rPr>
        <w:lastRenderedPageBreak/>
        <w:t>Обнаруженные ошибки и проблемы были задокументированы и проанализированы, что позволило понять направления для улучшения архитектуры и оптимизации процессов разработки.</w:t>
      </w:r>
    </w:p>
    <w:p w:rsidR="00387AAB" w:rsidRDefault="00387AAB" w:rsidP="00387AAB">
      <w:pPr>
        <w:pStyle w:val="22"/>
        <w:rPr>
          <w:lang w:eastAsia="en-US"/>
        </w:rPr>
      </w:pPr>
    </w:p>
    <w:p w:rsidR="00387AAB" w:rsidRPr="00387AAB" w:rsidRDefault="00387AAB" w:rsidP="00387AAB">
      <w:pPr>
        <w:pStyle w:val="22"/>
        <w:rPr>
          <w:lang w:eastAsia="en-US"/>
        </w:rPr>
      </w:pPr>
    </w:p>
    <w:p w:rsidR="006559AE" w:rsidRDefault="006559AE" w:rsidP="00127886">
      <w:pPr>
        <w:pStyle w:val="110"/>
      </w:pPr>
      <w:bookmarkStart w:id="31" w:name="_Toc8214335"/>
      <w:bookmarkStart w:id="32" w:name="_Toc164096968"/>
      <w:bookmarkStart w:id="33" w:name="_Toc196860986"/>
      <w:bookmarkStart w:id="34" w:name="_Toc196862099"/>
      <w:bookmarkStart w:id="35" w:name="_Toc196862361"/>
      <w:bookmarkStart w:id="36" w:name="_Toc196862599"/>
      <w:bookmarkStart w:id="37" w:name="_Toc196862850"/>
      <w:bookmarkStart w:id="38" w:name="_Toc196863068"/>
      <w:bookmarkStart w:id="39" w:name="_Toc199226828"/>
      <w:r>
        <w:lastRenderedPageBreak/>
        <w:t>З</w:t>
      </w:r>
      <w:r w:rsidR="00B26509">
        <w:t>АКЛЮЧЕНИЕ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:rsidR="00706D90" w:rsidRPr="00706D90" w:rsidRDefault="00706D90" w:rsidP="00706D90">
      <w:pPr>
        <w:pStyle w:val="22"/>
      </w:pPr>
    </w:p>
    <w:p w:rsidR="003F7D35" w:rsidRDefault="003F7D35" w:rsidP="00B057C2">
      <w:pPr>
        <w:pStyle w:val="22"/>
      </w:pPr>
      <w:r w:rsidRPr="003F7D35">
        <w:t>На этапе разработки была сформирована предварительная архитектура системы с учетом необходимости расширяемости и интеграции нового контента, что соответствует требованиям к гибкости и модульности, ожидаемым от продукта. Реализованные компоненты, такие как локации, предметы, инвентарь и системы квестов демонстрируют соответствие ключевым функциональным ожиданиям заказчика и пользователя. Однако, из-за отсутствия полного завершения всех элементов интерфейса можно заключить, что текущий программный продукт в большей мере соответствует базовым функциональным требованиям, а его полнота и полнофункциональность требуют дальнейшей доработки.</w:t>
      </w:r>
    </w:p>
    <w:p w:rsidR="003F7D35" w:rsidRDefault="003F7D35" w:rsidP="00B057C2">
      <w:pPr>
        <w:pStyle w:val="22"/>
        <w:rPr>
          <w:highlight w:val="yellow"/>
        </w:rPr>
      </w:pPr>
      <w:r w:rsidRPr="003F7D35">
        <w:t>Для повышения качества и расширяемости системы рекомендуется внедрить более модульный подход к реализации управляющих систем, например, использовать более простые и понятные архитектурные шаблоны, а также провести рефакторинг существующих элементов. Важным направлением развития является окончательная реализация оставшихся систем, таких как диалоги, катсцены, UI и сохранения, с учетом выявленных архитектурных проблем, чтобы обеспечить их стабильность и удобство использования. В целом, дальнейшее развитие должно базироваться на принципах модульности, тестируемости и удобства поддержки, что обеспечит более эффективную работу и возможность масштабирования проекта.</w:t>
      </w:r>
    </w:p>
    <w:p w:rsidR="003F7D35" w:rsidRDefault="003F7D35" w:rsidP="00B057C2">
      <w:pPr>
        <w:pStyle w:val="22"/>
        <w:rPr>
          <w:highlight w:val="yellow"/>
        </w:rPr>
      </w:pPr>
    </w:p>
    <w:p w:rsidR="00FB2AE9" w:rsidRPr="001A2235" w:rsidRDefault="00FB2AE9" w:rsidP="001A2235">
      <w:pPr>
        <w:pStyle w:val="22"/>
      </w:pPr>
    </w:p>
    <w:p w:rsidR="001A09FB" w:rsidRDefault="001A09FB" w:rsidP="00C13DB5">
      <w:pPr>
        <w:pStyle w:val="110"/>
      </w:pPr>
      <w:bookmarkStart w:id="40" w:name="_Toc477525073"/>
      <w:bookmarkStart w:id="41" w:name="_Toc477526600"/>
      <w:bookmarkStart w:id="42" w:name="_Toc477526815"/>
      <w:bookmarkStart w:id="43" w:name="_Toc477529038"/>
      <w:bookmarkStart w:id="44" w:name="_Toc477530301"/>
      <w:bookmarkStart w:id="45" w:name="_Toc477532641"/>
      <w:bookmarkStart w:id="46" w:name="_Toc8214336"/>
      <w:bookmarkStart w:id="47" w:name="_Toc164096969"/>
      <w:bookmarkStart w:id="48" w:name="_Toc196860987"/>
      <w:bookmarkStart w:id="49" w:name="_Toc196862100"/>
      <w:bookmarkStart w:id="50" w:name="_Toc196862362"/>
      <w:bookmarkStart w:id="51" w:name="_Toc196862600"/>
      <w:bookmarkStart w:id="52" w:name="_Toc196862851"/>
      <w:bookmarkStart w:id="53" w:name="_Toc196863069"/>
      <w:bookmarkStart w:id="54" w:name="_Toc199226829"/>
      <w:r w:rsidRPr="00FB2AE9">
        <w:lastRenderedPageBreak/>
        <w:t>С</w:t>
      </w:r>
      <w:r w:rsidR="00B26509">
        <w:t>ПИСОК ИСПОЛЬЗОВАННЫХ ИСТОЧНИКОВ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:rsidR="00EE1991" w:rsidRPr="00EE1991" w:rsidRDefault="00EE1991" w:rsidP="00EE1991">
      <w:pPr>
        <w:pStyle w:val="22"/>
      </w:pPr>
    </w:p>
    <w:p w:rsidR="00C05700" w:rsidRPr="00986A3A" w:rsidRDefault="00437BB8" w:rsidP="00437BB8">
      <w:pPr>
        <w:pStyle w:val="7"/>
      </w:pPr>
      <w:r w:rsidRPr="00437BB8">
        <w:t>Документация Godot Engine 4.4 на русском языке</w:t>
      </w:r>
      <w:r>
        <w:t xml:space="preserve"> </w:t>
      </w:r>
      <w:r w:rsidR="00FA24B8" w:rsidRPr="00986A3A">
        <w:t>URL</w:t>
      </w:r>
      <w:r w:rsidR="00C05700" w:rsidRPr="00986A3A">
        <w:t>:</w:t>
      </w:r>
      <w:r w:rsidRPr="00437BB8">
        <w:t xml:space="preserve"> https://godot-ru.readthedocs.io/ru/4.x/</w:t>
      </w:r>
      <w:r>
        <w:t xml:space="preserve"> (дата обращения: 25.03.2025</w:t>
      </w:r>
      <w:r w:rsidR="00FA24B8" w:rsidRPr="00986A3A">
        <w:t>)</w:t>
      </w:r>
      <w:r w:rsidR="005E1BA8" w:rsidRPr="00986A3A">
        <w:t>.</w:t>
      </w:r>
    </w:p>
    <w:p w:rsidR="00C05700" w:rsidRPr="00437BB8" w:rsidRDefault="00437BB8" w:rsidP="00986A3A">
      <w:pPr>
        <w:pStyle w:val="7"/>
        <w:rPr>
          <w:lang w:val="en-US"/>
        </w:rPr>
      </w:pPr>
      <w:r w:rsidRPr="00437BB8">
        <w:rPr>
          <w:lang w:val="en-US"/>
        </w:rPr>
        <w:t xml:space="preserve">Godot State Machine </w:t>
      </w:r>
      <w:r w:rsidR="00FA24B8" w:rsidRPr="00437BB8">
        <w:rPr>
          <w:lang w:val="en-US"/>
        </w:rPr>
        <w:t>URL</w:t>
      </w:r>
      <w:r w:rsidR="00C05700" w:rsidRPr="00437BB8">
        <w:rPr>
          <w:lang w:val="en-US"/>
        </w:rPr>
        <w:t xml:space="preserve">: </w:t>
      </w:r>
      <w:r w:rsidRPr="00437BB8">
        <w:rPr>
          <w:lang w:val="en-US"/>
        </w:rPr>
        <w:t xml:space="preserve">https://gdscript.com/solutions/godot-state-machine/ </w:t>
      </w:r>
      <w:r w:rsidR="00FA24B8" w:rsidRPr="00437BB8">
        <w:rPr>
          <w:lang w:val="en-US"/>
        </w:rPr>
        <w:t>(</w:t>
      </w:r>
      <w:r w:rsidR="00FA24B8" w:rsidRPr="00986A3A">
        <w:t>дата</w:t>
      </w:r>
      <w:r w:rsidR="00FA24B8" w:rsidRPr="00437BB8">
        <w:rPr>
          <w:lang w:val="en-US"/>
        </w:rPr>
        <w:t xml:space="preserve"> </w:t>
      </w:r>
      <w:r w:rsidR="00FA24B8" w:rsidRPr="00986A3A">
        <w:t>обращения</w:t>
      </w:r>
      <w:r w:rsidR="00FA24B8" w:rsidRPr="00437BB8">
        <w:rPr>
          <w:lang w:val="en-US"/>
        </w:rPr>
        <w:t xml:space="preserve">: </w:t>
      </w:r>
      <w:r w:rsidRPr="00437BB8">
        <w:rPr>
          <w:lang w:val="en-US"/>
        </w:rPr>
        <w:t>13</w:t>
      </w:r>
      <w:r w:rsidR="00FA24B8" w:rsidRPr="00437BB8">
        <w:rPr>
          <w:lang w:val="en-US"/>
        </w:rPr>
        <w:t>.0</w:t>
      </w:r>
      <w:r w:rsidRPr="00437BB8">
        <w:rPr>
          <w:lang w:val="en-US"/>
        </w:rPr>
        <w:t>4</w:t>
      </w:r>
      <w:r>
        <w:rPr>
          <w:lang w:val="en-US"/>
        </w:rPr>
        <w:t>.202</w:t>
      </w:r>
      <w:r w:rsidRPr="00437BB8">
        <w:rPr>
          <w:lang w:val="en-US"/>
        </w:rPr>
        <w:t>5</w:t>
      </w:r>
      <w:r w:rsidR="00FA24B8" w:rsidRPr="00437BB8">
        <w:rPr>
          <w:lang w:val="en-US"/>
        </w:rPr>
        <w:t>)</w:t>
      </w:r>
      <w:r w:rsidR="005E1BA8" w:rsidRPr="00437BB8">
        <w:rPr>
          <w:lang w:val="en-US"/>
        </w:rPr>
        <w:t>.</w:t>
      </w:r>
    </w:p>
    <w:p w:rsidR="00C05700" w:rsidRDefault="00437BB8" w:rsidP="00986A3A">
      <w:pPr>
        <w:pStyle w:val="7"/>
      </w:pPr>
      <w:r w:rsidRPr="00437BB8">
        <w:t xml:space="preserve">Актуальность движка Godot в индустрии разработки инди-игр </w:t>
      </w:r>
      <w:r w:rsidR="00FA24B8" w:rsidRPr="00986A3A">
        <w:t>URL</w:t>
      </w:r>
      <w:r w:rsidR="00C05700" w:rsidRPr="00986A3A">
        <w:t xml:space="preserve">: </w:t>
      </w:r>
      <w:r w:rsidR="00134426" w:rsidRPr="00134426">
        <w:t>https://dtf.ru/gamedev/3511101-aktualnost-dvizhka-godot-v-industrii-razrabotki-indi-igr</w:t>
      </w:r>
      <w:r w:rsidR="00134426">
        <w:t xml:space="preserve"> (дата обращения: 30</w:t>
      </w:r>
      <w:r w:rsidR="00FA24B8" w:rsidRPr="00986A3A">
        <w:t>.0</w:t>
      </w:r>
      <w:r w:rsidR="00134426">
        <w:t>3.2025</w:t>
      </w:r>
      <w:r w:rsidR="00FA24B8" w:rsidRPr="00986A3A">
        <w:t>)</w:t>
      </w:r>
      <w:r w:rsidR="005E1BA8" w:rsidRPr="00986A3A">
        <w:t>.</w:t>
      </w:r>
    </w:p>
    <w:p w:rsidR="00134426" w:rsidRPr="00986A3A" w:rsidRDefault="00134426" w:rsidP="00134426">
      <w:pPr>
        <w:pStyle w:val="7"/>
      </w:pPr>
      <w:r w:rsidRPr="00134426">
        <w:t>Создание игр на Godot: основы и примеры</w:t>
      </w:r>
      <w:r w:rsidRPr="00437BB8">
        <w:t xml:space="preserve"> </w:t>
      </w:r>
      <w:r w:rsidRPr="00986A3A">
        <w:t xml:space="preserve">URL: </w:t>
      </w:r>
      <w:r w:rsidRPr="00134426">
        <w:t xml:space="preserve">https://sky.pro/wiki/gamedev/sozdanie-igr-na-godot-osnovy-i-primery/ </w:t>
      </w:r>
      <w:r>
        <w:t>(дата о</w:t>
      </w:r>
      <w:r>
        <w:t>б</w:t>
      </w:r>
      <w:r>
        <w:t>ращения: 27</w:t>
      </w:r>
      <w:r w:rsidRPr="00986A3A">
        <w:t>.0</w:t>
      </w:r>
      <w:r>
        <w:t>3.2025</w:t>
      </w:r>
      <w:r w:rsidRPr="00986A3A">
        <w:t>).</w:t>
      </w:r>
    </w:p>
    <w:p w:rsidR="00134426" w:rsidRPr="00134426" w:rsidRDefault="00134426" w:rsidP="00134426">
      <w:pPr>
        <w:pStyle w:val="7"/>
        <w:rPr>
          <w:lang w:val="en-US"/>
        </w:rPr>
      </w:pPr>
      <w:r w:rsidRPr="00134426">
        <w:rPr>
          <w:lang w:val="en-US"/>
        </w:rPr>
        <w:t>Making a Cutscene with Text Dialogue in Godot 3.0 URL: https://www.dvlv.co.uk/making-a-cutscene-with-text-dialogue-in-godot-30.html (</w:t>
      </w:r>
      <w:r>
        <w:t>дата</w:t>
      </w:r>
      <w:r w:rsidRPr="00134426">
        <w:rPr>
          <w:lang w:val="en-US"/>
        </w:rPr>
        <w:t xml:space="preserve"> </w:t>
      </w:r>
      <w:r>
        <w:t>обращения</w:t>
      </w:r>
      <w:r w:rsidRPr="00134426">
        <w:rPr>
          <w:lang w:val="en-US"/>
        </w:rPr>
        <w:t>: 20.05.2025).</w:t>
      </w:r>
    </w:p>
    <w:p w:rsidR="00134426" w:rsidRPr="00134426" w:rsidRDefault="00134426" w:rsidP="00134426">
      <w:pPr>
        <w:pStyle w:val="7"/>
        <w:numPr>
          <w:ilvl w:val="0"/>
          <w:numId w:val="0"/>
        </w:numPr>
        <w:ind w:left="709"/>
        <w:rPr>
          <w:lang w:val="en-US"/>
        </w:rPr>
      </w:pPr>
    </w:p>
    <w:sectPr w:rsidR="00134426" w:rsidRPr="00134426" w:rsidSect="00B41F0C">
      <w:headerReference w:type="default" r:id="rId8"/>
      <w:footerReference w:type="default" r:id="rId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29E5" w:rsidRDefault="00D329E5" w:rsidP="00E070CB">
      <w:pPr>
        <w:spacing w:line="240" w:lineRule="auto"/>
      </w:pPr>
      <w:r>
        <w:separator/>
      </w:r>
    </w:p>
    <w:p w:rsidR="00D329E5" w:rsidRDefault="00D329E5"/>
    <w:p w:rsidR="00D329E5" w:rsidRDefault="00D329E5"/>
  </w:endnote>
  <w:endnote w:type="continuationSeparator" w:id="1">
    <w:p w:rsidR="00D329E5" w:rsidRDefault="00D329E5" w:rsidP="00E070CB">
      <w:pPr>
        <w:spacing w:line="240" w:lineRule="auto"/>
      </w:pPr>
      <w:r>
        <w:continuationSeparator/>
      </w:r>
    </w:p>
    <w:p w:rsidR="00D329E5" w:rsidRDefault="00D329E5"/>
    <w:p w:rsidR="00D329E5" w:rsidRDefault="00D329E5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61265767"/>
    </w:sdtPr>
    <w:sdtEndPr>
      <w:rPr>
        <w:rFonts w:ascii="Times New Roman" w:hAnsi="Times New Roman" w:cs="Times New Roman"/>
        <w:sz w:val="28"/>
      </w:rPr>
    </w:sdtEndPr>
    <w:sdtContent>
      <w:p w:rsidR="00657A5A" w:rsidRPr="00BE15C1" w:rsidRDefault="004F1760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="00657A5A"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113F0D">
          <w:rPr>
            <w:rFonts w:ascii="Times New Roman" w:hAnsi="Times New Roman" w:cs="Times New Roman"/>
            <w:noProof/>
            <w:sz w:val="28"/>
          </w:rPr>
          <w:t>2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29E5" w:rsidRDefault="00D329E5" w:rsidP="00E070CB">
      <w:pPr>
        <w:spacing w:line="240" w:lineRule="auto"/>
      </w:pPr>
      <w:r>
        <w:separator/>
      </w:r>
    </w:p>
    <w:p w:rsidR="00D329E5" w:rsidRDefault="00D329E5"/>
    <w:p w:rsidR="00D329E5" w:rsidRDefault="00D329E5"/>
  </w:footnote>
  <w:footnote w:type="continuationSeparator" w:id="1">
    <w:p w:rsidR="00D329E5" w:rsidRDefault="00D329E5" w:rsidP="00E070CB">
      <w:pPr>
        <w:spacing w:line="240" w:lineRule="auto"/>
      </w:pPr>
      <w:r>
        <w:continuationSeparator/>
      </w:r>
    </w:p>
    <w:p w:rsidR="00D329E5" w:rsidRDefault="00D329E5"/>
    <w:p w:rsidR="00D329E5" w:rsidRDefault="00D329E5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7A5A" w:rsidRDefault="00657A5A" w:rsidP="00986A3A">
    <w:pPr>
      <w:pStyle w:val="22"/>
      <w:ind w:firstLine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6">
    <w:nsid w:val="5A1D60FD"/>
    <w:multiLevelType w:val="hybridMultilevel"/>
    <w:tmpl w:val="A642B868"/>
    <w:lvl w:ilvl="0" w:tplc="ED2EA67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7"/>
  </w:num>
  <w:num w:numId="5">
    <w:abstractNumId w:val="9"/>
  </w:num>
  <w:num w:numId="6">
    <w:abstractNumId w:val="5"/>
  </w:num>
  <w:num w:numId="7">
    <w:abstractNumId w:val="1"/>
  </w:num>
  <w:num w:numId="8">
    <w:abstractNumId w:val="2"/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6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stylePaneFormatFilter w:val="1008"/>
  <w:defaultTabStop w:val="357"/>
  <w:autoHyphenation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3E0DC7"/>
    <w:rsid w:val="0000031E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D62C9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13F0D"/>
    <w:rsid w:val="00122E0B"/>
    <w:rsid w:val="00126EE2"/>
    <w:rsid w:val="00127886"/>
    <w:rsid w:val="0013257D"/>
    <w:rsid w:val="00133E70"/>
    <w:rsid w:val="00134426"/>
    <w:rsid w:val="0013532C"/>
    <w:rsid w:val="001361E9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87AAB"/>
    <w:rsid w:val="00390A9E"/>
    <w:rsid w:val="00390ACC"/>
    <w:rsid w:val="00397BC9"/>
    <w:rsid w:val="003A24B0"/>
    <w:rsid w:val="003A3365"/>
    <w:rsid w:val="003A5890"/>
    <w:rsid w:val="003A7C7A"/>
    <w:rsid w:val="003B22BB"/>
    <w:rsid w:val="003B2D16"/>
    <w:rsid w:val="003B5C40"/>
    <w:rsid w:val="003C07DC"/>
    <w:rsid w:val="003C577A"/>
    <w:rsid w:val="003D39FD"/>
    <w:rsid w:val="003D504D"/>
    <w:rsid w:val="003E0010"/>
    <w:rsid w:val="003E0DC7"/>
    <w:rsid w:val="003E110F"/>
    <w:rsid w:val="003E30D0"/>
    <w:rsid w:val="003E6AEF"/>
    <w:rsid w:val="003E6FD8"/>
    <w:rsid w:val="003F62D1"/>
    <w:rsid w:val="003F7678"/>
    <w:rsid w:val="003F7D35"/>
    <w:rsid w:val="00400224"/>
    <w:rsid w:val="0040407F"/>
    <w:rsid w:val="00405BBE"/>
    <w:rsid w:val="00412FE4"/>
    <w:rsid w:val="004165BB"/>
    <w:rsid w:val="004308CE"/>
    <w:rsid w:val="00437BB8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67672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760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57A5A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25DB"/>
    <w:rsid w:val="006F3B62"/>
    <w:rsid w:val="0070042B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34D9F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252E"/>
    <w:rsid w:val="009D6841"/>
    <w:rsid w:val="009E5964"/>
    <w:rsid w:val="009F5902"/>
    <w:rsid w:val="00A01F53"/>
    <w:rsid w:val="00A01F85"/>
    <w:rsid w:val="00A04132"/>
    <w:rsid w:val="00A16105"/>
    <w:rsid w:val="00A173E6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9E5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1999"/>
    <w:rsid w:val="00F15DC5"/>
    <w:rsid w:val="00F168F3"/>
    <w:rsid w:val="00F21FEC"/>
    <w:rsid w:val="00F31487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semiHidden="0" w:unhideWhenUsed="0"/>
    <w:lsdException w:name="Title" w:semiHidden="0" w:uiPriority="10" w:unhideWhenUsed="0"/>
    <w:lsdException w:name="Default Paragraph Font" w:uiPriority="1"/>
    <w:lsdException w:name="Body Text" w:uiPriority="0" w:qFormat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tany_\Desktop\project\6%20&#1089;&#1077;&#1084;&#1077;&#1089;&#1090;&#1088;\3&#1050;&#1058;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234</TotalTime>
  <Pages>14</Pages>
  <Words>2245</Words>
  <Characters>12802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RusAk Warez Team</Company>
  <LinksUpToDate>false</LinksUpToDate>
  <CharactersWithSpaces>15017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NON</dc:creator>
  <cp:lastModifiedBy>NON</cp:lastModifiedBy>
  <cp:revision>2</cp:revision>
  <dcterms:created xsi:type="dcterms:W3CDTF">2025-05-26T23:34:00Z</dcterms:created>
  <dcterms:modified xsi:type="dcterms:W3CDTF">2025-05-27T03:39:00Z</dcterms:modified>
</cp:coreProperties>
</file>