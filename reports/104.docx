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0D05" w14:textId="77777777" w:rsidR="009F5902" w:rsidRPr="00534870" w:rsidRDefault="009F5902" w:rsidP="002B43EC">
      <w:pPr>
        <w:pStyle w:val="4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4A50667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976A6A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7E38DC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5FC3384D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F53CB7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CB1B135" w14:textId="77777777" w:rsidR="009F5902" w:rsidRDefault="009F5902" w:rsidP="00126EE2">
      <w:pPr>
        <w:pStyle w:val="2"/>
        <w:ind w:firstLine="0"/>
        <w:jc w:val="center"/>
      </w:pPr>
      <w:r>
        <w:t>Институт радиоэлектроники и информационных технологий – РТФ</w:t>
      </w:r>
    </w:p>
    <w:p w14:paraId="37E80656" w14:textId="77777777" w:rsidR="009F5902" w:rsidRDefault="009F5902" w:rsidP="00126EE2">
      <w:pPr>
        <w:pStyle w:val="2"/>
        <w:ind w:firstLine="0"/>
        <w:jc w:val="center"/>
      </w:pPr>
      <w:r>
        <w:t>Школа бакалавриата</w:t>
      </w:r>
    </w:p>
    <w:p w14:paraId="5B47E10A" w14:textId="77777777" w:rsidR="009F5902" w:rsidRPr="00306C45" w:rsidRDefault="009F5902" w:rsidP="009F5902">
      <w:pPr>
        <w:spacing w:line="276" w:lineRule="auto"/>
        <w:jc w:val="center"/>
      </w:pPr>
    </w:p>
    <w:p w14:paraId="6F9127A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967DF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32C8C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C4E5BC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24C71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EF60A8D" w14:textId="0A59D729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42D46">
        <w:rPr>
          <w:rFonts w:ascii="Times New Roman" w:hAnsi="Times New Roman" w:cs="Times New Roman"/>
          <w:sz w:val="28"/>
          <w:szCs w:val="28"/>
        </w:rPr>
        <w:t>Разработка серверного приложения для автоматизации сборки и выпуска релизов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FFBD95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18C86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3ECE12D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6619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256141" w14:textId="77777777" w:rsidR="00DD73AE" w:rsidRDefault="00DD73AE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4A7BC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7A60C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9"/>
        <w:gridCol w:w="3897"/>
      </w:tblGrid>
      <w:tr w:rsidR="009F5902" w:rsidRPr="00534870" w14:paraId="7BDBDDD1" w14:textId="77777777" w:rsidTr="00DD73AE">
        <w:trPr>
          <w:trHeight w:val="195"/>
        </w:trPr>
        <w:tc>
          <w:tcPr>
            <w:tcW w:w="5459" w:type="dxa"/>
          </w:tcPr>
          <w:p w14:paraId="3BE0491A" w14:textId="1F2002BE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Пиксаева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3897" w:type="dxa"/>
            <w:tcBorders>
              <w:bottom w:val="single" w:sz="4" w:space="0" w:color="auto"/>
            </w:tcBorders>
            <w:vAlign w:val="center"/>
          </w:tcPr>
          <w:p w14:paraId="26613FDE" w14:textId="50B6778D" w:rsidR="009F5902" w:rsidRPr="00534870" w:rsidRDefault="009F5902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42D46" w:rsidRPr="00534870" w14:paraId="732730E3" w14:textId="77777777" w:rsidTr="00DD73AE">
        <w:trPr>
          <w:trHeight w:val="491"/>
        </w:trPr>
        <w:tc>
          <w:tcPr>
            <w:tcW w:w="5459" w:type="dxa"/>
          </w:tcPr>
          <w:p w14:paraId="7245EF10" w14:textId="77777777" w:rsidR="000F0727" w:rsidRDefault="00E42D46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Пиксаева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F106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05011D37" w14:textId="544EE8CD" w:rsidR="00E42D46" w:rsidRPr="00881391" w:rsidRDefault="00E42D46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A8A45" w14:textId="4872D91A" w:rsidR="00E42D46" w:rsidRPr="00534870" w:rsidRDefault="00E42D46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42D46" w:rsidRPr="00534870" w14:paraId="458C6494" w14:textId="77777777" w:rsidTr="00DD73AE">
        <w:trPr>
          <w:trHeight w:val="549"/>
        </w:trPr>
        <w:tc>
          <w:tcPr>
            <w:tcW w:w="5459" w:type="dxa"/>
          </w:tcPr>
          <w:p w14:paraId="418B5AAB" w14:textId="7844B698" w:rsidR="00E42D46" w:rsidRPr="00881391" w:rsidRDefault="00E42D46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DD73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proofErr w:type="spellStart"/>
            <w:r w:rsidR="00DD73A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Purrpurr</w:t>
            </w:r>
            <w:proofErr w:type="spellEnd"/>
            <w:r w:rsidR="00DD73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1A2222AC" w14:textId="1AFD48A2" w:rsidR="00E42D46" w:rsidRPr="00881391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Тарасенко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DAEE5" w14:textId="77777777" w:rsidR="00DD73AE" w:rsidRDefault="00DD73AE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A98DE14" w14:textId="7FF13CE8" w:rsidR="00E42D46" w:rsidRPr="00534870" w:rsidRDefault="00E42D46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42D46" w:rsidRPr="00534870" w14:paraId="6CF2E759" w14:textId="77777777" w:rsidTr="00DD73AE">
        <w:trPr>
          <w:trHeight w:val="311"/>
        </w:trPr>
        <w:tc>
          <w:tcPr>
            <w:tcW w:w="5459" w:type="dxa"/>
          </w:tcPr>
          <w:p w14:paraId="35FB6E43" w14:textId="3246DA4D" w:rsidR="00E42D46" w:rsidRPr="00881391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Балакин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E42D46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1DAC8" w14:textId="64BA9979" w:rsidR="00E42D46" w:rsidRPr="00534870" w:rsidRDefault="00E42D46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D73AE" w:rsidRPr="00534870" w14:paraId="1B017BBD" w14:textId="77777777" w:rsidTr="00DD73AE">
        <w:trPr>
          <w:trHeight w:val="311"/>
        </w:trPr>
        <w:tc>
          <w:tcPr>
            <w:tcW w:w="5459" w:type="dxa"/>
          </w:tcPr>
          <w:p w14:paraId="6CAA985D" w14:textId="5927FAEA" w:rsidR="00DD73AE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Сысоева Е.П.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A40931" w14:textId="659EA746" w:rsidR="00DD73AE" w:rsidRDefault="00DD73AE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D73AE" w:rsidRPr="00534870" w14:paraId="69D10D70" w14:textId="77777777" w:rsidTr="00DD73AE">
        <w:trPr>
          <w:trHeight w:val="311"/>
        </w:trPr>
        <w:tc>
          <w:tcPr>
            <w:tcW w:w="5459" w:type="dxa"/>
          </w:tcPr>
          <w:p w14:paraId="03A70D09" w14:textId="5D00D25D" w:rsidR="00DD73AE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Хренова Д.В.</w:t>
            </w:r>
          </w:p>
        </w:tc>
        <w:tc>
          <w:tcPr>
            <w:tcW w:w="3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BBF27" w14:textId="08AFED8F" w:rsidR="00DD73AE" w:rsidRDefault="00DD73AE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D73AE" w:rsidRPr="00534870" w14:paraId="46CB7DAD" w14:textId="77777777" w:rsidTr="00DD73AE">
        <w:trPr>
          <w:trHeight w:val="311"/>
        </w:trPr>
        <w:tc>
          <w:tcPr>
            <w:tcW w:w="5459" w:type="dxa"/>
          </w:tcPr>
          <w:p w14:paraId="063F4B53" w14:textId="71ADD496" w:rsidR="00DD73AE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97" w:type="dxa"/>
            <w:tcBorders>
              <w:top w:val="single" w:sz="4" w:space="0" w:color="auto"/>
            </w:tcBorders>
            <w:vAlign w:val="center"/>
          </w:tcPr>
          <w:p w14:paraId="45396B05" w14:textId="77777777" w:rsidR="00DD73AE" w:rsidRDefault="00DD73AE" w:rsidP="00DD73A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E42D46" w:rsidRPr="00534870" w14:paraId="78298B12" w14:textId="77777777" w:rsidTr="00DD73AE">
        <w:trPr>
          <w:trHeight w:val="356"/>
        </w:trPr>
        <w:tc>
          <w:tcPr>
            <w:tcW w:w="5459" w:type="dxa"/>
          </w:tcPr>
          <w:p w14:paraId="3DA2201E" w14:textId="41D5BBC3" w:rsidR="00DD73AE" w:rsidRPr="00881391" w:rsidRDefault="00DD73AE" w:rsidP="00E42D46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97" w:type="dxa"/>
            <w:vAlign w:val="center"/>
          </w:tcPr>
          <w:p w14:paraId="0FB6F033" w14:textId="77777777" w:rsidR="00E42D46" w:rsidRPr="00534870" w:rsidRDefault="00E42D46" w:rsidP="00E42D46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CC93AB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DF083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4C63E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3EB0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6D782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A6C0D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3FCD32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61AFC4A3" w14:textId="77777777" w:rsidR="00C70832" w:rsidRDefault="00C70832" w:rsidP="00DD232A">
      <w:pPr>
        <w:pStyle w:val="TOCHeading"/>
      </w:pPr>
      <w:r>
        <w:lastRenderedPageBreak/>
        <w:t>СОДЕРЖАНИЕ</w:t>
      </w:r>
    </w:p>
    <w:p w14:paraId="2F179A60" w14:textId="77777777" w:rsidR="00C70832" w:rsidRPr="00C70832" w:rsidRDefault="00C70832" w:rsidP="00C70832">
      <w:pPr>
        <w:pStyle w:val="2"/>
        <w:ind w:firstLine="0"/>
        <w:jc w:val="center"/>
      </w:pPr>
    </w:p>
    <w:p w14:paraId="3A851D31" w14:textId="13D08E8D" w:rsidR="00767798" w:rsidRDefault="000D2767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767798">
        <w:rPr>
          <w:noProof/>
        </w:rPr>
        <w:t>ВВЕДЕНИЕ</w:t>
      </w:r>
      <w:r w:rsidR="00767798">
        <w:rPr>
          <w:noProof/>
        </w:rPr>
        <w:tab/>
      </w:r>
      <w:r w:rsidR="00767798">
        <w:rPr>
          <w:noProof/>
        </w:rPr>
        <w:fldChar w:fldCharType="begin"/>
      </w:r>
      <w:r w:rsidR="00767798">
        <w:rPr>
          <w:noProof/>
        </w:rPr>
        <w:instrText xml:space="preserve"> PAGEREF _Toc199228711 \h </w:instrText>
      </w:r>
      <w:r w:rsidR="00767798">
        <w:rPr>
          <w:noProof/>
        </w:rPr>
      </w:r>
      <w:r w:rsidR="00767798">
        <w:rPr>
          <w:noProof/>
        </w:rPr>
        <w:fldChar w:fldCharType="separate"/>
      </w:r>
      <w:r w:rsidR="00767798">
        <w:rPr>
          <w:noProof/>
        </w:rPr>
        <w:t>3</w:t>
      </w:r>
      <w:r w:rsidR="00767798">
        <w:rPr>
          <w:noProof/>
        </w:rPr>
        <w:fldChar w:fldCharType="end"/>
      </w:r>
    </w:p>
    <w:p w14:paraId="1FBDC3B5" w14:textId="7C4C2B3C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Разбор требований заказчика и пользователей к программному продукту и составление плана действий для достижения цели (backlog)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09C79A" w14:textId="6441E2A5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Анализ и сопоставление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3B3868" w14:textId="401E4E6A" w:rsidR="00767798" w:rsidRP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F5628A">
        <w:rPr>
          <w:noProof/>
          <w:lang w:val="en-US"/>
        </w:rPr>
        <w:t>2.1 Jenkins</w:t>
      </w:r>
      <w:r w:rsidRPr="00767798">
        <w:rPr>
          <w:noProof/>
          <w:lang w:val="en-US"/>
        </w:rPr>
        <w:tab/>
      </w:r>
      <w:r>
        <w:rPr>
          <w:noProof/>
        </w:rPr>
        <w:fldChar w:fldCharType="begin"/>
      </w:r>
      <w:r w:rsidRPr="00767798">
        <w:rPr>
          <w:noProof/>
          <w:lang w:val="en-US"/>
        </w:rPr>
        <w:instrText xml:space="preserve"> PAGEREF _Toc199228714 \h </w:instrText>
      </w:r>
      <w:r>
        <w:rPr>
          <w:noProof/>
        </w:rPr>
      </w:r>
      <w:r>
        <w:rPr>
          <w:noProof/>
        </w:rPr>
        <w:fldChar w:fldCharType="separate"/>
      </w:r>
      <w:r w:rsidRPr="00767798">
        <w:rPr>
          <w:noProof/>
          <w:lang w:val="en-US"/>
        </w:rPr>
        <w:t>7</w:t>
      </w:r>
      <w:r>
        <w:rPr>
          <w:noProof/>
        </w:rPr>
        <w:fldChar w:fldCharType="end"/>
      </w:r>
    </w:p>
    <w:p w14:paraId="42EFE957" w14:textId="67264234" w:rsidR="00767798" w:rsidRP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F5628A">
        <w:rPr>
          <w:noProof/>
          <w:lang w:val="en-US"/>
        </w:rPr>
        <w:t>2.2</w:t>
      </w:r>
      <w:r w:rsidRPr="00767798">
        <w:rPr>
          <w:noProof/>
          <w:lang w:val="en-US"/>
        </w:rPr>
        <w:t xml:space="preserve"> Atlassian Bitbucket Pipelines</w:t>
      </w:r>
      <w:r w:rsidRPr="00767798">
        <w:rPr>
          <w:noProof/>
          <w:lang w:val="en-US"/>
        </w:rPr>
        <w:tab/>
      </w:r>
      <w:r>
        <w:rPr>
          <w:noProof/>
        </w:rPr>
        <w:fldChar w:fldCharType="begin"/>
      </w:r>
      <w:r w:rsidRPr="00767798">
        <w:rPr>
          <w:noProof/>
          <w:lang w:val="en-US"/>
        </w:rPr>
        <w:instrText xml:space="preserve"> PAGEREF _Toc199228715 \h </w:instrText>
      </w:r>
      <w:r>
        <w:rPr>
          <w:noProof/>
        </w:rPr>
      </w:r>
      <w:r>
        <w:rPr>
          <w:noProof/>
        </w:rPr>
        <w:fldChar w:fldCharType="separate"/>
      </w:r>
      <w:r w:rsidRPr="00767798">
        <w:rPr>
          <w:noProof/>
          <w:lang w:val="en-US"/>
        </w:rPr>
        <w:t>8</w:t>
      </w:r>
      <w:r>
        <w:rPr>
          <w:noProof/>
        </w:rPr>
        <w:fldChar w:fldCharType="end"/>
      </w:r>
    </w:p>
    <w:p w14:paraId="08D7763E" w14:textId="6789E1EB" w:rsidR="00767798" w:rsidRP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ru-RU"/>
          <w14:ligatures w14:val="standardContextual"/>
        </w:rPr>
      </w:pPr>
      <w:r w:rsidRPr="00F5628A">
        <w:rPr>
          <w:noProof/>
          <w:lang w:val="en-US"/>
        </w:rPr>
        <w:t>2.3</w:t>
      </w:r>
      <w:r w:rsidRPr="00767798">
        <w:rPr>
          <w:noProof/>
          <w:lang w:val="en-US"/>
        </w:rPr>
        <w:t xml:space="preserve"> GitLab CI/CD</w:t>
      </w:r>
      <w:r w:rsidRPr="00767798">
        <w:rPr>
          <w:noProof/>
          <w:lang w:val="en-US"/>
        </w:rPr>
        <w:tab/>
      </w:r>
      <w:r>
        <w:rPr>
          <w:noProof/>
        </w:rPr>
        <w:fldChar w:fldCharType="begin"/>
      </w:r>
      <w:r w:rsidRPr="00767798">
        <w:rPr>
          <w:noProof/>
          <w:lang w:val="en-US"/>
        </w:rPr>
        <w:instrText xml:space="preserve"> PAGEREF _Toc199228716 \h </w:instrText>
      </w:r>
      <w:r>
        <w:rPr>
          <w:noProof/>
        </w:rPr>
      </w:r>
      <w:r>
        <w:rPr>
          <w:noProof/>
        </w:rPr>
        <w:fldChar w:fldCharType="separate"/>
      </w:r>
      <w:r w:rsidRPr="00767798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4CDFCE83" w14:textId="73F2DA36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Архитектура программного продукта, описание основных компонентов и связей между ними, обоснование выбора архитектурного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10254F3" w14:textId="64CB4A66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Описание методологии разработки, информация о процессе разработки, отчет о результатах тестирования на промежуточных этапах, разбор выявленных ошибок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181D48F" w14:textId="4B180CD9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Информация о планировании деятельности в ходе разработки и распределении задач между участниками команды разработчиков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CC4231A" w14:textId="666FD0B9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767798">
        <w:rPr>
          <w:noProof/>
        </w:rPr>
        <w:t>6</w:t>
      </w:r>
      <w:r>
        <w:rPr>
          <w:noProof/>
        </w:rPr>
        <w:t xml:space="preserve"> Отчеты участников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B837C47" w14:textId="361269C2" w:rsid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6.1 Отчет о работе Тарасенко Елены Витальевны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E4395D9" w14:textId="6CADB3AE" w:rsid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6.2 Отчет о работе Балакина Кирилла Александровича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1D86871" w14:textId="696884E2" w:rsid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6.3 Отчет о работе Сысоевой Елены Павловны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62BA33F" w14:textId="09268A54" w:rsidR="00767798" w:rsidRDefault="00767798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6.4 Отчет о работе Хреновой Дарьи Валерьевны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3228CD2" w14:textId="2D6A815B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F80FB2D" w14:textId="71FD3FA3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230D19A" w14:textId="3B75AEC5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F5628A">
        <w:rPr>
          <w:caps/>
          <w:noProof/>
        </w:rPr>
        <w:t>Приложение A</w:t>
      </w:r>
      <w:r w:rsidRPr="00F5628A">
        <w:rPr>
          <w:noProof/>
        </w:rPr>
        <w:t xml:space="preserve"> (справочное)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5E5F323" w14:textId="7D42E4B6" w:rsidR="00767798" w:rsidRDefault="00767798">
      <w:pPr>
        <w:pStyle w:val="TOC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F5628A">
        <w:rPr>
          <w:noProof/>
        </w:rPr>
        <w:t>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_Toc199228728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84FF33D" w14:textId="71AD58A8" w:rsidR="003E0010" w:rsidRPr="00AB120F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E3355B6" w14:textId="77777777" w:rsidR="0090634C" w:rsidRDefault="002040D4" w:rsidP="00881391">
      <w:pPr>
        <w:pStyle w:val="11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228711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955F2F9" w14:textId="77777777" w:rsidR="00F10638" w:rsidRPr="00F10638" w:rsidRDefault="00F10638" w:rsidP="00F10638">
      <w:pPr>
        <w:pStyle w:val="2"/>
      </w:pPr>
    </w:p>
    <w:p w14:paraId="65ABC34F" w14:textId="50DFC492" w:rsidR="003A3095" w:rsidRPr="00F10638" w:rsidRDefault="003A3095" w:rsidP="00F10638">
      <w:pPr>
        <w:pStyle w:val="2"/>
      </w:pPr>
      <w:r w:rsidRPr="003A3095">
        <w:t>В условиях частых изменений и коротких релизных циклов особенно важно обеспечить стабильный, прозрачный и быстрый процесс сборки и выпуска релизов. В настоящее время во многих командах такие процессы всё ещё выполняются вручную, что приводит к потерям времени, человеческим ошибкам и усложнению контроля над обновлениями. Поэтому создание инструмента, способного автоматизировать и упростить релизную деятельность, имеет важное значение для IT-команд любого масштаба.</w:t>
      </w:r>
    </w:p>
    <w:p w14:paraId="77589317" w14:textId="4D58A199" w:rsidR="00F10638" w:rsidRDefault="00F10638" w:rsidP="00F10638">
      <w:pPr>
        <w:pStyle w:val="2"/>
      </w:pPr>
      <w:r w:rsidRPr="00F10638">
        <w:t>Целью данного проекта является разработка серверного веб-приложения, предназначенного для автоматизации процессов сборки и выпуска релизов программного обеспечения. Приложение должно значительно сократить объ</w:t>
      </w:r>
      <w:r w:rsidR="001A2769">
        <w:t>е</w:t>
      </w:r>
      <w:r w:rsidRPr="00F10638">
        <w:t>м ручного труда за сч</w:t>
      </w:r>
      <w:r w:rsidR="001A2769">
        <w:t>е</w:t>
      </w:r>
      <w:r w:rsidRPr="00F10638">
        <w:t>т автоматизации таких этапов, как проверка задач, создание релизных веток, управление Merge Request (MR) и формирование полной информации о diff-коммитах и задачах, вошедших в релиз. В рамках проекта планируется реализовать все необходимые функции в виде удобного веб-интерфейса с возможностью интеграции с системами управления задачами и репозиториями кода (YouTrack, GitLab).</w:t>
      </w:r>
    </w:p>
    <w:p w14:paraId="31009331" w14:textId="5CA43667" w:rsidR="003A3095" w:rsidRPr="00F10638" w:rsidRDefault="003A3095" w:rsidP="00F10638">
      <w:pPr>
        <w:pStyle w:val="2"/>
      </w:pPr>
      <w:r w:rsidRPr="00F10638">
        <w:t xml:space="preserve">Разрабатываемое веб-приложение предназначено для использования в профессиональной среде, в первую </w:t>
      </w:r>
      <w:r w:rsidR="008B004E">
        <w:t xml:space="preserve">очередь – в </w:t>
      </w:r>
      <w:r w:rsidRPr="00F10638">
        <w:t>командах разработчиков программного обеспечения. Среди основных пользователей: тимлиды, аналитики, backend- и frontend-разработчики, а также менеджеры проектов, которым важно обеспечить эффективный контроль и управление релизным процессом. Интеграция с популярными системами, такими как GitLab и YouTrack, делает продукт особенно удобным для компаний, уже использующих эти инструменты в своей повседневной работе.</w:t>
      </w:r>
    </w:p>
    <w:p w14:paraId="3AA15C03" w14:textId="014CADC3" w:rsidR="00F10638" w:rsidRPr="00F10638" w:rsidRDefault="00F10638" w:rsidP="00F10638">
      <w:pPr>
        <w:pStyle w:val="2"/>
      </w:pPr>
      <w:r w:rsidRPr="00F10638">
        <w:t xml:space="preserve">Ожидаемые результаты и планируемые достижения проекта включают реализацию полноценного веб-приложения, удовлетворяющего следующим </w:t>
      </w:r>
      <w:r>
        <w:t>критериям</w:t>
      </w:r>
      <w:r w:rsidRPr="00F10638">
        <w:t>:</w:t>
      </w:r>
    </w:p>
    <w:p w14:paraId="147A20BC" w14:textId="738BF678" w:rsidR="000F0727" w:rsidRPr="000F0727" w:rsidRDefault="000F0727" w:rsidP="000F0727">
      <w:pPr>
        <w:pStyle w:val="53"/>
      </w:pPr>
      <w:r w:rsidRPr="000F0727">
        <w:lastRenderedPageBreak/>
        <w:t>в</w:t>
      </w:r>
      <w:r w:rsidR="00F10638" w:rsidRPr="000F0727">
        <w:t>озможность создания релизных веток</w:t>
      </w:r>
      <w:r w:rsidRPr="000F0727">
        <w:t>;</w:t>
      </w:r>
    </w:p>
    <w:p w14:paraId="7B007940" w14:textId="09B4026B" w:rsidR="000F0727" w:rsidRPr="000F0727" w:rsidRDefault="000F0727" w:rsidP="000F0727">
      <w:pPr>
        <w:pStyle w:val="53"/>
      </w:pPr>
      <w:r w:rsidRPr="000F0727">
        <w:t>п</w:t>
      </w:r>
      <w:r w:rsidR="00F10638" w:rsidRPr="000F0727">
        <w:t>роверка задач на соответствие статусам</w:t>
      </w:r>
      <w:r w:rsidRPr="000F0727">
        <w:t>;</w:t>
      </w:r>
    </w:p>
    <w:p w14:paraId="2D317A6D" w14:textId="59CD888E" w:rsidR="000F0727" w:rsidRPr="000F0727" w:rsidRDefault="000F0727" w:rsidP="000F0727">
      <w:pPr>
        <w:pStyle w:val="53"/>
      </w:pPr>
      <w:r w:rsidRPr="000F0727">
        <w:t>и</w:t>
      </w:r>
      <w:r w:rsidR="00F10638" w:rsidRPr="000F0727">
        <w:t>нтеграция с системами YouTrack и GitLab</w:t>
      </w:r>
      <w:r w:rsidRPr="000F0727">
        <w:t>;</w:t>
      </w:r>
    </w:p>
    <w:p w14:paraId="0F8B57C4" w14:textId="3CFC8694" w:rsidR="000F0727" w:rsidRPr="000F0727" w:rsidRDefault="00F10638" w:rsidP="000F0727">
      <w:pPr>
        <w:pStyle w:val="53"/>
      </w:pPr>
      <w:r w:rsidRPr="00F10638">
        <w:t>автоматизация создания и обработки Merge Request</w:t>
      </w:r>
      <w:r w:rsidR="000F0727" w:rsidRPr="000F0727">
        <w:t>;</w:t>
      </w:r>
    </w:p>
    <w:p w14:paraId="378281C5" w14:textId="1E010C37" w:rsidR="00F10638" w:rsidRPr="000F0727" w:rsidRDefault="00F10638" w:rsidP="000F0727">
      <w:pPr>
        <w:pStyle w:val="53"/>
      </w:pPr>
      <w:r w:rsidRPr="00F10638">
        <w:t>проверка связей</w:t>
      </w:r>
      <w:r w:rsidR="000F0727" w:rsidRPr="000F0727">
        <w:t xml:space="preserve"> </w:t>
      </w:r>
      <w:r w:rsidRPr="00F10638">
        <w:t>и зависимостей задач</w:t>
      </w:r>
      <w:r w:rsidR="000F0727" w:rsidRPr="000F0727">
        <w:t>;</w:t>
      </w:r>
    </w:p>
    <w:p w14:paraId="56D50BAC" w14:textId="27C14B76" w:rsidR="000F0727" w:rsidRPr="000F0727" w:rsidRDefault="000F0727" w:rsidP="000F0727">
      <w:pPr>
        <w:pStyle w:val="53"/>
      </w:pPr>
      <w:r w:rsidRPr="00F10638">
        <w:t>контроль недостающих изменений</w:t>
      </w:r>
      <w:r>
        <w:rPr>
          <w:lang w:val="en-US"/>
        </w:rPr>
        <w:t>;</w:t>
      </w:r>
    </w:p>
    <w:p w14:paraId="05A470BC" w14:textId="77777777" w:rsidR="000F0727" w:rsidRPr="000F0727" w:rsidRDefault="00F10638" w:rsidP="000F0727">
      <w:pPr>
        <w:pStyle w:val="53"/>
      </w:pPr>
      <w:r w:rsidRPr="00F10638">
        <w:t>интуитивно понятн</w:t>
      </w:r>
      <w:r w:rsidR="000F0727">
        <w:t>ый</w:t>
      </w:r>
      <w:r w:rsidRPr="00F10638">
        <w:t xml:space="preserve"> адаптивн</w:t>
      </w:r>
      <w:r w:rsidR="000F0727">
        <w:t>ый</w:t>
      </w:r>
      <w:r w:rsidRPr="00F10638">
        <w:t xml:space="preserve"> интерфейс</w:t>
      </w:r>
      <w:r w:rsidR="000F0727">
        <w:rPr>
          <w:lang w:val="en-US"/>
        </w:rPr>
        <w:t>;</w:t>
      </w:r>
    </w:p>
    <w:p w14:paraId="24B93238" w14:textId="61EE081B" w:rsidR="00F10638" w:rsidRPr="00F10638" w:rsidRDefault="000F0727" w:rsidP="000F0727">
      <w:pPr>
        <w:pStyle w:val="53"/>
      </w:pPr>
      <w:r>
        <w:t>на</w:t>
      </w:r>
      <w:r w:rsidR="001A2769">
        <w:t>ли</w:t>
      </w:r>
      <w:r>
        <w:t xml:space="preserve">чие </w:t>
      </w:r>
      <w:r w:rsidR="00F10638" w:rsidRPr="00F10638">
        <w:t>авторизации пользователей</w:t>
      </w:r>
      <w:r>
        <w:t xml:space="preserve"> и </w:t>
      </w:r>
      <w:r w:rsidR="00F10638" w:rsidRPr="00F10638">
        <w:t>защит</w:t>
      </w:r>
      <w:r>
        <w:t>ы</w:t>
      </w:r>
      <w:r w:rsidR="00F10638" w:rsidRPr="00F10638">
        <w:t xml:space="preserve"> данных.</w:t>
      </w:r>
    </w:p>
    <w:p w14:paraId="5D9CF5DC" w14:textId="77777777" w:rsidR="00F10638" w:rsidRPr="00F10638" w:rsidRDefault="00F10638" w:rsidP="00F10638">
      <w:pPr>
        <w:pStyle w:val="2"/>
      </w:pPr>
      <w:r w:rsidRPr="00F10638">
        <w:t>Успешная реализация проекта позволит сократить время на подготовку релизов, снизить вероятность ошибок, повысить производительность команды и стандартизировать процесс выпуска новых версий программных продуктов.</w:t>
      </w:r>
    </w:p>
    <w:p w14:paraId="3D419C86" w14:textId="77777777" w:rsidR="002E5600" w:rsidRPr="00F10638" w:rsidRDefault="002E5600" w:rsidP="00F10638">
      <w:pPr>
        <w:pStyle w:val="2"/>
      </w:pPr>
    </w:p>
    <w:p w14:paraId="2D2DC27B" w14:textId="744B74C4" w:rsidR="00673BF1" w:rsidRDefault="00673BF1" w:rsidP="009C7CDA">
      <w:pPr>
        <w:pStyle w:val="12"/>
      </w:pPr>
      <w:bookmarkStart w:id="16" w:name="_Toc199228712"/>
      <w:r w:rsidRPr="001A2769">
        <w:lastRenderedPageBreak/>
        <w:t>Р</w:t>
      </w:r>
      <w:r w:rsidR="001A2769" w:rsidRPr="001A2769">
        <w:t>азбор требований заказчика и пользователей к программному продукту и составление плана действий для достижения цели (backlog</w:t>
      </w:r>
      <w:r w:rsidR="001A2769">
        <w:t>)</w:t>
      </w:r>
      <w:bookmarkEnd w:id="16"/>
    </w:p>
    <w:p w14:paraId="06398B7A" w14:textId="77777777" w:rsidR="0099464F" w:rsidRPr="00731E96" w:rsidRDefault="0099464F" w:rsidP="00731E96">
      <w:pPr>
        <w:pStyle w:val="2"/>
      </w:pPr>
    </w:p>
    <w:p w14:paraId="2AAB08C4" w14:textId="02D1D499" w:rsidR="00731E96" w:rsidRDefault="00731E96" w:rsidP="00731E96">
      <w:pPr>
        <w:pStyle w:val="2"/>
        <w:rPr>
          <w:lang w:eastAsia="en-US"/>
        </w:rPr>
      </w:pPr>
      <w:r>
        <w:rPr>
          <w:lang w:eastAsia="en-US"/>
        </w:rPr>
        <w:t xml:space="preserve">Заказчик ставит задачу создания веб-приложения, которое полностью автоматизирует процесс сборки и выпуска релизов программного обеспечения: от проверки статусов и зависимостей задач до создания релизных веток и управления Merge Request. </w:t>
      </w:r>
      <w:r w:rsidR="00A34D86">
        <w:rPr>
          <w:lang w:eastAsia="en-US"/>
        </w:rPr>
        <w:t xml:space="preserve">Все требования заказчика описаны в техническом задании (Приложение А). </w:t>
      </w:r>
      <w:r>
        <w:rPr>
          <w:lang w:eastAsia="en-US"/>
        </w:rPr>
        <w:t>Пользователи, в первую очередь тимлиды, разработчики и релиз-менеджеры, ожидают интуитивно понятный интерфейс, который позволит на странице сборки релиза выбрать проект, релизную задачу и исходную ветку, а при желании пропустить выполнение CI-pipeline. После ввода данных система должна автоматически проверить, все ли задачи находятся в статусах For Release или In Release, сопоставить их зависимости внутри проекта и предупредить об отсутствующих зависимых задачах или пересечении с задачами из других проектов. В случае успешных проверок приложение создаёт релизную ветку (если она ещё не существует) и формирует Merge Request из веток задач, автоматически сливая те из них, где это возможно, или перенаправляя на релиз-менеджера при необходимости ручного участия.</w:t>
      </w:r>
    </w:p>
    <w:p w14:paraId="77CADA2B" w14:textId="51A9B05A" w:rsidR="00731E96" w:rsidRDefault="00731E96" w:rsidP="00731E96">
      <w:pPr>
        <w:pStyle w:val="2"/>
        <w:rPr>
          <w:lang w:eastAsia="en-US"/>
        </w:rPr>
      </w:pPr>
      <w:r>
        <w:rPr>
          <w:lang w:eastAsia="en-US"/>
        </w:rPr>
        <w:t xml:space="preserve">Пользовательский сценарий работы с результатами релиза предполагает отдельную страницу, где отображаются diff-коммиты между текущей и предыдущей версиями, извлечённый из них список задач и сравнение этого списка с первоначально заявленным в релизной задаче. При обнаружении расхождений система должна выдавать предупреждения, а при неполном переносе коммитов — выводить подробный отчёт о недостающих изменениях. Также приложение должно поддерживать доработку уже готового релиза: добавление новых задач через создание MR </w:t>
      </w:r>
      <w:r w:rsidRPr="00731E96">
        <w:rPr>
          <w:lang w:eastAsia="en-US"/>
        </w:rPr>
        <w:t>(</w:t>
      </w:r>
      <w:r>
        <w:rPr>
          <w:lang w:eastAsia="en-US"/>
        </w:rPr>
        <w:t>Merge Request</w:t>
      </w:r>
      <w:r w:rsidRPr="00731E96">
        <w:rPr>
          <w:lang w:eastAsia="en-US"/>
        </w:rPr>
        <w:t xml:space="preserve">) </w:t>
      </w:r>
      <w:r>
        <w:rPr>
          <w:lang w:eastAsia="en-US"/>
        </w:rPr>
        <w:t>и их автоматическое слияние после успешного прохождения тестов.</w:t>
      </w:r>
    </w:p>
    <w:p w14:paraId="514997E0" w14:textId="334F56D9" w:rsidR="001A2769" w:rsidRDefault="00731E96" w:rsidP="00731E96">
      <w:pPr>
        <w:pStyle w:val="2"/>
        <w:rPr>
          <w:lang w:eastAsia="en-US"/>
        </w:rPr>
      </w:pPr>
      <w:r>
        <w:rPr>
          <w:lang w:eastAsia="en-US"/>
        </w:rPr>
        <w:t xml:space="preserve">Нефункциональные ожидания заключаются в быстрой обработке запросов и отображении результатов проверок, поддержке адаптивного </w:t>
      </w:r>
      <w:r>
        <w:rPr>
          <w:lang w:eastAsia="en-US"/>
        </w:rPr>
        <w:lastRenderedPageBreak/>
        <w:t>дизайна для разных устройств, надёжной системе авторизации и аутентификации пользователей, а также полноценной интеграции с YouTrack для работы с задачами и GitLab для управления репозиториями. Создание сервера на J</w:t>
      </w:r>
      <w:r>
        <w:rPr>
          <w:lang w:val="en-US" w:eastAsia="en-US"/>
        </w:rPr>
        <w:t>ava</w:t>
      </w:r>
      <w:r w:rsidRPr="00731E96">
        <w:rPr>
          <w:lang w:eastAsia="en-US"/>
        </w:rPr>
        <w:t xml:space="preserve"> </w:t>
      </w:r>
      <w:r>
        <w:rPr>
          <w:lang w:val="en-US" w:eastAsia="en-US"/>
        </w:rPr>
        <w:t>Spring</w:t>
      </w:r>
      <w:r>
        <w:rPr>
          <w:lang w:eastAsia="en-US"/>
        </w:rPr>
        <w:t xml:space="preserve"> и фронтенда на React.js позволит обеспечить требуемый уровень безопасности, производительности и удобства, а пошаговая реализация по уровням «минимальный–базовый–оптимальный» гарантирует достижение ключевой </w:t>
      </w:r>
      <w:r w:rsidR="008B004E">
        <w:rPr>
          <w:lang w:eastAsia="en-US"/>
        </w:rPr>
        <w:t>цели – существенное</w:t>
      </w:r>
      <w:r>
        <w:rPr>
          <w:lang w:eastAsia="en-US"/>
        </w:rPr>
        <w:t xml:space="preserve"> сокращение ручного труда и повышение прозрачности процесса релиза.</w:t>
      </w:r>
    </w:p>
    <w:p w14:paraId="46E3F681" w14:textId="40174837" w:rsidR="009A3DE6" w:rsidRPr="009A3DE6" w:rsidRDefault="009A3DE6" w:rsidP="00731E96">
      <w:pPr>
        <w:pStyle w:val="2"/>
        <w:rPr>
          <w:lang w:eastAsia="en-US"/>
        </w:rPr>
      </w:pPr>
      <w:r>
        <w:rPr>
          <w:lang w:eastAsia="en-US"/>
        </w:rPr>
        <w:t xml:space="preserve">Составленный план проекта представлен в виде таблицы </w:t>
      </w:r>
      <w:r>
        <w:rPr>
          <w:lang w:val="en-US" w:eastAsia="en-US"/>
        </w:rPr>
        <w:t>backlog</w:t>
      </w:r>
      <w:r w:rsidRPr="009A3DE6">
        <w:rPr>
          <w:lang w:eastAsia="en-US"/>
        </w:rPr>
        <w:t xml:space="preserve"> (</w:t>
      </w:r>
      <w:r>
        <w:rPr>
          <w:lang w:eastAsia="en-US"/>
        </w:rPr>
        <w:t>таблица 1).</w:t>
      </w:r>
    </w:p>
    <w:p w14:paraId="28C9C331" w14:textId="43FC4EF3" w:rsidR="00731E96" w:rsidRDefault="009A3DE6" w:rsidP="00731E96">
      <w:pPr>
        <w:pStyle w:val="31"/>
      </w:pPr>
      <w:r>
        <w:rPr>
          <w:lang w:val="en-US"/>
        </w:rPr>
        <w:t>backlog</w:t>
      </w:r>
      <w:r w:rsidR="00731E96">
        <w:t xml:space="preserve"> проекта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2835"/>
        <w:gridCol w:w="5387"/>
        <w:gridCol w:w="1694"/>
      </w:tblGrid>
      <w:tr w:rsidR="00731E96" w14:paraId="6D813DA0" w14:textId="77777777" w:rsidTr="009A3DE6">
        <w:tc>
          <w:tcPr>
            <w:tcW w:w="2835" w:type="dxa"/>
          </w:tcPr>
          <w:p w14:paraId="5F30A8CC" w14:textId="5677F7DC" w:rsidR="00731E96" w:rsidRDefault="00731E96" w:rsidP="009A3DE6">
            <w:pPr>
              <w:pStyle w:val="33214"/>
            </w:pPr>
            <w:r w:rsidRPr="00731E96">
              <w:t>Этап</w:t>
            </w:r>
          </w:p>
        </w:tc>
        <w:tc>
          <w:tcPr>
            <w:tcW w:w="5387" w:type="dxa"/>
          </w:tcPr>
          <w:p w14:paraId="68C8804F" w14:textId="77777777" w:rsidR="00731E96" w:rsidRDefault="00731E96" w:rsidP="009A3DE6">
            <w:pPr>
              <w:pStyle w:val="33214"/>
            </w:pPr>
            <w:r w:rsidRPr="00731E96">
              <w:t>Задачи</w:t>
            </w:r>
          </w:p>
        </w:tc>
        <w:tc>
          <w:tcPr>
            <w:tcW w:w="1694" w:type="dxa"/>
          </w:tcPr>
          <w:p w14:paraId="6EEF4D9C" w14:textId="6906E5A0" w:rsidR="00731E96" w:rsidRDefault="00731E96" w:rsidP="009A3DE6">
            <w:pPr>
              <w:pStyle w:val="33214"/>
            </w:pPr>
            <w:r w:rsidRPr="00731E96">
              <w:t>Оценка по времени (в часах)</w:t>
            </w:r>
          </w:p>
        </w:tc>
      </w:tr>
      <w:tr w:rsidR="009A3DE6" w14:paraId="7019AEC1" w14:textId="77777777" w:rsidTr="009A3DE6">
        <w:tc>
          <w:tcPr>
            <w:tcW w:w="2835" w:type="dxa"/>
            <w:vMerge w:val="restart"/>
          </w:tcPr>
          <w:p w14:paraId="122608F5" w14:textId="53150C7A" w:rsidR="009A3DE6" w:rsidRDefault="009A3DE6" w:rsidP="009A3DE6">
            <w:pPr>
              <w:pStyle w:val="35214"/>
            </w:pPr>
            <w:r w:rsidRPr="00731E96">
              <w:t>Подготовка</w:t>
            </w:r>
          </w:p>
        </w:tc>
        <w:tc>
          <w:tcPr>
            <w:tcW w:w="5387" w:type="dxa"/>
          </w:tcPr>
          <w:p w14:paraId="58324CC9" w14:textId="1311A391" w:rsidR="009A3DE6" w:rsidRDefault="009A3DE6" w:rsidP="009A3DE6">
            <w:pPr>
              <w:pStyle w:val="35214"/>
            </w:pPr>
            <w:r w:rsidRPr="00731E96">
              <w:t>Обзор аналогов</w:t>
            </w:r>
          </w:p>
        </w:tc>
        <w:tc>
          <w:tcPr>
            <w:tcW w:w="1694" w:type="dxa"/>
          </w:tcPr>
          <w:p w14:paraId="1CB89430" w14:textId="2A521155" w:rsidR="009A3DE6" w:rsidRDefault="009A3DE6" w:rsidP="009A3DE6">
            <w:pPr>
              <w:pStyle w:val="35214"/>
            </w:pPr>
            <w:r>
              <w:t>4</w:t>
            </w:r>
          </w:p>
        </w:tc>
      </w:tr>
      <w:tr w:rsidR="009A3DE6" w14:paraId="7F7EFAAA" w14:textId="77777777" w:rsidTr="009A3DE6">
        <w:tc>
          <w:tcPr>
            <w:tcW w:w="2835" w:type="dxa"/>
            <w:vMerge/>
          </w:tcPr>
          <w:p w14:paraId="24522098" w14:textId="77777777" w:rsidR="009A3DE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7DB93212" w14:textId="5D287FF4" w:rsidR="009A3DE6" w:rsidRDefault="009A3DE6" w:rsidP="009A3DE6">
            <w:pPr>
              <w:pStyle w:val="35214"/>
            </w:pPr>
            <w:r w:rsidRPr="00731E96">
              <w:t>Выбор стека</w:t>
            </w:r>
          </w:p>
        </w:tc>
        <w:tc>
          <w:tcPr>
            <w:tcW w:w="1694" w:type="dxa"/>
          </w:tcPr>
          <w:p w14:paraId="44C2C7FC" w14:textId="000A6339" w:rsidR="009A3DE6" w:rsidRDefault="009A3DE6" w:rsidP="009A3DE6">
            <w:pPr>
              <w:pStyle w:val="35214"/>
            </w:pPr>
            <w:r>
              <w:t>1</w:t>
            </w:r>
          </w:p>
        </w:tc>
      </w:tr>
      <w:tr w:rsidR="009A3DE6" w14:paraId="7A29F656" w14:textId="77777777" w:rsidTr="009A3DE6">
        <w:tc>
          <w:tcPr>
            <w:tcW w:w="2835" w:type="dxa"/>
            <w:vMerge/>
          </w:tcPr>
          <w:p w14:paraId="45635015" w14:textId="77777777" w:rsidR="009A3DE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0E040714" w14:textId="217CFAAE" w:rsidR="009A3DE6" w:rsidRDefault="009A3DE6" w:rsidP="009A3DE6">
            <w:pPr>
              <w:pStyle w:val="35214"/>
            </w:pPr>
            <w:r w:rsidRPr="00731E96">
              <w:t>BPMN-диаграмма</w:t>
            </w:r>
          </w:p>
        </w:tc>
        <w:tc>
          <w:tcPr>
            <w:tcW w:w="1694" w:type="dxa"/>
          </w:tcPr>
          <w:p w14:paraId="4B904EC0" w14:textId="46F62752" w:rsidR="009A3DE6" w:rsidRDefault="009A3DE6" w:rsidP="009A3DE6">
            <w:pPr>
              <w:pStyle w:val="35214"/>
            </w:pPr>
            <w:r>
              <w:t>2</w:t>
            </w:r>
          </w:p>
        </w:tc>
      </w:tr>
      <w:tr w:rsidR="009A3DE6" w14:paraId="270DF9AB" w14:textId="77777777" w:rsidTr="009A3DE6">
        <w:tc>
          <w:tcPr>
            <w:tcW w:w="2835" w:type="dxa"/>
            <w:vMerge/>
          </w:tcPr>
          <w:p w14:paraId="36DC323C" w14:textId="77777777" w:rsidR="009A3DE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387FFE57" w14:textId="5913601F" w:rsidR="009A3DE6" w:rsidRDefault="009A3DE6" w:rsidP="009A3DE6">
            <w:pPr>
              <w:pStyle w:val="35214"/>
            </w:pPr>
            <w:r w:rsidRPr="00731E96">
              <w:t>Проектирование макетов</w:t>
            </w:r>
          </w:p>
        </w:tc>
        <w:tc>
          <w:tcPr>
            <w:tcW w:w="1694" w:type="dxa"/>
          </w:tcPr>
          <w:p w14:paraId="214D2194" w14:textId="4B417D97" w:rsidR="009A3DE6" w:rsidRDefault="009A3DE6" w:rsidP="009A3DE6">
            <w:pPr>
              <w:pStyle w:val="35214"/>
            </w:pPr>
            <w:r>
              <w:t>8</w:t>
            </w:r>
          </w:p>
        </w:tc>
      </w:tr>
      <w:tr w:rsidR="009A3DE6" w14:paraId="47C59A84" w14:textId="77777777" w:rsidTr="009A3DE6">
        <w:tc>
          <w:tcPr>
            <w:tcW w:w="2835" w:type="dxa"/>
            <w:vMerge/>
          </w:tcPr>
          <w:p w14:paraId="5E2FD2DC" w14:textId="77777777" w:rsidR="009A3DE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6BB93589" w14:textId="07181C2F" w:rsidR="009A3DE6" w:rsidRDefault="009A3DE6" w:rsidP="009A3DE6">
            <w:pPr>
              <w:pStyle w:val="35214"/>
            </w:pPr>
            <w:r w:rsidRPr="00731E96">
              <w:t>Инициализация проекта frontend и backend</w:t>
            </w:r>
          </w:p>
        </w:tc>
        <w:tc>
          <w:tcPr>
            <w:tcW w:w="1694" w:type="dxa"/>
          </w:tcPr>
          <w:p w14:paraId="3B47AD06" w14:textId="2A7BF993" w:rsidR="009A3DE6" w:rsidRDefault="009A3DE6" w:rsidP="009A3DE6">
            <w:pPr>
              <w:pStyle w:val="35214"/>
            </w:pPr>
            <w:r>
              <w:t>1</w:t>
            </w:r>
          </w:p>
        </w:tc>
      </w:tr>
      <w:tr w:rsidR="009A3DE6" w14:paraId="013759B6" w14:textId="77777777" w:rsidTr="009A3DE6">
        <w:tc>
          <w:tcPr>
            <w:tcW w:w="2835" w:type="dxa"/>
            <w:vMerge w:val="restart"/>
          </w:tcPr>
          <w:p w14:paraId="6EAB703E" w14:textId="76758356" w:rsidR="009A3DE6" w:rsidRDefault="009A3DE6" w:rsidP="009A3DE6">
            <w:pPr>
              <w:pStyle w:val="35214"/>
            </w:pPr>
            <w:r w:rsidRPr="00731E96">
              <w:t>Создание MVP</w:t>
            </w:r>
          </w:p>
        </w:tc>
        <w:tc>
          <w:tcPr>
            <w:tcW w:w="5387" w:type="dxa"/>
          </w:tcPr>
          <w:p w14:paraId="41FDE00D" w14:textId="4D7B4F31" w:rsidR="009A3DE6" w:rsidRPr="00731E96" w:rsidRDefault="009A3DE6" w:rsidP="009A3DE6">
            <w:pPr>
              <w:pStyle w:val="35214"/>
            </w:pPr>
            <w:r w:rsidRPr="00731E96">
              <w:t>Проектирование БД</w:t>
            </w:r>
          </w:p>
        </w:tc>
        <w:tc>
          <w:tcPr>
            <w:tcW w:w="1694" w:type="dxa"/>
          </w:tcPr>
          <w:p w14:paraId="4389315B" w14:textId="71224F92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74271172" w14:textId="77777777" w:rsidTr="009A3DE6">
        <w:tc>
          <w:tcPr>
            <w:tcW w:w="2835" w:type="dxa"/>
            <w:vMerge/>
          </w:tcPr>
          <w:p w14:paraId="161CE49D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6D7B10C2" w14:textId="46134CD3" w:rsidR="009A3DE6" w:rsidRPr="00731E96" w:rsidRDefault="009A3DE6" w:rsidP="009A3DE6">
            <w:pPr>
              <w:pStyle w:val="35214"/>
            </w:pPr>
            <w:r w:rsidRPr="00731E96">
              <w:t>Создание дизайна страниц сайта</w:t>
            </w:r>
          </w:p>
        </w:tc>
        <w:tc>
          <w:tcPr>
            <w:tcW w:w="1694" w:type="dxa"/>
          </w:tcPr>
          <w:p w14:paraId="253EC562" w14:textId="3B3D395C" w:rsidR="009A3DE6" w:rsidRDefault="009A3DE6" w:rsidP="009A3DE6">
            <w:pPr>
              <w:pStyle w:val="35214"/>
            </w:pPr>
            <w:r>
              <w:t>10</w:t>
            </w:r>
          </w:p>
        </w:tc>
      </w:tr>
      <w:tr w:rsidR="009A3DE6" w14:paraId="2541AEB8" w14:textId="77777777" w:rsidTr="009A3DE6">
        <w:tc>
          <w:tcPr>
            <w:tcW w:w="2835" w:type="dxa"/>
            <w:vMerge/>
          </w:tcPr>
          <w:p w14:paraId="0FAC3B75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5D71AF40" w14:textId="302CD29F" w:rsidR="009A3DE6" w:rsidRPr="00731E96" w:rsidRDefault="009A3DE6" w:rsidP="009A3DE6">
            <w:pPr>
              <w:pStyle w:val="35214"/>
            </w:pPr>
            <w:r w:rsidRPr="00731E96">
              <w:t>Верстка страниц сайта</w:t>
            </w:r>
          </w:p>
        </w:tc>
        <w:tc>
          <w:tcPr>
            <w:tcW w:w="1694" w:type="dxa"/>
          </w:tcPr>
          <w:p w14:paraId="6D5D097B" w14:textId="252B335E" w:rsidR="009A3DE6" w:rsidRDefault="009A3DE6" w:rsidP="009A3DE6">
            <w:pPr>
              <w:pStyle w:val="35214"/>
            </w:pPr>
            <w:r>
              <w:t>10</w:t>
            </w:r>
          </w:p>
        </w:tc>
      </w:tr>
      <w:tr w:rsidR="009A3DE6" w14:paraId="342493A1" w14:textId="77777777" w:rsidTr="009A3DE6">
        <w:tc>
          <w:tcPr>
            <w:tcW w:w="2835" w:type="dxa"/>
            <w:vMerge/>
          </w:tcPr>
          <w:p w14:paraId="03DD43BC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5A7C3067" w14:textId="5133DB69" w:rsidR="009A3DE6" w:rsidRPr="00731E96" w:rsidRDefault="009A3DE6" w:rsidP="009A3DE6">
            <w:pPr>
              <w:pStyle w:val="35214"/>
            </w:pPr>
            <w:r w:rsidRPr="00731E96">
              <w:t>Реализация базовых REST-контроллеров</w:t>
            </w:r>
          </w:p>
        </w:tc>
        <w:tc>
          <w:tcPr>
            <w:tcW w:w="1694" w:type="dxa"/>
          </w:tcPr>
          <w:p w14:paraId="6959C698" w14:textId="055E61F0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0AB0C44A" w14:textId="77777777" w:rsidTr="009A3DE6">
        <w:tc>
          <w:tcPr>
            <w:tcW w:w="2835" w:type="dxa"/>
            <w:vMerge/>
          </w:tcPr>
          <w:p w14:paraId="47936DAF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7DE3AC56" w14:textId="70B2786E" w:rsidR="009A3DE6" w:rsidRPr="00731E96" w:rsidRDefault="009A3DE6" w:rsidP="009A3DE6">
            <w:pPr>
              <w:pStyle w:val="35214"/>
            </w:pPr>
            <w:r w:rsidRPr="00731E96">
              <w:t>Реализация обработки ошибок</w:t>
            </w:r>
          </w:p>
        </w:tc>
        <w:tc>
          <w:tcPr>
            <w:tcW w:w="1694" w:type="dxa"/>
          </w:tcPr>
          <w:p w14:paraId="22575050" w14:textId="10DFDDED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6E42E6A6" w14:textId="77777777" w:rsidTr="009A3DE6">
        <w:tc>
          <w:tcPr>
            <w:tcW w:w="2835" w:type="dxa"/>
            <w:vMerge/>
          </w:tcPr>
          <w:p w14:paraId="3C30BEC6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35137D4F" w14:textId="4AE97550" w:rsidR="009A3DE6" w:rsidRPr="00731E96" w:rsidRDefault="009A3DE6" w:rsidP="009A3DE6">
            <w:pPr>
              <w:pStyle w:val="35214"/>
            </w:pPr>
            <w:r w:rsidRPr="00731E96">
              <w:t>Создание интеграционных заглушек</w:t>
            </w:r>
          </w:p>
        </w:tc>
        <w:tc>
          <w:tcPr>
            <w:tcW w:w="1694" w:type="dxa"/>
          </w:tcPr>
          <w:p w14:paraId="47BB0F33" w14:textId="7751873D" w:rsidR="009A3DE6" w:rsidRDefault="009A3DE6" w:rsidP="009A3DE6">
            <w:pPr>
              <w:pStyle w:val="35214"/>
            </w:pPr>
            <w:r>
              <w:t>2</w:t>
            </w:r>
          </w:p>
        </w:tc>
      </w:tr>
      <w:tr w:rsidR="009A3DE6" w14:paraId="55B2B24F" w14:textId="77777777" w:rsidTr="009A3DE6">
        <w:tc>
          <w:tcPr>
            <w:tcW w:w="2835" w:type="dxa"/>
            <w:vMerge w:val="restart"/>
          </w:tcPr>
          <w:p w14:paraId="258EA705" w14:textId="5E013BD8" w:rsidR="009A3DE6" w:rsidRPr="00731E96" w:rsidRDefault="009A3DE6" w:rsidP="009A3DE6">
            <w:pPr>
              <w:pStyle w:val="35214"/>
            </w:pPr>
            <w:r w:rsidRPr="00731E96">
              <w:t>Создание базового функционала</w:t>
            </w:r>
          </w:p>
        </w:tc>
        <w:tc>
          <w:tcPr>
            <w:tcW w:w="5387" w:type="dxa"/>
          </w:tcPr>
          <w:p w14:paraId="6CAA439B" w14:textId="5061210F" w:rsidR="009A3DE6" w:rsidRPr="00731E96" w:rsidRDefault="009A3DE6" w:rsidP="009A3DE6">
            <w:pPr>
              <w:pStyle w:val="35214"/>
            </w:pPr>
            <w:r w:rsidRPr="00731E96">
              <w:t>Добавление интеграции с YouTrack</w:t>
            </w:r>
          </w:p>
        </w:tc>
        <w:tc>
          <w:tcPr>
            <w:tcW w:w="1694" w:type="dxa"/>
          </w:tcPr>
          <w:p w14:paraId="5AF07483" w14:textId="0DBE2D91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38C998F6" w14:textId="77777777" w:rsidTr="009A3DE6">
        <w:tc>
          <w:tcPr>
            <w:tcW w:w="2835" w:type="dxa"/>
            <w:vMerge/>
          </w:tcPr>
          <w:p w14:paraId="02A5B572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2A2E9162" w14:textId="64181017" w:rsidR="009A3DE6" w:rsidRPr="00731E96" w:rsidRDefault="009A3DE6" w:rsidP="009A3DE6">
            <w:pPr>
              <w:pStyle w:val="35214"/>
            </w:pPr>
            <w:r w:rsidRPr="00731E96">
              <w:t>Добавление интеграции с Gitlab</w:t>
            </w:r>
          </w:p>
        </w:tc>
        <w:tc>
          <w:tcPr>
            <w:tcW w:w="1694" w:type="dxa"/>
          </w:tcPr>
          <w:p w14:paraId="578C3492" w14:textId="53E6D7A3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24C6C112" w14:textId="77777777" w:rsidTr="009A3DE6">
        <w:tc>
          <w:tcPr>
            <w:tcW w:w="2835" w:type="dxa"/>
            <w:vMerge/>
          </w:tcPr>
          <w:p w14:paraId="23856802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4FF3D7B6" w14:textId="3B1A96EE" w:rsidR="009A3DE6" w:rsidRPr="00731E96" w:rsidRDefault="009A3DE6" w:rsidP="009A3DE6">
            <w:pPr>
              <w:pStyle w:val="35214"/>
            </w:pPr>
            <w:r w:rsidRPr="00731E96">
              <w:t>Адаптивная верстка страниц сайта</w:t>
            </w:r>
          </w:p>
        </w:tc>
        <w:tc>
          <w:tcPr>
            <w:tcW w:w="1694" w:type="dxa"/>
          </w:tcPr>
          <w:p w14:paraId="58A749CA" w14:textId="59EB5863" w:rsidR="009A3DE6" w:rsidRDefault="009A3DE6" w:rsidP="009A3DE6">
            <w:pPr>
              <w:pStyle w:val="35214"/>
            </w:pPr>
            <w:r>
              <w:t>5</w:t>
            </w:r>
          </w:p>
        </w:tc>
      </w:tr>
      <w:tr w:rsidR="009A3DE6" w14:paraId="4B2EF66D" w14:textId="77777777" w:rsidTr="009A3DE6">
        <w:tc>
          <w:tcPr>
            <w:tcW w:w="2835" w:type="dxa"/>
            <w:vMerge/>
          </w:tcPr>
          <w:p w14:paraId="583DFB37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5CDB423F" w14:textId="10BCCC21" w:rsidR="009A3DE6" w:rsidRPr="00731E96" w:rsidRDefault="009A3DE6" w:rsidP="009A3DE6">
            <w:pPr>
              <w:pStyle w:val="35214"/>
            </w:pPr>
            <w:r w:rsidRPr="00731E96">
              <w:t>Добавление автоматизации Merge Request</w:t>
            </w:r>
          </w:p>
        </w:tc>
        <w:tc>
          <w:tcPr>
            <w:tcW w:w="1694" w:type="dxa"/>
          </w:tcPr>
          <w:p w14:paraId="62895FD9" w14:textId="34AAB571" w:rsidR="009A3DE6" w:rsidRDefault="009A3DE6" w:rsidP="009A3DE6">
            <w:pPr>
              <w:pStyle w:val="35214"/>
            </w:pPr>
            <w:r>
              <w:t>6</w:t>
            </w:r>
          </w:p>
        </w:tc>
      </w:tr>
      <w:tr w:rsidR="009A3DE6" w14:paraId="0FC36D17" w14:textId="77777777" w:rsidTr="009A3DE6">
        <w:tc>
          <w:tcPr>
            <w:tcW w:w="2835" w:type="dxa"/>
            <w:vMerge w:val="restart"/>
          </w:tcPr>
          <w:p w14:paraId="1662E038" w14:textId="7C9251B2" w:rsidR="009A3DE6" w:rsidRPr="00731E96" w:rsidRDefault="009A3DE6" w:rsidP="009A3DE6">
            <w:pPr>
              <w:pStyle w:val="35214"/>
            </w:pPr>
            <w:r w:rsidRPr="00731E96">
              <w:t>Создание оптимального функционала</w:t>
            </w:r>
          </w:p>
        </w:tc>
        <w:tc>
          <w:tcPr>
            <w:tcW w:w="5387" w:type="dxa"/>
          </w:tcPr>
          <w:p w14:paraId="6A407798" w14:textId="72A05DD7" w:rsidR="009A3DE6" w:rsidRPr="00731E96" w:rsidRDefault="009A3DE6" w:rsidP="009A3DE6">
            <w:pPr>
              <w:pStyle w:val="35214"/>
            </w:pPr>
            <w:r w:rsidRPr="00731E96">
              <w:t>Полная автоматизация процессов сборки релизов</w:t>
            </w:r>
          </w:p>
        </w:tc>
        <w:tc>
          <w:tcPr>
            <w:tcW w:w="1694" w:type="dxa"/>
          </w:tcPr>
          <w:p w14:paraId="4638E559" w14:textId="13FF83F9" w:rsidR="009A3DE6" w:rsidRDefault="009A3DE6" w:rsidP="009A3DE6">
            <w:pPr>
              <w:pStyle w:val="35214"/>
            </w:pPr>
            <w:r>
              <w:t>8</w:t>
            </w:r>
          </w:p>
        </w:tc>
      </w:tr>
      <w:tr w:rsidR="009A3DE6" w14:paraId="3682019C" w14:textId="77777777" w:rsidTr="009A3DE6">
        <w:tc>
          <w:tcPr>
            <w:tcW w:w="2835" w:type="dxa"/>
            <w:vMerge/>
          </w:tcPr>
          <w:p w14:paraId="471A2190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508674AB" w14:textId="46BAFD3A" w:rsidR="009A3DE6" w:rsidRPr="00731E96" w:rsidRDefault="009A3DE6" w:rsidP="009A3DE6">
            <w:pPr>
              <w:pStyle w:val="35214"/>
            </w:pPr>
            <w:r w:rsidRPr="00731E96">
              <w:t>Добавление авторизации</w:t>
            </w:r>
          </w:p>
        </w:tc>
        <w:tc>
          <w:tcPr>
            <w:tcW w:w="1694" w:type="dxa"/>
          </w:tcPr>
          <w:p w14:paraId="5136986A" w14:textId="4C76ABB7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67D228E8" w14:textId="77777777" w:rsidTr="009A3DE6">
        <w:tc>
          <w:tcPr>
            <w:tcW w:w="2835" w:type="dxa"/>
            <w:vMerge/>
          </w:tcPr>
          <w:p w14:paraId="40573F3F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6E222A5A" w14:textId="2C7F3108" w:rsidR="009A3DE6" w:rsidRPr="00731E96" w:rsidRDefault="009A3DE6" w:rsidP="009A3DE6">
            <w:pPr>
              <w:pStyle w:val="35214"/>
            </w:pPr>
            <w:r w:rsidRPr="00731E96">
              <w:t>Обеспечение безопасности данных</w:t>
            </w:r>
          </w:p>
        </w:tc>
        <w:tc>
          <w:tcPr>
            <w:tcW w:w="1694" w:type="dxa"/>
          </w:tcPr>
          <w:p w14:paraId="2FBFB010" w14:textId="7FA67786" w:rsidR="009A3DE6" w:rsidRDefault="009A3DE6" w:rsidP="009A3DE6">
            <w:pPr>
              <w:pStyle w:val="35214"/>
            </w:pPr>
            <w:r>
              <w:t>3</w:t>
            </w:r>
          </w:p>
        </w:tc>
      </w:tr>
      <w:tr w:rsidR="009A3DE6" w14:paraId="6232977B" w14:textId="77777777" w:rsidTr="009A3DE6">
        <w:tc>
          <w:tcPr>
            <w:tcW w:w="2835" w:type="dxa"/>
          </w:tcPr>
          <w:p w14:paraId="5DCA323F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5387" w:type="dxa"/>
          </w:tcPr>
          <w:p w14:paraId="30F6836A" w14:textId="77777777" w:rsidR="009A3DE6" w:rsidRPr="00731E96" w:rsidRDefault="009A3DE6" w:rsidP="009A3DE6">
            <w:pPr>
              <w:pStyle w:val="35214"/>
            </w:pPr>
          </w:p>
        </w:tc>
        <w:tc>
          <w:tcPr>
            <w:tcW w:w="1694" w:type="dxa"/>
          </w:tcPr>
          <w:p w14:paraId="7C1C3BE4" w14:textId="77777777" w:rsidR="009A3DE6" w:rsidRDefault="009A3DE6" w:rsidP="009A3DE6">
            <w:pPr>
              <w:pStyle w:val="35214"/>
            </w:pPr>
          </w:p>
        </w:tc>
      </w:tr>
    </w:tbl>
    <w:p w14:paraId="0912AEB5" w14:textId="77777777" w:rsidR="00731E96" w:rsidRPr="00731E96" w:rsidRDefault="00731E96" w:rsidP="00731E96">
      <w:pPr>
        <w:pStyle w:val="31"/>
        <w:numPr>
          <w:ilvl w:val="0"/>
          <w:numId w:val="0"/>
        </w:numPr>
      </w:pPr>
    </w:p>
    <w:p w14:paraId="0C15B3D5" w14:textId="77777777" w:rsidR="001A2769" w:rsidRPr="001A2769" w:rsidRDefault="001A2769" w:rsidP="001A2769">
      <w:pPr>
        <w:pStyle w:val="2"/>
        <w:rPr>
          <w:lang w:eastAsia="en-US"/>
        </w:rPr>
      </w:pPr>
    </w:p>
    <w:p w14:paraId="45EDD8C0" w14:textId="67807BF1" w:rsidR="00673BF1" w:rsidRPr="00E6529F" w:rsidRDefault="00673BF1" w:rsidP="009C7CDA">
      <w:pPr>
        <w:pStyle w:val="12"/>
      </w:pPr>
      <w:bookmarkStart w:id="17" w:name="_Toc199228713"/>
      <w:r w:rsidRPr="009C7CDA">
        <w:lastRenderedPageBreak/>
        <w:t>Анализ и сопоставление аналогов разрабатываемого продукта</w:t>
      </w:r>
      <w:bookmarkEnd w:id="17"/>
    </w:p>
    <w:p w14:paraId="521D1B3E" w14:textId="77777777" w:rsidR="004257AB" w:rsidRPr="00E6529F" w:rsidRDefault="004257AB" w:rsidP="004257AB">
      <w:pPr>
        <w:pStyle w:val="2"/>
        <w:rPr>
          <w:lang w:eastAsia="en-US"/>
        </w:rPr>
      </w:pPr>
    </w:p>
    <w:p w14:paraId="6E2BDDAA" w14:textId="77777777" w:rsidR="001C4002" w:rsidRDefault="001C4002" w:rsidP="001C4002">
      <w:pPr>
        <w:pStyle w:val="2"/>
      </w:pPr>
      <w:r>
        <w:t xml:space="preserve">В качестве основных альтернатив мы рассмотрели инструменты управления релизами, которые помогают командам планировать и контролировать передачу кода, изменений и настроек от команды разработчиков приложений, а также упаковку и развёртывание в тестовых средах со стороны операционной системы, вплоть до анализа рисков, оценки влияния и успешного развёртывания в производственных средах. </w:t>
      </w:r>
    </w:p>
    <w:p w14:paraId="24FC1BE0" w14:textId="23E3AD9C" w:rsidR="001C4002" w:rsidRDefault="001C4002" w:rsidP="001C4002">
      <w:pPr>
        <w:pStyle w:val="2"/>
      </w:pPr>
      <w:r>
        <w:t>Многие из них пользуются технологией автоматизации тестирования  доставки новых модулей разрабатываемого проекта заинтересованным сторонам - CI/CD.</w:t>
      </w:r>
    </w:p>
    <w:p w14:paraId="3052F5E5" w14:textId="77777777" w:rsidR="00FC3896" w:rsidRDefault="00FC3896" w:rsidP="001C4002">
      <w:pPr>
        <w:pStyle w:val="2"/>
      </w:pPr>
    </w:p>
    <w:p w14:paraId="28DC74C0" w14:textId="4BAF9502" w:rsidR="001C4002" w:rsidRDefault="001C4002" w:rsidP="001C4002">
      <w:pPr>
        <w:pStyle w:val="13"/>
        <w:rPr>
          <w:lang w:val="en-US"/>
        </w:rPr>
      </w:pPr>
      <w:bookmarkStart w:id="18" w:name="_Toc199228714"/>
      <w:r>
        <w:rPr>
          <w:lang w:val="en-US"/>
        </w:rPr>
        <w:t>Jenkins</w:t>
      </w:r>
      <w:bookmarkEnd w:id="18"/>
    </w:p>
    <w:p w14:paraId="2274A563" w14:textId="77777777" w:rsidR="004257AB" w:rsidRPr="004257AB" w:rsidRDefault="004257AB" w:rsidP="004257AB">
      <w:pPr>
        <w:pStyle w:val="2"/>
        <w:rPr>
          <w:lang w:val="en-US" w:eastAsia="en-US"/>
        </w:rPr>
      </w:pPr>
    </w:p>
    <w:p w14:paraId="1B8CD5CC" w14:textId="22C7F4D2" w:rsidR="001C4002" w:rsidRDefault="008B004E" w:rsidP="001C4002">
      <w:pPr>
        <w:pStyle w:val="2"/>
      </w:pPr>
      <w:r>
        <w:rPr>
          <w:lang w:val="en-US"/>
        </w:rPr>
        <w:t>Jenkins</w:t>
      </w:r>
      <w:r w:rsidRPr="008B004E">
        <w:t xml:space="preserve"> </w:t>
      </w:r>
      <w:r>
        <w:t>–</w:t>
      </w:r>
      <w:r w:rsidRPr="008B004E">
        <w:t xml:space="preserve"> </w:t>
      </w:r>
      <w:r>
        <w:t xml:space="preserve">один </w:t>
      </w:r>
      <w:r w:rsidR="001C4002" w:rsidRPr="001C4002">
        <w:t>из самых популярных open-source инструментов для CI/CD, который позволяет автоматизировать сборку, тестирование и развертывание программного обеспечения.</w:t>
      </w:r>
      <w:r w:rsidR="00551D9B">
        <w:t xml:space="preserve"> Пример интерфейса представлен на рисунке 1 (рисунок 1).</w:t>
      </w:r>
    </w:p>
    <w:p w14:paraId="1F4AD204" w14:textId="77777777" w:rsidR="001C4002" w:rsidRDefault="001C4002" w:rsidP="001C4002">
      <w:pPr>
        <w:pStyle w:val="2"/>
      </w:pPr>
    </w:p>
    <w:p w14:paraId="19FE2245" w14:textId="77777777" w:rsidR="00551D9B" w:rsidRDefault="001C4002" w:rsidP="00551D9B">
      <w:pPr>
        <w:pStyle w:val="4"/>
      </w:pPr>
      <w:r>
        <w:rPr>
          <w:noProof/>
        </w:rPr>
        <w:drawing>
          <wp:inline distT="0" distB="0" distL="0" distR="0" wp14:anchorId="60442F93" wp14:editId="32E1FB96">
            <wp:extent cx="5313165" cy="2800350"/>
            <wp:effectExtent l="0" t="0" r="1905" b="0"/>
            <wp:docPr id="1639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05" cy="2804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1BFC1" w14:textId="627A866E" w:rsidR="00551D9B" w:rsidRDefault="00551D9B" w:rsidP="00551D9B">
      <w:pPr>
        <w:pStyle w:val="41"/>
      </w:pPr>
      <w:r w:rsidRPr="00AA68E1">
        <w:t xml:space="preserve"> Пример интерфейса пайплайна в Jenkins</w:t>
      </w:r>
    </w:p>
    <w:p w14:paraId="34441594" w14:textId="77777777" w:rsidR="00551D9B" w:rsidRPr="00551D9B" w:rsidRDefault="00551D9B" w:rsidP="00551D9B">
      <w:pPr>
        <w:pStyle w:val="2"/>
        <w:ind w:firstLine="0"/>
      </w:pPr>
    </w:p>
    <w:p w14:paraId="617C49E8" w14:textId="77777777" w:rsidR="00FC3896" w:rsidRDefault="00FC3896" w:rsidP="00FC3896">
      <w:pPr>
        <w:pStyle w:val="2"/>
      </w:pPr>
      <w:r w:rsidRPr="00FC3896">
        <w:t>Преимущества:</w:t>
      </w:r>
    </w:p>
    <w:p w14:paraId="6DA65F99" w14:textId="3FCC28A5" w:rsidR="00FC3896" w:rsidRPr="00FC3896" w:rsidRDefault="00FC3896" w:rsidP="00FC3896">
      <w:pPr>
        <w:pStyle w:val="53"/>
      </w:pPr>
      <w:r w:rsidRPr="00FC3896">
        <w:t>Кросс-платформенность. Есть версии для Linux, macOS и Windows;</w:t>
      </w:r>
    </w:p>
    <w:p w14:paraId="3659839A" w14:textId="69465E8D" w:rsidR="00FC3896" w:rsidRPr="00FC3896" w:rsidRDefault="00FC3896" w:rsidP="00FC3896">
      <w:pPr>
        <w:pStyle w:val="53"/>
      </w:pPr>
      <w:r w:rsidRPr="00FC3896">
        <w:t>Гибкость и расширяемость. Jenkins поддерживает более 1800 плагинов, что позволяет интегрировать его с практически любым инструментом DevOps;</w:t>
      </w:r>
    </w:p>
    <w:p w14:paraId="435A05ED" w14:textId="5AA6A646" w:rsidR="00FC3896" w:rsidRPr="00FC3896" w:rsidRDefault="00FC3896" w:rsidP="00FC3896">
      <w:pPr>
        <w:pStyle w:val="53"/>
      </w:pPr>
      <w:r w:rsidRPr="00FC3896">
        <w:t>Система бесплатна и имеет открытый код;</w:t>
      </w:r>
    </w:p>
    <w:p w14:paraId="79E1F9B0" w14:textId="00E78755" w:rsidR="00FC3896" w:rsidRPr="00FC3896" w:rsidRDefault="00FC3896" w:rsidP="00FC3896">
      <w:pPr>
        <w:pStyle w:val="53"/>
      </w:pPr>
      <w:r w:rsidRPr="00FC3896">
        <w:t>Поддержка множества языков программирования;</w:t>
      </w:r>
    </w:p>
    <w:p w14:paraId="162FF1F6" w14:textId="13F8A7E4" w:rsidR="00FC3896" w:rsidRPr="00FC3896" w:rsidRDefault="00FC3896" w:rsidP="00FC3896">
      <w:pPr>
        <w:pStyle w:val="53"/>
      </w:pPr>
      <w:r w:rsidRPr="00FC3896">
        <w:t>Удовлетворяет высоким требованиям безопасности поддержкой self-hosted развертывания;</w:t>
      </w:r>
    </w:p>
    <w:p w14:paraId="4DEC20BA" w14:textId="0E6CD932" w:rsidR="00FC3896" w:rsidRPr="00FC3896" w:rsidRDefault="00FC3896" w:rsidP="00FC3896">
      <w:pPr>
        <w:pStyle w:val="53"/>
      </w:pPr>
      <w:r w:rsidRPr="00FC3896">
        <w:t>Гибкость в настройке пайплайнов;</w:t>
      </w:r>
    </w:p>
    <w:p w14:paraId="069D9C91" w14:textId="38CB9375" w:rsidR="00FC3896" w:rsidRPr="00FC3896" w:rsidRDefault="00FC3896" w:rsidP="00FC3896">
      <w:pPr>
        <w:pStyle w:val="53"/>
      </w:pPr>
      <w:r w:rsidRPr="00FC3896">
        <w:t>Масштабируемость. Поддерживает распределенные сборки на разных машинах;</w:t>
      </w:r>
    </w:p>
    <w:p w14:paraId="265FF005" w14:textId="07D67345" w:rsidR="00FC3896" w:rsidRDefault="00FC3896" w:rsidP="00FC3896">
      <w:pPr>
        <w:pStyle w:val="53"/>
      </w:pPr>
      <w:r w:rsidRPr="00FC3896">
        <w:t>Нет ограничений на количество пользователей и сборок.</w:t>
      </w:r>
    </w:p>
    <w:p w14:paraId="4987AF48" w14:textId="77777777" w:rsidR="00FC3896" w:rsidRDefault="00FC3896" w:rsidP="00FC3896">
      <w:pPr>
        <w:pStyle w:val="2"/>
      </w:pPr>
      <w:r w:rsidRPr="00FC3896">
        <w:t>Недостатки:</w:t>
      </w:r>
    </w:p>
    <w:p w14:paraId="22426067" w14:textId="3748DE9E" w:rsidR="00FC3896" w:rsidRDefault="00FC3896" w:rsidP="00FC3896">
      <w:pPr>
        <w:pStyle w:val="53"/>
      </w:pPr>
      <w:r>
        <w:t>Сложность в настройке и поддержке;</w:t>
      </w:r>
    </w:p>
    <w:p w14:paraId="755C3139" w14:textId="4CE08A97" w:rsidR="00FC3896" w:rsidRDefault="00FC3896" w:rsidP="00FC3896">
      <w:pPr>
        <w:pStyle w:val="53"/>
      </w:pPr>
      <w:r>
        <w:t>Требует больших серверных ресурсов;</w:t>
      </w:r>
    </w:p>
    <w:p w14:paraId="537A88A7" w14:textId="33DDC241" w:rsidR="00FC3896" w:rsidRDefault="00FC3896" w:rsidP="00FC3896">
      <w:pPr>
        <w:pStyle w:val="53"/>
      </w:pPr>
      <w:r>
        <w:t>Неудобный и устаревший веб-интерфейс.</w:t>
      </w:r>
    </w:p>
    <w:p w14:paraId="70E7E0EF" w14:textId="77777777" w:rsidR="00FC3896" w:rsidRDefault="00FC3896" w:rsidP="00FC3896">
      <w:pPr>
        <w:pStyle w:val="53"/>
        <w:numPr>
          <w:ilvl w:val="0"/>
          <w:numId w:val="0"/>
        </w:numPr>
        <w:ind w:left="709"/>
      </w:pPr>
    </w:p>
    <w:p w14:paraId="580D49E0" w14:textId="77777777" w:rsidR="00FC3896" w:rsidRDefault="00FC3896" w:rsidP="00FC3896">
      <w:pPr>
        <w:pStyle w:val="13"/>
        <w:rPr>
          <w:lang w:val="en-US"/>
        </w:rPr>
      </w:pPr>
      <w:bookmarkStart w:id="19" w:name="_Toc199228715"/>
      <w:r w:rsidRPr="00FC3896">
        <w:t>Atlassian Bitbucket Pipelines</w:t>
      </w:r>
      <w:bookmarkEnd w:id="19"/>
    </w:p>
    <w:p w14:paraId="494BF7C3" w14:textId="77777777" w:rsidR="004257AB" w:rsidRPr="004257AB" w:rsidRDefault="004257AB" w:rsidP="004257AB">
      <w:pPr>
        <w:pStyle w:val="2"/>
        <w:rPr>
          <w:lang w:val="en-US" w:eastAsia="en-US"/>
        </w:rPr>
      </w:pPr>
    </w:p>
    <w:p w14:paraId="65480620" w14:textId="60B01561" w:rsidR="00FC3896" w:rsidRDefault="00FC3896" w:rsidP="00FC3896">
      <w:pPr>
        <w:pStyle w:val="2"/>
      </w:pPr>
      <w:r w:rsidRPr="00913C2A">
        <w:t>Это встроенный CI/CD-инструмент в Bitbucket, предназначенный для автоматизации сборки, тестирования и развертывания кода</w:t>
      </w:r>
      <w:r>
        <w:t>.</w:t>
      </w:r>
      <w:r w:rsidR="00551D9B">
        <w:t xml:space="preserve"> Пример интерфейса представлен на рисунке 2 (рисунок 2).</w:t>
      </w:r>
    </w:p>
    <w:p w14:paraId="0097F884" w14:textId="77777777" w:rsidR="00FC3896" w:rsidRDefault="00FC3896" w:rsidP="00FC3896">
      <w:pPr>
        <w:pStyle w:val="2"/>
      </w:pPr>
    </w:p>
    <w:p w14:paraId="3141668E" w14:textId="0A624145" w:rsidR="00FC3896" w:rsidRDefault="00FC3896" w:rsidP="00FC3896">
      <w:pPr>
        <w:pStyle w:val="4"/>
      </w:pPr>
      <w:r>
        <w:rPr>
          <w:noProof/>
        </w:rPr>
        <w:lastRenderedPageBreak/>
        <w:drawing>
          <wp:inline distT="0" distB="0" distL="0" distR="0" wp14:anchorId="06200D73" wp14:editId="27A731E2">
            <wp:extent cx="5664058" cy="3190875"/>
            <wp:effectExtent l="0" t="0" r="0" b="0"/>
            <wp:docPr id="1108019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466" cy="3197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42FE8" w14:textId="6120BC96" w:rsidR="00551D9B" w:rsidRPr="00551D9B" w:rsidRDefault="00551D9B" w:rsidP="00551D9B">
      <w:pPr>
        <w:pStyle w:val="41"/>
      </w:pPr>
      <w:r>
        <w:rPr>
          <w:szCs w:val="28"/>
        </w:rPr>
        <w:t>П</w:t>
      </w:r>
      <w:r w:rsidRPr="00913C2A">
        <w:rPr>
          <w:szCs w:val="28"/>
        </w:rPr>
        <w:t xml:space="preserve">ример интерфейса пайплайна в </w:t>
      </w:r>
      <w:r w:rsidRPr="00913C2A">
        <w:rPr>
          <w:szCs w:val="28"/>
          <w:lang w:val="en-US"/>
        </w:rPr>
        <w:t>Atlassian</w:t>
      </w:r>
      <w:r w:rsidRPr="00913C2A">
        <w:rPr>
          <w:szCs w:val="28"/>
        </w:rPr>
        <w:t xml:space="preserve"> </w:t>
      </w:r>
      <w:r w:rsidRPr="00913C2A">
        <w:rPr>
          <w:szCs w:val="28"/>
          <w:lang w:val="en-US"/>
        </w:rPr>
        <w:t>Bitbucket</w:t>
      </w:r>
      <w:r w:rsidRPr="00913C2A">
        <w:rPr>
          <w:szCs w:val="28"/>
        </w:rPr>
        <w:t xml:space="preserve"> </w:t>
      </w:r>
      <w:r w:rsidRPr="00913C2A">
        <w:rPr>
          <w:szCs w:val="28"/>
          <w:lang w:val="en-US"/>
        </w:rPr>
        <w:t>Pipelines</w:t>
      </w:r>
    </w:p>
    <w:p w14:paraId="3D11C4F1" w14:textId="77777777" w:rsidR="00FC3896" w:rsidRPr="00E6529F" w:rsidRDefault="00FC3896" w:rsidP="00FC3896">
      <w:pPr>
        <w:pStyle w:val="2"/>
        <w:rPr>
          <w:lang w:eastAsia="en-US"/>
        </w:rPr>
      </w:pPr>
    </w:p>
    <w:p w14:paraId="45249CCF" w14:textId="77777777" w:rsidR="00AE6198" w:rsidRDefault="00AE6198" w:rsidP="00AE6198">
      <w:pPr>
        <w:pStyle w:val="2"/>
        <w:rPr>
          <w:lang w:val="en-US"/>
        </w:rPr>
      </w:pPr>
      <w:r w:rsidRPr="00AE6198">
        <w:t>Преимущества:</w:t>
      </w:r>
    </w:p>
    <w:p w14:paraId="293A208F" w14:textId="77777777" w:rsidR="00AE6198" w:rsidRPr="00AE6198" w:rsidRDefault="00AE6198" w:rsidP="00AE6198">
      <w:pPr>
        <w:pStyle w:val="53"/>
      </w:pPr>
      <w:r w:rsidRPr="00AE6198">
        <w:t>Простая конфигурация. YAML-файл с удобной настройкой этапов сборки;</w:t>
      </w:r>
    </w:p>
    <w:p w14:paraId="0C9BCB22" w14:textId="77777777" w:rsidR="00AE6198" w:rsidRPr="00AE6198" w:rsidRDefault="00AE6198" w:rsidP="00AE6198">
      <w:pPr>
        <w:pStyle w:val="53"/>
      </w:pPr>
      <w:r w:rsidRPr="00AE6198">
        <w:t>Поддержка Docker. Позволяет использовать контейнеры для изолированной сборки и тестирования;</w:t>
      </w:r>
    </w:p>
    <w:p w14:paraId="55DD40A1" w14:textId="30CB918E" w:rsidR="00AE6198" w:rsidRPr="00AE6198" w:rsidRDefault="00AE6198" w:rsidP="00AE6198">
      <w:pPr>
        <w:pStyle w:val="53"/>
      </w:pPr>
      <w:r w:rsidRPr="00AE6198">
        <w:t>Автоматическое кеширование зависимостей. Ускоряет повторные сборки, снижая время выполнения CI/CD-процессов;</w:t>
      </w:r>
    </w:p>
    <w:p w14:paraId="7EB49C1A" w14:textId="77777777" w:rsidR="00AE6198" w:rsidRDefault="00AE6198" w:rsidP="00AE6198">
      <w:pPr>
        <w:pStyle w:val="2"/>
        <w:rPr>
          <w:lang w:val="en-US"/>
        </w:rPr>
      </w:pPr>
      <w:r w:rsidRPr="00AE6198">
        <w:t>Недостатки:</w:t>
      </w:r>
    </w:p>
    <w:p w14:paraId="6E83F083" w14:textId="77777777" w:rsidR="00AE6198" w:rsidRPr="00AE6198" w:rsidRDefault="00AE6198" w:rsidP="00AE6198">
      <w:pPr>
        <w:pStyle w:val="53"/>
      </w:pPr>
      <w:r w:rsidRPr="00AE6198">
        <w:t>Недоступен на территории РФ;</w:t>
      </w:r>
    </w:p>
    <w:p w14:paraId="019EEE0D" w14:textId="77777777" w:rsidR="00AE6198" w:rsidRPr="00AE6198" w:rsidRDefault="00AE6198" w:rsidP="00AE6198">
      <w:pPr>
        <w:pStyle w:val="53"/>
      </w:pPr>
      <w:r w:rsidRPr="00AE6198">
        <w:t>Ограниченные возможности кастомизации пайплайнов;</w:t>
      </w:r>
    </w:p>
    <w:p w14:paraId="7670B30C" w14:textId="77777777" w:rsidR="00AE6198" w:rsidRPr="00AE6198" w:rsidRDefault="00AE6198" w:rsidP="00AE6198">
      <w:pPr>
        <w:pStyle w:val="53"/>
      </w:pPr>
      <w:r w:rsidRPr="00AE6198">
        <w:t>Не удовлетворяет высоким требованиям безопасности, так как нет  поддержки self-hosted развертывания;</w:t>
      </w:r>
    </w:p>
    <w:p w14:paraId="7E535C4A" w14:textId="77777777" w:rsidR="00AE6198" w:rsidRPr="00AE6198" w:rsidRDefault="00AE6198" w:rsidP="00AE6198">
      <w:pPr>
        <w:pStyle w:val="53"/>
      </w:pPr>
      <w:r w:rsidRPr="00AE6198">
        <w:t>Ограничения по использованию в бесплатной версии;</w:t>
      </w:r>
    </w:p>
    <w:p w14:paraId="435D4F3D" w14:textId="3B60741D" w:rsidR="00AE6198" w:rsidRPr="00AE6198" w:rsidRDefault="00AE6198" w:rsidP="00AE6198">
      <w:pPr>
        <w:pStyle w:val="53"/>
      </w:pPr>
      <w:r w:rsidRPr="00AE6198">
        <w:t>Ограниченный выбор инструментов.</w:t>
      </w:r>
    </w:p>
    <w:p w14:paraId="6562EBAF" w14:textId="77777777" w:rsidR="00AE6198" w:rsidRPr="00AE6198" w:rsidRDefault="00AE6198" w:rsidP="00AE6198">
      <w:pPr>
        <w:pStyle w:val="53"/>
        <w:numPr>
          <w:ilvl w:val="0"/>
          <w:numId w:val="0"/>
        </w:numPr>
        <w:ind w:left="709"/>
      </w:pPr>
    </w:p>
    <w:p w14:paraId="61C67967" w14:textId="77777777" w:rsidR="00FC3896" w:rsidRDefault="00FC3896" w:rsidP="00FC3896">
      <w:pPr>
        <w:pStyle w:val="13"/>
        <w:rPr>
          <w:lang w:val="en-US"/>
        </w:rPr>
      </w:pPr>
      <w:bookmarkStart w:id="20" w:name="_Toc199228716"/>
      <w:r w:rsidRPr="00FC3896">
        <w:t>GitLab CI/CD</w:t>
      </w:r>
      <w:bookmarkEnd w:id="20"/>
    </w:p>
    <w:p w14:paraId="2A284DDC" w14:textId="0BB1E6A4" w:rsidR="00AE6198" w:rsidRDefault="00AE6198" w:rsidP="00AE6198">
      <w:pPr>
        <w:pStyle w:val="2"/>
        <w:rPr>
          <w:lang w:val="en-US"/>
        </w:rPr>
      </w:pPr>
      <w:r w:rsidRPr="00913C2A">
        <w:lastRenderedPageBreak/>
        <w:t>Это встроенная в GitLab система CI/CD, поддерживающая автоматическую сборку, тестирование и развертывание приложений.</w:t>
      </w:r>
      <w:r w:rsidRPr="00AE6198">
        <w:t xml:space="preserve"> </w:t>
      </w:r>
      <w:r>
        <w:t xml:space="preserve">Пример интерфейса представлен на рисунке </w:t>
      </w:r>
      <w:r>
        <w:rPr>
          <w:lang w:val="en-US"/>
        </w:rPr>
        <w:t>3</w:t>
      </w:r>
      <w:r>
        <w:t xml:space="preserve"> (рисунок </w:t>
      </w:r>
      <w:r>
        <w:rPr>
          <w:lang w:val="en-US"/>
        </w:rPr>
        <w:t>3</w:t>
      </w:r>
      <w:r>
        <w:t>).</w:t>
      </w:r>
    </w:p>
    <w:p w14:paraId="20EF9CA1" w14:textId="77777777" w:rsidR="00AE6198" w:rsidRDefault="00AE6198" w:rsidP="00AE6198">
      <w:pPr>
        <w:pStyle w:val="2"/>
        <w:rPr>
          <w:lang w:val="en-US"/>
        </w:rPr>
      </w:pPr>
    </w:p>
    <w:p w14:paraId="179BFC9A" w14:textId="0667A602" w:rsidR="00AE6198" w:rsidRDefault="00AE6198" w:rsidP="00AE6198">
      <w:pPr>
        <w:pStyle w:val="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584E34" wp14:editId="43BCF290">
            <wp:extent cx="5648325" cy="2871707"/>
            <wp:effectExtent l="0" t="0" r="0" b="5080"/>
            <wp:docPr id="1241359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468" cy="288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12ED31" w14:textId="4AFE1058" w:rsidR="00AE6198" w:rsidRPr="00E6529F" w:rsidRDefault="00AE6198" w:rsidP="00AE6198">
      <w:pPr>
        <w:pStyle w:val="41"/>
        <w:rPr>
          <w:szCs w:val="28"/>
        </w:rPr>
      </w:pPr>
      <w:r w:rsidRPr="00913C2A">
        <w:rPr>
          <w:szCs w:val="28"/>
        </w:rPr>
        <w:t xml:space="preserve">Пример интерфейса пайплайна в </w:t>
      </w:r>
      <w:r w:rsidRPr="00913C2A">
        <w:rPr>
          <w:szCs w:val="28"/>
          <w:lang w:val="en-US"/>
        </w:rPr>
        <w:t>GitLab</w:t>
      </w:r>
      <w:r w:rsidRPr="00913C2A">
        <w:rPr>
          <w:szCs w:val="28"/>
        </w:rPr>
        <w:t xml:space="preserve"> </w:t>
      </w:r>
      <w:r w:rsidRPr="00913C2A">
        <w:rPr>
          <w:szCs w:val="28"/>
          <w:lang w:val="en-US"/>
        </w:rPr>
        <w:t>CI</w:t>
      </w:r>
      <w:r w:rsidRPr="00913C2A">
        <w:rPr>
          <w:szCs w:val="28"/>
        </w:rPr>
        <w:t>/</w:t>
      </w:r>
      <w:r w:rsidRPr="00913C2A">
        <w:rPr>
          <w:szCs w:val="28"/>
          <w:lang w:val="en-US"/>
        </w:rPr>
        <w:t>CD</w:t>
      </w:r>
    </w:p>
    <w:p w14:paraId="45ABD3FD" w14:textId="77777777" w:rsidR="00AE6198" w:rsidRPr="00E6529F" w:rsidRDefault="00AE6198" w:rsidP="00AE6198">
      <w:pPr>
        <w:pStyle w:val="2"/>
      </w:pPr>
    </w:p>
    <w:p w14:paraId="6172BF29" w14:textId="77777777" w:rsidR="00AE6198" w:rsidRPr="00AE6198" w:rsidRDefault="00AE6198" w:rsidP="00AE6198">
      <w:pPr>
        <w:pStyle w:val="2"/>
      </w:pPr>
      <w:r w:rsidRPr="00AE6198">
        <w:t>Преимущества:</w:t>
      </w:r>
    </w:p>
    <w:p w14:paraId="6CAB4C4E" w14:textId="77777777" w:rsidR="00AE6198" w:rsidRPr="00AE6198" w:rsidRDefault="00AE6198" w:rsidP="00AE6198">
      <w:pPr>
        <w:pStyle w:val="53"/>
      </w:pPr>
      <w:r w:rsidRPr="00AE6198">
        <w:t>Глубокая интеграция с GitLab;</w:t>
      </w:r>
    </w:p>
    <w:p w14:paraId="0F9384B6" w14:textId="77777777" w:rsidR="00AE6198" w:rsidRPr="00AE6198" w:rsidRDefault="00AE6198" w:rsidP="00AE6198">
      <w:pPr>
        <w:pStyle w:val="53"/>
      </w:pPr>
      <w:r w:rsidRPr="00AE6198">
        <w:t>Гибкая настройка пайплайнов;</w:t>
      </w:r>
    </w:p>
    <w:p w14:paraId="7370252C" w14:textId="77777777" w:rsidR="00AE6198" w:rsidRPr="00AE6198" w:rsidRDefault="00AE6198" w:rsidP="00AE6198">
      <w:pPr>
        <w:pStyle w:val="53"/>
      </w:pPr>
      <w:r w:rsidRPr="00AE6198">
        <w:t>Поддержка Docker и Kubernetes;</w:t>
      </w:r>
    </w:p>
    <w:p w14:paraId="54EAD919" w14:textId="77777777" w:rsidR="00AE6198" w:rsidRPr="00AE6198" w:rsidRDefault="00AE6198" w:rsidP="00AE6198">
      <w:pPr>
        <w:pStyle w:val="53"/>
      </w:pPr>
      <w:r w:rsidRPr="00AE6198">
        <w:t>Поддержка параллельных билдов и стадий;</w:t>
      </w:r>
    </w:p>
    <w:p w14:paraId="48F662F0" w14:textId="77777777" w:rsidR="00AE6198" w:rsidRPr="00AE6198" w:rsidRDefault="00AE6198" w:rsidP="00AE6198">
      <w:pPr>
        <w:pStyle w:val="53"/>
      </w:pPr>
      <w:r w:rsidRPr="00AE6198">
        <w:t>Удовлетворяет высоким требованиям безопасности поддержкой self-hosted развертывания;</w:t>
      </w:r>
    </w:p>
    <w:p w14:paraId="2B7218E1" w14:textId="77777777" w:rsidR="00AE6198" w:rsidRPr="00AE6198" w:rsidRDefault="00AE6198" w:rsidP="00AE6198">
      <w:pPr>
        <w:pStyle w:val="53"/>
      </w:pPr>
      <w:r w:rsidRPr="00AE6198">
        <w:t>Гибкое управление правами пользователей;</w:t>
      </w:r>
    </w:p>
    <w:p w14:paraId="11ABBDB0" w14:textId="77777777" w:rsidR="00AE6198" w:rsidRPr="00AE6198" w:rsidRDefault="00AE6198" w:rsidP="00AE6198">
      <w:pPr>
        <w:pStyle w:val="53"/>
      </w:pPr>
      <w:r w:rsidRPr="00AE6198">
        <w:t>Автоматическое кеширование зависимостей. Снижает время выполнения повторных билдов;</w:t>
      </w:r>
    </w:p>
    <w:p w14:paraId="4F5122B9" w14:textId="445BD29E" w:rsidR="00AE6198" w:rsidRPr="00AE6198" w:rsidRDefault="00AE6198" w:rsidP="00AE6198">
      <w:pPr>
        <w:pStyle w:val="53"/>
      </w:pPr>
      <w:r w:rsidRPr="00AE6198">
        <w:t>Развитая система мониторинга и отчетности.</w:t>
      </w:r>
    </w:p>
    <w:p w14:paraId="76ADF2F6" w14:textId="77777777" w:rsidR="00AE6198" w:rsidRPr="00AE6198" w:rsidRDefault="00AE6198" w:rsidP="00AE6198">
      <w:pPr>
        <w:pStyle w:val="2"/>
      </w:pPr>
      <w:r w:rsidRPr="00AE6198">
        <w:t>Недостатки:</w:t>
      </w:r>
    </w:p>
    <w:p w14:paraId="45BCB5E3" w14:textId="77777777" w:rsidR="00AE6198" w:rsidRPr="00AE6198" w:rsidRDefault="00AE6198" w:rsidP="00AE6198">
      <w:pPr>
        <w:pStyle w:val="53"/>
      </w:pPr>
      <w:r w:rsidRPr="00AE6198">
        <w:t>Сложность в настройке;</w:t>
      </w:r>
    </w:p>
    <w:p w14:paraId="0C1434BD" w14:textId="49E0878B" w:rsidR="00AE6198" w:rsidRPr="00AE6198" w:rsidRDefault="00AE6198" w:rsidP="00AE6198">
      <w:pPr>
        <w:pStyle w:val="53"/>
      </w:pPr>
      <w:r w:rsidRPr="00AE6198">
        <w:t>Ограничения бесплатной версии.</w:t>
      </w:r>
    </w:p>
    <w:p w14:paraId="2BE352C0" w14:textId="77777777" w:rsidR="00AE6198" w:rsidRDefault="00AE6198" w:rsidP="00AE6198">
      <w:pPr>
        <w:pStyle w:val="2"/>
      </w:pPr>
      <w:r w:rsidRPr="005163E8">
        <w:lastRenderedPageBreak/>
        <w:t>Подводя итоги, можно отметить, что технология CI/CD лежит в основе большинства современных сервисов для автоматизации сборки и выпуска релизов, и наш продукт должен соответствовать этим стандартам. Важно обеспечить высокий уровень безопасности, сравнимый с GitLab и Jenkins, а удобство и простоту работы позаимствовать у решений Atlassian. Автоматизация должна быть не только эффективной, но и быстрой, минимизируя нагрузку на серверные ресурсы. Кроме того, необходимо расширить возможности интеграции, добавив поддержку не только GitLab, но и YouTrack, что сделает наш сервис более универсальным и удобным для пользователей.</w:t>
      </w:r>
    </w:p>
    <w:p w14:paraId="32FC4777" w14:textId="55ED75B6" w:rsidR="00FC3896" w:rsidRPr="00AE6198" w:rsidRDefault="00FC3896" w:rsidP="00FC3896">
      <w:pPr>
        <w:tabs>
          <w:tab w:val="left" w:pos="1170"/>
        </w:tabs>
      </w:pPr>
    </w:p>
    <w:p w14:paraId="55048B29" w14:textId="1F7FFB14" w:rsidR="00673BF1" w:rsidRPr="00E6529F" w:rsidRDefault="009C7CDA" w:rsidP="009C7CDA">
      <w:pPr>
        <w:pStyle w:val="12"/>
      </w:pPr>
      <w:bookmarkStart w:id="21" w:name="_Toc199228717"/>
      <w:r w:rsidRPr="009C7CDA">
        <w:lastRenderedPageBreak/>
        <w:t>А</w:t>
      </w:r>
      <w:r w:rsidR="00673BF1" w:rsidRPr="009C7CDA">
        <w:t>рхитектур</w:t>
      </w:r>
      <w:r w:rsidRPr="009C7CDA">
        <w:t>а</w:t>
      </w:r>
      <w:r w:rsidR="00673BF1" w:rsidRPr="009C7CDA">
        <w:t xml:space="preserve"> программного</w:t>
      </w:r>
      <w:r>
        <w:t xml:space="preserve"> </w:t>
      </w:r>
      <w:r w:rsidR="00673BF1" w:rsidRPr="009C7CDA">
        <w:t>продукта</w:t>
      </w:r>
      <w:r>
        <w:t xml:space="preserve">, </w:t>
      </w:r>
      <w:r w:rsidR="00673BF1" w:rsidRPr="009C7CDA">
        <w:t>описание основных компонентов и связей между ними, обоснование выбора архитектурного решения</w:t>
      </w:r>
      <w:bookmarkEnd w:id="21"/>
    </w:p>
    <w:p w14:paraId="37C16318" w14:textId="77777777" w:rsidR="004257AB" w:rsidRPr="00E6529F" w:rsidRDefault="004257AB" w:rsidP="004257AB">
      <w:pPr>
        <w:pStyle w:val="2"/>
        <w:rPr>
          <w:lang w:eastAsia="en-US"/>
        </w:rPr>
      </w:pPr>
    </w:p>
    <w:p w14:paraId="45175803" w14:textId="77777777" w:rsidR="001C4002" w:rsidRDefault="001C4002" w:rsidP="001C4002">
      <w:pPr>
        <w:pStyle w:val="2"/>
      </w:pPr>
      <w:r>
        <w:t>Нами была выбрана архитектура проекта DDD, заключающаяся в  отделении бизнес-логики от инфраструктуры. Это позволяет облегчить процесс тестирования и внедрения нового функционала, а также позволяет обеспечить высокую точность модели, сохраняя возможности к масштабированию и читаемости кода.</w:t>
      </w:r>
    </w:p>
    <w:p w14:paraId="2B983E7D" w14:textId="77777777" w:rsidR="001C4002" w:rsidRPr="001C4002" w:rsidRDefault="001C4002" w:rsidP="001C4002">
      <w:pPr>
        <w:pStyle w:val="2"/>
        <w:rPr>
          <w:lang w:val="en-US"/>
        </w:rPr>
      </w:pPr>
      <w:r>
        <w:t>Стек технологий был определен техническим заданием и встречей с куратором. Основой</w:t>
      </w:r>
      <w:r w:rsidRPr="001C4002">
        <w:rPr>
          <w:lang w:val="en-US"/>
        </w:rPr>
        <w:t xml:space="preserve"> </w:t>
      </w:r>
      <w:r>
        <w:t>стали</w:t>
      </w:r>
      <w:r w:rsidRPr="001C4002">
        <w:rPr>
          <w:lang w:val="en-US"/>
        </w:rPr>
        <w:t xml:space="preserve"> Java Spring, React.js, PostgreSQL, Docker </w:t>
      </w:r>
      <w:r>
        <w:t>и</w:t>
      </w:r>
      <w:r w:rsidRPr="001C4002">
        <w:rPr>
          <w:lang w:val="en-US"/>
        </w:rPr>
        <w:t xml:space="preserve"> swagger.</w:t>
      </w:r>
    </w:p>
    <w:p w14:paraId="0AA1FB42" w14:textId="77777777" w:rsidR="001C4002" w:rsidRDefault="001C4002" w:rsidP="001C4002">
      <w:pPr>
        <w:pStyle w:val="2"/>
      </w:pPr>
      <w:r>
        <w:t>Определив архитектуру проекта, были названы основные доменные модели проекта. Task отвечает за поставленную задачу, Release закрепляет выпуск проекта, а Project содержит описание продукта.</w:t>
      </w:r>
    </w:p>
    <w:p w14:paraId="0330CF26" w14:textId="77777777" w:rsidR="001C4002" w:rsidRDefault="001C4002" w:rsidP="001C4002">
      <w:pPr>
        <w:pStyle w:val="2"/>
      </w:pPr>
      <w:r>
        <w:t>Были реализованы репозитории-интерфейсы доступа к данным с использованием Spring Data JPA. Они обеспечивают базовые CRUD-операции для сущностей и позволяют дополнительно определять пользовательские запросы.</w:t>
      </w:r>
    </w:p>
    <w:p w14:paraId="028792D1" w14:textId="77777777" w:rsidR="001C4002" w:rsidRDefault="001C4002" w:rsidP="001C4002">
      <w:pPr>
        <w:pStyle w:val="2"/>
      </w:pPr>
      <w:r>
        <w:t>Сервисы проекта содержат его бизнес-логику, обрабатывая входные данные и взаимодействия между сущностями. Работают вместе с контроллерами, которые представляют собой API-интерфейс приложения, обрабатывающий входящие HTTP-запросы и передающие данные в сервисы.</w:t>
      </w:r>
    </w:p>
    <w:p w14:paraId="73F2EDD4" w14:textId="2617FD46" w:rsidR="009C7CDA" w:rsidRPr="001C4002" w:rsidRDefault="001C4002" w:rsidP="001C4002">
      <w:pPr>
        <w:pStyle w:val="2"/>
      </w:pPr>
      <w:r>
        <w:tab/>
        <w:t>Работа с базой данных осуществляется через систему миграций Flybase и развернута в Docker-контейнере. Все это обеспечивает удобную совместную разработку, синхронизацию данных и удобство воспроизводимости на разных машинах и сервере.</w:t>
      </w:r>
    </w:p>
    <w:p w14:paraId="6867B8B1" w14:textId="1877BA4B" w:rsidR="00673BF1" w:rsidRPr="00E6529F" w:rsidRDefault="00673BF1" w:rsidP="009C7CDA">
      <w:pPr>
        <w:pStyle w:val="12"/>
      </w:pPr>
      <w:bookmarkStart w:id="22" w:name="_Toc199228718"/>
      <w:r w:rsidRPr="009C7CDA">
        <w:lastRenderedPageBreak/>
        <w:t>Описание методологии разработки, информация о процессе разработки, отчет о результатах тестирования на промежуточных этапах, разбор выявленных ошибок</w:t>
      </w:r>
      <w:bookmarkEnd w:id="22"/>
    </w:p>
    <w:p w14:paraId="12D5BEB4" w14:textId="77777777" w:rsidR="004257AB" w:rsidRPr="00E6529F" w:rsidRDefault="004257AB" w:rsidP="004257AB">
      <w:pPr>
        <w:pStyle w:val="2"/>
        <w:rPr>
          <w:lang w:eastAsia="en-US"/>
        </w:rPr>
      </w:pPr>
    </w:p>
    <w:p w14:paraId="795BBD36" w14:textId="77777777" w:rsidR="00AE6198" w:rsidRPr="00AE6198" w:rsidRDefault="00AE6198" w:rsidP="00AE6198">
      <w:pPr>
        <w:pStyle w:val="2"/>
      </w:pPr>
      <w:r w:rsidRPr="00AE6198">
        <w:t xml:space="preserve">Для реализации была выбрана итерационная модель разработки для постепенного наращивания функционала проекта. Каждая итерация включала в себя определенные этапы и их тестирование по модулям. Учитывая принцип подхода Domain-Driven Design (DDD), проект был развернут на слои представления: контроллеры, сервисы и репозитории. </w:t>
      </w:r>
    </w:p>
    <w:p w14:paraId="4F76BD26" w14:textId="77777777" w:rsidR="00AE6198" w:rsidRPr="00AE6198" w:rsidRDefault="00AE6198" w:rsidP="00AE6198">
      <w:pPr>
        <w:pStyle w:val="2"/>
      </w:pPr>
      <w:r w:rsidRPr="00AE6198">
        <w:t>Для удобства работы с базой данных она была вынесена в докер контейнер с использованием миграций. Это действие позволило избегать ошибок во время синхронизации проектов между разработчиками, а также поддерживать базы данных в актуальном состоянии.</w:t>
      </w:r>
    </w:p>
    <w:p w14:paraId="19433073" w14:textId="77777777" w:rsidR="00AE6198" w:rsidRPr="00AE6198" w:rsidRDefault="00AE6198" w:rsidP="00AE6198">
      <w:pPr>
        <w:pStyle w:val="2"/>
      </w:pPr>
      <w:r w:rsidRPr="00AE6198">
        <w:t>Тестирование API-интерфейса являлось использование Swagger UI, что позволило автоматически проверять работу эндпоинтов, передавать параметры запросов, отслеживать ответы и ошибки, а также проводить функциональное тестирование. Кроме того, было настроено логирование проекта для упрощенной отладки.</w:t>
      </w:r>
    </w:p>
    <w:p w14:paraId="2A0A00B0" w14:textId="41A676DB" w:rsidR="00AE6198" w:rsidRPr="00AE6198" w:rsidRDefault="00AE6198" w:rsidP="00AE6198">
      <w:pPr>
        <w:pStyle w:val="2"/>
      </w:pPr>
      <w:r w:rsidRPr="00AE6198">
        <w:t>Примером выявленной ошибки можно обозначить попытку повторного создания уже существующих сущностей, то есть создание дубликата, что могло привести к некорректной работе сборки проекта в сервисе. При использовании вышеописанных методов, ошибка была устранена, а функция повторно протестирована. Полученное логирование подтвердило корректную работу всех используемых элементов.</w:t>
      </w:r>
    </w:p>
    <w:p w14:paraId="4483BF42" w14:textId="05A06402" w:rsidR="00673BF1" w:rsidRDefault="00673BF1" w:rsidP="009C7CDA">
      <w:pPr>
        <w:pStyle w:val="12"/>
      </w:pPr>
      <w:bookmarkStart w:id="23" w:name="_Toc199228719"/>
      <w:r>
        <w:lastRenderedPageBreak/>
        <w:t>И</w:t>
      </w:r>
      <w:r w:rsidRPr="00673BF1">
        <w:t>нформация о планировании деятельности в ходе разработки и распределении задач между участниками команды разработчиков</w:t>
      </w:r>
      <w:bookmarkEnd w:id="23"/>
    </w:p>
    <w:p w14:paraId="0CF95AA8" w14:textId="77777777" w:rsidR="004E66B0" w:rsidRDefault="004E66B0" w:rsidP="004E66B0">
      <w:pPr>
        <w:pStyle w:val="2"/>
      </w:pPr>
    </w:p>
    <w:p w14:paraId="46AC3160" w14:textId="105F84F6" w:rsidR="004E66B0" w:rsidRDefault="004E66B0" w:rsidP="004E66B0">
      <w:pPr>
        <w:pStyle w:val="2"/>
      </w:pPr>
      <w:r>
        <w:t xml:space="preserve">Планирование деятельности в ходе разработки и распределение задач между участниками команды осуществлялись с применением комбинированного подхода, включающего использование GitHub и оперативную коммуникацию через Telegram. Основной инструмент для визуализации планов и отслеживания </w:t>
      </w:r>
      <w:r w:rsidR="008B004E">
        <w:t xml:space="preserve">прогресса – доска </w:t>
      </w:r>
      <w:r>
        <w:t xml:space="preserve"> задач и RoadMap, размещённые в репозитории проекта на платформе GitHub. Ответственность за планирование этапов, распределение задач и контроль выполнения лежала на тимлиде, который ставил задачи участникам и отслеживал сроки их исполнения.</w:t>
      </w:r>
    </w:p>
    <w:p w14:paraId="2D0C4F5E" w14:textId="14F64416" w:rsidR="004E66B0" w:rsidRDefault="004E66B0" w:rsidP="004E66B0">
      <w:pPr>
        <w:pStyle w:val="2"/>
      </w:pPr>
      <w:r>
        <w:t xml:space="preserve">Коммуникация внутри команды происходила преимущественно в чате Telegram, что обеспечивало быстрый отклик и оперативное решение текущих вопросов. Тимлид координировал действия всех участников, включая как дизайнеров, так и разработчиков. Дизайнер взаимодействовал напрямую с тимлидом и фронтенд-разработчиком для согласования пользовательского интерфейса и адаптации макетов под техническую реализацию. Фронтендер, в свою очередь, поддерживал связь с тимлидом и бэкенд-разработчиком, обеспечивая интеграцию клиентской части с серверной логикой. Бэкенд-разработчик взаимодействовал с тимлидом для получения задач и отчётности, а также с </w:t>
      </w:r>
      <w:r w:rsidR="008B004E">
        <w:t xml:space="preserve">фронтендером – для </w:t>
      </w:r>
      <w:r>
        <w:t xml:space="preserve"> реализации и отладки API.</w:t>
      </w:r>
    </w:p>
    <w:p w14:paraId="1454212D" w14:textId="4C4D91D4" w:rsidR="004E66B0" w:rsidRPr="004E66B0" w:rsidRDefault="004E66B0" w:rsidP="004E66B0">
      <w:pPr>
        <w:pStyle w:val="2"/>
      </w:pPr>
      <w:r>
        <w:t>Такой формат взаимодействия и четкое распределение ролей позволили команде гибко адаптироваться к задачам, соблюдая сроки и обеспечивая согласованность всех компонентов программного продукта.</w:t>
      </w:r>
    </w:p>
    <w:p w14:paraId="000B6722" w14:textId="77777777" w:rsidR="00AE6198" w:rsidRPr="004E66B0" w:rsidRDefault="00AE6198" w:rsidP="00AE6198">
      <w:pPr>
        <w:pStyle w:val="2"/>
        <w:rPr>
          <w:lang w:eastAsia="en-US"/>
        </w:rPr>
      </w:pPr>
    </w:p>
    <w:p w14:paraId="17E466E6" w14:textId="075ABAA4" w:rsidR="009C7CDA" w:rsidRDefault="009C7CDA" w:rsidP="009C7CDA">
      <w:pPr>
        <w:pStyle w:val="12"/>
        <w:rPr>
          <w:lang w:val="en-US"/>
        </w:rPr>
      </w:pPr>
      <w:bookmarkStart w:id="24" w:name="_Toc199228720"/>
      <w:r>
        <w:lastRenderedPageBreak/>
        <w:t>Отчеты участников проекта</w:t>
      </w:r>
      <w:bookmarkEnd w:id="24"/>
    </w:p>
    <w:p w14:paraId="618699AC" w14:textId="77777777" w:rsidR="004257AB" w:rsidRPr="004257AB" w:rsidRDefault="004257AB" w:rsidP="004257AB">
      <w:pPr>
        <w:pStyle w:val="2"/>
        <w:rPr>
          <w:lang w:val="en-US" w:eastAsia="en-US"/>
        </w:rPr>
      </w:pPr>
    </w:p>
    <w:p w14:paraId="74A565E4" w14:textId="1B9C7BE2" w:rsidR="004257AB" w:rsidRPr="00E6529F" w:rsidRDefault="00673BF1" w:rsidP="004257AB">
      <w:pPr>
        <w:pStyle w:val="13"/>
      </w:pPr>
      <w:bookmarkStart w:id="25" w:name="_Toc199228721"/>
      <w:r>
        <w:t>Отчет о работе Тарасенко Елены Витальевны</w:t>
      </w:r>
      <w:bookmarkEnd w:id="25"/>
    </w:p>
    <w:p w14:paraId="501699B3" w14:textId="77777777" w:rsidR="004257AB" w:rsidRPr="00E6529F" w:rsidRDefault="004257AB" w:rsidP="004257AB">
      <w:pPr>
        <w:pStyle w:val="2"/>
        <w:rPr>
          <w:lang w:eastAsia="en-US"/>
        </w:rPr>
      </w:pPr>
    </w:p>
    <w:p w14:paraId="21FEC3E9" w14:textId="77777777" w:rsidR="004257AB" w:rsidRDefault="004257AB" w:rsidP="004257AB">
      <w:pPr>
        <w:pStyle w:val="2"/>
      </w:pPr>
      <w:r>
        <w:t>Для разработки серверного приложения по сборке релизов мною и остальными участниками команды был подобран технологический стек. Для того, чтобы соответствовать техническому заданию, было решено использовать Java Spring Boot в качестве основы. Для локальной работы в базе данных была выбрана PostgreSQL.</w:t>
      </w:r>
    </w:p>
    <w:p w14:paraId="45AE74E5" w14:textId="77777777" w:rsidR="004257AB" w:rsidRDefault="004257AB" w:rsidP="004257AB">
      <w:pPr>
        <w:pStyle w:val="2"/>
      </w:pPr>
      <w:r>
        <w:tab/>
        <w:t>Аналитик команды и я подготовили UML диаграммы, отражающие суть и структуру проекта для того, чтобы точно определить задачи разработки. Получив эту информацию, мы имели прототип, который был показан и согласован с куратором. На этапе проектирования был учтен подход с разработки архитектуры DDD, что позволило учесть все необходимые пункты технического задания.</w:t>
      </w:r>
    </w:p>
    <w:p w14:paraId="50C75852" w14:textId="77777777" w:rsidR="004257AB" w:rsidRDefault="004257AB" w:rsidP="004257AB">
      <w:pPr>
        <w:pStyle w:val="2"/>
      </w:pPr>
      <w:r>
        <w:tab/>
        <w:t>После того, как мною был подготовлен локальный сервер для работы, я начала работу с базой данных. На основе имеющегося прототипа были подготовлены сущности и связи для реляционной базы данных. Так, я получила возможность подключить базу данных и протестировать ее связь с сервером на примере простых контроллеров сбора информации. Для того, чтобы качественно работать над проектом вместе с другими разработчиками, я начала подготовку переноса базы данных в докер. Таким образом, я, изучив принципы работы миграции, подключила и выполнила начальный файл миграции на основе FlyBase. База данных была перенесена в докер.</w:t>
      </w:r>
    </w:p>
    <w:p w14:paraId="1A20B7ED" w14:textId="0A94278C" w:rsidR="004257AB" w:rsidRPr="00E6529F" w:rsidRDefault="004257AB" w:rsidP="004257AB">
      <w:pPr>
        <w:pStyle w:val="2"/>
      </w:pPr>
      <w:r>
        <w:tab/>
        <w:t>Имея базовый шаблон приложения с подключенными зависимостями и библиотеками, была начата работа над контроллерами и сервисами проекта.</w:t>
      </w:r>
    </w:p>
    <w:p w14:paraId="54AEDAD2" w14:textId="77777777" w:rsidR="004257AB" w:rsidRPr="00E6529F" w:rsidRDefault="004257AB" w:rsidP="004257AB">
      <w:pPr>
        <w:pStyle w:val="2"/>
      </w:pPr>
    </w:p>
    <w:p w14:paraId="4CB5AA64" w14:textId="5ADDC2FD" w:rsidR="00673BF1" w:rsidRDefault="00673BF1" w:rsidP="009C7CDA">
      <w:pPr>
        <w:pStyle w:val="13"/>
      </w:pPr>
      <w:bookmarkStart w:id="26" w:name="_Toc199228722"/>
      <w:r>
        <w:t>Отчет о работе Балакина Кирилла Александровича</w:t>
      </w:r>
      <w:bookmarkEnd w:id="26"/>
    </w:p>
    <w:p w14:paraId="7EB37F22" w14:textId="77777777" w:rsidR="00121575" w:rsidRDefault="00121575" w:rsidP="00121575">
      <w:pPr>
        <w:pStyle w:val="2"/>
        <w:rPr>
          <w:lang w:eastAsia="en-US"/>
        </w:rPr>
      </w:pPr>
    </w:p>
    <w:p w14:paraId="42048C25" w14:textId="77777777" w:rsidR="00121575" w:rsidRDefault="00121575" w:rsidP="00121575">
      <w:pPr>
        <w:pStyle w:val="2"/>
        <w:rPr>
          <w:lang w:eastAsia="en-US"/>
        </w:rPr>
      </w:pPr>
      <w:r>
        <w:rPr>
          <w:lang w:eastAsia="en-US"/>
        </w:rPr>
        <w:lastRenderedPageBreak/>
        <w:t xml:space="preserve">В ходе работы над проектом я предложил архитектурный подход Domain-Driven Design (DDD), поскольку он позволяет четко отделить бизнес-логику от инфраструктурных компонентов. Я реализовал три основных слоя: контроллеры, сервисы и репозитории. Технологический стек работы включал Java Spring, Docker и Swagger, определенные командой для выполнения работы. </w:t>
      </w:r>
    </w:p>
    <w:p w14:paraId="43814986" w14:textId="77777777" w:rsidR="00121575" w:rsidRDefault="00121575" w:rsidP="00121575">
      <w:pPr>
        <w:pStyle w:val="2"/>
        <w:rPr>
          <w:lang w:eastAsia="en-US"/>
        </w:rPr>
      </w:pPr>
      <w:r>
        <w:rPr>
          <w:lang w:eastAsia="en-US"/>
        </w:rPr>
        <w:t>Основные доменные модели проекта: Task, Release и Project. Эти сущности отражают ключевые компоненты бизнес-логики и легли в основу структуры приложения. Необходимые сущностям контроллеры, сервисы, и репозитории были созданы, настроены и подключены к серверу с базой данных.</w:t>
      </w:r>
    </w:p>
    <w:p w14:paraId="51EE6A9A" w14:textId="77777777" w:rsidR="00121575" w:rsidRDefault="00121575" w:rsidP="00121575">
      <w:pPr>
        <w:pStyle w:val="2"/>
        <w:rPr>
          <w:lang w:eastAsia="en-US"/>
        </w:rPr>
      </w:pPr>
      <w:r>
        <w:rPr>
          <w:lang w:eastAsia="en-US"/>
        </w:rPr>
        <w:t xml:space="preserve">Для тестирования API приложения я настроил Swagger UI. С его помощью я проверял корректность работы эндпоинтов, параметры запросов и возвращаемые ответы. </w:t>
      </w:r>
    </w:p>
    <w:p w14:paraId="604A1017" w14:textId="427C7661" w:rsidR="00121575" w:rsidRPr="00121575" w:rsidRDefault="00121575" w:rsidP="00121575">
      <w:pPr>
        <w:pStyle w:val="2"/>
        <w:rPr>
          <w:lang w:eastAsia="en-US"/>
        </w:rPr>
      </w:pPr>
      <w:r>
        <w:rPr>
          <w:lang w:eastAsia="en-US"/>
        </w:rPr>
        <w:t>Также я настроил среду разработки с использованием Docker. Это позволило мне быстро развернуть проект в контейнере, упростить настройку окружения на разных устройствах и обеспечить стабильную работу проекта в команде.</w:t>
      </w:r>
    </w:p>
    <w:p w14:paraId="49F727A0" w14:textId="77777777" w:rsidR="004257AB" w:rsidRPr="00121575" w:rsidRDefault="004257AB" w:rsidP="004257AB">
      <w:pPr>
        <w:pStyle w:val="2"/>
        <w:rPr>
          <w:lang w:eastAsia="en-US"/>
        </w:rPr>
      </w:pPr>
    </w:p>
    <w:p w14:paraId="56BDDF92" w14:textId="52C4AC9F" w:rsidR="00673BF1" w:rsidRDefault="00673BF1" w:rsidP="009C7CDA">
      <w:pPr>
        <w:pStyle w:val="13"/>
      </w:pPr>
      <w:bookmarkStart w:id="27" w:name="_Toc199228723"/>
      <w:r>
        <w:t>Отчет о работе Сысоевой Елены Павловны</w:t>
      </w:r>
      <w:bookmarkEnd w:id="27"/>
    </w:p>
    <w:p w14:paraId="21507E9E" w14:textId="77777777" w:rsidR="00121575" w:rsidRPr="00121575" w:rsidRDefault="00121575" w:rsidP="00121575">
      <w:pPr>
        <w:pStyle w:val="2"/>
        <w:rPr>
          <w:lang w:eastAsia="en-US"/>
        </w:rPr>
      </w:pPr>
    </w:p>
    <w:p w14:paraId="6CDC9224" w14:textId="77777777" w:rsidR="004257AB" w:rsidRDefault="004257AB" w:rsidP="004257AB">
      <w:pPr>
        <w:pStyle w:val="2"/>
      </w:pPr>
      <w:r>
        <w:t xml:space="preserve">Для разработки фронтенда был выбран React - библиотека для построения компонентного интерфейса. Была реализована верстка страниц на основе макетов, предоставленных дизайнером, с использованием Flexbox и медиа запросов для обеспечения адаптивности интерфейса под различные устройства. </w:t>
      </w:r>
    </w:p>
    <w:p w14:paraId="64DF57FA" w14:textId="77777777" w:rsidR="004257AB" w:rsidRDefault="004257AB" w:rsidP="004257AB">
      <w:pPr>
        <w:pStyle w:val="2"/>
      </w:pPr>
      <w:r>
        <w:tab/>
        <w:t xml:space="preserve">Основная часть логики авторизации реализована через OAuth 2.0, пользователь перенаправляется на страницу авторизации GitLab, после чего будет происходить возврат и обработка кода авторизации для получения access token. </w:t>
      </w:r>
    </w:p>
    <w:p w14:paraId="6EDDEBF4" w14:textId="673EF70C" w:rsidR="004257AB" w:rsidRPr="004257AB" w:rsidRDefault="004257AB" w:rsidP="004257AB">
      <w:pPr>
        <w:pStyle w:val="2"/>
      </w:pPr>
      <w:r>
        <w:lastRenderedPageBreak/>
        <w:tab/>
        <w:t>Для взаимодействия с сервером написаны fetch-запросы с базовой обработкой ошибок. Компоненты подготовлены к подключению к бэкенду, в дальнейшем будет реализована полноценная интеграция.</w:t>
      </w:r>
    </w:p>
    <w:p w14:paraId="10D47164" w14:textId="77777777" w:rsidR="004257AB" w:rsidRPr="004257AB" w:rsidRDefault="004257AB" w:rsidP="004257AB">
      <w:pPr>
        <w:pStyle w:val="2"/>
        <w:rPr>
          <w:lang w:eastAsia="en-US"/>
        </w:rPr>
      </w:pPr>
    </w:p>
    <w:p w14:paraId="3F78082F" w14:textId="045E30FA" w:rsidR="00673BF1" w:rsidRDefault="00673BF1" w:rsidP="009C7CDA">
      <w:pPr>
        <w:pStyle w:val="13"/>
      </w:pPr>
      <w:bookmarkStart w:id="28" w:name="_Toc199228724"/>
      <w:r>
        <w:t>Отчет о работе Хреновой Дарьи Валерьевны</w:t>
      </w:r>
      <w:bookmarkEnd w:id="28"/>
    </w:p>
    <w:p w14:paraId="1EA21B45" w14:textId="77777777" w:rsidR="004E66B0" w:rsidRDefault="004E66B0" w:rsidP="004E66B0">
      <w:pPr>
        <w:pStyle w:val="2"/>
        <w:rPr>
          <w:lang w:eastAsia="en-US"/>
        </w:rPr>
      </w:pPr>
    </w:p>
    <w:p w14:paraId="37AC920B" w14:textId="2523647A" w:rsidR="004E66B0" w:rsidRDefault="004E66B0" w:rsidP="004E66B0">
      <w:pPr>
        <w:pStyle w:val="2"/>
      </w:pPr>
      <w:r>
        <w:t>В рамках реализации проекта была проведена комплексная работа, включающая как организационные, так и аналитические и презентационные задачи. Одним из ключевых направлений деятельности являлась организация командной работы и регулярные встречи с куратором. Эти встречи позволяли корректировать вектор развития проекта, получать обратную связь, а также своевременно устранять возникающие проблемы и уточнять требования.</w:t>
      </w:r>
    </w:p>
    <w:p w14:paraId="207460DC" w14:textId="59D275EF" w:rsidR="004E66B0" w:rsidRDefault="004E66B0" w:rsidP="004E66B0">
      <w:pPr>
        <w:pStyle w:val="2"/>
      </w:pPr>
      <w:r>
        <w:t>Значительное внимание было уделено подготовке отчетной документации и презентационных материалов к контрольным точкам. Работа над отчетами включала систематизацию текущих результатов, оформление этапов разработки и визуализацию прогресса. Презентации подготавливались с учётом требований к содержанию, структуры и визуального оформления, что позволило эффективно представить проект на каждом из этапов.</w:t>
      </w:r>
    </w:p>
    <w:p w14:paraId="4A03C654" w14:textId="16094232" w:rsidR="004E66B0" w:rsidRDefault="004E66B0" w:rsidP="004E66B0">
      <w:pPr>
        <w:pStyle w:val="2"/>
      </w:pPr>
      <w:r>
        <w:t>В аналитической части проекта был проведён обзор аналогичных решений с целью выявления сильных и слабых сторон конкурентов. На основе собранной информации были выделены ключевые функции, а также сформулированы требования к разрабатываемому продукту. Дополнительно были разработаны диаграммы процессов, а также макеты пользовательского интерфейса, которые легли в основу проектирования системы.</w:t>
      </w:r>
    </w:p>
    <w:p w14:paraId="3DA5A181" w14:textId="0DDC5990" w:rsidR="004E66B0" w:rsidRPr="004E66B0" w:rsidRDefault="004E66B0" w:rsidP="004E66B0">
      <w:pPr>
        <w:pStyle w:val="2"/>
      </w:pPr>
      <w:r>
        <w:t>Таким образом, проделанная работа охватывала все основные аспекты предварительного и промежуточного этапов разработки программного продукта и обеспечила прочную основу для реализации программной части проекта.</w:t>
      </w:r>
    </w:p>
    <w:p w14:paraId="6E7D143E" w14:textId="77777777" w:rsidR="00673BF1" w:rsidRPr="00673BF1" w:rsidRDefault="00673BF1" w:rsidP="00673BF1">
      <w:pPr>
        <w:pStyle w:val="2"/>
        <w:rPr>
          <w:lang w:eastAsia="en-US"/>
        </w:rPr>
      </w:pPr>
    </w:p>
    <w:p w14:paraId="5B35015F" w14:textId="06646A8C" w:rsidR="00673BF1" w:rsidRPr="00673BF1" w:rsidRDefault="00673BF1" w:rsidP="00673BF1">
      <w:pPr>
        <w:pStyle w:val="2"/>
        <w:ind w:firstLine="0"/>
        <w:rPr>
          <w:lang w:eastAsia="en-US"/>
        </w:rPr>
      </w:pPr>
    </w:p>
    <w:p w14:paraId="21436A79" w14:textId="77777777" w:rsidR="006559AE" w:rsidRDefault="006559AE" w:rsidP="00127886">
      <w:pPr>
        <w:pStyle w:val="11"/>
      </w:pPr>
      <w:bookmarkStart w:id="29" w:name="_Toc8214335"/>
      <w:bookmarkStart w:id="30" w:name="_Toc164096968"/>
      <w:bookmarkStart w:id="31" w:name="_Toc196860986"/>
      <w:bookmarkStart w:id="32" w:name="_Toc196862099"/>
      <w:bookmarkStart w:id="33" w:name="_Toc196862361"/>
      <w:bookmarkStart w:id="34" w:name="_Toc196862599"/>
      <w:bookmarkStart w:id="35" w:name="_Toc196862850"/>
      <w:bookmarkStart w:id="36" w:name="_Toc196863068"/>
      <w:bookmarkStart w:id="37" w:name="_Toc199228725"/>
      <w:r>
        <w:lastRenderedPageBreak/>
        <w:t>З</w:t>
      </w:r>
      <w:r w:rsidR="00B26509">
        <w:t>АКЛЮЧЕНИЕ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32585795" w14:textId="77777777" w:rsidR="00706D90" w:rsidRPr="00706D90" w:rsidRDefault="00706D90" w:rsidP="00706D90">
      <w:pPr>
        <w:pStyle w:val="2"/>
      </w:pPr>
    </w:p>
    <w:p w14:paraId="698F2560" w14:textId="2CFC1BC7" w:rsidR="008B004E" w:rsidRPr="008B004E" w:rsidRDefault="008B004E" w:rsidP="008B004E">
      <w:pPr>
        <w:pStyle w:val="2"/>
      </w:pPr>
      <w:r w:rsidRPr="008B004E">
        <w:t xml:space="preserve">В результате выполнения проекта был реализован программный продукт, соответствующий минимальному уровню требований, определённых в техническом задании заказчика. Основной функционал по созданию релизных веток и автоматической проверке статусов задач был успешно разработан и внедрён. Это позволило автоматизировать ключевые этапы процесса сборки релизов и тем самым частично сократить объём ручного труда. Таким образом, можно утверждать, что поставленная цель проекта достигнута в </w:t>
      </w:r>
      <w:r>
        <w:t>минимальном</w:t>
      </w:r>
      <w:r w:rsidRPr="008B004E">
        <w:t xml:space="preserve"> объёме. </w:t>
      </w:r>
    </w:p>
    <w:p w14:paraId="3399BF06" w14:textId="07872EB0" w:rsidR="008B004E" w:rsidRPr="008B004E" w:rsidRDefault="008B004E" w:rsidP="008B004E">
      <w:pPr>
        <w:pStyle w:val="2"/>
      </w:pPr>
      <w:r w:rsidRPr="008B004E">
        <w:t>Оценка качества программного продукта основывалась на результатах внутреннего тестирования и ручной проверки ключевых пользовательских сценариев. Были выявлены незначительные дефекты, в основном связанные с UX-п</w:t>
      </w:r>
      <w:r>
        <w:t xml:space="preserve">роявлениями – например </w:t>
      </w:r>
      <w:r w:rsidRPr="008B004E">
        <w:t>, недостаточно информативными сообщениями об ошибках при неверном выборе ветки или релизной задачи. Однако они не повлияли критически на функциональность приложения и не нарушили общую логику работы системы. В остальном программный продукт показал стабильную и предсказуемую работу, успешно выполняя поставленные перед ним задачи. Это свидетельствует о корректной архитектуре и качестве реализации как фронтенд-, так и бэкенд-части.</w:t>
      </w:r>
    </w:p>
    <w:p w14:paraId="2C421948" w14:textId="77777777" w:rsidR="008B004E" w:rsidRPr="008B004E" w:rsidRDefault="008B004E" w:rsidP="008B004E">
      <w:pPr>
        <w:pStyle w:val="2"/>
      </w:pPr>
      <w:r w:rsidRPr="008B004E">
        <w:t>Несмотря на достигнутый результат, очевидны направления для дальнейшего развития продукта. Во-первых, интеграция с GitLab и YouTrack позволит расширить функциональность и повысить ценность системы для конечного пользователя. Это устранит необходимость ручной работы с этими сервисами и обеспечит единую точку управления релизами. Во-вторых, улучшение интерфейса и добавление адаптивности повысит удобство использования веб-приложения на разных устройствах и в разных условиях. Также возможна реализация более гибкой системы уведомлений и автоматических проверок, что сделает процесс релизов ещё более прозрачным и безопасным.</w:t>
      </w:r>
    </w:p>
    <w:p w14:paraId="7ED0994C" w14:textId="77777777" w:rsidR="008B004E" w:rsidRPr="008B004E" w:rsidRDefault="008B004E" w:rsidP="008B004E">
      <w:pPr>
        <w:pStyle w:val="2"/>
      </w:pPr>
      <w:r w:rsidRPr="008B004E">
        <w:lastRenderedPageBreak/>
        <w:t>В целом, проект можно считать успешно реализованным в пределах поставленных минимальных требований. Заложенные архитектурные решения и достигнутый уровень автоматизации создают прочную основу для последующего масштабирования и развития системы. Важно сохранить гибкость разработки и учитывать обратную связь от пользователей на следующем этапе, чтобы максимально точно соответствовать их потребностям и улучшать продукт по мере роста его использования.</w:t>
      </w:r>
    </w:p>
    <w:p w14:paraId="0A0B68E1" w14:textId="20048C82" w:rsidR="00FB2AE9" w:rsidRPr="001A2235" w:rsidRDefault="00FB2AE9" w:rsidP="001A2235">
      <w:pPr>
        <w:pStyle w:val="2"/>
      </w:pPr>
      <w:r w:rsidRPr="001A2235">
        <w:br w:type="page"/>
      </w:r>
    </w:p>
    <w:p w14:paraId="1D799D44" w14:textId="246A1434" w:rsidR="00121575" w:rsidRDefault="001A09FB" w:rsidP="00121575">
      <w:pPr>
        <w:pStyle w:val="11"/>
        <w:rPr>
          <w:lang w:val="en-US"/>
        </w:rPr>
      </w:pPr>
      <w:bookmarkStart w:id="38" w:name="_Toc477525073"/>
      <w:bookmarkStart w:id="39" w:name="_Toc477526600"/>
      <w:bookmarkStart w:id="40" w:name="_Toc477526815"/>
      <w:bookmarkStart w:id="41" w:name="_Toc477529038"/>
      <w:bookmarkStart w:id="42" w:name="_Toc477530301"/>
      <w:bookmarkStart w:id="43" w:name="_Toc477532641"/>
      <w:bookmarkStart w:id="44" w:name="_Toc8214336"/>
      <w:bookmarkStart w:id="45" w:name="_Toc164096969"/>
      <w:bookmarkStart w:id="46" w:name="_Toc196860987"/>
      <w:bookmarkStart w:id="47" w:name="_Toc196862100"/>
      <w:bookmarkStart w:id="48" w:name="_Toc196862362"/>
      <w:bookmarkStart w:id="49" w:name="_Toc196862600"/>
      <w:bookmarkStart w:id="50" w:name="_Toc196862851"/>
      <w:bookmarkStart w:id="51" w:name="_Toc196863069"/>
      <w:bookmarkStart w:id="52" w:name="_Toc199228726"/>
      <w:r w:rsidRPr="00FB2AE9">
        <w:lastRenderedPageBreak/>
        <w:t>С</w:t>
      </w:r>
      <w:r w:rsidR="00B26509">
        <w:t>ПИСОК ИСПОЛЬЗОВАННЫХ ИСТОЧНИКОВ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53BDFA3F" w14:textId="77777777" w:rsidR="00121575" w:rsidRPr="00121575" w:rsidRDefault="00121575" w:rsidP="00121575">
      <w:pPr>
        <w:pStyle w:val="2"/>
        <w:rPr>
          <w:lang w:val="en-US"/>
        </w:rPr>
      </w:pPr>
    </w:p>
    <w:p w14:paraId="67D7C5FF" w14:textId="51995F36" w:rsidR="00A34D86" w:rsidRPr="00A34D86" w:rsidRDefault="00A34D86" w:rsidP="00986A3A">
      <w:pPr>
        <w:pStyle w:val="7"/>
      </w:pPr>
      <w:r w:rsidRPr="00A34D86">
        <w:t xml:space="preserve">Автоматизация процесса релиза / [Электронный ресурс] // </w:t>
      </w:r>
      <w:proofErr w:type="spellStart"/>
      <w:r w:rsidRPr="00A34D86">
        <w:rPr>
          <w:lang w:val="en-US"/>
        </w:rPr>
        <w:t>habr</w:t>
      </w:r>
      <w:proofErr w:type="spellEnd"/>
      <w:r w:rsidRPr="00A34D86">
        <w:t>.</w:t>
      </w:r>
      <w:r w:rsidRPr="00A34D86">
        <w:rPr>
          <w:lang w:val="en-US"/>
        </w:rPr>
        <w:t>com</w:t>
      </w:r>
      <w:r w:rsidRPr="00A34D86">
        <w:t xml:space="preserve"> : [сайт]. – </w:t>
      </w:r>
      <w:r>
        <w:rPr>
          <w:lang w:val="en-US"/>
        </w:rPr>
        <w:t>URL</w:t>
      </w:r>
      <w:r w:rsidRPr="00A34D86">
        <w:t xml:space="preserve">: </w:t>
      </w:r>
      <w:r>
        <w:rPr>
          <w:lang w:val="en-US"/>
        </w:rPr>
        <w:t>https</w:t>
      </w:r>
      <w:r w:rsidRPr="00A34D86">
        <w:t>://</w:t>
      </w:r>
      <w:proofErr w:type="spellStart"/>
      <w:r w:rsidRPr="00A34D86">
        <w:rPr>
          <w:lang w:val="en-US"/>
        </w:rPr>
        <w:t>habr</w:t>
      </w:r>
      <w:proofErr w:type="spellEnd"/>
      <w:r w:rsidRPr="00A34D86">
        <w:t>.</w:t>
      </w:r>
      <w:r w:rsidRPr="00A34D86">
        <w:rPr>
          <w:lang w:val="en-US"/>
        </w:rPr>
        <w:t>com</w:t>
      </w:r>
      <w:r w:rsidRPr="00A34D86">
        <w:t>/</w:t>
      </w:r>
      <w:proofErr w:type="spellStart"/>
      <w:r w:rsidRPr="00A34D86">
        <w:rPr>
          <w:lang w:val="en-US"/>
        </w:rPr>
        <w:t>ru</w:t>
      </w:r>
      <w:proofErr w:type="spellEnd"/>
      <w:r w:rsidRPr="00A34D86">
        <w:t>/</w:t>
      </w:r>
      <w:r w:rsidRPr="00A34D86">
        <w:rPr>
          <w:lang w:val="en-US"/>
        </w:rPr>
        <w:t>companies</w:t>
      </w:r>
      <w:r w:rsidRPr="00A34D86">
        <w:t>/</w:t>
      </w:r>
      <w:proofErr w:type="spellStart"/>
      <w:r w:rsidRPr="00A34D86">
        <w:rPr>
          <w:lang w:val="en-US"/>
        </w:rPr>
        <w:t>hh</w:t>
      </w:r>
      <w:proofErr w:type="spellEnd"/>
      <w:r w:rsidRPr="00A34D86">
        <w:t>/</w:t>
      </w:r>
      <w:r w:rsidRPr="00A34D86">
        <w:rPr>
          <w:lang w:val="en-US"/>
        </w:rPr>
        <w:t>articles</w:t>
      </w:r>
      <w:r w:rsidRPr="00A34D86">
        <w:t>/645421/ (дата обращения: 30.03.2025).</w:t>
      </w:r>
    </w:p>
    <w:p w14:paraId="544AE624" w14:textId="464C509D" w:rsidR="00A34D86" w:rsidRPr="00A34D86" w:rsidRDefault="00A34D86" w:rsidP="00986A3A">
      <w:pPr>
        <w:pStyle w:val="7"/>
      </w:pPr>
      <w:r w:rsidRPr="00A34D86">
        <w:t xml:space="preserve">Что такое CI/CD простыми словами: CI/CD в GitLab для новичка / [Электронный ресурс] // ww[сайт]. </w:t>
      </w:r>
      <w:r>
        <w:t>–</w:t>
      </w:r>
      <w:r w:rsidRPr="00A34D86">
        <w:t xml:space="preserve"> </w:t>
      </w:r>
      <w:r>
        <w:rPr>
          <w:lang w:val="en-US"/>
        </w:rPr>
        <w:t>URL</w:t>
      </w:r>
      <w:r w:rsidRPr="00A34D86">
        <w:t>:  https://www.reg.ru/blog/rukovodstvo-po-ci-cd-v-gitlab-dlya-novichka/?utm_source=yandex.ru&amp;utm_medium=organic&amp;utm_campaign=yandex.ru&amp;utm_referrer=yandex.ru (дата обращения: 30.03.2025).</w:t>
      </w:r>
    </w:p>
    <w:p w14:paraId="239E003B" w14:textId="08434F52" w:rsidR="00A34D86" w:rsidRPr="00A34D86" w:rsidRDefault="00A34D86" w:rsidP="00986A3A">
      <w:pPr>
        <w:pStyle w:val="7"/>
        <w:rPr>
          <w:lang w:val="en-US"/>
        </w:rPr>
      </w:pPr>
      <w:r w:rsidRPr="00A34D86">
        <w:rPr>
          <w:lang w:val="en-US"/>
        </w:rPr>
        <w:t xml:space="preserve">Top 5 </w:t>
      </w:r>
      <w:proofErr w:type="gramStart"/>
      <w:r w:rsidRPr="00A34D86">
        <w:rPr>
          <w:lang w:val="en-US"/>
        </w:rPr>
        <w:t>Open Source</w:t>
      </w:r>
      <w:proofErr w:type="gramEnd"/>
      <w:r w:rsidRPr="00A34D86">
        <w:rPr>
          <w:lang w:val="en-US"/>
        </w:rPr>
        <w:t xml:space="preserve"> Release Management Software / [</w:t>
      </w:r>
      <w:r w:rsidRPr="00A34D86">
        <w:t>Электронный</w:t>
      </w:r>
      <w:r w:rsidRPr="00A34D86">
        <w:rPr>
          <w:lang w:val="en-US"/>
        </w:rPr>
        <w:t xml:space="preserve"> </w:t>
      </w:r>
      <w:r w:rsidRPr="00A34D86">
        <w:t>ресурс</w:t>
      </w:r>
      <w:r>
        <w:rPr>
          <w:lang w:val="en-US"/>
        </w:rPr>
        <w:t xml:space="preserve">] // </w:t>
      </w:r>
      <w:proofErr w:type="gramStart"/>
      <w:r w:rsidRPr="00A34D86">
        <w:rPr>
          <w:lang w:val="en-US"/>
        </w:rPr>
        <w:t>www.devopsschool.com :</w:t>
      </w:r>
      <w:proofErr w:type="gramEnd"/>
      <w:r w:rsidRPr="00A34D86">
        <w:rPr>
          <w:lang w:val="en-US"/>
        </w:rPr>
        <w:t xml:space="preserve"> [</w:t>
      </w:r>
      <w:r w:rsidRPr="00A34D86">
        <w:t>сайт</w:t>
      </w:r>
      <w:r w:rsidRPr="00A34D86">
        <w:rPr>
          <w:lang w:val="en-US"/>
        </w:rPr>
        <w:t>]</w:t>
      </w:r>
      <w:r>
        <w:rPr>
          <w:lang w:val="en-US"/>
        </w:rPr>
        <w:t>. – URL</w:t>
      </w:r>
      <w:r w:rsidRPr="00A34D86">
        <w:rPr>
          <w:lang w:val="en-US"/>
        </w:rPr>
        <w:t>: https://www.devopsschool.com/blog/top-5-open-source-release-management-tool/ (</w:t>
      </w:r>
      <w:r w:rsidRPr="00A34D86">
        <w:t>дата</w:t>
      </w:r>
      <w:r w:rsidRPr="00A34D86">
        <w:rPr>
          <w:lang w:val="en-US"/>
        </w:rPr>
        <w:t xml:space="preserve"> </w:t>
      </w:r>
      <w:r w:rsidRPr="00A34D86">
        <w:t>обращения</w:t>
      </w:r>
      <w:r w:rsidRPr="00A34D86">
        <w:rPr>
          <w:lang w:val="en-US"/>
        </w:rPr>
        <w:t>: 30.03.2025).</w:t>
      </w:r>
    </w:p>
    <w:p w14:paraId="2CDB4128" w14:textId="7C92B7B1" w:rsidR="00A34D86" w:rsidRPr="00A34D86" w:rsidRDefault="00A34D86" w:rsidP="00986A3A">
      <w:pPr>
        <w:pStyle w:val="7"/>
      </w:pPr>
      <w:r w:rsidRPr="00A34D86">
        <w:t xml:space="preserve">Jenkins — автоматизация процессов сборки и развертывания / [Электронный ресурс] // www.jenkins.io : [сайт]. – </w:t>
      </w:r>
      <w:r>
        <w:rPr>
          <w:lang w:val="en-US"/>
        </w:rPr>
        <w:t>URL</w:t>
      </w:r>
      <w:r w:rsidRPr="00A34D86">
        <w:t>: https://www.jenkins.io/ (дата обращения: 30.05.2025).</w:t>
      </w:r>
    </w:p>
    <w:p w14:paraId="279C086E" w14:textId="23B2FB44" w:rsidR="00A34D86" w:rsidRPr="00A34D86" w:rsidRDefault="00A34D86" w:rsidP="00986A3A">
      <w:pPr>
        <w:pStyle w:val="7"/>
      </w:pPr>
      <w:r w:rsidRPr="00A34D86">
        <w:t xml:space="preserve">Bitbucket — система управления репозиториями / [Электронный ресурс] // www.atlassian.com :[сайт]. </w:t>
      </w:r>
      <w:r>
        <w:t>–</w:t>
      </w:r>
      <w:r w:rsidRPr="00A34D86">
        <w:t xml:space="preserve"> </w:t>
      </w:r>
      <w:r>
        <w:rPr>
          <w:lang w:val="en-US"/>
        </w:rPr>
        <w:t>URL</w:t>
      </w:r>
      <w:r w:rsidRPr="00A34D86">
        <w:t>:  https://www.atlassian.com/ru/software/bitbucket (дата обращения: 30.05.2025).</w:t>
      </w:r>
    </w:p>
    <w:p w14:paraId="7ED7E1AB" w14:textId="77777777" w:rsidR="00A34D86" w:rsidRPr="00A34D86" w:rsidRDefault="00A34D86" w:rsidP="00986A3A">
      <w:pPr>
        <w:pStyle w:val="7"/>
      </w:pPr>
      <w:r w:rsidRPr="00A34D86">
        <w:t>GitLab — DevOps-платформа полного цикла / [Электронный ресурс] // about.gitlab.com : [сайт]. — URL: https://about.gitlab.com/ (дата обращения: 30.05.2025).</w:t>
      </w:r>
    </w:p>
    <w:p w14:paraId="6B0B1779" w14:textId="178F7EC6" w:rsidR="00A34D86" w:rsidRPr="00A34D86" w:rsidRDefault="00A34D86" w:rsidP="00986A3A">
      <w:pPr>
        <w:pStyle w:val="7"/>
      </w:pPr>
      <w:r w:rsidRPr="00A34D86">
        <w:t>YouTrac</w:t>
      </w:r>
      <w:r>
        <w:rPr>
          <w:lang w:val="en-US"/>
        </w:rPr>
        <w:t>k</w:t>
      </w:r>
      <w:r w:rsidRPr="00A34D86">
        <w:t xml:space="preserve"> </w:t>
      </w:r>
      <w:r>
        <w:t>–</w:t>
      </w:r>
      <w:r w:rsidRPr="00A34D86">
        <w:t xml:space="preserve"> </w:t>
      </w:r>
      <w:r>
        <w:t xml:space="preserve">система </w:t>
      </w:r>
      <w:r w:rsidRPr="00A34D86">
        <w:t xml:space="preserve">трекинга задач и управления проектами / [Электронный ресурс] // www.jetbrains.com : [сайт]. </w:t>
      </w:r>
      <w:r>
        <w:t>–</w:t>
      </w:r>
      <w:r w:rsidRPr="00A34D86">
        <w:t xml:space="preserve"> </w:t>
      </w:r>
      <w:r>
        <w:rPr>
          <w:lang w:val="en-US"/>
        </w:rPr>
        <w:t>URL</w:t>
      </w:r>
      <w:r w:rsidRPr="00A34D86">
        <w:t>: https://www.jetbrains.com/ru-ru/youtrack/ (дата обращения: 30.05.2025).</w:t>
      </w:r>
    </w:p>
    <w:p w14:paraId="275DA8AB" w14:textId="3016C317" w:rsidR="00C05700" w:rsidRPr="00986A3A" w:rsidRDefault="00C05700" w:rsidP="00986A3A">
      <w:pPr>
        <w:pStyle w:val="7"/>
      </w:pPr>
      <w:r w:rsidRPr="00986A3A">
        <w:t>Травин</w:t>
      </w:r>
      <w:r w:rsidR="00211BEB" w:rsidRPr="00986A3A">
        <w:t>,</w:t>
      </w:r>
      <w:r w:rsidRPr="00986A3A">
        <w:t xml:space="preserve"> А. Три поисковика Рунета, не считая Google [Электронный ресурс] / Андрей Травин. – Москва, 2002</w:t>
      </w:r>
      <w:r w:rsidR="00A34D86" w:rsidRPr="00A34D86">
        <w:t xml:space="preserve">. </w:t>
      </w:r>
      <w:r w:rsidR="00A34D86">
        <w:t>–</w:t>
      </w:r>
      <w:r w:rsidR="00A34D86" w:rsidRPr="00A34D86">
        <w:t xml:space="preserve"> </w:t>
      </w:r>
      <w:r w:rsidR="00A34D86">
        <w:rPr>
          <w:lang w:val="en-US"/>
        </w:rPr>
        <w:t>URL</w:t>
      </w:r>
      <w:r w:rsidR="00A34D86" w:rsidRPr="00A34D86">
        <w:t>:</w:t>
      </w:r>
      <w:r w:rsidR="00492AC9" w:rsidRPr="00986A3A">
        <w:t xml:space="preserve"> </w:t>
      </w:r>
      <w:r w:rsidR="00FA24B8" w:rsidRPr="00986A3A">
        <w:t>http://www.netoskop.ru/theme/2001/06/21/html (дата обращения: 20.05.2021)</w:t>
      </w:r>
      <w:r w:rsidR="005E1BA8" w:rsidRPr="00986A3A">
        <w:t>.</w:t>
      </w:r>
    </w:p>
    <w:p w14:paraId="02FDFD35" w14:textId="23905EAA" w:rsidR="00156717" w:rsidRDefault="00156717" w:rsidP="00986A3A">
      <w:pPr>
        <w:pStyle w:val="7"/>
      </w:pPr>
      <w:r>
        <w:br w:type="page"/>
      </w:r>
    </w:p>
    <w:p w14:paraId="1EE23A48" w14:textId="77777777" w:rsidR="009D247C" w:rsidRPr="009D247C" w:rsidRDefault="00020789" w:rsidP="00986E24">
      <w:pPr>
        <w:pStyle w:val="8"/>
      </w:pPr>
      <w:bookmarkStart w:id="53" w:name="_Toc477530302"/>
      <w:bookmarkStart w:id="54" w:name="_Toc477532642"/>
      <w:bookmarkStart w:id="55" w:name="_Toc8214337"/>
      <w:r w:rsidRPr="00E6529F">
        <w:rPr>
          <w:lang w:val="ru-RU"/>
        </w:rPr>
        <w:lastRenderedPageBreak/>
        <w:br/>
      </w:r>
      <w:bookmarkStart w:id="56" w:name="_Toc199228727"/>
      <w:r w:rsidR="009D247C">
        <w:rPr>
          <w:lang w:val="ru-RU"/>
        </w:rPr>
        <w:t>(справочное)</w:t>
      </w:r>
      <w:bookmarkEnd w:id="56"/>
    </w:p>
    <w:p w14:paraId="64E79765" w14:textId="241042DF" w:rsidR="00EE1991" w:rsidRPr="00D73CB4" w:rsidRDefault="00020789" w:rsidP="009D247C">
      <w:pPr>
        <w:pStyle w:val="8"/>
        <w:numPr>
          <w:ilvl w:val="0"/>
          <w:numId w:val="0"/>
        </w:numPr>
        <w:ind w:left="3213"/>
        <w:jc w:val="left"/>
      </w:pPr>
      <w:r w:rsidRPr="00E6529F">
        <w:rPr>
          <w:lang w:val="ru-RU"/>
        </w:rPr>
        <w:br/>
      </w:r>
      <w:bookmarkStart w:id="57" w:name="_Toc199228728"/>
      <w:r w:rsidR="00D73CB4">
        <w:rPr>
          <w:lang w:val="ru-RU"/>
        </w:rPr>
        <w:t>Техническое задание</w:t>
      </w:r>
      <w:bookmarkEnd w:id="57"/>
    </w:p>
    <w:p w14:paraId="78D2AC28" w14:textId="1F038924" w:rsidR="00D73CB4" w:rsidRPr="00E6529F" w:rsidRDefault="00D73CB4" w:rsidP="00E6529F">
      <w:pPr>
        <w:pStyle w:val="a"/>
        <w:rPr>
          <w:b/>
          <w:bCs/>
          <w:lang w:val="en-US"/>
        </w:rPr>
      </w:pPr>
      <w:r w:rsidRPr="00D73CB4">
        <w:br/>
      </w:r>
      <w:r w:rsidRPr="00E6529F">
        <w:rPr>
          <w:b/>
          <w:bCs/>
        </w:rPr>
        <w:t>1. Общее описание</w:t>
      </w:r>
    </w:p>
    <w:p w14:paraId="69DCD2B5" w14:textId="77777777" w:rsidR="00D73CB4" w:rsidRPr="00D73CB4" w:rsidRDefault="00D73CB4" w:rsidP="00D73CB4">
      <w:pPr>
        <w:pStyle w:val="2"/>
        <w:rPr>
          <w:lang w:val="en-US" w:eastAsia="en-US"/>
        </w:rPr>
      </w:pPr>
    </w:p>
    <w:p w14:paraId="2BFD11EF" w14:textId="26A5C216" w:rsidR="00D73CB4" w:rsidRPr="00E6529F" w:rsidRDefault="00D73CB4" w:rsidP="00D73CB4">
      <w:pPr>
        <w:pStyle w:val="2"/>
      </w:pPr>
      <w:r w:rsidRPr="00D73CB4">
        <w:t>Необходимо разработать веб-приложение для управления процессом сборки и выпуска релизов. Приложение должно автоматизировать проверку задач, создание релизных веток, управление Merge Request (MR) и предоставление информации о diff коммитов и задачах, вошедших в релиз.</w:t>
      </w:r>
    </w:p>
    <w:p w14:paraId="6DFB166E" w14:textId="77777777" w:rsidR="00D73CB4" w:rsidRPr="00E6529F" w:rsidRDefault="00D73CB4" w:rsidP="00D73CB4">
      <w:pPr>
        <w:pStyle w:val="2"/>
      </w:pPr>
    </w:p>
    <w:p w14:paraId="7C0BBCC5" w14:textId="65B0DE00" w:rsidR="00D73CB4" w:rsidRPr="00E6529F" w:rsidRDefault="00D73CB4" w:rsidP="00E6529F">
      <w:pPr>
        <w:pStyle w:val="a"/>
        <w:ind w:firstLine="0"/>
        <w:rPr>
          <w:b/>
          <w:bCs/>
        </w:rPr>
      </w:pPr>
      <w:r w:rsidRPr="00E6529F">
        <w:rPr>
          <w:b/>
          <w:bCs/>
        </w:rPr>
        <w:t>2. Функциональные требования</w:t>
      </w:r>
    </w:p>
    <w:p w14:paraId="3F625DD8" w14:textId="77777777" w:rsidR="00D73CB4" w:rsidRPr="00E6529F" w:rsidRDefault="00D73CB4" w:rsidP="00E6529F">
      <w:pPr>
        <w:pStyle w:val="a"/>
        <w:rPr>
          <w:b/>
          <w:bCs/>
        </w:rPr>
      </w:pPr>
    </w:p>
    <w:p w14:paraId="1D6F610B" w14:textId="77777777" w:rsidR="00D73CB4" w:rsidRPr="00E6529F" w:rsidRDefault="00D73CB4" w:rsidP="00E6529F">
      <w:pPr>
        <w:pStyle w:val="a"/>
        <w:rPr>
          <w:b/>
          <w:bCs/>
        </w:rPr>
      </w:pPr>
      <w:r w:rsidRPr="00E6529F">
        <w:rPr>
          <w:b/>
          <w:bCs/>
        </w:rPr>
        <w:t>2.1. Страница сборки релиза</w:t>
      </w:r>
    </w:p>
    <w:p w14:paraId="735E8C09" w14:textId="77777777" w:rsidR="00D73CB4" w:rsidRPr="00E6529F" w:rsidRDefault="00D73CB4" w:rsidP="00D73CB4">
      <w:pPr>
        <w:pStyle w:val="2"/>
        <w:rPr>
          <w:lang w:eastAsia="en-US"/>
        </w:rPr>
      </w:pPr>
    </w:p>
    <w:p w14:paraId="699B37E8" w14:textId="77777777" w:rsidR="00D73CB4" w:rsidRDefault="00D73CB4" w:rsidP="00D73CB4">
      <w:pPr>
        <w:pStyle w:val="2"/>
      </w:pPr>
      <w:r>
        <w:t>Поля для выбора:</w:t>
      </w:r>
    </w:p>
    <w:p w14:paraId="48CCF396" w14:textId="77777777" w:rsidR="00D73CB4" w:rsidRPr="00D73CB4" w:rsidRDefault="00D73CB4" w:rsidP="00D73CB4">
      <w:pPr>
        <w:pStyle w:val="53"/>
      </w:pPr>
      <w:r>
        <w:t>Выбор проекта (выпадающий список или поиск)</w:t>
      </w:r>
      <w:r w:rsidRPr="00D73CB4">
        <w:t>;</w:t>
      </w:r>
    </w:p>
    <w:p w14:paraId="1DC6D5F8" w14:textId="77777777" w:rsidR="00D73CB4" w:rsidRPr="00D73CB4" w:rsidRDefault="00D73CB4" w:rsidP="00D73CB4">
      <w:pPr>
        <w:pStyle w:val="53"/>
      </w:pPr>
      <w:r>
        <w:t>Выбор релизной задачи (выпадающий список или поиск)</w:t>
      </w:r>
      <w:r w:rsidRPr="00D73CB4">
        <w:t>;</w:t>
      </w:r>
    </w:p>
    <w:p w14:paraId="56FE19E0" w14:textId="77777777" w:rsidR="00D73CB4" w:rsidRPr="00D73CB4" w:rsidRDefault="00D73CB4" w:rsidP="00D73CB4">
      <w:pPr>
        <w:pStyle w:val="53"/>
      </w:pPr>
      <w:r>
        <w:t>Выбор ветки, из которой будет создана релизная ветка (выпадающий список)</w:t>
      </w:r>
      <w:r w:rsidRPr="00D73CB4">
        <w:t>;</w:t>
      </w:r>
    </w:p>
    <w:p w14:paraId="0A22AF56" w14:textId="16E12967" w:rsidR="00D73CB4" w:rsidRDefault="00D73CB4" w:rsidP="00D73CB4">
      <w:pPr>
        <w:pStyle w:val="53"/>
      </w:pPr>
      <w:r>
        <w:t>Чекбокс для пропуска pipeline (опционально).</w:t>
      </w:r>
    </w:p>
    <w:p w14:paraId="6FAD2C90" w14:textId="77777777" w:rsidR="00D73CB4" w:rsidRDefault="00D73CB4" w:rsidP="00D73CB4">
      <w:pPr>
        <w:pStyle w:val="2"/>
      </w:pPr>
    </w:p>
    <w:p w14:paraId="50F5481C" w14:textId="77777777" w:rsidR="00D73CB4" w:rsidRPr="009D247C" w:rsidRDefault="00D73CB4" w:rsidP="00E6529F">
      <w:pPr>
        <w:pStyle w:val="a"/>
        <w:rPr>
          <w:b/>
          <w:bCs/>
        </w:rPr>
      </w:pPr>
      <w:r w:rsidRPr="00E6529F">
        <w:rPr>
          <w:b/>
          <w:bCs/>
        </w:rPr>
        <w:t>2.2. Проверка задач</w:t>
      </w:r>
    </w:p>
    <w:p w14:paraId="56EEA74F" w14:textId="77777777" w:rsidR="00E6529F" w:rsidRPr="009D247C" w:rsidRDefault="00E6529F" w:rsidP="00E6529F">
      <w:pPr>
        <w:pStyle w:val="2"/>
        <w:rPr>
          <w:lang w:eastAsia="en-US"/>
        </w:rPr>
      </w:pPr>
    </w:p>
    <w:p w14:paraId="1BAD75B7" w14:textId="77777777" w:rsidR="00D73CB4" w:rsidRPr="00D73CB4" w:rsidRDefault="00D73CB4" w:rsidP="00D73CB4">
      <w:pPr>
        <w:pStyle w:val="2"/>
      </w:pPr>
      <w:r>
        <w:t>Проверка статусов задач:</w:t>
      </w:r>
    </w:p>
    <w:p w14:paraId="4B8FD2A3" w14:textId="77777777" w:rsidR="00D73CB4" w:rsidRPr="00D73CB4" w:rsidRDefault="00D73CB4" w:rsidP="00D73CB4">
      <w:pPr>
        <w:pStyle w:val="53"/>
      </w:pPr>
      <w:r>
        <w:t>Все задачи, прикрепленные к релизной задаче, должны быть в статусе For Release или In Release</w:t>
      </w:r>
      <w:r w:rsidRPr="00D73CB4">
        <w:t>;</w:t>
      </w:r>
    </w:p>
    <w:p w14:paraId="4D7AAD4D" w14:textId="77777777" w:rsidR="00D73CB4" w:rsidRPr="00D73CB4" w:rsidRDefault="00D73CB4" w:rsidP="00D73CB4">
      <w:pPr>
        <w:pStyle w:val="53"/>
      </w:pPr>
      <w:r>
        <w:t>Если задачи находятся в других статусах, вывести список таких задач с указанием:</w:t>
      </w:r>
    </w:p>
    <w:p w14:paraId="331AE701" w14:textId="1E480F2B" w:rsidR="00D73CB4" w:rsidRPr="00D73CB4" w:rsidRDefault="00D73CB4" w:rsidP="00D73CB4">
      <w:pPr>
        <w:pStyle w:val="53"/>
      </w:pPr>
      <w:r>
        <w:lastRenderedPageBreak/>
        <w:t>Номер задачи</w:t>
      </w:r>
      <w:r w:rsidRPr="00D73CB4">
        <w:rPr>
          <w:lang w:val="en-US"/>
        </w:rPr>
        <w:t>;</w:t>
      </w:r>
    </w:p>
    <w:p w14:paraId="19CC2136" w14:textId="77777777" w:rsidR="00D73CB4" w:rsidRDefault="00D73CB4" w:rsidP="00D73CB4">
      <w:pPr>
        <w:pStyle w:val="53"/>
      </w:pPr>
      <w:r>
        <w:t>Заголовок</w:t>
      </w:r>
      <w:r>
        <w:rPr>
          <w:lang w:val="en-US"/>
        </w:rPr>
        <w:t>;</w:t>
      </w:r>
    </w:p>
    <w:p w14:paraId="2716879E" w14:textId="77777777" w:rsidR="00D73CB4" w:rsidRPr="00D73CB4" w:rsidRDefault="00D73CB4" w:rsidP="00D73CB4">
      <w:pPr>
        <w:pStyle w:val="53"/>
      </w:pPr>
      <w:r>
        <w:t>Статус</w:t>
      </w:r>
      <w:r>
        <w:rPr>
          <w:lang w:val="en-US"/>
        </w:rPr>
        <w:t>;</w:t>
      </w:r>
    </w:p>
    <w:p w14:paraId="71A51597" w14:textId="77777777" w:rsidR="00D73CB4" w:rsidRPr="00D73CB4" w:rsidRDefault="00D73CB4" w:rsidP="00D73CB4">
      <w:pPr>
        <w:pStyle w:val="53"/>
      </w:pPr>
      <w:r>
        <w:t>Теги</w:t>
      </w:r>
      <w:r>
        <w:rPr>
          <w:lang w:val="en-US"/>
        </w:rPr>
        <w:t>;</w:t>
      </w:r>
    </w:p>
    <w:p w14:paraId="3721D286" w14:textId="77777777" w:rsidR="00D73CB4" w:rsidRPr="00D73CB4" w:rsidRDefault="00D73CB4" w:rsidP="00D73CB4">
      <w:pPr>
        <w:pStyle w:val="53"/>
      </w:pPr>
      <w:r>
        <w:t>Автор</w:t>
      </w:r>
      <w:r>
        <w:rPr>
          <w:lang w:val="en-US"/>
        </w:rPr>
        <w:t>;</w:t>
      </w:r>
    </w:p>
    <w:p w14:paraId="6355E831" w14:textId="78EB9BA7" w:rsidR="00D73CB4" w:rsidRPr="00D73CB4" w:rsidRDefault="00D73CB4" w:rsidP="00D73CB4">
      <w:pPr>
        <w:pStyle w:val="53"/>
      </w:pPr>
      <w:r>
        <w:t>Разработчик</w:t>
      </w:r>
      <w:r>
        <w:rPr>
          <w:lang w:val="en-US"/>
        </w:rPr>
        <w:t>.</w:t>
      </w:r>
    </w:p>
    <w:p w14:paraId="6EB6DC85" w14:textId="55D7AD51" w:rsidR="00D73CB4" w:rsidRPr="00D73CB4" w:rsidRDefault="00D73CB4" w:rsidP="00D73CB4">
      <w:pPr>
        <w:pStyle w:val="53"/>
      </w:pPr>
      <w:r>
        <w:t>Вывести предупреждение о наличии задач в неподходящих статусах.</w:t>
      </w:r>
    </w:p>
    <w:p w14:paraId="3B8AF09F" w14:textId="77777777" w:rsidR="00D73CB4" w:rsidRPr="00D73CB4" w:rsidRDefault="00D73CB4" w:rsidP="00D73CB4">
      <w:pPr>
        <w:pStyle w:val="2"/>
        <w:ind w:left="352" w:firstLine="357"/>
      </w:pPr>
      <w:r>
        <w:t>Проверка связей задач:</w:t>
      </w:r>
    </w:p>
    <w:p w14:paraId="7D234AAF" w14:textId="77777777" w:rsidR="00D73CB4" w:rsidRPr="00D73CB4" w:rsidRDefault="00D73CB4" w:rsidP="00D73CB4">
      <w:pPr>
        <w:pStyle w:val="53"/>
      </w:pPr>
      <w:r>
        <w:t>Если задача зависит от другой задачи, зависимая задача также должна быть включена в релиз</w:t>
      </w:r>
      <w:r w:rsidRPr="00D73CB4">
        <w:t>;</w:t>
      </w:r>
    </w:p>
    <w:p w14:paraId="3B6C7419" w14:textId="77777777" w:rsidR="00D73CB4" w:rsidRPr="00D73CB4" w:rsidRDefault="00D73CB4" w:rsidP="00D73CB4">
      <w:pPr>
        <w:pStyle w:val="53"/>
      </w:pPr>
      <w:r>
        <w:t>Если зависимая задача отсутствует в релизе, вывести список таких задач с предупреждением</w:t>
      </w:r>
      <w:r w:rsidRPr="00D73CB4">
        <w:t>;</w:t>
      </w:r>
    </w:p>
    <w:p w14:paraId="79C9D9BB" w14:textId="77777777" w:rsidR="00D73CB4" w:rsidRPr="00D73CB4" w:rsidRDefault="00D73CB4" w:rsidP="00D73CB4">
      <w:pPr>
        <w:pStyle w:val="53"/>
      </w:pPr>
      <w:r>
        <w:t>Проверка зависимостей от других проектов:</w:t>
      </w:r>
    </w:p>
    <w:p w14:paraId="79FACA40" w14:textId="45A22DF5" w:rsidR="00D73CB4" w:rsidRDefault="00D73CB4" w:rsidP="00D73CB4">
      <w:pPr>
        <w:pStyle w:val="53"/>
      </w:pPr>
      <w:r>
        <w:t>Если задачи зависят от других проектов, вывести предупреждение о зависимости от другой платформы.</w:t>
      </w:r>
    </w:p>
    <w:p w14:paraId="252DFEB3" w14:textId="77777777" w:rsidR="00D73CB4" w:rsidRDefault="00D73CB4" w:rsidP="00D73CB4">
      <w:pPr>
        <w:pStyle w:val="2"/>
      </w:pPr>
    </w:p>
    <w:p w14:paraId="7090DFD5" w14:textId="77777777" w:rsidR="00D73CB4" w:rsidRPr="00E6529F" w:rsidRDefault="00D73CB4" w:rsidP="00E6529F">
      <w:pPr>
        <w:pStyle w:val="a"/>
        <w:rPr>
          <w:b/>
          <w:bCs/>
        </w:rPr>
      </w:pPr>
      <w:r w:rsidRPr="00E6529F">
        <w:rPr>
          <w:b/>
          <w:bCs/>
        </w:rPr>
        <w:t>2.3. Создание релизной ветки</w:t>
      </w:r>
    </w:p>
    <w:p w14:paraId="240ED595" w14:textId="77777777" w:rsidR="007F1C85" w:rsidRPr="00E6529F" w:rsidRDefault="007F1C85" w:rsidP="007F1C85">
      <w:pPr>
        <w:pStyle w:val="2"/>
        <w:rPr>
          <w:lang w:eastAsia="en-US"/>
        </w:rPr>
      </w:pPr>
    </w:p>
    <w:p w14:paraId="1B105B54" w14:textId="77777777" w:rsidR="007F1C85" w:rsidRPr="007F1C85" w:rsidRDefault="00D73CB4" w:rsidP="007F1C85">
      <w:pPr>
        <w:pStyle w:val="2"/>
      </w:pPr>
      <w:r>
        <w:t>Если все проверки пройдены успешно:</w:t>
      </w:r>
    </w:p>
    <w:p w14:paraId="43472924" w14:textId="77777777" w:rsidR="007F1C85" w:rsidRPr="007F1C85" w:rsidRDefault="00D73CB4" w:rsidP="007F1C85">
      <w:pPr>
        <w:pStyle w:val="53"/>
      </w:pPr>
      <w:r>
        <w:t>Создать релизную ветку из указанной ветки (если такая ветка еще не существует)</w:t>
      </w:r>
      <w:r w:rsidR="007F1C85" w:rsidRPr="007F1C85">
        <w:t>;</w:t>
      </w:r>
    </w:p>
    <w:p w14:paraId="5E0D7217" w14:textId="77777777" w:rsidR="007F1C85" w:rsidRPr="007F1C85" w:rsidRDefault="00D73CB4" w:rsidP="007F1C85">
      <w:pPr>
        <w:pStyle w:val="53"/>
      </w:pPr>
      <w:r>
        <w:t>Если релиз собирается не из ветки develop:</w:t>
      </w:r>
    </w:p>
    <w:p w14:paraId="2FD90ACA" w14:textId="77777777" w:rsidR="007F1C85" w:rsidRPr="007F1C85" w:rsidRDefault="00D73CB4" w:rsidP="007F1C85">
      <w:pPr>
        <w:pStyle w:val="53"/>
      </w:pPr>
      <w:r>
        <w:t>Взять задачи в статусе For Release</w:t>
      </w:r>
      <w:r w:rsidR="007F1C85" w:rsidRPr="007F1C85">
        <w:t>;</w:t>
      </w:r>
    </w:p>
    <w:p w14:paraId="5BD67429" w14:textId="77777777" w:rsidR="007F1C85" w:rsidRPr="007F1C85" w:rsidRDefault="00D73CB4" w:rsidP="007F1C85">
      <w:pPr>
        <w:pStyle w:val="53"/>
      </w:pPr>
      <w:r>
        <w:t>Создать Merge Request (MR) из ветки задачи в релизную ветку</w:t>
      </w:r>
      <w:r w:rsidR="007F1C85" w:rsidRPr="007F1C85">
        <w:t>;</w:t>
      </w:r>
    </w:p>
    <w:p w14:paraId="5611B2EE" w14:textId="77777777" w:rsidR="007F1C85" w:rsidRPr="007F1C85" w:rsidRDefault="00D73CB4" w:rsidP="007F1C85">
      <w:pPr>
        <w:pStyle w:val="53"/>
      </w:pPr>
      <w:r>
        <w:t>Если MR можно автоматически слить после прохождения pipeline, выполнить слияние</w:t>
      </w:r>
      <w:r w:rsidR="007F1C85" w:rsidRPr="007F1C85">
        <w:t>;</w:t>
      </w:r>
    </w:p>
    <w:p w14:paraId="4CD4F82C" w14:textId="34AC6E56" w:rsidR="00D73CB4" w:rsidRDefault="00D73CB4" w:rsidP="007F1C85">
      <w:pPr>
        <w:pStyle w:val="53"/>
      </w:pPr>
      <w:r>
        <w:t>Если автоматическое слияние невозможно, назначить MR на релиз-менеджера.</w:t>
      </w:r>
    </w:p>
    <w:p w14:paraId="214188DA" w14:textId="77777777" w:rsidR="00D73CB4" w:rsidRDefault="00D73CB4" w:rsidP="00D73CB4">
      <w:pPr>
        <w:pStyle w:val="2"/>
      </w:pPr>
    </w:p>
    <w:p w14:paraId="25F91717" w14:textId="4DA8E264" w:rsidR="007F1C85" w:rsidRPr="009D247C" w:rsidRDefault="00D73CB4" w:rsidP="00E6529F">
      <w:pPr>
        <w:pStyle w:val="a"/>
        <w:rPr>
          <w:b/>
          <w:bCs/>
        </w:rPr>
      </w:pPr>
      <w:r w:rsidRPr="00E6529F">
        <w:rPr>
          <w:b/>
          <w:bCs/>
        </w:rPr>
        <w:lastRenderedPageBreak/>
        <w:t>2.4. Страница релиза</w:t>
      </w:r>
    </w:p>
    <w:p w14:paraId="7287E8E4" w14:textId="77777777" w:rsidR="00E6529F" w:rsidRPr="009D247C" w:rsidRDefault="00E6529F" w:rsidP="00E6529F">
      <w:pPr>
        <w:pStyle w:val="2"/>
        <w:rPr>
          <w:lang w:eastAsia="en-US"/>
        </w:rPr>
      </w:pPr>
    </w:p>
    <w:p w14:paraId="09CA6E81" w14:textId="77777777" w:rsidR="007F1C85" w:rsidRPr="007F1C85" w:rsidRDefault="00D73CB4" w:rsidP="007F1C85">
      <w:pPr>
        <w:pStyle w:val="2"/>
      </w:pPr>
      <w:r>
        <w:t>Отображение diff коммитов:</w:t>
      </w:r>
    </w:p>
    <w:p w14:paraId="1A52B4E1" w14:textId="77777777" w:rsidR="007F1C85" w:rsidRPr="007F1C85" w:rsidRDefault="00D73CB4" w:rsidP="007F1C85">
      <w:pPr>
        <w:pStyle w:val="53"/>
      </w:pPr>
      <w:r>
        <w:t>Показать diff коммитов между новой версией и предыдущей</w:t>
      </w:r>
      <w:r w:rsidR="007F1C85" w:rsidRPr="007F1C85">
        <w:t>;</w:t>
      </w:r>
    </w:p>
    <w:p w14:paraId="73B17A6F" w14:textId="77777777" w:rsidR="007F1C85" w:rsidRPr="007F1C85" w:rsidRDefault="00D73CB4" w:rsidP="007F1C85">
      <w:pPr>
        <w:pStyle w:val="53"/>
      </w:pPr>
      <w:r>
        <w:t>Из diff коммитов получить список задач, вошедших в релиз</w:t>
      </w:r>
      <w:r w:rsidR="007F1C85" w:rsidRPr="007F1C85">
        <w:t>;</w:t>
      </w:r>
    </w:p>
    <w:p w14:paraId="370459E8" w14:textId="77777777" w:rsidR="007F1C85" w:rsidRPr="007F1C85" w:rsidRDefault="00D73CB4" w:rsidP="007F1C85">
      <w:pPr>
        <w:pStyle w:val="53"/>
      </w:pPr>
      <w:r>
        <w:t>Сравнение списка задач:</w:t>
      </w:r>
    </w:p>
    <w:p w14:paraId="06796B87" w14:textId="77777777" w:rsidR="007F1C85" w:rsidRPr="007F1C85" w:rsidRDefault="00D73CB4" w:rsidP="007F1C85">
      <w:pPr>
        <w:pStyle w:val="53"/>
      </w:pPr>
      <w:r>
        <w:t>Сравнить список задач по коммитам со списком задач, прикрепленных к релизной задаче</w:t>
      </w:r>
      <w:r w:rsidR="007F1C85" w:rsidRPr="007F1C85">
        <w:t>;</w:t>
      </w:r>
    </w:p>
    <w:p w14:paraId="2021B465" w14:textId="77777777" w:rsidR="007F1C85" w:rsidRPr="007F1C85" w:rsidRDefault="00D73CB4" w:rsidP="007F1C85">
      <w:pPr>
        <w:pStyle w:val="53"/>
      </w:pPr>
      <w:r>
        <w:t>Если обнаружены отличия, вывести предупреждение</w:t>
      </w:r>
      <w:r w:rsidR="007F1C85" w:rsidRPr="007F1C85">
        <w:t>;</w:t>
      </w:r>
    </w:p>
    <w:p w14:paraId="63446C98" w14:textId="77777777" w:rsidR="007F1C85" w:rsidRPr="007F1C85" w:rsidRDefault="00D73CB4" w:rsidP="007F1C85">
      <w:pPr>
        <w:pStyle w:val="53"/>
      </w:pPr>
      <w:r>
        <w:t>Проверка переноса коммитов:</w:t>
      </w:r>
    </w:p>
    <w:p w14:paraId="501C0F78" w14:textId="77777777" w:rsidR="007F1C85" w:rsidRPr="007F1C85" w:rsidRDefault="00D73CB4" w:rsidP="007F1C85">
      <w:pPr>
        <w:pStyle w:val="53"/>
      </w:pPr>
      <w:r>
        <w:t>Проверить, что все коммиты из задачи перенесены в релиз</w:t>
      </w:r>
      <w:r w:rsidR="007F1C85" w:rsidRPr="007F1C85">
        <w:t>;</w:t>
      </w:r>
    </w:p>
    <w:p w14:paraId="354ABCCB" w14:textId="0FE49B07" w:rsidR="00D73CB4" w:rsidRDefault="00D73CB4" w:rsidP="007F1C85">
      <w:pPr>
        <w:pStyle w:val="53"/>
      </w:pPr>
      <w:r>
        <w:t>Если не все коммиты перенесены, вывести список недостающих коммитов.</w:t>
      </w:r>
    </w:p>
    <w:p w14:paraId="0F3990C4" w14:textId="77777777" w:rsidR="00D73CB4" w:rsidRDefault="00D73CB4" w:rsidP="00D73CB4">
      <w:pPr>
        <w:pStyle w:val="2"/>
      </w:pPr>
    </w:p>
    <w:p w14:paraId="2E735A97" w14:textId="77777777" w:rsidR="00D73CB4" w:rsidRPr="00E6529F" w:rsidRDefault="00D73CB4" w:rsidP="00E6529F">
      <w:pPr>
        <w:pStyle w:val="a"/>
        <w:rPr>
          <w:b/>
          <w:bCs/>
          <w:lang w:val="en-US"/>
        </w:rPr>
      </w:pPr>
      <w:r w:rsidRPr="00E6529F">
        <w:rPr>
          <w:b/>
          <w:bCs/>
        </w:rPr>
        <w:t>2.5. Добавление новой задачи в релиз</w:t>
      </w:r>
    </w:p>
    <w:p w14:paraId="2157BCB3" w14:textId="77777777" w:rsidR="007F1C85" w:rsidRPr="007F1C85" w:rsidRDefault="007F1C85" w:rsidP="007F1C85">
      <w:pPr>
        <w:pStyle w:val="2"/>
        <w:rPr>
          <w:lang w:val="en-US" w:eastAsia="en-US"/>
        </w:rPr>
      </w:pPr>
    </w:p>
    <w:p w14:paraId="11427303" w14:textId="77777777" w:rsidR="007F1C85" w:rsidRPr="007F1C85" w:rsidRDefault="00D73CB4" w:rsidP="007F1C85">
      <w:pPr>
        <w:pStyle w:val="53"/>
      </w:pPr>
      <w:r>
        <w:t>Найти существующую релизную ветку</w:t>
      </w:r>
      <w:r w:rsidR="007F1C85">
        <w:rPr>
          <w:lang w:val="en-US"/>
        </w:rPr>
        <w:t>;</w:t>
      </w:r>
    </w:p>
    <w:p w14:paraId="556B8852" w14:textId="77777777" w:rsidR="007F1C85" w:rsidRPr="007F1C85" w:rsidRDefault="00D73CB4" w:rsidP="007F1C85">
      <w:pPr>
        <w:pStyle w:val="53"/>
      </w:pPr>
      <w:r>
        <w:t>Найти ветку задачи</w:t>
      </w:r>
      <w:r w:rsidR="007F1C85">
        <w:rPr>
          <w:lang w:val="en-US"/>
        </w:rPr>
        <w:t>;</w:t>
      </w:r>
    </w:p>
    <w:p w14:paraId="52BD587A" w14:textId="77777777" w:rsidR="007F1C85" w:rsidRPr="007F1C85" w:rsidRDefault="00D73CB4" w:rsidP="007F1C85">
      <w:pPr>
        <w:pStyle w:val="53"/>
      </w:pPr>
      <w:r>
        <w:t>Создать Merge Request (MR) из ветки задачи в релизную ветку</w:t>
      </w:r>
      <w:r w:rsidR="007F1C85" w:rsidRPr="007F1C85">
        <w:t>;</w:t>
      </w:r>
    </w:p>
    <w:p w14:paraId="5C72B59A" w14:textId="77777777" w:rsidR="007F1C85" w:rsidRPr="007F1C85" w:rsidRDefault="00D73CB4" w:rsidP="007F1C85">
      <w:pPr>
        <w:pStyle w:val="53"/>
      </w:pPr>
      <w:r>
        <w:t>Если MR можно автоматически принять после прохождения тестов, выполнить слияние.</w:t>
      </w:r>
    </w:p>
    <w:p w14:paraId="2E3A17E0" w14:textId="77777777" w:rsidR="007F1C85" w:rsidRPr="00E6529F" w:rsidRDefault="007F1C85" w:rsidP="00E6529F">
      <w:pPr>
        <w:pStyle w:val="a"/>
      </w:pPr>
    </w:p>
    <w:p w14:paraId="14F5E55E" w14:textId="77777777" w:rsidR="007F1C85" w:rsidRDefault="007F1C85" w:rsidP="00E6529F">
      <w:pPr>
        <w:pStyle w:val="a"/>
        <w:ind w:firstLine="0"/>
        <w:rPr>
          <w:b/>
          <w:bCs/>
          <w:lang w:val="en-US"/>
        </w:rPr>
      </w:pPr>
      <w:r w:rsidRPr="00E6529F">
        <w:rPr>
          <w:b/>
          <w:bCs/>
          <w:lang w:val="en-US"/>
        </w:rPr>
        <w:t>3</w:t>
      </w:r>
      <w:r w:rsidRPr="00E6529F">
        <w:rPr>
          <w:b/>
          <w:bCs/>
        </w:rPr>
        <w:t>. Нефункциональные требования</w:t>
      </w:r>
    </w:p>
    <w:p w14:paraId="0E38FD32" w14:textId="77777777" w:rsidR="00E6529F" w:rsidRPr="00E6529F" w:rsidRDefault="00E6529F" w:rsidP="00E6529F">
      <w:pPr>
        <w:pStyle w:val="a"/>
        <w:ind w:firstLine="0"/>
        <w:rPr>
          <w:b/>
          <w:bCs/>
          <w:lang w:val="en-US"/>
        </w:rPr>
      </w:pPr>
    </w:p>
    <w:p w14:paraId="45303B91" w14:textId="77777777" w:rsidR="007F1C85" w:rsidRDefault="00D73CB4" w:rsidP="007F1C85">
      <w:pPr>
        <w:pStyle w:val="53"/>
      </w:pPr>
      <w:r>
        <w:t>Интерфейс:</w:t>
      </w:r>
    </w:p>
    <w:p w14:paraId="22575821" w14:textId="77777777" w:rsidR="007F1C85" w:rsidRPr="007F1C85" w:rsidRDefault="00D73CB4" w:rsidP="007F1C85">
      <w:pPr>
        <w:pStyle w:val="53"/>
      </w:pPr>
      <w:r>
        <w:t>Удобный и интуитивно понятный интерфейс</w:t>
      </w:r>
      <w:r w:rsidR="007F1C85" w:rsidRPr="007F1C85">
        <w:t>;</w:t>
      </w:r>
    </w:p>
    <w:p w14:paraId="6681363C" w14:textId="77777777" w:rsidR="007F1C85" w:rsidRPr="007F1C85" w:rsidRDefault="00D73CB4" w:rsidP="007F1C85">
      <w:pPr>
        <w:pStyle w:val="53"/>
      </w:pPr>
      <w:r>
        <w:t>Поддержка адаптивного дизайна для работы на различных устройствах.</w:t>
      </w:r>
    </w:p>
    <w:p w14:paraId="30CF91DB" w14:textId="77777777" w:rsidR="007F1C85" w:rsidRPr="007F1C85" w:rsidRDefault="00D73CB4" w:rsidP="007F1C85">
      <w:pPr>
        <w:pStyle w:val="53"/>
      </w:pPr>
      <w:r>
        <w:t>Производительность:</w:t>
      </w:r>
    </w:p>
    <w:p w14:paraId="01A740D8" w14:textId="62F78B53" w:rsidR="007F1C85" w:rsidRPr="00E6529F" w:rsidRDefault="00D73CB4" w:rsidP="00E6529F">
      <w:pPr>
        <w:pStyle w:val="53"/>
      </w:pPr>
      <w:r>
        <w:lastRenderedPageBreak/>
        <w:t>Быстрая обработка данных и отображение результатов проверок.</w:t>
      </w:r>
    </w:p>
    <w:p w14:paraId="32D0566C" w14:textId="77777777" w:rsidR="007F1C85" w:rsidRPr="007F1C85" w:rsidRDefault="00D73CB4" w:rsidP="007F1C85">
      <w:pPr>
        <w:pStyle w:val="53"/>
      </w:pPr>
      <w:r>
        <w:t>Безопасность:</w:t>
      </w:r>
    </w:p>
    <w:p w14:paraId="2EA96B11" w14:textId="77777777" w:rsidR="007F1C85" w:rsidRPr="007F1C85" w:rsidRDefault="00D73CB4" w:rsidP="007F1C85">
      <w:pPr>
        <w:pStyle w:val="53"/>
      </w:pPr>
      <w:r>
        <w:t>Обеспечение авторизации и аутентификации пользователей</w:t>
      </w:r>
      <w:r w:rsidR="007F1C85" w:rsidRPr="007F1C85">
        <w:t>;</w:t>
      </w:r>
    </w:p>
    <w:p w14:paraId="7DE3C7A3" w14:textId="77777777" w:rsidR="007F1C85" w:rsidRPr="007F1C85" w:rsidRDefault="00D73CB4" w:rsidP="007F1C85">
      <w:pPr>
        <w:pStyle w:val="53"/>
      </w:pPr>
      <w:r>
        <w:t>Защита данных от несанкционированного доступа.</w:t>
      </w:r>
    </w:p>
    <w:p w14:paraId="54F33E62" w14:textId="77777777" w:rsidR="007F1C85" w:rsidRPr="007F1C85" w:rsidRDefault="00D73CB4" w:rsidP="007F1C85">
      <w:pPr>
        <w:pStyle w:val="53"/>
      </w:pPr>
      <w:r>
        <w:t>Интеграция:</w:t>
      </w:r>
    </w:p>
    <w:p w14:paraId="1C65424A" w14:textId="77777777" w:rsidR="007F1C85" w:rsidRPr="007F1C85" w:rsidRDefault="00D73CB4" w:rsidP="007F1C85">
      <w:pPr>
        <w:pStyle w:val="53"/>
      </w:pPr>
      <w:r>
        <w:t>Интеграция с системами управления задачами (Youtrack)</w:t>
      </w:r>
      <w:r w:rsidR="007F1C85" w:rsidRPr="007F1C85">
        <w:t>;</w:t>
      </w:r>
    </w:p>
    <w:p w14:paraId="755F35C9" w14:textId="4D866F02" w:rsidR="00D73CB4" w:rsidRPr="007F1C85" w:rsidRDefault="00D73CB4" w:rsidP="007F1C85">
      <w:pPr>
        <w:pStyle w:val="53"/>
      </w:pPr>
      <w:r>
        <w:t>Поддержка работы с Git-репозиториями (GitLab).</w:t>
      </w:r>
    </w:p>
    <w:p w14:paraId="5A417ECC" w14:textId="40C1469E" w:rsidR="00D73CB4" w:rsidRPr="007F1C85" w:rsidRDefault="00D73CB4" w:rsidP="007F1C85">
      <w:pPr>
        <w:pStyle w:val="2"/>
      </w:pPr>
      <w:r>
        <w:t>Уровни результата (минимальный / базовый / оптимальный)</w:t>
      </w:r>
      <w:r w:rsidR="007F1C85">
        <w:t>:</w:t>
      </w:r>
    </w:p>
    <w:p w14:paraId="2BBDA824" w14:textId="31640278" w:rsidR="007F1C85" w:rsidRDefault="00D73CB4" w:rsidP="007F1C85">
      <w:pPr>
        <w:pStyle w:val="51"/>
      </w:pPr>
      <w:r>
        <w:t>Минимальный: Реализация базового функционала для создания релизных веток и проверки статусов задач</w:t>
      </w:r>
      <w:r w:rsidR="007F1C85" w:rsidRPr="007F1C85">
        <w:t>;</w:t>
      </w:r>
    </w:p>
    <w:p w14:paraId="25DFEC0A" w14:textId="20F4A945" w:rsidR="007F1C85" w:rsidRDefault="00D73CB4" w:rsidP="007F1C85">
      <w:pPr>
        <w:pStyle w:val="51"/>
      </w:pPr>
      <w:r>
        <w:t>Базовый: Добавление интеграции с Youtrack и GitLab, автоматизация Merge Request</w:t>
      </w:r>
      <w:r w:rsidR="007F1C85" w:rsidRPr="007F1C85">
        <w:t>;</w:t>
      </w:r>
    </w:p>
    <w:p w14:paraId="1598B956" w14:textId="60DD53AD" w:rsidR="00D73CB4" w:rsidRPr="00D73CB4" w:rsidRDefault="00D73CB4" w:rsidP="007F1C85">
      <w:pPr>
        <w:pStyle w:val="51"/>
      </w:pPr>
      <w:r>
        <w:t>Оптимальный: Полная автоматизация процесса сборки релизов с поддержкой адаптивного интерфейса и обеспечением безопасности.</w:t>
      </w:r>
    </w:p>
    <w:p w14:paraId="23A7DFED" w14:textId="77777777" w:rsidR="0089349C" w:rsidRPr="0089349C" w:rsidRDefault="0089349C" w:rsidP="00D73CB4">
      <w:pPr>
        <w:pStyle w:val="2"/>
      </w:pPr>
    </w:p>
    <w:bookmarkEnd w:id="53"/>
    <w:bookmarkEnd w:id="54"/>
    <w:bookmarkEnd w:id="55"/>
    <w:p w14:paraId="19668F5A" w14:textId="46D59792" w:rsidR="00986E24" w:rsidRPr="00986E24" w:rsidRDefault="00986E24" w:rsidP="00D73CB4">
      <w:pPr>
        <w:pStyle w:val="2"/>
      </w:pPr>
    </w:p>
    <w:sectPr w:rsidR="00986E24" w:rsidRPr="00986E24" w:rsidSect="00B41F0C">
      <w:headerReference w:type="default" r:id="rId11"/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D872" w14:textId="77777777" w:rsidR="00E51E61" w:rsidRDefault="00E51E61" w:rsidP="00E070CB">
      <w:pPr>
        <w:spacing w:line="240" w:lineRule="auto"/>
      </w:pPr>
      <w:r>
        <w:separator/>
      </w:r>
    </w:p>
    <w:p w14:paraId="49684469" w14:textId="77777777" w:rsidR="00E51E61" w:rsidRDefault="00E51E61"/>
    <w:p w14:paraId="4015566C" w14:textId="77777777" w:rsidR="00E51E61" w:rsidRDefault="00E51E61"/>
  </w:endnote>
  <w:endnote w:type="continuationSeparator" w:id="0">
    <w:p w14:paraId="7ED75994" w14:textId="77777777" w:rsidR="00E51E61" w:rsidRDefault="00E51E61" w:rsidP="00E070CB">
      <w:pPr>
        <w:spacing w:line="240" w:lineRule="auto"/>
      </w:pPr>
      <w:r>
        <w:continuationSeparator/>
      </w:r>
    </w:p>
    <w:p w14:paraId="26948F2F" w14:textId="77777777" w:rsidR="00E51E61" w:rsidRDefault="00E51E61"/>
    <w:p w14:paraId="2C45C0D6" w14:textId="77777777" w:rsidR="00E51E61" w:rsidRDefault="00E51E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6F0E851B" w14:textId="77777777" w:rsidR="003117EB" w:rsidRPr="00BE15C1" w:rsidRDefault="003117EB" w:rsidP="00BE15C1">
        <w:pPr>
          <w:pStyle w:val="Footer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F62F0" w14:textId="77777777" w:rsidR="00E51E61" w:rsidRDefault="00E51E61" w:rsidP="00E070CB">
      <w:pPr>
        <w:spacing w:line="240" w:lineRule="auto"/>
      </w:pPr>
      <w:r>
        <w:separator/>
      </w:r>
    </w:p>
    <w:p w14:paraId="47F36B8D" w14:textId="77777777" w:rsidR="00E51E61" w:rsidRDefault="00E51E61"/>
    <w:p w14:paraId="6071DC4F" w14:textId="77777777" w:rsidR="00E51E61" w:rsidRDefault="00E51E61"/>
  </w:footnote>
  <w:footnote w:type="continuationSeparator" w:id="0">
    <w:p w14:paraId="0B66FC29" w14:textId="77777777" w:rsidR="00E51E61" w:rsidRDefault="00E51E61" w:rsidP="00E070CB">
      <w:pPr>
        <w:spacing w:line="240" w:lineRule="auto"/>
      </w:pPr>
      <w:r>
        <w:continuationSeparator/>
      </w:r>
    </w:p>
    <w:p w14:paraId="08E46400" w14:textId="77777777" w:rsidR="00E51E61" w:rsidRDefault="00E51E61"/>
    <w:p w14:paraId="3CDD02D5" w14:textId="77777777" w:rsidR="00E51E61" w:rsidRDefault="00E51E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DE47" w14:textId="77777777" w:rsidR="00986A3A" w:rsidRDefault="00986A3A" w:rsidP="00986A3A">
    <w:pPr>
      <w:pStyle w:val="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914CE"/>
    <w:multiLevelType w:val="multilevel"/>
    <w:tmpl w:val="A828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Quote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1E2082"/>
    <w:multiLevelType w:val="multilevel"/>
    <w:tmpl w:val="BB4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2269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CD41C8F"/>
    <w:multiLevelType w:val="hybridMultilevel"/>
    <w:tmpl w:val="0394AE4C"/>
    <w:lvl w:ilvl="0" w:tplc="9A8462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4A9180D"/>
    <w:multiLevelType w:val="hybridMultilevel"/>
    <w:tmpl w:val="C8B0B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7C3192"/>
    <w:multiLevelType w:val="hybridMultilevel"/>
    <w:tmpl w:val="ECF06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12613B"/>
    <w:multiLevelType w:val="hybridMultilevel"/>
    <w:tmpl w:val="A48C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80345B"/>
    <w:multiLevelType w:val="multilevel"/>
    <w:tmpl w:val="7D5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645250"/>
    <w:multiLevelType w:val="multilevel"/>
    <w:tmpl w:val="0E6A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850342163">
    <w:abstractNumId w:val="0"/>
  </w:num>
  <w:num w:numId="2" w16cid:durableId="1896772737">
    <w:abstractNumId w:val="5"/>
  </w:num>
  <w:num w:numId="3" w16cid:durableId="747730729">
    <w:abstractNumId w:val="14"/>
  </w:num>
  <w:num w:numId="4" w16cid:durableId="1735740095">
    <w:abstractNumId w:val="13"/>
  </w:num>
  <w:num w:numId="5" w16cid:durableId="727610082">
    <w:abstractNumId w:val="16"/>
  </w:num>
  <w:num w:numId="6" w16cid:durableId="271866749">
    <w:abstractNumId w:val="7"/>
  </w:num>
  <w:num w:numId="7" w16cid:durableId="1320963963">
    <w:abstractNumId w:val="2"/>
  </w:num>
  <w:num w:numId="8" w16cid:durableId="826479996">
    <w:abstractNumId w:val="3"/>
  </w:num>
  <w:num w:numId="9" w16cid:durableId="322709905">
    <w:abstractNumId w:val="4"/>
  </w:num>
  <w:num w:numId="10" w16cid:durableId="17922374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1591319">
    <w:abstractNumId w:val="17"/>
  </w:num>
  <w:num w:numId="12" w16cid:durableId="1006710797">
    <w:abstractNumId w:val="15"/>
  </w:num>
  <w:num w:numId="13" w16cid:durableId="1167670371">
    <w:abstractNumId w:val="6"/>
  </w:num>
  <w:num w:numId="14" w16cid:durableId="776216180">
    <w:abstractNumId w:val="12"/>
  </w:num>
  <w:num w:numId="15" w16cid:durableId="1781104540">
    <w:abstractNumId w:val="11"/>
  </w:num>
  <w:num w:numId="16" w16cid:durableId="766117893">
    <w:abstractNumId w:val="10"/>
  </w:num>
  <w:num w:numId="17" w16cid:durableId="1002467637">
    <w:abstractNumId w:val="9"/>
  </w:num>
  <w:num w:numId="18" w16cid:durableId="1463230324">
    <w:abstractNumId w:val="8"/>
  </w:num>
  <w:num w:numId="19" w16cid:durableId="1853764842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46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5353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D6EF2"/>
    <w:rsid w:val="000E15FD"/>
    <w:rsid w:val="000E48EE"/>
    <w:rsid w:val="000E61FC"/>
    <w:rsid w:val="000E66BC"/>
    <w:rsid w:val="000E736B"/>
    <w:rsid w:val="000F0727"/>
    <w:rsid w:val="000F34F8"/>
    <w:rsid w:val="000F73F0"/>
    <w:rsid w:val="001059FB"/>
    <w:rsid w:val="00111682"/>
    <w:rsid w:val="00113317"/>
    <w:rsid w:val="00121575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2769"/>
    <w:rsid w:val="001A5751"/>
    <w:rsid w:val="001B31DF"/>
    <w:rsid w:val="001B37D2"/>
    <w:rsid w:val="001B7CF9"/>
    <w:rsid w:val="001C0DA6"/>
    <w:rsid w:val="001C4002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85333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095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257AB"/>
    <w:rsid w:val="004308CE"/>
    <w:rsid w:val="00433EEF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E66B0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1D9B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C8C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73BF1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31E96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798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D5236"/>
    <w:rsid w:val="007E2531"/>
    <w:rsid w:val="007E5DC4"/>
    <w:rsid w:val="007F1C85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004E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5CA3"/>
    <w:rsid w:val="009565A7"/>
    <w:rsid w:val="00960C39"/>
    <w:rsid w:val="009772C1"/>
    <w:rsid w:val="009818DD"/>
    <w:rsid w:val="00985936"/>
    <w:rsid w:val="00986A3A"/>
    <w:rsid w:val="00986E24"/>
    <w:rsid w:val="0099464F"/>
    <w:rsid w:val="00997480"/>
    <w:rsid w:val="00997B3E"/>
    <w:rsid w:val="009A1402"/>
    <w:rsid w:val="009A28A4"/>
    <w:rsid w:val="009A3A95"/>
    <w:rsid w:val="009A3DE6"/>
    <w:rsid w:val="009B2533"/>
    <w:rsid w:val="009B6E56"/>
    <w:rsid w:val="009C33EF"/>
    <w:rsid w:val="009C66A2"/>
    <w:rsid w:val="009C7CDA"/>
    <w:rsid w:val="009D247C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4D86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120F"/>
    <w:rsid w:val="00AB262F"/>
    <w:rsid w:val="00AB5107"/>
    <w:rsid w:val="00AC12CF"/>
    <w:rsid w:val="00AC5AC7"/>
    <w:rsid w:val="00AD20A8"/>
    <w:rsid w:val="00AE4298"/>
    <w:rsid w:val="00AE61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21B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53DC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2776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73CB4"/>
    <w:rsid w:val="00D91BAA"/>
    <w:rsid w:val="00DA229C"/>
    <w:rsid w:val="00DA5EAD"/>
    <w:rsid w:val="00DB115A"/>
    <w:rsid w:val="00DB5C61"/>
    <w:rsid w:val="00DC21BB"/>
    <w:rsid w:val="00DC6F69"/>
    <w:rsid w:val="00DD0A07"/>
    <w:rsid w:val="00DD1235"/>
    <w:rsid w:val="00DD232A"/>
    <w:rsid w:val="00DD3EBC"/>
    <w:rsid w:val="00DD44F4"/>
    <w:rsid w:val="00DD4C7F"/>
    <w:rsid w:val="00DD73AE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2D46"/>
    <w:rsid w:val="00E4574E"/>
    <w:rsid w:val="00E47CC3"/>
    <w:rsid w:val="00E51E61"/>
    <w:rsid w:val="00E56E5B"/>
    <w:rsid w:val="00E56F29"/>
    <w:rsid w:val="00E63AFF"/>
    <w:rsid w:val="00E6529F"/>
    <w:rsid w:val="00E653F8"/>
    <w:rsid w:val="00E66E52"/>
    <w:rsid w:val="00E8347C"/>
    <w:rsid w:val="00E87D60"/>
    <w:rsid w:val="00E9233A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38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3896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1F1B3"/>
  <w15:docId w15:val="{D898F7E0-A3A6-4344-B75D-BF2C11A8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11D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0CB"/>
  </w:style>
  <w:style w:type="paragraph" w:styleId="Footer">
    <w:name w:val="footer"/>
    <w:basedOn w:val="Normal"/>
    <w:link w:val="Foot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0CB"/>
  </w:style>
  <w:style w:type="table" w:styleId="TableGrid">
    <w:name w:val="Table Grid"/>
    <w:basedOn w:val="TableNormal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. Основной текст"/>
    <w:basedOn w:val="Normal"/>
    <w:link w:val="20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TOC2">
    <w:name w:val="toc 2"/>
    <w:basedOn w:val="13"/>
    <w:next w:val="Normal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2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E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E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Normal"/>
    <w:next w:val="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Heading1Char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DefaultParagraphFont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BodyText"/>
    <w:link w:val="70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">
    <w:name w:val="1.1. Заголовок структурного элемента"/>
    <w:basedOn w:val="2"/>
    <w:next w:val="2"/>
    <w:link w:val="110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0">
    <w:name w:val="7. Нумерация списка использованных источников Знак"/>
    <w:basedOn w:val="DefaultParagraphFont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"/>
    <w:link w:val="140"/>
    <w:qFormat/>
    <w:rsid w:val="005F0904"/>
    <w:pPr>
      <w:numPr>
        <w:ilvl w:val="2"/>
      </w:numPr>
    </w:pPr>
  </w:style>
  <w:style w:type="character" w:customStyle="1" w:styleId="110">
    <w:name w:val="1.1. Заголовок структурного элемента Знак"/>
    <w:basedOn w:val="120"/>
    <w:link w:val="11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DefaultParagraphFont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83A0A"/>
    <w:rPr>
      <w:color w:val="808080"/>
    </w:rPr>
  </w:style>
  <w:style w:type="paragraph" w:customStyle="1" w:styleId="4">
    <w:name w:val="4. Рисунок"/>
    <w:basedOn w:val="Normal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">
    <w:name w:val="Body Text"/>
    <w:basedOn w:val="Normal"/>
    <w:link w:val="BodyTextChar"/>
    <w:semiHidden/>
    <w:unhideWhenUsed/>
    <w:qFormat/>
    <w:rsid w:val="00881391"/>
    <w:pPr>
      <w:spacing w:after="120"/>
    </w:pPr>
  </w:style>
  <w:style w:type="character" w:customStyle="1" w:styleId="20">
    <w:name w:val="2. Основной текст Знак"/>
    <w:basedOn w:val="DefaultParagraphFont"/>
    <w:link w:val="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BodyTextChar">
    <w:name w:val="Body Text Char"/>
    <w:basedOn w:val="DefaultParagraphFont"/>
    <w:link w:val="BodyText"/>
    <w:semiHidden/>
    <w:rsid w:val="00881391"/>
  </w:style>
  <w:style w:type="paragraph" w:customStyle="1" w:styleId="41">
    <w:name w:val="4.1. Подрисуночная подпись нумерация сквозная"/>
    <w:basedOn w:val="2"/>
    <w:next w:val="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Normal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DefaultParagraphFont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Normal"/>
    <w:rsid w:val="00986A3A"/>
    <w:pPr>
      <w:keepNext/>
      <w:numPr>
        <w:ilvl w:val="3"/>
        <w:numId w:val="6"/>
      </w:numPr>
      <w:spacing w:line="360" w:lineRule="auto"/>
      <w:ind w:left="0"/>
      <w:jc w:val="both"/>
    </w:pPr>
    <w:rPr>
      <w:rFonts w:ascii="Times New Roman" w:hAnsi="Times New Roman"/>
      <w:sz w:val="28"/>
    </w:rPr>
  </w:style>
  <w:style w:type="paragraph" w:styleId="TOCHeading">
    <w:name w:val="TOC Heading"/>
    <w:basedOn w:val="2"/>
    <w:next w:val="Normal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Hyperlink">
    <w:name w:val="Hyperlink"/>
    <w:basedOn w:val="DefaultParagraphFont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D2767"/>
    <w:pPr>
      <w:spacing w:after="100"/>
      <w:ind w:left="660"/>
    </w:pPr>
  </w:style>
  <w:style w:type="paragraph" w:styleId="Quote">
    <w:name w:val="Quote"/>
    <w:basedOn w:val="Normal"/>
    <w:next w:val="Normal"/>
    <w:link w:val="QuoteChar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67"/>
    <w:rPr>
      <w:i/>
      <w:iCs/>
      <w:color w:val="404040" w:themeColor="text1" w:themeTint="BF"/>
    </w:rPr>
  </w:style>
  <w:style w:type="paragraph" w:customStyle="1" w:styleId="docdata">
    <w:name w:val="docdata"/>
    <w:aliases w:val="docy,v5,4194,bqiaagaaeyqcaaagiaiaaapodqaabdwnaaaaaaaaaaaaaaaaaaaaaaaaaaaaaaaaaaaaaaaaaaaaaaaaaaaaaaaaaaaaaaaaaaaaaaaaaaaaaaaaaaaaaaaaaaaaaaaaaaaaaaaaaaaaaaaaaaaaaaaaaaaaaaaaaaaaaaaaaaaaaaaaaaaaaaaaaaaaaaaaaaaaaaaaaaaaaaaaaaaaaaaaaaaaaaaaaaaaaaaa"/>
    <w:basedOn w:val="Normal"/>
    <w:rsid w:val="003A3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основной текст"/>
    <w:basedOn w:val="Normal"/>
    <w:link w:val="Char"/>
    <w:qFormat/>
    <w:rsid w:val="00FC3896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Char">
    <w:name w:val="основной текст Char"/>
    <w:basedOn w:val="DefaultParagraphFont"/>
    <w:link w:val="a"/>
    <w:rsid w:val="00FC3896"/>
    <w:rPr>
      <w:rFonts w:ascii="Times New Roman" w:hAnsi="Times New Roman"/>
      <w:color w:val="000000" w:themeColor="text1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551D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21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era\AppData\Local\Temp\30747d10-7bbe-40de-bae0-428cc9f7b839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zip.839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392</TotalTime>
  <Pages>24</Pages>
  <Words>4161</Words>
  <Characters>23719</Characters>
  <Application>Microsoft Office Word</Application>
  <DocSecurity>0</DocSecurity>
  <Lines>197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Хренова Дарья Валерьевна</cp:lastModifiedBy>
  <cp:revision>5</cp:revision>
  <dcterms:created xsi:type="dcterms:W3CDTF">2025-05-26T13:10:00Z</dcterms:created>
  <dcterms:modified xsi:type="dcterms:W3CDTF">2025-05-27T04:01:00Z</dcterms:modified>
</cp:coreProperties>
</file>