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7820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534031A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60BCA456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FF94F9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5A6EE6E3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B9C718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BBCF4F4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B0E2076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78003764" w14:textId="77777777" w:rsidR="009F5902" w:rsidRPr="00306C45" w:rsidRDefault="009F5902" w:rsidP="009F5902">
      <w:pPr>
        <w:spacing w:line="276" w:lineRule="auto"/>
        <w:jc w:val="center"/>
      </w:pPr>
    </w:p>
    <w:p w14:paraId="3B59E01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F636B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9D969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A81594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5081A5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8A573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D4151E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F0F15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F67588C" w14:textId="24E5E25C" w:rsidR="009F5902" w:rsidRDefault="009F5902" w:rsidP="008F0B17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F0B17" w:rsidRPr="008F0B17">
        <w:rPr>
          <w:rFonts w:ascii="Times New Roman" w:hAnsi="Times New Roman" w:cs="Times New Roman"/>
          <w:sz w:val="28"/>
          <w:szCs w:val="28"/>
        </w:rPr>
        <w:t>Разработка сайта для создания застройки территории с подгрузкой откр</w:t>
      </w:r>
      <w:r w:rsidR="008F0B17">
        <w:rPr>
          <w:rFonts w:ascii="Times New Roman" w:hAnsi="Times New Roman" w:cs="Times New Roman"/>
          <w:sz w:val="28"/>
          <w:szCs w:val="28"/>
        </w:rPr>
        <w:t>ы</w:t>
      </w:r>
      <w:r w:rsidR="008F0B17" w:rsidRPr="008F0B17">
        <w:rPr>
          <w:rFonts w:ascii="Times New Roman" w:hAnsi="Times New Roman" w:cs="Times New Roman"/>
          <w:sz w:val="28"/>
          <w:szCs w:val="28"/>
        </w:rPr>
        <w:t>тых</w:t>
      </w:r>
      <w:r w:rsidR="008F0B17" w:rsidRPr="008F0B17">
        <w:rPr>
          <w:rFonts w:ascii="Times New Roman" w:hAnsi="Times New Roman" w:cs="Times New Roman"/>
          <w:sz w:val="28"/>
          <w:szCs w:val="28"/>
        </w:rPr>
        <w:t xml:space="preserve"> </w:t>
      </w:r>
      <w:r w:rsidR="008F0B17" w:rsidRPr="008F0B17">
        <w:rPr>
          <w:rFonts w:ascii="Times New Roman" w:hAnsi="Times New Roman" w:cs="Times New Roman"/>
          <w:sz w:val="28"/>
          <w:szCs w:val="28"/>
        </w:rPr>
        <w:t>картографических библиотек/баз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ABCA058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600D4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CE98D2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C638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F85044" w14:textId="77777777" w:rsidR="008F0B17" w:rsidRDefault="008F0B17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7441A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6480"/>
        <w:gridCol w:w="2876"/>
      </w:tblGrid>
      <w:tr w:rsidR="009F5902" w:rsidRPr="00534870" w14:paraId="62522D53" w14:textId="77777777" w:rsidTr="008F0B17">
        <w:trPr>
          <w:trHeight w:val="195"/>
        </w:trPr>
        <w:tc>
          <w:tcPr>
            <w:tcW w:w="6480" w:type="dxa"/>
          </w:tcPr>
          <w:p w14:paraId="7206D823" w14:textId="3721AEB1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Чекалова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Э.Р.</w:t>
            </w:r>
            <w:proofErr w:type="gramEnd"/>
          </w:p>
        </w:tc>
        <w:tc>
          <w:tcPr>
            <w:tcW w:w="2876" w:type="dxa"/>
            <w:tcBorders>
              <w:bottom w:val="single" w:sz="4" w:space="0" w:color="auto"/>
            </w:tcBorders>
          </w:tcPr>
          <w:p w14:paraId="0B9EB353" w14:textId="77777777" w:rsidR="009F5902" w:rsidRPr="008F0B17" w:rsidRDefault="009F5902" w:rsidP="008F0B1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FCE2C6D" w14:textId="77777777" w:rsidTr="008F0B17">
        <w:trPr>
          <w:trHeight w:val="195"/>
        </w:trPr>
        <w:tc>
          <w:tcPr>
            <w:tcW w:w="6480" w:type="dxa"/>
          </w:tcPr>
          <w:p w14:paraId="05A1AF82" w14:textId="7E6C7E85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Кузнецов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26D6C65A" w14:textId="6408FEEC" w:rsidR="009F5902" w:rsidRPr="00881391" w:rsidRDefault="002004B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Менеджер проектов ООО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ИнПАД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»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1884200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5B8BC66" w14:textId="77777777" w:rsidTr="008F0B17">
        <w:trPr>
          <w:trHeight w:val="549"/>
        </w:trPr>
        <w:tc>
          <w:tcPr>
            <w:tcW w:w="6480" w:type="dxa"/>
          </w:tcPr>
          <w:p w14:paraId="438B10B0" w14:textId="3175D411" w:rsidR="009F5902" w:rsidRPr="008F0B17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proofErr w:type="spellStart"/>
            <w:r w:rsidR="008F0B1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NyashDEV</w:t>
            </w:r>
            <w:proofErr w:type="spellEnd"/>
            <w:r w:rsidR="008F0B17" w:rsidRPr="008F0B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14:paraId="490C0787" w14:textId="2F412F8A" w:rsidR="009F5902" w:rsidRPr="00881391" w:rsidRDefault="008F0B1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Коновалова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6D89ACD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33BB8EE" w14:textId="77777777" w:rsidTr="008F0B17">
        <w:trPr>
          <w:trHeight w:val="311"/>
        </w:trPr>
        <w:tc>
          <w:tcPr>
            <w:tcW w:w="6480" w:type="dxa"/>
          </w:tcPr>
          <w:p w14:paraId="2B207E7B" w14:textId="373A50D5" w:rsidR="009F5902" w:rsidRPr="00881391" w:rsidRDefault="008F0B17" w:rsidP="008F0B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Мажирин</w:t>
            </w:r>
            <w:proofErr w:type="spellEnd"/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18A0FDF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38F278C" w14:textId="77777777" w:rsidTr="008F0B17">
        <w:trPr>
          <w:trHeight w:val="445"/>
        </w:trPr>
        <w:tc>
          <w:tcPr>
            <w:tcW w:w="6480" w:type="dxa"/>
          </w:tcPr>
          <w:p w14:paraId="5532783F" w14:textId="469BD96F" w:rsidR="009F5902" w:rsidRPr="00881391" w:rsidRDefault="008F0B17" w:rsidP="008F0B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Матевосян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0C3BF769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F0B17" w:rsidRPr="00534870" w14:paraId="3DCE665F" w14:textId="77777777" w:rsidTr="008F0B17">
        <w:trPr>
          <w:trHeight w:val="445"/>
        </w:trPr>
        <w:tc>
          <w:tcPr>
            <w:tcW w:w="6480" w:type="dxa"/>
          </w:tcPr>
          <w:p w14:paraId="26A8E52D" w14:textId="6310F36D" w:rsidR="008F0B17" w:rsidRDefault="008F0B1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Стахеев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С.Д.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386CB7A7" w14:textId="77777777" w:rsidR="008F0B17" w:rsidRPr="00534870" w:rsidRDefault="008F0B17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F0B17" w:rsidRPr="00534870" w14:paraId="56E4E9A9" w14:textId="77777777" w:rsidTr="008F0B17">
        <w:trPr>
          <w:trHeight w:val="445"/>
        </w:trPr>
        <w:tc>
          <w:tcPr>
            <w:tcW w:w="6480" w:type="dxa"/>
          </w:tcPr>
          <w:p w14:paraId="2512028B" w14:textId="5D3591A9" w:rsidR="008F0B17" w:rsidRDefault="008F0B1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Фролова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Е.В.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</w:tcPr>
          <w:p w14:paraId="3EF84E69" w14:textId="77777777" w:rsidR="008F0B17" w:rsidRPr="00534870" w:rsidRDefault="008F0B17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5ED0CB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0E714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3FFF44" w14:textId="77777777" w:rsidR="009F5902" w:rsidRDefault="009F5902" w:rsidP="008F0B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CAEB2E" w14:textId="77777777" w:rsidR="009F5902" w:rsidRDefault="009F5902" w:rsidP="008F0B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AD2AD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504500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5274103A" w14:textId="77777777" w:rsidR="00C70832" w:rsidRDefault="00C70832" w:rsidP="00DD232A">
      <w:pPr>
        <w:pStyle w:val="af4"/>
      </w:pPr>
      <w:r>
        <w:lastRenderedPageBreak/>
        <w:t>СОДЕРЖАНИЕ</w:t>
      </w:r>
    </w:p>
    <w:p w14:paraId="499F6B65" w14:textId="77777777" w:rsidR="00C70832" w:rsidRPr="00C70832" w:rsidRDefault="00C70832" w:rsidP="00C70832">
      <w:pPr>
        <w:pStyle w:val="22"/>
        <w:ind w:firstLine="0"/>
        <w:jc w:val="center"/>
      </w:pPr>
    </w:p>
    <w:p w14:paraId="258A0DB9" w14:textId="1D727A04" w:rsidR="00FD0461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FD0461">
        <w:rPr>
          <w:noProof/>
        </w:rPr>
        <w:t>ВВЕДЕНИЕ</w:t>
      </w:r>
      <w:r w:rsidR="00FD0461">
        <w:rPr>
          <w:noProof/>
        </w:rPr>
        <w:tab/>
      </w:r>
      <w:r w:rsidR="00FD0461">
        <w:rPr>
          <w:noProof/>
        </w:rPr>
        <w:fldChar w:fldCharType="begin"/>
      </w:r>
      <w:r w:rsidR="00FD0461">
        <w:rPr>
          <w:noProof/>
        </w:rPr>
        <w:instrText xml:space="preserve"> PAGEREF _Toc199212420 \h </w:instrText>
      </w:r>
      <w:r w:rsidR="00FD0461">
        <w:rPr>
          <w:noProof/>
        </w:rPr>
      </w:r>
      <w:r w:rsidR="00FD0461">
        <w:rPr>
          <w:noProof/>
        </w:rPr>
        <w:fldChar w:fldCharType="separate"/>
      </w:r>
      <w:r w:rsidR="00FD0461">
        <w:rPr>
          <w:noProof/>
        </w:rPr>
        <w:t>3</w:t>
      </w:r>
      <w:r w:rsidR="00FD0461">
        <w:rPr>
          <w:noProof/>
        </w:rPr>
        <w:fldChar w:fldCharType="end"/>
      </w:r>
    </w:p>
    <w:p w14:paraId="3C3D2FCC" w14:textId="398F04AA" w:rsidR="00FD0461" w:rsidRDefault="00FD0461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5F8ACA" w14:textId="179FD87B" w:rsidR="00FD0461" w:rsidRDefault="00FD046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Теория и проблематика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5C2D83" w14:textId="515E3473" w:rsidR="00FD0461" w:rsidRDefault="00FD046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План работы над проектом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4AFB64" w14:textId="73873CC0" w:rsidR="00FD0461" w:rsidRDefault="00FD046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Исследования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C9B0E75" w14:textId="60641469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1.3.1 Анализ целевой аудитории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868442" w14:textId="04B50A54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1.3.2 Анализ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8CA515" w14:textId="1866DC1C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1.3.3 Анализ рисков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0A5C696" w14:textId="5E144B26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1.3.4 Выбор технологий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2C02590" w14:textId="3D754511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1.3.5 Общее описание работы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06DBA36" w14:textId="1DB4A3F2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1.3.6 Описание работы тимлида/аналитика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C8D8C99" w14:textId="3AB07D0A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1.3.7 Описание работы </w:t>
      </w:r>
      <w:r w:rsidRPr="00751E2E">
        <w:rPr>
          <w:noProof/>
          <w:lang w:val="en-US"/>
        </w:rPr>
        <w:t>web</w:t>
      </w:r>
      <w:r w:rsidRPr="00FD0461">
        <w:rPr>
          <w:noProof/>
        </w:rPr>
        <w:t>-</w:t>
      </w:r>
      <w:r>
        <w:rPr>
          <w:noProof/>
        </w:rPr>
        <w:t>дизайнера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D57A17A" w14:textId="0BAF540A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1.3.8 Описание работы </w:t>
      </w:r>
      <w:r w:rsidRPr="00751E2E">
        <w:rPr>
          <w:noProof/>
          <w:lang w:val="en-US"/>
        </w:rPr>
        <w:t>frontend</w:t>
      </w:r>
      <w:r w:rsidRPr="00FD0461">
        <w:rPr>
          <w:noProof/>
        </w:rPr>
        <w:t>-</w:t>
      </w:r>
      <w:r>
        <w:rPr>
          <w:noProof/>
        </w:rPr>
        <w:t>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5DA7B45" w14:textId="68C6A697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1.3.9 Описание работы </w:t>
      </w:r>
      <w:r w:rsidRPr="00751E2E">
        <w:rPr>
          <w:noProof/>
          <w:lang w:val="en-US"/>
        </w:rPr>
        <w:t>backend</w:t>
      </w:r>
      <w:r w:rsidRPr="00FD0461">
        <w:rPr>
          <w:noProof/>
        </w:rPr>
        <w:t>-</w:t>
      </w:r>
      <w:r>
        <w:rPr>
          <w:noProof/>
        </w:rPr>
        <w:t>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9B7D783" w14:textId="5A748144" w:rsidR="00FD0461" w:rsidRDefault="00FD0461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1.3.10 Описание работы </w:t>
      </w:r>
      <w:r w:rsidRPr="00751E2E">
        <w:rPr>
          <w:noProof/>
          <w:lang w:val="en-US"/>
        </w:rPr>
        <w:t>DevOps</w:t>
      </w:r>
      <w:r>
        <w:rPr>
          <w:noProof/>
        </w:rPr>
        <w:t>-инженера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CD3A770" w14:textId="1F3E1C17" w:rsidR="00FD0461" w:rsidRDefault="00FD046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Результаты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ECB4E46" w14:textId="76826D76" w:rsidR="00FD0461" w:rsidRDefault="00FD0461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886C46D" w14:textId="3B5C5C6D" w:rsidR="00FD0461" w:rsidRDefault="00FD0461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52A39C7" w14:textId="5773D126" w:rsidR="00FD0461" w:rsidRDefault="00FD0461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751E2E">
        <w:rPr>
          <w:caps/>
          <w:noProof/>
        </w:rPr>
        <w:t>Приложение A</w:t>
      </w:r>
      <w:r>
        <w:rPr>
          <w:noProof/>
        </w:rPr>
        <w:t xml:space="preserve"> (обязательное)  Календарный план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_Toc199212438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47190A77" w14:textId="2FF75944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6B34023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12420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1C3E4C68" w14:textId="77777777" w:rsidR="00B744F9" w:rsidRPr="00B744F9" w:rsidRDefault="00B744F9" w:rsidP="00B744F9">
      <w:pPr>
        <w:pStyle w:val="22"/>
      </w:pPr>
    </w:p>
    <w:p w14:paraId="49219A39" w14:textId="2BBEBBED" w:rsidR="00654B67" w:rsidRPr="00654B67" w:rsidRDefault="00654B67" w:rsidP="00B744F9">
      <w:pPr>
        <w:pStyle w:val="6112"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t xml:space="preserve">Основная проблема пользователей </w:t>
      </w:r>
      <w:r w:rsidRPr="00B744F9">
        <w:rPr>
          <w:rFonts w:ascii="Times New Roman" w:hAnsi="Times New Roman" w:cs="Times New Roman"/>
          <w:sz w:val="28"/>
          <w:szCs w:val="24"/>
        </w:rPr>
        <w:t xml:space="preserve">– </w:t>
      </w:r>
      <w:r w:rsidRPr="00654B67">
        <w:rPr>
          <w:rFonts w:ascii="Times New Roman" w:hAnsi="Times New Roman" w:cs="Times New Roman"/>
          <w:sz w:val="28"/>
          <w:szCs w:val="24"/>
        </w:rPr>
        <w:t xml:space="preserve">сложность самостоятельной эффективной оценки потенциала земельного участка. В связи с этим они рискуют не рационально распределить свои ресурсы и потерять время и финансы. </w:t>
      </w:r>
      <w:r w:rsidRPr="00B744F9">
        <w:rPr>
          <w:rFonts w:ascii="Times New Roman" w:hAnsi="Times New Roman" w:cs="Times New Roman"/>
          <w:sz w:val="28"/>
          <w:szCs w:val="24"/>
        </w:rPr>
        <w:t>Ц</w:t>
      </w:r>
      <w:r w:rsidRPr="00654B67">
        <w:rPr>
          <w:rFonts w:ascii="Times New Roman" w:hAnsi="Times New Roman" w:cs="Times New Roman"/>
          <w:sz w:val="28"/>
          <w:szCs w:val="24"/>
        </w:rPr>
        <w:t xml:space="preserve">ель </w:t>
      </w:r>
      <w:r w:rsidRPr="00B744F9">
        <w:rPr>
          <w:rFonts w:ascii="Times New Roman" w:hAnsi="Times New Roman" w:cs="Times New Roman"/>
          <w:sz w:val="28"/>
          <w:szCs w:val="24"/>
        </w:rPr>
        <w:t xml:space="preserve">проекта </w:t>
      </w:r>
      <w:r w:rsidRPr="00654B67">
        <w:rPr>
          <w:rFonts w:ascii="Times New Roman" w:hAnsi="Times New Roman" w:cs="Times New Roman"/>
          <w:sz w:val="28"/>
          <w:szCs w:val="24"/>
        </w:rPr>
        <w:t xml:space="preserve">– разработать сервис, с помощью которого пользователи смогут визуализировать площадь возможной застройки, учитывая необходимые технико-экономические показатели, а также окружающую инфраструктуру. Это позволит </w:t>
      </w:r>
      <w:r w:rsidRPr="00B744F9">
        <w:rPr>
          <w:rFonts w:ascii="Times New Roman" w:hAnsi="Times New Roman" w:cs="Times New Roman"/>
          <w:sz w:val="28"/>
          <w:szCs w:val="24"/>
        </w:rPr>
        <w:t>пользователям принимать</w:t>
      </w:r>
      <w:r w:rsidRPr="00654B67">
        <w:rPr>
          <w:rFonts w:ascii="Times New Roman" w:hAnsi="Times New Roman" w:cs="Times New Roman"/>
          <w:sz w:val="28"/>
          <w:szCs w:val="24"/>
        </w:rPr>
        <w:t xml:space="preserve"> более обоснованные решения о покупке участков, минимизируя риски и оптимизируя инвестиции, тем самым решит их проблему.</w:t>
      </w:r>
    </w:p>
    <w:p w14:paraId="29265786" w14:textId="462E15B3" w:rsidR="00654B67" w:rsidRPr="00B744F9" w:rsidRDefault="00654B67" w:rsidP="00B744F9">
      <w:pPr>
        <w:pStyle w:val="6112"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t xml:space="preserve">Таким образом, функциональное назначение разработки заключается в создании и редактировании планов застройки на интерактивной карте с возможностью </w:t>
      </w:r>
      <w:r w:rsidRPr="00B744F9">
        <w:rPr>
          <w:rFonts w:ascii="Times New Roman" w:hAnsi="Times New Roman" w:cs="Times New Roman"/>
          <w:sz w:val="28"/>
          <w:szCs w:val="24"/>
        </w:rPr>
        <w:t>строить на ней</w:t>
      </w:r>
      <w:r w:rsidRPr="00654B67">
        <w:rPr>
          <w:rFonts w:ascii="Times New Roman" w:hAnsi="Times New Roman" w:cs="Times New Roman"/>
          <w:sz w:val="28"/>
          <w:szCs w:val="24"/>
        </w:rPr>
        <w:t xml:space="preserve"> объекты </w:t>
      </w:r>
      <w:r w:rsidRPr="00B744F9">
        <w:rPr>
          <w:rFonts w:ascii="Times New Roman" w:hAnsi="Times New Roman" w:cs="Times New Roman"/>
          <w:sz w:val="28"/>
          <w:szCs w:val="24"/>
        </w:rPr>
        <w:t xml:space="preserve">разных форм, изменять их показатели, сохранять </w:t>
      </w:r>
      <w:r w:rsidRPr="00654B67">
        <w:rPr>
          <w:rFonts w:ascii="Times New Roman" w:hAnsi="Times New Roman" w:cs="Times New Roman"/>
          <w:sz w:val="28"/>
          <w:szCs w:val="24"/>
        </w:rPr>
        <w:t>и экспортировать проекты</w:t>
      </w:r>
      <w:r w:rsidRPr="00B744F9">
        <w:rPr>
          <w:rFonts w:ascii="Times New Roman" w:hAnsi="Times New Roman" w:cs="Times New Roman"/>
          <w:sz w:val="28"/>
          <w:szCs w:val="24"/>
        </w:rPr>
        <w:t>, импортировать свои модели</w:t>
      </w:r>
      <w:r w:rsidRPr="00654B67">
        <w:rPr>
          <w:rFonts w:ascii="Times New Roman" w:hAnsi="Times New Roman" w:cs="Times New Roman"/>
          <w:sz w:val="28"/>
          <w:szCs w:val="24"/>
        </w:rPr>
        <w:t>. Система должна эксплуатироваться различными пользователями и организациями, занимающимися планированием и развитием территорий и иметь практическое применение в масштабах городов и населенных пунктов.</w:t>
      </w:r>
    </w:p>
    <w:p w14:paraId="46132362" w14:textId="77777777" w:rsidR="002004BD" w:rsidRPr="00B744F9" w:rsidRDefault="00053909" w:rsidP="00B744F9">
      <w:pPr>
        <w:pStyle w:val="6112"/>
        <w:ind w:firstLine="851"/>
        <w:rPr>
          <w:rFonts w:ascii="Times New Roman" w:hAnsi="Times New Roman" w:cs="Times New Roman"/>
          <w:sz w:val="28"/>
          <w:szCs w:val="24"/>
        </w:rPr>
      </w:pPr>
      <w:r w:rsidRPr="00B744F9">
        <w:rPr>
          <w:rFonts w:ascii="Times New Roman" w:hAnsi="Times New Roman" w:cs="Times New Roman"/>
          <w:sz w:val="28"/>
          <w:szCs w:val="24"/>
        </w:rPr>
        <w:t xml:space="preserve">Основной функционал работы сервиса </w:t>
      </w:r>
      <w:bookmarkStart w:id="16" w:name="_Hlk199210439"/>
      <w:r w:rsidRPr="00B744F9">
        <w:rPr>
          <w:rFonts w:ascii="Times New Roman" w:hAnsi="Times New Roman" w:cs="Times New Roman"/>
          <w:sz w:val="28"/>
          <w:szCs w:val="24"/>
        </w:rPr>
        <w:t xml:space="preserve">– </w:t>
      </w:r>
      <w:bookmarkEnd w:id="16"/>
      <w:r w:rsidRPr="00B744F9">
        <w:rPr>
          <w:rFonts w:ascii="Times New Roman" w:hAnsi="Times New Roman" w:cs="Times New Roman"/>
          <w:sz w:val="28"/>
          <w:szCs w:val="24"/>
        </w:rPr>
        <w:t>создание зданий на 3</w:t>
      </w:r>
      <w:r w:rsidRPr="00B744F9"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B744F9">
        <w:rPr>
          <w:rFonts w:ascii="Times New Roman" w:hAnsi="Times New Roman" w:cs="Times New Roman"/>
          <w:sz w:val="28"/>
          <w:szCs w:val="24"/>
        </w:rPr>
        <w:t xml:space="preserve">-карте, изменение некоторых параметров и просмотр подсчитанных технико-экономических показателей – был реализован в первом семестре работы над проектом.  </w:t>
      </w:r>
      <w:r w:rsidRPr="00B744F9">
        <w:rPr>
          <w:rFonts w:ascii="Times New Roman" w:hAnsi="Times New Roman" w:cs="Times New Roman"/>
          <w:sz w:val="28"/>
          <w:szCs w:val="24"/>
        </w:rPr>
        <w:t>Причиной дальнейшего продолжения проекта послужил широкий потенциал развития функционала сайта</w:t>
      </w:r>
      <w:r w:rsidR="002004BD" w:rsidRPr="00B744F9">
        <w:rPr>
          <w:rFonts w:ascii="Times New Roman" w:hAnsi="Times New Roman" w:cs="Times New Roman"/>
          <w:sz w:val="28"/>
          <w:szCs w:val="24"/>
        </w:rPr>
        <w:t xml:space="preserve"> </w:t>
      </w:r>
      <w:r w:rsidR="002004BD" w:rsidRPr="00B744F9">
        <w:rPr>
          <w:rFonts w:ascii="Times New Roman" w:hAnsi="Times New Roman" w:cs="Times New Roman"/>
          <w:sz w:val="28"/>
          <w:szCs w:val="24"/>
        </w:rPr>
        <w:t xml:space="preserve">для расширения возможностей пользователя при работе с нашим сервисом. </w:t>
      </w:r>
    </w:p>
    <w:p w14:paraId="1E8757F1" w14:textId="5B7D28AD" w:rsidR="00053909" w:rsidRPr="00654B67" w:rsidRDefault="002004BD" w:rsidP="00B744F9">
      <w:pPr>
        <w:pStyle w:val="6112"/>
        <w:ind w:firstLine="851"/>
        <w:rPr>
          <w:rFonts w:ascii="Times New Roman" w:hAnsi="Times New Roman" w:cs="Times New Roman"/>
          <w:sz w:val="28"/>
          <w:szCs w:val="24"/>
        </w:rPr>
      </w:pPr>
      <w:r w:rsidRPr="00B744F9">
        <w:rPr>
          <w:rFonts w:ascii="Times New Roman" w:hAnsi="Times New Roman" w:cs="Times New Roman"/>
          <w:sz w:val="28"/>
          <w:szCs w:val="24"/>
        </w:rPr>
        <w:t xml:space="preserve">Среди направлений работы над сервисом в данном семестре </w:t>
      </w:r>
      <w:r w:rsidR="00520302" w:rsidRPr="00B744F9">
        <w:rPr>
          <w:rFonts w:ascii="Times New Roman" w:hAnsi="Times New Roman" w:cs="Times New Roman"/>
          <w:sz w:val="28"/>
          <w:szCs w:val="24"/>
        </w:rPr>
        <w:t>были выделены</w:t>
      </w:r>
      <w:r w:rsidRPr="00B744F9">
        <w:rPr>
          <w:rFonts w:ascii="Times New Roman" w:hAnsi="Times New Roman" w:cs="Times New Roman"/>
          <w:sz w:val="28"/>
          <w:szCs w:val="24"/>
        </w:rPr>
        <w:t>: реализаци</w:t>
      </w:r>
      <w:r w:rsidR="00520302" w:rsidRPr="00B744F9">
        <w:rPr>
          <w:rFonts w:ascii="Times New Roman" w:hAnsi="Times New Roman" w:cs="Times New Roman"/>
          <w:sz w:val="28"/>
          <w:szCs w:val="24"/>
        </w:rPr>
        <w:t>я</w:t>
      </w:r>
      <w:r w:rsidRPr="00B744F9">
        <w:rPr>
          <w:rFonts w:ascii="Times New Roman" w:hAnsi="Times New Roman" w:cs="Times New Roman"/>
          <w:sz w:val="28"/>
          <w:szCs w:val="24"/>
        </w:rPr>
        <w:t xml:space="preserve"> подсветки пересечения зон с особыми условиями использования территорий и земельных участков, интеграци</w:t>
      </w:r>
      <w:r w:rsidR="00520302" w:rsidRPr="00B744F9">
        <w:rPr>
          <w:rFonts w:ascii="Times New Roman" w:hAnsi="Times New Roman" w:cs="Times New Roman"/>
          <w:sz w:val="28"/>
          <w:szCs w:val="24"/>
        </w:rPr>
        <w:t>я</w:t>
      </w:r>
      <w:r w:rsidRPr="00B744F9">
        <w:rPr>
          <w:rFonts w:ascii="Times New Roman" w:hAnsi="Times New Roman" w:cs="Times New Roman"/>
          <w:sz w:val="28"/>
          <w:szCs w:val="24"/>
        </w:rPr>
        <w:t xml:space="preserve"> с </w:t>
      </w:r>
      <w:proofErr w:type="spellStart"/>
      <w:r w:rsidRPr="00B744F9">
        <w:rPr>
          <w:rFonts w:ascii="Times New Roman" w:hAnsi="Times New Roman" w:cs="Times New Roman"/>
          <w:sz w:val="28"/>
          <w:szCs w:val="24"/>
        </w:rPr>
        <w:t>dwg</w:t>
      </w:r>
      <w:proofErr w:type="spellEnd"/>
      <w:r w:rsidRPr="00B744F9">
        <w:rPr>
          <w:rFonts w:ascii="Times New Roman" w:hAnsi="Times New Roman" w:cs="Times New Roman"/>
          <w:sz w:val="28"/>
          <w:szCs w:val="24"/>
        </w:rPr>
        <w:t>-файлами, внедрение в сервис возможности расчета инсоляции и работ</w:t>
      </w:r>
      <w:r w:rsidR="00520302" w:rsidRPr="00B744F9">
        <w:rPr>
          <w:rFonts w:ascii="Times New Roman" w:hAnsi="Times New Roman" w:cs="Times New Roman"/>
          <w:sz w:val="28"/>
          <w:szCs w:val="24"/>
        </w:rPr>
        <w:t>а</w:t>
      </w:r>
      <w:r w:rsidRPr="00B744F9">
        <w:rPr>
          <w:rFonts w:ascii="Times New Roman" w:hAnsi="Times New Roman" w:cs="Times New Roman"/>
          <w:sz w:val="28"/>
          <w:szCs w:val="24"/>
        </w:rPr>
        <w:t xml:space="preserve"> с импортом внешней геометрии</w:t>
      </w:r>
      <w:r w:rsidR="00520302" w:rsidRPr="00B744F9">
        <w:rPr>
          <w:rFonts w:ascii="Times New Roman" w:hAnsi="Times New Roman" w:cs="Times New Roman"/>
          <w:sz w:val="28"/>
          <w:szCs w:val="24"/>
        </w:rPr>
        <w:t>.</w:t>
      </w:r>
    </w:p>
    <w:p w14:paraId="3650B79F" w14:textId="5874D308" w:rsidR="00654B67" w:rsidRPr="00654B67" w:rsidRDefault="00654B67" w:rsidP="00B744F9">
      <w:pPr>
        <w:pStyle w:val="6112"/>
        <w:ind w:firstLine="851"/>
      </w:pPr>
      <w:r w:rsidRPr="00654B67">
        <w:rPr>
          <w:rFonts w:ascii="Times New Roman" w:hAnsi="Times New Roman" w:cs="Times New Roman"/>
          <w:sz w:val="28"/>
          <w:szCs w:val="24"/>
        </w:rPr>
        <w:lastRenderedPageBreak/>
        <w:t>Решение всех запланированных задач в определенные календарным планом сроки и командная работа должны привести к реализации цели, а именно успешно</w:t>
      </w:r>
      <w:r w:rsidR="008277D8" w:rsidRPr="00B744F9">
        <w:rPr>
          <w:rFonts w:ascii="Times New Roman" w:hAnsi="Times New Roman" w:cs="Times New Roman"/>
          <w:sz w:val="28"/>
          <w:szCs w:val="24"/>
        </w:rPr>
        <w:t xml:space="preserve">й </w:t>
      </w:r>
      <w:r w:rsidR="00520302" w:rsidRPr="00B744F9">
        <w:rPr>
          <w:rFonts w:ascii="Times New Roman" w:hAnsi="Times New Roman" w:cs="Times New Roman"/>
          <w:sz w:val="28"/>
          <w:szCs w:val="24"/>
        </w:rPr>
        <w:t xml:space="preserve">доработке </w:t>
      </w:r>
      <w:proofErr w:type="spellStart"/>
      <w:r w:rsidRPr="00654B67">
        <w:rPr>
          <w:rFonts w:ascii="Times New Roman" w:hAnsi="Times New Roman" w:cs="Times New Roman"/>
          <w:sz w:val="28"/>
          <w:szCs w:val="24"/>
        </w:rPr>
        <w:t>web</w:t>
      </w:r>
      <w:proofErr w:type="spellEnd"/>
      <w:r w:rsidRPr="00654B67">
        <w:rPr>
          <w:rFonts w:ascii="Times New Roman" w:hAnsi="Times New Roman" w:cs="Times New Roman"/>
          <w:sz w:val="28"/>
          <w:szCs w:val="24"/>
        </w:rPr>
        <w:t>-сервиса для создания застройки территории с подгрузкой открытых картографических библиотек/баз данных. С помощью созданного сервиса пользователи смогут с учетом необходимых параметров визуализировать потенциальную застройку территории и принимать верное решение о покупке участка</w:t>
      </w:r>
      <w:r w:rsidR="008277D8" w:rsidRPr="00B744F9">
        <w:rPr>
          <w:rFonts w:ascii="Times New Roman" w:hAnsi="Times New Roman" w:cs="Times New Roman"/>
          <w:sz w:val="28"/>
          <w:szCs w:val="24"/>
        </w:rPr>
        <w:t>.</w:t>
      </w:r>
    </w:p>
    <w:p w14:paraId="721A2326" w14:textId="77777777" w:rsidR="002E5600" w:rsidRPr="00207D1B" w:rsidRDefault="002E5600" w:rsidP="00881391">
      <w:pPr>
        <w:pStyle w:val="6112"/>
      </w:pPr>
    </w:p>
    <w:p w14:paraId="6FC362B6" w14:textId="77777777" w:rsidR="00887174" w:rsidRPr="00B02DDA" w:rsidRDefault="005F7E15" w:rsidP="00881391">
      <w:pPr>
        <w:pStyle w:val="12"/>
      </w:pPr>
      <w:bookmarkStart w:id="17" w:name="_Toc196862092"/>
      <w:bookmarkStart w:id="18" w:name="_Toc196862843"/>
      <w:bookmarkStart w:id="19" w:name="_Toc199212421"/>
      <w:r w:rsidRPr="00881391">
        <w:lastRenderedPageBreak/>
        <w:t>Основная</w:t>
      </w:r>
      <w:r w:rsidRPr="00B02DDA">
        <w:t xml:space="preserve"> часть</w:t>
      </w:r>
      <w:bookmarkEnd w:id="17"/>
      <w:bookmarkEnd w:id="18"/>
      <w:bookmarkEnd w:id="19"/>
    </w:p>
    <w:p w14:paraId="001CD74B" w14:textId="73F5F2DB" w:rsidR="00143E80" w:rsidRPr="007D270C" w:rsidRDefault="00143E80" w:rsidP="006B7A80">
      <w:pPr>
        <w:pStyle w:val="53"/>
        <w:numPr>
          <w:ilvl w:val="0"/>
          <w:numId w:val="0"/>
        </w:numPr>
        <w:spacing w:line="240" w:lineRule="auto"/>
        <w:rPr>
          <w:highlight w:val="yellow"/>
        </w:rPr>
      </w:pPr>
    </w:p>
    <w:p w14:paraId="1A7C3790" w14:textId="5EDE8CC4" w:rsidR="004A5432" w:rsidRDefault="004A5432" w:rsidP="004A5432">
      <w:pPr>
        <w:pStyle w:val="13"/>
      </w:pPr>
      <w:bookmarkStart w:id="20" w:name="_Toc199212422"/>
      <w:r w:rsidRPr="004A5432">
        <w:t>Теория и проблематика</w:t>
      </w:r>
      <w:bookmarkEnd w:id="20"/>
    </w:p>
    <w:p w14:paraId="68B69408" w14:textId="77777777" w:rsidR="00B744F9" w:rsidRPr="00B744F9" w:rsidRDefault="00B744F9" w:rsidP="00B744F9">
      <w:pPr>
        <w:pStyle w:val="22"/>
        <w:rPr>
          <w:lang w:eastAsia="en-US"/>
        </w:rPr>
      </w:pPr>
    </w:p>
    <w:p w14:paraId="3C7CBEA6" w14:textId="0742137F" w:rsidR="008277D8" w:rsidRPr="00B744F9" w:rsidRDefault="008277D8" w:rsidP="00B744F9">
      <w:pPr>
        <w:pStyle w:val="22"/>
        <w:ind w:firstLine="851"/>
        <w:rPr>
          <w:lang w:eastAsia="en-US"/>
        </w:rPr>
      </w:pPr>
      <w:r w:rsidRPr="00B744F9">
        <w:rPr>
          <w:lang w:eastAsia="en-US"/>
        </w:rPr>
        <w:t xml:space="preserve">Проект по разработке веб-сервиса для создания застройки территории направлен на решение актуальной проблемы оценки потенциала земельных участков. </w:t>
      </w:r>
      <w:r w:rsidRPr="00B744F9">
        <w:rPr>
          <w:lang w:eastAsia="en-US"/>
        </w:rPr>
        <w:t>В современных условиях повышенного интереса к реализации объектов недвижимости</w:t>
      </w:r>
      <w:r w:rsidRPr="00B744F9">
        <w:rPr>
          <w:lang w:eastAsia="en-US"/>
        </w:rPr>
        <w:t xml:space="preserve"> вопросы рационального распределения ресурсов становятся особенно острыми. Существенной проблемой для инвесторов и застройщиков остается сложность самостоятельной эффективной оценки возможности застройки, что негативно сказывается как на финансовых вложениях, так и на временных затратах. Существующие решения не всегда обеспечивают полное представление о возможностях застройки, что и обуславливает потребность в разработке веб-сервиса.</w:t>
      </w:r>
    </w:p>
    <w:p w14:paraId="18AAAB77" w14:textId="77777777" w:rsidR="008277D8" w:rsidRPr="00B744F9" w:rsidRDefault="008277D8" w:rsidP="00B744F9">
      <w:pPr>
        <w:pStyle w:val="22"/>
        <w:ind w:firstLine="851"/>
        <w:rPr>
          <w:lang w:eastAsia="en-US"/>
        </w:rPr>
      </w:pPr>
      <w:r w:rsidRPr="00B744F9">
        <w:rPr>
          <w:lang w:eastAsia="en-US"/>
        </w:rPr>
        <w:t>На данный момент процесс оценки земельных участков нуждается в интеграции современных технологий. Например, использование 3D-моделирования и анализа картографических данных позволит создавать более точные прогнозы и улучшит визуализацию будущих объектов.</w:t>
      </w:r>
    </w:p>
    <w:p w14:paraId="6680C0CE" w14:textId="58E7168D" w:rsidR="008277D8" w:rsidRPr="00B744F9" w:rsidRDefault="008277D8" w:rsidP="00B744F9">
      <w:pPr>
        <w:pStyle w:val="22"/>
        <w:ind w:firstLine="851"/>
        <w:rPr>
          <w:lang w:eastAsia="en-US"/>
        </w:rPr>
      </w:pPr>
      <w:r w:rsidRPr="00B744F9">
        <w:rPr>
          <w:lang w:eastAsia="en-US"/>
        </w:rPr>
        <w:t>Разрабатываемый</w:t>
      </w:r>
      <w:r w:rsidRPr="00B744F9">
        <w:rPr>
          <w:lang w:eastAsia="en-US"/>
        </w:rPr>
        <w:t xml:space="preserve"> проект предлагает решение, которое позволит пользователям визуализировать и анализировать потенциал земельных участков с учетом всех необходимых факторов. Создаваемый веб-сервис на основе интерактивной карты предоставит возможность не только разработки и редактирования планов застройки, но и интеграции данных о земельных участках, что, в свою очередь, будет способствовать более обоснованным и информированным решениям о покупке.</w:t>
      </w:r>
    </w:p>
    <w:p w14:paraId="7B25C075" w14:textId="74719119" w:rsidR="008277D8" w:rsidRPr="00B744F9" w:rsidRDefault="008277D8" w:rsidP="00B744F9">
      <w:pPr>
        <w:pStyle w:val="22"/>
        <w:ind w:firstLine="851"/>
        <w:rPr>
          <w:lang w:eastAsia="en-US"/>
        </w:rPr>
      </w:pPr>
      <w:r w:rsidRPr="00B744F9">
        <w:rPr>
          <w:lang w:eastAsia="en-US"/>
        </w:rPr>
        <w:t xml:space="preserve">Таким образом, проект не только соответствует современным требованиям рынка, но и решает ключевую проблему: недостаток доступных инструментов для оценки земельных участков, что минимизирует риски, связанные с инвестициями в недвижимость, и оптимизирует использование финансовых ресурсов. Система будет полезна как отдельным пользователям, </w:t>
      </w:r>
      <w:r w:rsidRPr="00B744F9">
        <w:rPr>
          <w:lang w:eastAsia="en-US"/>
        </w:rPr>
        <w:lastRenderedPageBreak/>
        <w:t>так и организациям, занимающимся планированием и развитием территорий, обеспечивая практическое применение.</w:t>
      </w:r>
    </w:p>
    <w:p w14:paraId="533B1949" w14:textId="77777777" w:rsidR="008277D8" w:rsidRPr="008277D8" w:rsidRDefault="008277D8" w:rsidP="008277D8">
      <w:pPr>
        <w:pStyle w:val="22"/>
        <w:rPr>
          <w:lang w:eastAsia="en-US"/>
        </w:rPr>
      </w:pPr>
    </w:p>
    <w:p w14:paraId="01065E38" w14:textId="3D51DC2F" w:rsidR="004A5432" w:rsidRDefault="004A5432" w:rsidP="004A5432">
      <w:pPr>
        <w:pStyle w:val="13"/>
      </w:pPr>
      <w:bookmarkStart w:id="21" w:name="_Toc199212423"/>
      <w:r w:rsidRPr="004A5432">
        <w:t>План работы над проектом</w:t>
      </w:r>
      <w:bookmarkEnd w:id="21"/>
    </w:p>
    <w:p w14:paraId="76983F4D" w14:textId="77777777" w:rsidR="00B744F9" w:rsidRPr="00B744F9" w:rsidRDefault="00B744F9" w:rsidP="00B744F9">
      <w:pPr>
        <w:pStyle w:val="22"/>
        <w:rPr>
          <w:lang w:eastAsia="en-US"/>
        </w:rPr>
      </w:pPr>
    </w:p>
    <w:p w14:paraId="2457E001" w14:textId="231F94E0" w:rsidR="008277D8" w:rsidRPr="00654B67" w:rsidRDefault="008277D8" w:rsidP="00B744F9">
      <w:pPr>
        <w:pStyle w:val="6112"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t xml:space="preserve">Для реализации поставленной цели </w:t>
      </w:r>
      <w:r w:rsidRPr="00B744F9">
        <w:rPr>
          <w:rFonts w:ascii="Times New Roman" w:hAnsi="Times New Roman" w:cs="Times New Roman"/>
          <w:sz w:val="28"/>
          <w:szCs w:val="24"/>
        </w:rPr>
        <w:t>был</w:t>
      </w:r>
      <w:r w:rsidRPr="00654B67">
        <w:rPr>
          <w:rFonts w:ascii="Times New Roman" w:hAnsi="Times New Roman" w:cs="Times New Roman"/>
          <w:sz w:val="28"/>
          <w:szCs w:val="24"/>
        </w:rPr>
        <w:t xml:space="preserve"> </w:t>
      </w:r>
      <w:r w:rsidRPr="00B744F9">
        <w:rPr>
          <w:rFonts w:ascii="Times New Roman" w:hAnsi="Times New Roman" w:cs="Times New Roman"/>
          <w:sz w:val="28"/>
          <w:szCs w:val="24"/>
        </w:rPr>
        <w:t>определен</w:t>
      </w:r>
      <w:r w:rsidRPr="00654B67">
        <w:rPr>
          <w:rFonts w:ascii="Times New Roman" w:hAnsi="Times New Roman" w:cs="Times New Roman"/>
          <w:sz w:val="28"/>
          <w:szCs w:val="24"/>
        </w:rPr>
        <w:t xml:space="preserve"> ряд задач, которые предстояло решить</w:t>
      </w:r>
      <w:r w:rsidRPr="00B744F9">
        <w:rPr>
          <w:rFonts w:ascii="Times New Roman" w:hAnsi="Times New Roman" w:cs="Times New Roman"/>
          <w:sz w:val="28"/>
          <w:szCs w:val="24"/>
        </w:rPr>
        <w:t>. Для этого был разработан</w:t>
      </w:r>
      <w:r w:rsidRPr="00654B67">
        <w:rPr>
          <w:rFonts w:ascii="Times New Roman" w:hAnsi="Times New Roman" w:cs="Times New Roman"/>
          <w:sz w:val="28"/>
          <w:szCs w:val="24"/>
        </w:rPr>
        <w:t xml:space="preserve"> календарный план проекта (</w:t>
      </w:r>
      <w:r w:rsidR="006235AA">
        <w:rPr>
          <w:rFonts w:ascii="Times New Roman" w:hAnsi="Times New Roman" w:cs="Times New Roman"/>
          <w:sz w:val="28"/>
          <w:szCs w:val="24"/>
        </w:rPr>
        <w:t>п</w:t>
      </w:r>
      <w:r w:rsidRPr="00654B67">
        <w:rPr>
          <w:rFonts w:ascii="Times New Roman" w:hAnsi="Times New Roman" w:cs="Times New Roman"/>
          <w:sz w:val="28"/>
          <w:szCs w:val="24"/>
        </w:rPr>
        <w:t>риложение А). Вс</w:t>
      </w:r>
      <w:r w:rsidRPr="00B744F9">
        <w:rPr>
          <w:rFonts w:ascii="Times New Roman" w:hAnsi="Times New Roman" w:cs="Times New Roman"/>
          <w:sz w:val="28"/>
          <w:szCs w:val="24"/>
        </w:rPr>
        <w:t>я</w:t>
      </w:r>
      <w:r w:rsidRPr="00654B67">
        <w:rPr>
          <w:rFonts w:ascii="Times New Roman" w:hAnsi="Times New Roman" w:cs="Times New Roman"/>
          <w:sz w:val="28"/>
          <w:szCs w:val="24"/>
        </w:rPr>
        <w:t xml:space="preserve"> работ</w:t>
      </w:r>
      <w:r w:rsidRPr="00B744F9">
        <w:rPr>
          <w:rFonts w:ascii="Times New Roman" w:hAnsi="Times New Roman" w:cs="Times New Roman"/>
          <w:sz w:val="28"/>
          <w:szCs w:val="24"/>
        </w:rPr>
        <w:t>а</w:t>
      </w:r>
      <w:r w:rsidRPr="00654B67">
        <w:rPr>
          <w:rFonts w:ascii="Times New Roman" w:hAnsi="Times New Roman" w:cs="Times New Roman"/>
          <w:sz w:val="28"/>
          <w:szCs w:val="24"/>
        </w:rPr>
        <w:t xml:space="preserve"> над проектом </w:t>
      </w:r>
      <w:r w:rsidRPr="00B744F9">
        <w:rPr>
          <w:rFonts w:ascii="Times New Roman" w:hAnsi="Times New Roman" w:cs="Times New Roman"/>
          <w:sz w:val="28"/>
          <w:szCs w:val="24"/>
        </w:rPr>
        <w:t>была</w:t>
      </w:r>
      <w:r w:rsidRPr="00654B67">
        <w:rPr>
          <w:rFonts w:ascii="Times New Roman" w:hAnsi="Times New Roman" w:cs="Times New Roman"/>
          <w:sz w:val="28"/>
          <w:szCs w:val="24"/>
        </w:rPr>
        <w:t xml:space="preserve"> раздел</w:t>
      </w:r>
      <w:r w:rsidRPr="00B744F9">
        <w:rPr>
          <w:rFonts w:ascii="Times New Roman" w:hAnsi="Times New Roman" w:cs="Times New Roman"/>
          <w:sz w:val="28"/>
          <w:szCs w:val="24"/>
        </w:rPr>
        <w:t>ена</w:t>
      </w:r>
      <w:r w:rsidRPr="00654B67">
        <w:rPr>
          <w:rFonts w:ascii="Times New Roman" w:hAnsi="Times New Roman" w:cs="Times New Roman"/>
          <w:sz w:val="28"/>
          <w:szCs w:val="24"/>
        </w:rPr>
        <w:t xml:space="preserve"> на три основных этапа и разб</w:t>
      </w:r>
      <w:r w:rsidRPr="00B744F9">
        <w:rPr>
          <w:rFonts w:ascii="Times New Roman" w:hAnsi="Times New Roman" w:cs="Times New Roman"/>
          <w:sz w:val="28"/>
          <w:szCs w:val="24"/>
        </w:rPr>
        <w:t>ита</w:t>
      </w:r>
      <w:r w:rsidRPr="00654B67">
        <w:rPr>
          <w:rFonts w:ascii="Times New Roman" w:hAnsi="Times New Roman" w:cs="Times New Roman"/>
          <w:sz w:val="28"/>
          <w:szCs w:val="24"/>
        </w:rPr>
        <w:t xml:space="preserve"> их на более мелкие задачи, длительностью до нескольких недель каждая. Такой способ организации работы помог равномерно распределить задачи по временным промежуткам и между участниками. </w:t>
      </w:r>
    </w:p>
    <w:p w14:paraId="5A395124" w14:textId="77777777" w:rsidR="008277D8" w:rsidRPr="00654B67" w:rsidRDefault="008277D8" w:rsidP="005F376B">
      <w:pPr>
        <w:pStyle w:val="6112"/>
        <w:keepNext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t>На первом этапе работы над проектом предстояло решить следующие основные задачи:</w:t>
      </w:r>
    </w:p>
    <w:p w14:paraId="63EAB68E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формулирование путей дальнейшего развития сервиса;</w:t>
      </w:r>
    </w:p>
    <w:p w14:paraId="3E6A55AE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распределение обязанностей между участниками команды;</w:t>
      </w:r>
    </w:p>
    <w:p w14:paraId="1065C3DD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 xml:space="preserve">работа над </w:t>
      </w:r>
      <w:proofErr w:type="spellStart"/>
      <w:r w:rsidRPr="002221BF">
        <w:rPr>
          <w:rFonts w:ascii="Times New Roman" w:hAnsi="Times New Roman" w:cs="Times New Roman"/>
          <w:sz w:val="28"/>
          <w:szCs w:val="28"/>
        </w:rPr>
        <w:t>лендингом</w:t>
      </w:r>
      <w:proofErr w:type="spellEnd"/>
      <w:r w:rsidRPr="002221BF">
        <w:rPr>
          <w:rFonts w:ascii="Times New Roman" w:hAnsi="Times New Roman" w:cs="Times New Roman"/>
          <w:sz w:val="28"/>
          <w:szCs w:val="28"/>
        </w:rPr>
        <w:t xml:space="preserve"> сайта;</w:t>
      </w:r>
    </w:p>
    <w:p w14:paraId="2B17ABFC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доработка функциональности слоев;</w:t>
      </w:r>
    </w:p>
    <w:p w14:paraId="462DACF3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доработка функциональности инструментов работы со зданиями;</w:t>
      </w:r>
    </w:p>
    <w:p w14:paraId="6150CE47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 xml:space="preserve">отображение кадастровой карты и </w:t>
      </w:r>
      <w:proofErr w:type="spellStart"/>
      <w:r w:rsidRPr="002221BF">
        <w:rPr>
          <w:rFonts w:ascii="Times New Roman" w:hAnsi="Times New Roman" w:cs="Times New Roman"/>
          <w:sz w:val="28"/>
          <w:szCs w:val="28"/>
        </w:rPr>
        <w:t>ЗОУИТов</w:t>
      </w:r>
      <w:proofErr w:type="spellEnd"/>
      <w:r w:rsidRPr="002221BF">
        <w:rPr>
          <w:rFonts w:ascii="Times New Roman" w:hAnsi="Times New Roman" w:cs="Times New Roman"/>
          <w:sz w:val="28"/>
          <w:szCs w:val="28"/>
        </w:rPr>
        <w:t>.</w:t>
      </w:r>
    </w:p>
    <w:p w14:paraId="74065820" w14:textId="77777777" w:rsidR="008277D8" w:rsidRPr="00654B67" w:rsidRDefault="008277D8" w:rsidP="005F376B">
      <w:pPr>
        <w:pStyle w:val="6112"/>
        <w:keepNext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t>На втором этапе работы над проектом предстояло решить следующие основные задачи:</w:t>
      </w:r>
    </w:p>
    <w:p w14:paraId="326FB7C4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определение последовательности действий пользователя при работе с инсоляцией;</w:t>
      </w:r>
    </w:p>
    <w:p w14:paraId="02E9A2AA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работа над дизайном отображения импорта слоев для пользователя;</w:t>
      </w:r>
    </w:p>
    <w:p w14:paraId="5811F9AC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 xml:space="preserve">отображение пересечения участков с </w:t>
      </w:r>
      <w:proofErr w:type="spellStart"/>
      <w:r w:rsidRPr="002221BF">
        <w:rPr>
          <w:rFonts w:ascii="Times New Roman" w:hAnsi="Times New Roman" w:cs="Times New Roman"/>
          <w:sz w:val="28"/>
          <w:szCs w:val="28"/>
        </w:rPr>
        <w:t>ЗОУИТами</w:t>
      </w:r>
      <w:proofErr w:type="spellEnd"/>
      <w:r w:rsidRPr="002221BF">
        <w:rPr>
          <w:rFonts w:ascii="Times New Roman" w:hAnsi="Times New Roman" w:cs="Times New Roman"/>
          <w:sz w:val="28"/>
          <w:szCs w:val="28"/>
        </w:rPr>
        <w:t xml:space="preserve"> и другой геометрией;</w:t>
      </w:r>
    </w:p>
    <w:p w14:paraId="44A411E1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работа над функциональностью импорта пакетов слоев;</w:t>
      </w:r>
    </w:p>
    <w:p w14:paraId="654EBFC6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2221BF">
        <w:rPr>
          <w:rFonts w:ascii="Times New Roman" w:hAnsi="Times New Roman" w:cs="Times New Roman"/>
          <w:sz w:val="28"/>
          <w:szCs w:val="28"/>
        </w:rPr>
        <w:t>снаппинга</w:t>
      </w:r>
      <w:proofErr w:type="spellEnd"/>
      <w:r w:rsidRPr="002221BF">
        <w:rPr>
          <w:rFonts w:ascii="Times New Roman" w:hAnsi="Times New Roman" w:cs="Times New Roman"/>
          <w:sz w:val="28"/>
          <w:szCs w:val="28"/>
        </w:rPr>
        <w:t xml:space="preserve"> геометрии при ее создании;</w:t>
      </w:r>
    </w:p>
    <w:p w14:paraId="1920035F" w14:textId="77777777" w:rsidR="008277D8" w:rsidRPr="002221B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221BF">
        <w:rPr>
          <w:rFonts w:ascii="Times New Roman" w:hAnsi="Times New Roman" w:cs="Times New Roman"/>
          <w:sz w:val="28"/>
          <w:szCs w:val="28"/>
        </w:rPr>
        <w:t>переезд на новую виртуальную машину.</w:t>
      </w:r>
    </w:p>
    <w:p w14:paraId="7C2E1153" w14:textId="77777777" w:rsidR="008277D8" w:rsidRPr="00654B67" w:rsidRDefault="008277D8" w:rsidP="005F376B">
      <w:pPr>
        <w:pStyle w:val="6112"/>
        <w:keepNext/>
        <w:ind w:firstLine="851"/>
        <w:rPr>
          <w:rFonts w:ascii="Times New Roman" w:hAnsi="Times New Roman" w:cs="Times New Roman"/>
          <w:sz w:val="28"/>
          <w:szCs w:val="24"/>
        </w:rPr>
      </w:pPr>
      <w:r w:rsidRPr="00654B67">
        <w:rPr>
          <w:rFonts w:ascii="Times New Roman" w:hAnsi="Times New Roman" w:cs="Times New Roman"/>
          <w:sz w:val="28"/>
          <w:szCs w:val="24"/>
        </w:rPr>
        <w:lastRenderedPageBreak/>
        <w:t>На третьем этапе работы над проектом предстояло решить следующие основные задачи:</w:t>
      </w:r>
    </w:p>
    <w:p w14:paraId="0E5B97BD" w14:textId="77777777" w:rsidR="008277D8" w:rsidRPr="002A0EE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A0EEF">
        <w:rPr>
          <w:rFonts w:ascii="Times New Roman" w:hAnsi="Times New Roman" w:cs="Times New Roman"/>
          <w:sz w:val="28"/>
          <w:szCs w:val="28"/>
        </w:rPr>
        <w:t>работа над дизайном интерфейса инсоляции;</w:t>
      </w:r>
    </w:p>
    <w:p w14:paraId="6AD8E76D" w14:textId="77777777" w:rsidR="008277D8" w:rsidRPr="002A0EE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A0EEF">
        <w:rPr>
          <w:rFonts w:ascii="Times New Roman" w:hAnsi="Times New Roman" w:cs="Times New Roman"/>
          <w:sz w:val="28"/>
          <w:szCs w:val="28"/>
        </w:rPr>
        <w:t>подключение расчета инсоляции на сервис;</w:t>
      </w:r>
    </w:p>
    <w:p w14:paraId="1E334287" w14:textId="77777777" w:rsidR="008277D8" w:rsidRPr="002A0EE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A0EEF">
        <w:rPr>
          <w:rFonts w:ascii="Times New Roman" w:hAnsi="Times New Roman" w:cs="Times New Roman"/>
          <w:sz w:val="28"/>
          <w:szCs w:val="28"/>
        </w:rPr>
        <w:t>создание итогового отчета работы над проектом;</w:t>
      </w:r>
    </w:p>
    <w:p w14:paraId="2F8BE752" w14:textId="77777777" w:rsidR="008277D8" w:rsidRPr="002A0EE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A0EEF">
        <w:rPr>
          <w:rFonts w:ascii="Times New Roman" w:hAnsi="Times New Roman" w:cs="Times New Roman"/>
          <w:sz w:val="28"/>
          <w:szCs w:val="28"/>
        </w:rPr>
        <w:t>создание презентации для защиты проекта;</w:t>
      </w:r>
    </w:p>
    <w:p w14:paraId="252CB00D" w14:textId="6ADE391D" w:rsidR="008277D8" w:rsidRPr="002A0EEF" w:rsidRDefault="008277D8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r w:rsidRPr="002A0EEF">
        <w:rPr>
          <w:rFonts w:ascii="Times New Roman" w:hAnsi="Times New Roman" w:cs="Times New Roman"/>
          <w:sz w:val="28"/>
          <w:szCs w:val="28"/>
        </w:rPr>
        <w:t>полировка</w:t>
      </w:r>
      <w:r w:rsidR="00F15441">
        <w:rPr>
          <w:rFonts w:ascii="Times New Roman" w:hAnsi="Times New Roman" w:cs="Times New Roman"/>
          <w:sz w:val="28"/>
          <w:szCs w:val="28"/>
        </w:rPr>
        <w:t>.</w:t>
      </w:r>
    </w:p>
    <w:p w14:paraId="551E601A" w14:textId="3E6AAAF4" w:rsidR="00612A5B" w:rsidRPr="00612A5B" w:rsidRDefault="00612A5B" w:rsidP="00612A5B">
      <w:pPr>
        <w:pStyle w:val="22"/>
        <w:rPr>
          <w:lang w:eastAsia="en-US"/>
        </w:rPr>
      </w:pPr>
    </w:p>
    <w:p w14:paraId="1C0DA88A" w14:textId="27733AEE" w:rsidR="004A5432" w:rsidRDefault="004A5432" w:rsidP="004A5432">
      <w:pPr>
        <w:pStyle w:val="13"/>
      </w:pPr>
      <w:bookmarkStart w:id="22" w:name="_Toc199212424"/>
      <w:r w:rsidRPr="004A5432">
        <w:t>Исследования</w:t>
      </w:r>
      <w:bookmarkEnd w:id="22"/>
    </w:p>
    <w:p w14:paraId="066F8432" w14:textId="77777777" w:rsidR="00B744F9" w:rsidRPr="00B744F9" w:rsidRDefault="00B744F9" w:rsidP="006B7A80">
      <w:pPr>
        <w:pStyle w:val="22"/>
        <w:spacing w:line="240" w:lineRule="auto"/>
        <w:rPr>
          <w:lang w:eastAsia="en-US"/>
        </w:rPr>
      </w:pPr>
    </w:p>
    <w:p w14:paraId="7F532862" w14:textId="4916FABE" w:rsidR="004A5432" w:rsidRDefault="004A5432" w:rsidP="004A5432">
      <w:pPr>
        <w:pStyle w:val="14"/>
      </w:pPr>
      <w:bookmarkStart w:id="23" w:name="_Toc199212425"/>
      <w:r w:rsidRPr="004A5432">
        <w:t>Анализ целевой аудитории</w:t>
      </w:r>
      <w:bookmarkEnd w:id="23"/>
    </w:p>
    <w:p w14:paraId="4E7639BE" w14:textId="77777777" w:rsidR="00B744F9" w:rsidRPr="00B744F9" w:rsidRDefault="00B744F9" w:rsidP="00B744F9">
      <w:pPr>
        <w:pStyle w:val="22"/>
        <w:rPr>
          <w:lang w:eastAsia="en-US"/>
        </w:rPr>
      </w:pPr>
    </w:p>
    <w:p w14:paraId="6B8730BA" w14:textId="3C4CA401" w:rsidR="00F32D56" w:rsidRPr="00F32D56" w:rsidRDefault="00F32D56" w:rsidP="005F376B">
      <w:pPr>
        <w:pStyle w:val="22"/>
        <w:keepNext/>
        <w:ind w:firstLine="851"/>
      </w:pPr>
      <w:r w:rsidRPr="00F32D56">
        <w:t xml:space="preserve">Для общего анализа целевой аудитории </w:t>
      </w:r>
      <w:r w:rsidR="008277D8">
        <w:t>был использован</w:t>
      </w:r>
      <w:r w:rsidRPr="00F32D56">
        <w:t xml:space="preserve"> метод «5W Шеррингтона». Следуя этому методу, </w:t>
      </w:r>
      <w:r w:rsidR="008277D8">
        <w:t>были проанализированы</w:t>
      </w:r>
      <w:r w:rsidRPr="00F32D56">
        <w:t xml:space="preserve"> 5 вопросов: </w:t>
      </w:r>
      <w:r w:rsidR="008277D8">
        <w:t>«</w:t>
      </w:r>
      <w:r w:rsidRPr="00F32D56">
        <w:t>What?</w:t>
      </w:r>
      <w:r w:rsidR="008277D8">
        <w:t>»,</w:t>
      </w:r>
      <w:r w:rsidRPr="00F32D56">
        <w:t xml:space="preserve"> </w:t>
      </w:r>
      <w:r w:rsidR="008277D8">
        <w:t>«</w:t>
      </w:r>
      <w:r w:rsidRPr="00F32D56">
        <w:t>Who?</w:t>
      </w:r>
      <w:r w:rsidR="008277D8">
        <w:t>»,</w:t>
      </w:r>
      <w:r w:rsidRPr="00F32D56">
        <w:t xml:space="preserve"> </w:t>
      </w:r>
      <w:r w:rsidR="008277D8">
        <w:t>«</w:t>
      </w:r>
      <w:proofErr w:type="spellStart"/>
      <w:r w:rsidRPr="00F32D56">
        <w:t>Where</w:t>
      </w:r>
      <w:proofErr w:type="spellEnd"/>
      <w:r w:rsidRPr="00F32D56">
        <w:t>?</w:t>
      </w:r>
      <w:r w:rsidR="008277D8">
        <w:t>»,</w:t>
      </w:r>
      <w:r w:rsidRPr="00F32D56">
        <w:t xml:space="preserve"> </w:t>
      </w:r>
      <w:r w:rsidR="008277D8">
        <w:t>«</w:t>
      </w:r>
      <w:proofErr w:type="spellStart"/>
      <w:r w:rsidRPr="00F32D56">
        <w:t>When</w:t>
      </w:r>
      <w:proofErr w:type="spellEnd"/>
      <w:r w:rsidRPr="00F32D56">
        <w:t>?</w:t>
      </w:r>
      <w:r w:rsidR="008277D8">
        <w:t>»,</w:t>
      </w:r>
      <w:r w:rsidRPr="00F32D56">
        <w:t xml:space="preserve"> </w:t>
      </w:r>
      <w:r w:rsidR="008277D8">
        <w:t>«</w:t>
      </w:r>
      <w:proofErr w:type="spellStart"/>
      <w:r w:rsidRPr="00F32D56">
        <w:t>Why</w:t>
      </w:r>
      <w:proofErr w:type="spellEnd"/>
      <w:r w:rsidRPr="00F32D56">
        <w:t>?</w:t>
      </w:r>
      <w:r w:rsidR="008277D8">
        <w:t>».</w:t>
      </w:r>
      <w:r w:rsidRPr="00F32D56">
        <w:t xml:space="preserve"> Этот метод помо</w:t>
      </w:r>
      <w:r w:rsidR="008277D8">
        <w:t>г</w:t>
      </w:r>
      <w:r w:rsidRPr="00F32D56">
        <w:t xml:space="preserve"> составить портрет среднестатистического пользователя сервиса и определить его основные потребности. </w:t>
      </w:r>
      <w:r w:rsidR="005F376B">
        <w:t>Рассмотрим каждый из пунктов:</w:t>
      </w:r>
    </w:p>
    <w:p w14:paraId="3C652ECE" w14:textId="3A48A036" w:rsidR="00F32D56" w:rsidRPr="00F32D56" w:rsidRDefault="00F32D56" w:rsidP="006B7A80">
      <w:pPr>
        <w:pStyle w:val="22"/>
        <w:numPr>
          <w:ilvl w:val="0"/>
          <w:numId w:val="24"/>
        </w:numPr>
        <w:ind w:left="993" w:hanging="142"/>
      </w:pPr>
      <w:r w:rsidRPr="00F32D56">
        <w:t xml:space="preserve">What? (Что?). В этом пункте </w:t>
      </w:r>
      <w:r w:rsidR="00DB05F9">
        <w:t>был рассмотрен</w:t>
      </w:r>
      <w:r w:rsidRPr="00F32D56">
        <w:t xml:space="preserve"> основной продукт, котор</w:t>
      </w:r>
      <w:r w:rsidR="00DB05F9">
        <w:t>ый</w:t>
      </w:r>
      <w:r w:rsidRPr="00F32D56">
        <w:t xml:space="preserve"> </w:t>
      </w:r>
      <w:r w:rsidR="00DB05F9">
        <w:t>предстояло</w:t>
      </w:r>
      <w:r w:rsidRPr="00F32D56">
        <w:t xml:space="preserve"> продвигать.</w:t>
      </w:r>
    </w:p>
    <w:p w14:paraId="10C16995" w14:textId="535C9156" w:rsidR="00F32D56" w:rsidRPr="00F32D56" w:rsidRDefault="00DB05F9" w:rsidP="00B744F9">
      <w:pPr>
        <w:pStyle w:val="22"/>
        <w:ind w:firstLine="851"/>
      </w:pPr>
      <w:r>
        <w:t>П</w:t>
      </w:r>
      <w:r w:rsidR="00F32D56" w:rsidRPr="00F32D56">
        <w:t>родукт представляет собой инструмент для планирования и визуализации застройки территории, который предоставляет доступ к актуальным картографическим данным и библиотекам, позволяющим анализировать местность. Он предлагает возможность создавать и редактировать планы застройки в удобном интерфейсе, а также обеспечивает эффективный анализ земельных участков, включая правовые и экологические аспекты.</w:t>
      </w:r>
    </w:p>
    <w:p w14:paraId="66FC3D50" w14:textId="2FBA6CA7" w:rsidR="00F32D56" w:rsidRPr="00F32D56" w:rsidRDefault="00F32D56" w:rsidP="005F376B">
      <w:pPr>
        <w:pStyle w:val="22"/>
        <w:numPr>
          <w:ilvl w:val="0"/>
          <w:numId w:val="24"/>
        </w:numPr>
        <w:ind w:left="993" w:hanging="142"/>
      </w:pPr>
      <w:r w:rsidRPr="00F32D56">
        <w:t>Who? (Кто? Кому?). В этом пункте</w:t>
      </w:r>
      <w:r w:rsidR="00DB05F9">
        <w:t xml:space="preserve"> был</w:t>
      </w:r>
      <w:r w:rsidRPr="00F32D56">
        <w:t xml:space="preserve"> конкретизир</w:t>
      </w:r>
      <w:r w:rsidR="00DB05F9">
        <w:t>ован</w:t>
      </w:r>
      <w:r w:rsidRPr="00F32D56">
        <w:t xml:space="preserve"> потенциальн</w:t>
      </w:r>
      <w:r w:rsidR="00DB05F9">
        <w:t>ый</w:t>
      </w:r>
      <w:r w:rsidRPr="00F32D56">
        <w:t xml:space="preserve"> потребител</w:t>
      </w:r>
      <w:r w:rsidR="00DB05F9">
        <w:t>ь</w:t>
      </w:r>
      <w:r w:rsidRPr="00F32D56">
        <w:t>. </w:t>
      </w:r>
    </w:p>
    <w:p w14:paraId="75C90B23" w14:textId="58E3E964" w:rsidR="00F32D56" w:rsidRPr="00F32D56" w:rsidRDefault="00DB05F9" w:rsidP="00B744F9">
      <w:pPr>
        <w:pStyle w:val="22"/>
        <w:ind w:firstLine="851"/>
      </w:pPr>
      <w:r>
        <w:t>П</w:t>
      </w:r>
      <w:r w:rsidR="00F32D56" w:rsidRPr="00F32D56">
        <w:t xml:space="preserve">ользователи </w:t>
      </w:r>
      <w:r>
        <w:t xml:space="preserve">сервиса </w:t>
      </w:r>
      <w:r w:rsidR="00F32D56" w:rsidRPr="00F32D56">
        <w:t xml:space="preserve">разнообразны и включают девелоперов, которые занимаются строительством и планированием территорий, архитекторов, </w:t>
      </w:r>
      <w:r w:rsidR="00F32D56" w:rsidRPr="00F32D56">
        <w:lastRenderedPageBreak/>
        <w:t>изучающих взаимодействие с пространством и проектированием, государственные организации, ответственные за планирование и регулирование застройки, исследователей — ученых и аналитиков в области географии и урбанистики, а также частных пользователей, то есть граждан, интересующихся благоустройством своего региона.</w:t>
      </w:r>
    </w:p>
    <w:p w14:paraId="3CBD3F31" w14:textId="0C2C7A01" w:rsidR="00F32D56" w:rsidRPr="00F32D56" w:rsidRDefault="00F32D56" w:rsidP="005F376B">
      <w:pPr>
        <w:pStyle w:val="22"/>
        <w:numPr>
          <w:ilvl w:val="0"/>
          <w:numId w:val="24"/>
        </w:numPr>
        <w:ind w:left="993" w:hanging="142"/>
      </w:pPr>
      <w:proofErr w:type="spellStart"/>
      <w:r w:rsidRPr="00F32D56">
        <w:t>Where</w:t>
      </w:r>
      <w:proofErr w:type="spellEnd"/>
      <w:r w:rsidRPr="00F32D56">
        <w:t xml:space="preserve">? (Где?). В этом пункте </w:t>
      </w:r>
      <w:r w:rsidR="00DB05F9">
        <w:t xml:space="preserve">были </w:t>
      </w:r>
      <w:r w:rsidRPr="00F32D56">
        <w:t>обознач</w:t>
      </w:r>
      <w:r w:rsidR="00DB05F9">
        <w:t>ены</w:t>
      </w:r>
      <w:r w:rsidRPr="00F32D56">
        <w:t xml:space="preserve"> обстоятельства, при которых происходит «встреча» с пользователями, то есть точки соприкосновения пользователей с продуктом. </w:t>
      </w:r>
    </w:p>
    <w:p w14:paraId="432E0FD8" w14:textId="21513E20" w:rsidR="00F32D56" w:rsidRPr="00F32D56" w:rsidRDefault="00F32D56" w:rsidP="00B744F9">
      <w:pPr>
        <w:pStyle w:val="22"/>
        <w:ind w:firstLine="851"/>
      </w:pPr>
      <w:r w:rsidRPr="00F32D56">
        <w:t>Так как сервис предназначен для создания макета застройки территории, пользователи будут использовать его непосредственно в офисах архитектурных компаний или у себя дома при помощи компьютера.</w:t>
      </w:r>
    </w:p>
    <w:p w14:paraId="5922B187" w14:textId="0E391E15" w:rsidR="00F32D56" w:rsidRPr="00F32D56" w:rsidRDefault="00F32D56" w:rsidP="005F376B">
      <w:pPr>
        <w:pStyle w:val="22"/>
        <w:numPr>
          <w:ilvl w:val="0"/>
          <w:numId w:val="24"/>
        </w:numPr>
        <w:ind w:left="993" w:hanging="142"/>
      </w:pPr>
      <w:proofErr w:type="spellStart"/>
      <w:r w:rsidRPr="00F32D56">
        <w:t>When</w:t>
      </w:r>
      <w:proofErr w:type="spellEnd"/>
      <w:r w:rsidRPr="00F32D56">
        <w:t xml:space="preserve">? (Когда?). В этом пункте </w:t>
      </w:r>
      <w:r w:rsidR="00DB05F9">
        <w:t xml:space="preserve">было </w:t>
      </w:r>
      <w:r w:rsidRPr="00F32D56">
        <w:t>конкретизир</w:t>
      </w:r>
      <w:r w:rsidR="00DB05F9">
        <w:t>овано</w:t>
      </w:r>
      <w:r w:rsidRPr="00F32D56">
        <w:t>, когда продукт нужен потребителю. </w:t>
      </w:r>
    </w:p>
    <w:p w14:paraId="23015CA4" w14:textId="46E4E189" w:rsidR="00F32D56" w:rsidRPr="00F32D56" w:rsidRDefault="00F32D56" w:rsidP="00B744F9">
      <w:pPr>
        <w:pStyle w:val="22"/>
        <w:ind w:firstLine="851"/>
      </w:pPr>
      <w:r w:rsidRPr="00F32D56">
        <w:t xml:space="preserve">Сервис понадобится </w:t>
      </w:r>
      <w:r w:rsidR="00DB05F9">
        <w:t>пользователю</w:t>
      </w:r>
      <w:r w:rsidRPr="00F32D56">
        <w:t xml:space="preserve"> тогда, когда у него появится потребность в принятии решения о застройке территории. Также у </w:t>
      </w:r>
      <w:r w:rsidR="00DB05F9">
        <w:t>него</w:t>
      </w:r>
      <w:r w:rsidRPr="00F32D56">
        <w:t xml:space="preserve"> может возникнуть необходимость использовать сервис в различные фазы проекта — от идеи до реализации и дальнейшего обслуживания.</w:t>
      </w:r>
    </w:p>
    <w:p w14:paraId="064BB5D4" w14:textId="5205D1B0" w:rsidR="00F32D56" w:rsidRPr="00F32D56" w:rsidRDefault="00F32D56" w:rsidP="005F376B">
      <w:pPr>
        <w:pStyle w:val="22"/>
        <w:numPr>
          <w:ilvl w:val="0"/>
          <w:numId w:val="24"/>
        </w:numPr>
        <w:ind w:left="993" w:hanging="142"/>
      </w:pPr>
      <w:proofErr w:type="spellStart"/>
      <w:r w:rsidRPr="00F32D56">
        <w:t>Why</w:t>
      </w:r>
      <w:proofErr w:type="spellEnd"/>
      <w:r w:rsidRPr="00F32D56">
        <w:t xml:space="preserve">? (Почему?). В этом пункте </w:t>
      </w:r>
      <w:r w:rsidR="00DB05F9">
        <w:t xml:space="preserve">была </w:t>
      </w:r>
      <w:r w:rsidRPr="00F32D56">
        <w:t>отм</w:t>
      </w:r>
      <w:r w:rsidR="00DB05F9">
        <w:t>ечена</w:t>
      </w:r>
      <w:r w:rsidRPr="00F32D56">
        <w:t xml:space="preserve"> мотиваци</w:t>
      </w:r>
      <w:r w:rsidR="00DB05F9">
        <w:t xml:space="preserve">я </w:t>
      </w:r>
      <w:r w:rsidRPr="00F32D56">
        <w:t>пользователей воспользоваться продуктом.</w:t>
      </w:r>
    </w:p>
    <w:p w14:paraId="218B4CFA" w14:textId="77777777" w:rsidR="00F32D56" w:rsidRPr="00F32D56" w:rsidRDefault="00F32D56" w:rsidP="00B744F9">
      <w:pPr>
        <w:pStyle w:val="22"/>
        <w:ind w:firstLine="851"/>
      </w:pPr>
      <w:r w:rsidRPr="00F32D56">
        <w:t>Мотивация пользователей связана с необходимостью оптимизации процессов проектирования и застройки, увеличением доступности информации для принятия грамотных решений, снижением затрат времени и ресурсов на проектирование благодаря использованию цифровых инструментов, а также удовлетворением потребностей в прозрачности и открытости данных в сфере застройки.</w:t>
      </w:r>
    </w:p>
    <w:p w14:paraId="7814C6D1" w14:textId="77777777" w:rsidR="00F32D56" w:rsidRPr="00F32D56" w:rsidRDefault="00F32D56" w:rsidP="00B744F9">
      <w:pPr>
        <w:pStyle w:val="22"/>
        <w:ind w:firstLine="851"/>
      </w:pPr>
      <w:r w:rsidRPr="00F32D56">
        <w:t xml:space="preserve">Анализ целевой аудитории с помощью методологии 5W показывает, что разработка веб-сервиса имеет потенциал для привлечения разнообразной аудитории — от профессионалов в сфере архитектуры и строительства до заинтересованных граждан. Это создаёт возможность для ведения активного </w:t>
      </w:r>
      <w:r w:rsidRPr="00F32D56">
        <w:lastRenderedPageBreak/>
        <w:t>диалога между участниками рынка и улучшения качества проектирования застроенных объектов.</w:t>
      </w:r>
    </w:p>
    <w:p w14:paraId="501C4260" w14:textId="77777777" w:rsidR="00F32D56" w:rsidRPr="00F32D56" w:rsidRDefault="00F32D56" w:rsidP="00B744F9">
      <w:pPr>
        <w:pStyle w:val="22"/>
        <w:ind w:firstLine="851"/>
      </w:pPr>
      <w:r w:rsidRPr="00F32D56">
        <w:t>Таким образом, обобщая все вышесказанное, определим целевую аудиторию сервиса следующим образом: компании или частные лица, которым необходимо максимизировать потенциал участка застройки и принять решение о его покупке.</w:t>
      </w:r>
    </w:p>
    <w:p w14:paraId="644781BA" w14:textId="77777777" w:rsidR="00F32D56" w:rsidRPr="00F32D56" w:rsidRDefault="00F32D56" w:rsidP="00B744F9">
      <w:pPr>
        <w:pStyle w:val="22"/>
        <w:ind w:firstLine="851"/>
        <w:rPr>
          <w:lang w:eastAsia="en-US"/>
        </w:rPr>
      </w:pPr>
    </w:p>
    <w:p w14:paraId="7A9FE7F6" w14:textId="7FB536EC" w:rsidR="004A5432" w:rsidRDefault="004A5432" w:rsidP="00B744F9">
      <w:pPr>
        <w:pStyle w:val="14"/>
        <w:ind w:firstLine="851"/>
      </w:pPr>
      <w:bookmarkStart w:id="24" w:name="_Toc199212426"/>
      <w:r w:rsidRPr="004A5432">
        <w:t>Анализ аналогов</w:t>
      </w:r>
      <w:bookmarkEnd w:id="24"/>
    </w:p>
    <w:p w14:paraId="04A38234" w14:textId="77777777" w:rsidR="00B744F9" w:rsidRPr="00B744F9" w:rsidRDefault="00B744F9" w:rsidP="00B744F9">
      <w:pPr>
        <w:pStyle w:val="22"/>
        <w:rPr>
          <w:lang w:eastAsia="en-US"/>
        </w:rPr>
      </w:pPr>
    </w:p>
    <w:p w14:paraId="5ACDDE0A" w14:textId="77777777" w:rsidR="00F32D56" w:rsidRPr="00F32D56" w:rsidRDefault="00F32D56" w:rsidP="005F376B">
      <w:pPr>
        <w:pStyle w:val="22"/>
        <w:keepNext/>
        <w:ind w:firstLine="851"/>
      </w:pPr>
      <w:r w:rsidRPr="00F32D56">
        <w:t>В качестве аналогов проекта «Разработка веб-сервиса для создания застройки территории с подгрузкой открытых картографических библиотек/баз данных» были рассмотрены следующие сервисы:</w:t>
      </w:r>
    </w:p>
    <w:p w14:paraId="26CC0817" w14:textId="77777777" w:rsidR="00F32D56" w:rsidRPr="00B744F9" w:rsidRDefault="00F32D56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4F9">
        <w:rPr>
          <w:rFonts w:ascii="Times New Roman" w:hAnsi="Times New Roman" w:cs="Times New Roman"/>
          <w:sz w:val="28"/>
          <w:szCs w:val="28"/>
        </w:rPr>
        <w:t>TestFit</w:t>
      </w:r>
      <w:proofErr w:type="spellEnd"/>
      <w:r w:rsidRPr="00B744F9">
        <w:rPr>
          <w:rFonts w:ascii="Times New Roman" w:hAnsi="Times New Roman" w:cs="Times New Roman"/>
          <w:sz w:val="28"/>
          <w:szCs w:val="28"/>
        </w:rPr>
        <w:t xml:space="preserve"> – инструмент для быстрой генерации проектных решений для недвижимости. Он помогает архитекторам и девелоперам проверять множество вариантов планировки и находить оптимальные решения в короткие сроки;</w:t>
      </w:r>
    </w:p>
    <w:p w14:paraId="7C5F27C1" w14:textId="77777777" w:rsidR="00F32D56" w:rsidRPr="00B744F9" w:rsidRDefault="00F32D56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4F9">
        <w:rPr>
          <w:rFonts w:ascii="Times New Roman" w:hAnsi="Times New Roman" w:cs="Times New Roman"/>
          <w:sz w:val="28"/>
          <w:szCs w:val="28"/>
        </w:rPr>
        <w:t>Archistar</w:t>
      </w:r>
      <w:proofErr w:type="spellEnd"/>
      <w:r w:rsidRPr="00B744F9">
        <w:rPr>
          <w:rFonts w:ascii="Times New Roman" w:hAnsi="Times New Roman" w:cs="Times New Roman"/>
          <w:sz w:val="28"/>
          <w:szCs w:val="28"/>
        </w:rPr>
        <w:t xml:space="preserve"> – программное обеспечение для анализа земельных участков и проектирования зданий с использованием ИИ. Оно помогает находить оптимальные варианты застройки и улучшать градостроительное планирование;</w:t>
      </w:r>
    </w:p>
    <w:p w14:paraId="6985094D" w14:textId="5AFAB871" w:rsidR="00F32D56" w:rsidRPr="00B744F9" w:rsidRDefault="00F32D56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4F9">
        <w:rPr>
          <w:rFonts w:ascii="Times New Roman" w:hAnsi="Times New Roman" w:cs="Times New Roman"/>
          <w:sz w:val="28"/>
          <w:szCs w:val="28"/>
        </w:rPr>
        <w:t>Architectures</w:t>
      </w:r>
      <w:proofErr w:type="spellEnd"/>
      <w:r w:rsidRPr="00B744F9">
        <w:rPr>
          <w:rFonts w:ascii="Times New Roman" w:hAnsi="Times New Roman" w:cs="Times New Roman"/>
          <w:sz w:val="28"/>
          <w:szCs w:val="28"/>
        </w:rPr>
        <w:t xml:space="preserve"> –</w:t>
      </w:r>
      <w:r w:rsidRPr="00B744F9">
        <w:rPr>
          <w:rFonts w:ascii="Times New Roman" w:hAnsi="Times New Roman" w:cs="Times New Roman"/>
          <w:sz w:val="28"/>
          <w:szCs w:val="28"/>
        </w:rPr>
        <w:t xml:space="preserve"> приложение, которое фокусируется на визуализации и дизайне архитектурных проектов. Оно помогает архитекторам создавать более качественные и привлекательные дизайны; </w:t>
      </w:r>
    </w:p>
    <w:p w14:paraId="2FC2C848" w14:textId="77777777" w:rsidR="00F32D56" w:rsidRPr="00B744F9" w:rsidRDefault="00F32D56" w:rsidP="005F376B">
      <w:pPr>
        <w:pStyle w:val="a"/>
        <w:tabs>
          <w:tab w:val="clear" w:pos="3905"/>
          <w:tab w:val="num" w:pos="993"/>
        </w:tabs>
        <w:spacing w:line="360" w:lineRule="auto"/>
        <w:ind w:left="993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4F9">
        <w:rPr>
          <w:rFonts w:ascii="Times New Roman" w:hAnsi="Times New Roman" w:cs="Times New Roman"/>
          <w:sz w:val="28"/>
          <w:szCs w:val="28"/>
        </w:rPr>
        <w:t>Arcol</w:t>
      </w:r>
      <w:proofErr w:type="spellEnd"/>
      <w:r w:rsidRPr="00B744F9">
        <w:rPr>
          <w:rFonts w:ascii="Times New Roman" w:hAnsi="Times New Roman" w:cs="Times New Roman"/>
          <w:sz w:val="28"/>
          <w:szCs w:val="28"/>
        </w:rPr>
        <w:t xml:space="preserve"> – платформа для управления проектами и коллаборации в архитектурном дизайне. Она соединяет команды и обеспечивает более эффективное управление проектами.</w:t>
      </w:r>
    </w:p>
    <w:p w14:paraId="5E8A4EEA" w14:textId="77777777" w:rsidR="00F32D56" w:rsidRPr="00F32D56" w:rsidRDefault="00F32D56" w:rsidP="00B744F9">
      <w:pPr>
        <w:pStyle w:val="22"/>
        <w:ind w:firstLine="851"/>
      </w:pPr>
      <w:r w:rsidRPr="00F32D56">
        <w:t>Каждое из этих приложений связано с архитектурой, строительством и дизайном, и они используют технологии, такие как искусственный интеллект и облачные вычисления. </w:t>
      </w:r>
    </w:p>
    <w:p w14:paraId="7B026243" w14:textId="77777777" w:rsidR="00F32D56" w:rsidRPr="00F32D56" w:rsidRDefault="00F32D56" w:rsidP="005F376B">
      <w:pPr>
        <w:pStyle w:val="22"/>
        <w:keepNext/>
        <w:ind w:firstLine="851"/>
      </w:pPr>
      <w:r w:rsidRPr="00F32D56">
        <w:lastRenderedPageBreak/>
        <w:t>Перечисленные приложения были проанализированы и сравнены по следующим параметрам: </w:t>
      </w:r>
    </w:p>
    <w:p w14:paraId="25809CD4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функциональность (Какие инструменты и функции предоставляет?);</w:t>
      </w:r>
    </w:p>
    <w:p w14:paraId="520D277D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качество визуализации (Насколько качественно приложение отображает графику и модель?);</w:t>
      </w:r>
    </w:p>
    <w:p w14:paraId="5DB0C245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удобство использования (Насколько интуитивно понятен интерфейс?);</w:t>
      </w:r>
    </w:p>
    <w:p w14:paraId="6119C56E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интеграция (Как приложение интегрируется с другими программами и системами?);</w:t>
      </w:r>
    </w:p>
    <w:p w14:paraId="34B7EA2C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ТЭП (Какие технико-экономические показатели учитывает приложение при постройке модели?);</w:t>
      </w:r>
    </w:p>
    <w:p w14:paraId="0E9F7254" w14:textId="16059B7B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 xml:space="preserve">поддержка форматов (Какие форматы файлов поддерживаются для импорта и экспорта? (например, </w:t>
      </w:r>
      <w:proofErr w:type="spellStart"/>
      <w:r w:rsidRPr="00F32D56">
        <w:t>dwg</w:t>
      </w:r>
      <w:proofErr w:type="spellEnd"/>
      <w:r w:rsidRPr="00F32D56">
        <w:t xml:space="preserve">, </w:t>
      </w:r>
      <w:proofErr w:type="spellStart"/>
      <w:r w:rsidRPr="00F32D56">
        <w:t>dxf</w:t>
      </w:r>
      <w:proofErr w:type="spellEnd"/>
      <w:r w:rsidRPr="00F32D56">
        <w:t xml:space="preserve">, </w:t>
      </w:r>
      <w:proofErr w:type="spellStart"/>
      <w:r w:rsidRPr="00F32D56">
        <w:t>fbx</w:t>
      </w:r>
      <w:proofErr w:type="spellEnd"/>
      <w:r w:rsidRPr="00F32D56">
        <w:t>));</w:t>
      </w:r>
    </w:p>
    <w:p w14:paraId="15F1B9EA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производительность (Как быстро работает приложение на различных устройствах, какие требования к оконечному устройству?);</w:t>
      </w:r>
    </w:p>
    <w:p w14:paraId="7575FEBA" w14:textId="77777777" w:rsidR="00F32D56" w:rsidRPr="00F32D56" w:rsidRDefault="00F32D56" w:rsidP="006B7A80">
      <w:pPr>
        <w:pStyle w:val="22"/>
        <w:numPr>
          <w:ilvl w:val="0"/>
          <w:numId w:val="29"/>
        </w:numPr>
        <w:ind w:left="993" w:hanging="142"/>
      </w:pPr>
      <w:r w:rsidRPr="00F32D56">
        <w:t>ценовая политика (Какова структура цен, есть ли бесплатный доступ, подписка или разовая оплата?).</w:t>
      </w:r>
    </w:p>
    <w:p w14:paraId="5F6AEF94" w14:textId="463E804B" w:rsidR="00F32D56" w:rsidRPr="00F32D56" w:rsidRDefault="00F32D56" w:rsidP="00B744F9">
      <w:pPr>
        <w:pStyle w:val="22"/>
        <w:ind w:firstLine="851"/>
      </w:pPr>
      <w:r w:rsidRPr="00F32D56">
        <w:t>В результате анализа была составлена сравнительная таблица 1. </w:t>
      </w:r>
    </w:p>
    <w:p w14:paraId="23B67849" w14:textId="0ADBCB7B" w:rsidR="00520302" w:rsidRPr="00520302" w:rsidRDefault="00520302" w:rsidP="00520302">
      <w:pPr>
        <w:pStyle w:val="af6"/>
        <w:keepNext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F37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F376B" w:rsidRPr="00B744F9">
        <w:rPr>
          <w:rFonts w:ascii="Times New Roman" w:hAnsi="Times New Roman" w:cs="Times New Roman"/>
          <w:color w:val="auto"/>
          <w:sz w:val="28"/>
          <w:szCs w:val="24"/>
        </w:rPr>
        <w:t xml:space="preserve">– 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Анализ аналогов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935"/>
        <w:gridCol w:w="1696"/>
        <w:gridCol w:w="1634"/>
        <w:gridCol w:w="2116"/>
      </w:tblGrid>
      <w:tr w:rsidR="004163FC" w:rsidRPr="00F32D56" w14:paraId="41402142" w14:textId="77777777" w:rsidTr="006235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75E938" w14:textId="22F7E547" w:rsidR="00F32D56" w:rsidRPr="00F32D56" w:rsidRDefault="00F32D56" w:rsidP="006235AA">
            <w:pPr>
              <w:pStyle w:val="22"/>
              <w:ind w:firstLine="0"/>
              <w:jc w:val="center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Критерии сравнения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80C4C3" w14:textId="77777777" w:rsidR="00F32D56" w:rsidRPr="00F32D56" w:rsidRDefault="00F32D56" w:rsidP="006235AA">
            <w:pPr>
              <w:pStyle w:val="22"/>
              <w:ind w:firstLine="0"/>
              <w:jc w:val="center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094841" w14:textId="40AAA8A6" w:rsidR="00F32D56" w:rsidRPr="00F32D56" w:rsidRDefault="00F32D56" w:rsidP="006235AA">
            <w:pPr>
              <w:pStyle w:val="22"/>
              <w:ind w:firstLine="0"/>
              <w:jc w:val="center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Architectures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25B02C" w14:textId="77777777" w:rsidR="00F32D56" w:rsidRPr="00F32D56" w:rsidRDefault="00F32D56" w:rsidP="006235AA">
            <w:pPr>
              <w:pStyle w:val="22"/>
              <w:ind w:firstLine="0"/>
              <w:jc w:val="center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TestFit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E43133" w14:textId="77777777" w:rsidR="00F32D56" w:rsidRPr="00F32D56" w:rsidRDefault="00F32D56" w:rsidP="006235AA">
            <w:pPr>
              <w:pStyle w:val="22"/>
              <w:ind w:firstLine="0"/>
              <w:jc w:val="center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Archistar</w:t>
            </w:r>
            <w:proofErr w:type="spellEnd"/>
          </w:p>
        </w:tc>
      </w:tr>
      <w:tr w:rsidR="004163FC" w:rsidRPr="00F32D56" w14:paraId="249EED9F" w14:textId="77777777" w:rsidTr="00F32D56">
        <w:trPr>
          <w:trHeight w:val="18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48AF80" w14:textId="03FF3684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Функциональность (Какие инструменты и функции предоставляет?)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81A921" w14:textId="7A0BA790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Arcol</w:t>
            </w:r>
            <w:proofErr w:type="spellEnd"/>
            <w:r w:rsidRPr="00F32D56">
              <w:rPr>
                <w:sz w:val="24"/>
                <w:szCs w:val="18"/>
              </w:rPr>
              <w:t xml:space="preserve"> предлагает разнообразные инструменты для проектирования, включая</w:t>
            </w:r>
            <w:r w:rsidRPr="006235AA">
              <w:rPr>
                <w:sz w:val="24"/>
                <w:szCs w:val="18"/>
              </w:rPr>
              <w:t xml:space="preserve"> м</w:t>
            </w:r>
            <w:r w:rsidRPr="00F32D56">
              <w:rPr>
                <w:sz w:val="24"/>
                <w:szCs w:val="18"/>
              </w:rPr>
              <w:t>оделирование 2D и 3D</w:t>
            </w:r>
            <w:r w:rsidRPr="006235AA">
              <w:rPr>
                <w:sz w:val="24"/>
                <w:szCs w:val="18"/>
              </w:rPr>
              <w:t>, с</w:t>
            </w:r>
            <w:r w:rsidRPr="00F32D56">
              <w:rPr>
                <w:sz w:val="24"/>
                <w:szCs w:val="18"/>
              </w:rPr>
              <w:t>оздание и редактирование геометрических объектов</w:t>
            </w:r>
            <w:r w:rsidRPr="006235AA">
              <w:rPr>
                <w:sz w:val="24"/>
                <w:szCs w:val="18"/>
              </w:rPr>
              <w:t>, а</w:t>
            </w:r>
            <w:r w:rsidRPr="00F32D56">
              <w:rPr>
                <w:sz w:val="24"/>
                <w:szCs w:val="18"/>
              </w:rPr>
              <w:t xml:space="preserve">нализ </w:t>
            </w:r>
            <w:r w:rsidRPr="00F32D56">
              <w:rPr>
                <w:sz w:val="24"/>
                <w:szCs w:val="18"/>
              </w:rPr>
              <w:lastRenderedPageBreak/>
              <w:t>и расчеты конструкций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42127C" w14:textId="2C282AD6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 xml:space="preserve">Приложение предлагает инструменты для 3D-моделирования, визуализации зданий, текстурирования, а также инструменты </w:t>
            </w:r>
            <w:r w:rsidRPr="00F32D56">
              <w:rPr>
                <w:sz w:val="24"/>
                <w:szCs w:val="18"/>
              </w:rPr>
              <w:lastRenderedPageBreak/>
              <w:t>для планирования и анализа проектов. Может включать библиотеки готовых объектов и материалов, поддержку анализа освещения и вентиляции. Однако имеет достаточно ограниченные возможности для профессионалов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CBDB11" w14:textId="1C002065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Генерация планов этажей</w:t>
            </w:r>
            <w:r w:rsidRPr="006235AA">
              <w:rPr>
                <w:sz w:val="24"/>
                <w:szCs w:val="18"/>
              </w:rPr>
              <w:t>, а</w:t>
            </w:r>
            <w:r w:rsidRPr="00F32D56">
              <w:rPr>
                <w:sz w:val="24"/>
                <w:szCs w:val="18"/>
              </w:rPr>
              <w:t>нализ земельных участков</w:t>
            </w:r>
            <w:r w:rsidRPr="006235AA">
              <w:rPr>
                <w:sz w:val="24"/>
                <w:szCs w:val="18"/>
              </w:rPr>
              <w:t>, о</w:t>
            </w:r>
            <w:r w:rsidRPr="00F32D56">
              <w:rPr>
                <w:sz w:val="24"/>
                <w:szCs w:val="18"/>
              </w:rPr>
              <w:t>ценка плотности застройки</w:t>
            </w:r>
            <w:r w:rsidRPr="006235AA">
              <w:rPr>
                <w:sz w:val="24"/>
                <w:szCs w:val="18"/>
              </w:rPr>
              <w:t>, о</w:t>
            </w:r>
            <w:r w:rsidRPr="00F32D56">
              <w:rPr>
                <w:sz w:val="24"/>
                <w:szCs w:val="18"/>
              </w:rPr>
              <w:t xml:space="preserve">птимизация расположения </w:t>
            </w:r>
            <w:r w:rsidRPr="00F32D56">
              <w:rPr>
                <w:sz w:val="24"/>
                <w:szCs w:val="18"/>
              </w:rPr>
              <w:lastRenderedPageBreak/>
              <w:t>помещений</w:t>
            </w:r>
            <w:r w:rsidRPr="006235AA">
              <w:rPr>
                <w:sz w:val="24"/>
                <w:szCs w:val="18"/>
              </w:rPr>
              <w:t>, м</w:t>
            </w:r>
            <w:r w:rsidRPr="00F32D56">
              <w:rPr>
                <w:sz w:val="24"/>
                <w:szCs w:val="18"/>
              </w:rPr>
              <w:t>оделирование различных вариантов застройки. Некоторые пользователи отмечают, что не хватает гибкости в настройках элементов дизайна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9FE19C" w14:textId="4BE79590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lastRenderedPageBreak/>
              <w:t>Archistar</w:t>
            </w:r>
            <w:proofErr w:type="spellEnd"/>
            <w:r w:rsidRPr="00F32D56">
              <w:rPr>
                <w:sz w:val="24"/>
                <w:szCs w:val="18"/>
              </w:rPr>
              <w:t xml:space="preserve"> предлагает различные инструменты для проектирования зданий, включая генерацию архитектурных моделей на основе заданных </w:t>
            </w:r>
            <w:r w:rsidRPr="00F32D56">
              <w:rPr>
                <w:sz w:val="24"/>
                <w:szCs w:val="18"/>
              </w:rPr>
              <w:lastRenderedPageBreak/>
              <w:t>параметров, анализ условий застройки и автоматизированное создание концептуальных планов. Также доступны функции для анализа солнечной инсоляции и оценки потенциальной стоимости объектов</w:t>
            </w:r>
          </w:p>
        </w:tc>
      </w:tr>
      <w:tr w:rsidR="004163FC" w:rsidRPr="00F32D56" w14:paraId="52DED7C0" w14:textId="77777777" w:rsidTr="00F32D56">
        <w:trPr>
          <w:trHeight w:val="18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0EBF56" w14:textId="19A1A7E8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Качество визуализации (Насколько качественно приложение отображает графику и модель?)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F0029" w14:textId="0E618B1C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Приложение обеспечивает высокое качество изображения, поддерживая реалистичное отображение материалов и освещения. Оно позволяет пользователям настроить параметры </w:t>
            </w:r>
            <w:r w:rsidRPr="00F32D56">
              <w:rPr>
                <w:sz w:val="24"/>
                <w:szCs w:val="18"/>
              </w:rPr>
              <w:lastRenderedPageBreak/>
              <w:t>рендеринга для достижения необходимого уровня детализации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460E65" w14:textId="4F2263D3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Приятная графика, но может уступать аналогичным приложениям по уровню детализации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A31695" w14:textId="755C6765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Вы можете видеть модели зданий в различных ракурсах и с различных уровней детализации, что помогает лучше понимать проект на всех этапах, однако </w:t>
            </w:r>
            <w:r w:rsidRPr="00F32D56">
              <w:rPr>
                <w:sz w:val="24"/>
                <w:szCs w:val="18"/>
              </w:rPr>
              <w:lastRenderedPageBreak/>
              <w:t>приложение предлагает упрощенные функции в плане визуализации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A5F619" w14:textId="74F79469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 xml:space="preserve">Приложение предоставляет высококачественные 3D-рендеры и визуализации. Модели отображаются с детализированной графикой, что помогает пользователям оценить проект еще </w:t>
            </w:r>
            <w:r w:rsidRPr="00F32D56">
              <w:rPr>
                <w:sz w:val="24"/>
                <w:szCs w:val="18"/>
              </w:rPr>
              <w:lastRenderedPageBreak/>
              <w:t>на этапе планирования</w:t>
            </w:r>
          </w:p>
        </w:tc>
      </w:tr>
      <w:tr w:rsidR="004163FC" w:rsidRPr="00F32D56" w14:paraId="431CA50A" w14:textId="77777777" w:rsidTr="00F32D56">
        <w:trPr>
          <w:trHeight w:val="18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7C335" w14:textId="6C68582D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Удобство использования (Насколько интуитивно понятен интерфейс?)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895A8" w14:textId="590570C3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Некоторые пользователи могут столкнуться с трудностями при обучении работе с программой. Руководства и обучающие материалы часто доступны, что упрощает процесс освоения. Навигация по функциям также хорошо организована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F219DB" w14:textId="40C3C2FB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Интерфейс может быть интуитивным для профессионалов, но новичкам может потребоваться время на изучение. Предоставление обучающих материалов и руководств может значительно улучшить пользовательский опыт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D6DFDE" w14:textId="311BDE5E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Интерфейс </w:t>
            </w:r>
            <w:proofErr w:type="spellStart"/>
            <w:r w:rsidRPr="00F32D56">
              <w:rPr>
                <w:sz w:val="24"/>
                <w:szCs w:val="18"/>
              </w:rPr>
              <w:t>TestFit</w:t>
            </w:r>
            <w:proofErr w:type="spellEnd"/>
            <w:r w:rsidRPr="00F32D56">
              <w:rPr>
                <w:sz w:val="24"/>
                <w:szCs w:val="18"/>
              </w:rPr>
              <w:t xml:space="preserve"> достаточно интуитивно понятен, что позволяет пользователям быстро интегрироваться в работу. Наличие визуальных подсказок и заранее настроенных шаблонов облегчает процесс проектирования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572468" w14:textId="152E850E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Интерфейс достаточно интуитивно понятен, с понятной навигацией и множеством инструментов, освоение которых не требует много времени. Однако некоторым пользователям может потребоваться время для полного привыкания к специфическим функциям</w:t>
            </w:r>
          </w:p>
        </w:tc>
      </w:tr>
      <w:tr w:rsidR="004163FC" w:rsidRPr="00F32D56" w14:paraId="342736E4" w14:textId="77777777" w:rsidTr="00F32D56">
        <w:trPr>
          <w:trHeight w:val="18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F442D4" w14:textId="376C03B8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Интеграция (Как приложение интегрируется с другими программами и системами?)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B4A2D3" w14:textId="2C214284" w:rsidR="00F32D56" w:rsidRPr="00F32D56" w:rsidRDefault="00F32D56" w:rsidP="00F32D56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Arcol</w:t>
            </w:r>
            <w:proofErr w:type="spellEnd"/>
            <w:r w:rsidRPr="00F32D56">
              <w:rPr>
                <w:sz w:val="24"/>
                <w:szCs w:val="18"/>
              </w:rPr>
              <w:t xml:space="preserve"> хорошо интегрируется с различными системами</w:t>
            </w:r>
            <w:r w:rsidRPr="006235AA">
              <w:rPr>
                <w:sz w:val="24"/>
                <w:szCs w:val="18"/>
              </w:rPr>
              <w:t>. Имеется в</w:t>
            </w:r>
            <w:r w:rsidRPr="00F32D56">
              <w:rPr>
                <w:sz w:val="24"/>
                <w:szCs w:val="18"/>
              </w:rPr>
              <w:t xml:space="preserve">озможность экспорта/импорта из популярных </w:t>
            </w:r>
            <w:r w:rsidRPr="00F32D56">
              <w:rPr>
                <w:sz w:val="24"/>
                <w:szCs w:val="18"/>
              </w:rPr>
              <w:lastRenderedPageBreak/>
              <w:t>CAD-программ</w:t>
            </w:r>
            <w:r w:rsidR="007F62BC" w:rsidRPr="006235AA">
              <w:rPr>
                <w:sz w:val="24"/>
                <w:szCs w:val="18"/>
              </w:rPr>
              <w:t>, п</w:t>
            </w:r>
            <w:r w:rsidRPr="00F32D56">
              <w:rPr>
                <w:sz w:val="24"/>
                <w:szCs w:val="18"/>
              </w:rPr>
              <w:t>оддержка API для связи с другими приложениями</w:t>
            </w:r>
            <w:r w:rsidR="007F62BC" w:rsidRPr="006235AA">
              <w:rPr>
                <w:sz w:val="24"/>
                <w:szCs w:val="18"/>
              </w:rPr>
              <w:t>, и</w:t>
            </w:r>
            <w:r w:rsidRPr="00F32D56">
              <w:rPr>
                <w:sz w:val="24"/>
                <w:szCs w:val="18"/>
              </w:rPr>
              <w:t>нтеграция с системами управления проектами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D72A09" w14:textId="1301876A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Поддерживает интеграцию с некоторыми CAD-системами, но не так широко, как другие приложения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44349" w14:textId="3CB4AF98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TestFit</w:t>
            </w:r>
            <w:proofErr w:type="spellEnd"/>
            <w:r w:rsidRPr="00F32D56">
              <w:rPr>
                <w:sz w:val="24"/>
                <w:szCs w:val="18"/>
              </w:rPr>
              <w:t xml:space="preserve"> интегрируется с такими популярными программами, как </w:t>
            </w:r>
            <w:proofErr w:type="spellStart"/>
            <w:r w:rsidRPr="00F32D56">
              <w:rPr>
                <w:sz w:val="24"/>
                <w:szCs w:val="18"/>
              </w:rPr>
              <w:t>Revit</w:t>
            </w:r>
            <w:proofErr w:type="spellEnd"/>
            <w:r w:rsidRPr="00F32D56">
              <w:rPr>
                <w:sz w:val="24"/>
                <w:szCs w:val="18"/>
              </w:rPr>
              <w:t xml:space="preserve"> и AutoCAD, что упрощает </w:t>
            </w:r>
            <w:r w:rsidRPr="00F32D56">
              <w:rPr>
                <w:sz w:val="24"/>
                <w:szCs w:val="18"/>
              </w:rPr>
              <w:lastRenderedPageBreak/>
              <w:t>перенос данных между системами и совместную работу над проектами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4611D6" w14:textId="7AC13BFF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lastRenderedPageBreak/>
              <w:t>Archistar</w:t>
            </w:r>
            <w:proofErr w:type="spellEnd"/>
            <w:r w:rsidRPr="00F32D56">
              <w:rPr>
                <w:sz w:val="24"/>
                <w:szCs w:val="18"/>
              </w:rPr>
              <w:t xml:space="preserve"> интегрируется с другими программами, такими как CAD-системы (AutoCAD и другие), а также с ПО для анализа </w:t>
            </w:r>
            <w:r w:rsidRPr="00F32D56">
              <w:rPr>
                <w:sz w:val="24"/>
                <w:szCs w:val="18"/>
              </w:rPr>
              <w:lastRenderedPageBreak/>
              <w:t>данных и управления проектами, что позволяет легко экспортировать и импортировать данные</w:t>
            </w:r>
          </w:p>
        </w:tc>
      </w:tr>
      <w:tr w:rsidR="004163FC" w:rsidRPr="00F32D56" w14:paraId="27833ECE" w14:textId="77777777" w:rsidTr="00F32D56">
        <w:trPr>
          <w:trHeight w:val="18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719986" w14:textId="264E5810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ТЭП (Какие технико-экономические показатели учитывает приложение при постройке модели?)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1B9B93" w14:textId="6E9B2D1F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Приложение учитывает следующие технико-экономические показатели: </w:t>
            </w:r>
            <w:r w:rsidR="007F62BC" w:rsidRPr="006235AA">
              <w:rPr>
                <w:sz w:val="24"/>
                <w:szCs w:val="18"/>
              </w:rPr>
              <w:t>с</w:t>
            </w:r>
            <w:r w:rsidRPr="00F32D56">
              <w:rPr>
                <w:sz w:val="24"/>
                <w:szCs w:val="18"/>
              </w:rPr>
              <w:t>тоимость материалов и работ</w:t>
            </w:r>
            <w:r w:rsidR="007F62BC" w:rsidRPr="006235AA">
              <w:rPr>
                <w:sz w:val="24"/>
                <w:szCs w:val="18"/>
              </w:rPr>
              <w:t>, р</w:t>
            </w:r>
            <w:r w:rsidRPr="00F32D56">
              <w:rPr>
                <w:sz w:val="24"/>
                <w:szCs w:val="18"/>
              </w:rPr>
              <w:t>асчет рабочей нагрузки</w:t>
            </w:r>
            <w:r w:rsidR="007F62BC" w:rsidRPr="006235AA">
              <w:rPr>
                <w:sz w:val="24"/>
                <w:szCs w:val="18"/>
              </w:rPr>
              <w:t>, о</w:t>
            </w:r>
            <w:r w:rsidRPr="00F32D56">
              <w:rPr>
                <w:sz w:val="24"/>
                <w:szCs w:val="18"/>
              </w:rPr>
              <w:t>ценка жизненного цикла проекта</w:t>
            </w:r>
            <w:r w:rsidR="007F62BC" w:rsidRPr="006235AA">
              <w:rPr>
                <w:sz w:val="24"/>
                <w:szCs w:val="18"/>
              </w:rPr>
              <w:t>, а</w:t>
            </w:r>
            <w:r w:rsidRPr="00F32D56">
              <w:rPr>
                <w:sz w:val="24"/>
                <w:szCs w:val="18"/>
              </w:rPr>
              <w:t>даптация под конкретные промышленные стандарты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2C0D79" w14:textId="521EEFDA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Приложение может учитывать такие параметры, как стоимость материалов, временные затраты, энергетическая эффективность зданий, что позволяет проводить анализ жизненного цикла проекта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0DC833" w14:textId="52A09905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Приложение учитывает ряд технико-экономических показателей, таких как: </w:t>
            </w:r>
            <w:r w:rsidR="007F62BC" w:rsidRPr="006235AA">
              <w:rPr>
                <w:sz w:val="24"/>
                <w:szCs w:val="18"/>
              </w:rPr>
              <w:t>п</w:t>
            </w:r>
            <w:r w:rsidRPr="00F32D56">
              <w:rPr>
                <w:sz w:val="24"/>
                <w:szCs w:val="18"/>
              </w:rPr>
              <w:t>лощадь застройки</w:t>
            </w:r>
            <w:r w:rsidR="007F62BC" w:rsidRPr="006235AA">
              <w:rPr>
                <w:sz w:val="24"/>
                <w:szCs w:val="18"/>
              </w:rPr>
              <w:t>, п</w:t>
            </w:r>
            <w:r w:rsidRPr="00F32D56">
              <w:rPr>
                <w:sz w:val="24"/>
                <w:szCs w:val="18"/>
              </w:rPr>
              <w:t>лотность жилых единиц</w:t>
            </w:r>
            <w:r w:rsidR="007F62BC" w:rsidRPr="006235AA">
              <w:rPr>
                <w:sz w:val="24"/>
                <w:szCs w:val="18"/>
              </w:rPr>
              <w:t>, р</w:t>
            </w:r>
            <w:r w:rsidRPr="00F32D56">
              <w:rPr>
                <w:sz w:val="24"/>
                <w:szCs w:val="18"/>
              </w:rPr>
              <w:t>асходы на строительство</w:t>
            </w:r>
            <w:r w:rsidR="007F62BC" w:rsidRPr="006235AA">
              <w:rPr>
                <w:sz w:val="24"/>
                <w:szCs w:val="18"/>
              </w:rPr>
              <w:t>, п</w:t>
            </w:r>
            <w:r w:rsidRPr="00F32D56">
              <w:rPr>
                <w:sz w:val="24"/>
                <w:szCs w:val="18"/>
              </w:rPr>
              <w:t>рогнозирование прибыли от аренды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C64649" w14:textId="761B3AB7" w:rsidR="00F32D56" w:rsidRPr="00F32D56" w:rsidRDefault="00F32D56" w:rsidP="007F62B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Приложение учитывает различные технико-экономические показатели, включая плотность застройки, площади помещений, стоимость строительства, а также экологические характеристики проектируемых объектов</w:t>
            </w:r>
          </w:p>
        </w:tc>
      </w:tr>
      <w:tr w:rsidR="004163FC" w:rsidRPr="00F32D56" w14:paraId="1984E676" w14:textId="77777777" w:rsidTr="00F32D56">
        <w:trPr>
          <w:trHeight w:val="18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0D27F8" w14:textId="5A3F4286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Поддержка форматов (Какие форматы файлов поддерживаются для импорта и экспорта? (например, .</w:t>
            </w:r>
            <w:proofErr w:type="spellStart"/>
            <w:r w:rsidRPr="00F32D56">
              <w:rPr>
                <w:sz w:val="24"/>
                <w:szCs w:val="18"/>
              </w:rPr>
              <w:t>dwg</w:t>
            </w:r>
            <w:proofErr w:type="spellEnd"/>
            <w:r w:rsidRPr="00F32D56">
              <w:rPr>
                <w:sz w:val="24"/>
                <w:szCs w:val="18"/>
              </w:rPr>
              <w:t>, .</w:t>
            </w:r>
            <w:proofErr w:type="spellStart"/>
            <w:r w:rsidRPr="00F32D56">
              <w:rPr>
                <w:sz w:val="24"/>
                <w:szCs w:val="18"/>
              </w:rPr>
              <w:t>dxf</w:t>
            </w:r>
            <w:proofErr w:type="spellEnd"/>
            <w:proofErr w:type="gramStart"/>
            <w:r w:rsidRPr="00F32D56">
              <w:rPr>
                <w:sz w:val="24"/>
                <w:szCs w:val="18"/>
              </w:rPr>
              <w:t>, .</w:t>
            </w:r>
            <w:proofErr w:type="spellStart"/>
            <w:r w:rsidRPr="00F32D56">
              <w:rPr>
                <w:sz w:val="24"/>
                <w:szCs w:val="18"/>
              </w:rPr>
              <w:t>fbx</w:t>
            </w:r>
            <w:proofErr w:type="spellEnd"/>
            <w:proofErr w:type="gramEnd"/>
            <w:r w:rsidRPr="00F32D56">
              <w:rPr>
                <w:sz w:val="24"/>
                <w:szCs w:val="18"/>
              </w:rPr>
              <w:t>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C34BB5" w14:textId="2615C0F9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Arcol</w:t>
            </w:r>
            <w:proofErr w:type="spellEnd"/>
            <w:r w:rsidRPr="00F32D56">
              <w:rPr>
                <w:sz w:val="24"/>
                <w:szCs w:val="18"/>
              </w:rPr>
              <w:t xml:space="preserve"> поддерживает множество форматов для импорта и экспорта, включая:</w:t>
            </w:r>
            <w:r w:rsidR="004163FC" w:rsidRPr="006235AA">
              <w:rPr>
                <w:sz w:val="24"/>
                <w:szCs w:val="18"/>
              </w:rPr>
              <w:t xml:space="preserve"> </w:t>
            </w:r>
            <w:proofErr w:type="spellStart"/>
            <w:r w:rsidRPr="00F32D56">
              <w:rPr>
                <w:sz w:val="24"/>
                <w:szCs w:val="18"/>
              </w:rPr>
              <w:t>dwg</w:t>
            </w:r>
            <w:proofErr w:type="spellEnd"/>
            <w:r w:rsidRPr="00F32D56">
              <w:rPr>
                <w:sz w:val="24"/>
                <w:szCs w:val="18"/>
              </w:rPr>
              <w:t xml:space="preserve"> (AutoCAD)</w:t>
            </w:r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dxf</w:t>
            </w:r>
            <w:proofErr w:type="spellEnd"/>
            <w:r w:rsidRPr="00F32D56">
              <w:rPr>
                <w:sz w:val="24"/>
                <w:szCs w:val="18"/>
              </w:rPr>
              <w:t xml:space="preserve"> </w:t>
            </w:r>
            <w:r w:rsidRPr="00F32D56">
              <w:rPr>
                <w:sz w:val="24"/>
                <w:szCs w:val="18"/>
              </w:rPr>
              <w:lastRenderedPageBreak/>
              <w:t>(</w:t>
            </w:r>
            <w:proofErr w:type="spellStart"/>
            <w:r w:rsidRPr="00F32D56">
              <w:rPr>
                <w:sz w:val="24"/>
                <w:szCs w:val="18"/>
              </w:rPr>
              <w:t>Drawing</w:t>
            </w:r>
            <w:proofErr w:type="spellEnd"/>
            <w:r w:rsidRPr="00F32D56">
              <w:rPr>
                <w:sz w:val="24"/>
                <w:szCs w:val="18"/>
              </w:rPr>
              <w:t xml:space="preserve"> Exchange Format)</w:t>
            </w:r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fbx</w:t>
            </w:r>
            <w:proofErr w:type="spellEnd"/>
            <w:r w:rsidRPr="00F32D56">
              <w:rPr>
                <w:sz w:val="24"/>
                <w:szCs w:val="18"/>
              </w:rPr>
              <w:t xml:space="preserve"> (</w:t>
            </w:r>
            <w:proofErr w:type="spellStart"/>
            <w:r w:rsidRPr="00F32D56">
              <w:rPr>
                <w:sz w:val="24"/>
                <w:szCs w:val="18"/>
              </w:rPr>
              <w:t>Filmbox</w:t>
            </w:r>
            <w:proofErr w:type="spellEnd"/>
            <w:r w:rsidRPr="00F32D56">
              <w:rPr>
                <w:sz w:val="24"/>
                <w:szCs w:val="18"/>
              </w:rPr>
              <w:t>)</w:t>
            </w:r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obj</w:t>
            </w:r>
            <w:proofErr w:type="spellEnd"/>
            <w:r w:rsidRPr="00F32D56">
              <w:rPr>
                <w:sz w:val="24"/>
                <w:szCs w:val="18"/>
              </w:rPr>
              <w:t xml:space="preserve"> (</w:t>
            </w:r>
            <w:proofErr w:type="spellStart"/>
            <w:r w:rsidRPr="00F32D56">
              <w:rPr>
                <w:sz w:val="24"/>
                <w:szCs w:val="18"/>
              </w:rPr>
              <w:t>Wavefront</w:t>
            </w:r>
            <w:proofErr w:type="spellEnd"/>
            <w:r w:rsidRPr="00F32D56">
              <w:rPr>
                <w:sz w:val="24"/>
                <w:szCs w:val="18"/>
              </w:rPr>
              <w:t>) и другие форматы, что делает его совместимым с различными системами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3C26E8" w14:textId="2E473978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 xml:space="preserve">Поддерживает такие форматы, как </w:t>
            </w:r>
            <w:proofErr w:type="spellStart"/>
            <w:r w:rsidRPr="00F32D56">
              <w:rPr>
                <w:sz w:val="24"/>
                <w:szCs w:val="18"/>
              </w:rPr>
              <w:t>dwg</w:t>
            </w:r>
            <w:proofErr w:type="spellEnd"/>
            <w:r w:rsidRPr="00F32D56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dxf</w:t>
            </w:r>
            <w:proofErr w:type="spellEnd"/>
            <w:r w:rsidRPr="00F32D56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fbx</w:t>
            </w:r>
            <w:proofErr w:type="spellEnd"/>
            <w:r w:rsidRPr="00F32D56">
              <w:rPr>
                <w:sz w:val="24"/>
                <w:szCs w:val="18"/>
              </w:rPr>
              <w:t xml:space="preserve">, а также часто </w:t>
            </w:r>
            <w:proofErr w:type="spellStart"/>
            <w:r w:rsidRPr="00F32D56">
              <w:rPr>
                <w:sz w:val="24"/>
                <w:szCs w:val="18"/>
              </w:rPr>
              <w:t>obj</w:t>
            </w:r>
            <w:proofErr w:type="spellEnd"/>
            <w:r w:rsidRPr="00F32D56">
              <w:rPr>
                <w:sz w:val="24"/>
                <w:szCs w:val="18"/>
              </w:rPr>
              <w:t xml:space="preserve"> и 3ds для 3D-моделей. Возможность </w:t>
            </w:r>
            <w:r w:rsidRPr="00F32D56">
              <w:rPr>
                <w:sz w:val="24"/>
                <w:szCs w:val="18"/>
              </w:rPr>
              <w:lastRenderedPageBreak/>
              <w:t>экспорта в PDF и изображениях для отчетов и презентаций.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AD8F69" w14:textId="3B128825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lastRenderedPageBreak/>
              <w:t>TestFit</w:t>
            </w:r>
            <w:proofErr w:type="spellEnd"/>
            <w:r w:rsidRPr="00F32D56">
              <w:rPr>
                <w:sz w:val="24"/>
                <w:szCs w:val="18"/>
              </w:rPr>
              <w:t xml:space="preserve"> поддерживает различные форматы для импорта и экспорта, включая: </w:t>
            </w:r>
            <w:proofErr w:type="spellStart"/>
            <w:r w:rsidRPr="00F32D56">
              <w:rPr>
                <w:sz w:val="24"/>
                <w:szCs w:val="18"/>
              </w:rPr>
              <w:t>dwg</w:t>
            </w:r>
            <w:proofErr w:type="spellEnd"/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dxf</w:t>
            </w:r>
            <w:proofErr w:type="spellEnd"/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fbx</w:t>
            </w:r>
            <w:proofErr w:type="spellEnd"/>
            <w:r w:rsidR="004163FC" w:rsidRPr="006235AA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obj</w:t>
            </w:r>
            <w:proofErr w:type="spellEnd"/>
            <w:r w:rsidRPr="00F32D56">
              <w:rPr>
                <w:sz w:val="24"/>
                <w:szCs w:val="18"/>
              </w:rPr>
              <w:t xml:space="preserve"> и </w:t>
            </w:r>
            <w:r w:rsidRPr="00F32D56">
              <w:rPr>
                <w:sz w:val="24"/>
                <w:szCs w:val="18"/>
              </w:rPr>
              <w:lastRenderedPageBreak/>
              <w:t>другие форматы, что обеспечивает гибкость в работе с проектами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63962C" w14:textId="49F23EC8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lastRenderedPageBreak/>
              <w:t>Archistar</w:t>
            </w:r>
            <w:proofErr w:type="spellEnd"/>
            <w:r w:rsidRPr="00F32D56">
              <w:rPr>
                <w:sz w:val="24"/>
                <w:szCs w:val="18"/>
              </w:rPr>
              <w:t xml:space="preserve"> поддерживает различные форматы файлов для импорта и экспорта, такие как </w:t>
            </w:r>
            <w:proofErr w:type="spellStart"/>
            <w:r w:rsidRPr="00F32D56">
              <w:rPr>
                <w:sz w:val="24"/>
                <w:szCs w:val="18"/>
              </w:rPr>
              <w:t>dwg</w:t>
            </w:r>
            <w:proofErr w:type="spellEnd"/>
            <w:r w:rsidRPr="00F32D56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dxf</w:t>
            </w:r>
            <w:proofErr w:type="spellEnd"/>
            <w:r w:rsidRPr="00F32D56">
              <w:rPr>
                <w:sz w:val="24"/>
                <w:szCs w:val="18"/>
              </w:rPr>
              <w:t xml:space="preserve">, </w:t>
            </w:r>
            <w:proofErr w:type="spellStart"/>
            <w:r w:rsidRPr="00F32D56">
              <w:rPr>
                <w:sz w:val="24"/>
                <w:szCs w:val="18"/>
              </w:rPr>
              <w:t>fbx</w:t>
            </w:r>
            <w:proofErr w:type="spellEnd"/>
            <w:r w:rsidRPr="00F32D56">
              <w:rPr>
                <w:sz w:val="24"/>
                <w:szCs w:val="18"/>
              </w:rPr>
              <w:t xml:space="preserve">, что позволяет легко </w:t>
            </w:r>
            <w:r w:rsidRPr="00F32D56">
              <w:rPr>
                <w:sz w:val="24"/>
                <w:szCs w:val="18"/>
              </w:rPr>
              <w:lastRenderedPageBreak/>
              <w:t>работать с другими архитектурными инструментами и системами. Однако возможны проблемы с полным импортом/экспортом сложных файлов из других программ</w:t>
            </w:r>
          </w:p>
        </w:tc>
      </w:tr>
      <w:tr w:rsidR="004163FC" w:rsidRPr="00F32D56" w14:paraId="5027108B" w14:textId="77777777" w:rsidTr="00F32D56">
        <w:trPr>
          <w:trHeight w:val="19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89F37E" w14:textId="4752FC7E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Производительность (Как быстро работает приложение на различных устройствах? Какие требования к оконечному устройству?)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4EEC36" w14:textId="3F51C434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Для оптимальной производительности рекомендуется использование многоядерных процессоров и достаточного объема оперативной памяти. Минимальные системные требования могут включать:</w:t>
            </w:r>
            <w:r w:rsidR="004163FC" w:rsidRPr="006235AA">
              <w:rPr>
                <w:sz w:val="24"/>
                <w:szCs w:val="18"/>
              </w:rPr>
              <w:t xml:space="preserve"> </w:t>
            </w:r>
            <w:r w:rsidRPr="00F32D56">
              <w:rPr>
                <w:sz w:val="24"/>
                <w:szCs w:val="18"/>
              </w:rPr>
              <w:t>8 ГБ ОЗУ</w:t>
            </w:r>
            <w:r w:rsidR="004163FC" w:rsidRPr="006235AA">
              <w:rPr>
                <w:sz w:val="24"/>
                <w:szCs w:val="18"/>
              </w:rPr>
              <w:t>, г</w:t>
            </w:r>
            <w:r w:rsidRPr="00F32D56">
              <w:rPr>
                <w:sz w:val="24"/>
                <w:szCs w:val="18"/>
              </w:rPr>
              <w:t>рафическую карту среднего уровня</w:t>
            </w:r>
            <w:r w:rsidR="004163FC" w:rsidRPr="006235AA">
              <w:rPr>
                <w:sz w:val="24"/>
                <w:szCs w:val="18"/>
              </w:rPr>
              <w:t xml:space="preserve">, </w:t>
            </w:r>
            <w:r w:rsidRPr="00F32D56">
              <w:rPr>
                <w:sz w:val="24"/>
                <w:szCs w:val="18"/>
              </w:rPr>
              <w:t>SSD для повышения скорости работы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C89961" w14:textId="79CC18CB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Приложение должно оптимально работать на мощных устройствах</w:t>
            </w:r>
            <w:r w:rsidR="004163FC" w:rsidRPr="006235AA">
              <w:rPr>
                <w:sz w:val="24"/>
                <w:szCs w:val="18"/>
              </w:rPr>
              <w:t xml:space="preserve">, </w:t>
            </w:r>
            <w:r w:rsidRPr="00F32D56">
              <w:rPr>
                <w:sz w:val="24"/>
                <w:szCs w:val="18"/>
              </w:rPr>
              <w:t>требования могут варьироваться от стандартных (для офисных ПК) до высоких (для мощных рабочих станций с графическими картами для рендеринга)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B0D5D5" w14:textId="25E01C15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 xml:space="preserve">Приложение хорошо оптимизировано и работает на большинстве современных устройств. Для стабильной работы рекомендуется использовать мощные графические карты и достаточный объем оперативной памяти. Минимальные требования могут варьироваться, но в целом для </w:t>
            </w:r>
            <w:r w:rsidRPr="00F32D56">
              <w:rPr>
                <w:sz w:val="24"/>
                <w:szCs w:val="18"/>
              </w:rPr>
              <w:lastRenderedPageBreak/>
              <w:t>комфортной работы потребуется современный ноутбук или ПК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08440A" w14:textId="21A220AE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>Приложение демонстрирует хорошую производительность на современных устройствах, однако может иметь определенные затруднения на устаревших машинах. Рекомендуются устройства с достаточным объемом оперативной памяти и мощной графикой для оптимального использования</w:t>
            </w:r>
          </w:p>
        </w:tc>
      </w:tr>
      <w:tr w:rsidR="004163FC" w:rsidRPr="00F32D56" w14:paraId="5CC56F65" w14:textId="77777777" w:rsidTr="00F32D56">
        <w:trPr>
          <w:trHeight w:val="18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B28755" w14:textId="4948B7BF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Ценовая политика (Какова структура цен? Есть ли бесплатный доступ, подписка или разовая оплата?)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FE6B65" w14:textId="4554D429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Ценовая структура может включать</w:t>
            </w:r>
            <w:r w:rsidR="004163FC" w:rsidRPr="006235AA">
              <w:rPr>
                <w:sz w:val="24"/>
                <w:szCs w:val="18"/>
              </w:rPr>
              <w:t xml:space="preserve"> б</w:t>
            </w:r>
            <w:r w:rsidRPr="00F32D56">
              <w:rPr>
                <w:sz w:val="24"/>
                <w:szCs w:val="18"/>
              </w:rPr>
              <w:t>есплатный пробный период для новых пользователе</w:t>
            </w:r>
            <w:r w:rsidR="004163FC" w:rsidRPr="006235AA">
              <w:rPr>
                <w:sz w:val="24"/>
                <w:szCs w:val="18"/>
              </w:rPr>
              <w:t>й, п</w:t>
            </w:r>
            <w:r w:rsidRPr="00F32D56">
              <w:rPr>
                <w:sz w:val="24"/>
                <w:szCs w:val="18"/>
              </w:rPr>
              <w:t>одписка на ежемесячной или годовой основе</w:t>
            </w:r>
            <w:r w:rsidR="004163FC" w:rsidRPr="006235AA">
              <w:rPr>
                <w:sz w:val="24"/>
                <w:szCs w:val="18"/>
              </w:rPr>
              <w:t>, во</w:t>
            </w:r>
            <w:r w:rsidRPr="00F32D56">
              <w:rPr>
                <w:sz w:val="24"/>
                <w:szCs w:val="18"/>
              </w:rPr>
              <w:t>зможность одноразовой покупки с учетом всех обновлений. Цены могут варьироваться в зависимости от функционала и поддержки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6ADF47" w14:textId="625C0A4D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Как правило, существует бесплатная пробная версия, подписка (ежемесячная или годовая) и разовая оплата. Некоторые предложения могут включать скидки для студентов или образовательных учреждений. Подписка или разовая оплата могут быть высокими по сравнению с аналогичными программами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047B9D" w14:textId="00040AE9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proofErr w:type="spellStart"/>
            <w:r w:rsidRPr="00F32D56">
              <w:rPr>
                <w:sz w:val="24"/>
                <w:szCs w:val="18"/>
              </w:rPr>
              <w:t>TestFit</w:t>
            </w:r>
            <w:proofErr w:type="spellEnd"/>
            <w:r w:rsidRPr="00F32D56">
              <w:rPr>
                <w:sz w:val="24"/>
                <w:szCs w:val="18"/>
              </w:rPr>
              <w:t xml:space="preserve"> предлагает различные модели оплаты, включая подписку и возможность разовой лицензии. В качестве пробного варианта доступна бесплатная версия или демо, что позволяет пользователям оценить инструмент перед покупкой. Цена может быть высокой для малых архитектурных бюро или </w:t>
            </w:r>
            <w:r w:rsidRPr="00F32D56">
              <w:rPr>
                <w:sz w:val="24"/>
                <w:szCs w:val="18"/>
              </w:rPr>
              <w:lastRenderedPageBreak/>
              <w:t>индивидуальных пользователей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070130" w14:textId="36234571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lastRenderedPageBreak/>
              <w:t xml:space="preserve">В </w:t>
            </w:r>
            <w:proofErr w:type="spellStart"/>
            <w:r w:rsidRPr="00F32D56">
              <w:rPr>
                <w:sz w:val="24"/>
                <w:szCs w:val="18"/>
              </w:rPr>
              <w:t>Archistar</w:t>
            </w:r>
            <w:proofErr w:type="spellEnd"/>
            <w:r w:rsidRPr="00F32D56">
              <w:rPr>
                <w:sz w:val="24"/>
                <w:szCs w:val="18"/>
              </w:rPr>
              <w:t xml:space="preserve"> присутствует модель подписки с различными уровнями доступа. Возможно наличие бесплатной версии или пробного периода, хотя доступ к полному функционалу может требовать оплаты</w:t>
            </w:r>
          </w:p>
        </w:tc>
      </w:tr>
      <w:tr w:rsidR="004163FC" w:rsidRPr="00F32D56" w14:paraId="0D6A35DB" w14:textId="77777777" w:rsidTr="00F32D56">
        <w:trPr>
          <w:trHeight w:val="196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4F512E" w14:textId="28C0BAAE" w:rsidR="00F32D56" w:rsidRPr="00F32D56" w:rsidRDefault="00F32D56" w:rsidP="006235AA">
            <w:pPr>
              <w:pStyle w:val="22"/>
              <w:ind w:firstLine="0"/>
              <w:jc w:val="left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Особенность приложения (Что отличает его от остальных и делает более уникальным?)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A233D" w14:textId="04C678FC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Возможность работы над проектами с несколькими участниками в реальном времени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568040" w14:textId="77777777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Наличие встроенной базы данных материалов и ресурсов для проектирования, что позволяет пользователям быстро и эффективно находить нужные данные для своих проектов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82EDB8" w14:textId="4D1C11DF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Автоматическое создание множества проектных решений на основе заданных параметров, а также быстрая оценка жилого и коммерческого пространства за счёт уникальных алгоритмов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E676D8" w14:textId="48E665F0" w:rsidR="00F32D56" w:rsidRPr="00F32D56" w:rsidRDefault="00F32D56" w:rsidP="004163FC">
            <w:pPr>
              <w:pStyle w:val="22"/>
              <w:ind w:firstLine="0"/>
              <w:rPr>
                <w:sz w:val="24"/>
                <w:szCs w:val="18"/>
              </w:rPr>
            </w:pPr>
            <w:r w:rsidRPr="00F32D56">
              <w:rPr>
                <w:sz w:val="24"/>
                <w:szCs w:val="18"/>
              </w:rPr>
              <w:t>Использование AI для генерации проверенных архитектурных решений, а также интеграция с геоинформационными системами для более точного планирования</w:t>
            </w:r>
          </w:p>
        </w:tc>
      </w:tr>
    </w:tbl>
    <w:p w14:paraId="40FE952D" w14:textId="77777777" w:rsidR="00750F46" w:rsidRDefault="00750F46" w:rsidP="00F32D56">
      <w:pPr>
        <w:pStyle w:val="22"/>
      </w:pPr>
    </w:p>
    <w:p w14:paraId="3EA0CFED" w14:textId="035CAD64" w:rsidR="00F32D56" w:rsidRPr="00F32D56" w:rsidRDefault="00F32D56" w:rsidP="00B744F9">
      <w:pPr>
        <w:pStyle w:val="22"/>
        <w:ind w:firstLine="851"/>
      </w:pPr>
      <w:r w:rsidRPr="00F32D56">
        <w:t xml:space="preserve">Проанализировав все приложения, можно обозначить их недостатки и особенности. Анализируя функционал приложений конкурентов, можно отметить, что из перечисленного будет </w:t>
      </w:r>
      <w:r w:rsidR="00520302" w:rsidRPr="00B744F9">
        <w:t xml:space="preserve">полезным </w:t>
      </w:r>
      <w:r w:rsidRPr="00F32D56">
        <w:t>в проекте, ч</w:t>
      </w:r>
      <w:r w:rsidR="00520302" w:rsidRPr="00B744F9">
        <w:t>то</w:t>
      </w:r>
      <w:r w:rsidRPr="00F32D56">
        <w:t xml:space="preserve"> нет, а что можно использовать в качестве перспектив развития. </w:t>
      </w:r>
    </w:p>
    <w:p w14:paraId="3A5587DF" w14:textId="1574958B" w:rsidR="00F32D56" w:rsidRPr="00F32D56" w:rsidRDefault="00F32D56" w:rsidP="005F376B">
      <w:pPr>
        <w:pStyle w:val="22"/>
        <w:keepNext/>
        <w:ind w:firstLine="851"/>
      </w:pPr>
      <w:r w:rsidRPr="00F32D56">
        <w:t>Рассмотрим «минусы» конкурентов как возможность стать более конкурентоспособными и усовершенствовать продукт:</w:t>
      </w:r>
    </w:p>
    <w:p w14:paraId="7E4A4881" w14:textId="77777777" w:rsidR="00F32D56" w:rsidRPr="00F32D56" w:rsidRDefault="00F32D56" w:rsidP="006B7A80">
      <w:pPr>
        <w:pStyle w:val="22"/>
        <w:numPr>
          <w:ilvl w:val="0"/>
          <w:numId w:val="30"/>
        </w:numPr>
        <w:tabs>
          <w:tab w:val="clear" w:pos="720"/>
          <w:tab w:val="left" w:pos="993"/>
        </w:tabs>
        <w:ind w:left="993" w:hanging="142"/>
      </w:pPr>
      <w:r w:rsidRPr="00F32D56">
        <w:t>используем уникальный дизайн, разработанный при помощи UI/UX;</w:t>
      </w:r>
    </w:p>
    <w:p w14:paraId="02CC7C8C" w14:textId="77777777" w:rsidR="00F32D56" w:rsidRPr="00F32D56" w:rsidRDefault="00F32D56" w:rsidP="006B7A80">
      <w:pPr>
        <w:pStyle w:val="22"/>
        <w:numPr>
          <w:ilvl w:val="0"/>
          <w:numId w:val="30"/>
        </w:numPr>
        <w:tabs>
          <w:tab w:val="clear" w:pos="720"/>
          <w:tab w:val="left" w:pos="993"/>
        </w:tabs>
        <w:ind w:left="993" w:hanging="142"/>
      </w:pPr>
      <w:r w:rsidRPr="00F32D56">
        <w:t>сделаем интерфейс приятным и понятным пользователю – сведем к минимуму количество шагов для выполнения основных операций;</w:t>
      </w:r>
    </w:p>
    <w:p w14:paraId="79D2A7C0" w14:textId="77777777" w:rsidR="00F32D56" w:rsidRPr="00F32D56" w:rsidRDefault="00F32D56" w:rsidP="006B7A80">
      <w:pPr>
        <w:pStyle w:val="22"/>
        <w:numPr>
          <w:ilvl w:val="0"/>
          <w:numId w:val="30"/>
        </w:numPr>
        <w:tabs>
          <w:tab w:val="clear" w:pos="720"/>
          <w:tab w:val="left" w:pos="993"/>
        </w:tabs>
        <w:ind w:left="993" w:hanging="142"/>
      </w:pPr>
      <w:r w:rsidRPr="00F32D56">
        <w:t>используем более обширный список технико-экономических показателей для более детальных расчетов.</w:t>
      </w:r>
    </w:p>
    <w:p w14:paraId="217A66FE" w14:textId="7AFEAFD5" w:rsidR="00F32D56" w:rsidRPr="00F32D56" w:rsidRDefault="00F32D56" w:rsidP="00B744F9">
      <w:pPr>
        <w:pStyle w:val="22"/>
        <w:ind w:firstLine="851"/>
      </w:pPr>
      <w:r w:rsidRPr="00F32D56">
        <w:lastRenderedPageBreak/>
        <w:t>Используем «особенности» конкурентов как перспективы развития нашего проекта. Если работ</w:t>
      </w:r>
      <w:r w:rsidR="00520302" w:rsidRPr="00B744F9">
        <w:t>а</w:t>
      </w:r>
      <w:r w:rsidRPr="00F32D56">
        <w:t xml:space="preserve"> над данным проектом </w:t>
      </w:r>
      <w:r w:rsidR="00520302" w:rsidRPr="00B744F9">
        <w:t xml:space="preserve">будет продлена </w:t>
      </w:r>
      <w:r w:rsidRPr="00F32D56">
        <w:t xml:space="preserve">в дальнейших семестрах, то </w:t>
      </w:r>
      <w:r w:rsidR="00520302" w:rsidRPr="00B744F9">
        <w:t>в него также будут добавлены новые функции.</w:t>
      </w:r>
    </w:p>
    <w:p w14:paraId="6C9AFC90" w14:textId="77777777" w:rsidR="00F32D56" w:rsidRPr="00F32D56" w:rsidRDefault="00F32D56" w:rsidP="00F32D56">
      <w:pPr>
        <w:pStyle w:val="22"/>
        <w:rPr>
          <w:lang w:eastAsia="en-US"/>
        </w:rPr>
      </w:pPr>
    </w:p>
    <w:p w14:paraId="0142FD1D" w14:textId="4C45111F" w:rsidR="004A5432" w:rsidRDefault="004A5432" w:rsidP="004A5432">
      <w:pPr>
        <w:pStyle w:val="14"/>
      </w:pPr>
      <w:bookmarkStart w:id="25" w:name="_Toc199212427"/>
      <w:r w:rsidRPr="004A5432">
        <w:t>Анализ рисков</w:t>
      </w:r>
      <w:bookmarkEnd w:id="25"/>
    </w:p>
    <w:p w14:paraId="1F9DF086" w14:textId="77777777" w:rsidR="00B744F9" w:rsidRPr="00B744F9" w:rsidRDefault="00B744F9" w:rsidP="00B744F9">
      <w:pPr>
        <w:pStyle w:val="22"/>
        <w:rPr>
          <w:lang w:eastAsia="en-US"/>
        </w:rPr>
      </w:pPr>
    </w:p>
    <w:p w14:paraId="47A30ED7" w14:textId="77777777" w:rsidR="00520302" w:rsidRPr="00B744F9" w:rsidRDefault="00520302" w:rsidP="00B744F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44F9">
        <w:rPr>
          <w:rFonts w:ascii="Times New Roman" w:hAnsi="Times New Roman" w:cs="Times New Roman"/>
          <w:sz w:val="28"/>
          <w:szCs w:val="28"/>
        </w:rPr>
        <w:t xml:space="preserve">Анализ рисков – это важный инструмент для успешной реализации проекта. Он позволяет заранее выявить потенциальные проблемы и угрозы, чтобы подготовиться к ним, помогает определить вероятность возникновения рисков и их возможные последствия, чтобы создать стратегию по их управлению, а также помогает улучшить планирование проекта и снизить вероятность неудачных исходов. </w:t>
      </w:r>
    </w:p>
    <w:p w14:paraId="1D55E297" w14:textId="2FE91AEC" w:rsidR="00520302" w:rsidRPr="00B744F9" w:rsidRDefault="00520302" w:rsidP="00B744F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44F9">
        <w:rPr>
          <w:rFonts w:ascii="Times New Roman" w:hAnsi="Times New Roman" w:cs="Times New Roman"/>
          <w:sz w:val="28"/>
          <w:szCs w:val="28"/>
        </w:rPr>
        <w:t xml:space="preserve">Необходимо анализировать риски в проекте, чтобы снижать их вероятность и заранее быть готовым к негативным последствиям. Проведенный анализ представлен в </w:t>
      </w:r>
      <w:r w:rsidR="006235AA">
        <w:rPr>
          <w:rFonts w:ascii="Times New Roman" w:hAnsi="Times New Roman" w:cs="Times New Roman"/>
          <w:sz w:val="28"/>
          <w:szCs w:val="28"/>
        </w:rPr>
        <w:t>т</w:t>
      </w:r>
      <w:r w:rsidRPr="00B744F9">
        <w:rPr>
          <w:rFonts w:ascii="Times New Roman" w:hAnsi="Times New Roman" w:cs="Times New Roman"/>
          <w:sz w:val="28"/>
          <w:szCs w:val="28"/>
        </w:rPr>
        <w:t>аблице 2.</w:t>
      </w:r>
    </w:p>
    <w:p w14:paraId="20CD0FA9" w14:textId="1E8E0C3E" w:rsidR="00520302" w:rsidRPr="00520302" w:rsidRDefault="00520302" w:rsidP="00520302">
      <w:pPr>
        <w:pStyle w:val="af6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203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F37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F376B" w:rsidRPr="00B744F9">
        <w:rPr>
          <w:rFonts w:ascii="Times New Roman" w:hAnsi="Times New Roman" w:cs="Times New Roman"/>
          <w:color w:val="auto"/>
          <w:sz w:val="28"/>
          <w:szCs w:val="24"/>
        </w:rPr>
        <w:t>–</w:t>
      </w:r>
      <w:r w:rsidRPr="00520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Анализ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178"/>
        <w:gridCol w:w="1507"/>
        <w:gridCol w:w="1354"/>
        <w:gridCol w:w="764"/>
        <w:gridCol w:w="1264"/>
        <w:gridCol w:w="1948"/>
      </w:tblGrid>
      <w:tr w:rsidR="00520302" w:rsidRPr="00520302" w14:paraId="5DF135C6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F78CD4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Выявление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E2759D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 риска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C6D549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плана</w:t>
            </w:r>
          </w:p>
        </w:tc>
      </w:tr>
      <w:tr w:rsidR="00520302" w:rsidRPr="00520302" w14:paraId="77520FA9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A8C81F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1202E9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Причины возникновения риска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068094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Возможные последствия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FA919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возможных потерь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86FD53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Вероятность риска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B11970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Стратегия управления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29D80D" w14:textId="77777777" w:rsidR="00520302" w:rsidRPr="00520302" w:rsidRDefault="00520302" w:rsidP="006235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Воздействие на риск</w:t>
            </w:r>
          </w:p>
        </w:tc>
      </w:tr>
      <w:tr w:rsidR="00520302" w:rsidRPr="00520302" w14:paraId="0D76D54C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2FB54B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Недопонимание между участниками команды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4AC235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093B6E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взаимодействия (ошибки и задержки в проекте)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39AC12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8B28D3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9EAEA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Снижение (плавное уменьшение негативных последствий)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A5D8B0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Поддержание коммуникации в проекте, регулярное проведение совещаний и личных встреч команды, использование дополнительных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инструментов (общая доска задач) </w:t>
            </w:r>
          </w:p>
        </w:tc>
      </w:tr>
      <w:tr w:rsidR="00520302" w:rsidRPr="00520302" w14:paraId="4839ED6F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173BE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Несовпадение ожиданий заказчика с финальным продуктом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21FD2A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FA167D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взаимодействия (разочарование заказчика и низкая оценка проекта с его стороны)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3D9844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Критические (ведут к потере значительной части баллов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076741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1120E0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Уклонение (способ избежать риска при помощи активного </w:t>
            </w:r>
            <w:proofErr w:type="spell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воздейтсвия</w:t>
            </w:r>
            <w:proofErr w:type="spellEnd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него)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26F961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Уделить достаточно времени на этапе анализа и уточнения требований, проведение регулярных встреч с заказчиком для получения обратной связи</w:t>
            </w:r>
          </w:p>
        </w:tc>
      </w:tr>
      <w:tr w:rsidR="00520302" w:rsidRPr="00520302" w14:paraId="63E8E345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568414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Задержки в сроках выполнения задач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15DB6B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F5DEE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Временные (пропущенные дедлайны, неоправданные ожидания и низкая оценка итерации)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1346E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4FFA4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1FEE9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Снижение (плавное уменьшение негативных последствий)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1244DE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реалистичного плана задач с учетом дополнительного времени и возможных задержек, равномерное распределение задач между участниками</w:t>
            </w:r>
          </w:p>
        </w:tc>
      </w:tr>
      <w:tr w:rsidR="00520302" w:rsidRPr="00520302" w14:paraId="20F14C61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63BA2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Недостаточный для решения задач опыт участников команды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EAA166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3E9780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объёмов работ (невозможность реализации части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46F458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18D4EB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AD2C71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Уклонение (способ избежать риска при помощи активного </w:t>
            </w:r>
            <w:proofErr w:type="spell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воздейтсвия</w:t>
            </w:r>
            <w:proofErr w:type="spellEnd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него)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8EA232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Обеспечить поддержку участников и время для получения ими новых навыков для решения задач, проводить встречи для обмена опытом между участниками</w:t>
            </w:r>
          </w:p>
        </w:tc>
      </w:tr>
      <w:tr w:rsidR="00520302" w:rsidRPr="00520302" w14:paraId="290107E4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0BF483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Уход участника из команды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B0262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B544F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зависимости (задержки в проекте)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24AA68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A9FAF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0EF0B6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Передача (перекладывание ответственности на другого участника)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355B6B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Взаимозаменяемость некоторых участников команды</w:t>
            </w:r>
          </w:p>
        </w:tc>
      </w:tr>
      <w:tr w:rsidR="00520302" w:rsidRPr="00520302" w14:paraId="44905C3F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987E83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Недостаток мотивации в команде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3A2269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6E02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Риски взаимодействия (ухудшение </w:t>
            </w:r>
            <w:proofErr w:type="gram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производительности )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12E382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EBEE1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DD909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Снижение (плавное уменьшение негативных последствий)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018677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Поощрение и признание достижений участников, обеспечение комфортной атмосферы в команде, проведение встреч для поддержания мотивации друг друга</w:t>
            </w:r>
          </w:p>
        </w:tc>
      </w:tr>
      <w:tr w:rsidR="00520302" w:rsidRPr="00520302" w14:paraId="696D22C7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2FAEA1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Недооценка сложности реализации всех компонентов сайта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4B5D35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43AAD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объёмов работ (невозможность реализации части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FF0713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Допустимые (решение проблемы незначительно повлияет или не повлияет на баллы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BF4A7A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991DB6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Уклонение (способ избежать риска при помощи активного </w:t>
            </w:r>
            <w:proofErr w:type="spell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воздейтсвия</w:t>
            </w:r>
            <w:proofErr w:type="spellEnd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него)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159E77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Грамотное и равномерное распределение задач между участниками, регулярное обсуждение прогресса и взаимопомощь</w:t>
            </w:r>
          </w:p>
        </w:tc>
      </w:tr>
      <w:tr w:rsidR="00520302" w:rsidRPr="00520302" w14:paraId="311679C0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DC2D8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Недостаточная ясность в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постановке задач и требований к проекту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CC1400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Внутренние (зависит от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280A0F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Риски взаимодействия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(неоправданные ожидания заказчика и низкая оценка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16B4E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Критические (ведут к потере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значительной части баллов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27828C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C81344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Уклонение (способ избежать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риска при помощи активного </w:t>
            </w:r>
            <w:proofErr w:type="spell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воздейтсвия</w:t>
            </w:r>
            <w:proofErr w:type="spellEnd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него)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812D0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Четкая формулировка задач и согласование </w:t>
            </w: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технического задания с заказчиком</w:t>
            </w:r>
          </w:p>
        </w:tc>
      </w:tr>
      <w:tr w:rsidR="00520302" w:rsidRPr="00520302" w14:paraId="292970B5" w14:textId="77777777" w:rsidTr="005203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497977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Ошибки в финальном продукте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C5A559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(зависит от участников команды и/или заказчика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64F603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объёмов работ (неоправданные ожидания заказчика и низкая оценка проекта)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EB127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Критические (ведут к потере значительной части баллов за проект)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1ED366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0CCAA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Уклонение (способ избежать риска при помощи активного </w:t>
            </w:r>
            <w:proofErr w:type="spellStart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воздейтсвия</w:t>
            </w:r>
            <w:proofErr w:type="spellEnd"/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него)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D88314" w14:textId="77777777" w:rsidR="00520302" w:rsidRPr="00520302" w:rsidRDefault="00520302" w:rsidP="006235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0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Регулярное проведение тестирования на всех этапах разработки продукта</w:t>
            </w:r>
          </w:p>
        </w:tc>
      </w:tr>
    </w:tbl>
    <w:p w14:paraId="18AB4C02" w14:textId="77777777" w:rsidR="00520302" w:rsidRPr="00520302" w:rsidRDefault="00520302" w:rsidP="00520302">
      <w:pPr>
        <w:pStyle w:val="22"/>
        <w:rPr>
          <w:lang w:eastAsia="en-US"/>
        </w:rPr>
      </w:pPr>
    </w:p>
    <w:p w14:paraId="39BA43CB" w14:textId="2DFD510A" w:rsidR="004A5432" w:rsidRDefault="004A5432" w:rsidP="004A5432">
      <w:pPr>
        <w:pStyle w:val="14"/>
      </w:pPr>
      <w:bookmarkStart w:id="26" w:name="_Toc199212428"/>
      <w:r w:rsidRPr="004A5432">
        <w:t>Выбор технологий</w:t>
      </w:r>
      <w:bookmarkEnd w:id="26"/>
    </w:p>
    <w:p w14:paraId="3FEBB0D6" w14:textId="77777777" w:rsidR="006B7A80" w:rsidRPr="006B7A80" w:rsidRDefault="006B7A80" w:rsidP="006B7A80">
      <w:pPr>
        <w:pStyle w:val="22"/>
        <w:rPr>
          <w:lang w:eastAsia="en-US"/>
        </w:rPr>
      </w:pPr>
    </w:p>
    <w:p w14:paraId="08A88D50" w14:textId="4097A0FA" w:rsidR="00E97C68" w:rsidRPr="00E97C68" w:rsidRDefault="00E97C68" w:rsidP="006B7A80">
      <w:pPr>
        <w:pStyle w:val="22"/>
        <w:ind w:firstLine="851"/>
        <w:rPr>
          <w:lang w:eastAsia="en-US"/>
        </w:rPr>
      </w:pPr>
      <w:r w:rsidRPr="00E97C68">
        <w:rPr>
          <w:lang w:eastAsia="en-US"/>
        </w:rPr>
        <w:t xml:space="preserve">Выбор стека технологий для нашего сервиса был обусловлен рядом факторов, включая производительность, масштабируемость, существующие знания команды и интеграцию с необходимыми библиотеками. В качестве бэкенда был выбран C# с использованием .NET 9, что обеспечивает высокую скорость работы, строгую типизацию и широкие возможности для разработки API. В качестве базы данных мы выбрали </w:t>
      </w:r>
      <w:proofErr w:type="spellStart"/>
      <w:r w:rsidRPr="00E97C68">
        <w:rPr>
          <w:lang w:eastAsia="en-US"/>
        </w:rPr>
        <w:t>PostgreSQL</w:t>
      </w:r>
      <w:proofErr w:type="spellEnd"/>
      <w:r w:rsidRPr="00E97C68">
        <w:rPr>
          <w:lang w:eastAsia="en-US"/>
        </w:rPr>
        <w:t>, известную своей надежностью, поддержкой сложных запросов и геопространственных данных, что критически важно для нашего приложения, работающего с картографией.</w:t>
      </w:r>
    </w:p>
    <w:p w14:paraId="7C3A97E8" w14:textId="77777777" w:rsidR="00E97C68" w:rsidRDefault="00E97C68" w:rsidP="006B7A80">
      <w:pPr>
        <w:pStyle w:val="22"/>
        <w:ind w:firstLine="851"/>
      </w:pPr>
      <w:r w:rsidRPr="00E97C68">
        <w:t xml:space="preserve">На фронтенде мы использовали </w:t>
      </w:r>
      <w:proofErr w:type="spellStart"/>
      <w:r w:rsidRPr="00E97C68">
        <w:t>Typescript</w:t>
      </w:r>
      <w:proofErr w:type="spellEnd"/>
      <w:r w:rsidRPr="00E97C68">
        <w:t xml:space="preserve"> с </w:t>
      </w:r>
      <w:proofErr w:type="spellStart"/>
      <w:r w:rsidRPr="00E97C68">
        <w:t>React</w:t>
      </w:r>
      <w:proofErr w:type="spellEnd"/>
      <w:r w:rsidRPr="00E97C68">
        <w:t xml:space="preserve"> для создания интерактивного и отзывчивого пользовательского интерфейса. </w:t>
      </w:r>
    </w:p>
    <w:p w14:paraId="09129285" w14:textId="77777777" w:rsidR="00E97C68" w:rsidRDefault="00E97C68" w:rsidP="006B7A80">
      <w:pPr>
        <w:pStyle w:val="22"/>
        <w:ind w:firstLine="851"/>
      </w:pPr>
      <w:r w:rsidRPr="00E97C68">
        <w:t xml:space="preserve">Отображение карты реализовано с помощью </w:t>
      </w:r>
      <w:proofErr w:type="spellStart"/>
      <w:r w:rsidRPr="00E97C68">
        <w:t>Mapbox</w:t>
      </w:r>
      <w:proofErr w:type="spellEnd"/>
      <w:r w:rsidRPr="00E97C68">
        <w:t xml:space="preserve">, предоставляющего широкие возможности кастомизации и высокую производительность при работе с большими объемами данных. </w:t>
      </w:r>
    </w:p>
    <w:p w14:paraId="1058E749" w14:textId="77777777" w:rsidR="00E97C68" w:rsidRDefault="00E97C68" w:rsidP="006B7A80">
      <w:pPr>
        <w:pStyle w:val="22"/>
        <w:ind w:firstLine="851"/>
      </w:pPr>
      <w:r w:rsidRPr="00E97C68">
        <w:lastRenderedPageBreak/>
        <w:t xml:space="preserve">Для работы с 3D-моделями и </w:t>
      </w:r>
      <w:proofErr w:type="spellStart"/>
      <w:r w:rsidRPr="00E97C68">
        <w:t>GeoJSON</w:t>
      </w:r>
      <w:proofErr w:type="spellEnd"/>
      <w:r w:rsidRPr="00E97C68">
        <w:t xml:space="preserve"> был выбран Three.js и Turf.js, обеспечивающие необходимую функциональность для отображения и анализа геопространственных данных. </w:t>
      </w:r>
    </w:p>
    <w:p w14:paraId="4541E737" w14:textId="288BA580" w:rsidR="00E97C68" w:rsidRPr="00E97C68" w:rsidRDefault="00E97C68" w:rsidP="006B7A80">
      <w:pPr>
        <w:pStyle w:val="22"/>
        <w:ind w:firstLine="851"/>
      </w:pPr>
      <w:r w:rsidRPr="00E97C68">
        <w:t xml:space="preserve">Процессы CI/CD автоматизированы с помощью </w:t>
      </w:r>
      <w:proofErr w:type="spellStart"/>
      <w:r w:rsidRPr="00E97C68">
        <w:t>GitHub</w:t>
      </w:r>
      <w:proofErr w:type="spellEnd"/>
      <w:r w:rsidRPr="00E97C68">
        <w:t xml:space="preserve"> </w:t>
      </w:r>
      <w:proofErr w:type="spellStart"/>
      <w:r w:rsidRPr="00E97C68">
        <w:t>Actions</w:t>
      </w:r>
      <w:proofErr w:type="spellEnd"/>
      <w:r w:rsidRPr="00E97C68">
        <w:t xml:space="preserve">, а для развертывания приложения используется </w:t>
      </w:r>
      <w:proofErr w:type="spellStart"/>
      <w:r w:rsidRPr="00E97C68">
        <w:t>Docker</w:t>
      </w:r>
      <w:proofErr w:type="spellEnd"/>
      <w:r w:rsidRPr="00E97C68">
        <w:t xml:space="preserve">, что обеспечивает </w:t>
      </w:r>
      <w:proofErr w:type="spellStart"/>
      <w:r w:rsidRPr="00E97C68">
        <w:t>консистентность</w:t>
      </w:r>
      <w:proofErr w:type="spellEnd"/>
      <w:r w:rsidRPr="00E97C68">
        <w:t xml:space="preserve"> среды и упрощает процесс деплоя.</w:t>
      </w:r>
    </w:p>
    <w:p w14:paraId="4D0570BA" w14:textId="0C5008D1" w:rsidR="008277D8" w:rsidRPr="00520302" w:rsidRDefault="008277D8" w:rsidP="00E97C68">
      <w:pPr>
        <w:pStyle w:val="22"/>
        <w:rPr>
          <w:lang w:eastAsia="en-US"/>
        </w:rPr>
      </w:pPr>
    </w:p>
    <w:p w14:paraId="20A3D98D" w14:textId="4C2090E4" w:rsidR="004A5432" w:rsidRDefault="004A5432" w:rsidP="00612A5B">
      <w:pPr>
        <w:pStyle w:val="14"/>
      </w:pPr>
      <w:bookmarkStart w:id="27" w:name="_Toc199212429"/>
      <w:r>
        <w:t>Общее описание работы команды</w:t>
      </w:r>
      <w:bookmarkEnd w:id="27"/>
    </w:p>
    <w:p w14:paraId="69127FB0" w14:textId="77777777" w:rsidR="006B7A80" w:rsidRPr="006B7A80" w:rsidRDefault="006B7A80" w:rsidP="006B7A80">
      <w:pPr>
        <w:pStyle w:val="22"/>
        <w:rPr>
          <w:lang w:eastAsia="en-US"/>
        </w:rPr>
      </w:pPr>
    </w:p>
    <w:p w14:paraId="3AC64B21" w14:textId="77777777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>Работа над проектом была организована в три этапа, каждый из которых имел свои задачи. В команде была установлена четкая структура и распределены обязанности, что обеспечивало слаженное взаимодействие между участниками.</w:t>
      </w:r>
    </w:p>
    <w:p w14:paraId="643CF4DF" w14:textId="77777777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 xml:space="preserve">На первом этапе команда сосредоточилась на нескольких ключевых задачах, необходимых для развития сервиса. Во-первых, были предложены и сформулированы пути дальнейшего развития продукта, что позволило определить направление работ. Параллельно с этим, было произведено распределение обязанностей между участниками команды, что обеспечило четкое понимание ответственности и способствовало более эффективной работе. Также внимание было уделено работе над </w:t>
      </w:r>
      <w:proofErr w:type="spellStart"/>
      <w:r>
        <w:rPr>
          <w:lang w:eastAsia="en-US"/>
        </w:rPr>
        <w:t>лендингом</w:t>
      </w:r>
      <w:proofErr w:type="spellEnd"/>
      <w:r>
        <w:rPr>
          <w:lang w:eastAsia="en-US"/>
        </w:rPr>
        <w:t xml:space="preserve"> сайта, поскольку он играет важную роль в привлечении пользователей. В рамках улучшения основной функциональности сервиса, была проведена доработка слоев и инструментов работы со зданиями, что позволило расширить возможности пользователей. Завершающим этапом стало добавление отображения кадастровой карты и </w:t>
      </w:r>
      <w:proofErr w:type="spellStart"/>
      <w:r>
        <w:rPr>
          <w:lang w:eastAsia="en-US"/>
        </w:rPr>
        <w:t>ЗОУИТов</w:t>
      </w:r>
      <w:proofErr w:type="spellEnd"/>
      <w:r>
        <w:rPr>
          <w:lang w:eastAsia="en-US"/>
        </w:rPr>
        <w:t>, что повысило информативность сервиса и предоставило пользователям больше данных для анализа.</w:t>
      </w:r>
    </w:p>
    <w:p w14:paraId="118AFE95" w14:textId="77777777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 xml:space="preserve">На втором этапе работы команда сфокусировалась на комплексном улучшении сервиса, работая одновременно над повышением удобства для пользователя, расширением функциональности и обеспечением стабильной работы. Во-первых, для упрощения взаимодействия с инструментами сервиса, </w:t>
      </w:r>
      <w:r>
        <w:rPr>
          <w:lang w:eastAsia="en-US"/>
        </w:rPr>
        <w:lastRenderedPageBreak/>
        <w:t xml:space="preserve">была определена последовательность действий пользователя при работе с инсоляцией и переработан дизайн отображения импорта слоев. Во-вторых, были добавлены новые возможности, такие как отображение пересечения участков с </w:t>
      </w:r>
      <w:proofErr w:type="spellStart"/>
      <w:r>
        <w:rPr>
          <w:lang w:eastAsia="en-US"/>
        </w:rPr>
        <w:t>ЗОУИТами</w:t>
      </w:r>
      <w:proofErr w:type="spellEnd"/>
      <w:r>
        <w:rPr>
          <w:lang w:eastAsia="en-US"/>
        </w:rPr>
        <w:t xml:space="preserve"> и реализация функциональности импорта пакетов слоев, значительно расширяющие возможности пользователей при работе с данными. В-третьих, для повышения точности работы с геометрией была реализована функция </w:t>
      </w:r>
      <w:proofErr w:type="spellStart"/>
      <w:r>
        <w:rPr>
          <w:lang w:eastAsia="en-US"/>
        </w:rPr>
        <w:t>снаппинга</w:t>
      </w:r>
      <w:proofErr w:type="spellEnd"/>
      <w:r>
        <w:rPr>
          <w:lang w:eastAsia="en-US"/>
        </w:rPr>
        <w:t>. Для обеспечения надежной и производительной работы сервиса был осуществлен переезд на новую виртуальную машину.</w:t>
      </w:r>
    </w:p>
    <w:p w14:paraId="1C555F5D" w14:textId="77777777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 xml:space="preserve">На заключительном этапе команда сосредоточилась на завершении разработки и подготовке к защите проекта. Ключевой задачей стала работа над дизайном интерфейса инсоляции, направленная на создание удобного и интуитивно понятного инструмента для пользователей. Параллельно велась работа по подключению функциональности расчета инсоляции к сервису, обеспечивая возможность проведения расчетов непосредственно в интерфейсе. Команда также уделила внимание полировке сервиса, исправлению мелких недочетов и оптимизации. Завершающим этапом стало создание итогового отчета и презентации, в которых были отражены результаты работы над проектом. </w:t>
      </w:r>
    </w:p>
    <w:p w14:paraId="12384655" w14:textId="77777777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>Благодаря слаженной командной работе и общему стремлению к достижению поставленной цели проект был успешно реализован.</w:t>
      </w:r>
    </w:p>
    <w:p w14:paraId="31909525" w14:textId="13EEF2AA" w:rsidR="00F15441" w:rsidRDefault="00F15441" w:rsidP="006B7A80">
      <w:pPr>
        <w:pStyle w:val="22"/>
        <w:ind w:firstLine="851"/>
        <w:rPr>
          <w:lang w:eastAsia="en-US"/>
        </w:rPr>
      </w:pPr>
      <w:r>
        <w:rPr>
          <w:lang w:eastAsia="en-US"/>
        </w:rPr>
        <w:t>Таким образом, все запланированные задачи были выполнены в соответствии с календарным планом, что позволило доработать веб-сервис для визуализации потенциальной застройки и расширить его функционал. Команда продемонстрировала высокую степень взаимодействия и профессионализма, обеспечив успешное завершение проекта.</w:t>
      </w:r>
    </w:p>
    <w:p w14:paraId="070F18FE" w14:textId="77777777" w:rsidR="00F15441" w:rsidRPr="00F15441" w:rsidRDefault="00F15441" w:rsidP="00F15441">
      <w:pPr>
        <w:pStyle w:val="22"/>
        <w:rPr>
          <w:lang w:eastAsia="en-US"/>
        </w:rPr>
      </w:pPr>
    </w:p>
    <w:p w14:paraId="5F352FE7" w14:textId="5B9BFF85" w:rsidR="004A5432" w:rsidRDefault="004A5432" w:rsidP="00612A5B">
      <w:pPr>
        <w:pStyle w:val="14"/>
      </w:pPr>
      <w:bookmarkStart w:id="28" w:name="_Toc199212430"/>
      <w:r>
        <w:t>Описание работы тимлида/аналитика</w:t>
      </w:r>
      <w:bookmarkEnd w:id="28"/>
    </w:p>
    <w:p w14:paraId="38BDAFB1" w14:textId="77777777" w:rsidR="006B7A80" w:rsidRPr="006B7A80" w:rsidRDefault="006B7A80" w:rsidP="006B7A80">
      <w:pPr>
        <w:pStyle w:val="22"/>
        <w:rPr>
          <w:lang w:eastAsia="en-US"/>
        </w:rPr>
      </w:pPr>
    </w:p>
    <w:p w14:paraId="60464921" w14:textId="58A89EDF" w:rsidR="00806627" w:rsidRPr="00806627" w:rsidRDefault="00806627" w:rsidP="005F376B">
      <w:pPr>
        <w:pStyle w:val="22"/>
        <w:keepNext/>
        <w:ind w:firstLine="851"/>
      </w:pPr>
      <w:r w:rsidRPr="00806627">
        <w:lastRenderedPageBreak/>
        <w:t>В рамках</w:t>
      </w:r>
      <w:r>
        <w:t xml:space="preserve"> продолжения</w:t>
      </w:r>
      <w:r w:rsidRPr="00806627">
        <w:t xml:space="preserve"> выполнения проекта «Разработка веб-сервиса для создания застройки территории с подгрузкой открытых картографических библиотек/баз данных» тимлидом/аналитиком были выполнены следующие задачи:</w:t>
      </w:r>
    </w:p>
    <w:p w14:paraId="03705447" w14:textId="77777777" w:rsidR="00806627" w:rsidRP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разработка календарного плана;</w:t>
      </w:r>
    </w:p>
    <w:p w14:paraId="3054B04B" w14:textId="4C68EB4C" w:rsid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>формулировка</w:t>
      </w:r>
      <w:r>
        <w:t xml:space="preserve"> текст</w:t>
      </w:r>
      <w:r>
        <w:t>а</w:t>
      </w:r>
      <w:r>
        <w:t xml:space="preserve"> для </w:t>
      </w:r>
      <w:proofErr w:type="spellStart"/>
      <w:r>
        <w:t>лендинга</w:t>
      </w:r>
      <w:proofErr w:type="spellEnd"/>
      <w:r>
        <w:t xml:space="preserve"> сайта</w:t>
      </w:r>
      <w:r>
        <w:t>;</w:t>
      </w:r>
    </w:p>
    <w:p w14:paraId="3BFBF913" w14:textId="64E73D6A" w:rsid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>о</w:t>
      </w:r>
      <w:r>
        <w:t>пределение последовательности действий пользователя при работе с инсоляцией</w:t>
      </w:r>
      <w:r>
        <w:t>;</w:t>
      </w:r>
    </w:p>
    <w:p w14:paraId="542C9E38" w14:textId="061E6F6A" w:rsid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>п</w:t>
      </w:r>
      <w:r>
        <w:t>роработка блок-схемы работы функции инсоляции</w:t>
      </w:r>
      <w:r>
        <w:t>;</w:t>
      </w:r>
    </w:p>
    <w:p w14:paraId="4E2A7EF7" w14:textId="57E3AB39" w:rsidR="00806627" w:rsidRP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отслеживание промежуточных результатов команды;</w:t>
      </w:r>
    </w:p>
    <w:p w14:paraId="4F55B40E" w14:textId="77777777" w:rsidR="00806627" w:rsidRP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организация коммуникации команды с куратором;</w:t>
      </w:r>
    </w:p>
    <w:p w14:paraId="25E94D43" w14:textId="77777777" w:rsidR="00806627" w:rsidRPr="00806627" w:rsidRDefault="00806627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написание итогового отчета.</w:t>
      </w:r>
    </w:p>
    <w:p w14:paraId="2AE13197" w14:textId="48BC5107" w:rsidR="00806627" w:rsidRDefault="007909C3" w:rsidP="006B7A80">
      <w:pPr>
        <w:pStyle w:val="22"/>
        <w:ind w:firstLine="851"/>
      </w:pPr>
      <w:r w:rsidRPr="007909C3">
        <w:t>В рамках продолжения работы над проектом в данном семестре было выделено три основных этапа, каждый из которых был направлен на конкретные цели, при этом на протяжении всего времени осуществлялось отслеживание промежуточных результатов команды и поддерживалась регулярная коммуникация с куратором проекта.</w:t>
      </w:r>
    </w:p>
    <w:p w14:paraId="66EFCCCC" w14:textId="5A002F95" w:rsidR="005F376B" w:rsidRPr="005F376B" w:rsidRDefault="007909C3" w:rsidP="005F376B">
      <w:pPr>
        <w:pStyle w:val="22"/>
        <w:ind w:firstLine="851"/>
      </w:pPr>
      <w:r w:rsidRPr="007909C3">
        <w:t xml:space="preserve">В начале работы был разработан календарный план, ставший основой для организации </w:t>
      </w:r>
      <w:r w:rsidRPr="007909C3">
        <w:t>дальнейшей деятельности,</w:t>
      </w:r>
      <w:r w:rsidRPr="007909C3">
        <w:t xml:space="preserve"> и позволивший четко спланировать сроки выполнения поставленных задач. Параллельно с этим была проведена работа над формулировкой текста для </w:t>
      </w:r>
      <w:proofErr w:type="spellStart"/>
      <w:r w:rsidRPr="007909C3">
        <w:t>лендинга</w:t>
      </w:r>
      <w:proofErr w:type="spellEnd"/>
      <w:r w:rsidRPr="007909C3">
        <w:t xml:space="preserve"> сайта, целью которой являлось создание привлекательного и информативного представления сервиса для потенциальных пользователей.</w:t>
      </w:r>
    </w:p>
    <w:p w14:paraId="0286B847" w14:textId="5C4FA395" w:rsidR="005F376B" w:rsidRPr="005F376B" w:rsidRDefault="007909C3" w:rsidP="006235AA">
      <w:pPr>
        <w:pStyle w:val="22"/>
        <w:ind w:firstLine="851"/>
      </w:pPr>
      <w:r w:rsidRPr="007909C3">
        <w:t>Основной задачей второго этапа стало углубленное изучение и проработка функциональности инсоляции. Была определена последовательность действий пользователя при работе с инструментом, что позволило сделать его более интуитивно понятным и удобным. Кроме того, была разработана блок-схема работы функции инсоляции, которая позволила детально описать алгоритм ее работы и обеспечить корректную реализацию.</w:t>
      </w:r>
    </w:p>
    <w:p w14:paraId="4D3FA906" w14:textId="7F2F0032" w:rsidR="007909C3" w:rsidRPr="00806627" w:rsidRDefault="007909C3" w:rsidP="006B7A80">
      <w:pPr>
        <w:pStyle w:val="22"/>
        <w:ind w:firstLine="851"/>
      </w:pPr>
      <w:r w:rsidRPr="007909C3">
        <w:lastRenderedPageBreak/>
        <w:t>Завершающим этапом работы стало написание итогового отчета, в котором были подведены итоги работы за семестр, отражены достигнутые результаты и проанализированы полученные уроки. Данный отчет стал результатом рефлексии проделанной работы и позволил оценить вклад каждого участника команды в общий успех проекта.</w:t>
      </w:r>
    </w:p>
    <w:p w14:paraId="0D0D4AEE" w14:textId="77777777" w:rsidR="00F15441" w:rsidRPr="00F15441" w:rsidRDefault="00F15441" w:rsidP="00F15441">
      <w:pPr>
        <w:pStyle w:val="22"/>
        <w:rPr>
          <w:lang w:eastAsia="en-US"/>
        </w:rPr>
      </w:pPr>
    </w:p>
    <w:p w14:paraId="2E63C3F4" w14:textId="3AF7D1C9" w:rsidR="004A5432" w:rsidRDefault="004A5432" w:rsidP="00612A5B">
      <w:pPr>
        <w:pStyle w:val="14"/>
      </w:pPr>
      <w:bookmarkStart w:id="29" w:name="_Toc199212431"/>
      <w:r>
        <w:t xml:space="preserve">Описание работы </w:t>
      </w:r>
      <w:r>
        <w:rPr>
          <w:lang w:val="en-US"/>
        </w:rPr>
        <w:t>web-</w:t>
      </w:r>
      <w:r>
        <w:t>дизайнера</w:t>
      </w:r>
      <w:bookmarkEnd w:id="29"/>
    </w:p>
    <w:p w14:paraId="5EB91C4C" w14:textId="77777777" w:rsidR="006B7A80" w:rsidRPr="006B7A80" w:rsidRDefault="006B7A80" w:rsidP="006B7A80">
      <w:pPr>
        <w:pStyle w:val="22"/>
        <w:rPr>
          <w:lang w:eastAsia="en-US"/>
        </w:rPr>
      </w:pPr>
    </w:p>
    <w:p w14:paraId="17DD9E5C" w14:textId="3B501CB5" w:rsidR="007909C3" w:rsidRPr="00806627" w:rsidRDefault="007909C3" w:rsidP="005F376B">
      <w:pPr>
        <w:pStyle w:val="22"/>
        <w:keepNext/>
        <w:ind w:firstLine="851"/>
      </w:pPr>
      <w:r w:rsidRPr="00806627">
        <w:t>В рамках</w:t>
      </w:r>
      <w:r>
        <w:t xml:space="preserve"> продолжения</w:t>
      </w:r>
      <w:r w:rsidRPr="00806627">
        <w:t xml:space="preserve"> выполнения проекта «Разработка веб-сервиса для создания застройки территории с подгрузкой открытых картографических библиотек/баз данных» </w:t>
      </w:r>
      <w:r w:rsidR="00E464B7">
        <w:t>дизайнером</w:t>
      </w:r>
      <w:r w:rsidRPr="00806627">
        <w:t xml:space="preserve"> были выполнены следующие задачи:</w:t>
      </w:r>
    </w:p>
    <w:p w14:paraId="2C10F7BB" w14:textId="77777777" w:rsidR="007909C3" w:rsidRPr="00806627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разработка календарного плана;</w:t>
      </w:r>
    </w:p>
    <w:p w14:paraId="21FC7F47" w14:textId="77777777" w:rsidR="007909C3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 xml:space="preserve">формулировка текста для </w:t>
      </w:r>
      <w:proofErr w:type="spellStart"/>
      <w:r>
        <w:t>лендинга</w:t>
      </w:r>
      <w:proofErr w:type="spellEnd"/>
      <w:r>
        <w:t xml:space="preserve"> сайта;</w:t>
      </w:r>
    </w:p>
    <w:p w14:paraId="6EAB7F10" w14:textId="77777777" w:rsidR="007909C3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>определение последовательности действий пользователя при работе с инсоляцией;</w:t>
      </w:r>
    </w:p>
    <w:p w14:paraId="44367276" w14:textId="77777777" w:rsidR="007909C3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>
        <w:t>проработка блок-схемы работы функции инсоляции;</w:t>
      </w:r>
    </w:p>
    <w:p w14:paraId="77D1F733" w14:textId="77777777" w:rsidR="007909C3" w:rsidRPr="00806627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отслеживание промежуточных результатов команды;</w:t>
      </w:r>
    </w:p>
    <w:p w14:paraId="4D0553AA" w14:textId="77777777" w:rsidR="007909C3" w:rsidRPr="00806627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организация коммуникации команды с куратором;</w:t>
      </w:r>
    </w:p>
    <w:p w14:paraId="60678F93" w14:textId="77777777" w:rsidR="007909C3" w:rsidRDefault="007909C3" w:rsidP="006B7A80">
      <w:pPr>
        <w:pStyle w:val="22"/>
        <w:numPr>
          <w:ilvl w:val="0"/>
          <w:numId w:val="32"/>
        </w:numPr>
        <w:tabs>
          <w:tab w:val="clear" w:pos="720"/>
          <w:tab w:val="num" w:pos="993"/>
        </w:tabs>
        <w:ind w:left="993" w:hanging="142"/>
      </w:pPr>
      <w:r w:rsidRPr="00806627">
        <w:t>написание итогового отчета.</w:t>
      </w:r>
    </w:p>
    <w:p w14:paraId="3341CEF6" w14:textId="2C144B4A" w:rsidR="00E464B7" w:rsidRPr="00806627" w:rsidRDefault="00E464B7" w:rsidP="006B7A80">
      <w:pPr>
        <w:pStyle w:val="22"/>
        <w:ind w:firstLine="851"/>
      </w:pPr>
      <w:r w:rsidRPr="00E464B7">
        <w:t>Работа дизайнера в данном семестре была разделена на три ключевых этапа, каждый из которых имел свои цели и задачи.</w:t>
      </w:r>
    </w:p>
    <w:p w14:paraId="4D3EA2C5" w14:textId="6F723AE1" w:rsidR="0010205C" w:rsidRDefault="00E464B7" w:rsidP="006B7A80">
      <w:pPr>
        <w:pStyle w:val="22"/>
        <w:ind w:firstLine="851"/>
      </w:pPr>
      <w:r w:rsidRPr="00E464B7">
        <w:t>На первом этапе основное внимание было уделено улучшению существующих элементов интерфейса. Была проведена модернизация дизайна панели редактирования зданий и окна отображения слоев. Целью этой работы было повышение удобства использования сервиса и создание более интуитивно понятного интерфейса для пользователя.</w:t>
      </w:r>
    </w:p>
    <w:p w14:paraId="76D154E4" w14:textId="22100B51" w:rsidR="005F376B" w:rsidRPr="005F376B" w:rsidRDefault="00E464B7" w:rsidP="006235AA">
      <w:pPr>
        <w:pStyle w:val="22"/>
        <w:ind w:firstLine="851"/>
      </w:pPr>
      <w:r w:rsidRPr="00E464B7">
        <w:t xml:space="preserve">Второй этап был посвящен разработке новых визуальных элементов. Был создан дизайн </w:t>
      </w:r>
      <w:proofErr w:type="spellStart"/>
      <w:r w:rsidRPr="00E464B7">
        <w:t>лендинга</w:t>
      </w:r>
      <w:proofErr w:type="spellEnd"/>
      <w:r w:rsidRPr="00E464B7">
        <w:t xml:space="preserve"> сайта</w:t>
      </w:r>
      <w:r w:rsidR="00656222">
        <w:t xml:space="preserve">, </w:t>
      </w:r>
      <w:r w:rsidRPr="00E464B7">
        <w:t xml:space="preserve">который должен привлечь новых пользователей и рассказать о преимуществах сервиса. Кроме того, был </w:t>
      </w:r>
      <w:r w:rsidRPr="00E464B7">
        <w:lastRenderedPageBreak/>
        <w:t>разработан дизайн отображения импорта слоев для пользователя, чтобы упростить процесс загрузки данных и сделать его более понятным.</w:t>
      </w:r>
    </w:p>
    <w:p w14:paraId="70C3F23C" w14:textId="0635F991" w:rsidR="007909C3" w:rsidRDefault="00E464B7" w:rsidP="006B7A80">
      <w:pPr>
        <w:pStyle w:val="22"/>
        <w:ind w:firstLine="851"/>
      </w:pPr>
      <w:r w:rsidRPr="00E464B7">
        <w:t xml:space="preserve">На заключительном этапе работы </w:t>
      </w:r>
      <w:r>
        <w:t>был</w:t>
      </w:r>
      <w:r w:rsidRPr="00E464B7">
        <w:t xml:space="preserve"> </w:t>
      </w:r>
      <w:r w:rsidRPr="00E464B7">
        <w:t>проработ</w:t>
      </w:r>
      <w:r>
        <w:t>ан</w:t>
      </w:r>
      <w:r w:rsidRPr="00E464B7">
        <w:t xml:space="preserve"> визуал работы пользователя с инсоляцией, что позволило сделать этот инструмент более наглядным и удобным в использовании. Также был разработан дизайн презентации для защиты проекта, который должен представить результаты работы команды</w:t>
      </w:r>
      <w:r>
        <w:t>.</w:t>
      </w:r>
    </w:p>
    <w:p w14:paraId="6017FA94" w14:textId="77777777" w:rsidR="00E464B7" w:rsidRPr="007909C3" w:rsidRDefault="00E464B7" w:rsidP="00656222">
      <w:pPr>
        <w:pStyle w:val="22"/>
        <w:ind w:firstLine="0"/>
        <w:rPr>
          <w:lang w:eastAsia="en-US"/>
        </w:rPr>
      </w:pPr>
    </w:p>
    <w:p w14:paraId="07E7E3B9" w14:textId="5524EA65" w:rsidR="004A5432" w:rsidRDefault="004A5432" w:rsidP="00612A5B">
      <w:pPr>
        <w:pStyle w:val="14"/>
      </w:pPr>
      <w:bookmarkStart w:id="30" w:name="_Toc199212432"/>
      <w:r>
        <w:t xml:space="preserve">Описание работы </w:t>
      </w:r>
      <w:r>
        <w:rPr>
          <w:lang w:val="en-US"/>
        </w:rPr>
        <w:t>frontend-</w:t>
      </w:r>
      <w:r>
        <w:t>разработчика</w:t>
      </w:r>
      <w:bookmarkEnd w:id="30"/>
    </w:p>
    <w:p w14:paraId="65196171" w14:textId="77777777" w:rsidR="006B7A80" w:rsidRPr="006B7A80" w:rsidRDefault="006B7A80" w:rsidP="006B7A80">
      <w:pPr>
        <w:pStyle w:val="22"/>
        <w:rPr>
          <w:lang w:eastAsia="en-US"/>
        </w:rPr>
      </w:pPr>
    </w:p>
    <w:p w14:paraId="21D4BD00" w14:textId="504C075A" w:rsidR="007909C3" w:rsidRPr="00806627" w:rsidRDefault="007909C3" w:rsidP="005F376B">
      <w:pPr>
        <w:pStyle w:val="22"/>
        <w:keepNext/>
        <w:ind w:firstLine="851"/>
      </w:pPr>
      <w:r w:rsidRPr="00806627">
        <w:t>В рамках</w:t>
      </w:r>
      <w:r>
        <w:t xml:space="preserve"> продолжения</w:t>
      </w:r>
      <w:r w:rsidRPr="00806627">
        <w:t xml:space="preserve"> выполнения проекта «Разработка веб-сервиса для создания застройки территории с подгрузкой открытых картографических библиотек/баз данных» </w:t>
      </w:r>
      <w:r w:rsidR="00E464B7">
        <w:rPr>
          <w:lang w:val="en-US"/>
        </w:rPr>
        <w:t>frontend</w:t>
      </w:r>
      <w:r w:rsidR="00E464B7" w:rsidRPr="00E464B7">
        <w:t>-</w:t>
      </w:r>
      <w:r w:rsidR="00E464B7">
        <w:t xml:space="preserve">разработчиком </w:t>
      </w:r>
      <w:r w:rsidRPr="00806627">
        <w:t>были выполнены следующие задачи:</w:t>
      </w:r>
    </w:p>
    <w:p w14:paraId="737368DB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</w:t>
      </w:r>
      <w:r w:rsidRPr="00E464B7">
        <w:t>еализация возможности копировать объект</w:t>
      </w:r>
      <w:r>
        <w:t>;</w:t>
      </w:r>
    </w:p>
    <w:p w14:paraId="01F2E1DA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д</w:t>
      </w:r>
      <w:r w:rsidRPr="00E464B7">
        <w:t>оработка функциональности слоев</w:t>
      </w:r>
      <w:r>
        <w:t>;</w:t>
      </w:r>
    </w:p>
    <w:p w14:paraId="7891377D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</w:t>
      </w:r>
      <w:r w:rsidRPr="00E464B7">
        <w:t>еализация возможности настройки слоев в админ-панели</w:t>
      </w:r>
      <w:r>
        <w:t>;</w:t>
      </w:r>
    </w:p>
    <w:p w14:paraId="30CB3AA8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о</w:t>
      </w:r>
      <w:r w:rsidRPr="00E464B7">
        <w:t xml:space="preserve">тображение кадастровой карты и </w:t>
      </w:r>
      <w:proofErr w:type="spellStart"/>
      <w:r w:rsidRPr="00E464B7">
        <w:t>ЗОУИТов</w:t>
      </w:r>
      <w:proofErr w:type="spellEnd"/>
      <w:r>
        <w:t>;</w:t>
      </w:r>
    </w:p>
    <w:p w14:paraId="54024138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о</w:t>
      </w:r>
      <w:r w:rsidRPr="00E464B7">
        <w:t xml:space="preserve">тображение пересечения участков с </w:t>
      </w:r>
      <w:proofErr w:type="spellStart"/>
      <w:r w:rsidRPr="00E464B7">
        <w:t>ЗОУИТами</w:t>
      </w:r>
      <w:proofErr w:type="spellEnd"/>
      <w:r w:rsidRPr="00E464B7">
        <w:t xml:space="preserve"> и другой геометрией</w:t>
      </w:r>
      <w:r>
        <w:t>;</w:t>
      </w:r>
    </w:p>
    <w:p w14:paraId="66F85020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</w:t>
      </w:r>
      <w:r w:rsidRPr="00E464B7">
        <w:t>еализация возможности импорта папки со слоями</w:t>
      </w:r>
      <w:r>
        <w:t>;</w:t>
      </w:r>
    </w:p>
    <w:p w14:paraId="140628B7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реализация</w:t>
      </w:r>
      <w:r w:rsidRPr="00E464B7">
        <w:t xml:space="preserve"> </w:t>
      </w:r>
      <w:proofErr w:type="spellStart"/>
      <w:r>
        <w:t>п</w:t>
      </w:r>
      <w:r w:rsidRPr="00E464B7">
        <w:t>римагничивани</w:t>
      </w:r>
      <w:r>
        <w:t>я</w:t>
      </w:r>
      <w:proofErr w:type="spellEnd"/>
      <w:r w:rsidRPr="00E464B7">
        <w:t xml:space="preserve"> геометрии при её создании</w:t>
      </w:r>
      <w:r>
        <w:t>;</w:t>
      </w:r>
    </w:p>
    <w:p w14:paraId="3D9E448F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о</w:t>
      </w:r>
      <w:r w:rsidRPr="00E464B7">
        <w:t>тображение углов нарисованной геометрии</w:t>
      </w:r>
    </w:p>
    <w:p w14:paraId="66A9A6D2" w14:textId="77777777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реализация п</w:t>
      </w:r>
      <w:r w:rsidRPr="00E464B7">
        <w:t>оиск</w:t>
      </w:r>
      <w:r>
        <w:t>а</w:t>
      </w:r>
      <w:r w:rsidRPr="00E464B7">
        <w:t xml:space="preserve"> по карте</w:t>
      </w:r>
    </w:p>
    <w:p w14:paraId="455D681B" w14:textId="73F77A3E" w:rsidR="00E464B7" w:rsidRDefault="00E464B7" w:rsidP="006B7A80">
      <w:pPr>
        <w:pStyle w:val="22"/>
        <w:numPr>
          <w:ilvl w:val="0"/>
          <w:numId w:val="33"/>
        </w:numPr>
        <w:ind w:left="993" w:hanging="142"/>
      </w:pPr>
      <w:r>
        <w:t>р</w:t>
      </w:r>
      <w:r w:rsidRPr="00E464B7">
        <w:t>азработка контрактов API для инсоляции</w:t>
      </w:r>
      <w:r>
        <w:t>.</w:t>
      </w:r>
    </w:p>
    <w:p w14:paraId="574C3687" w14:textId="63C3ADA7" w:rsidR="007909C3" w:rsidRDefault="00E464B7" w:rsidP="006B7A80">
      <w:pPr>
        <w:pStyle w:val="22"/>
        <w:ind w:firstLine="851"/>
      </w:pPr>
      <w:r w:rsidRPr="00E464B7">
        <w:t xml:space="preserve">На первом этапе работы основное внимание было уделено расширению базовой функциональности сервиса. Была реализована возможность копировать объекты, доработана функциональность слоев, а также добавлена возможность настройки слоев в админ-панели. Это позволило существенно </w:t>
      </w:r>
      <w:r w:rsidRPr="00E464B7">
        <w:lastRenderedPageBreak/>
        <w:t xml:space="preserve">упростить процесс управления данными и предоставило больше возможностей для настройки сервиса под конкретные нужды. Кроме того, была реализована возможность отображения кадастровой карты и </w:t>
      </w:r>
      <w:proofErr w:type="spellStart"/>
      <w:r w:rsidRPr="00E464B7">
        <w:t>ЗОУИТов</w:t>
      </w:r>
      <w:proofErr w:type="spellEnd"/>
      <w:r w:rsidRPr="00E464B7">
        <w:t>, а также импорта SHP-файлов, что значительно расширило возможности пользователей по работе с геоданными.</w:t>
      </w:r>
    </w:p>
    <w:p w14:paraId="4A18CE04" w14:textId="25F84C63" w:rsidR="00E464B7" w:rsidRDefault="00254F12" w:rsidP="006B7A80">
      <w:pPr>
        <w:pStyle w:val="22"/>
        <w:ind w:firstLine="851"/>
      </w:pPr>
      <w:r w:rsidRPr="00254F12">
        <w:t xml:space="preserve">На втором этапе усилия были направлены на улучшение взаимодействия пользователя с геоданными и расширение возможностей импорта данных. Была реализована функция отображения пересечения участков с </w:t>
      </w:r>
      <w:proofErr w:type="spellStart"/>
      <w:r w:rsidRPr="00254F12">
        <w:t>ЗОУИТами</w:t>
      </w:r>
      <w:proofErr w:type="spellEnd"/>
      <w:r w:rsidRPr="00254F12">
        <w:t xml:space="preserve"> и другой геометрией, что упростило анализ пространственных данных. Кроме того, была реализована возможность импорта папки со слоями, а также создания, импорта и работы с пакетами слоев, что позволило пользователям быстро и удобно загружать большие объемы данных. Также была реализована возможность подгрузки слоев с сервера для пользователя. Для повышения удобства работы с геометрией была реализована функция </w:t>
      </w:r>
      <w:proofErr w:type="spellStart"/>
      <w:r w:rsidRPr="00254F12">
        <w:t>примагничивания</w:t>
      </w:r>
      <w:proofErr w:type="spellEnd"/>
      <w:r w:rsidRPr="00254F12">
        <w:t xml:space="preserve"> геометрии при её создании (</w:t>
      </w:r>
      <w:proofErr w:type="spellStart"/>
      <w:r w:rsidRPr="00254F12">
        <w:t>снаппинг</w:t>
      </w:r>
      <w:proofErr w:type="spellEnd"/>
      <w:r w:rsidRPr="00254F12">
        <w:t>), а также отображение углов нарисованной геометрии.</w:t>
      </w:r>
    </w:p>
    <w:p w14:paraId="71970871" w14:textId="709A3AF9" w:rsidR="00254F12" w:rsidRDefault="00254F12" w:rsidP="006B7A80">
      <w:pPr>
        <w:pStyle w:val="22"/>
        <w:ind w:firstLine="851"/>
      </w:pPr>
      <w:r w:rsidRPr="00254F12">
        <w:t xml:space="preserve">На заключительном этапе работы фронтенд-разработчик занимался реализацией новых инструментов работы с геометрией, отображением 3D-моделей на карте, а также </w:t>
      </w:r>
      <w:r>
        <w:t>«</w:t>
      </w:r>
      <w:r w:rsidRPr="00254F12">
        <w:t>полировкой</w:t>
      </w:r>
      <w:r>
        <w:t>»</w:t>
      </w:r>
      <w:r w:rsidRPr="00254F12">
        <w:t xml:space="preserve"> UI для улучшения пользовательского опыта. Кроме того, была проведена работа по обновлению системы менеджмента пользователей и реализации поиска по карте. Важным этапом стала разработка контрактов API для инсоляции и реализация 3D-представления расчета, что позволило интегрировать новый функционал в сервис.</w:t>
      </w:r>
    </w:p>
    <w:p w14:paraId="63A8668A" w14:textId="77777777" w:rsidR="00E464B7" w:rsidRPr="007909C3" w:rsidRDefault="00E464B7" w:rsidP="007909C3">
      <w:pPr>
        <w:pStyle w:val="22"/>
        <w:rPr>
          <w:lang w:eastAsia="en-US"/>
        </w:rPr>
      </w:pPr>
    </w:p>
    <w:p w14:paraId="4BED3F07" w14:textId="750A6D9E" w:rsidR="004A5432" w:rsidRDefault="004A5432" w:rsidP="00612A5B">
      <w:pPr>
        <w:pStyle w:val="14"/>
      </w:pPr>
      <w:bookmarkStart w:id="31" w:name="_Toc199212433"/>
      <w:r>
        <w:t xml:space="preserve">Описание работы </w:t>
      </w:r>
      <w:r>
        <w:rPr>
          <w:lang w:val="en-US"/>
        </w:rPr>
        <w:t>backend-</w:t>
      </w:r>
      <w:r>
        <w:t>разработчика</w:t>
      </w:r>
      <w:bookmarkEnd w:id="31"/>
    </w:p>
    <w:p w14:paraId="76C12DD5" w14:textId="77777777" w:rsidR="006B7A80" w:rsidRPr="006B7A80" w:rsidRDefault="006B7A80" w:rsidP="006B7A80">
      <w:pPr>
        <w:pStyle w:val="22"/>
        <w:rPr>
          <w:lang w:eastAsia="en-US"/>
        </w:rPr>
      </w:pPr>
    </w:p>
    <w:p w14:paraId="34DB6291" w14:textId="18800D4F" w:rsidR="007909C3" w:rsidRPr="00806627" w:rsidRDefault="007909C3" w:rsidP="005F376B">
      <w:pPr>
        <w:pStyle w:val="22"/>
        <w:keepNext/>
        <w:ind w:firstLine="851"/>
      </w:pPr>
      <w:r w:rsidRPr="00806627">
        <w:t>В рамках</w:t>
      </w:r>
      <w:r>
        <w:t xml:space="preserve"> продолжения</w:t>
      </w:r>
      <w:r w:rsidRPr="00806627">
        <w:t xml:space="preserve"> выполнения проекта «Разработка веб-сервиса для создания застройки территории с подгрузкой открытых картографических </w:t>
      </w:r>
      <w:r w:rsidRPr="00806627">
        <w:lastRenderedPageBreak/>
        <w:t xml:space="preserve">библиотек/баз данных» </w:t>
      </w:r>
      <w:r w:rsidR="00E464B7">
        <w:rPr>
          <w:lang w:val="en-US"/>
        </w:rPr>
        <w:t>backend</w:t>
      </w:r>
      <w:r w:rsidR="00E464B7" w:rsidRPr="00E464B7">
        <w:t>-</w:t>
      </w:r>
      <w:r w:rsidR="00E464B7">
        <w:t>разработчиком</w:t>
      </w:r>
      <w:r w:rsidRPr="00806627">
        <w:t xml:space="preserve"> были выполнены следующие задачи:</w:t>
      </w:r>
    </w:p>
    <w:p w14:paraId="7D5FABBB" w14:textId="4B9F3C82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д</w:t>
      </w:r>
      <w:r w:rsidRPr="00254F12">
        <w:rPr>
          <w:lang w:eastAsia="en-US"/>
        </w:rPr>
        <w:t>обавление истории изменений проекта</w:t>
      </w:r>
      <w:r>
        <w:rPr>
          <w:lang w:eastAsia="en-US"/>
        </w:rPr>
        <w:t>;</w:t>
      </w:r>
      <w:r w:rsidRPr="00254F12">
        <w:rPr>
          <w:lang w:eastAsia="en-US"/>
        </w:rPr>
        <w:t xml:space="preserve"> </w:t>
      </w:r>
    </w:p>
    <w:p w14:paraId="33F7BB88" w14:textId="36E130F4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н</w:t>
      </w:r>
      <w:r w:rsidRPr="00254F12">
        <w:rPr>
          <w:lang w:eastAsia="en-US"/>
        </w:rPr>
        <w:t>аписание тестов</w:t>
      </w:r>
      <w:r>
        <w:rPr>
          <w:lang w:eastAsia="en-US"/>
        </w:rPr>
        <w:t>;</w:t>
      </w:r>
      <w:r w:rsidRPr="00254F12">
        <w:rPr>
          <w:lang w:eastAsia="en-US"/>
        </w:rPr>
        <w:t xml:space="preserve"> </w:t>
      </w:r>
    </w:p>
    <w:p w14:paraId="42435EC0" w14:textId="77EA4979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о</w:t>
      </w:r>
      <w:r w:rsidRPr="00254F12">
        <w:rPr>
          <w:lang w:eastAsia="en-US"/>
        </w:rPr>
        <w:t xml:space="preserve">бновление спецификации </w:t>
      </w:r>
      <w:proofErr w:type="spellStart"/>
      <w:r w:rsidRPr="00254F12">
        <w:rPr>
          <w:lang w:eastAsia="en-US"/>
        </w:rPr>
        <w:t>OpenAPI</w:t>
      </w:r>
      <w:proofErr w:type="spellEnd"/>
      <w:r>
        <w:rPr>
          <w:lang w:eastAsia="en-US"/>
        </w:rPr>
        <w:t>;</w:t>
      </w:r>
    </w:p>
    <w:p w14:paraId="2022B7CB" w14:textId="7211B000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о</w:t>
      </w:r>
      <w:r w:rsidRPr="00254F12">
        <w:rPr>
          <w:lang w:eastAsia="en-US"/>
        </w:rPr>
        <w:t xml:space="preserve">тображение кадастровой карты и </w:t>
      </w:r>
      <w:proofErr w:type="spellStart"/>
      <w:r w:rsidRPr="00254F12">
        <w:rPr>
          <w:lang w:eastAsia="en-US"/>
        </w:rPr>
        <w:t>ЗОУИТов</w:t>
      </w:r>
      <w:proofErr w:type="spellEnd"/>
      <w:r>
        <w:rPr>
          <w:lang w:eastAsia="en-US"/>
        </w:rPr>
        <w:t>;</w:t>
      </w:r>
    </w:p>
    <w:p w14:paraId="796D81BC" w14:textId="77777777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р</w:t>
      </w:r>
      <w:r w:rsidRPr="00254F12">
        <w:rPr>
          <w:lang w:eastAsia="en-US"/>
        </w:rPr>
        <w:t>азработка системы для хранения слоев и работы с ними</w:t>
      </w:r>
      <w:r>
        <w:rPr>
          <w:lang w:eastAsia="en-US"/>
        </w:rPr>
        <w:t>;</w:t>
      </w:r>
    </w:p>
    <w:p w14:paraId="6A7D8487" w14:textId="757FEDB0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добавление «Ленивой загрузки» данных;</w:t>
      </w:r>
    </w:p>
    <w:p w14:paraId="58A27B66" w14:textId="6C64CB73" w:rsidR="00254F12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>
        <w:rPr>
          <w:lang w:eastAsia="en-US"/>
        </w:rPr>
        <w:t>оптимизация</w:t>
      </w:r>
      <w:r w:rsidRPr="00254F12">
        <w:rPr>
          <w:lang w:eastAsia="en-US"/>
        </w:rPr>
        <w:t xml:space="preserve"> работ</w:t>
      </w:r>
      <w:r>
        <w:rPr>
          <w:lang w:eastAsia="en-US"/>
        </w:rPr>
        <w:t>ы</w:t>
      </w:r>
      <w:r w:rsidRPr="00254F12">
        <w:rPr>
          <w:lang w:eastAsia="en-US"/>
        </w:rPr>
        <w:t xml:space="preserve"> серверной части</w:t>
      </w:r>
      <w:r>
        <w:rPr>
          <w:lang w:eastAsia="en-US"/>
        </w:rPr>
        <w:t>;</w:t>
      </w:r>
    </w:p>
    <w:p w14:paraId="07A08A04" w14:textId="71DDDAFC" w:rsidR="007909C3" w:rsidRDefault="00254F12" w:rsidP="006B7A80">
      <w:pPr>
        <w:pStyle w:val="22"/>
        <w:numPr>
          <w:ilvl w:val="0"/>
          <w:numId w:val="34"/>
        </w:numPr>
        <w:ind w:left="993" w:hanging="142"/>
        <w:rPr>
          <w:lang w:eastAsia="en-US"/>
        </w:rPr>
      </w:pPr>
      <w:r w:rsidRPr="00254F12">
        <w:rPr>
          <w:lang w:eastAsia="en-US"/>
        </w:rPr>
        <w:t>рефакторинг кода</w:t>
      </w:r>
      <w:r>
        <w:rPr>
          <w:lang w:eastAsia="en-US"/>
        </w:rPr>
        <w:t>.</w:t>
      </w:r>
    </w:p>
    <w:p w14:paraId="450F7924" w14:textId="6C37F87F" w:rsidR="00254F12" w:rsidRDefault="00254F12" w:rsidP="006B7A80">
      <w:pPr>
        <w:pStyle w:val="22"/>
        <w:ind w:firstLine="851"/>
        <w:rPr>
          <w:lang w:eastAsia="en-US"/>
        </w:rPr>
      </w:pPr>
      <w:r w:rsidRPr="00254F12">
        <w:rPr>
          <w:lang w:eastAsia="en-US"/>
        </w:rPr>
        <w:t xml:space="preserve">На первом этапе основной фокус был сделан на повышение надежности и </w:t>
      </w:r>
      <w:r>
        <w:rPr>
          <w:lang w:eastAsia="en-US"/>
        </w:rPr>
        <w:t>отслеживания</w:t>
      </w:r>
      <w:r w:rsidRPr="00254F12">
        <w:rPr>
          <w:lang w:eastAsia="en-US"/>
        </w:rPr>
        <w:t xml:space="preserve"> изменений в проекте. Была добавлена история изменений проекта, позволяющая отслеживать все внесенные изменения и возвращаться к предыдущим версиям. Для обеспечения стабильной работы сервиса было проведено написание тестов. Для поддержания актуальной документации была проведена работа по обновлению спецификации </w:t>
      </w:r>
      <w:proofErr w:type="spellStart"/>
      <w:r w:rsidRPr="00254F12">
        <w:rPr>
          <w:lang w:eastAsia="en-US"/>
        </w:rPr>
        <w:t>OpenAPI</w:t>
      </w:r>
      <w:proofErr w:type="spellEnd"/>
      <w:r w:rsidRPr="00254F12">
        <w:rPr>
          <w:lang w:eastAsia="en-US"/>
        </w:rPr>
        <w:t xml:space="preserve">. Также была реализована возможность отображения кадастровой карты и </w:t>
      </w:r>
      <w:proofErr w:type="spellStart"/>
      <w:r w:rsidRPr="00254F12">
        <w:rPr>
          <w:lang w:eastAsia="en-US"/>
        </w:rPr>
        <w:t>ЗОУИТов</w:t>
      </w:r>
      <w:proofErr w:type="spellEnd"/>
      <w:r w:rsidRPr="00254F12">
        <w:rPr>
          <w:lang w:eastAsia="en-US"/>
        </w:rPr>
        <w:t>, что потребовало внесения изменений в серверную часть.</w:t>
      </w:r>
    </w:p>
    <w:p w14:paraId="08586265" w14:textId="7B81301B" w:rsidR="00254F12" w:rsidRDefault="00254F12" w:rsidP="006B7A80">
      <w:pPr>
        <w:pStyle w:val="22"/>
        <w:ind w:firstLine="851"/>
        <w:rPr>
          <w:lang w:eastAsia="en-US"/>
        </w:rPr>
      </w:pPr>
      <w:r w:rsidRPr="00254F12">
        <w:rPr>
          <w:lang w:eastAsia="en-US"/>
        </w:rPr>
        <w:t xml:space="preserve">На втором этапе основные усилия были направлены на создание инфраструктуры для работы со слоями. Была разработана система для хранения слоев и работы с ними, обеспечивающая эффективное хранение и доступ к геоданным. Были разработаны </w:t>
      </w:r>
      <w:proofErr w:type="spellStart"/>
      <w:r w:rsidRPr="00254F12">
        <w:rPr>
          <w:lang w:eastAsia="en-US"/>
        </w:rPr>
        <w:t>эндпоинты</w:t>
      </w:r>
      <w:proofErr w:type="spellEnd"/>
      <w:r w:rsidRPr="00254F12">
        <w:rPr>
          <w:lang w:eastAsia="en-US"/>
        </w:rPr>
        <w:t xml:space="preserve"> для работы с пакетами слоев, что позволило реализовать функциональность импорта и экспорта больших объемов данных. Кроме того, был проведен рефакторинг кода для повышения его читаемости и </w:t>
      </w:r>
      <w:proofErr w:type="spellStart"/>
      <w:r w:rsidRPr="00254F12">
        <w:rPr>
          <w:lang w:eastAsia="en-US"/>
        </w:rPr>
        <w:t>поддерживаемости</w:t>
      </w:r>
      <w:proofErr w:type="spellEnd"/>
      <w:r w:rsidRPr="00254F12">
        <w:rPr>
          <w:lang w:eastAsia="en-US"/>
        </w:rPr>
        <w:t>.</w:t>
      </w:r>
    </w:p>
    <w:p w14:paraId="1B749AC6" w14:textId="7BA5CA06" w:rsidR="00254F12" w:rsidRDefault="00254F12" w:rsidP="006B7A80">
      <w:pPr>
        <w:pStyle w:val="22"/>
        <w:ind w:firstLine="851"/>
        <w:rPr>
          <w:lang w:eastAsia="en-US"/>
        </w:rPr>
      </w:pPr>
      <w:r w:rsidRPr="00254F12">
        <w:rPr>
          <w:lang w:eastAsia="en-US"/>
        </w:rPr>
        <w:t xml:space="preserve">На заключительном этапе </w:t>
      </w:r>
      <w:r>
        <w:rPr>
          <w:lang w:eastAsia="en-US"/>
        </w:rPr>
        <w:t>д</w:t>
      </w:r>
      <w:r w:rsidRPr="00254F12">
        <w:rPr>
          <w:lang w:eastAsia="en-US"/>
        </w:rPr>
        <w:t xml:space="preserve">ля повышения производительности и масштабируемости сервиса была оптимизирована работа серверной части и добавлена </w:t>
      </w:r>
      <w:r>
        <w:rPr>
          <w:lang w:eastAsia="en-US"/>
        </w:rPr>
        <w:t>«</w:t>
      </w:r>
      <w:r w:rsidRPr="00254F12">
        <w:rPr>
          <w:lang w:eastAsia="en-US"/>
        </w:rPr>
        <w:t>Ленивая загрузка</w:t>
      </w:r>
      <w:r>
        <w:rPr>
          <w:lang w:eastAsia="en-US"/>
        </w:rPr>
        <w:t>»</w:t>
      </w:r>
      <w:r w:rsidRPr="00254F12">
        <w:rPr>
          <w:lang w:eastAsia="en-US"/>
        </w:rPr>
        <w:t xml:space="preserve"> данных, что позволило снизить нагрузку на сервер и ускорить загрузку данных для пользователя. Завершающим этапом </w:t>
      </w:r>
      <w:r w:rsidRPr="00254F12">
        <w:rPr>
          <w:lang w:eastAsia="en-US"/>
        </w:rPr>
        <w:lastRenderedPageBreak/>
        <w:t>стал рефакторинг кода, направленный на улучшение архитектуры проекта и повышение его надежности.</w:t>
      </w:r>
    </w:p>
    <w:p w14:paraId="134E86BC" w14:textId="77777777" w:rsidR="00254F12" w:rsidRPr="007909C3" w:rsidRDefault="00254F12" w:rsidP="007909C3">
      <w:pPr>
        <w:pStyle w:val="22"/>
        <w:rPr>
          <w:lang w:eastAsia="en-US"/>
        </w:rPr>
      </w:pPr>
    </w:p>
    <w:p w14:paraId="51F5E8E7" w14:textId="00DC7083" w:rsidR="004A5432" w:rsidRDefault="004A5432" w:rsidP="00612A5B">
      <w:pPr>
        <w:pStyle w:val="14"/>
      </w:pPr>
      <w:bookmarkStart w:id="32" w:name="_Toc199212434"/>
      <w:r>
        <w:t xml:space="preserve">Описание работы </w:t>
      </w:r>
      <w:r>
        <w:rPr>
          <w:lang w:val="en-US"/>
        </w:rPr>
        <w:t>DevOps</w:t>
      </w:r>
      <w:r>
        <w:t>-инженера</w:t>
      </w:r>
      <w:bookmarkEnd w:id="32"/>
    </w:p>
    <w:p w14:paraId="63DA3218" w14:textId="77777777" w:rsidR="006B7A80" w:rsidRPr="006B7A80" w:rsidRDefault="006B7A80" w:rsidP="006B7A80">
      <w:pPr>
        <w:pStyle w:val="22"/>
        <w:rPr>
          <w:lang w:eastAsia="en-US"/>
        </w:rPr>
      </w:pPr>
    </w:p>
    <w:p w14:paraId="023A3635" w14:textId="0C2242AA" w:rsidR="007909C3" w:rsidRPr="00806627" w:rsidRDefault="007909C3" w:rsidP="005F376B">
      <w:pPr>
        <w:pStyle w:val="22"/>
        <w:keepNext/>
        <w:ind w:firstLine="851"/>
      </w:pPr>
      <w:r w:rsidRPr="00806627">
        <w:t>В рамках</w:t>
      </w:r>
      <w:r>
        <w:t xml:space="preserve"> продолжения</w:t>
      </w:r>
      <w:r w:rsidRPr="00806627">
        <w:t xml:space="preserve"> выполнения проекта «Разработка веб-сервиса для создания застройки территории с подгрузкой открытых картографических библиотек/баз данных» </w:t>
      </w:r>
      <w:r w:rsidR="00E464B7">
        <w:rPr>
          <w:lang w:val="en-US"/>
        </w:rPr>
        <w:t>DevOps</w:t>
      </w:r>
      <w:r w:rsidR="00E464B7" w:rsidRPr="00E464B7">
        <w:t>-</w:t>
      </w:r>
      <w:r w:rsidR="00E464B7">
        <w:t>инженером</w:t>
      </w:r>
      <w:r w:rsidRPr="00806627">
        <w:t xml:space="preserve"> были выполнены следующие задачи:</w:t>
      </w:r>
    </w:p>
    <w:p w14:paraId="33E3D91E" w14:textId="5563E190" w:rsidR="00254F12" w:rsidRDefault="00E97C68" w:rsidP="006B7A80">
      <w:pPr>
        <w:pStyle w:val="22"/>
        <w:numPr>
          <w:ilvl w:val="0"/>
          <w:numId w:val="35"/>
        </w:numPr>
        <w:ind w:left="993" w:hanging="142"/>
      </w:pPr>
      <w:r>
        <w:t xml:space="preserve">многократное </w:t>
      </w:r>
      <w:r w:rsidR="00254F12">
        <w:t>п</w:t>
      </w:r>
      <w:r w:rsidR="00254F12" w:rsidRPr="00254F12">
        <w:t>роведен</w:t>
      </w:r>
      <w:r w:rsidR="00254F12">
        <w:t>ие</w:t>
      </w:r>
      <w:r w:rsidR="00254F12" w:rsidRPr="00254F12">
        <w:t xml:space="preserve"> </w:t>
      </w:r>
      <w:r w:rsidR="00254F12">
        <w:t>различных</w:t>
      </w:r>
      <w:r w:rsidR="00254F12" w:rsidRPr="00254F12">
        <w:t xml:space="preserve"> тест</w:t>
      </w:r>
      <w:r w:rsidR="00254F12">
        <w:t>ов</w:t>
      </w:r>
      <w:r w:rsidR="00254F12" w:rsidRPr="00254F12">
        <w:t xml:space="preserve"> на стенде</w:t>
      </w:r>
      <w:r w:rsidR="00254F12">
        <w:t>;</w:t>
      </w:r>
    </w:p>
    <w:p w14:paraId="5E0B0407" w14:textId="6C8B36C7" w:rsidR="00254F12" w:rsidRDefault="00E97C68" w:rsidP="006B7A80">
      <w:pPr>
        <w:pStyle w:val="22"/>
        <w:numPr>
          <w:ilvl w:val="0"/>
          <w:numId w:val="35"/>
        </w:numPr>
        <w:ind w:left="993" w:hanging="142"/>
      </w:pPr>
      <w:r>
        <w:t xml:space="preserve">проведение </w:t>
      </w:r>
      <w:r w:rsidR="00254F12" w:rsidRPr="00254F12">
        <w:t>сбор</w:t>
      </w:r>
      <w:r>
        <w:t>а</w:t>
      </w:r>
      <w:r w:rsidR="00254F12" w:rsidRPr="00254F12">
        <w:t xml:space="preserve"> ошибок</w:t>
      </w:r>
      <w:r w:rsidR="00254F12">
        <w:t>;</w:t>
      </w:r>
      <w:r w:rsidR="00254F12" w:rsidRPr="00254F12">
        <w:t xml:space="preserve"> </w:t>
      </w:r>
    </w:p>
    <w:p w14:paraId="1C213604" w14:textId="3C9CA983" w:rsidR="00E97C68" w:rsidRDefault="00E97C68" w:rsidP="006B7A80">
      <w:pPr>
        <w:pStyle w:val="22"/>
        <w:numPr>
          <w:ilvl w:val="0"/>
          <w:numId w:val="35"/>
        </w:numPr>
        <w:ind w:left="993" w:hanging="142"/>
      </w:pPr>
      <w:r>
        <w:t xml:space="preserve">осуществление </w:t>
      </w:r>
      <w:r w:rsidR="00254F12">
        <w:t>п</w:t>
      </w:r>
      <w:r w:rsidR="00254F12" w:rsidRPr="00254F12">
        <w:t>ереезд</w:t>
      </w:r>
      <w:r>
        <w:t>а</w:t>
      </w:r>
      <w:r w:rsidR="00254F12" w:rsidRPr="00254F12">
        <w:t xml:space="preserve"> на новую виртуальную машину</w:t>
      </w:r>
      <w:r>
        <w:t>;</w:t>
      </w:r>
      <w:r w:rsidR="00254F12" w:rsidRPr="00254F12">
        <w:t xml:space="preserve"> </w:t>
      </w:r>
    </w:p>
    <w:p w14:paraId="74E430D0" w14:textId="2EDC6A26" w:rsidR="007909C3" w:rsidRPr="00806627" w:rsidRDefault="00E97C68" w:rsidP="006B7A80">
      <w:pPr>
        <w:pStyle w:val="22"/>
        <w:numPr>
          <w:ilvl w:val="0"/>
          <w:numId w:val="35"/>
        </w:numPr>
        <w:ind w:left="993" w:hanging="142"/>
      </w:pPr>
      <w:r>
        <w:t>«п</w:t>
      </w:r>
      <w:r w:rsidR="00254F12" w:rsidRPr="00254F12">
        <w:t>олировка</w:t>
      </w:r>
      <w:r>
        <w:t>» инфраструктуры.</w:t>
      </w:r>
    </w:p>
    <w:p w14:paraId="64BEAE86" w14:textId="71E1C36B" w:rsidR="007909C3" w:rsidRDefault="00E97C68" w:rsidP="006B7A80">
      <w:pPr>
        <w:pStyle w:val="22"/>
        <w:ind w:firstLine="851"/>
        <w:rPr>
          <w:lang w:eastAsia="en-US"/>
        </w:rPr>
      </w:pPr>
      <w:r w:rsidRPr="00E97C68">
        <w:rPr>
          <w:lang w:eastAsia="en-US"/>
        </w:rPr>
        <w:t>На первом этапе основное внимание было уделено обеспечению стабильности и надежности работы сервиса. Для этого были проведены различные тесты на стенде, направленные на выявление потенциальных проблем и узких мест. Также была подготовлена система сбора ошибок, позволяющая оперативно реагировать на возникающие проблемы и минимизировать их влияние на работу сервиса.</w:t>
      </w:r>
    </w:p>
    <w:p w14:paraId="35B63B50" w14:textId="1A09CB11" w:rsidR="00E97C68" w:rsidRDefault="00E97C68" w:rsidP="006B7A80">
      <w:pPr>
        <w:pStyle w:val="22"/>
        <w:ind w:firstLine="851"/>
        <w:rPr>
          <w:lang w:eastAsia="en-US"/>
        </w:rPr>
      </w:pPr>
      <w:r w:rsidRPr="00E97C68">
        <w:rPr>
          <w:lang w:eastAsia="en-US"/>
        </w:rPr>
        <w:t>Второй этап был посвящен переносу сервиса на новую виртуальную машину. Этот процесс включал в себя перенос всех необходимых компонентов и данных, а также настройку новой среды для обеспечения оптимальной производительности. После переноса были проведены повторные тесты на стенде для проверки корректности работы сервиса в новой среде. Также была обновлена система сбора ошибок для обеспечения ее работоспособности на новой виртуальной машине.</w:t>
      </w:r>
    </w:p>
    <w:p w14:paraId="498DEA60" w14:textId="5C72D143" w:rsidR="00E97C68" w:rsidRDefault="00E97C68" w:rsidP="00FD0461">
      <w:pPr>
        <w:pStyle w:val="22"/>
        <w:ind w:firstLine="851"/>
        <w:rPr>
          <w:lang w:eastAsia="en-US"/>
        </w:rPr>
      </w:pPr>
      <w:r w:rsidRPr="00E97C68">
        <w:rPr>
          <w:lang w:eastAsia="en-US"/>
        </w:rPr>
        <w:t xml:space="preserve">На заключительном этапе было проведено дополнительное тестирование на стенде для выявления и устранения оставшихся проблем. Кроме того, была проведена работа по </w:t>
      </w:r>
      <w:r>
        <w:rPr>
          <w:lang w:eastAsia="en-US"/>
        </w:rPr>
        <w:t>«</w:t>
      </w:r>
      <w:r w:rsidRPr="00E97C68">
        <w:rPr>
          <w:lang w:eastAsia="en-US"/>
        </w:rPr>
        <w:t>полировке</w:t>
      </w:r>
      <w:r>
        <w:rPr>
          <w:lang w:eastAsia="en-US"/>
        </w:rPr>
        <w:t>»</w:t>
      </w:r>
      <w:r w:rsidRPr="00E97C68">
        <w:rPr>
          <w:lang w:eastAsia="en-US"/>
        </w:rPr>
        <w:t xml:space="preserve"> инфраструктуры, направленная на оптимизацию работы сервиса и повышение его надежности.</w:t>
      </w:r>
    </w:p>
    <w:p w14:paraId="21EEE08A" w14:textId="77777777" w:rsidR="00FD0461" w:rsidRPr="007909C3" w:rsidRDefault="00FD0461" w:rsidP="00FD0461">
      <w:pPr>
        <w:pStyle w:val="22"/>
        <w:ind w:firstLine="851"/>
        <w:rPr>
          <w:lang w:eastAsia="en-US"/>
        </w:rPr>
      </w:pPr>
    </w:p>
    <w:p w14:paraId="207C35CA" w14:textId="01FFAC80" w:rsidR="004A5432" w:rsidRDefault="00612A5B" w:rsidP="00612A5B">
      <w:pPr>
        <w:pStyle w:val="13"/>
      </w:pPr>
      <w:bookmarkStart w:id="33" w:name="_Toc199212435"/>
      <w:r w:rsidRPr="00612A5B">
        <w:t>Результаты работы</w:t>
      </w:r>
      <w:bookmarkEnd w:id="33"/>
    </w:p>
    <w:p w14:paraId="26564341" w14:textId="77777777" w:rsidR="0056030A" w:rsidRDefault="0056030A" w:rsidP="0056030A">
      <w:pPr>
        <w:pStyle w:val="22"/>
        <w:ind w:firstLine="0"/>
        <w:rPr>
          <w:lang w:eastAsia="en-US"/>
        </w:rPr>
      </w:pPr>
    </w:p>
    <w:p w14:paraId="3D5DA6B7" w14:textId="72665FB7" w:rsidR="00D47B30" w:rsidRDefault="00D47B30" w:rsidP="00FD0461">
      <w:pPr>
        <w:pStyle w:val="22"/>
        <w:ind w:firstLine="851"/>
        <w:rPr>
          <w:lang w:eastAsia="en-US"/>
        </w:rPr>
      </w:pPr>
      <w:r>
        <w:rPr>
          <w:lang w:eastAsia="en-US"/>
        </w:rPr>
        <w:t>Некоторые результаты работы сервиса представлены на рисунках 1, 2, 3, 4.</w:t>
      </w:r>
    </w:p>
    <w:p w14:paraId="3921647D" w14:textId="77777777" w:rsidR="00FD0461" w:rsidRDefault="00FD0461" w:rsidP="00FD0461">
      <w:pPr>
        <w:pStyle w:val="22"/>
        <w:ind w:firstLine="851"/>
        <w:rPr>
          <w:lang w:eastAsia="en-US"/>
        </w:rPr>
      </w:pPr>
    </w:p>
    <w:p w14:paraId="796ADE36" w14:textId="77777777" w:rsidR="00D47B30" w:rsidRPr="00D47B30" w:rsidRDefault="00D47B30" w:rsidP="00FD0461">
      <w:pPr>
        <w:pStyle w:val="22"/>
        <w:keepNext/>
        <w:ind w:firstLine="0"/>
        <w:jc w:val="center"/>
        <w:rPr>
          <w:szCs w:val="28"/>
        </w:rPr>
      </w:pPr>
      <w:r w:rsidRPr="00D47B30">
        <w:rPr>
          <w:noProof/>
          <w:szCs w:val="28"/>
        </w:rPr>
        <w:drawing>
          <wp:inline distT="0" distB="0" distL="0" distR="0" wp14:anchorId="00F7EFDB" wp14:editId="4DDDBBC3">
            <wp:extent cx="5399405" cy="3153410"/>
            <wp:effectExtent l="0" t="0" r="0" b="8890"/>
            <wp:docPr id="994294112" name="Рисунок 1" descr="Изображение выглядит как текст, число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94112" name="Рисунок 1" descr="Изображение выглядит как текст, число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8"/>
                    <a:srcRect l="12027" r="8914"/>
                    <a:stretch/>
                  </pic:blipFill>
                  <pic:spPr bwMode="auto">
                    <a:xfrm>
                      <a:off x="0" y="0"/>
                      <a:ext cx="5400131" cy="315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04D4D" w14:textId="3AE84006" w:rsidR="00D47B30" w:rsidRDefault="00D47B30" w:rsidP="00FD0461">
      <w:pPr>
        <w:pStyle w:val="af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B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Раздел "Мои проекты"</w:t>
      </w:r>
    </w:p>
    <w:p w14:paraId="6DB9D8EE" w14:textId="77777777" w:rsidR="00FD0461" w:rsidRPr="00FD0461" w:rsidRDefault="00FD0461" w:rsidP="00FD0461">
      <w:pPr>
        <w:spacing w:line="360" w:lineRule="auto"/>
      </w:pPr>
    </w:p>
    <w:p w14:paraId="52F76DFE" w14:textId="77777777" w:rsidR="00D47B30" w:rsidRPr="00D47B30" w:rsidRDefault="00D47B30" w:rsidP="00FD0461">
      <w:pPr>
        <w:pStyle w:val="22"/>
        <w:keepNext/>
        <w:ind w:firstLine="0"/>
        <w:jc w:val="center"/>
        <w:rPr>
          <w:szCs w:val="28"/>
        </w:rPr>
      </w:pPr>
      <w:r w:rsidRPr="00D47B30">
        <w:rPr>
          <w:noProof/>
          <w:szCs w:val="28"/>
        </w:rPr>
        <w:lastRenderedPageBreak/>
        <w:drawing>
          <wp:inline distT="0" distB="0" distL="0" distR="0" wp14:anchorId="5C802A5E" wp14:editId="59E6B422">
            <wp:extent cx="5400000" cy="3155191"/>
            <wp:effectExtent l="0" t="0" r="0" b="7620"/>
            <wp:docPr id="1602100405" name="Рисунок 1" descr="Изображение выглядит как снимок экрана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0405" name="Рисунок 1" descr="Изображение выглядит как снимок экрана, карта&#10;&#10;Контент, сгенерированный ИИ, может содержать ошибки."/>
                    <pic:cNvPicPr/>
                  </pic:nvPicPr>
                  <pic:blipFill rotWithShape="1">
                    <a:blip r:embed="rId9"/>
                    <a:srcRect l="11879" r="9098"/>
                    <a:stretch/>
                  </pic:blipFill>
                  <pic:spPr bwMode="auto">
                    <a:xfrm>
                      <a:off x="0" y="0"/>
                      <a:ext cx="5400000" cy="3155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05AC6" w14:textId="5D50F786" w:rsidR="00D47B30" w:rsidRDefault="00D47B30" w:rsidP="00FD0461">
      <w:pPr>
        <w:pStyle w:val="af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B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Отображение застройки на 3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-карте</w:t>
      </w:r>
    </w:p>
    <w:p w14:paraId="6F43DE35" w14:textId="77777777" w:rsidR="00D47B30" w:rsidRPr="00D47B30" w:rsidRDefault="00D47B30" w:rsidP="00FD0461">
      <w:pPr>
        <w:spacing w:line="360" w:lineRule="auto"/>
      </w:pPr>
    </w:p>
    <w:p w14:paraId="63D5EEE5" w14:textId="77777777" w:rsidR="00D47B30" w:rsidRPr="00D47B30" w:rsidRDefault="00D47B30" w:rsidP="00FD0461">
      <w:pPr>
        <w:pStyle w:val="22"/>
        <w:keepNext/>
        <w:ind w:firstLine="0"/>
        <w:jc w:val="center"/>
        <w:rPr>
          <w:szCs w:val="28"/>
        </w:rPr>
      </w:pPr>
      <w:r w:rsidRPr="00D47B30">
        <w:rPr>
          <w:noProof/>
          <w:szCs w:val="28"/>
        </w:rPr>
        <w:drawing>
          <wp:inline distT="0" distB="0" distL="0" distR="0" wp14:anchorId="6932C532" wp14:editId="589D9AF7">
            <wp:extent cx="5400000" cy="3164313"/>
            <wp:effectExtent l="0" t="0" r="0" b="0"/>
            <wp:docPr id="428226099" name="Рисунок 1" descr="Изображение выглядит как карта, снимок экрана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6099" name="Рисунок 1" descr="Изображение выглядит как карта, снимок экрана, текс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0"/>
                    <a:srcRect l="12000" r="9204"/>
                    <a:stretch/>
                  </pic:blipFill>
                  <pic:spPr bwMode="auto">
                    <a:xfrm>
                      <a:off x="0" y="0"/>
                      <a:ext cx="5400000" cy="316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23B26" w14:textId="169182AB" w:rsidR="00D47B30" w:rsidRDefault="00D47B30" w:rsidP="00FD0461">
      <w:pPr>
        <w:pStyle w:val="af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B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Панель редактирования зданий</w:t>
      </w:r>
    </w:p>
    <w:p w14:paraId="23A7182C" w14:textId="77777777" w:rsidR="00D47B30" w:rsidRPr="00D47B30" w:rsidRDefault="00D47B30" w:rsidP="00FD0461">
      <w:pPr>
        <w:spacing w:line="360" w:lineRule="auto"/>
      </w:pPr>
    </w:p>
    <w:p w14:paraId="21A1DF5C" w14:textId="77777777" w:rsidR="00D47B30" w:rsidRPr="00D47B30" w:rsidRDefault="00D47B30" w:rsidP="00FD0461">
      <w:pPr>
        <w:pStyle w:val="22"/>
        <w:keepNext/>
        <w:ind w:firstLine="0"/>
        <w:jc w:val="center"/>
        <w:rPr>
          <w:szCs w:val="28"/>
        </w:rPr>
      </w:pPr>
      <w:r w:rsidRPr="00D47B30">
        <w:rPr>
          <w:noProof/>
          <w:szCs w:val="28"/>
        </w:rPr>
        <w:lastRenderedPageBreak/>
        <w:drawing>
          <wp:inline distT="0" distB="0" distL="0" distR="0" wp14:anchorId="366CC2BB" wp14:editId="1D0604D2">
            <wp:extent cx="5400000" cy="3179050"/>
            <wp:effectExtent l="0" t="0" r="0" b="2540"/>
            <wp:docPr id="407242046" name="Рисунок 1" descr="Изображение выглядит как текст, снимок экрана, диаграмма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2046" name="Рисунок 1" descr="Изображение выглядит как текст, снимок экрана, диаграмма, карта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l="12268" r="9302"/>
                    <a:stretch/>
                  </pic:blipFill>
                  <pic:spPr bwMode="auto">
                    <a:xfrm>
                      <a:off x="0" y="0"/>
                      <a:ext cx="5400000" cy="317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6A18F" w14:textId="7588DD72" w:rsidR="00D47B30" w:rsidRDefault="00D47B30" w:rsidP="00FD0461">
      <w:pPr>
        <w:pStyle w:val="af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B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Отображение пересечений геометрии</w:t>
      </w:r>
    </w:p>
    <w:p w14:paraId="122C6C08" w14:textId="77777777" w:rsidR="00D47B30" w:rsidRPr="00D47B30" w:rsidRDefault="00D47B30" w:rsidP="00D47B30"/>
    <w:p w14:paraId="1611ECC3" w14:textId="77777777" w:rsidR="006559AE" w:rsidRDefault="006559AE" w:rsidP="00127886">
      <w:pPr>
        <w:pStyle w:val="110"/>
      </w:pPr>
      <w:bookmarkStart w:id="34" w:name="_Toc8214335"/>
      <w:bookmarkStart w:id="35" w:name="_Toc164096968"/>
      <w:bookmarkStart w:id="36" w:name="_Toc196860986"/>
      <w:bookmarkStart w:id="37" w:name="_Toc196862099"/>
      <w:bookmarkStart w:id="38" w:name="_Toc196862361"/>
      <w:bookmarkStart w:id="39" w:name="_Toc196862599"/>
      <w:bookmarkStart w:id="40" w:name="_Toc196862850"/>
      <w:bookmarkStart w:id="41" w:name="_Toc196863068"/>
      <w:bookmarkStart w:id="42" w:name="_Toc199212436"/>
      <w:r>
        <w:lastRenderedPageBreak/>
        <w:t>З</w:t>
      </w:r>
      <w:r w:rsidR="00B26509">
        <w:t>АКЛЮЧЕНИЕ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48B4A731" w14:textId="77777777" w:rsidR="00706D90" w:rsidRPr="00706D90" w:rsidRDefault="00706D90" w:rsidP="00706D90">
      <w:pPr>
        <w:pStyle w:val="22"/>
      </w:pPr>
    </w:p>
    <w:p w14:paraId="0D9886D4" w14:textId="1A9B2999" w:rsidR="00B93E07" w:rsidRPr="00B93E07" w:rsidRDefault="00B93E07" w:rsidP="006B7A80">
      <w:pPr>
        <w:pStyle w:val="22"/>
        <w:ind w:firstLine="851"/>
      </w:pPr>
      <w:r w:rsidRPr="00B93E07">
        <w:t xml:space="preserve">В заключение следует отметить, что разработанный программный продукт полностью соответствует поставленным требованиям заказчика и пользователя. В ходе реализации проекта были успешно решены все задачи, что позволило достичь поставленной цели - создание эффективного веб-сервиса для </w:t>
      </w:r>
      <w:r>
        <w:t>визуализации</w:t>
      </w:r>
      <w:r w:rsidRPr="00B93E07">
        <w:t xml:space="preserve"> застройки территорий. Разработанный функционал позволяет пользователям удобно работать с кадастровой информацией, импортировать слои, анализировать инсоляцию и отображать 3D-модели, что значительно упрощает процесс проектирования и принятия решений.</w:t>
      </w:r>
    </w:p>
    <w:p w14:paraId="2F793AA6" w14:textId="1D0098F3" w:rsidR="00B93E07" w:rsidRPr="00B93E07" w:rsidRDefault="00B93E07" w:rsidP="006B7A80">
      <w:pPr>
        <w:pStyle w:val="22"/>
        <w:ind w:firstLine="851"/>
      </w:pPr>
      <w:r w:rsidRPr="00B93E07">
        <w:t xml:space="preserve">Несмотря на успешное выполнение поставленных задач, существует значительный потенциал для дальнейшего развития продукта. В частности, можно рассмотреть возможность добавления функциональности расчета водопотребления и теплопотерь зданий, а также внедрения расчета коэффициента плотности застройки. Перспективным направлением является использование искусственного интеллекта для автоматической генерации вариантов застройки на основе заданных параметров, что позволит значительно ускорить процесс проектирования и предоставить пользователям новые возможности. Развитие продукта в этих направлениях позволит </w:t>
      </w:r>
      <w:r w:rsidR="00D9015C">
        <w:t>доработать</w:t>
      </w:r>
      <w:r w:rsidRPr="00B93E07">
        <w:t xml:space="preserve"> решение для анализа и проектирования территорий</w:t>
      </w:r>
      <w:r w:rsidR="00D9015C">
        <w:t xml:space="preserve"> по</w:t>
      </w:r>
      <w:r w:rsidRPr="00B93E07">
        <w:t xml:space="preserve"> самым современным требованиям.</w:t>
      </w:r>
    </w:p>
    <w:p w14:paraId="124A3845" w14:textId="65CF4157" w:rsidR="00FB2AE9" w:rsidRPr="001A2235" w:rsidRDefault="00FB2AE9" w:rsidP="001A2235">
      <w:pPr>
        <w:pStyle w:val="22"/>
      </w:pPr>
      <w:r w:rsidRPr="001A2235">
        <w:br w:type="page"/>
      </w:r>
    </w:p>
    <w:p w14:paraId="445D6FBB" w14:textId="77777777" w:rsidR="001A09FB" w:rsidRDefault="001A09FB" w:rsidP="00C13DB5">
      <w:pPr>
        <w:pStyle w:val="110"/>
      </w:pPr>
      <w:bookmarkStart w:id="43" w:name="_Toc477525073"/>
      <w:bookmarkStart w:id="44" w:name="_Toc477526600"/>
      <w:bookmarkStart w:id="45" w:name="_Toc477526815"/>
      <w:bookmarkStart w:id="46" w:name="_Toc477529038"/>
      <w:bookmarkStart w:id="47" w:name="_Toc477530301"/>
      <w:bookmarkStart w:id="48" w:name="_Toc477532641"/>
      <w:bookmarkStart w:id="49" w:name="_Toc8214336"/>
      <w:bookmarkStart w:id="50" w:name="_Toc164096969"/>
      <w:bookmarkStart w:id="51" w:name="_Toc196860987"/>
      <w:bookmarkStart w:id="52" w:name="_Toc196862100"/>
      <w:bookmarkStart w:id="53" w:name="_Toc196862362"/>
      <w:bookmarkStart w:id="54" w:name="_Toc196862600"/>
      <w:bookmarkStart w:id="55" w:name="_Toc196862851"/>
      <w:bookmarkStart w:id="56" w:name="_Toc196863069"/>
      <w:bookmarkStart w:id="57" w:name="_Toc199212437"/>
      <w:r w:rsidRPr="00FB2AE9">
        <w:lastRenderedPageBreak/>
        <w:t>С</w:t>
      </w:r>
      <w:r w:rsidR="00B26509">
        <w:t>ПИСОК ИСПОЛЬЗОВАННЫХ ИСТОЧНИКОВ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F942968" w14:textId="77777777" w:rsidR="00EE1991" w:rsidRPr="00EE1991" w:rsidRDefault="00EE1991" w:rsidP="00EE1991">
      <w:pPr>
        <w:pStyle w:val="22"/>
      </w:pPr>
    </w:p>
    <w:p w14:paraId="47579622" w14:textId="77777777" w:rsidR="00B744F9" w:rsidRPr="0056030A" w:rsidRDefault="00B744F9" w:rsidP="0056030A">
      <w:pPr>
        <w:pStyle w:val="7"/>
      </w:pPr>
      <w:proofErr w:type="spellStart"/>
      <w:r w:rsidRPr="0056030A">
        <w:t>Archistar</w:t>
      </w:r>
      <w:proofErr w:type="spellEnd"/>
      <w:r w:rsidRPr="0056030A">
        <w:t xml:space="preserve">: [Электронный ресурс] – 2010 – URL: </w:t>
      </w:r>
      <w:hyperlink r:id="rId12" w:history="1">
        <w:r w:rsidRPr="0056030A">
          <w:t>https://www.archistar.ai/</w:t>
        </w:r>
      </w:hyperlink>
      <w:r w:rsidRPr="0056030A">
        <w:t xml:space="preserve"> (дата обращения: 17.10.2024).</w:t>
      </w:r>
    </w:p>
    <w:p w14:paraId="06276C60" w14:textId="77777777" w:rsidR="00B744F9" w:rsidRPr="0056030A" w:rsidRDefault="00B744F9" w:rsidP="0056030A">
      <w:pPr>
        <w:pStyle w:val="7"/>
      </w:pPr>
      <w:proofErr w:type="spellStart"/>
      <w:r w:rsidRPr="0056030A">
        <w:t>Architectures</w:t>
      </w:r>
      <w:proofErr w:type="spellEnd"/>
      <w:r w:rsidRPr="0056030A">
        <w:t xml:space="preserve">: [Электронный ресурс] – 2010 – URL: </w:t>
      </w:r>
      <w:hyperlink r:id="rId13" w:history="1">
        <w:r w:rsidRPr="0056030A">
          <w:t>https://architechtures.com/en</w:t>
        </w:r>
      </w:hyperlink>
      <w:r w:rsidRPr="0056030A">
        <w:t xml:space="preserve"> (дата обращения: 17.10.2024).</w:t>
      </w:r>
    </w:p>
    <w:p w14:paraId="31754012" w14:textId="77777777" w:rsidR="00B744F9" w:rsidRPr="0056030A" w:rsidRDefault="00B744F9" w:rsidP="0056030A">
      <w:pPr>
        <w:pStyle w:val="7"/>
      </w:pPr>
      <w:proofErr w:type="spellStart"/>
      <w:r w:rsidRPr="0056030A">
        <w:t>Arcol</w:t>
      </w:r>
      <w:proofErr w:type="spellEnd"/>
      <w:r w:rsidRPr="0056030A">
        <w:t xml:space="preserve">: [Электронный ресурс] – 2010 – URL: </w:t>
      </w:r>
      <w:hyperlink r:id="rId14" w:history="1">
        <w:r w:rsidRPr="0056030A">
          <w:t>https://www.arcol.io/</w:t>
        </w:r>
      </w:hyperlink>
      <w:r w:rsidRPr="0056030A">
        <w:t xml:space="preserve"> (дата обращения: 17.10.2024).</w:t>
      </w:r>
    </w:p>
    <w:p w14:paraId="77E46912" w14:textId="7A27B7EB" w:rsidR="00156717" w:rsidRPr="0056030A" w:rsidRDefault="00B744F9" w:rsidP="0056030A">
      <w:pPr>
        <w:pStyle w:val="7"/>
      </w:pPr>
      <w:proofErr w:type="spellStart"/>
      <w:r w:rsidRPr="0056030A">
        <w:t>TestFit</w:t>
      </w:r>
      <w:proofErr w:type="spellEnd"/>
      <w:r w:rsidRPr="0056030A">
        <w:t xml:space="preserve">: [Электронный ресурс] – 2010 – URL: </w:t>
      </w:r>
      <w:hyperlink r:id="rId15" w:history="1">
        <w:r w:rsidRPr="0056030A">
          <w:t>https://www.testfit.io/</w:t>
        </w:r>
      </w:hyperlink>
      <w:r w:rsidRPr="0056030A">
        <w:t xml:space="preserve"> (дата обращения: 17.10.2024).</w:t>
      </w:r>
      <w:r w:rsidR="00156717" w:rsidRPr="0056030A">
        <w:br w:type="page"/>
      </w:r>
    </w:p>
    <w:p w14:paraId="609A14F5" w14:textId="68A60EDD" w:rsidR="0089349C" w:rsidRPr="0089349C" w:rsidRDefault="00656222" w:rsidP="00656222">
      <w:pPr>
        <w:pStyle w:val="8"/>
      </w:pPr>
      <w:bookmarkStart w:id="58" w:name="_Toc477530302"/>
      <w:bookmarkStart w:id="59" w:name="_Toc477532642"/>
      <w:bookmarkStart w:id="60" w:name="_Toc8214337"/>
      <w:bookmarkStart w:id="61" w:name="_Hlk199210597"/>
      <w:r>
        <w:lastRenderedPageBreak/>
        <w:br/>
      </w:r>
      <w:bookmarkStart w:id="62" w:name="_Toc199212438"/>
      <w:r>
        <w:t>(обязательное)</w:t>
      </w:r>
      <w:r>
        <w:br/>
      </w:r>
      <w:r>
        <w:br/>
      </w:r>
      <w:r w:rsidR="00D9015C">
        <w:t>Календарный план</w:t>
      </w:r>
      <w:bookmarkEnd w:id="61"/>
      <w:bookmarkEnd w:id="62"/>
    </w:p>
    <w:bookmarkEnd w:id="58"/>
    <w:bookmarkEnd w:id="59"/>
    <w:bookmarkEnd w:id="60"/>
    <w:p w14:paraId="3178B28A" w14:textId="46B9B078" w:rsidR="00986E24" w:rsidRDefault="00986E24" w:rsidP="00D9015C">
      <w:pPr>
        <w:pStyle w:val="53"/>
        <w:numPr>
          <w:ilvl w:val="0"/>
          <w:numId w:val="0"/>
        </w:numPr>
      </w:pPr>
    </w:p>
    <w:tbl>
      <w:tblPr>
        <w:tblW w:w="89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1843"/>
        <w:gridCol w:w="1134"/>
        <w:gridCol w:w="280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</w:tblGrid>
      <w:tr w:rsidR="00B744F9" w:rsidRPr="00D9015C" w14:paraId="5B88F3A7" w14:textId="77777777" w:rsidTr="00B744F9">
        <w:trPr>
          <w:trHeight w:val="46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FEDC2" w14:textId="011A0604" w:rsidR="00B744F9" w:rsidRPr="00D9015C" w:rsidRDefault="00B744F9" w:rsidP="00D9015C">
            <w:pPr>
              <w:pStyle w:val="53"/>
              <w:numPr>
                <w:ilvl w:val="0"/>
                <w:numId w:val="0"/>
              </w:numPr>
            </w:pPr>
            <w:r w:rsidRPr="00B744F9">
              <w:t>З</w:t>
            </w:r>
            <w:r w:rsidRPr="00D9015C">
              <w:t>адача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82383" w14:textId="77777777" w:rsidR="00B744F9" w:rsidRPr="00D9015C" w:rsidRDefault="00B744F9" w:rsidP="00D9015C">
            <w:pPr>
              <w:pStyle w:val="53"/>
              <w:numPr>
                <w:ilvl w:val="0"/>
                <w:numId w:val="0"/>
              </w:numPr>
            </w:pPr>
            <w:r w:rsidRPr="00D9015C">
              <w:t>Исполнитель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B03EB" w14:textId="7EF9C4D2" w:rsidR="00B744F9" w:rsidRPr="00D9015C" w:rsidRDefault="00B744F9" w:rsidP="0090559C">
            <w:pPr>
              <w:pStyle w:val="53"/>
              <w:numPr>
                <w:ilvl w:val="0"/>
                <w:numId w:val="0"/>
              </w:numPr>
              <w:ind w:left="-58" w:firstLine="58"/>
            </w:pPr>
            <w:r w:rsidRPr="00B744F9">
              <w:t>Д</w:t>
            </w:r>
            <w:r w:rsidRPr="00D9015C">
              <w:t>ата (начало)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2C989" w14:textId="130DEE76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>
              <w:t>1</w:t>
            </w: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437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2</w:t>
            </w: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B287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3</w:t>
            </w: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D58E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4</w:t>
            </w: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80AF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5</w:t>
            </w: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A051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6</w:t>
            </w: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22F5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7</w:t>
            </w: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E798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8</w:t>
            </w: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97CAC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9</w:t>
            </w: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0AEA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10</w:t>
            </w: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8D9D0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11</w:t>
            </w:r>
          </w:p>
        </w:tc>
      </w:tr>
      <w:tr w:rsidR="00B744F9" w:rsidRPr="00D9015C" w14:paraId="44BC3099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8278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Проанализировать аналоги finch3d и </w:t>
            </w:r>
            <w:proofErr w:type="spellStart"/>
            <w:r w:rsidRPr="00D9015C">
              <w:t>spacio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48BF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8005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CA01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5C57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5CBB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5D33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5092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CCFB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A9D2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C38B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9747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5CFE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670A5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31795A4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1427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Модернизировать дизайн панели редактирования зданий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69A9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765B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44A6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6D33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1CC9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3382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E85A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9AB1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541F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35F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0214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9142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61B71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4B6FEC6C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49B6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Модернизировать дизайн окна отображения слоев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7ED0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269F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2D39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C1A0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0488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B3AC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AFF6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49F6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3365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862E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5F8E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B75D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569FC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25841749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DB91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Отдалить локацию и сделать централизацию на Москву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E2149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58AA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C8B5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92DA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9B60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96AF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9243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F9C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5C71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408D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4C6A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5A94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B832C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086BD16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E1F5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Создать возможность копировать объект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7B6D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732A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A981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A137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94C9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B211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0E44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E30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FC46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EB87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6F87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7655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6BE13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1307A013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0DB3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Добавить историю документа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7732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B4C09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C00F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EBD7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6F94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63FC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ABD5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DB37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A399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1190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9BE9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2792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ED17E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40275953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BDD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Доработать функциональность слоев: добавить </w:t>
            </w:r>
            <w:r w:rsidRPr="00D9015C">
              <w:lastRenderedPageBreak/>
              <w:t>кнопку удаления слоев и кнопку скрытия группы слоев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8E28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lastRenderedPageBreak/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7AC0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8A39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8EC0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506B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0744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985A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A65C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EC5D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9182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FA55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613E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57788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30AF3DEA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A927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Реализовать возможность удаления участка застройки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FD490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Фронтенд-разработчик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208C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8ABF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993D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8B38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B625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93EF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2220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0A0F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BFA9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8A0E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0E30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27716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5D8D3A8C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7195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Сбор ошибок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8019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proofErr w:type="spellStart"/>
            <w:r w:rsidRPr="00D9015C">
              <w:t>Девопс</w:t>
            </w:r>
            <w:proofErr w:type="spellEnd"/>
            <w:r w:rsidRPr="00D9015C">
              <w:t>-инженер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60B59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03-24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F840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83E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3C04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4013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069D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9071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0E63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D0AD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50CA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25D6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4DA07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AB46E58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BFE4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Написание календарного плана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021F9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D301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A934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FF28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86E6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F355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E03A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DFF3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3F48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9F23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EAAF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0631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597FB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64F955E1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A110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Сделать возможность настраивать слои в админке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13C3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F799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4412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731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32CF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10A5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6D38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D715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17F7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35A1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4D44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0045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3CDC2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30CB2EBF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080B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Написать тесты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DF469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21D5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7EA0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95B4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01CC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D7BB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F67B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A50E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E05E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56F4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A89A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082F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E3F9C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236D1E8A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D1E8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Обновить спецификацию </w:t>
            </w:r>
            <w:proofErr w:type="spellStart"/>
            <w:r w:rsidRPr="00D9015C">
              <w:t>OpenAPI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C35DE" w14:textId="7FA8E500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34DC4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6943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0FB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F62E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2150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E8B7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8EB6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AED5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EE05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05D7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F6AF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838F0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5C540F2F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9555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Изучить сайт НСПД 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5A45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BA44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0CE2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0B2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E16D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F5DF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3E1F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054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89E4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CE24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1D1D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C6F0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C9A30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382DEA81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75F8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Сделать возможность отображать земельные участки (</w:t>
            </w:r>
            <w:proofErr w:type="spellStart"/>
            <w:r w:rsidRPr="00D9015C">
              <w:t>кадастрвая</w:t>
            </w:r>
            <w:proofErr w:type="spellEnd"/>
            <w:r w:rsidRPr="00D9015C">
              <w:t xml:space="preserve"> карта) и </w:t>
            </w:r>
            <w:proofErr w:type="spellStart"/>
            <w:r w:rsidRPr="00D9015C">
              <w:t>зоуиты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4867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</w:t>
            </w:r>
            <w:proofErr w:type="spellStart"/>
            <w:r w:rsidRPr="00D9015C">
              <w:t>разрабочик</w:t>
            </w:r>
            <w:proofErr w:type="spellEnd"/>
            <w:r w:rsidRPr="00D9015C">
              <w:t xml:space="preserve">, фронтенд-разработчик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898E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98A0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21A8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1301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DF9C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34B6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1D7D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2FA6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CEEF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8B11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E385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32C0F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188A6673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A336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Реализовать отображение иконки направления севера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C924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Фронтенд-разработчик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8A45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B532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507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4E54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BBF2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16BD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3498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7ECB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14FA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9500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EC86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BA875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5B9A657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90A5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lastRenderedPageBreak/>
              <w:t xml:space="preserve">Сформулировать текст для </w:t>
            </w:r>
            <w:proofErr w:type="spellStart"/>
            <w:r w:rsidRPr="00D9015C">
              <w:t>лендинга</w:t>
            </w:r>
            <w:proofErr w:type="spellEnd"/>
            <w:r w:rsidRPr="00D9015C">
              <w:t xml:space="preserve"> сайта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DC4C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FE2C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B384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F8E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C5C9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9B5A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A67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38EA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41D3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0C50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4854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9AA7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C8CFD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33A8B0F2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F4F1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Создать дизайн </w:t>
            </w:r>
            <w:proofErr w:type="spellStart"/>
            <w:r w:rsidRPr="00D9015C">
              <w:t>лендинга</w:t>
            </w:r>
            <w:proofErr w:type="spellEnd"/>
            <w:r w:rsidRPr="00D9015C">
              <w:t xml:space="preserve"> сайта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0360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1A2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03-31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2544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7425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8F6B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CE48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711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8AB7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6768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EF14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82B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5651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52A69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4CA405A7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9139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Реализовать отображение </w:t>
            </w:r>
            <w:proofErr w:type="spellStart"/>
            <w:r w:rsidRPr="00D9015C">
              <w:t>лендинга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B19E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DCF6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04-07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38D5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126E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E5AE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190A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8315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A819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98E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EB54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E03B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08A6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A3084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18ACCE99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9BF5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Реализовать хранение слоев на сервере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E6BB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31C0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04-07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6D1D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D27C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BF51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6D14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804D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E507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102E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A0BF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9388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B59C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12D7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4A7EC376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E8D3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Подсвечивать другим цветом пересекающиеся элементы ЗОУИТ с земельными участками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18A4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E8E3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04-07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D83F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BE0E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F359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8970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612F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1CB5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2CB5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3A7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01AA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C86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2233E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563F7FC7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D59B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Реализовать отображение всех элементов сервиса на русском языке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73BE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5F334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04-14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0FEA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50C7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C81A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7D67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C50E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973E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1578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725B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EB14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2C0F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0851D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FAEC981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5D1C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Разработать схемы передачи данных для интеграции (расчет инсоляции, генерация типов квартир)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EC2B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Фронтенд-разработчик, 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0D55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04-14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A012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B2E0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19BD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50E2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DCA9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1A83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044D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EB32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C4D2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833B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50B49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05901BD8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55FD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Дизайн отображения импорта слоев для пользователя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3AAE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142B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04-14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915C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59FB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C948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A0A1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18CB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00E3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F183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00E6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66AB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A2AF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EBF5D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ABE7726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8E4C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Суммировать показатели таблицы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4ED4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42124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04-21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6D24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DDF9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83A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B421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2F2A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3AE0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8601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C385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B1CF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390D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76E47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0B1C8314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DF97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lastRenderedPageBreak/>
              <w:t xml:space="preserve">Подключить земельные участки через API 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7A73E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CCBC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04-21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E383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0351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2287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67CD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1609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331C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9B6F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C545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C025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3A0B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8B09F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3F4C4DCA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D5C6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Определение последовательности действий пользователя при работе с инсоляцией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3B7D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EB58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04-21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C7F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5202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F231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2795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67AE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546B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66B5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0BD6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FC9B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BABB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71A65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183DD257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1019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Подгрузка </w:t>
            </w:r>
            <w:proofErr w:type="spellStart"/>
            <w:r w:rsidRPr="00D9015C">
              <w:t>dwg</w:t>
            </w:r>
            <w:proofErr w:type="spellEnd"/>
            <w:r w:rsidRPr="00D9015C">
              <w:t xml:space="preserve"> файлов и размещение на карте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8BBA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Фронтенд-разработчик, бэкенд-разработчик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4500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04-28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2C24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5015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0C8E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555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C90C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ADA6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9F03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17AC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FBD1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6204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2679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54A74A9A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1A0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Проработка блок-схемы работы функции инсоляции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943B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DEEB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05-05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7DCC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D330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C70A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9DAC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BF68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CEC2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CC24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6E2E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BBD7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65C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F5E73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258A1708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5D43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Проведение дополнительных тестов на стенде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D7E3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proofErr w:type="spellStart"/>
            <w:r w:rsidRPr="00D9015C">
              <w:t>Девопс</w:t>
            </w:r>
            <w:proofErr w:type="spellEnd"/>
            <w:r w:rsidRPr="00D9015C">
              <w:t>-инженер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4599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05-12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61A5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DFFE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F41D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ED2A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3B41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1DB3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45BB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E9FD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6F5C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F210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274DE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620FD2F0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2521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Проработка визуала работы пользователя с инсоляцией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37A70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6BCD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05-12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46A4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EBFF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78F8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AAA6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8024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BC42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17AD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16B8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8194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F7C6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48F07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1998D483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C216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Подсчет и отображение площади застройки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4191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0558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05-12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9F87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CF8B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E736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CFD1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760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F2C2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EB45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8EFA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DC9B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0E76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9ED13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0563300B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D5A9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Написание итогового отчета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04E0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B1FD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05-19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E3D4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1141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BE39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5C9C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BAA0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7496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7D35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402D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E596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8E07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92953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2C51D54D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6D622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Добавление поиска по адресам на карте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9F96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Фронтенд-разработчик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98136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05-19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4335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2455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B891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78A9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C2B5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70E0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12A0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7584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2FCB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6505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54C02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7F5261CF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0A604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lastRenderedPageBreak/>
              <w:t xml:space="preserve">Health </w:t>
            </w:r>
            <w:proofErr w:type="spellStart"/>
            <w:r w:rsidRPr="00D9015C">
              <w:t>check</w:t>
            </w:r>
            <w:proofErr w:type="spellEnd"/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0A31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proofErr w:type="spellStart"/>
            <w:r w:rsidRPr="00D9015C">
              <w:t>Девопс</w:t>
            </w:r>
            <w:proofErr w:type="spellEnd"/>
            <w:r w:rsidRPr="00D9015C">
              <w:t>-инженер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05EE4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05-19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E334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1F3D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4A97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722B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B751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A63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10C1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97BF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6642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C7AA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9BCF1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06CF8AA7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F307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Полировка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1DEE1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 xml:space="preserve">Бэкенд-разработчик, фронтенд-разработчик, </w:t>
            </w:r>
            <w:proofErr w:type="spellStart"/>
            <w:r w:rsidRPr="00D9015C">
              <w:t>девопс</w:t>
            </w:r>
            <w:proofErr w:type="spellEnd"/>
            <w:r w:rsidRPr="00D9015C">
              <w:t>-инженер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99BB8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05-26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F83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EE59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AE33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B9D8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6469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FCC54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7D71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F4A7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89F1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BB92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BD74D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5A771476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6EECD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Подготовка текста презентации к защите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6B5B3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Тимлид/аналитик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E02F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05-26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ED94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2F36E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18CF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AB16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5BBE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58D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A4A3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D858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887A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9C67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EF202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439CFBD4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8D5A0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Дизайн презентации для защиты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520FA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Веб-дизайнер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57E6F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05-26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E351B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80C33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8CDA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56FC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F1545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FACF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B62B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6B7EF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B212A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44430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8CFE9" w14:textId="77777777" w:rsidR="00B744F9" w:rsidRPr="00D9015C" w:rsidRDefault="00B744F9" w:rsidP="00D9015C">
            <w:pPr>
              <w:pStyle w:val="53"/>
            </w:pPr>
          </w:p>
        </w:tc>
      </w:tr>
      <w:tr w:rsidR="00B744F9" w:rsidRPr="00D9015C" w14:paraId="6A97474D" w14:textId="77777777" w:rsidTr="00B744F9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5DA37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Подготовка к защите проекта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51CDB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Все участники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7CC85" w14:textId="77777777" w:rsidR="00B744F9" w:rsidRPr="00D9015C" w:rsidRDefault="00B744F9" w:rsidP="0090559C">
            <w:pPr>
              <w:pStyle w:val="53"/>
              <w:numPr>
                <w:ilvl w:val="0"/>
                <w:numId w:val="0"/>
              </w:numPr>
            </w:pPr>
            <w:r w:rsidRPr="00D9015C">
              <w:t>06-02</w:t>
            </w:r>
          </w:p>
        </w:tc>
        <w:tc>
          <w:tcPr>
            <w:tcW w:w="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15C9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9E01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717B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5B242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43B3C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13B8D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64006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32208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D96C7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E0C29" w14:textId="77777777" w:rsidR="00B744F9" w:rsidRPr="00D9015C" w:rsidRDefault="00B744F9" w:rsidP="00D9015C">
            <w:pPr>
              <w:pStyle w:val="53"/>
            </w:pPr>
          </w:p>
        </w:tc>
        <w:tc>
          <w:tcPr>
            <w:tcW w:w="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4A85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55FC1" w14:textId="77777777" w:rsidR="00B744F9" w:rsidRPr="00D9015C" w:rsidRDefault="00B744F9" w:rsidP="00D9015C">
            <w:pPr>
              <w:pStyle w:val="53"/>
            </w:pPr>
          </w:p>
        </w:tc>
      </w:tr>
    </w:tbl>
    <w:p w14:paraId="7060B044" w14:textId="5A6610EE" w:rsidR="005F376B" w:rsidRDefault="005F376B" w:rsidP="00D9015C">
      <w:pPr>
        <w:pStyle w:val="53"/>
        <w:numPr>
          <w:ilvl w:val="0"/>
          <w:numId w:val="0"/>
        </w:numPr>
      </w:pPr>
    </w:p>
    <w:p w14:paraId="25C8A717" w14:textId="72826369" w:rsidR="00656222" w:rsidRPr="00656222" w:rsidRDefault="00656222" w:rsidP="00656222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BB9169" w14:textId="41C56F82" w:rsidR="006235AA" w:rsidRPr="00656222" w:rsidRDefault="006235AA" w:rsidP="00656222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sectPr w:rsidR="006235AA" w:rsidRPr="00656222" w:rsidSect="00B41F0C">
      <w:headerReference w:type="default" r:id="rId16"/>
      <w:footerReference w:type="default" r:id="rId1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EB3A" w14:textId="77777777" w:rsidR="00220C5C" w:rsidRDefault="00220C5C" w:rsidP="00E070CB">
      <w:pPr>
        <w:spacing w:line="240" w:lineRule="auto"/>
      </w:pPr>
      <w:r>
        <w:separator/>
      </w:r>
    </w:p>
    <w:p w14:paraId="350AE08B" w14:textId="77777777" w:rsidR="00220C5C" w:rsidRDefault="00220C5C"/>
    <w:p w14:paraId="7D55117B" w14:textId="77777777" w:rsidR="00220C5C" w:rsidRDefault="00220C5C"/>
  </w:endnote>
  <w:endnote w:type="continuationSeparator" w:id="0">
    <w:p w14:paraId="00E9ABCF" w14:textId="77777777" w:rsidR="00220C5C" w:rsidRDefault="00220C5C" w:rsidP="00E070CB">
      <w:pPr>
        <w:spacing w:line="240" w:lineRule="auto"/>
      </w:pPr>
      <w:r>
        <w:continuationSeparator/>
      </w:r>
    </w:p>
    <w:p w14:paraId="1F70DBCC" w14:textId="77777777" w:rsidR="00220C5C" w:rsidRDefault="00220C5C"/>
    <w:p w14:paraId="47ACF268" w14:textId="77777777" w:rsidR="00220C5C" w:rsidRDefault="00220C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3679DF4" w14:textId="77777777" w:rsidR="003117EB" w:rsidRPr="00BE15C1" w:rsidRDefault="003117EB" w:rsidP="00BE15C1">
        <w:pPr>
          <w:pStyle w:val="a6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6D81" w14:textId="77777777" w:rsidR="00220C5C" w:rsidRDefault="00220C5C" w:rsidP="00E070CB">
      <w:pPr>
        <w:spacing w:line="240" w:lineRule="auto"/>
      </w:pPr>
      <w:r>
        <w:separator/>
      </w:r>
    </w:p>
    <w:p w14:paraId="2A24DEEF" w14:textId="77777777" w:rsidR="00220C5C" w:rsidRDefault="00220C5C"/>
    <w:p w14:paraId="63892DF8" w14:textId="77777777" w:rsidR="00220C5C" w:rsidRDefault="00220C5C"/>
  </w:footnote>
  <w:footnote w:type="continuationSeparator" w:id="0">
    <w:p w14:paraId="6CAEE0F9" w14:textId="77777777" w:rsidR="00220C5C" w:rsidRDefault="00220C5C" w:rsidP="00E070CB">
      <w:pPr>
        <w:spacing w:line="240" w:lineRule="auto"/>
      </w:pPr>
      <w:r>
        <w:continuationSeparator/>
      </w:r>
    </w:p>
    <w:p w14:paraId="0BF9910B" w14:textId="77777777" w:rsidR="00220C5C" w:rsidRDefault="00220C5C"/>
    <w:p w14:paraId="003E0BB9" w14:textId="77777777" w:rsidR="00220C5C" w:rsidRDefault="00220C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BE3E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341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92F3C"/>
    <w:multiLevelType w:val="hybridMultilevel"/>
    <w:tmpl w:val="8FEE43F0"/>
    <w:lvl w:ilvl="0" w:tplc="4976C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FD73E7"/>
    <w:multiLevelType w:val="hybridMultilevel"/>
    <w:tmpl w:val="19A2B79E"/>
    <w:lvl w:ilvl="0" w:tplc="4976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FF1"/>
    <w:multiLevelType w:val="hybridMultilevel"/>
    <w:tmpl w:val="D5628C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DE619F"/>
    <w:multiLevelType w:val="multilevel"/>
    <w:tmpl w:val="CC8E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D733D"/>
    <w:multiLevelType w:val="multilevel"/>
    <w:tmpl w:val="7AE8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F2B67"/>
    <w:multiLevelType w:val="multilevel"/>
    <w:tmpl w:val="9EF6D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E1932"/>
    <w:multiLevelType w:val="multilevel"/>
    <w:tmpl w:val="C56C5B6E"/>
    <w:lvl w:ilvl="0">
      <w:start w:val="1"/>
      <w:numFmt w:val="bullet"/>
      <w:pStyle w:val="a"/>
      <w:lvlText w:val="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4625"/>
        </w:tabs>
        <w:ind w:left="4625" w:hanging="360"/>
      </w:pPr>
    </w:lvl>
    <w:lvl w:ilvl="2" w:tentative="1">
      <w:start w:val="1"/>
      <w:numFmt w:val="decimal"/>
      <w:lvlText w:val="%3."/>
      <w:lvlJc w:val="left"/>
      <w:pPr>
        <w:tabs>
          <w:tab w:val="num" w:pos="5345"/>
        </w:tabs>
        <w:ind w:left="5345" w:hanging="360"/>
      </w:pPr>
    </w:lvl>
    <w:lvl w:ilvl="3" w:tentative="1">
      <w:start w:val="1"/>
      <w:numFmt w:val="decimal"/>
      <w:lvlText w:val="%4."/>
      <w:lvlJc w:val="left"/>
      <w:pPr>
        <w:tabs>
          <w:tab w:val="num" w:pos="6065"/>
        </w:tabs>
        <w:ind w:left="6065" w:hanging="360"/>
      </w:pPr>
    </w:lvl>
    <w:lvl w:ilvl="4" w:tentative="1">
      <w:start w:val="1"/>
      <w:numFmt w:val="decimal"/>
      <w:lvlText w:val="%5."/>
      <w:lvlJc w:val="left"/>
      <w:pPr>
        <w:tabs>
          <w:tab w:val="num" w:pos="6785"/>
        </w:tabs>
        <w:ind w:left="6785" w:hanging="360"/>
      </w:pPr>
    </w:lvl>
    <w:lvl w:ilvl="5" w:tentative="1">
      <w:start w:val="1"/>
      <w:numFmt w:val="decimal"/>
      <w:lvlText w:val="%6."/>
      <w:lvlJc w:val="left"/>
      <w:pPr>
        <w:tabs>
          <w:tab w:val="num" w:pos="7505"/>
        </w:tabs>
        <w:ind w:left="7505" w:hanging="360"/>
      </w:pPr>
    </w:lvl>
    <w:lvl w:ilvl="6" w:tentative="1">
      <w:start w:val="1"/>
      <w:numFmt w:val="decimal"/>
      <w:lvlText w:val="%7."/>
      <w:lvlJc w:val="left"/>
      <w:pPr>
        <w:tabs>
          <w:tab w:val="num" w:pos="8225"/>
        </w:tabs>
        <w:ind w:left="8225" w:hanging="360"/>
      </w:pPr>
    </w:lvl>
    <w:lvl w:ilvl="7" w:tentative="1">
      <w:start w:val="1"/>
      <w:numFmt w:val="decimal"/>
      <w:lvlText w:val="%8."/>
      <w:lvlJc w:val="left"/>
      <w:pPr>
        <w:tabs>
          <w:tab w:val="num" w:pos="8945"/>
        </w:tabs>
        <w:ind w:left="8945" w:hanging="360"/>
      </w:pPr>
    </w:lvl>
    <w:lvl w:ilvl="8" w:tentative="1">
      <w:start w:val="1"/>
      <w:numFmt w:val="decimal"/>
      <w:lvlText w:val="%9."/>
      <w:lvlJc w:val="left"/>
      <w:pPr>
        <w:tabs>
          <w:tab w:val="num" w:pos="9665"/>
        </w:tabs>
        <w:ind w:left="9665" w:hanging="360"/>
      </w:pPr>
    </w:lvl>
  </w:abstractNum>
  <w:abstractNum w:abstractNumId="13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7D51DEC"/>
    <w:multiLevelType w:val="multilevel"/>
    <w:tmpl w:val="5A44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81EAB"/>
    <w:multiLevelType w:val="hybridMultilevel"/>
    <w:tmpl w:val="77682DEE"/>
    <w:lvl w:ilvl="0" w:tplc="4976C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BB2025"/>
    <w:multiLevelType w:val="multilevel"/>
    <w:tmpl w:val="38A09A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BB216A"/>
    <w:multiLevelType w:val="hybridMultilevel"/>
    <w:tmpl w:val="46F69EAE"/>
    <w:lvl w:ilvl="0" w:tplc="4976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071EC"/>
    <w:multiLevelType w:val="multilevel"/>
    <w:tmpl w:val="B3E281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703" w:hanging="623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C1F5E"/>
    <w:multiLevelType w:val="multilevel"/>
    <w:tmpl w:val="4656C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8186C"/>
    <w:multiLevelType w:val="hybridMultilevel"/>
    <w:tmpl w:val="3752965E"/>
    <w:lvl w:ilvl="0" w:tplc="4976C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FA2629"/>
    <w:multiLevelType w:val="multilevel"/>
    <w:tmpl w:val="7838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D724E"/>
    <w:multiLevelType w:val="multilevel"/>
    <w:tmpl w:val="C3B0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65E95"/>
    <w:multiLevelType w:val="multilevel"/>
    <w:tmpl w:val="6CDEF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01769D5"/>
    <w:multiLevelType w:val="multilevel"/>
    <w:tmpl w:val="9A7E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2B6102"/>
    <w:multiLevelType w:val="hybridMultilevel"/>
    <w:tmpl w:val="4C4698C8"/>
    <w:lvl w:ilvl="0" w:tplc="4976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17C93"/>
    <w:multiLevelType w:val="multilevel"/>
    <w:tmpl w:val="6292E1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C1079F"/>
    <w:multiLevelType w:val="multilevel"/>
    <w:tmpl w:val="282A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8C5E5E"/>
    <w:multiLevelType w:val="multilevel"/>
    <w:tmpl w:val="2F76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2D0505"/>
    <w:multiLevelType w:val="multilevel"/>
    <w:tmpl w:val="7D189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C52B7"/>
    <w:multiLevelType w:val="multilevel"/>
    <w:tmpl w:val="131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16C29"/>
    <w:multiLevelType w:val="multilevel"/>
    <w:tmpl w:val="59F468F4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68629185">
    <w:abstractNumId w:val="1"/>
  </w:num>
  <w:num w:numId="2" w16cid:durableId="589586107">
    <w:abstractNumId w:val="8"/>
  </w:num>
  <w:num w:numId="3" w16cid:durableId="1106772760">
    <w:abstractNumId w:val="23"/>
  </w:num>
  <w:num w:numId="4" w16cid:durableId="502863623">
    <w:abstractNumId w:val="22"/>
  </w:num>
  <w:num w:numId="5" w16cid:durableId="173425642">
    <w:abstractNumId w:val="26"/>
  </w:num>
  <w:num w:numId="6" w16cid:durableId="299768054">
    <w:abstractNumId w:val="13"/>
  </w:num>
  <w:num w:numId="7" w16cid:durableId="1319118442">
    <w:abstractNumId w:val="3"/>
  </w:num>
  <w:num w:numId="8" w16cid:durableId="1621718447">
    <w:abstractNumId w:val="4"/>
  </w:num>
  <w:num w:numId="9" w16cid:durableId="2118286159">
    <w:abstractNumId w:val="5"/>
  </w:num>
  <w:num w:numId="10" w16cid:durableId="18884475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8596406">
    <w:abstractNumId w:val="34"/>
  </w:num>
  <w:num w:numId="12" w16cid:durableId="494493241">
    <w:abstractNumId w:val="33"/>
  </w:num>
  <w:num w:numId="13" w16cid:durableId="200826985">
    <w:abstractNumId w:val="27"/>
  </w:num>
  <w:num w:numId="14" w16cid:durableId="322392841">
    <w:abstractNumId w:val="24"/>
  </w:num>
  <w:num w:numId="15" w16cid:durableId="643780381">
    <w:abstractNumId w:val="0"/>
  </w:num>
  <w:num w:numId="16" w16cid:durableId="590238037">
    <w:abstractNumId w:val="28"/>
  </w:num>
  <w:num w:numId="17" w16cid:durableId="1900045974">
    <w:abstractNumId w:val="17"/>
  </w:num>
  <w:num w:numId="18" w16cid:durableId="608391550">
    <w:abstractNumId w:val="6"/>
  </w:num>
  <w:num w:numId="19" w16cid:durableId="923295388">
    <w:abstractNumId w:val="14"/>
  </w:num>
  <w:num w:numId="20" w16cid:durableId="613177666">
    <w:abstractNumId w:val="19"/>
    <w:lvlOverride w:ilvl="0">
      <w:lvl w:ilvl="0">
        <w:numFmt w:val="decimal"/>
        <w:lvlText w:val="%1."/>
        <w:lvlJc w:val="left"/>
      </w:lvl>
    </w:lvlOverride>
  </w:num>
  <w:num w:numId="21" w16cid:durableId="1307470378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1997877045">
    <w:abstractNumId w:val="32"/>
    <w:lvlOverride w:ilvl="0">
      <w:lvl w:ilvl="0">
        <w:numFmt w:val="decimal"/>
        <w:lvlText w:val="%1."/>
        <w:lvlJc w:val="left"/>
      </w:lvl>
    </w:lvlOverride>
  </w:num>
  <w:num w:numId="23" w16cid:durableId="1191259249">
    <w:abstractNumId w:val="25"/>
    <w:lvlOverride w:ilvl="0">
      <w:lvl w:ilvl="0">
        <w:numFmt w:val="decimal"/>
        <w:lvlText w:val="%1."/>
        <w:lvlJc w:val="left"/>
      </w:lvl>
    </w:lvlOverride>
  </w:num>
  <w:num w:numId="24" w16cid:durableId="80806557">
    <w:abstractNumId w:val="7"/>
  </w:num>
  <w:num w:numId="25" w16cid:durableId="2032565005">
    <w:abstractNumId w:val="31"/>
  </w:num>
  <w:num w:numId="26" w16cid:durableId="1058357365">
    <w:abstractNumId w:val="30"/>
  </w:num>
  <w:num w:numId="27" w16cid:durableId="1436242674">
    <w:abstractNumId w:val="21"/>
  </w:num>
  <w:num w:numId="28" w16cid:durableId="1498693685">
    <w:abstractNumId w:val="12"/>
  </w:num>
  <w:num w:numId="29" w16cid:durableId="1583028836">
    <w:abstractNumId w:val="29"/>
  </w:num>
  <w:num w:numId="30" w16cid:durableId="733164150">
    <w:abstractNumId w:val="18"/>
  </w:num>
  <w:num w:numId="31" w16cid:durableId="566184755">
    <w:abstractNumId w:val="10"/>
  </w:num>
  <w:num w:numId="32" w16cid:durableId="1871406140">
    <w:abstractNumId w:val="16"/>
  </w:num>
  <w:num w:numId="33" w16cid:durableId="1287346544">
    <w:abstractNumId w:val="20"/>
  </w:num>
  <w:num w:numId="34" w16cid:durableId="1817599624">
    <w:abstractNumId w:val="15"/>
  </w:num>
  <w:num w:numId="35" w16cid:durableId="1201238013">
    <w:abstractNumId w:val="2"/>
  </w:num>
  <w:num w:numId="36" w16cid:durableId="85311027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7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909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205C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77BCE"/>
    <w:rsid w:val="0018770C"/>
    <w:rsid w:val="0019483E"/>
    <w:rsid w:val="00197CF8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04BD"/>
    <w:rsid w:val="00203D70"/>
    <w:rsid w:val="002040D4"/>
    <w:rsid w:val="00204BCA"/>
    <w:rsid w:val="00205136"/>
    <w:rsid w:val="00207D1B"/>
    <w:rsid w:val="00211BEB"/>
    <w:rsid w:val="002131BD"/>
    <w:rsid w:val="0021566C"/>
    <w:rsid w:val="00220C5C"/>
    <w:rsid w:val="002221BF"/>
    <w:rsid w:val="002231F3"/>
    <w:rsid w:val="0022472B"/>
    <w:rsid w:val="00227348"/>
    <w:rsid w:val="002446BE"/>
    <w:rsid w:val="00245176"/>
    <w:rsid w:val="002452D7"/>
    <w:rsid w:val="00254F12"/>
    <w:rsid w:val="00257461"/>
    <w:rsid w:val="00257A1F"/>
    <w:rsid w:val="002703DC"/>
    <w:rsid w:val="00271F6C"/>
    <w:rsid w:val="00272C5A"/>
    <w:rsid w:val="00274D64"/>
    <w:rsid w:val="00297DFF"/>
    <w:rsid w:val="002A0669"/>
    <w:rsid w:val="002A0EEF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07476"/>
    <w:rsid w:val="00412FE4"/>
    <w:rsid w:val="004163FC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A5432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0302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030A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376B"/>
    <w:rsid w:val="005F575E"/>
    <w:rsid w:val="005F7E15"/>
    <w:rsid w:val="00605550"/>
    <w:rsid w:val="00612A5B"/>
    <w:rsid w:val="006223A0"/>
    <w:rsid w:val="006235AA"/>
    <w:rsid w:val="00632EAD"/>
    <w:rsid w:val="00635998"/>
    <w:rsid w:val="00647949"/>
    <w:rsid w:val="00650023"/>
    <w:rsid w:val="00650D49"/>
    <w:rsid w:val="00650D70"/>
    <w:rsid w:val="00654B67"/>
    <w:rsid w:val="006559AE"/>
    <w:rsid w:val="00656222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7A80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3642D"/>
    <w:rsid w:val="0074513A"/>
    <w:rsid w:val="007453A4"/>
    <w:rsid w:val="00745448"/>
    <w:rsid w:val="00746C65"/>
    <w:rsid w:val="00746E3B"/>
    <w:rsid w:val="00746F39"/>
    <w:rsid w:val="00747AA1"/>
    <w:rsid w:val="00750F46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09C3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7F62BC"/>
    <w:rsid w:val="00806627"/>
    <w:rsid w:val="00806FC5"/>
    <w:rsid w:val="00807AF1"/>
    <w:rsid w:val="008118D4"/>
    <w:rsid w:val="00812DE0"/>
    <w:rsid w:val="008277D8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0B17"/>
    <w:rsid w:val="008F10E5"/>
    <w:rsid w:val="008F11D5"/>
    <w:rsid w:val="008F5FB1"/>
    <w:rsid w:val="00901ABC"/>
    <w:rsid w:val="0090559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4F9"/>
    <w:rsid w:val="00B74D57"/>
    <w:rsid w:val="00B82998"/>
    <w:rsid w:val="00B82AB1"/>
    <w:rsid w:val="00B86E41"/>
    <w:rsid w:val="00B93E07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2B48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1EE8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2DBB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47B30"/>
    <w:rsid w:val="00D512D7"/>
    <w:rsid w:val="00D544F0"/>
    <w:rsid w:val="00D5789B"/>
    <w:rsid w:val="00D61CCF"/>
    <w:rsid w:val="00D708EF"/>
    <w:rsid w:val="00D70C69"/>
    <w:rsid w:val="00D71B3A"/>
    <w:rsid w:val="00D9015C"/>
    <w:rsid w:val="00D91BAA"/>
    <w:rsid w:val="00DA229C"/>
    <w:rsid w:val="00DA5EAD"/>
    <w:rsid w:val="00DB05F9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64B7"/>
    <w:rsid w:val="00E47CC3"/>
    <w:rsid w:val="00E47ED5"/>
    <w:rsid w:val="00E56F29"/>
    <w:rsid w:val="00E63AFF"/>
    <w:rsid w:val="00E653F8"/>
    <w:rsid w:val="00E66E52"/>
    <w:rsid w:val="00E8347C"/>
    <w:rsid w:val="00E87D60"/>
    <w:rsid w:val="00E930A0"/>
    <w:rsid w:val="00E97C68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441"/>
    <w:rsid w:val="00F15DC5"/>
    <w:rsid w:val="00F168F3"/>
    <w:rsid w:val="00F21FEC"/>
    <w:rsid w:val="00F32BF2"/>
    <w:rsid w:val="00F32D56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461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816C2"/>
  <w15:docId w15:val="{A2CDF012-9199-4B7E-A785-BA6BD6FE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F11D5"/>
    <w:pPr>
      <w:spacing w:after="0"/>
    </w:pPr>
  </w:style>
  <w:style w:type="paragraph" w:styleId="1">
    <w:name w:val="heading 1"/>
    <w:basedOn w:val="a0"/>
    <w:next w:val="a0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0"/>
    <w:next w:val="a0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070CB"/>
  </w:style>
  <w:style w:type="paragraph" w:styleId="a6">
    <w:name w:val="footer"/>
    <w:basedOn w:val="a0"/>
    <w:link w:val="a7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070CB"/>
  </w:style>
  <w:style w:type="table" w:styleId="a8">
    <w:name w:val="Table Grid"/>
    <w:basedOn w:val="a2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0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0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9">
    <w:name w:val="annotation reference"/>
    <w:basedOn w:val="a1"/>
    <w:uiPriority w:val="99"/>
    <w:semiHidden/>
    <w:unhideWhenUsed/>
    <w:rsid w:val="00672EE4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2EE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2EE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2EE4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0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1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0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1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1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1">
    <w:name w:val="Placeholder Text"/>
    <w:basedOn w:val="a1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0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Body Text"/>
    <w:basedOn w:val="a0"/>
    <w:link w:val="af2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1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1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2">
    <w:name w:val="Основной текст Знак"/>
    <w:basedOn w:val="a1"/>
    <w:link w:val="af0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1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1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1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1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1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3">
    <w:name w:val="Normal (Web)"/>
    <w:basedOn w:val="a0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0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1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0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4">
    <w:name w:val="TOC Heading"/>
    <w:basedOn w:val="22"/>
    <w:next w:val="a0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0"/>
    <w:next w:val="a0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1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5">
    <w:name w:val="Hyperlink"/>
    <w:basedOn w:val="a1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656222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0"/>
    <w:next w:val="a0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0"/>
    <w:next w:val="a0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"/>
    <w:uiPriority w:val="29"/>
    <w:rsid w:val="000D2767"/>
    <w:rPr>
      <w:i/>
      <w:iCs/>
      <w:color w:val="404040" w:themeColor="text1" w:themeTint="BF"/>
    </w:rPr>
  </w:style>
  <w:style w:type="table" w:styleId="17">
    <w:name w:val="Plain Table 1"/>
    <w:basedOn w:val="a2"/>
    <w:uiPriority w:val="41"/>
    <w:rsid w:val="008F0B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">
    <w:name w:val="List Bullet"/>
    <w:basedOn w:val="a0"/>
    <w:uiPriority w:val="99"/>
    <w:unhideWhenUsed/>
    <w:rsid w:val="002221BF"/>
    <w:pPr>
      <w:numPr>
        <w:numId w:val="28"/>
      </w:numPr>
      <w:contextualSpacing/>
    </w:pPr>
  </w:style>
  <w:style w:type="paragraph" w:styleId="af6">
    <w:name w:val="caption"/>
    <w:basedOn w:val="a0"/>
    <w:next w:val="a0"/>
    <w:uiPriority w:val="35"/>
    <w:unhideWhenUsed/>
    <w:qFormat/>
    <w:rsid w:val="005203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555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74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096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chitechtures.com/e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rchistar.ai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testfit.io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rcol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seniosa\AppData\Local\Temp\aa38cb81-6ad7-460b-bc4c-34ca914b087e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zip.87e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2070</TotalTime>
  <Pages>38</Pages>
  <Words>6825</Words>
  <Characters>38906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kseniosa</dc:creator>
  <cp:keywords/>
  <dc:description/>
  <cp:lastModifiedBy>Коновалова Ксения Владимировна</cp:lastModifiedBy>
  <cp:revision>8</cp:revision>
  <dcterms:created xsi:type="dcterms:W3CDTF">2025-05-25T08:05:00Z</dcterms:created>
  <dcterms:modified xsi:type="dcterms:W3CDTF">2025-05-26T23:26:00Z</dcterms:modified>
</cp:coreProperties>
</file>