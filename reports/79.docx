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AE10" w14:textId="77777777" w:rsidR="009F5902" w:rsidRPr="00534870" w:rsidRDefault="009F5902" w:rsidP="002B43EC">
      <w:pPr>
        <w:pStyle w:val="43"/>
      </w:pPr>
      <w:r w:rsidRPr="00534870">
        <w:t xml:space="preserve">Министерство науки и </w:t>
      </w:r>
      <w:r>
        <w:t xml:space="preserve">высшего </w:t>
      </w:r>
      <w:r w:rsidRPr="00534870">
        <w:t>образования Российской Федерации</w:t>
      </w:r>
    </w:p>
    <w:p w14:paraId="17D063E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Федеральное государственное автономное образовательное учреждение </w:t>
      </w:r>
    </w:p>
    <w:p w14:paraId="309517FE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62C62FE8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«Уральский федеральный университет </w:t>
      </w:r>
    </w:p>
    <w:p w14:paraId="6828BFCE" w14:textId="77777777" w:rsidR="009F5902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534870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имени первого Президента России Б.Н. Ельцина»</w:t>
      </w:r>
    </w:p>
    <w:p w14:paraId="7E532A95" w14:textId="77777777" w:rsidR="009F5902" w:rsidRPr="00534870" w:rsidRDefault="009F5902" w:rsidP="009F5902">
      <w:pPr>
        <w:spacing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579593C8" w14:textId="77777777" w:rsidR="009F5902" w:rsidRDefault="009F5902" w:rsidP="00126EE2">
      <w:pPr>
        <w:pStyle w:val="22"/>
        <w:ind w:firstLine="0"/>
        <w:jc w:val="center"/>
      </w:pPr>
      <w:r>
        <w:t>Институт радиоэлектроники и информационных технологий – РТФ</w:t>
      </w:r>
    </w:p>
    <w:p w14:paraId="20535106" w14:textId="77777777" w:rsidR="009F5902" w:rsidRDefault="009F5902" w:rsidP="00126EE2">
      <w:pPr>
        <w:pStyle w:val="22"/>
        <w:ind w:firstLine="0"/>
        <w:jc w:val="center"/>
      </w:pPr>
      <w:r>
        <w:t>Школа бакалавриата</w:t>
      </w:r>
    </w:p>
    <w:p w14:paraId="37582633" w14:textId="77777777" w:rsidR="009F5902" w:rsidRPr="00306C45" w:rsidRDefault="009F5902" w:rsidP="009F5902">
      <w:pPr>
        <w:spacing w:line="276" w:lineRule="auto"/>
        <w:jc w:val="center"/>
      </w:pPr>
    </w:p>
    <w:p w14:paraId="4BBE5642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FFFF2B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910823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9618434" w14:textId="77777777" w:rsidR="009F5902" w:rsidRPr="00DB132F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D198625" w14:textId="77777777" w:rsidR="009F5902" w:rsidRDefault="009F5902" w:rsidP="009F590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73C2FAD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3AFDF1F7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385CB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проекту</w:t>
      </w:r>
    </w:p>
    <w:p w14:paraId="7C496CA2" w14:textId="33EBF483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4F4103" w:rsidRPr="004F4103">
        <w:rPr>
          <w:rFonts w:ascii="Times New Roman" w:hAnsi="Times New Roman" w:cs="Times New Roman"/>
          <w:sz w:val="28"/>
          <w:szCs w:val="28"/>
        </w:rPr>
        <w:t>Создание игрового ПО в жанре Tower Defense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27D97DBC" w14:textId="77777777" w:rsidR="009F5902" w:rsidRPr="00DB132F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DB96AF0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«Проектный практикум»</w:t>
      </w:r>
    </w:p>
    <w:p w14:paraId="2D486AA1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E2F7C7A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EC733EF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B20029D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610E9A5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1E04A04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W w:w="9356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480"/>
        <w:gridCol w:w="2876"/>
      </w:tblGrid>
      <w:tr w:rsidR="009F5902" w:rsidRPr="00534870" w14:paraId="1F52A625" w14:textId="77777777" w:rsidTr="00C5110B">
        <w:trPr>
          <w:trHeight w:val="195"/>
        </w:trPr>
        <w:tc>
          <w:tcPr>
            <w:tcW w:w="6480" w:type="dxa"/>
          </w:tcPr>
          <w:p w14:paraId="04844496" w14:textId="40A444E3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Заказчик: 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bottom w:val="single" w:sz="4" w:space="0" w:color="auto"/>
            </w:tcBorders>
            <w:vAlign w:val="center"/>
          </w:tcPr>
          <w:p w14:paraId="6147ECC2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7EEFEA1F" w14:textId="77777777" w:rsidTr="00C5110B">
        <w:trPr>
          <w:trHeight w:val="195"/>
        </w:trPr>
        <w:tc>
          <w:tcPr>
            <w:tcW w:w="6480" w:type="dxa"/>
          </w:tcPr>
          <w:p w14:paraId="40BCA0D9" w14:textId="0D1344F8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Куратор: 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Шестеров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</w:p>
          <w:p w14:paraId="1F7382A5" w14:textId="77777777" w:rsidR="009F5902" w:rsidRPr="00881391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  <w:t xml:space="preserve">ученая степень, ученое звание, должность 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67B74E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5DF4591E" w14:textId="77777777" w:rsidTr="00C5110B">
        <w:trPr>
          <w:trHeight w:val="549"/>
        </w:trPr>
        <w:tc>
          <w:tcPr>
            <w:tcW w:w="6480" w:type="dxa"/>
          </w:tcPr>
          <w:p w14:paraId="54F5AFB5" w14:textId="4E1D2E22" w:rsidR="009F5902" w:rsidRPr="004F4103" w:rsidRDefault="009F5902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Студенты команды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21</w:t>
            </w:r>
            <w:r w:rsidR="004F4103" w:rsidRP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</w:t>
            </w:r>
            <w:r w:rsidR="004F410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ЛКП-5226-2025</w:t>
            </w:r>
          </w:p>
          <w:p w14:paraId="706283C0" w14:textId="7FF3BF30" w:rsidR="009F5902" w:rsidRPr="00881391" w:rsidRDefault="004F410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bookmarkStart w:id="0" w:name="_Hlk163812039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Романов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bookmarkEnd w:id="0"/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654428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1004E6C5" w14:textId="77777777" w:rsidTr="00C5110B">
        <w:trPr>
          <w:trHeight w:val="311"/>
        </w:trPr>
        <w:tc>
          <w:tcPr>
            <w:tcW w:w="6480" w:type="dxa"/>
          </w:tcPr>
          <w:p w14:paraId="020BC2A6" w14:textId="725B15C3" w:rsidR="009F5902" w:rsidRPr="00881391" w:rsidRDefault="004F410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Маскалев</w:t>
            </w:r>
            <w:proofErr w:type="spellEnd"/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36F941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F5902" w:rsidRPr="00534870" w14:paraId="0F1C8050" w14:textId="77777777" w:rsidTr="00C5110B">
        <w:trPr>
          <w:trHeight w:val="445"/>
        </w:trPr>
        <w:tc>
          <w:tcPr>
            <w:tcW w:w="6480" w:type="dxa"/>
          </w:tcPr>
          <w:p w14:paraId="2715C7DE" w14:textId="4404F308" w:rsidR="009F5902" w:rsidRPr="00881391" w:rsidRDefault="004F4103" w:rsidP="00C5110B">
            <w:pPr>
              <w:spacing w:line="312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Смирнов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="009F5902" w:rsidRPr="0088139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28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A16140" w14:textId="77777777" w:rsidR="009F5902" w:rsidRPr="00534870" w:rsidRDefault="009F5902" w:rsidP="00C5110B">
            <w:pPr>
              <w:spacing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373290B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3FA7CBE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B902E29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47AA05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525476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67F1A1E" w14:textId="77777777" w:rsidR="009F5902" w:rsidRDefault="009F5902" w:rsidP="009F590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19D648" w14:textId="77777777" w:rsidR="009F5902" w:rsidRDefault="009F5902" w:rsidP="009F5902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3E327E" w14:textId="77777777" w:rsidR="00534F7B" w:rsidRDefault="009F5902" w:rsidP="009F5902">
      <w:pPr>
        <w:spacing w:line="240" w:lineRule="auto"/>
        <w:jc w:val="center"/>
        <w:rPr>
          <w:rFonts w:ascii="Times New Roman" w:hAnsi="Times New Roman" w:cs="Times New Roman"/>
        </w:rPr>
      </w:pPr>
      <w:r w:rsidRPr="00DB132F">
        <w:rPr>
          <w:rFonts w:ascii="Times New Roman" w:hAnsi="Times New Roman" w:cs="Times New Roman"/>
          <w:sz w:val="28"/>
          <w:szCs w:val="28"/>
        </w:rPr>
        <w:t>Екатеринбург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DB132F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>2</w:t>
      </w:r>
      <w:r w:rsidR="00126EE2">
        <w:rPr>
          <w:rFonts w:ascii="Times New Roman" w:hAnsi="Times New Roman" w:cs="Times New Roman"/>
          <w:sz w:val="28"/>
          <w:szCs w:val="28"/>
        </w:rPr>
        <w:t>5</w:t>
      </w:r>
      <w:r w:rsidR="00534F7B">
        <w:rPr>
          <w:rFonts w:ascii="Times New Roman" w:hAnsi="Times New Roman" w:cs="Times New Roman"/>
        </w:rPr>
        <w:br w:type="page"/>
      </w:r>
    </w:p>
    <w:p w14:paraId="2C23D74D" w14:textId="77777777" w:rsidR="00C70832" w:rsidRDefault="00C70832" w:rsidP="00DD232A">
      <w:pPr>
        <w:pStyle w:val="af3"/>
      </w:pPr>
      <w:r>
        <w:lastRenderedPageBreak/>
        <w:t>СОДЕРЖАНИЕ</w:t>
      </w:r>
    </w:p>
    <w:p w14:paraId="76078268" w14:textId="77777777" w:rsidR="00C70832" w:rsidRPr="00C70832" w:rsidRDefault="00C70832" w:rsidP="00C70832">
      <w:pPr>
        <w:pStyle w:val="22"/>
        <w:ind w:firstLine="0"/>
        <w:jc w:val="center"/>
      </w:pPr>
    </w:p>
    <w:p w14:paraId="0A6B6366" w14:textId="39A9A221" w:rsidR="00E132DC" w:rsidRDefault="000D2767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b/>
          <w:bCs w:val="0"/>
        </w:rPr>
        <w:fldChar w:fldCharType="begin"/>
      </w:r>
      <w:r>
        <w:rPr>
          <w:b/>
          <w:bCs w:val="0"/>
        </w:rPr>
        <w:instrText xml:space="preserve"> TOC \f \t "1.2. Заголовок раздела;1;1.3. Заголовок подраздела;2;1.1. Заголовок структурного элемента;1;1.4. Заголовок пункта;3;8. Название приложения;1" </w:instrText>
      </w:r>
      <w:r>
        <w:rPr>
          <w:b/>
          <w:bCs w:val="0"/>
        </w:rPr>
        <w:fldChar w:fldCharType="separate"/>
      </w:r>
      <w:r w:rsidR="00E132DC">
        <w:rPr>
          <w:noProof/>
        </w:rPr>
        <w:t>ВВЕДЕНИЕ</w:t>
      </w:r>
      <w:r w:rsidR="00E132DC">
        <w:rPr>
          <w:noProof/>
        </w:rPr>
        <w:tab/>
      </w:r>
      <w:r w:rsidR="00E132DC">
        <w:rPr>
          <w:noProof/>
        </w:rPr>
        <w:fldChar w:fldCharType="begin"/>
      </w:r>
      <w:r w:rsidR="00E132DC">
        <w:rPr>
          <w:noProof/>
        </w:rPr>
        <w:instrText xml:space="preserve"> PAGEREF _Toc199197718 \h </w:instrText>
      </w:r>
      <w:r w:rsidR="00E132DC">
        <w:rPr>
          <w:noProof/>
        </w:rPr>
      </w:r>
      <w:r w:rsidR="00E132DC">
        <w:rPr>
          <w:noProof/>
        </w:rPr>
        <w:fldChar w:fldCharType="separate"/>
      </w:r>
      <w:r w:rsidR="00E132DC">
        <w:rPr>
          <w:noProof/>
        </w:rPr>
        <w:t>3</w:t>
      </w:r>
      <w:r w:rsidR="00E132DC">
        <w:rPr>
          <w:noProof/>
        </w:rPr>
        <w:fldChar w:fldCharType="end"/>
      </w:r>
    </w:p>
    <w:p w14:paraId="54D0F4A7" w14:textId="126F7785" w:rsidR="00E132DC" w:rsidRDefault="00E132D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 Основная часть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F469823" w14:textId="5BA8140B" w:rsidR="00E132DC" w:rsidRDefault="00E132D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1.1 Работа участников команды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2475F05" w14:textId="4F4CB0C3" w:rsidR="00E132DC" w:rsidRDefault="00E132D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1.2 Разбор требований и составление плана действий (Backlog)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714F04D" w14:textId="2EAF26C0" w:rsidR="00E132DC" w:rsidRDefault="00E132D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1.3 Анализ и сопоставление аналогов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9537744" w14:textId="0824FE86" w:rsidR="00E132DC" w:rsidRDefault="00E132D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1.4 Архитектура программного продукта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2134C81" w14:textId="66DAA699" w:rsidR="00E132DC" w:rsidRDefault="00E132D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1.5 Методология и процесс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96AAF21" w14:textId="78C67B44" w:rsidR="00E132DC" w:rsidRDefault="00E132D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1.6 Тестирование и разбор ошибок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CCD5CA7" w14:textId="13F60F36" w:rsidR="00E132DC" w:rsidRDefault="00E132DC">
      <w:pPr>
        <w:pStyle w:val="24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1.7 Планирование и организация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686071" w14:textId="7DDD4355" w:rsidR="00E132DC" w:rsidRDefault="00E132D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ЗАКЛЮЧЕНИЕ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48488693" w14:textId="1260393C" w:rsidR="00E132DC" w:rsidRDefault="00E132D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>
        <w:rPr>
          <w:noProof/>
        </w:rPr>
        <w:t>СПИСОК ИСПОЛЬЗОВАННЫХ ИСТОЧНИКОВ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15F7FBC" w14:textId="5DF9E995" w:rsidR="00E132DC" w:rsidRDefault="00E132D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952BC5">
        <w:rPr>
          <w:caps/>
          <w:noProof/>
        </w:rPr>
        <w:t>Приложение A</w:t>
      </w:r>
      <w:r w:rsidRPr="00952BC5">
        <w:rPr>
          <w:noProof/>
        </w:rPr>
        <w:t xml:space="preserve"> Диаграмма Ганта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67B409F7" w14:textId="3285DD4F" w:rsidR="00E132DC" w:rsidRDefault="00E132DC">
      <w:pPr>
        <w:pStyle w:val="11"/>
        <w:rPr>
          <w:rFonts w:asciiTheme="minorHAnsi" w:eastAsiaTheme="minorEastAsia" w:hAnsiTheme="minorHAnsi" w:cstheme="minorBidi"/>
          <w:bCs w:val="0"/>
          <w:noProof/>
          <w:kern w:val="2"/>
          <w:sz w:val="24"/>
          <w:szCs w:val="24"/>
          <w:lang w:eastAsia="ru-RU"/>
          <w14:ligatures w14:val="standardContextual"/>
        </w:rPr>
      </w:pPr>
      <w:r w:rsidRPr="00952BC5">
        <w:rPr>
          <w:caps/>
          <w:noProof/>
        </w:rPr>
        <w:t>Приложение B</w:t>
      </w:r>
      <w:r w:rsidRPr="00952BC5">
        <w:rPr>
          <w:noProof/>
        </w:rPr>
        <w:t xml:space="preserve"> Замечания к релизу от модерации Яндекс Игр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_Toc199197730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2AC2906" w14:textId="00EF2B31" w:rsidR="003E0010" w:rsidRPr="003E0010" w:rsidRDefault="000D2767" w:rsidP="00F731A3">
      <w:pPr>
        <w:pStyle w:val="14"/>
        <w:numPr>
          <w:ilvl w:val="0"/>
          <w:numId w:val="0"/>
        </w:numPr>
      </w:pPr>
      <w:r>
        <w:rPr>
          <w:rFonts w:cstheme="minorHAnsi"/>
          <w:b w:val="0"/>
          <w:bCs/>
          <w:szCs w:val="20"/>
        </w:rPr>
        <w:fldChar w:fldCharType="end"/>
      </w:r>
    </w:p>
    <w:p w14:paraId="26DD6162" w14:textId="42C540A2" w:rsidR="00B07C0B" w:rsidRPr="00B07C0B" w:rsidRDefault="002040D4" w:rsidP="00487DA1">
      <w:pPr>
        <w:pStyle w:val="110"/>
      </w:pPr>
      <w:bookmarkStart w:id="1" w:name="_Toc477525054"/>
      <w:bookmarkStart w:id="2" w:name="_Toc477526584"/>
      <w:bookmarkStart w:id="3" w:name="_Toc477526799"/>
      <w:bookmarkStart w:id="4" w:name="_Toc477529024"/>
      <w:bookmarkStart w:id="5" w:name="_Toc477530295"/>
      <w:bookmarkStart w:id="6" w:name="_Toc477532636"/>
      <w:bookmarkStart w:id="7" w:name="_Toc8214329"/>
      <w:bookmarkStart w:id="8" w:name="_Toc164096957"/>
      <w:bookmarkStart w:id="9" w:name="_Toc196860985"/>
      <w:bookmarkStart w:id="10" w:name="_Toc196862091"/>
      <w:bookmarkStart w:id="11" w:name="_Toc196862360"/>
      <w:bookmarkStart w:id="12" w:name="_Toc196862598"/>
      <w:bookmarkStart w:id="13" w:name="_Toc196862842"/>
      <w:bookmarkStart w:id="14" w:name="_Toc196863067"/>
      <w:bookmarkStart w:id="15" w:name="_Toc199197718"/>
      <w:r w:rsidRPr="003D504D">
        <w:lastRenderedPageBreak/>
        <w:t>В</w:t>
      </w:r>
      <w:r w:rsidR="00B26509">
        <w:t>ВЕДЕНИЕ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14:paraId="78B77E4B" w14:textId="4711477B" w:rsidR="00487DA1" w:rsidRPr="00487DA1" w:rsidRDefault="00487DA1" w:rsidP="00487DA1">
      <w:pPr>
        <w:pStyle w:val="22"/>
      </w:pPr>
      <w:r w:rsidRPr="000211C4">
        <w:rPr>
          <w:b/>
          <w:bCs/>
        </w:rPr>
        <w:t>Целью</w:t>
      </w:r>
      <w:r w:rsidRPr="00487DA1">
        <w:t xml:space="preserve"> данного проекта является разработка оригинальной видеоигры в жанре Tower Defense, действие которой разворачивается в фэнтезийной вселенной «магического леса». Игра сочетает классические механики стратегической обороны с динамичными элементами управления, предоставляя игроку возможность не только размещать оборонительные сооружения, но и активно взаимодействовать с ними в процессе боя с помощью управляемого персонажа — бельчонка-защитника. Основная задача игрока заключается в грамотном перемещении и улучшении обороны для отражения последовательных волн противников, обладающих высокой живучестью и устойчивостью к различным типам урона.</w:t>
      </w:r>
    </w:p>
    <w:p w14:paraId="4F84F3C4" w14:textId="46388477" w:rsidR="00487DA1" w:rsidRPr="00487DA1" w:rsidRDefault="00487DA1" w:rsidP="00B67357">
      <w:pPr>
        <w:pStyle w:val="22"/>
      </w:pPr>
      <w:r w:rsidRPr="000211C4">
        <w:rPr>
          <w:b/>
          <w:bCs/>
        </w:rPr>
        <w:t>Актуальность и важность</w:t>
      </w:r>
      <w:r w:rsidRPr="00487DA1">
        <w:t xml:space="preserve"> проекта обусловлены устойчивым интересом к жанру стратегий, особенно в инди-сегменте игрового рынка. В современных реалиях игроки ожидают от подобных проектов не только проработанного визуального стиля и увлекательного геймплея, но и наличие новых механик, выходящих за рамки стандартных решений. В этом контексте внедрение активного перемещения оборонительных сооружений, взаимодействия с центральной мастерской и адаптивного поведения противников делает проект востребованным и конкурентоспособным. Кроме того, интеграция элементов монетизации через просмотр рекламного контента отражает современные тренды развития </w:t>
      </w:r>
      <w:proofErr w:type="spellStart"/>
      <w:r w:rsidRPr="00487DA1">
        <w:t>free-to-play</w:t>
      </w:r>
      <w:proofErr w:type="spellEnd"/>
      <w:r w:rsidRPr="00487DA1">
        <w:t xml:space="preserve"> моделей.</w:t>
      </w:r>
    </w:p>
    <w:p w14:paraId="22658F01" w14:textId="013E918A" w:rsidR="00487DA1" w:rsidRPr="00487DA1" w:rsidRDefault="00487DA1" w:rsidP="00B67357">
      <w:pPr>
        <w:pStyle w:val="22"/>
      </w:pPr>
      <w:r w:rsidRPr="000211C4">
        <w:rPr>
          <w:b/>
          <w:bCs/>
        </w:rPr>
        <w:t>Область применения</w:t>
      </w:r>
      <w:r w:rsidRPr="00487DA1">
        <w:t xml:space="preserve"> программного продукта включает в себя развлекательную индустрию: игра</w:t>
      </w:r>
      <w:r w:rsidRPr="00487DA1">
        <w:t xml:space="preserve"> </w:t>
      </w:r>
      <w:r w:rsidRPr="00487DA1">
        <w:t xml:space="preserve">представлена на цифровых платформах </w:t>
      </w:r>
      <w:r w:rsidRPr="00487DA1">
        <w:t xml:space="preserve">Яндекс Игры. </w:t>
      </w:r>
      <w:r w:rsidRPr="00487DA1">
        <w:t>Благодаря визуальной привлекательности, доступному управлению и проработанному игровому циклу проект ориентирован как на широкую аудиторию, так и на фанатов жанра Tower Defense.</w:t>
      </w:r>
    </w:p>
    <w:p w14:paraId="08EA5167" w14:textId="1F58EB26" w:rsidR="00487DA1" w:rsidRPr="00487DA1" w:rsidRDefault="00487DA1" w:rsidP="00487DA1">
      <w:pPr>
        <w:pStyle w:val="22"/>
      </w:pPr>
      <w:r w:rsidRPr="000211C4">
        <w:rPr>
          <w:b/>
          <w:bCs/>
        </w:rPr>
        <w:t>Ожидаемыми результатами</w:t>
      </w:r>
      <w:r w:rsidRPr="00487DA1">
        <w:t xml:space="preserve"> реализации проекта являются:</w:t>
      </w:r>
    </w:p>
    <w:p w14:paraId="110015EC" w14:textId="5345F3C8" w:rsidR="00487DA1" w:rsidRPr="00487DA1" w:rsidRDefault="00487DA1" w:rsidP="00487DA1">
      <w:pPr>
        <w:pStyle w:val="53"/>
      </w:pPr>
      <w:r w:rsidRPr="00487DA1">
        <w:t>Полнофункциональная 2.5D-игра с уникальной механикой динамической обороны;</w:t>
      </w:r>
    </w:p>
    <w:p w14:paraId="2D0AE5E7" w14:textId="6CC1BBB6" w:rsidR="00487DA1" w:rsidRPr="00487DA1" w:rsidRDefault="00487DA1" w:rsidP="00487DA1">
      <w:pPr>
        <w:pStyle w:val="53"/>
      </w:pPr>
      <w:r w:rsidRPr="00487DA1">
        <w:lastRenderedPageBreak/>
        <w:t xml:space="preserve">Визуальный стиль, вдохновлённый настольной игрой </w:t>
      </w:r>
      <w:proofErr w:type="spellStart"/>
      <w:r w:rsidRPr="00487DA1">
        <w:t>Эверделл</w:t>
      </w:r>
      <w:proofErr w:type="spellEnd"/>
      <w:r w:rsidRPr="00487DA1">
        <w:t>, с элементами 2D-графики;</w:t>
      </w:r>
    </w:p>
    <w:p w14:paraId="46587E33" w14:textId="0D58C256" w:rsidR="00487DA1" w:rsidRPr="00487DA1" w:rsidRDefault="00487DA1" w:rsidP="00487DA1">
      <w:pPr>
        <w:pStyle w:val="53"/>
      </w:pPr>
      <w:r w:rsidRPr="00487DA1">
        <w:t>Интерактивная мастерская, позволяющая игроку в реальном времени приобретать оборонительные сооружения;</w:t>
      </w:r>
    </w:p>
    <w:p w14:paraId="0C3AD8EC" w14:textId="7BC91BE4" w:rsidR="00487DA1" w:rsidRPr="00487DA1" w:rsidRDefault="00487DA1" w:rsidP="00487DA1">
      <w:pPr>
        <w:pStyle w:val="53"/>
      </w:pPr>
      <w:r w:rsidRPr="00487DA1">
        <w:t>Система монетизации, обеспечивающая получение внутриигровой валюты за просмотр рекламы;</w:t>
      </w:r>
    </w:p>
    <w:p w14:paraId="52A583D0" w14:textId="031886D8" w:rsidR="00487DA1" w:rsidRPr="00487DA1" w:rsidRDefault="00487DA1" w:rsidP="00487DA1">
      <w:pPr>
        <w:pStyle w:val="53"/>
      </w:pPr>
      <w:r>
        <w:t xml:space="preserve">Система персонажей </w:t>
      </w:r>
      <w:r w:rsidRPr="00487DA1">
        <w:t>с дружественными и враждебными юнитами, основанная на образах животных;</w:t>
      </w:r>
    </w:p>
    <w:p w14:paraId="57297A14" w14:textId="718110D6" w:rsidR="00487DA1" w:rsidRDefault="00487DA1" w:rsidP="00487DA1">
      <w:pPr>
        <w:pStyle w:val="53"/>
      </w:pPr>
      <w:r w:rsidRPr="00487DA1">
        <w:t xml:space="preserve">Гибкая архитектура на игровом движке </w:t>
      </w:r>
      <w:proofErr w:type="spellStart"/>
      <w:r w:rsidRPr="00487DA1">
        <w:t>Unity</w:t>
      </w:r>
      <w:proofErr w:type="spellEnd"/>
      <w:r w:rsidRPr="00487DA1">
        <w:t xml:space="preserve"> с применением языка C# и средствами дизайна </w:t>
      </w:r>
      <w:proofErr w:type="spellStart"/>
      <w:r w:rsidRPr="00487DA1">
        <w:t>Figma</w:t>
      </w:r>
      <w:proofErr w:type="spellEnd"/>
      <w:r w:rsidRPr="00487DA1">
        <w:t>.</w:t>
      </w:r>
    </w:p>
    <w:p w14:paraId="343F746A" w14:textId="6D3D32AC" w:rsidR="002E5600" w:rsidRPr="00207D1B" w:rsidRDefault="00487DA1" w:rsidP="00487DA1">
      <w:pPr>
        <w:pStyle w:val="22"/>
      </w:pPr>
      <w:r>
        <w:t xml:space="preserve">Реализация проекта позволит получить ценный опыт в разработке игровых продуктов, проектировании </w:t>
      </w:r>
      <w:proofErr w:type="spellStart"/>
      <w:r>
        <w:t>геймплейных</w:t>
      </w:r>
      <w:proofErr w:type="spellEnd"/>
      <w:r>
        <w:t xml:space="preserve"> механик, построении архитектуры программного обеспечения, а также создании уникального визуального стиля. По завершении проекта планируется провести тестирование, сбор пользовательских отзывов и подготовку продукта к выпуску на выбранных платформах.</w:t>
      </w:r>
    </w:p>
    <w:p w14:paraId="0161CD2B" w14:textId="77777777" w:rsidR="00887174" w:rsidRPr="00B02DDA" w:rsidRDefault="005F7E15" w:rsidP="00881391">
      <w:pPr>
        <w:pStyle w:val="12"/>
      </w:pPr>
      <w:bookmarkStart w:id="16" w:name="_Toc196862092"/>
      <w:bookmarkStart w:id="17" w:name="_Toc196862843"/>
      <w:bookmarkStart w:id="18" w:name="_Toc199197719"/>
      <w:r w:rsidRPr="00881391">
        <w:lastRenderedPageBreak/>
        <w:t>Основная</w:t>
      </w:r>
      <w:r w:rsidRPr="00B02DDA">
        <w:t xml:space="preserve"> часть</w:t>
      </w:r>
      <w:bookmarkEnd w:id="16"/>
      <w:bookmarkEnd w:id="17"/>
      <w:bookmarkEnd w:id="18"/>
    </w:p>
    <w:p w14:paraId="2008A91D" w14:textId="0F47BF3D" w:rsidR="005F7E15" w:rsidRDefault="00FA7158" w:rsidP="00FA7158">
      <w:pPr>
        <w:pStyle w:val="13"/>
      </w:pPr>
      <w:bookmarkStart w:id="19" w:name="_Toc199197720"/>
      <w:r>
        <w:t>Работа участников команды</w:t>
      </w:r>
      <w:bookmarkEnd w:id="19"/>
    </w:p>
    <w:p w14:paraId="46D2C470" w14:textId="77777777" w:rsidR="00FA7158" w:rsidRDefault="00FA7158" w:rsidP="00FA7158">
      <w:pPr>
        <w:pStyle w:val="22"/>
      </w:pPr>
      <w:r>
        <w:t>Проект был выполнен в команде из трёх человек, каждый из которых внёс значимый вклад в разработку игрового программного продукта.</w:t>
      </w:r>
    </w:p>
    <w:p w14:paraId="5FC91237" w14:textId="3FCCA1E5" w:rsidR="00B67357" w:rsidRDefault="00FA7158" w:rsidP="00B67357">
      <w:pPr>
        <w:pStyle w:val="52"/>
        <w:rPr>
          <w:rStyle w:val="23"/>
        </w:rPr>
      </w:pPr>
      <w:r w:rsidRPr="0090004C">
        <w:t>Романов Илья (тимлид и помощник разработчика):</w:t>
      </w:r>
    </w:p>
    <w:p w14:paraId="1EC6D3D5" w14:textId="36C9C49F" w:rsidR="00FA7158" w:rsidRDefault="00FA7158" w:rsidP="00B67357">
      <w:pPr>
        <w:pStyle w:val="52"/>
        <w:numPr>
          <w:ilvl w:val="0"/>
          <w:numId w:val="0"/>
        </w:numPr>
        <w:ind w:firstLine="709"/>
        <w:rPr>
          <w:rStyle w:val="23"/>
        </w:rPr>
      </w:pPr>
      <w:r w:rsidRPr="0090004C">
        <w:rPr>
          <w:rStyle w:val="23"/>
        </w:rPr>
        <w:t>В рамках проекта выполнял функции руководителя команды разработки. Отвечал за организацию рабочего процесса, контроль сроков и качества выполнения задач, а также за документооборот и отчетность по контрольным точкам. На всех этапах проекта занимался распределением задач, вёл планирование спринтов и оценку достигнутых результатов</w:t>
      </w:r>
      <w:r w:rsidR="000211C4">
        <w:rPr>
          <w:rStyle w:val="23"/>
        </w:rPr>
        <w:t xml:space="preserve"> (рисунок 1)</w:t>
      </w:r>
      <w:r w:rsidRPr="0090004C">
        <w:rPr>
          <w:rStyle w:val="23"/>
        </w:rPr>
        <w:t>.</w:t>
      </w:r>
      <w:r w:rsidR="000211C4">
        <w:rPr>
          <w:rStyle w:val="23"/>
        </w:rPr>
        <w:t xml:space="preserve"> </w:t>
      </w:r>
      <w:r w:rsidRPr="0090004C">
        <w:rPr>
          <w:rStyle w:val="23"/>
        </w:rPr>
        <w:t>Помимо управленческих функций, активно участвовал в разработке функциональной части игры. Реализовал магазин для покупки оборонных сооружений</w:t>
      </w:r>
      <w:r w:rsidR="000211C4">
        <w:rPr>
          <w:rStyle w:val="23"/>
        </w:rPr>
        <w:t xml:space="preserve"> (рисунок 2)</w:t>
      </w:r>
      <w:r w:rsidRPr="0090004C">
        <w:rPr>
          <w:rStyle w:val="23"/>
        </w:rPr>
        <w:t>, разработал механику перемещения юнитов, а также принимал участие в проработке экономики игры, включая игровую валюту.</w:t>
      </w:r>
    </w:p>
    <w:p w14:paraId="089BDC41" w14:textId="75981EAA" w:rsidR="000211C4" w:rsidRDefault="001D08AE" w:rsidP="001D08AE">
      <w:pPr>
        <w:pStyle w:val="43"/>
        <w:rPr>
          <w:rStyle w:val="23"/>
        </w:rPr>
      </w:pPr>
      <w:r>
        <w:rPr>
          <w:rStyle w:val="23"/>
          <w:noProof/>
        </w:rPr>
        <w:drawing>
          <wp:inline distT="0" distB="0" distL="0" distR="0" wp14:anchorId="04488666" wp14:editId="4A961ABD">
            <wp:extent cx="5935980" cy="3169920"/>
            <wp:effectExtent l="0" t="0" r="7620" b="0"/>
            <wp:docPr id="208445273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5BECA" w14:textId="1066A181" w:rsidR="001D08AE" w:rsidRPr="001D08AE" w:rsidRDefault="001D08AE" w:rsidP="001D08AE">
      <w:pPr>
        <w:pStyle w:val="41"/>
      </w:pPr>
      <w:r>
        <w:t>Планирование четвертого спринта</w:t>
      </w:r>
    </w:p>
    <w:p w14:paraId="1B35F14E" w14:textId="094A39AA" w:rsidR="000211C4" w:rsidRDefault="000211C4" w:rsidP="000211C4">
      <w:pPr>
        <w:pStyle w:val="43"/>
      </w:pPr>
      <w:r>
        <w:rPr>
          <w:noProof/>
        </w:rPr>
        <w:lastRenderedPageBreak/>
        <w:drawing>
          <wp:inline distT="0" distB="0" distL="0" distR="0" wp14:anchorId="7EA75553" wp14:editId="5E5D71EB">
            <wp:extent cx="5939790" cy="3341370"/>
            <wp:effectExtent l="0" t="0" r="3810" b="0"/>
            <wp:docPr id="201734804" name="Рисунок 1" descr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D3029" w14:textId="151FBBE7" w:rsidR="000211C4" w:rsidRPr="000211C4" w:rsidRDefault="000211C4" w:rsidP="000211C4">
      <w:pPr>
        <w:pStyle w:val="41"/>
      </w:pPr>
      <w:r>
        <w:t>Экран магазина для покупки пушек</w:t>
      </w:r>
    </w:p>
    <w:p w14:paraId="4DED0610" w14:textId="3BE48DBD" w:rsidR="00B67357" w:rsidRDefault="00FA7158" w:rsidP="00B67357">
      <w:pPr>
        <w:pStyle w:val="52"/>
        <w:jc w:val="left"/>
        <w:rPr>
          <w:rStyle w:val="23"/>
        </w:rPr>
      </w:pPr>
      <w:proofErr w:type="spellStart"/>
      <w:r w:rsidRPr="0090004C">
        <w:t>Маскалёв</w:t>
      </w:r>
      <w:proofErr w:type="spellEnd"/>
      <w:r w:rsidRPr="0090004C">
        <w:t xml:space="preserve"> Глеб (разработчик):</w:t>
      </w:r>
    </w:p>
    <w:p w14:paraId="4CB94F5F" w14:textId="65E4B732" w:rsidR="00FA7158" w:rsidRDefault="00FA7158" w:rsidP="00B67357">
      <w:pPr>
        <w:pStyle w:val="22"/>
        <w:rPr>
          <w:rStyle w:val="23"/>
        </w:rPr>
      </w:pPr>
      <w:r w:rsidRPr="0090004C">
        <w:rPr>
          <w:rStyle w:val="23"/>
        </w:rPr>
        <w:t>Отвечал за реализацию технической части игры. Разработал систему управления игровым персонажем, настроил коллизии объектов и взаимодействие с игровым миром. Была создана карта и реализован полный игровой цикл: от начала уровня до его завершения</w:t>
      </w:r>
      <w:r w:rsidR="001D08AE">
        <w:rPr>
          <w:rStyle w:val="23"/>
        </w:rPr>
        <w:t xml:space="preserve"> (рисунок 3)</w:t>
      </w:r>
      <w:r w:rsidRPr="0090004C">
        <w:rPr>
          <w:rStyle w:val="23"/>
        </w:rPr>
        <w:t>. Также внедрил поведение врагов, систему нанесения урона и взаимодействие с защитными сооружениями. Помимо этого,</w:t>
      </w:r>
      <w:r w:rsidR="0090004C" w:rsidRPr="0090004C">
        <w:rPr>
          <w:rStyle w:val="23"/>
        </w:rPr>
        <w:t xml:space="preserve"> </w:t>
      </w:r>
      <w:r w:rsidRPr="0090004C">
        <w:rPr>
          <w:rStyle w:val="23"/>
        </w:rPr>
        <w:t>проводил тестирование всех ключевых компонентов, выявлял и исправлял ошибки, обеспечивая стабильную работу проекта.</w:t>
      </w:r>
    </w:p>
    <w:p w14:paraId="5FA7AB90" w14:textId="2E324C60" w:rsidR="001D08AE" w:rsidRDefault="001D08AE" w:rsidP="001D08AE">
      <w:pPr>
        <w:pStyle w:val="43"/>
      </w:pPr>
      <w:r>
        <w:rPr>
          <w:noProof/>
        </w:rPr>
        <w:lastRenderedPageBreak/>
        <w:drawing>
          <wp:inline distT="0" distB="0" distL="0" distR="0" wp14:anchorId="4954D961" wp14:editId="5B0E31B7">
            <wp:extent cx="5939790" cy="3341370"/>
            <wp:effectExtent l="0" t="0" r="3810" b="0"/>
            <wp:docPr id="425342881" name="Рисунок 3" descr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ag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C60DE" w14:textId="539E37F7" w:rsidR="001D08AE" w:rsidRPr="001D08AE" w:rsidRDefault="001D08AE" w:rsidP="001D08AE">
      <w:pPr>
        <w:pStyle w:val="41"/>
      </w:pPr>
      <w:r>
        <w:t>Завершение первой волны (первого цикла)</w:t>
      </w:r>
    </w:p>
    <w:p w14:paraId="2DF15244" w14:textId="77777777" w:rsidR="00B67357" w:rsidRDefault="00FA7158" w:rsidP="00B67357">
      <w:pPr>
        <w:pStyle w:val="52"/>
      </w:pPr>
      <w:r w:rsidRPr="0090004C">
        <w:t>Смирнов Артём (дизайнер):</w:t>
      </w:r>
    </w:p>
    <w:p w14:paraId="7C26C3CD" w14:textId="124D492D" w:rsidR="00FA7158" w:rsidRDefault="0090004C" w:rsidP="00B67357">
      <w:pPr>
        <w:pStyle w:val="22"/>
      </w:pPr>
      <w:r w:rsidRPr="00B67357">
        <w:rPr>
          <w:rStyle w:val="23"/>
        </w:rPr>
        <w:t>З</w:t>
      </w:r>
      <w:r w:rsidR="00FA7158" w:rsidRPr="00B67357">
        <w:t xml:space="preserve">анимался разработкой визуального оформления проекта. </w:t>
      </w:r>
      <w:r w:rsidRPr="00B67357">
        <w:rPr>
          <w:rStyle w:val="23"/>
        </w:rPr>
        <w:t>С</w:t>
      </w:r>
      <w:r w:rsidR="00FA7158" w:rsidRPr="00B67357">
        <w:t>оздал уникальные ассеты и анимации, прорисовывал детали окружения (кусты, деревья, природные элементы), а также подбирал и адаптировал спрайты для персонажей и врагов</w:t>
      </w:r>
      <w:r w:rsidR="001D08AE">
        <w:t xml:space="preserve"> (рисунок 4)</w:t>
      </w:r>
      <w:r w:rsidR="00FA7158" w:rsidRPr="00B67357">
        <w:t>. Кроме этого,</w:t>
      </w:r>
      <w:r w:rsidRPr="00B67357">
        <w:rPr>
          <w:rStyle w:val="23"/>
        </w:rPr>
        <w:t xml:space="preserve"> </w:t>
      </w:r>
      <w:r w:rsidR="00FA7158" w:rsidRPr="00B67357">
        <w:t>занимался озвучкой и подбором музыкального сопровождения, создавал визуальные элементы интерфейса и проработал экран загрузки и главный экран игры (</w:t>
      </w:r>
      <w:r w:rsidR="001D08AE">
        <w:rPr>
          <w:lang w:val="en-US"/>
        </w:rPr>
        <w:t>wireframe</w:t>
      </w:r>
      <w:r w:rsidR="00FA7158" w:rsidRPr="00B67357">
        <w:t>)</w:t>
      </w:r>
      <w:r w:rsidR="001D08AE" w:rsidRPr="001D08AE">
        <w:t xml:space="preserve"> </w:t>
      </w:r>
      <w:r w:rsidR="001D08AE">
        <w:t>(рисунок 5)</w:t>
      </w:r>
      <w:r w:rsidR="00FA7158" w:rsidRPr="00B67357">
        <w:t xml:space="preserve">. Благодаря вкладу </w:t>
      </w:r>
      <w:r w:rsidRPr="00B67357">
        <w:t xml:space="preserve">дизайнера </w:t>
      </w:r>
      <w:r w:rsidR="00FA7158" w:rsidRPr="00B67357">
        <w:t>игра приобрела цельную и атмосферную стилистику, погружающую игрока в магический лес.</w:t>
      </w:r>
    </w:p>
    <w:p w14:paraId="3E5DA4CA" w14:textId="402DE153" w:rsidR="001D08AE" w:rsidRDefault="001D08AE" w:rsidP="001D08AE">
      <w:pPr>
        <w:pStyle w:val="43"/>
      </w:pPr>
      <w:r w:rsidRPr="001D08AE">
        <w:drawing>
          <wp:inline distT="0" distB="0" distL="0" distR="0" wp14:anchorId="3B2A09FD" wp14:editId="0F056A6B">
            <wp:extent cx="5939790" cy="2207895"/>
            <wp:effectExtent l="0" t="0" r="3810" b="1905"/>
            <wp:docPr id="113343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396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B128" w14:textId="0157BF24" w:rsidR="001D08AE" w:rsidRDefault="001D08AE" w:rsidP="001D08AE">
      <w:pPr>
        <w:pStyle w:val="41"/>
      </w:pPr>
      <w:r>
        <w:t>Основные ассеты и спрайты игры</w:t>
      </w:r>
    </w:p>
    <w:p w14:paraId="1B6DD556" w14:textId="6DE0829D" w:rsidR="001D08AE" w:rsidRDefault="001D08AE" w:rsidP="001D08AE">
      <w:pPr>
        <w:pStyle w:val="43"/>
      </w:pPr>
      <w:r w:rsidRPr="001D08AE">
        <w:lastRenderedPageBreak/>
        <w:drawing>
          <wp:inline distT="0" distB="0" distL="0" distR="0" wp14:anchorId="58FFB27A" wp14:editId="3F10D8A6">
            <wp:extent cx="5939790" cy="3869055"/>
            <wp:effectExtent l="0" t="0" r="3810" b="0"/>
            <wp:docPr id="190719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1996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86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648DE" w14:textId="669FCA71" w:rsidR="001D08AE" w:rsidRPr="001D08AE" w:rsidRDefault="001D08AE" w:rsidP="001D08AE">
      <w:pPr>
        <w:pStyle w:val="41"/>
      </w:pPr>
      <w:r>
        <w:rPr>
          <w:lang w:val="en-US"/>
        </w:rPr>
        <w:t>Wireframe</w:t>
      </w:r>
      <w:r>
        <w:t xml:space="preserve"> магазина и главного экрана</w:t>
      </w:r>
    </w:p>
    <w:p w14:paraId="2A2DBBAE" w14:textId="5248C656" w:rsidR="00FA7158" w:rsidRDefault="0090004C" w:rsidP="0090004C">
      <w:pPr>
        <w:pStyle w:val="13"/>
      </w:pPr>
      <w:bookmarkStart w:id="20" w:name="_Toc199197721"/>
      <w:r w:rsidRPr="0090004C">
        <w:t>Разбор требований и составление плана действий (</w:t>
      </w:r>
      <w:proofErr w:type="spellStart"/>
      <w:r w:rsidRPr="0090004C">
        <w:t>Backlog</w:t>
      </w:r>
      <w:proofErr w:type="spellEnd"/>
      <w:r w:rsidRPr="0090004C">
        <w:t>)</w:t>
      </w:r>
      <w:bookmarkEnd w:id="20"/>
    </w:p>
    <w:p w14:paraId="038DE607" w14:textId="1C36C532" w:rsidR="0090004C" w:rsidRDefault="0090004C" w:rsidP="0090004C">
      <w:pPr>
        <w:pStyle w:val="22"/>
        <w:rPr>
          <w:lang w:eastAsia="en-US"/>
        </w:rPr>
      </w:pPr>
      <w:r w:rsidRPr="0090004C">
        <w:rPr>
          <w:lang w:eastAsia="en-US"/>
        </w:rPr>
        <w:t>Требования заказчика и пользователей</w:t>
      </w:r>
      <w:r>
        <w:rPr>
          <w:lang w:eastAsia="en-US"/>
        </w:rPr>
        <w:t>:</w:t>
      </w:r>
    </w:p>
    <w:p w14:paraId="4FA10FD1" w14:textId="77AFDA65" w:rsidR="0090004C" w:rsidRDefault="0090004C" w:rsidP="0090004C">
      <w:pPr>
        <w:pStyle w:val="53"/>
      </w:pPr>
      <w:r>
        <w:t>Создать 2.5D игру в жанре Tower Defense;</w:t>
      </w:r>
    </w:p>
    <w:p w14:paraId="28954610" w14:textId="3D63133C" w:rsidR="0090004C" w:rsidRDefault="0090004C" w:rsidP="0090004C">
      <w:pPr>
        <w:pStyle w:val="53"/>
      </w:pPr>
      <w:r>
        <w:t>Разработать уникальную механику перемещения оборонительных сооружений;</w:t>
      </w:r>
    </w:p>
    <w:p w14:paraId="7F0E2FC9" w14:textId="44B3B63D" w:rsidR="0090004C" w:rsidRDefault="0090004C" w:rsidP="0090004C">
      <w:pPr>
        <w:pStyle w:val="53"/>
      </w:pPr>
      <w:r>
        <w:t>Реализовать управление активным персонажем, взаимодействующим с башнями и картой;</w:t>
      </w:r>
    </w:p>
    <w:p w14:paraId="2A74F14D" w14:textId="3DAD110B" w:rsidR="0090004C" w:rsidRDefault="0090004C" w:rsidP="0090004C">
      <w:pPr>
        <w:pStyle w:val="53"/>
      </w:pPr>
      <w:r>
        <w:t xml:space="preserve">Проработать визуальный стиль </w:t>
      </w:r>
      <w:r>
        <w:t>«</w:t>
      </w:r>
      <w:r>
        <w:t>магического леса</w:t>
      </w:r>
      <w:r>
        <w:t>»</w:t>
      </w:r>
      <w:r>
        <w:t xml:space="preserve"> с фэнтезийными элементами;</w:t>
      </w:r>
    </w:p>
    <w:p w14:paraId="086A7BED" w14:textId="6D178C7D" w:rsidR="0090004C" w:rsidRDefault="0090004C" w:rsidP="0090004C">
      <w:pPr>
        <w:pStyle w:val="53"/>
      </w:pPr>
      <w:r>
        <w:t>Добавить прогрессию в виде</w:t>
      </w:r>
      <w:r>
        <w:t xml:space="preserve"> </w:t>
      </w:r>
      <w:r>
        <w:t>покупки новых башен;</w:t>
      </w:r>
    </w:p>
    <w:p w14:paraId="1FE45677" w14:textId="108AD2CE" w:rsidR="0090004C" w:rsidRDefault="0090004C" w:rsidP="0090004C">
      <w:pPr>
        <w:pStyle w:val="53"/>
      </w:pPr>
      <w:r>
        <w:t>Обеспечить плавный и интересный игровой цикл с волнами врагов и масштабированием сложности;</w:t>
      </w:r>
    </w:p>
    <w:p w14:paraId="49A72C36" w14:textId="5B48BD16" w:rsidR="0090004C" w:rsidRDefault="0090004C" w:rsidP="0090004C">
      <w:pPr>
        <w:pStyle w:val="53"/>
      </w:pPr>
      <w:r>
        <w:t>Реализовать внутриигровую монетизацию через просмотр рекламы;</w:t>
      </w:r>
    </w:p>
    <w:p w14:paraId="0446A754" w14:textId="2D57FEB1" w:rsidR="0090004C" w:rsidRDefault="0090004C" w:rsidP="0090004C">
      <w:pPr>
        <w:pStyle w:val="53"/>
      </w:pPr>
      <w:r>
        <w:t>Обеспечить стабильную работу игры и возможность публикации на Яндекс.Играх.</w:t>
      </w:r>
    </w:p>
    <w:p w14:paraId="285D5E56" w14:textId="3447BCD7" w:rsidR="0090004C" w:rsidRDefault="0090004C" w:rsidP="0090004C">
      <w:pPr>
        <w:pStyle w:val="22"/>
      </w:pPr>
      <w:r w:rsidRPr="0090004C">
        <w:t>Составленный план действий (</w:t>
      </w:r>
      <w:proofErr w:type="spellStart"/>
      <w:r w:rsidRPr="0090004C">
        <w:t>Backlog</w:t>
      </w:r>
      <w:proofErr w:type="spellEnd"/>
      <w:r w:rsidRPr="0090004C">
        <w:t>):</w:t>
      </w:r>
    </w:p>
    <w:p w14:paraId="0303BA3A" w14:textId="1075DD43" w:rsidR="0090004C" w:rsidRPr="0090004C" w:rsidRDefault="0090004C" w:rsidP="0090004C">
      <w:pPr>
        <w:pStyle w:val="51"/>
      </w:pPr>
      <w:r w:rsidRPr="0090004C">
        <w:lastRenderedPageBreak/>
        <w:t>Построение архитектуры проекта;</w:t>
      </w:r>
    </w:p>
    <w:p w14:paraId="410BE9BC" w14:textId="76E1C683" w:rsidR="0090004C" w:rsidRPr="0090004C" w:rsidRDefault="0090004C" w:rsidP="0090004C">
      <w:pPr>
        <w:pStyle w:val="51"/>
      </w:pPr>
      <w:r w:rsidRPr="0090004C">
        <w:t>Разработка прототипа карты и перемещения персонажа;</w:t>
      </w:r>
    </w:p>
    <w:p w14:paraId="0112A0A7" w14:textId="7431799A" w:rsidR="0090004C" w:rsidRPr="0090004C" w:rsidRDefault="0090004C" w:rsidP="0090004C">
      <w:pPr>
        <w:pStyle w:val="51"/>
      </w:pPr>
      <w:r w:rsidRPr="0090004C">
        <w:t>Реализация системы врагов и волн;</w:t>
      </w:r>
    </w:p>
    <w:p w14:paraId="42A9D87F" w14:textId="643DA29C" w:rsidR="0090004C" w:rsidRPr="0090004C" w:rsidRDefault="0090004C" w:rsidP="0090004C">
      <w:pPr>
        <w:pStyle w:val="51"/>
      </w:pPr>
      <w:r w:rsidRPr="0090004C">
        <w:t>Создание механики оборонительных сооружений;</w:t>
      </w:r>
    </w:p>
    <w:p w14:paraId="08E351F7" w14:textId="40C826DB" w:rsidR="0090004C" w:rsidRPr="0090004C" w:rsidRDefault="0090004C" w:rsidP="0090004C">
      <w:pPr>
        <w:pStyle w:val="51"/>
      </w:pPr>
      <w:r w:rsidRPr="0090004C">
        <w:t>Разработка экономики (игровая валюта, лавка, апгрейды);</w:t>
      </w:r>
    </w:p>
    <w:p w14:paraId="13CC16CC" w14:textId="7396616F" w:rsidR="0090004C" w:rsidRPr="0090004C" w:rsidRDefault="0090004C" w:rsidP="0090004C">
      <w:pPr>
        <w:pStyle w:val="51"/>
      </w:pPr>
      <w:r w:rsidRPr="0090004C">
        <w:t>Интеграция активного персонажа и взаимодействия с башнями;</w:t>
      </w:r>
    </w:p>
    <w:p w14:paraId="17934E14" w14:textId="6891D6FA" w:rsidR="0090004C" w:rsidRPr="0090004C" w:rsidRDefault="0090004C" w:rsidP="0090004C">
      <w:pPr>
        <w:pStyle w:val="51"/>
      </w:pPr>
      <w:r w:rsidRPr="0090004C">
        <w:t>Создание интерфейса пользователя;</w:t>
      </w:r>
    </w:p>
    <w:p w14:paraId="09271110" w14:textId="32B780C2" w:rsidR="0090004C" w:rsidRPr="0090004C" w:rsidRDefault="0090004C" w:rsidP="0090004C">
      <w:pPr>
        <w:pStyle w:val="51"/>
      </w:pPr>
      <w:r w:rsidRPr="0090004C">
        <w:t>Добавление визуальных и аудиоматериалов;</w:t>
      </w:r>
    </w:p>
    <w:p w14:paraId="3AC64457" w14:textId="274CDD5C" w:rsidR="0090004C" w:rsidRPr="0090004C" w:rsidRDefault="0090004C" w:rsidP="0090004C">
      <w:pPr>
        <w:pStyle w:val="51"/>
      </w:pPr>
      <w:r w:rsidRPr="0090004C">
        <w:t>Подключение системы монетизации;</w:t>
      </w:r>
    </w:p>
    <w:p w14:paraId="633899EA" w14:textId="7A825AA7" w:rsidR="0090004C" w:rsidRPr="0090004C" w:rsidRDefault="0090004C" w:rsidP="0090004C">
      <w:pPr>
        <w:pStyle w:val="51"/>
      </w:pPr>
      <w:r w:rsidRPr="0090004C">
        <w:t>Проведение тестирования и исправление ошибок;</w:t>
      </w:r>
    </w:p>
    <w:p w14:paraId="0D759DD2" w14:textId="0C45C0EF" w:rsidR="0090004C" w:rsidRPr="0090004C" w:rsidRDefault="0090004C" w:rsidP="0090004C">
      <w:pPr>
        <w:pStyle w:val="51"/>
      </w:pPr>
      <w:r w:rsidRPr="0090004C">
        <w:t>Подготовка к публикации и прохождение модерации.</w:t>
      </w:r>
    </w:p>
    <w:p w14:paraId="7EB2A7C5" w14:textId="44D51309" w:rsidR="0090004C" w:rsidRDefault="0090004C" w:rsidP="0090004C">
      <w:pPr>
        <w:pStyle w:val="13"/>
      </w:pPr>
      <w:bookmarkStart w:id="21" w:name="_Toc199197722"/>
      <w:r w:rsidRPr="0090004C">
        <w:t>Анализ и сопоставление аналогов</w:t>
      </w:r>
      <w:bookmarkEnd w:id="21"/>
    </w:p>
    <w:p w14:paraId="1B18686C" w14:textId="15377519" w:rsidR="0090004C" w:rsidRPr="0090004C" w:rsidRDefault="0090004C" w:rsidP="0090004C">
      <w:pPr>
        <w:pStyle w:val="22"/>
      </w:pPr>
      <w:r w:rsidRPr="0090004C">
        <w:t>В рамках подготовки проекта был проведён анализ существующих решений в жанре Tower Defense. Мы выделили два основных референса:</w:t>
      </w:r>
    </w:p>
    <w:p w14:paraId="126AC4CA" w14:textId="0B940971" w:rsidR="0090004C" w:rsidRPr="0090004C" w:rsidRDefault="0090004C" w:rsidP="0090004C">
      <w:pPr>
        <w:pStyle w:val="22"/>
      </w:pPr>
      <w:proofErr w:type="spellStart"/>
      <w:r w:rsidRPr="0090004C">
        <w:t>Kingdom</w:t>
      </w:r>
      <w:proofErr w:type="spellEnd"/>
      <w:r w:rsidRPr="0090004C">
        <w:t xml:space="preserve"> </w:t>
      </w:r>
      <w:proofErr w:type="spellStart"/>
      <w:r w:rsidRPr="0090004C">
        <w:t>Rush</w:t>
      </w:r>
      <w:proofErr w:type="spellEnd"/>
      <w:r>
        <w:t>:</w:t>
      </w:r>
    </w:p>
    <w:p w14:paraId="5F1EE5B9" w14:textId="0D71EA6E" w:rsidR="0090004C" w:rsidRPr="0090004C" w:rsidRDefault="0090004C" w:rsidP="0090004C">
      <w:pPr>
        <w:pStyle w:val="22"/>
      </w:pPr>
      <w:r w:rsidRPr="0090004C">
        <w:t>Один из самых популярных представителей жанра, отличающийся качественным визуалом и проработанным интерфейсом. Из этой игры мы позаимствовали:</w:t>
      </w:r>
    </w:p>
    <w:p w14:paraId="587DABB1" w14:textId="49D25959" w:rsidR="0090004C" w:rsidRPr="0090004C" w:rsidRDefault="0090004C" w:rsidP="0090004C">
      <w:pPr>
        <w:pStyle w:val="53"/>
      </w:pPr>
      <w:r w:rsidRPr="0090004C">
        <w:t>Общую структуру уровней;</w:t>
      </w:r>
    </w:p>
    <w:p w14:paraId="2BB4C9C6" w14:textId="30822FD6" w:rsidR="0090004C" w:rsidRPr="0090004C" w:rsidRDefault="0090004C" w:rsidP="0090004C">
      <w:pPr>
        <w:pStyle w:val="53"/>
      </w:pPr>
      <w:r w:rsidRPr="0090004C">
        <w:t>Размещение элементов UI;</w:t>
      </w:r>
    </w:p>
    <w:p w14:paraId="04B81289" w14:textId="6D53CE9C" w:rsidR="0090004C" w:rsidRPr="0090004C" w:rsidRDefault="0090004C" w:rsidP="0090004C">
      <w:pPr>
        <w:pStyle w:val="53"/>
      </w:pPr>
      <w:r w:rsidRPr="0090004C">
        <w:t>Концепции башен с различными видами урона.</w:t>
      </w:r>
    </w:p>
    <w:p w14:paraId="24ABB4FD" w14:textId="432A1CF3" w:rsidR="0090004C" w:rsidRPr="0090004C" w:rsidRDefault="0090004C" w:rsidP="0090004C">
      <w:pPr>
        <w:pStyle w:val="22"/>
      </w:pPr>
      <w:proofErr w:type="spellStart"/>
      <w:r w:rsidRPr="0090004C">
        <w:t>Bloons</w:t>
      </w:r>
      <w:proofErr w:type="spellEnd"/>
      <w:r w:rsidRPr="0090004C">
        <w:t xml:space="preserve"> Tower Defense</w:t>
      </w:r>
      <w:r>
        <w:t>:</w:t>
      </w:r>
    </w:p>
    <w:p w14:paraId="5CA32C10" w14:textId="41A56DDE" w:rsidR="0090004C" w:rsidRPr="0090004C" w:rsidRDefault="0090004C" w:rsidP="0090004C">
      <w:pPr>
        <w:pStyle w:val="22"/>
      </w:pPr>
      <w:r w:rsidRPr="0090004C">
        <w:t>Простая, но интересная игра с множеством башен и динамикой. Вдохновила нас следующими идеями:</w:t>
      </w:r>
    </w:p>
    <w:p w14:paraId="3DF6210F" w14:textId="0274C474" w:rsidR="0090004C" w:rsidRPr="0090004C" w:rsidRDefault="0090004C" w:rsidP="0090004C">
      <w:pPr>
        <w:pStyle w:val="53"/>
      </w:pPr>
      <w:r w:rsidRPr="0090004C">
        <w:t>Разнообразие эффектов атак башен;</w:t>
      </w:r>
    </w:p>
    <w:p w14:paraId="2A0659A0" w14:textId="54A151B5" w:rsidR="0090004C" w:rsidRPr="0090004C" w:rsidRDefault="0090004C" w:rsidP="0090004C">
      <w:pPr>
        <w:pStyle w:val="53"/>
      </w:pPr>
      <w:r w:rsidRPr="0090004C">
        <w:t>Поведение врагов и их постепенное усиление;</w:t>
      </w:r>
    </w:p>
    <w:p w14:paraId="003FCF54" w14:textId="648540B9" w:rsidR="0090004C" w:rsidRPr="0090004C" w:rsidRDefault="0090004C" w:rsidP="0090004C">
      <w:pPr>
        <w:pStyle w:val="53"/>
      </w:pPr>
      <w:r w:rsidRPr="0090004C">
        <w:t>Система торговли и игровая экономика.</w:t>
      </w:r>
    </w:p>
    <w:p w14:paraId="27673BB1" w14:textId="2B016803" w:rsidR="0090004C" w:rsidRDefault="0090004C" w:rsidP="0090004C">
      <w:pPr>
        <w:pStyle w:val="22"/>
      </w:pPr>
      <w:r w:rsidRPr="0090004C">
        <w:t>На основе изученных аналогов была сформирована концепция игры с уникальной механикой перемещения сооружений и активным участием игрового персонажа.</w:t>
      </w:r>
    </w:p>
    <w:p w14:paraId="153D4789" w14:textId="04EE6F3C" w:rsidR="0090004C" w:rsidRDefault="0090004C" w:rsidP="0090004C">
      <w:pPr>
        <w:pStyle w:val="13"/>
      </w:pPr>
      <w:bookmarkStart w:id="22" w:name="_Toc199197723"/>
      <w:r w:rsidRPr="0090004C">
        <w:lastRenderedPageBreak/>
        <w:t>Архитектура программного продукта</w:t>
      </w:r>
      <w:bookmarkEnd w:id="22"/>
    </w:p>
    <w:p w14:paraId="40F6BBD3" w14:textId="77777777" w:rsidR="0090004C" w:rsidRDefault="0090004C" w:rsidP="0090004C">
      <w:pPr>
        <w:pStyle w:val="22"/>
        <w:rPr>
          <w:lang w:eastAsia="en-US"/>
        </w:rPr>
      </w:pPr>
      <w:r>
        <w:rPr>
          <w:lang w:eastAsia="en-US"/>
        </w:rPr>
        <w:t>Выбор технологий:</w:t>
      </w:r>
    </w:p>
    <w:p w14:paraId="3FF3C012" w14:textId="54F1A685" w:rsidR="0090004C" w:rsidRDefault="0090004C" w:rsidP="0090004C">
      <w:pPr>
        <w:pStyle w:val="53"/>
      </w:pPr>
      <w:r>
        <w:t xml:space="preserve">Игровой движок: </w:t>
      </w:r>
      <w:proofErr w:type="spellStart"/>
      <w:r>
        <w:t>Unity</w:t>
      </w:r>
      <w:proofErr w:type="spellEnd"/>
      <w:r>
        <w:t xml:space="preserve"> (наиболее подходящий для 2D);</w:t>
      </w:r>
    </w:p>
    <w:p w14:paraId="29323C58" w14:textId="32635A99" w:rsidR="0090004C" w:rsidRDefault="0090004C" w:rsidP="0090004C">
      <w:pPr>
        <w:pStyle w:val="53"/>
      </w:pPr>
      <w:r>
        <w:t>Язык программирования: C#;</w:t>
      </w:r>
    </w:p>
    <w:p w14:paraId="00D458FC" w14:textId="28977AC6" w:rsidR="0090004C" w:rsidRDefault="0090004C" w:rsidP="0090004C">
      <w:pPr>
        <w:pStyle w:val="53"/>
      </w:pPr>
      <w:r>
        <w:t xml:space="preserve">Графика и дизайн: </w:t>
      </w:r>
      <w:proofErr w:type="spellStart"/>
      <w:r>
        <w:t>Figma</w:t>
      </w:r>
      <w:proofErr w:type="spellEnd"/>
      <w:r>
        <w:t xml:space="preserve"> и ручная отрисовка </w:t>
      </w:r>
      <w:proofErr w:type="spellStart"/>
      <w:r>
        <w:t>ассетов</w:t>
      </w:r>
      <w:proofErr w:type="spellEnd"/>
      <w:r>
        <w:t>;</w:t>
      </w:r>
    </w:p>
    <w:p w14:paraId="0ACCECBD" w14:textId="564DB394" w:rsidR="0090004C" w:rsidRDefault="0090004C" w:rsidP="0090004C">
      <w:pPr>
        <w:pStyle w:val="53"/>
      </w:pPr>
      <w:r>
        <w:t xml:space="preserve">Платформа публикации: </w:t>
      </w:r>
      <w:proofErr w:type="spellStart"/>
      <w:r>
        <w:t>Яндекс.Игры</w:t>
      </w:r>
      <w:proofErr w:type="spellEnd"/>
      <w:r>
        <w:t>.</w:t>
      </w:r>
    </w:p>
    <w:p w14:paraId="72A2D2C4" w14:textId="77777777" w:rsidR="0090004C" w:rsidRDefault="0090004C" w:rsidP="0090004C">
      <w:pPr>
        <w:pStyle w:val="22"/>
        <w:rPr>
          <w:lang w:eastAsia="en-US"/>
        </w:rPr>
      </w:pPr>
      <w:r>
        <w:rPr>
          <w:lang w:eastAsia="en-US"/>
        </w:rPr>
        <w:t>Архитектурное решение:</w:t>
      </w:r>
    </w:p>
    <w:p w14:paraId="291FA515" w14:textId="382EEC2D" w:rsidR="0090004C" w:rsidRDefault="0090004C" w:rsidP="00B67357">
      <w:pPr>
        <w:pStyle w:val="52"/>
        <w:numPr>
          <w:ilvl w:val="0"/>
          <w:numId w:val="0"/>
        </w:numPr>
        <w:ind w:firstLine="709"/>
      </w:pPr>
      <w:r>
        <w:t>Игра построена по модульному принципу с разделением логики на</w:t>
      </w:r>
      <w:r w:rsidR="00B67357">
        <w:t xml:space="preserve"> </w:t>
      </w:r>
      <w:r>
        <w:t>следующие ключевые компоненты:</w:t>
      </w:r>
    </w:p>
    <w:p w14:paraId="10AE8610" w14:textId="1A2E398B" w:rsidR="0090004C" w:rsidRDefault="0090004C" w:rsidP="00B67357">
      <w:pPr>
        <w:pStyle w:val="52"/>
        <w:numPr>
          <w:ilvl w:val="0"/>
          <w:numId w:val="16"/>
        </w:numPr>
        <w:ind w:left="0" w:firstLine="709"/>
      </w:pPr>
      <w:r>
        <w:t>Игровой движок — основа, отвечающая за управление сценами, обновление состояния объектов, взаимодействие с интерфейсом.</w:t>
      </w:r>
    </w:p>
    <w:p w14:paraId="1AEE6029" w14:textId="7A6242D0" w:rsidR="0090004C" w:rsidRDefault="0090004C" w:rsidP="00B67357">
      <w:pPr>
        <w:pStyle w:val="52"/>
        <w:numPr>
          <w:ilvl w:val="0"/>
          <w:numId w:val="16"/>
        </w:numPr>
        <w:ind w:left="0" w:firstLine="709"/>
      </w:pPr>
      <w:r>
        <w:t>Игровой цикл — контролирует волны врагов, их поведение, завершение уровней.</w:t>
      </w:r>
    </w:p>
    <w:p w14:paraId="7E54EE75" w14:textId="26AA240B" w:rsidR="0090004C" w:rsidRDefault="0090004C" w:rsidP="00B67357">
      <w:pPr>
        <w:pStyle w:val="52"/>
        <w:numPr>
          <w:ilvl w:val="0"/>
          <w:numId w:val="16"/>
        </w:numPr>
        <w:ind w:left="0" w:firstLine="709"/>
      </w:pPr>
      <w:r>
        <w:t>Персонаж игрока — реализует перемещение, взаимодействие с объектами, доступ к мастерской.</w:t>
      </w:r>
    </w:p>
    <w:p w14:paraId="730B008D" w14:textId="4FEE4A4F" w:rsidR="0090004C" w:rsidRDefault="0090004C" w:rsidP="00B67357">
      <w:pPr>
        <w:pStyle w:val="52"/>
        <w:numPr>
          <w:ilvl w:val="0"/>
          <w:numId w:val="16"/>
        </w:numPr>
        <w:ind w:left="0" w:firstLine="709"/>
      </w:pPr>
      <w:r>
        <w:t>Система башен — отвечает за установку</w:t>
      </w:r>
      <w:r w:rsidR="00B67357">
        <w:t xml:space="preserve"> </w:t>
      </w:r>
      <w:r>
        <w:t>и перемещение оборонных сооружений.</w:t>
      </w:r>
    </w:p>
    <w:p w14:paraId="784318D4" w14:textId="6F6AD4C6" w:rsidR="0090004C" w:rsidRDefault="0090004C" w:rsidP="00B67357">
      <w:pPr>
        <w:pStyle w:val="52"/>
        <w:numPr>
          <w:ilvl w:val="0"/>
          <w:numId w:val="16"/>
        </w:numPr>
        <w:ind w:left="0" w:firstLine="709"/>
      </w:pPr>
      <w:r>
        <w:t>Мастерская — магазин.</w:t>
      </w:r>
    </w:p>
    <w:p w14:paraId="7D613AA3" w14:textId="09B1E3C5" w:rsidR="0090004C" w:rsidRDefault="0090004C" w:rsidP="00B67357">
      <w:pPr>
        <w:pStyle w:val="52"/>
        <w:numPr>
          <w:ilvl w:val="0"/>
          <w:numId w:val="16"/>
        </w:numPr>
        <w:ind w:left="0" w:firstLine="709"/>
      </w:pPr>
      <w:r>
        <w:t>Экономика — управление игровой валютой, ценами, монетизацией.</w:t>
      </w:r>
    </w:p>
    <w:p w14:paraId="02B338BA" w14:textId="087BA63B" w:rsidR="0090004C" w:rsidRDefault="0090004C" w:rsidP="00B67357">
      <w:pPr>
        <w:pStyle w:val="52"/>
        <w:numPr>
          <w:ilvl w:val="0"/>
          <w:numId w:val="16"/>
        </w:numPr>
        <w:ind w:left="0" w:firstLine="709"/>
      </w:pPr>
      <w:r>
        <w:t>Визуальный модуль — отвечает за отрисовку, анимации, музыку и интерфейс.</w:t>
      </w:r>
    </w:p>
    <w:p w14:paraId="00B06D9C" w14:textId="3093E37B" w:rsidR="0090004C" w:rsidRDefault="0090004C" w:rsidP="0090004C">
      <w:pPr>
        <w:pStyle w:val="22"/>
        <w:rPr>
          <w:lang w:eastAsia="en-US"/>
        </w:rPr>
      </w:pPr>
      <w:r>
        <w:rPr>
          <w:lang w:eastAsia="en-US"/>
        </w:rPr>
        <w:t>Это решение позволило нам организовать гибкую и расширяемую структуру, что важно для дальнейшей доработки и поддержки проекта.</w:t>
      </w:r>
    </w:p>
    <w:p w14:paraId="32DC0A5D" w14:textId="77777777" w:rsidR="00B67357" w:rsidRDefault="00B67357" w:rsidP="00B67357">
      <w:pPr>
        <w:pStyle w:val="13"/>
      </w:pPr>
      <w:bookmarkStart w:id="23" w:name="_Toc199197724"/>
      <w:r>
        <w:t>Методология и процесс разработки</w:t>
      </w:r>
      <w:bookmarkEnd w:id="23"/>
    </w:p>
    <w:p w14:paraId="45C78BB4" w14:textId="5B074EF9" w:rsidR="00B67357" w:rsidRDefault="00B67357" w:rsidP="00B67357">
      <w:pPr>
        <w:pStyle w:val="22"/>
        <w:rPr>
          <w:lang w:eastAsia="en-US"/>
        </w:rPr>
      </w:pPr>
      <w:r>
        <w:rPr>
          <w:lang w:eastAsia="en-US"/>
        </w:rPr>
        <w:t>Для реализации проекта была выбрана итерационная методология разработки (</w:t>
      </w:r>
      <w:proofErr w:type="spellStart"/>
      <w:r>
        <w:rPr>
          <w:lang w:eastAsia="en-US"/>
        </w:rPr>
        <w:t>Agile</w:t>
      </w:r>
      <w:proofErr w:type="spellEnd"/>
      <w:r>
        <w:rPr>
          <w:lang w:eastAsia="en-US"/>
        </w:rPr>
        <w:t>) с разделением работы на недельные спринты.</w:t>
      </w:r>
    </w:p>
    <w:p w14:paraId="30AC244F" w14:textId="426D9F04" w:rsidR="00B67357" w:rsidRDefault="00B67357" w:rsidP="00B67357">
      <w:pPr>
        <w:pStyle w:val="22"/>
        <w:rPr>
          <w:lang w:eastAsia="en-US"/>
        </w:rPr>
      </w:pPr>
      <w:r>
        <w:rPr>
          <w:lang w:eastAsia="en-US"/>
        </w:rPr>
        <w:t>Инструменты управления:</w:t>
      </w:r>
    </w:p>
    <w:p w14:paraId="42CB43C9" w14:textId="027A4043" w:rsidR="00B67357" w:rsidRDefault="00B67357" w:rsidP="00B67357">
      <w:pPr>
        <w:pStyle w:val="53"/>
      </w:pPr>
      <w:r>
        <w:t xml:space="preserve">Вся работа велась с использованием доски задач в </w:t>
      </w:r>
      <w:proofErr w:type="spellStart"/>
      <w:r>
        <w:t>Miro</w:t>
      </w:r>
      <w:proofErr w:type="spellEnd"/>
      <w:r>
        <w:t>;</w:t>
      </w:r>
    </w:p>
    <w:p w14:paraId="58BFA711" w14:textId="2BC65648" w:rsidR="00B67357" w:rsidRDefault="00B67357" w:rsidP="00B67357">
      <w:pPr>
        <w:pStyle w:val="53"/>
      </w:pPr>
      <w:r>
        <w:t xml:space="preserve">Для визуализации общего плана использовалась диаграмма </w:t>
      </w:r>
      <w:proofErr w:type="spellStart"/>
      <w:r>
        <w:t>Ганта</w:t>
      </w:r>
      <w:proofErr w:type="spellEnd"/>
      <w:r>
        <w:t>, составленная в первой контрольной точке</w:t>
      </w:r>
      <w:r w:rsidR="001D08AE">
        <w:t xml:space="preserve"> (</w:t>
      </w:r>
      <w:r w:rsidR="00E132DC">
        <w:t>приложение А</w:t>
      </w:r>
      <w:r w:rsidR="001D08AE">
        <w:t>)</w:t>
      </w:r>
      <w:r>
        <w:t>;</w:t>
      </w:r>
    </w:p>
    <w:p w14:paraId="1E0362F1" w14:textId="60E01DCD" w:rsidR="001D08AE" w:rsidRDefault="00B67357" w:rsidP="00E132DC">
      <w:pPr>
        <w:pStyle w:val="53"/>
      </w:pPr>
      <w:r>
        <w:lastRenderedPageBreak/>
        <w:t>Были выделены 7 спринтов, каждый из которых имел основную цель и список задач.</w:t>
      </w:r>
    </w:p>
    <w:p w14:paraId="2E447E3F" w14:textId="5A1DBC1F" w:rsidR="00B52931" w:rsidRDefault="00B52931" w:rsidP="00B52931">
      <w:pPr>
        <w:pStyle w:val="13"/>
      </w:pPr>
      <w:bookmarkStart w:id="24" w:name="_Toc199197725"/>
      <w:r w:rsidRPr="00B52931">
        <w:t>Тестирование и разбор ошибок</w:t>
      </w:r>
      <w:bookmarkEnd w:id="24"/>
    </w:p>
    <w:p w14:paraId="1116FF26" w14:textId="149C4D0E" w:rsidR="00B52931" w:rsidRDefault="00B52931" w:rsidP="001D08AE">
      <w:pPr>
        <w:pStyle w:val="22"/>
        <w:rPr>
          <w:lang w:eastAsia="en-US"/>
        </w:rPr>
      </w:pPr>
      <w:r>
        <w:rPr>
          <w:lang w:eastAsia="en-US"/>
        </w:rPr>
        <w:t>На каждом этапе проводилось тестирование созданных компонентов. Итоговая сборка игры была завершена и отправлена на модерацию на платформу Яндекс</w:t>
      </w:r>
      <w:r w:rsidR="00B37A69">
        <w:rPr>
          <w:lang w:eastAsia="en-US"/>
        </w:rPr>
        <w:t xml:space="preserve"> </w:t>
      </w:r>
      <w:r>
        <w:rPr>
          <w:lang w:eastAsia="en-US"/>
        </w:rPr>
        <w:t>Игры. Однако проект не прошёл первичную модерацию, и мы получили ряд комментариев и правок от платформы, которые сейчас активно внедряются.</w:t>
      </w:r>
    </w:p>
    <w:p w14:paraId="5465A930" w14:textId="1DABB3F6" w:rsidR="00B52931" w:rsidRDefault="00B52931" w:rsidP="00B52931">
      <w:pPr>
        <w:pStyle w:val="22"/>
        <w:rPr>
          <w:lang w:eastAsia="en-US"/>
        </w:rPr>
      </w:pPr>
      <w:r>
        <w:rPr>
          <w:lang w:eastAsia="en-US"/>
        </w:rPr>
        <w:t>Среди выявленных замечаний</w:t>
      </w:r>
      <w:r w:rsidR="001D08AE">
        <w:rPr>
          <w:lang w:eastAsia="en-US"/>
        </w:rPr>
        <w:t xml:space="preserve"> </w:t>
      </w:r>
      <w:r w:rsidR="00B37A69">
        <w:rPr>
          <w:lang w:eastAsia="en-US"/>
        </w:rPr>
        <w:t xml:space="preserve">(приложение </w:t>
      </w:r>
      <w:r w:rsidR="00E132DC">
        <w:rPr>
          <w:lang w:eastAsia="en-US"/>
        </w:rPr>
        <w:t>Б</w:t>
      </w:r>
      <w:r w:rsidR="00B37A69">
        <w:rPr>
          <w:lang w:eastAsia="en-US"/>
        </w:rPr>
        <w:t>):</w:t>
      </w:r>
    </w:p>
    <w:p w14:paraId="52C92EC7" w14:textId="39EB55E0" w:rsidR="00B52931" w:rsidRDefault="00B52931" w:rsidP="00B52931">
      <w:pPr>
        <w:pStyle w:val="53"/>
      </w:pPr>
      <w:r>
        <w:t>необходимость доработки UX отдельных интерфейсных элементов;</w:t>
      </w:r>
    </w:p>
    <w:p w14:paraId="266D5664" w14:textId="144A54FC" w:rsidR="00B52931" w:rsidRDefault="00B52931" w:rsidP="00B52931">
      <w:pPr>
        <w:pStyle w:val="53"/>
      </w:pPr>
      <w:r>
        <w:t>улучшение адаптации под различные разрешения экранов;</w:t>
      </w:r>
    </w:p>
    <w:p w14:paraId="3B492CE9" w14:textId="16436ABA" w:rsidR="001D08AE" w:rsidRDefault="00B52931" w:rsidP="00B37A69">
      <w:pPr>
        <w:pStyle w:val="53"/>
      </w:pPr>
      <w:r>
        <w:t>ошибки в отображении рекорда</w:t>
      </w:r>
      <w:r>
        <w:t>.</w:t>
      </w:r>
    </w:p>
    <w:p w14:paraId="239DD3E9" w14:textId="377CA40F" w:rsidR="00B52931" w:rsidRDefault="00B52931" w:rsidP="00B52931">
      <w:pPr>
        <w:pStyle w:val="22"/>
        <w:rPr>
          <w:lang w:eastAsia="en-US"/>
        </w:rPr>
      </w:pPr>
      <w:r>
        <w:rPr>
          <w:lang w:eastAsia="en-US"/>
        </w:rPr>
        <w:t>В настоящий момент команда занимается устранением этих замечаний с целью скорейшей публикации игры.</w:t>
      </w:r>
    </w:p>
    <w:p w14:paraId="5508B85B" w14:textId="00DC1C1D" w:rsidR="00B52931" w:rsidRDefault="00B52931" w:rsidP="00B52931">
      <w:pPr>
        <w:pStyle w:val="13"/>
      </w:pPr>
      <w:bookmarkStart w:id="25" w:name="_Toc199197726"/>
      <w:r w:rsidRPr="00B52931">
        <w:t>Планирование и организация разработки</w:t>
      </w:r>
      <w:bookmarkEnd w:id="25"/>
    </w:p>
    <w:p w14:paraId="48F11671" w14:textId="77F43D16" w:rsidR="00B52931" w:rsidRDefault="00B52931" w:rsidP="00B52931">
      <w:pPr>
        <w:pStyle w:val="22"/>
        <w:rPr>
          <w:lang w:eastAsia="en-US"/>
        </w:rPr>
      </w:pPr>
      <w:r>
        <w:rPr>
          <w:lang w:eastAsia="en-US"/>
        </w:rPr>
        <w:t>Организация командной работы была одним из ключевых факторов успешной реализации проекта. Для этого:</w:t>
      </w:r>
    </w:p>
    <w:p w14:paraId="0CA65119" w14:textId="6FD862FC" w:rsidR="00B52931" w:rsidRDefault="00B52931" w:rsidP="00B52931">
      <w:pPr>
        <w:pStyle w:val="53"/>
      </w:pPr>
      <w:r>
        <w:t xml:space="preserve">С первой недели была составлена диаграмма </w:t>
      </w:r>
      <w:proofErr w:type="spellStart"/>
      <w:r>
        <w:t>Ганта</w:t>
      </w:r>
      <w:proofErr w:type="spellEnd"/>
      <w:r>
        <w:t>, отображающая все этапы проекта по неделям;</w:t>
      </w:r>
    </w:p>
    <w:p w14:paraId="0B1943B7" w14:textId="5B5A5043" w:rsidR="00B52931" w:rsidRDefault="00B52931" w:rsidP="00B52931">
      <w:pPr>
        <w:pStyle w:val="53"/>
      </w:pPr>
      <w:r>
        <w:t>Каждую неделю проводились митинги, на которых оценивалось текущее состояние задач, выявлялись риски и планировались следующие действия;</w:t>
      </w:r>
    </w:p>
    <w:p w14:paraId="497A31DB" w14:textId="4E7518D1" w:rsidR="00B52931" w:rsidRDefault="00B52931" w:rsidP="00B52931">
      <w:pPr>
        <w:pStyle w:val="53"/>
      </w:pPr>
      <w:r>
        <w:t xml:space="preserve">Все задачи заносились в </w:t>
      </w:r>
      <w:proofErr w:type="spellStart"/>
      <w:r>
        <w:t>Miro</w:t>
      </w:r>
      <w:proofErr w:type="spellEnd"/>
      <w:r>
        <w:t xml:space="preserve">-доску, где отслеживался их статус: </w:t>
      </w:r>
      <w:r w:rsidR="001D08AE">
        <w:t>«</w:t>
      </w:r>
      <w:r>
        <w:t>в работе</w:t>
      </w:r>
      <w:r w:rsidR="001D08AE">
        <w:t>»</w:t>
      </w:r>
      <w:r>
        <w:t xml:space="preserve">, </w:t>
      </w:r>
      <w:r w:rsidR="001D08AE">
        <w:t>«</w:t>
      </w:r>
      <w:r>
        <w:t>на тестировании</w:t>
      </w:r>
      <w:r w:rsidR="001D08AE">
        <w:t>»</w:t>
      </w:r>
      <w:r>
        <w:t xml:space="preserve">, </w:t>
      </w:r>
      <w:r w:rsidR="001D08AE">
        <w:t>«</w:t>
      </w:r>
      <w:r>
        <w:t>завершено</w:t>
      </w:r>
      <w:r w:rsidR="001D08AE">
        <w:t>»</w:t>
      </w:r>
      <w:r>
        <w:t>;</w:t>
      </w:r>
    </w:p>
    <w:p w14:paraId="366F6708" w14:textId="6FBF542C" w:rsidR="00B52931" w:rsidRDefault="00B52931" w:rsidP="00B52931">
      <w:pPr>
        <w:pStyle w:val="53"/>
      </w:pPr>
      <w:r>
        <w:t>Каждый участник имел свой набор задач, соответствующий его роли и компетенциям.</w:t>
      </w:r>
    </w:p>
    <w:p w14:paraId="2297B1CA" w14:textId="6AD07233" w:rsidR="00B52931" w:rsidRPr="00B52931" w:rsidRDefault="00B52931" w:rsidP="00B52931">
      <w:pPr>
        <w:pStyle w:val="22"/>
        <w:rPr>
          <w:lang w:eastAsia="en-US"/>
        </w:rPr>
      </w:pPr>
      <w:r>
        <w:rPr>
          <w:lang w:eastAsia="en-US"/>
        </w:rPr>
        <w:t>Такой подход позволил сохранить прозрачность, контроль и гибкость в процессе разработки, обеспечив успешное достижение поставленных целей.</w:t>
      </w:r>
    </w:p>
    <w:p w14:paraId="03DC06E3" w14:textId="77777777" w:rsidR="006559AE" w:rsidRDefault="006559AE" w:rsidP="00127886">
      <w:pPr>
        <w:pStyle w:val="110"/>
      </w:pPr>
      <w:bookmarkStart w:id="26" w:name="_Toc8214335"/>
      <w:bookmarkStart w:id="27" w:name="_Toc164096968"/>
      <w:bookmarkStart w:id="28" w:name="_Toc196860986"/>
      <w:bookmarkStart w:id="29" w:name="_Toc196862099"/>
      <w:bookmarkStart w:id="30" w:name="_Toc196862361"/>
      <w:bookmarkStart w:id="31" w:name="_Toc196862599"/>
      <w:bookmarkStart w:id="32" w:name="_Toc196862850"/>
      <w:bookmarkStart w:id="33" w:name="_Toc196863068"/>
      <w:bookmarkStart w:id="34" w:name="_Toc199197727"/>
      <w:r>
        <w:lastRenderedPageBreak/>
        <w:t>З</w:t>
      </w:r>
      <w:r w:rsidR="00B26509">
        <w:t>АКЛЮЧЕНИЕ</w:t>
      </w:r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0443C8DB" w14:textId="77777777" w:rsidR="00B52931" w:rsidRPr="000211C4" w:rsidRDefault="00B52931" w:rsidP="00B52931">
      <w:pPr>
        <w:pStyle w:val="22"/>
        <w:rPr>
          <w:b/>
          <w:bCs/>
        </w:rPr>
      </w:pPr>
      <w:r w:rsidRPr="000211C4">
        <w:rPr>
          <w:b/>
          <w:bCs/>
        </w:rPr>
        <w:t>Оценка соответствия программного продукта требованиям</w:t>
      </w:r>
      <w:r w:rsidRPr="000211C4">
        <w:rPr>
          <w:b/>
          <w:bCs/>
        </w:rPr>
        <w:t>:</w:t>
      </w:r>
    </w:p>
    <w:p w14:paraId="5E845AF8" w14:textId="6F4C7860" w:rsidR="00B52931" w:rsidRDefault="00B52931" w:rsidP="00B52931">
      <w:pPr>
        <w:pStyle w:val="22"/>
      </w:pPr>
      <w:r>
        <w:t>Разработанный программный продукт в целом соответствует основным требованиям, поставленным заказчиком и целевой аудиторией. Игра реализована в выбранном жанре Tower Defense, включает все ключевые механики: управление персонажем, размещение и перемещение башен, систему волн врагов, экономику</w:t>
      </w:r>
      <w:r>
        <w:t xml:space="preserve"> </w:t>
      </w:r>
      <w:r>
        <w:t xml:space="preserve">и лавкой. Визуальное оформление соответствует заявленной стилистике </w:t>
      </w:r>
      <w:r>
        <w:t>«</w:t>
      </w:r>
      <w:r>
        <w:t>магического леса</w:t>
      </w:r>
      <w:r>
        <w:t>»</w:t>
      </w:r>
      <w:r>
        <w:t xml:space="preserve"> что положительно влияет на вовлечённость игроков.</w:t>
      </w:r>
    </w:p>
    <w:p w14:paraId="7C6C5502" w14:textId="40794DC4" w:rsidR="00B52931" w:rsidRDefault="00B52931" w:rsidP="000211C4">
      <w:pPr>
        <w:pStyle w:val="22"/>
      </w:pPr>
      <w:r>
        <w:t>Особо стоит отметить успешную интеграцию активного персонажа в игровой процесс, что отличает нашу игру от большинства аналогов и придаёт ей уникальность. Механики взаимодействия с башнями и лавкой реализованы понятно и интуитивно, а внутриигровая экономика сбалансирована так, чтобы стимулировать стратегическое мышление у игрока.</w:t>
      </w:r>
    </w:p>
    <w:p w14:paraId="7FB15A02" w14:textId="08A93019" w:rsidR="00FB2AE9" w:rsidRDefault="00B52931" w:rsidP="00B52931">
      <w:pPr>
        <w:pStyle w:val="22"/>
      </w:pPr>
      <w:r>
        <w:t>Таким образом, программный продукт выполняет как функциональные, так и нефункциональные требования, обеспечивая как стабильную работу, так и привлекательное визуальное оформление.</w:t>
      </w:r>
    </w:p>
    <w:p w14:paraId="66AD355A" w14:textId="730A510E" w:rsidR="000211C4" w:rsidRPr="000211C4" w:rsidRDefault="000211C4" w:rsidP="00B52931">
      <w:pPr>
        <w:pStyle w:val="22"/>
        <w:rPr>
          <w:b/>
          <w:bCs/>
        </w:rPr>
      </w:pPr>
      <w:r w:rsidRPr="000211C4">
        <w:rPr>
          <w:b/>
          <w:bCs/>
        </w:rPr>
        <w:t>Оценка качества продукта и анализ тестирования</w:t>
      </w:r>
      <w:r w:rsidRPr="000211C4">
        <w:rPr>
          <w:b/>
          <w:bCs/>
        </w:rPr>
        <w:t>:</w:t>
      </w:r>
    </w:p>
    <w:p w14:paraId="0E40A5AC" w14:textId="77777777" w:rsidR="000211C4" w:rsidRDefault="000211C4" w:rsidP="000211C4">
      <w:pPr>
        <w:pStyle w:val="22"/>
      </w:pPr>
      <w:r>
        <w:t>В процессе промежуточного и итогового тестирования была зафиксирована высокая стабильность работы ядра игры. Основные компоненты — игровой цикл, логика взаимодействия объектов, экономика, интерфейс — функционируют корректно.</w:t>
      </w:r>
    </w:p>
    <w:p w14:paraId="33EF1E64" w14:textId="509BE7DA" w:rsidR="000211C4" w:rsidRDefault="000211C4" w:rsidP="000211C4">
      <w:pPr>
        <w:pStyle w:val="22"/>
      </w:pPr>
      <w:r>
        <w:t>Обнаруженные ошибки носили локальный характер и касались, в основном, нюансов интерфейса и кроссплатформенной адаптации.</w:t>
      </w:r>
    </w:p>
    <w:p w14:paraId="43BF5E7F" w14:textId="7BC718D0" w:rsidR="000211C4" w:rsidRDefault="000211C4" w:rsidP="000211C4">
      <w:pPr>
        <w:pStyle w:val="22"/>
      </w:pPr>
      <w:r>
        <w:t>После отправки проекта на модерацию Яндекс</w:t>
      </w:r>
      <w:r w:rsidR="001D08AE">
        <w:t xml:space="preserve"> </w:t>
      </w:r>
      <w:r>
        <w:t>Игр были получены замечания, которые позволяют сделать вывод о том, что:</w:t>
      </w:r>
    </w:p>
    <w:p w14:paraId="4DF9064D" w14:textId="3121E647" w:rsidR="000211C4" w:rsidRDefault="000211C4" w:rsidP="000211C4">
      <w:pPr>
        <w:pStyle w:val="53"/>
      </w:pPr>
      <w:r>
        <w:t>несмотря на высокое качество внутренней логики, внешние требования к продукту также должны учитываться заранее (например, совместимость с мобильными браузерами или навигация без мыши);</w:t>
      </w:r>
    </w:p>
    <w:p w14:paraId="1DDBA82B" w14:textId="583E555A" w:rsidR="000211C4" w:rsidRDefault="000211C4" w:rsidP="000211C4">
      <w:pPr>
        <w:pStyle w:val="53"/>
      </w:pPr>
      <w:r>
        <w:lastRenderedPageBreak/>
        <w:t>доработка интерфейса, адаптивность и оптимизация визуальных ресурсов — важные аспекты, влияющие на финальную приемку продукта.</w:t>
      </w:r>
    </w:p>
    <w:p w14:paraId="0CBD9BCE" w14:textId="0ECF3771" w:rsidR="000211C4" w:rsidRDefault="000211C4" w:rsidP="000211C4">
      <w:pPr>
        <w:pStyle w:val="22"/>
      </w:pPr>
      <w:r>
        <w:t>Таким образом, качество программного продукта находится на высоком уровне, однако требует дополнительной проработки в части соответствия внешним стандартам платформы размещения.</w:t>
      </w:r>
    </w:p>
    <w:p w14:paraId="0276FB45" w14:textId="21A00415" w:rsidR="000211C4" w:rsidRDefault="000211C4" w:rsidP="000211C4">
      <w:pPr>
        <w:pStyle w:val="22"/>
      </w:pPr>
      <w:r>
        <w:t>По результатам проекта сформированы следующие предложения по улучшению и развитию продукта:</w:t>
      </w:r>
    </w:p>
    <w:p w14:paraId="676ED56C" w14:textId="64405E88" w:rsidR="000211C4" w:rsidRDefault="000211C4" w:rsidP="000211C4">
      <w:pPr>
        <w:pStyle w:val="53"/>
      </w:pPr>
      <w:r>
        <w:t>Интерфейс и адаптивность: провести более детальное тестирование на различных устройствах и разрешениях экранов.</w:t>
      </w:r>
    </w:p>
    <w:p w14:paraId="3A7CD273" w14:textId="52DE911B" w:rsidR="000211C4" w:rsidRDefault="000211C4" w:rsidP="000211C4">
      <w:pPr>
        <w:pStyle w:val="53"/>
      </w:pPr>
      <w:r>
        <w:t>Углубление геймплея: добавить прогрессию и уровни сложности, новые типы башен и врагов, возможности улучшения персонажа.</w:t>
      </w:r>
    </w:p>
    <w:p w14:paraId="2EE46EEE" w14:textId="5EEF227F" w:rsidR="000211C4" w:rsidRDefault="000211C4" w:rsidP="000211C4">
      <w:pPr>
        <w:pStyle w:val="53"/>
      </w:pPr>
      <w:r>
        <w:t>Монетизация: реализовать дополнительные формы монетизации (например, бонусы за рекламу или покупки косметических улучшений).</w:t>
      </w:r>
    </w:p>
    <w:p w14:paraId="3864E7B2" w14:textId="1CFDA3D0" w:rsidR="000211C4" w:rsidRDefault="000211C4" w:rsidP="000211C4">
      <w:pPr>
        <w:pStyle w:val="53"/>
      </w:pPr>
      <w:r>
        <w:t>Платформенная интеграция: учесть требования платформы размещения (в данном случае Яндекс</w:t>
      </w:r>
      <w:r w:rsidR="001D08AE">
        <w:t xml:space="preserve"> </w:t>
      </w:r>
      <w:r>
        <w:t>Игры) на раннем этапе, чтобы исключить повторные правки и ускорить релиз.</w:t>
      </w:r>
    </w:p>
    <w:p w14:paraId="15C66D55" w14:textId="1219734E" w:rsidR="000211C4" w:rsidRDefault="000211C4" w:rsidP="000211C4">
      <w:pPr>
        <w:pStyle w:val="53"/>
      </w:pPr>
      <w:r>
        <w:t>Сбор обратной связи от игроков: после релиза — добавить аналитику, отслеживать поведение игроков и на этой основе вносить улучшения.</w:t>
      </w:r>
    </w:p>
    <w:p w14:paraId="1A2B0E10" w14:textId="0FB6C3F1" w:rsidR="000211C4" w:rsidRPr="000211C4" w:rsidRDefault="000211C4" w:rsidP="000211C4">
      <w:pPr>
        <w:pStyle w:val="22"/>
        <w:rPr>
          <w:b/>
          <w:bCs/>
        </w:rPr>
      </w:pPr>
      <w:r w:rsidRPr="000211C4">
        <w:rPr>
          <w:b/>
          <w:bCs/>
        </w:rPr>
        <w:t>Выводы:</w:t>
      </w:r>
    </w:p>
    <w:p w14:paraId="65331F24" w14:textId="4B28D36E" w:rsidR="000211C4" w:rsidRDefault="000211C4" w:rsidP="000211C4">
      <w:pPr>
        <w:pStyle w:val="22"/>
      </w:pPr>
      <w:r>
        <w:t>Работа над проектом позволила команде не только реализовать функциональный и визуально привлекательный продукт, но и пройти полный цикл разработки: от идеи до финального релиза. Особую ценность имел опыт распределённой работы в команде, планирования и итеративного улучшения.</w:t>
      </w:r>
    </w:p>
    <w:p w14:paraId="7AEB1BF4" w14:textId="7843F30E" w:rsidR="000211C4" w:rsidRDefault="000211C4" w:rsidP="000211C4">
      <w:pPr>
        <w:pStyle w:val="22"/>
      </w:pPr>
      <w:r>
        <w:t>Основными факторами успеха стали:</w:t>
      </w:r>
    </w:p>
    <w:p w14:paraId="0FD6CD15" w14:textId="61D066F5" w:rsidR="000211C4" w:rsidRDefault="000211C4" w:rsidP="000211C4">
      <w:pPr>
        <w:pStyle w:val="53"/>
      </w:pPr>
      <w:r>
        <w:t>Чёткое распределение ролей;</w:t>
      </w:r>
    </w:p>
    <w:p w14:paraId="45CB9C28" w14:textId="130A9D0C" w:rsidR="000211C4" w:rsidRDefault="000211C4" w:rsidP="000211C4">
      <w:pPr>
        <w:pStyle w:val="53"/>
      </w:pPr>
      <w:r>
        <w:t xml:space="preserve">Использование спринтов и диаграммы </w:t>
      </w:r>
      <w:proofErr w:type="spellStart"/>
      <w:r>
        <w:t>Ганта</w:t>
      </w:r>
      <w:proofErr w:type="spellEnd"/>
      <w:r>
        <w:t>;</w:t>
      </w:r>
    </w:p>
    <w:p w14:paraId="400FE20E" w14:textId="1937993F" w:rsidR="000211C4" w:rsidRDefault="000211C4" w:rsidP="000211C4">
      <w:pPr>
        <w:pStyle w:val="53"/>
      </w:pPr>
      <w:r>
        <w:t>Комбинация технической и визуальной реализации;</w:t>
      </w:r>
    </w:p>
    <w:p w14:paraId="3C60085B" w14:textId="77777777" w:rsidR="000211C4" w:rsidRDefault="000211C4" w:rsidP="000211C4">
      <w:pPr>
        <w:pStyle w:val="53"/>
      </w:pPr>
      <w:r>
        <w:t>Активное тестирование и готовность к доработкам.</w:t>
      </w:r>
    </w:p>
    <w:p w14:paraId="4B2D59A8" w14:textId="77777777" w:rsidR="000211C4" w:rsidRDefault="000211C4" w:rsidP="000211C4">
      <w:pPr>
        <w:pStyle w:val="22"/>
      </w:pPr>
    </w:p>
    <w:p w14:paraId="084E87DD" w14:textId="36C1902F" w:rsidR="000211C4" w:rsidRDefault="000211C4" w:rsidP="000211C4">
      <w:pPr>
        <w:pStyle w:val="22"/>
      </w:pPr>
      <w:r>
        <w:lastRenderedPageBreak/>
        <w:t>К потенциальным проблемам можно отнести недооценку требований со стороны платформы размещения, что отложило релиз. Однако это стало полезным опытом, который команда учтёт в следующих проектах.</w:t>
      </w:r>
    </w:p>
    <w:p w14:paraId="0020BE29" w14:textId="47BEE5AD" w:rsidR="000211C4" w:rsidRPr="001A2235" w:rsidRDefault="000211C4" w:rsidP="000211C4">
      <w:pPr>
        <w:pStyle w:val="22"/>
      </w:pPr>
      <w:r>
        <w:t>В целом, результат проекта можно считать успешным, с потенциалом для дальнейшего развития и масштабирования.</w:t>
      </w:r>
    </w:p>
    <w:p w14:paraId="51D7030D" w14:textId="77777777" w:rsidR="001A09FB" w:rsidRDefault="001A09FB" w:rsidP="00C13DB5">
      <w:pPr>
        <w:pStyle w:val="110"/>
      </w:pPr>
      <w:bookmarkStart w:id="35" w:name="_Toc477525073"/>
      <w:bookmarkStart w:id="36" w:name="_Toc477526600"/>
      <w:bookmarkStart w:id="37" w:name="_Toc477526815"/>
      <w:bookmarkStart w:id="38" w:name="_Toc477529038"/>
      <w:bookmarkStart w:id="39" w:name="_Toc477530301"/>
      <w:bookmarkStart w:id="40" w:name="_Toc477532641"/>
      <w:bookmarkStart w:id="41" w:name="_Toc8214336"/>
      <w:bookmarkStart w:id="42" w:name="_Toc164096969"/>
      <w:bookmarkStart w:id="43" w:name="_Toc196860987"/>
      <w:bookmarkStart w:id="44" w:name="_Toc196862100"/>
      <w:bookmarkStart w:id="45" w:name="_Toc196862362"/>
      <w:bookmarkStart w:id="46" w:name="_Toc196862600"/>
      <w:bookmarkStart w:id="47" w:name="_Toc196862851"/>
      <w:bookmarkStart w:id="48" w:name="_Toc196863069"/>
      <w:bookmarkStart w:id="49" w:name="_Toc199197728"/>
      <w:r w:rsidRPr="00FB2AE9">
        <w:lastRenderedPageBreak/>
        <w:t>С</w:t>
      </w:r>
      <w:r w:rsidR="00B26509">
        <w:t>ПИСОК ИСПОЛЬЗОВАННЫХ ИСТОЧНИКОВ</w:t>
      </w:r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14:paraId="600CAF56" w14:textId="634F035B" w:rsidR="00B37A69" w:rsidRPr="00B37A69" w:rsidRDefault="00B37A69" w:rsidP="00B37A69">
      <w:pPr>
        <w:pStyle w:val="7"/>
      </w:pPr>
      <w:proofErr w:type="spellStart"/>
      <w:r w:rsidRPr="00B37A69">
        <w:t>Ironhide</w:t>
      </w:r>
      <w:proofErr w:type="spellEnd"/>
      <w:r w:rsidRPr="00B37A69">
        <w:t xml:space="preserve"> Game Studio. </w:t>
      </w:r>
      <w:proofErr w:type="spellStart"/>
      <w:r w:rsidRPr="00B37A69">
        <w:t>Kingdom</w:t>
      </w:r>
      <w:proofErr w:type="spellEnd"/>
      <w:r w:rsidRPr="00B37A69">
        <w:t xml:space="preserve"> </w:t>
      </w:r>
      <w:proofErr w:type="spellStart"/>
      <w:r w:rsidRPr="00B37A69">
        <w:t>Rush</w:t>
      </w:r>
      <w:proofErr w:type="spellEnd"/>
      <w:r w:rsidRPr="00B37A69">
        <w:t xml:space="preserve"> [Электронный ресурс] / </w:t>
      </w:r>
      <w:proofErr w:type="spellStart"/>
      <w:r w:rsidRPr="00B37A69">
        <w:t>Ironhide</w:t>
      </w:r>
      <w:proofErr w:type="spellEnd"/>
      <w:r w:rsidRPr="00B37A69">
        <w:t xml:space="preserve"> Game Studio. – Монтевидео, 2011. – URL: https://www.kingdomrush.com (дата обращения: 25.05.2025).</w:t>
      </w:r>
    </w:p>
    <w:p w14:paraId="222C32ED" w14:textId="2F92EF03" w:rsidR="00B37A69" w:rsidRPr="00B37A69" w:rsidRDefault="00B37A69" w:rsidP="00B37A69">
      <w:pPr>
        <w:pStyle w:val="7"/>
      </w:pPr>
      <w:proofErr w:type="spellStart"/>
      <w:r w:rsidRPr="00B37A69">
        <w:t>Ninja</w:t>
      </w:r>
      <w:proofErr w:type="spellEnd"/>
      <w:r w:rsidRPr="00B37A69">
        <w:t xml:space="preserve"> </w:t>
      </w:r>
      <w:proofErr w:type="spellStart"/>
      <w:r w:rsidRPr="00B37A69">
        <w:t>Kiwi</w:t>
      </w:r>
      <w:proofErr w:type="spellEnd"/>
      <w:r w:rsidRPr="00B37A69">
        <w:t xml:space="preserve">. </w:t>
      </w:r>
      <w:proofErr w:type="spellStart"/>
      <w:r w:rsidRPr="00B37A69">
        <w:t>Bloons</w:t>
      </w:r>
      <w:proofErr w:type="spellEnd"/>
      <w:r w:rsidRPr="00B37A69">
        <w:t xml:space="preserve"> Tower Defense [Электронный ресурс] / </w:t>
      </w:r>
      <w:proofErr w:type="spellStart"/>
      <w:r w:rsidRPr="00B37A69">
        <w:t>Ninja</w:t>
      </w:r>
      <w:proofErr w:type="spellEnd"/>
      <w:r w:rsidRPr="00B37A69">
        <w:t xml:space="preserve"> </w:t>
      </w:r>
      <w:proofErr w:type="spellStart"/>
      <w:r w:rsidRPr="00B37A69">
        <w:t>Kiwi</w:t>
      </w:r>
      <w:proofErr w:type="spellEnd"/>
      <w:r w:rsidRPr="00B37A69">
        <w:t>. – Окленд, 2007. – URL: https://ninjakiwi.com/Games/Tower-Defense/ (дата обращения: 25.05.2025).</w:t>
      </w:r>
    </w:p>
    <w:p w14:paraId="6A341621" w14:textId="2C0B9EE0" w:rsidR="00B37A69" w:rsidRPr="00B37A69" w:rsidRDefault="00B37A69" w:rsidP="00B37A69">
      <w:pPr>
        <w:pStyle w:val="7"/>
      </w:pPr>
      <w:r w:rsidRPr="00B37A69">
        <w:t>Яндекс Игры – платформа для публикации HTML5-игр [Электронный ресурс] / Яндекс. – Москва, 2020. – URL: https://yandex.ru/games (дата обращения: 25.05.2025).</w:t>
      </w:r>
    </w:p>
    <w:p w14:paraId="58865D8E" w14:textId="4A5248B3" w:rsidR="00B37A69" w:rsidRPr="00B37A69" w:rsidRDefault="00B37A69" w:rsidP="00B37A69">
      <w:pPr>
        <w:pStyle w:val="7"/>
      </w:pPr>
      <w:proofErr w:type="spellStart"/>
      <w:r w:rsidRPr="00B37A69">
        <w:t>Trello</w:t>
      </w:r>
      <w:proofErr w:type="spellEnd"/>
      <w:r w:rsidRPr="00B37A69">
        <w:t xml:space="preserve"> – онлайн-сервис управления проектами [Электронный ресурс] / </w:t>
      </w:r>
      <w:proofErr w:type="spellStart"/>
      <w:r w:rsidRPr="00B37A69">
        <w:t>Atlassian</w:t>
      </w:r>
      <w:proofErr w:type="spellEnd"/>
      <w:r w:rsidRPr="00B37A69">
        <w:t>. – Сан-Франциско, 2011. – URL: https://trello.com (дата обращения: 25.05.2025).</w:t>
      </w:r>
    </w:p>
    <w:p w14:paraId="12A86F04" w14:textId="35BFE8ED" w:rsidR="00156717" w:rsidRDefault="00B37A69" w:rsidP="00B37A69">
      <w:pPr>
        <w:pStyle w:val="7"/>
      </w:pPr>
      <w:proofErr w:type="spellStart"/>
      <w:r w:rsidRPr="00B37A69">
        <w:t>Miro</w:t>
      </w:r>
      <w:proofErr w:type="spellEnd"/>
      <w:r w:rsidRPr="00B37A69">
        <w:t xml:space="preserve"> – доска для командной работы [Электронный ресурс] / </w:t>
      </w:r>
      <w:proofErr w:type="spellStart"/>
      <w:r w:rsidRPr="00B37A69">
        <w:t>RealtimeBoard</w:t>
      </w:r>
      <w:proofErr w:type="spellEnd"/>
      <w:r w:rsidRPr="00B37A69">
        <w:t xml:space="preserve"> Inc. – Амстердам, 2011. – URL: https://miro.com (дата обращения: 25.05.2025).</w:t>
      </w:r>
      <w:r w:rsidR="00156717">
        <w:br w:type="page"/>
      </w:r>
    </w:p>
    <w:p w14:paraId="1D90745A" w14:textId="4979AA91" w:rsidR="00E132DC" w:rsidRDefault="00E132DC" w:rsidP="00E132DC">
      <w:pPr>
        <w:pStyle w:val="8"/>
        <w:rPr>
          <w:lang w:val="ru-RU"/>
        </w:rPr>
      </w:pPr>
      <w:bookmarkStart w:id="50" w:name="_Toc477530302"/>
      <w:bookmarkStart w:id="51" w:name="_Toc477532642"/>
      <w:bookmarkStart w:id="52" w:name="_Toc8214337"/>
      <w:r>
        <w:rPr>
          <w:lang w:val="ru-RU"/>
        </w:rPr>
        <w:lastRenderedPageBreak/>
        <w:br/>
      </w:r>
      <w:bookmarkStart w:id="53" w:name="_Toc199197729"/>
      <w:r>
        <w:rPr>
          <w:lang w:val="ru-RU"/>
        </w:rPr>
        <w:t xml:space="preserve">Диаграмма </w:t>
      </w:r>
      <w:proofErr w:type="spellStart"/>
      <w:r>
        <w:rPr>
          <w:lang w:val="ru-RU"/>
        </w:rPr>
        <w:t>Ганта</w:t>
      </w:r>
      <w:bookmarkEnd w:id="53"/>
      <w:proofErr w:type="spellEnd"/>
    </w:p>
    <w:tbl>
      <w:tblPr>
        <w:tblW w:w="933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4"/>
        <w:gridCol w:w="3431"/>
        <w:gridCol w:w="1671"/>
        <w:gridCol w:w="1512"/>
        <w:gridCol w:w="210"/>
        <w:gridCol w:w="210"/>
        <w:gridCol w:w="210"/>
        <w:gridCol w:w="210"/>
        <w:gridCol w:w="210"/>
        <w:gridCol w:w="210"/>
        <w:gridCol w:w="210"/>
      </w:tblGrid>
      <w:tr w:rsidR="00E132DC" w:rsidRPr="00E132DC" w14:paraId="462ABDE1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000000"/>
              <w:left w:val="single" w:sz="6" w:space="0" w:color="000000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BCCF5B" w14:textId="77777777" w:rsidR="00E132DC" w:rsidRPr="00E132DC" w:rsidRDefault="00E132DC" w:rsidP="00E132DC">
            <w:pPr>
              <w:pStyle w:val="35112"/>
            </w:pPr>
            <w:r w:rsidRPr="00E132DC">
              <w:t>№</w:t>
            </w:r>
          </w:p>
        </w:tc>
        <w:tc>
          <w:tcPr>
            <w:tcW w:w="3842" w:type="dxa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6BA449" w14:textId="77777777" w:rsidR="00E132DC" w:rsidRPr="00E132DC" w:rsidRDefault="00E132DC" w:rsidP="00E132DC">
            <w:pPr>
              <w:pStyle w:val="35112"/>
            </w:pPr>
            <w:r w:rsidRPr="00E132DC">
              <w:t>Задача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8A5045" w14:textId="77777777" w:rsidR="00E132DC" w:rsidRPr="00E132DC" w:rsidRDefault="00E132DC" w:rsidP="00E132DC">
            <w:pPr>
              <w:pStyle w:val="35112"/>
            </w:pPr>
            <w:r w:rsidRPr="00E132DC">
              <w:t>Ответственный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CCCCCC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365968" w14:textId="77777777" w:rsidR="00E132DC" w:rsidRPr="00E132DC" w:rsidRDefault="00E132DC" w:rsidP="00E132DC">
            <w:pPr>
              <w:pStyle w:val="35112"/>
            </w:pPr>
            <w:r w:rsidRPr="00E132DC">
              <w:t>Длительность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10CBCF" w14:textId="77777777" w:rsidR="00E132DC" w:rsidRPr="00E132DC" w:rsidRDefault="00E132DC" w:rsidP="00E132DC">
            <w:pPr>
              <w:pStyle w:val="35112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67CD0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31065F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E1DE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5E64B7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A77A1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DC2958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6C95ED64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34151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ADC5CD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8A093C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9132BD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5464BD" w14:textId="77777777" w:rsidR="00E132DC" w:rsidRPr="00E132DC" w:rsidRDefault="00E132DC" w:rsidP="00E132DC">
            <w:pPr>
              <w:pStyle w:val="35112"/>
            </w:pPr>
            <w:r w:rsidRPr="00E132DC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A965AC" w14:textId="77777777" w:rsidR="00E132DC" w:rsidRPr="00E132DC" w:rsidRDefault="00E132DC" w:rsidP="00E132DC">
            <w:pPr>
              <w:pStyle w:val="35112"/>
            </w:pPr>
            <w:r w:rsidRPr="00E132DC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AE6E78" w14:textId="77777777" w:rsidR="00E132DC" w:rsidRPr="00E132DC" w:rsidRDefault="00E132DC" w:rsidP="00E132DC">
            <w:pPr>
              <w:pStyle w:val="35112"/>
            </w:pPr>
            <w:r w:rsidRPr="00E132DC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0DC85" w14:textId="77777777" w:rsidR="00E132DC" w:rsidRPr="00E132DC" w:rsidRDefault="00E132DC" w:rsidP="00E132DC">
            <w:pPr>
              <w:pStyle w:val="35112"/>
            </w:pPr>
            <w:r w:rsidRPr="00E132DC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89595" w14:textId="77777777" w:rsidR="00E132DC" w:rsidRPr="00E132DC" w:rsidRDefault="00E132DC" w:rsidP="00E132DC">
            <w:pPr>
              <w:pStyle w:val="35112"/>
            </w:pPr>
            <w:r w:rsidRPr="00E132DC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F68F8" w14:textId="77777777" w:rsidR="00E132DC" w:rsidRPr="00E132DC" w:rsidRDefault="00E132DC" w:rsidP="00E132DC">
            <w:pPr>
              <w:pStyle w:val="35112"/>
            </w:pPr>
            <w:r w:rsidRPr="00E132DC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EAC509" w14:textId="77777777" w:rsidR="00E132DC" w:rsidRPr="00E132DC" w:rsidRDefault="00E132DC" w:rsidP="00E132DC">
            <w:pPr>
              <w:pStyle w:val="35112"/>
            </w:pPr>
            <w:r w:rsidRPr="00E132DC">
              <w:t>7</w:t>
            </w:r>
          </w:p>
        </w:tc>
      </w:tr>
      <w:tr w:rsidR="00E132DC" w:rsidRPr="00E132DC" w14:paraId="490AC3B3" w14:textId="77777777" w:rsidTr="00E132D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C110BC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Аналитика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ABDC6E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34438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0F442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B71351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6CE145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ADB8C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56EA4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C248D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705F74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4AE077F3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028CB5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1.1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DCDE10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Генерация идей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FCB47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Вся команда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6636DD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 неделя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538E7B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8DE87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1CDB27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10358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E2EF2F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FEC82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52219D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6547A4B9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667F0B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1.2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493B4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Создание дизайн документа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31789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Романов И.А.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EAD6FC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4650E6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9A48B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E57BE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F802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73F7D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F8C3C1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7AC79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2BC5AFB5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87483E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1.3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EB2FBD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Обучение работе в выбранных ПО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34EDD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Вся команда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4528AA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 неделя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5B3F5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45BE2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9D591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02059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5D15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8DF797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6019AC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666FF99A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F26C86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1.4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A2C3E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proofErr w:type="spellStart"/>
            <w:r w:rsidRPr="00E132DC">
              <w:rPr>
                <w:szCs w:val="24"/>
              </w:rPr>
              <w:t>Мудборд</w:t>
            </w:r>
            <w:proofErr w:type="spellEnd"/>
            <w:r w:rsidRPr="00E132DC">
              <w:rPr>
                <w:szCs w:val="24"/>
              </w:rPr>
              <w:t xml:space="preserve"> и поиск референсов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C01F04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Смирнов А.В.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372A3CA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022CDD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FE1C4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0500F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0382C9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BD3E8C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155F6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A6E8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10EFC6D6" w14:textId="77777777" w:rsidTr="00E132DC">
        <w:trPr>
          <w:trHeight w:val="315"/>
        </w:trPr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C775BD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Разработка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FCC9F9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DD281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854B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B6160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78749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1EBC5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2B776C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137B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1313E9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620E13A4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ABB683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2.1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85B754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Анализ конкурентов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D6CF08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Романов И.А.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D1449E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 неделя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422BA7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917FB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E0F8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05E1B1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B0199D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3A5D5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8D915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0043DFC2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1474A3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2.2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CB66EF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Отрисовка персонажа, карты, окружения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38B0DF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Смирнов А.В.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E630E0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EE07B8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AB11E9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AD90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C5DDE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DDF1F5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98091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A17CF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296FD3B0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BC8A7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2.3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7D8AD4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Написание кода для персонажа, базовые механики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3DF47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proofErr w:type="spellStart"/>
            <w:r w:rsidRPr="00E132DC">
              <w:rPr>
                <w:szCs w:val="24"/>
              </w:rPr>
              <w:t>Маскалев</w:t>
            </w:r>
            <w:proofErr w:type="spellEnd"/>
            <w:r w:rsidRPr="00E132DC">
              <w:rPr>
                <w:szCs w:val="24"/>
              </w:rPr>
              <w:t xml:space="preserve"> Г.А.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D96EB9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9976E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B34A47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354E40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07B988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65466F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4BFAB9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E6258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4DC2C645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8DB62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2.4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A50D47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 xml:space="preserve">Реализация </w:t>
            </w:r>
            <w:proofErr w:type="spellStart"/>
            <w:r w:rsidRPr="00E132DC">
              <w:rPr>
                <w:szCs w:val="24"/>
              </w:rPr>
              <w:t>взаимодейсвия</w:t>
            </w:r>
            <w:proofErr w:type="spellEnd"/>
            <w:r w:rsidRPr="00E132DC">
              <w:rPr>
                <w:szCs w:val="24"/>
              </w:rPr>
              <w:t xml:space="preserve"> оборонных сооружений и врагов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FB2BFE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proofErr w:type="spellStart"/>
            <w:r w:rsidRPr="00E132DC">
              <w:rPr>
                <w:szCs w:val="24"/>
              </w:rPr>
              <w:t>Маскалев</w:t>
            </w:r>
            <w:proofErr w:type="spellEnd"/>
            <w:r w:rsidRPr="00E132DC">
              <w:rPr>
                <w:szCs w:val="24"/>
              </w:rPr>
              <w:t xml:space="preserve"> Г.А.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D388E3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3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374F98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F55FF9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6FA090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96F6445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66682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5BB9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B5904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1DD21C8D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3D1A69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2.5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2B03B6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 xml:space="preserve">Тест </w:t>
            </w:r>
            <w:proofErr w:type="gramStart"/>
            <w:r w:rsidRPr="00E132DC">
              <w:rPr>
                <w:szCs w:val="24"/>
              </w:rPr>
              <w:t>альфа версии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3A4797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Вся команда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94A09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FA47D5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A2AD4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DED3E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747E4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1DC54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254FC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72D7E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54C9BAE3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E2052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Реализация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4AAE1F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06CE4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244CBD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A0CB6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A8C321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29B30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183DE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D0AB87C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4150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3434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7B8BA24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62A41C54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137F10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3.1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FE7888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Создание анимация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62CC94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Смирнов А.В.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4F1512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E81C13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89B1C8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763E4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4087A8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A10BB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BB44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504CE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61267368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DFA280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3.2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69D620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Внедрение экономики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486A5C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Романов И.А.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A251201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 неделя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308E40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CDF794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9FC9CD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0D7990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D7D14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B4342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22F8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5DB74107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26586A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3.3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1AA91C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Создание финальной сборки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D65F66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proofErr w:type="spellStart"/>
            <w:r w:rsidRPr="00E132DC">
              <w:rPr>
                <w:szCs w:val="24"/>
              </w:rPr>
              <w:t>Маскалев</w:t>
            </w:r>
            <w:proofErr w:type="spellEnd"/>
            <w:r w:rsidRPr="00E132DC">
              <w:rPr>
                <w:szCs w:val="24"/>
              </w:rPr>
              <w:t xml:space="preserve"> Г.А.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16D028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3C4AFF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608E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5F88CA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F7A2F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CF3DE1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85D4A7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3BE46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0BC2C737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A46870D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3.4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B7F1EF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proofErr w:type="spellStart"/>
            <w:r w:rsidRPr="00E132DC">
              <w:rPr>
                <w:szCs w:val="24"/>
              </w:rPr>
              <w:t>Тестировка</w:t>
            </w:r>
            <w:proofErr w:type="spellEnd"/>
            <w:r w:rsidRPr="00E132DC">
              <w:rPr>
                <w:szCs w:val="24"/>
              </w:rPr>
              <w:t xml:space="preserve"> и исправление багов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C95376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Вся команда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93B673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2 недели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CB38C9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4E5D2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584463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444BAD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181126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00FF00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E56CED2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93D55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  <w:tr w:rsidR="00E132DC" w:rsidRPr="00E132DC" w14:paraId="78F4BE53" w14:textId="77777777" w:rsidTr="00E132DC">
        <w:trPr>
          <w:trHeight w:val="315"/>
        </w:trPr>
        <w:tc>
          <w:tcPr>
            <w:tcW w:w="843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613A95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3.5</w:t>
            </w:r>
          </w:p>
        </w:tc>
        <w:tc>
          <w:tcPr>
            <w:tcW w:w="384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11496A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Публикация игры на площадке Яндекс Игры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3A0E79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Вся команда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49FCD1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  <w:r w:rsidRPr="00E132DC">
              <w:rPr>
                <w:szCs w:val="24"/>
              </w:rPr>
              <w:t>1 неделя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74B4FF" w14:textId="77777777" w:rsidR="00E132DC" w:rsidRPr="00E132DC" w:rsidRDefault="00E132DC" w:rsidP="00E132DC">
            <w:pPr>
              <w:pStyle w:val="35112"/>
              <w:rPr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5050A9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333BD0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88A5AEE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CF1110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CE59EC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C74AB" w14:textId="77777777" w:rsidR="00E132DC" w:rsidRPr="00E132DC" w:rsidRDefault="00E132DC" w:rsidP="00E132DC">
            <w:pPr>
              <w:pStyle w:val="35112"/>
              <w:rPr>
                <w:sz w:val="20"/>
              </w:rPr>
            </w:pPr>
          </w:p>
        </w:tc>
      </w:tr>
    </w:tbl>
    <w:p w14:paraId="77A11A5F" w14:textId="3A662CF4" w:rsidR="00E132DC" w:rsidRPr="00E132DC" w:rsidRDefault="00E132DC" w:rsidP="00E132DC">
      <w:pPr>
        <w:spacing w:after="160"/>
        <w:rPr>
          <w:rFonts w:ascii="Times New Roman" w:eastAsia="Times New Roman" w:hAnsi="Times New Roman" w:cs="Times New Roman"/>
          <w:sz w:val="28"/>
          <w:szCs w:val="20"/>
          <w:lang w:val="en-US" w:eastAsia="ru-RU"/>
        </w:rPr>
      </w:pPr>
      <w:r>
        <w:rPr>
          <w:lang w:val="en-US"/>
        </w:rPr>
        <w:br w:type="page"/>
      </w:r>
    </w:p>
    <w:p w14:paraId="62B7B043" w14:textId="10E4334B" w:rsidR="00EE1991" w:rsidRPr="00B37A69" w:rsidRDefault="00020789" w:rsidP="00986E24">
      <w:pPr>
        <w:pStyle w:val="8"/>
        <w:rPr>
          <w:lang w:val="ru-RU"/>
        </w:rPr>
      </w:pPr>
      <w:r w:rsidRPr="00B37A69">
        <w:rPr>
          <w:lang w:val="ru-RU"/>
        </w:rPr>
        <w:lastRenderedPageBreak/>
        <w:br/>
      </w:r>
      <w:bookmarkStart w:id="54" w:name="_Toc199197730"/>
      <w:r w:rsidR="00B37A69">
        <w:rPr>
          <w:lang w:val="ru-RU"/>
        </w:rPr>
        <w:t>Замечания к релизу от модерации Яндекс Игр</w:t>
      </w:r>
      <w:bookmarkEnd w:id="54"/>
    </w:p>
    <w:bookmarkEnd w:id="50"/>
    <w:bookmarkEnd w:id="51"/>
    <w:bookmarkEnd w:id="52"/>
    <w:p w14:paraId="0AF9EB2E" w14:textId="2C2C2DCD" w:rsidR="00B37A69" w:rsidRPr="00B37A69" w:rsidRDefault="00B37A69" w:rsidP="00B37A69">
      <w:pPr>
        <w:pStyle w:val="22"/>
      </w:pPr>
      <w:r w:rsidRPr="00B37A69">
        <w:t>В ходе проверки были обнаружены следующие замечания:</w:t>
      </w:r>
    </w:p>
    <w:p w14:paraId="51A87C03" w14:textId="2EA4EEBE" w:rsidR="00B37A69" w:rsidRPr="00B37A69" w:rsidRDefault="00B37A69" w:rsidP="00B37A69">
      <w:pPr>
        <w:pStyle w:val="52"/>
        <w:numPr>
          <w:ilvl w:val="0"/>
          <w:numId w:val="18"/>
        </w:numPr>
        <w:ind w:left="0" w:firstLine="709"/>
      </w:pPr>
      <w:r w:rsidRPr="00B37A69">
        <w:t>Согласно п. 8.2.3 все тексты в полях, которые меняются в зависимости от языка, должны быть переведены на соответствующий язык. Десктопные скриншоты [</w:t>
      </w:r>
      <w:proofErr w:type="spellStart"/>
      <w:r w:rsidRPr="00B37A69">
        <w:t>ru</w:t>
      </w:r>
      <w:proofErr w:type="spellEnd"/>
      <w:r w:rsidRPr="00B37A69">
        <w:t>]: Язык текста не соответствует черновику</w:t>
      </w:r>
    </w:p>
    <w:p w14:paraId="7017E217" w14:textId="0867AAE5" w:rsidR="00B37A69" w:rsidRPr="00B37A69" w:rsidRDefault="00B37A69" w:rsidP="00B37A69">
      <w:pPr>
        <w:pStyle w:val="22"/>
      </w:pPr>
      <w:r w:rsidRPr="00B37A69">
        <w:t>Вложения:</w:t>
      </w:r>
    </w:p>
    <w:p w14:paraId="5F4983DD" w14:textId="6E79F720" w:rsidR="00B37A69" w:rsidRPr="00B37A69" w:rsidRDefault="00B37A69" w:rsidP="00B37A69">
      <w:pPr>
        <w:pStyle w:val="53"/>
        <w:rPr>
          <w:rStyle w:val="af4"/>
        </w:rPr>
      </w:pPr>
      <w:r w:rsidRPr="00B37A69">
        <w:rPr>
          <w:rStyle w:val="af4"/>
        </w:rPr>
        <w:t>https://avatars.mds.yandex.net/get-games/10152950/2a00000196f2ab6f49ebbe4020fe1104af08/orig</w:t>
      </w:r>
    </w:p>
    <w:p w14:paraId="2254AAB3" w14:textId="25AFB287" w:rsidR="00B37A69" w:rsidRPr="00B37A69" w:rsidRDefault="00B37A69" w:rsidP="00B37A69">
      <w:pPr>
        <w:pStyle w:val="53"/>
        <w:rPr>
          <w:rStyle w:val="af4"/>
        </w:rPr>
      </w:pPr>
      <w:r w:rsidRPr="00B37A69">
        <w:rPr>
          <w:rStyle w:val="af4"/>
        </w:rPr>
        <w:t>https://avatars.mds.yandex.net/get-games/1881364/2a00000196f2ab6ec20beeced96b1e15bf81/orig</w:t>
      </w:r>
    </w:p>
    <w:p w14:paraId="252560B5" w14:textId="778DF80B" w:rsidR="00B37A69" w:rsidRPr="00B37A69" w:rsidRDefault="00B37A69" w:rsidP="00B37A69">
      <w:pPr>
        <w:pStyle w:val="53"/>
        <w:rPr>
          <w:rStyle w:val="af4"/>
        </w:rPr>
      </w:pPr>
      <w:r w:rsidRPr="00B37A69">
        <w:rPr>
          <w:rStyle w:val="af4"/>
        </w:rPr>
        <w:t>https://modgames.s3.yandex.net/85bbb21b-ec6a-4e52-82c6-4f05f2b18da6</w:t>
      </w:r>
    </w:p>
    <w:p w14:paraId="46B851D8" w14:textId="16E76F9C" w:rsidR="00B37A69" w:rsidRPr="00B37A69" w:rsidRDefault="00B37A69" w:rsidP="00B37A69">
      <w:pPr>
        <w:pStyle w:val="53"/>
        <w:rPr>
          <w:color w:val="0563C1" w:themeColor="hyperlink"/>
          <w:u w:val="single"/>
        </w:rPr>
      </w:pPr>
      <w:r w:rsidRPr="00B37A69">
        <w:rPr>
          <w:rStyle w:val="af4"/>
        </w:rPr>
        <w:t>https://modgames.s3.yandex.net/b542883c-6a60-4a11-8db8-514d6408c10e</w:t>
      </w:r>
    </w:p>
    <w:p w14:paraId="28289F9D" w14:textId="7F6F64B3" w:rsidR="00B37A69" w:rsidRPr="00B37A69" w:rsidRDefault="00B37A69" w:rsidP="00B37A69">
      <w:pPr>
        <w:pStyle w:val="52"/>
      </w:pPr>
      <w:r w:rsidRPr="00B37A69">
        <w:t>Согласно п. 1.6.2.3 Требований платформы, при изменении размеров окна элементы игры не должны обрезаться/выходить за границу окна браузера на десктопе. Обрезается табличка магазина.</w:t>
      </w:r>
    </w:p>
    <w:p w14:paraId="03D33B37" w14:textId="393ECD63" w:rsidR="00B37A69" w:rsidRPr="00B37A69" w:rsidRDefault="00B37A69" w:rsidP="00B37A69">
      <w:pPr>
        <w:pStyle w:val="22"/>
      </w:pPr>
      <w:r w:rsidRPr="00B37A69">
        <w:t>Вложения:</w:t>
      </w:r>
    </w:p>
    <w:p w14:paraId="05A61D27" w14:textId="35157932" w:rsidR="00B37A69" w:rsidRPr="00B37A69" w:rsidRDefault="00B37A69" w:rsidP="00B37A69">
      <w:pPr>
        <w:pStyle w:val="22"/>
        <w:rPr>
          <w:color w:val="0563C1" w:themeColor="hyperlink"/>
          <w:u w:val="single"/>
        </w:rPr>
      </w:pPr>
      <w:r w:rsidRPr="00B37A69">
        <w:rPr>
          <w:rStyle w:val="af4"/>
        </w:rPr>
        <w:t>https://modadvert.s3.yandex.net/modgames/dfd15a88-ff23-467e-bd16-0512f1e14db5</w:t>
      </w:r>
    </w:p>
    <w:p w14:paraId="50B92640" w14:textId="53F1B50C" w:rsidR="00B37A69" w:rsidRPr="00B37A69" w:rsidRDefault="00B37A69" w:rsidP="00B37A69">
      <w:pPr>
        <w:pStyle w:val="52"/>
      </w:pPr>
      <w:r w:rsidRPr="00B37A69">
        <w:t>Согласно п. 1.15 игра не должна находиться в процессе разработки или предварительного тестирования. Сбрасывается рекорд при выходе в меню.</w:t>
      </w:r>
    </w:p>
    <w:p w14:paraId="3621C7BB" w14:textId="4F3A86B9" w:rsidR="00B37A69" w:rsidRPr="00B37A69" w:rsidRDefault="00B37A69" w:rsidP="00B37A69">
      <w:pPr>
        <w:pStyle w:val="22"/>
      </w:pPr>
      <w:r w:rsidRPr="00B37A69">
        <w:t>Вложения:</w:t>
      </w:r>
    </w:p>
    <w:p w14:paraId="7382401E" w14:textId="0C04EE61" w:rsidR="00B37A69" w:rsidRPr="00B37A69" w:rsidRDefault="00B37A69" w:rsidP="00B37A69">
      <w:pPr>
        <w:pStyle w:val="22"/>
        <w:rPr>
          <w:color w:val="0563C1" w:themeColor="hyperlink"/>
          <w:u w:val="single"/>
        </w:rPr>
      </w:pPr>
      <w:r w:rsidRPr="00B37A69">
        <w:rPr>
          <w:rStyle w:val="af4"/>
        </w:rPr>
        <w:t>https://modadvert.s3.yandex.net/modgames/b8ac6e67-ec96-4fe5-b599-8fb6d9432370</w:t>
      </w:r>
    </w:p>
    <w:p w14:paraId="6FE9F862" w14:textId="27DCC1E0" w:rsidR="00986E24" w:rsidRPr="00B37A69" w:rsidRDefault="00B37A69" w:rsidP="00B37A69">
      <w:pPr>
        <w:pStyle w:val="52"/>
      </w:pPr>
      <w:r w:rsidRPr="00B37A69">
        <w:t xml:space="preserve">Согласно п. 8.3.1 Требований платформы </w:t>
      </w:r>
      <w:proofErr w:type="spellStart"/>
      <w:r w:rsidRPr="00B37A69">
        <w:t>медиаматериалы</w:t>
      </w:r>
      <w:proofErr w:type="spellEnd"/>
      <w:r w:rsidRPr="00B37A69">
        <w:t xml:space="preserve"> принимаются только хорошего технического качества, без визуальных артефактов (пиксельные артефакты сжатия, избыточное затемнение, полностью одноцветные кадры и т. п.). В качестве промоматериалов не может быть использован полностью одноцветный кадр. В том числе и градиентная </w:t>
      </w:r>
      <w:r w:rsidRPr="00B37A69">
        <w:lastRenderedPageBreak/>
        <w:t>заливка. Обложка: используется не специально созданное для игры изображение.</w:t>
      </w:r>
    </w:p>
    <w:sectPr w:rsidR="00986E24" w:rsidRPr="00B37A69" w:rsidSect="00B41F0C">
      <w:headerReference w:type="default" r:id="rId13"/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6E64D" w14:textId="77777777" w:rsidR="009F7755" w:rsidRDefault="009F7755" w:rsidP="00E070CB">
      <w:pPr>
        <w:spacing w:line="240" w:lineRule="auto"/>
      </w:pPr>
      <w:r>
        <w:separator/>
      </w:r>
    </w:p>
    <w:p w14:paraId="29CDDE08" w14:textId="77777777" w:rsidR="009F7755" w:rsidRDefault="009F7755"/>
    <w:p w14:paraId="59CBAC60" w14:textId="77777777" w:rsidR="009F7755" w:rsidRDefault="009F7755"/>
  </w:endnote>
  <w:endnote w:type="continuationSeparator" w:id="0">
    <w:p w14:paraId="33DABF22" w14:textId="77777777" w:rsidR="009F7755" w:rsidRDefault="009F7755" w:rsidP="00E070CB">
      <w:pPr>
        <w:spacing w:line="240" w:lineRule="auto"/>
      </w:pPr>
      <w:r>
        <w:continuationSeparator/>
      </w:r>
    </w:p>
    <w:p w14:paraId="69E35018" w14:textId="77777777" w:rsidR="009F7755" w:rsidRDefault="009F7755"/>
    <w:p w14:paraId="50849344" w14:textId="77777777" w:rsidR="009F7755" w:rsidRDefault="009F77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126576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</w:rPr>
    </w:sdtEndPr>
    <w:sdtContent>
      <w:p w14:paraId="582CF7B1" w14:textId="77777777" w:rsidR="003117EB" w:rsidRPr="00BE15C1" w:rsidRDefault="003117EB" w:rsidP="00BE15C1">
        <w:pPr>
          <w:pStyle w:val="a5"/>
          <w:jc w:val="center"/>
          <w:rPr>
            <w:sz w:val="28"/>
          </w:rPr>
        </w:pPr>
        <w:r w:rsidRPr="00061632">
          <w:rPr>
            <w:rFonts w:ascii="Times New Roman" w:hAnsi="Times New Roman" w:cs="Times New Roman"/>
            <w:sz w:val="28"/>
          </w:rPr>
          <w:fldChar w:fldCharType="begin"/>
        </w:r>
        <w:r w:rsidRPr="00061632">
          <w:rPr>
            <w:rFonts w:ascii="Times New Roman" w:hAnsi="Times New Roman" w:cs="Times New Roman"/>
            <w:sz w:val="28"/>
          </w:rPr>
          <w:instrText>PAGE   \* MERGEFORMAT</w:instrText>
        </w:r>
        <w:r w:rsidRPr="00061632">
          <w:rPr>
            <w:rFonts w:ascii="Times New Roman" w:hAnsi="Times New Roman" w:cs="Times New Roman"/>
            <w:sz w:val="28"/>
          </w:rPr>
          <w:fldChar w:fldCharType="separate"/>
        </w:r>
        <w:r w:rsidR="00E1170C">
          <w:rPr>
            <w:rFonts w:ascii="Times New Roman" w:hAnsi="Times New Roman" w:cs="Times New Roman"/>
            <w:noProof/>
            <w:sz w:val="28"/>
          </w:rPr>
          <w:t>21</w:t>
        </w:r>
        <w:r w:rsidRPr="00061632">
          <w:rPr>
            <w:rFonts w:ascii="Times New Roman" w:hAnsi="Times New Roman" w:cs="Times New Roman"/>
            <w:sz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C5B62" w14:textId="77777777" w:rsidR="009F7755" w:rsidRDefault="009F7755" w:rsidP="00E070CB">
      <w:pPr>
        <w:spacing w:line="240" w:lineRule="auto"/>
      </w:pPr>
      <w:r>
        <w:separator/>
      </w:r>
    </w:p>
    <w:p w14:paraId="3BEAAF38" w14:textId="77777777" w:rsidR="009F7755" w:rsidRDefault="009F7755"/>
    <w:p w14:paraId="3550D169" w14:textId="77777777" w:rsidR="009F7755" w:rsidRDefault="009F7755"/>
  </w:footnote>
  <w:footnote w:type="continuationSeparator" w:id="0">
    <w:p w14:paraId="249CBB73" w14:textId="77777777" w:rsidR="009F7755" w:rsidRDefault="009F7755" w:rsidP="00E070CB">
      <w:pPr>
        <w:spacing w:line="240" w:lineRule="auto"/>
      </w:pPr>
      <w:r>
        <w:continuationSeparator/>
      </w:r>
    </w:p>
    <w:p w14:paraId="2BCFFA21" w14:textId="77777777" w:rsidR="009F7755" w:rsidRDefault="009F7755"/>
    <w:p w14:paraId="64BB852D" w14:textId="77777777" w:rsidR="009F7755" w:rsidRDefault="009F77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C401E" w14:textId="77777777" w:rsidR="00986A3A" w:rsidRDefault="00986A3A" w:rsidP="00986A3A">
    <w:pPr>
      <w:pStyle w:val="22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849"/>
    <w:multiLevelType w:val="hybridMultilevel"/>
    <w:tmpl w:val="924E6452"/>
    <w:lvl w:ilvl="0" w:tplc="418AD11C">
      <w:start w:val="1"/>
      <w:numFmt w:val="russianLower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sz w:val="28"/>
      </w:rPr>
    </w:lvl>
    <w:lvl w:ilvl="1" w:tplc="AD0416CA">
      <w:start w:val="1"/>
      <w:numFmt w:val="decimal"/>
      <w:lvlText w:val="%2)"/>
      <w:lvlJc w:val="left"/>
      <w:pPr>
        <w:ind w:left="1985" w:hanging="567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B49F8"/>
    <w:multiLevelType w:val="multilevel"/>
    <w:tmpl w:val="AFA4C5FA"/>
    <w:lvl w:ilvl="0">
      <w:start w:val="1"/>
      <w:numFmt w:val="upperLetter"/>
      <w:suff w:val="space"/>
      <w:lvlText w:val="ПРИЛОЖЕНИЕ %1"/>
      <w:lvlJc w:val="center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2" w15:restartNumberingAfterBreak="0">
    <w:nsid w:val="0C000EE8"/>
    <w:multiLevelType w:val="multilevel"/>
    <w:tmpl w:val="704A3F1C"/>
    <w:lvl w:ilvl="0">
      <w:start w:val="1"/>
      <w:numFmt w:val="upperLetter"/>
      <w:suff w:val="nothing"/>
      <w:lvlText w:val="ПРИЛОЖЕНИЕ %1"/>
      <w:lvlJc w:val="center"/>
      <w:pPr>
        <w:ind w:left="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357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714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071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28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42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499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56" w:firstLine="0"/>
      </w:pPr>
      <w:rPr>
        <w:rFonts w:hint="default"/>
      </w:rPr>
    </w:lvl>
  </w:abstractNum>
  <w:abstractNum w:abstractNumId="3" w15:restartNumberingAfterBreak="0">
    <w:nsid w:val="11080D6D"/>
    <w:multiLevelType w:val="multilevel"/>
    <w:tmpl w:val="D25CBCD0"/>
    <w:lvl w:ilvl="0">
      <w:start w:val="1"/>
      <w:numFmt w:val="upperLetter"/>
      <w:pStyle w:val="2"/>
      <w:lvlText w:val="Приложние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8E936BF"/>
    <w:multiLevelType w:val="hybridMultilevel"/>
    <w:tmpl w:val="71D67E0A"/>
    <w:lvl w:ilvl="0" w:tplc="A5D671CC">
      <w:start w:val="1"/>
      <w:numFmt w:val="decimal"/>
      <w:pStyle w:val="7"/>
      <w:suff w:val="space"/>
      <w:lvlText w:val="%1."/>
      <w:lvlJc w:val="left"/>
      <w:pPr>
        <w:ind w:left="33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058" w:hanging="360"/>
      </w:pPr>
    </w:lvl>
    <w:lvl w:ilvl="2" w:tplc="0419001B" w:tentative="1">
      <w:start w:val="1"/>
      <w:numFmt w:val="lowerRoman"/>
      <w:lvlText w:val="%3."/>
      <w:lvlJc w:val="right"/>
      <w:pPr>
        <w:ind w:left="4778" w:hanging="180"/>
      </w:pPr>
    </w:lvl>
    <w:lvl w:ilvl="3" w:tplc="0419000F" w:tentative="1">
      <w:start w:val="1"/>
      <w:numFmt w:val="decimal"/>
      <w:lvlText w:val="%4."/>
      <w:lvlJc w:val="left"/>
      <w:pPr>
        <w:ind w:left="5498" w:hanging="360"/>
      </w:pPr>
    </w:lvl>
    <w:lvl w:ilvl="4" w:tplc="04190019" w:tentative="1">
      <w:start w:val="1"/>
      <w:numFmt w:val="lowerLetter"/>
      <w:lvlText w:val="%5."/>
      <w:lvlJc w:val="left"/>
      <w:pPr>
        <w:ind w:left="6218" w:hanging="360"/>
      </w:pPr>
    </w:lvl>
    <w:lvl w:ilvl="5" w:tplc="0419001B" w:tentative="1">
      <w:start w:val="1"/>
      <w:numFmt w:val="lowerRoman"/>
      <w:lvlText w:val="%6."/>
      <w:lvlJc w:val="right"/>
      <w:pPr>
        <w:ind w:left="6938" w:hanging="180"/>
      </w:pPr>
    </w:lvl>
    <w:lvl w:ilvl="6" w:tplc="0419000F" w:tentative="1">
      <w:start w:val="1"/>
      <w:numFmt w:val="decimal"/>
      <w:lvlText w:val="%7."/>
      <w:lvlJc w:val="left"/>
      <w:pPr>
        <w:ind w:left="7658" w:hanging="360"/>
      </w:pPr>
    </w:lvl>
    <w:lvl w:ilvl="7" w:tplc="04190019" w:tentative="1">
      <w:start w:val="1"/>
      <w:numFmt w:val="lowerLetter"/>
      <w:lvlText w:val="%8."/>
      <w:lvlJc w:val="left"/>
      <w:pPr>
        <w:ind w:left="8378" w:hanging="360"/>
      </w:pPr>
    </w:lvl>
    <w:lvl w:ilvl="8" w:tplc="0419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5" w15:restartNumberingAfterBreak="0">
    <w:nsid w:val="35140A01"/>
    <w:multiLevelType w:val="multilevel"/>
    <w:tmpl w:val="D64EF5B2"/>
    <w:lvl w:ilvl="0">
      <w:start w:val="1"/>
      <w:numFmt w:val="decimal"/>
      <w:pStyle w:val="12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13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14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Restart w:val="0"/>
      <w:pStyle w:val="31"/>
      <w:suff w:val="space"/>
      <w:lvlText w:val="Таблица %4 –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Restart w:val="1"/>
      <w:pStyle w:val="32"/>
      <w:suff w:val="space"/>
      <w:lvlText w:val="Таблица %1.%5 –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Restart w:val="1"/>
      <w:pStyle w:val="42"/>
      <w:suff w:val="space"/>
      <w:lvlText w:val="Рисунок %1.%6 –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Restart w:val="0"/>
      <w:pStyle w:val="41"/>
      <w:suff w:val="space"/>
      <w:lvlText w:val="Рисунок %7 –"/>
      <w:lvlJc w:val="left"/>
      <w:pPr>
        <w:ind w:left="0" w:firstLine="288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none"/>
      <w:lvlRestart w:val="0"/>
      <w:pStyle w:val="311"/>
      <w:suff w:val="nothing"/>
      <w:lvlText w:val="Продолжение таблицы %4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pStyle w:val="321"/>
      <w:suff w:val="nothing"/>
      <w:lvlText w:val="Продолжение таблицы %1.%5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57477499"/>
    <w:multiLevelType w:val="multilevel"/>
    <w:tmpl w:val="B046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483306"/>
    <w:multiLevelType w:val="multilevel"/>
    <w:tmpl w:val="39D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2D419F"/>
    <w:multiLevelType w:val="hybridMultilevel"/>
    <w:tmpl w:val="5160595C"/>
    <w:lvl w:ilvl="0" w:tplc="A39C39FE">
      <w:start w:val="1"/>
      <w:numFmt w:val="russianLower"/>
      <w:pStyle w:val="51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EF35115"/>
    <w:multiLevelType w:val="hybridMultilevel"/>
    <w:tmpl w:val="89F61A2C"/>
    <w:lvl w:ilvl="0" w:tplc="89608B82">
      <w:start w:val="1"/>
      <w:numFmt w:val="bullet"/>
      <w:pStyle w:val="53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A7C62A0"/>
    <w:multiLevelType w:val="hybridMultilevel"/>
    <w:tmpl w:val="3BF69F40"/>
    <w:lvl w:ilvl="0" w:tplc="F6DCD7FA">
      <w:start w:val="1"/>
      <w:numFmt w:val="decimal"/>
      <w:pStyle w:val="52"/>
      <w:suff w:val="space"/>
      <w:lvlText w:val="%1)"/>
      <w:lvlJc w:val="left"/>
      <w:pPr>
        <w:ind w:left="370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425" w:hanging="360"/>
      </w:pPr>
    </w:lvl>
    <w:lvl w:ilvl="2" w:tplc="0419001B" w:tentative="1">
      <w:start w:val="1"/>
      <w:numFmt w:val="lowerRoman"/>
      <w:lvlText w:val="%3."/>
      <w:lvlJc w:val="right"/>
      <w:pPr>
        <w:ind w:left="5145" w:hanging="180"/>
      </w:pPr>
    </w:lvl>
    <w:lvl w:ilvl="3" w:tplc="0419000F" w:tentative="1">
      <w:start w:val="1"/>
      <w:numFmt w:val="decimal"/>
      <w:lvlText w:val="%4."/>
      <w:lvlJc w:val="left"/>
      <w:pPr>
        <w:ind w:left="5865" w:hanging="360"/>
      </w:pPr>
    </w:lvl>
    <w:lvl w:ilvl="4" w:tplc="04190019" w:tentative="1">
      <w:start w:val="1"/>
      <w:numFmt w:val="lowerLetter"/>
      <w:lvlText w:val="%5."/>
      <w:lvlJc w:val="left"/>
      <w:pPr>
        <w:ind w:left="6585" w:hanging="360"/>
      </w:pPr>
    </w:lvl>
    <w:lvl w:ilvl="5" w:tplc="0419001B" w:tentative="1">
      <w:start w:val="1"/>
      <w:numFmt w:val="lowerRoman"/>
      <w:lvlText w:val="%6."/>
      <w:lvlJc w:val="right"/>
      <w:pPr>
        <w:ind w:left="7305" w:hanging="180"/>
      </w:pPr>
    </w:lvl>
    <w:lvl w:ilvl="6" w:tplc="0419000F" w:tentative="1">
      <w:start w:val="1"/>
      <w:numFmt w:val="decimal"/>
      <w:lvlText w:val="%7."/>
      <w:lvlJc w:val="left"/>
      <w:pPr>
        <w:ind w:left="8025" w:hanging="360"/>
      </w:pPr>
    </w:lvl>
    <w:lvl w:ilvl="7" w:tplc="04190019" w:tentative="1">
      <w:start w:val="1"/>
      <w:numFmt w:val="lowerLetter"/>
      <w:lvlText w:val="%8."/>
      <w:lvlJc w:val="left"/>
      <w:pPr>
        <w:ind w:left="8745" w:hanging="360"/>
      </w:pPr>
    </w:lvl>
    <w:lvl w:ilvl="8" w:tplc="0419001B" w:tentative="1">
      <w:start w:val="1"/>
      <w:numFmt w:val="lowerRoman"/>
      <w:lvlText w:val="%9."/>
      <w:lvlJc w:val="right"/>
      <w:pPr>
        <w:ind w:left="9465" w:hanging="180"/>
      </w:pPr>
    </w:lvl>
  </w:abstractNum>
  <w:abstractNum w:abstractNumId="11" w15:restartNumberingAfterBreak="0">
    <w:nsid w:val="7C616C29"/>
    <w:multiLevelType w:val="multilevel"/>
    <w:tmpl w:val="BC9E808E"/>
    <w:lvl w:ilvl="0">
      <w:start w:val="1"/>
      <w:numFmt w:val="upperLetter"/>
      <w:pStyle w:val="8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390575229">
    <w:abstractNumId w:val="0"/>
  </w:num>
  <w:num w:numId="2" w16cid:durableId="1176965548">
    <w:abstractNumId w:val="4"/>
  </w:num>
  <w:num w:numId="3" w16cid:durableId="430590990">
    <w:abstractNumId w:val="9"/>
  </w:num>
  <w:num w:numId="4" w16cid:durableId="704985766">
    <w:abstractNumId w:val="8"/>
  </w:num>
  <w:num w:numId="5" w16cid:durableId="1918437705">
    <w:abstractNumId w:val="10"/>
  </w:num>
  <w:num w:numId="6" w16cid:durableId="779297769">
    <w:abstractNumId w:val="5"/>
  </w:num>
  <w:num w:numId="7" w16cid:durableId="638077160">
    <w:abstractNumId w:val="1"/>
  </w:num>
  <w:num w:numId="8" w16cid:durableId="1144737543">
    <w:abstractNumId w:val="2"/>
  </w:num>
  <w:num w:numId="9" w16cid:durableId="535771893">
    <w:abstractNumId w:val="3"/>
  </w:num>
  <w:num w:numId="10" w16cid:durableId="90487775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88064983">
    <w:abstractNumId w:val="11"/>
  </w:num>
  <w:num w:numId="12" w16cid:durableId="859049509">
    <w:abstractNumId w:val="7"/>
  </w:num>
  <w:num w:numId="13" w16cid:durableId="2093118520">
    <w:abstractNumId w:val="6"/>
  </w:num>
  <w:num w:numId="14" w16cid:durableId="774640360">
    <w:abstractNumId w:val="10"/>
    <w:lvlOverride w:ilvl="0">
      <w:startOverride w:val="1"/>
    </w:lvlOverride>
  </w:num>
  <w:num w:numId="15" w16cid:durableId="1605382710">
    <w:abstractNumId w:val="10"/>
    <w:lvlOverride w:ilvl="0">
      <w:startOverride w:val="1"/>
    </w:lvlOverride>
  </w:num>
  <w:num w:numId="16" w16cid:durableId="1475023315">
    <w:abstractNumId w:val="10"/>
    <w:lvlOverride w:ilvl="0">
      <w:startOverride w:val="1"/>
    </w:lvlOverride>
  </w:num>
  <w:num w:numId="17" w16cid:durableId="131406469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554460179">
    <w:abstractNumId w:val="10"/>
    <w:lvlOverride w:ilvl="0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1008" w:allStyles="0" w:customStyles="0" w:latentStyles="0" w:stylesInUse="1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57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103"/>
    <w:rsid w:val="00000AB1"/>
    <w:rsid w:val="00002317"/>
    <w:rsid w:val="00004462"/>
    <w:rsid w:val="000045E4"/>
    <w:rsid w:val="00005B0D"/>
    <w:rsid w:val="00011182"/>
    <w:rsid w:val="00011D8B"/>
    <w:rsid w:val="000125EA"/>
    <w:rsid w:val="000129DF"/>
    <w:rsid w:val="00014342"/>
    <w:rsid w:val="00014CBD"/>
    <w:rsid w:val="00020789"/>
    <w:rsid w:val="000211C4"/>
    <w:rsid w:val="000227F4"/>
    <w:rsid w:val="0003219A"/>
    <w:rsid w:val="000330D7"/>
    <w:rsid w:val="00040E33"/>
    <w:rsid w:val="00051BDB"/>
    <w:rsid w:val="00053D82"/>
    <w:rsid w:val="00061632"/>
    <w:rsid w:val="00063046"/>
    <w:rsid w:val="00066678"/>
    <w:rsid w:val="0007229F"/>
    <w:rsid w:val="000770E9"/>
    <w:rsid w:val="00083A0A"/>
    <w:rsid w:val="000852F9"/>
    <w:rsid w:val="0008757C"/>
    <w:rsid w:val="00093F32"/>
    <w:rsid w:val="00095F17"/>
    <w:rsid w:val="000969A9"/>
    <w:rsid w:val="000A65E5"/>
    <w:rsid w:val="000A69ED"/>
    <w:rsid w:val="000B1713"/>
    <w:rsid w:val="000B2057"/>
    <w:rsid w:val="000C51AA"/>
    <w:rsid w:val="000D2767"/>
    <w:rsid w:val="000D30B2"/>
    <w:rsid w:val="000D3771"/>
    <w:rsid w:val="000D37EF"/>
    <w:rsid w:val="000D5733"/>
    <w:rsid w:val="000E15FD"/>
    <w:rsid w:val="000E48EE"/>
    <w:rsid w:val="000E61FC"/>
    <w:rsid w:val="000E66BC"/>
    <w:rsid w:val="000E736B"/>
    <w:rsid w:val="000F34F8"/>
    <w:rsid w:val="000F73F0"/>
    <w:rsid w:val="001059FB"/>
    <w:rsid w:val="00111682"/>
    <w:rsid w:val="00113317"/>
    <w:rsid w:val="00126EE2"/>
    <w:rsid w:val="00127886"/>
    <w:rsid w:val="0013257D"/>
    <w:rsid w:val="00133E70"/>
    <w:rsid w:val="0013532C"/>
    <w:rsid w:val="001361E9"/>
    <w:rsid w:val="00143E80"/>
    <w:rsid w:val="00153B8A"/>
    <w:rsid w:val="00156717"/>
    <w:rsid w:val="00157E07"/>
    <w:rsid w:val="00161702"/>
    <w:rsid w:val="001742F4"/>
    <w:rsid w:val="0018770C"/>
    <w:rsid w:val="0019483E"/>
    <w:rsid w:val="001A09FB"/>
    <w:rsid w:val="001A2235"/>
    <w:rsid w:val="001A5751"/>
    <w:rsid w:val="001B31DF"/>
    <w:rsid w:val="001B37D2"/>
    <w:rsid w:val="001B7CF9"/>
    <w:rsid w:val="001C0DA6"/>
    <w:rsid w:val="001C4551"/>
    <w:rsid w:val="001D08AE"/>
    <w:rsid w:val="001E0E5D"/>
    <w:rsid w:val="001E3C14"/>
    <w:rsid w:val="001E59AE"/>
    <w:rsid w:val="001E7A34"/>
    <w:rsid w:val="00203D70"/>
    <w:rsid w:val="002040D4"/>
    <w:rsid w:val="00204BCA"/>
    <w:rsid w:val="00205136"/>
    <w:rsid w:val="00207D1B"/>
    <w:rsid w:val="00211BEB"/>
    <w:rsid w:val="002131BD"/>
    <w:rsid w:val="0021566C"/>
    <w:rsid w:val="002231F3"/>
    <w:rsid w:val="0022472B"/>
    <w:rsid w:val="00227348"/>
    <w:rsid w:val="002446BE"/>
    <w:rsid w:val="00245176"/>
    <w:rsid w:val="002452D7"/>
    <w:rsid w:val="00257461"/>
    <w:rsid w:val="00257A1F"/>
    <w:rsid w:val="002703DC"/>
    <w:rsid w:val="00271F6C"/>
    <w:rsid w:val="00272C5A"/>
    <w:rsid w:val="00274D64"/>
    <w:rsid w:val="00297DFF"/>
    <w:rsid w:val="002A0669"/>
    <w:rsid w:val="002A22A3"/>
    <w:rsid w:val="002A33C9"/>
    <w:rsid w:val="002A5057"/>
    <w:rsid w:val="002B0CAD"/>
    <w:rsid w:val="002B43EC"/>
    <w:rsid w:val="002B50B1"/>
    <w:rsid w:val="002C4D9A"/>
    <w:rsid w:val="002C52B3"/>
    <w:rsid w:val="002C786C"/>
    <w:rsid w:val="002D3717"/>
    <w:rsid w:val="002D4C64"/>
    <w:rsid w:val="002D5538"/>
    <w:rsid w:val="002D5AF1"/>
    <w:rsid w:val="002E1D10"/>
    <w:rsid w:val="002E300E"/>
    <w:rsid w:val="002E389B"/>
    <w:rsid w:val="002E5600"/>
    <w:rsid w:val="002E7F8E"/>
    <w:rsid w:val="0030015D"/>
    <w:rsid w:val="003012A9"/>
    <w:rsid w:val="003117EB"/>
    <w:rsid w:val="003122F5"/>
    <w:rsid w:val="00312890"/>
    <w:rsid w:val="003234BB"/>
    <w:rsid w:val="003241BD"/>
    <w:rsid w:val="00324BE1"/>
    <w:rsid w:val="00325B57"/>
    <w:rsid w:val="00345AE9"/>
    <w:rsid w:val="0034765F"/>
    <w:rsid w:val="00347D9F"/>
    <w:rsid w:val="00350538"/>
    <w:rsid w:val="00355A1A"/>
    <w:rsid w:val="003740CF"/>
    <w:rsid w:val="0038045A"/>
    <w:rsid w:val="00381D61"/>
    <w:rsid w:val="003866C9"/>
    <w:rsid w:val="00390A9E"/>
    <w:rsid w:val="00390ACC"/>
    <w:rsid w:val="00397BC9"/>
    <w:rsid w:val="003A24B0"/>
    <w:rsid w:val="003A3365"/>
    <w:rsid w:val="003A5890"/>
    <w:rsid w:val="003A7C7A"/>
    <w:rsid w:val="003B2D16"/>
    <w:rsid w:val="003B5C40"/>
    <w:rsid w:val="003C07DC"/>
    <w:rsid w:val="003C577A"/>
    <w:rsid w:val="003D39FD"/>
    <w:rsid w:val="003D504D"/>
    <w:rsid w:val="003E0010"/>
    <w:rsid w:val="003E110F"/>
    <w:rsid w:val="003E30D0"/>
    <w:rsid w:val="003E6AEF"/>
    <w:rsid w:val="003E6FD8"/>
    <w:rsid w:val="003F62D1"/>
    <w:rsid w:val="003F7678"/>
    <w:rsid w:val="00400224"/>
    <w:rsid w:val="0040407F"/>
    <w:rsid w:val="00405BBE"/>
    <w:rsid w:val="00412FE4"/>
    <w:rsid w:val="004165BB"/>
    <w:rsid w:val="004308CE"/>
    <w:rsid w:val="00445917"/>
    <w:rsid w:val="0044631C"/>
    <w:rsid w:val="00451042"/>
    <w:rsid w:val="004545EE"/>
    <w:rsid w:val="00455514"/>
    <w:rsid w:val="00456182"/>
    <w:rsid w:val="00456BAB"/>
    <w:rsid w:val="00457343"/>
    <w:rsid w:val="00463C28"/>
    <w:rsid w:val="00465201"/>
    <w:rsid w:val="00466301"/>
    <w:rsid w:val="0047523D"/>
    <w:rsid w:val="004856E9"/>
    <w:rsid w:val="004875D4"/>
    <w:rsid w:val="00487DA1"/>
    <w:rsid w:val="004915CF"/>
    <w:rsid w:val="00491E91"/>
    <w:rsid w:val="0049239F"/>
    <w:rsid w:val="00492AC9"/>
    <w:rsid w:val="00497BB3"/>
    <w:rsid w:val="004B7063"/>
    <w:rsid w:val="004C2C87"/>
    <w:rsid w:val="004C66A5"/>
    <w:rsid w:val="004D3184"/>
    <w:rsid w:val="004D518D"/>
    <w:rsid w:val="004D5E56"/>
    <w:rsid w:val="004D775A"/>
    <w:rsid w:val="004E04F5"/>
    <w:rsid w:val="004E1383"/>
    <w:rsid w:val="004E1F15"/>
    <w:rsid w:val="004E5AE3"/>
    <w:rsid w:val="004F02BD"/>
    <w:rsid w:val="004F1D9F"/>
    <w:rsid w:val="004F235C"/>
    <w:rsid w:val="004F3D2E"/>
    <w:rsid w:val="004F4103"/>
    <w:rsid w:val="005079F5"/>
    <w:rsid w:val="005159D6"/>
    <w:rsid w:val="00527550"/>
    <w:rsid w:val="00530AAE"/>
    <w:rsid w:val="0053169B"/>
    <w:rsid w:val="0053402C"/>
    <w:rsid w:val="00534870"/>
    <w:rsid w:val="00534F7B"/>
    <w:rsid w:val="00536721"/>
    <w:rsid w:val="00537C82"/>
    <w:rsid w:val="0054468F"/>
    <w:rsid w:val="00546823"/>
    <w:rsid w:val="005470E2"/>
    <w:rsid w:val="00554FB7"/>
    <w:rsid w:val="005615F5"/>
    <w:rsid w:val="005623A6"/>
    <w:rsid w:val="00562835"/>
    <w:rsid w:val="005746E0"/>
    <w:rsid w:val="00575E8D"/>
    <w:rsid w:val="00581856"/>
    <w:rsid w:val="00581E6B"/>
    <w:rsid w:val="00586363"/>
    <w:rsid w:val="00586720"/>
    <w:rsid w:val="00590750"/>
    <w:rsid w:val="00590D8B"/>
    <w:rsid w:val="005A74CB"/>
    <w:rsid w:val="005B36A1"/>
    <w:rsid w:val="005B50C4"/>
    <w:rsid w:val="005B635B"/>
    <w:rsid w:val="005B7728"/>
    <w:rsid w:val="005C07CF"/>
    <w:rsid w:val="005C3011"/>
    <w:rsid w:val="005C4CA5"/>
    <w:rsid w:val="005D2CC6"/>
    <w:rsid w:val="005E1BA8"/>
    <w:rsid w:val="005E43D1"/>
    <w:rsid w:val="005F0904"/>
    <w:rsid w:val="005F1ADD"/>
    <w:rsid w:val="005F575E"/>
    <w:rsid w:val="005F7E15"/>
    <w:rsid w:val="00605550"/>
    <w:rsid w:val="006223A0"/>
    <w:rsid w:val="00632EAD"/>
    <w:rsid w:val="00635998"/>
    <w:rsid w:val="00647949"/>
    <w:rsid w:val="00650023"/>
    <w:rsid w:val="00650D49"/>
    <w:rsid w:val="00650D70"/>
    <w:rsid w:val="006559AE"/>
    <w:rsid w:val="00656406"/>
    <w:rsid w:val="0067028A"/>
    <w:rsid w:val="00672EE4"/>
    <w:rsid w:val="00673005"/>
    <w:rsid w:val="00681E18"/>
    <w:rsid w:val="00697537"/>
    <w:rsid w:val="006A56ED"/>
    <w:rsid w:val="006B0561"/>
    <w:rsid w:val="006B15B3"/>
    <w:rsid w:val="006B2C03"/>
    <w:rsid w:val="006C183F"/>
    <w:rsid w:val="006C277E"/>
    <w:rsid w:val="006C3122"/>
    <w:rsid w:val="006C6A1D"/>
    <w:rsid w:val="006C6C72"/>
    <w:rsid w:val="006D623D"/>
    <w:rsid w:val="006E2B61"/>
    <w:rsid w:val="006F3B62"/>
    <w:rsid w:val="0070042B"/>
    <w:rsid w:val="00706D90"/>
    <w:rsid w:val="007155A2"/>
    <w:rsid w:val="00716304"/>
    <w:rsid w:val="0072600D"/>
    <w:rsid w:val="00727F32"/>
    <w:rsid w:val="00730C44"/>
    <w:rsid w:val="0074513A"/>
    <w:rsid w:val="007453A4"/>
    <w:rsid w:val="00745448"/>
    <w:rsid w:val="00746C65"/>
    <w:rsid w:val="00746E3B"/>
    <w:rsid w:val="00746F39"/>
    <w:rsid w:val="00747AA1"/>
    <w:rsid w:val="0075254D"/>
    <w:rsid w:val="00755071"/>
    <w:rsid w:val="007560A8"/>
    <w:rsid w:val="007642EF"/>
    <w:rsid w:val="007647F2"/>
    <w:rsid w:val="00765232"/>
    <w:rsid w:val="00767F27"/>
    <w:rsid w:val="0077456F"/>
    <w:rsid w:val="0077614C"/>
    <w:rsid w:val="007825D2"/>
    <w:rsid w:val="00783084"/>
    <w:rsid w:val="00783437"/>
    <w:rsid w:val="007858E1"/>
    <w:rsid w:val="00786228"/>
    <w:rsid w:val="00792B63"/>
    <w:rsid w:val="0079647F"/>
    <w:rsid w:val="007A583E"/>
    <w:rsid w:val="007A693D"/>
    <w:rsid w:val="007B14A6"/>
    <w:rsid w:val="007B4468"/>
    <w:rsid w:val="007C44B0"/>
    <w:rsid w:val="007D270C"/>
    <w:rsid w:val="007D452C"/>
    <w:rsid w:val="007D50DC"/>
    <w:rsid w:val="007E2531"/>
    <w:rsid w:val="007E5DC4"/>
    <w:rsid w:val="007F1DFC"/>
    <w:rsid w:val="00806FC5"/>
    <w:rsid w:val="00807AF1"/>
    <w:rsid w:val="008118D4"/>
    <w:rsid w:val="00812DE0"/>
    <w:rsid w:val="00830A7B"/>
    <w:rsid w:val="008451FA"/>
    <w:rsid w:val="00855A60"/>
    <w:rsid w:val="008575A6"/>
    <w:rsid w:val="00862884"/>
    <w:rsid w:val="0086505C"/>
    <w:rsid w:val="00881391"/>
    <w:rsid w:val="00885D84"/>
    <w:rsid w:val="00887174"/>
    <w:rsid w:val="008873D5"/>
    <w:rsid w:val="0089349C"/>
    <w:rsid w:val="008943DD"/>
    <w:rsid w:val="008A434B"/>
    <w:rsid w:val="008B17AD"/>
    <w:rsid w:val="008B2C77"/>
    <w:rsid w:val="008B5BB0"/>
    <w:rsid w:val="008B7951"/>
    <w:rsid w:val="008C2B26"/>
    <w:rsid w:val="008C2BD0"/>
    <w:rsid w:val="008C7B17"/>
    <w:rsid w:val="008D1BD4"/>
    <w:rsid w:val="008D4B88"/>
    <w:rsid w:val="008D6B27"/>
    <w:rsid w:val="008D6E42"/>
    <w:rsid w:val="008E3820"/>
    <w:rsid w:val="008E7615"/>
    <w:rsid w:val="008F10E5"/>
    <w:rsid w:val="008F11D5"/>
    <w:rsid w:val="008F5FB1"/>
    <w:rsid w:val="0090004C"/>
    <w:rsid w:val="00901ABC"/>
    <w:rsid w:val="0090634C"/>
    <w:rsid w:val="0090751E"/>
    <w:rsid w:val="0091075F"/>
    <w:rsid w:val="00912DB7"/>
    <w:rsid w:val="00916D75"/>
    <w:rsid w:val="00916EAB"/>
    <w:rsid w:val="00917920"/>
    <w:rsid w:val="00922ABD"/>
    <w:rsid w:val="00934A85"/>
    <w:rsid w:val="00937EB5"/>
    <w:rsid w:val="00940086"/>
    <w:rsid w:val="0094525B"/>
    <w:rsid w:val="00951037"/>
    <w:rsid w:val="00951847"/>
    <w:rsid w:val="009565A7"/>
    <w:rsid w:val="00960C39"/>
    <w:rsid w:val="009772C1"/>
    <w:rsid w:val="009818DD"/>
    <w:rsid w:val="00985936"/>
    <w:rsid w:val="00986A3A"/>
    <w:rsid w:val="00986E24"/>
    <w:rsid w:val="00997480"/>
    <w:rsid w:val="00997B3E"/>
    <w:rsid w:val="009A1402"/>
    <w:rsid w:val="009A28A4"/>
    <w:rsid w:val="009A3A95"/>
    <w:rsid w:val="009B2533"/>
    <w:rsid w:val="009B6E56"/>
    <w:rsid w:val="009C66A2"/>
    <w:rsid w:val="009D6841"/>
    <w:rsid w:val="009E5964"/>
    <w:rsid w:val="009F5902"/>
    <w:rsid w:val="009F7755"/>
    <w:rsid w:val="00A01F53"/>
    <w:rsid w:val="00A01F85"/>
    <w:rsid w:val="00A04132"/>
    <w:rsid w:val="00A173E6"/>
    <w:rsid w:val="00A17F93"/>
    <w:rsid w:val="00A31998"/>
    <w:rsid w:val="00A37BF3"/>
    <w:rsid w:val="00A45D4F"/>
    <w:rsid w:val="00A4610A"/>
    <w:rsid w:val="00A4709C"/>
    <w:rsid w:val="00A470DF"/>
    <w:rsid w:val="00A5096E"/>
    <w:rsid w:val="00A52E34"/>
    <w:rsid w:val="00A54C1C"/>
    <w:rsid w:val="00A55A8F"/>
    <w:rsid w:val="00A6539B"/>
    <w:rsid w:val="00A7702E"/>
    <w:rsid w:val="00A77E83"/>
    <w:rsid w:val="00A84DC0"/>
    <w:rsid w:val="00A85217"/>
    <w:rsid w:val="00A8680F"/>
    <w:rsid w:val="00A86AB8"/>
    <w:rsid w:val="00A905C8"/>
    <w:rsid w:val="00A97AE3"/>
    <w:rsid w:val="00AA34B9"/>
    <w:rsid w:val="00AA5334"/>
    <w:rsid w:val="00AA7FEE"/>
    <w:rsid w:val="00AB262F"/>
    <w:rsid w:val="00AB5107"/>
    <w:rsid w:val="00AC12CF"/>
    <w:rsid w:val="00AC5AC7"/>
    <w:rsid w:val="00AD20A8"/>
    <w:rsid w:val="00AE4298"/>
    <w:rsid w:val="00AE6308"/>
    <w:rsid w:val="00AF3201"/>
    <w:rsid w:val="00AF36D2"/>
    <w:rsid w:val="00AF64E7"/>
    <w:rsid w:val="00AF76BF"/>
    <w:rsid w:val="00B02DDA"/>
    <w:rsid w:val="00B0523A"/>
    <w:rsid w:val="00B057C2"/>
    <w:rsid w:val="00B07A93"/>
    <w:rsid w:val="00B07C0B"/>
    <w:rsid w:val="00B1055B"/>
    <w:rsid w:val="00B13711"/>
    <w:rsid w:val="00B13AB2"/>
    <w:rsid w:val="00B20A3C"/>
    <w:rsid w:val="00B26509"/>
    <w:rsid w:val="00B37A69"/>
    <w:rsid w:val="00B40AC8"/>
    <w:rsid w:val="00B41A81"/>
    <w:rsid w:val="00B41F0C"/>
    <w:rsid w:val="00B4352C"/>
    <w:rsid w:val="00B52102"/>
    <w:rsid w:val="00B52931"/>
    <w:rsid w:val="00B53E4A"/>
    <w:rsid w:val="00B5497C"/>
    <w:rsid w:val="00B56F98"/>
    <w:rsid w:val="00B67357"/>
    <w:rsid w:val="00B7218F"/>
    <w:rsid w:val="00B74D57"/>
    <w:rsid w:val="00B82998"/>
    <w:rsid w:val="00B82AB1"/>
    <w:rsid w:val="00B86E41"/>
    <w:rsid w:val="00B97531"/>
    <w:rsid w:val="00BA0061"/>
    <w:rsid w:val="00BA3AEC"/>
    <w:rsid w:val="00BA659D"/>
    <w:rsid w:val="00BC05BF"/>
    <w:rsid w:val="00BC3AA4"/>
    <w:rsid w:val="00BC65ED"/>
    <w:rsid w:val="00BD45AC"/>
    <w:rsid w:val="00BD75DE"/>
    <w:rsid w:val="00BE118D"/>
    <w:rsid w:val="00BE15C1"/>
    <w:rsid w:val="00BE2084"/>
    <w:rsid w:val="00BE354E"/>
    <w:rsid w:val="00BE68CB"/>
    <w:rsid w:val="00BF09CD"/>
    <w:rsid w:val="00BF0A16"/>
    <w:rsid w:val="00BF5272"/>
    <w:rsid w:val="00BF72DC"/>
    <w:rsid w:val="00C05700"/>
    <w:rsid w:val="00C112A2"/>
    <w:rsid w:val="00C12677"/>
    <w:rsid w:val="00C13DB5"/>
    <w:rsid w:val="00C162D4"/>
    <w:rsid w:val="00C21358"/>
    <w:rsid w:val="00C232D8"/>
    <w:rsid w:val="00C24A8E"/>
    <w:rsid w:val="00C30B2A"/>
    <w:rsid w:val="00C31547"/>
    <w:rsid w:val="00C42945"/>
    <w:rsid w:val="00C54129"/>
    <w:rsid w:val="00C56445"/>
    <w:rsid w:val="00C70832"/>
    <w:rsid w:val="00C75646"/>
    <w:rsid w:val="00C956BD"/>
    <w:rsid w:val="00CA6BA9"/>
    <w:rsid w:val="00CB22D4"/>
    <w:rsid w:val="00CB450C"/>
    <w:rsid w:val="00CB45D7"/>
    <w:rsid w:val="00CB64CD"/>
    <w:rsid w:val="00CC180E"/>
    <w:rsid w:val="00CC2391"/>
    <w:rsid w:val="00CC6951"/>
    <w:rsid w:val="00CD3A44"/>
    <w:rsid w:val="00CD7FAE"/>
    <w:rsid w:val="00CE38F5"/>
    <w:rsid w:val="00CE396D"/>
    <w:rsid w:val="00CE7995"/>
    <w:rsid w:val="00CF0236"/>
    <w:rsid w:val="00CF35B9"/>
    <w:rsid w:val="00CF4641"/>
    <w:rsid w:val="00CF6D7E"/>
    <w:rsid w:val="00D00C05"/>
    <w:rsid w:val="00D05EDC"/>
    <w:rsid w:val="00D15F5F"/>
    <w:rsid w:val="00D16E0C"/>
    <w:rsid w:val="00D179ED"/>
    <w:rsid w:val="00D224CE"/>
    <w:rsid w:val="00D228DC"/>
    <w:rsid w:val="00D2333E"/>
    <w:rsid w:val="00D24927"/>
    <w:rsid w:val="00D260D8"/>
    <w:rsid w:val="00D30C62"/>
    <w:rsid w:val="00D32E47"/>
    <w:rsid w:val="00D35B7A"/>
    <w:rsid w:val="00D512D7"/>
    <w:rsid w:val="00D544F0"/>
    <w:rsid w:val="00D5789B"/>
    <w:rsid w:val="00D61CCF"/>
    <w:rsid w:val="00D708EF"/>
    <w:rsid w:val="00D70C69"/>
    <w:rsid w:val="00D71B3A"/>
    <w:rsid w:val="00D91BAA"/>
    <w:rsid w:val="00DA229C"/>
    <w:rsid w:val="00DA5EAD"/>
    <w:rsid w:val="00DB115A"/>
    <w:rsid w:val="00DB5C61"/>
    <w:rsid w:val="00DC21BB"/>
    <w:rsid w:val="00DC6F69"/>
    <w:rsid w:val="00DD1235"/>
    <w:rsid w:val="00DD232A"/>
    <w:rsid w:val="00DD3EBC"/>
    <w:rsid w:val="00DD44F4"/>
    <w:rsid w:val="00DD4C7F"/>
    <w:rsid w:val="00DF3217"/>
    <w:rsid w:val="00DF3DB6"/>
    <w:rsid w:val="00E070CB"/>
    <w:rsid w:val="00E1170C"/>
    <w:rsid w:val="00E132DC"/>
    <w:rsid w:val="00E14EB1"/>
    <w:rsid w:val="00E17F1A"/>
    <w:rsid w:val="00E31FCE"/>
    <w:rsid w:val="00E33749"/>
    <w:rsid w:val="00E33C3F"/>
    <w:rsid w:val="00E34A88"/>
    <w:rsid w:val="00E36973"/>
    <w:rsid w:val="00E412CC"/>
    <w:rsid w:val="00E42474"/>
    <w:rsid w:val="00E4574E"/>
    <w:rsid w:val="00E47CC3"/>
    <w:rsid w:val="00E56F29"/>
    <w:rsid w:val="00E63AFF"/>
    <w:rsid w:val="00E653F8"/>
    <w:rsid w:val="00E66E52"/>
    <w:rsid w:val="00E8347C"/>
    <w:rsid w:val="00E87D60"/>
    <w:rsid w:val="00E930A0"/>
    <w:rsid w:val="00E97C7D"/>
    <w:rsid w:val="00EA55B8"/>
    <w:rsid w:val="00EA6873"/>
    <w:rsid w:val="00EB1402"/>
    <w:rsid w:val="00EB5610"/>
    <w:rsid w:val="00EB5A18"/>
    <w:rsid w:val="00EB5C06"/>
    <w:rsid w:val="00EB7EE9"/>
    <w:rsid w:val="00ED0607"/>
    <w:rsid w:val="00ED400B"/>
    <w:rsid w:val="00EE0D0F"/>
    <w:rsid w:val="00EE1991"/>
    <w:rsid w:val="00EE3EEC"/>
    <w:rsid w:val="00EE5B19"/>
    <w:rsid w:val="00EF1F08"/>
    <w:rsid w:val="00EF29DF"/>
    <w:rsid w:val="00EF5012"/>
    <w:rsid w:val="00F106A9"/>
    <w:rsid w:val="00F11893"/>
    <w:rsid w:val="00F15DC5"/>
    <w:rsid w:val="00F168F3"/>
    <w:rsid w:val="00F21FEC"/>
    <w:rsid w:val="00F32BF2"/>
    <w:rsid w:val="00F3749C"/>
    <w:rsid w:val="00F418E9"/>
    <w:rsid w:val="00F53389"/>
    <w:rsid w:val="00F628DD"/>
    <w:rsid w:val="00F70DE5"/>
    <w:rsid w:val="00F7265F"/>
    <w:rsid w:val="00F731A3"/>
    <w:rsid w:val="00F74E8E"/>
    <w:rsid w:val="00F74EB1"/>
    <w:rsid w:val="00F74F05"/>
    <w:rsid w:val="00F756C8"/>
    <w:rsid w:val="00F7636D"/>
    <w:rsid w:val="00F91E66"/>
    <w:rsid w:val="00F936D7"/>
    <w:rsid w:val="00F937FD"/>
    <w:rsid w:val="00FA1505"/>
    <w:rsid w:val="00FA24B8"/>
    <w:rsid w:val="00FA4C0A"/>
    <w:rsid w:val="00FA7158"/>
    <w:rsid w:val="00FB2AE9"/>
    <w:rsid w:val="00FB5755"/>
    <w:rsid w:val="00FB5E2B"/>
    <w:rsid w:val="00FC07EB"/>
    <w:rsid w:val="00FC1157"/>
    <w:rsid w:val="00FC1752"/>
    <w:rsid w:val="00FC189D"/>
    <w:rsid w:val="00FC57D8"/>
    <w:rsid w:val="00FC640D"/>
    <w:rsid w:val="00FD096E"/>
    <w:rsid w:val="00FD1A56"/>
    <w:rsid w:val="00FD49A1"/>
    <w:rsid w:val="00FF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BB0060"/>
  <w15:docId w15:val="{EEC6BC9C-66D0-4F0B-8778-C833A7979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8F11D5"/>
    <w:pPr>
      <w:spacing w:after="0"/>
    </w:pPr>
  </w:style>
  <w:style w:type="paragraph" w:styleId="1">
    <w:name w:val="heading 1"/>
    <w:basedOn w:val="a"/>
    <w:next w:val="a"/>
    <w:link w:val="10"/>
    <w:uiPriority w:val="9"/>
    <w:rsid w:val="0018770C"/>
    <w:pPr>
      <w:keepNext/>
      <w:keepLines/>
      <w:spacing w:after="720" w:line="24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bCs/>
      <w:caps/>
      <w:sz w:val="28"/>
      <w:szCs w:val="28"/>
      <w:lang w:eastAsia="ru-RU"/>
    </w:rPr>
  </w:style>
  <w:style w:type="paragraph" w:styleId="20">
    <w:name w:val="heading 2"/>
    <w:basedOn w:val="a"/>
    <w:next w:val="a"/>
    <w:link w:val="21"/>
    <w:uiPriority w:val="9"/>
    <w:semiHidden/>
    <w:unhideWhenUsed/>
    <w:rsid w:val="001B31D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B31D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6D7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6D7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6D7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0">
    <w:name w:val="heading 7"/>
    <w:basedOn w:val="a"/>
    <w:next w:val="a"/>
    <w:link w:val="71"/>
    <w:uiPriority w:val="9"/>
    <w:semiHidden/>
    <w:unhideWhenUsed/>
    <w:qFormat/>
    <w:rsid w:val="00CF6D7E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CF6D7E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6D7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070CB"/>
  </w:style>
  <w:style w:type="paragraph" w:styleId="a5">
    <w:name w:val="footer"/>
    <w:basedOn w:val="a"/>
    <w:link w:val="a6"/>
    <w:uiPriority w:val="99"/>
    <w:unhideWhenUsed/>
    <w:rsid w:val="00E070CB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070CB"/>
  </w:style>
  <w:style w:type="table" w:styleId="a7">
    <w:name w:val="Table Grid"/>
    <w:basedOn w:val="a1"/>
    <w:uiPriority w:val="39"/>
    <w:rsid w:val="001A09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2">
    <w:name w:val="2. Основной текст"/>
    <w:basedOn w:val="a"/>
    <w:link w:val="23"/>
    <w:rsid w:val="009772C1"/>
    <w:pPr>
      <w:suppressAutoHyphens/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1">
    <w:name w:val="toc 1"/>
    <w:basedOn w:val="a"/>
    <w:next w:val="a"/>
    <w:link w:val="15"/>
    <w:autoRedefine/>
    <w:uiPriority w:val="39"/>
    <w:unhideWhenUsed/>
    <w:qFormat/>
    <w:rsid w:val="00986A3A"/>
    <w:pPr>
      <w:tabs>
        <w:tab w:val="right" w:leader="dot" w:pos="9344"/>
      </w:tabs>
      <w:spacing w:line="360" w:lineRule="auto"/>
      <w:jc w:val="both"/>
    </w:pPr>
    <w:rPr>
      <w:rFonts w:ascii="Times New Roman" w:hAnsi="Times New Roman" w:cstheme="minorHAnsi"/>
      <w:bCs/>
      <w:sz w:val="28"/>
      <w:szCs w:val="20"/>
    </w:rPr>
  </w:style>
  <w:style w:type="paragraph" w:styleId="24">
    <w:name w:val="toc 2"/>
    <w:basedOn w:val="13"/>
    <w:next w:val="a"/>
    <w:autoRedefine/>
    <w:uiPriority w:val="39"/>
    <w:unhideWhenUsed/>
    <w:qFormat/>
    <w:rsid w:val="002D3717"/>
    <w:pPr>
      <w:widowControl/>
      <w:numPr>
        <w:ilvl w:val="0"/>
        <w:numId w:val="0"/>
      </w:numPr>
      <w:suppressAutoHyphens w:val="0"/>
      <w:ind w:left="284"/>
    </w:pPr>
    <w:rPr>
      <w:rFonts w:cstheme="minorHAnsi"/>
      <w:b w:val="0"/>
      <w:szCs w:val="20"/>
    </w:rPr>
  </w:style>
  <w:style w:type="character" w:styleId="a8">
    <w:name w:val="annotation reference"/>
    <w:basedOn w:val="a0"/>
    <w:uiPriority w:val="99"/>
    <w:semiHidden/>
    <w:unhideWhenUsed/>
    <w:rsid w:val="00672EE4"/>
    <w:rPr>
      <w:sz w:val="16"/>
      <w:szCs w:val="16"/>
    </w:rPr>
  </w:style>
  <w:style w:type="paragraph" w:styleId="a9">
    <w:name w:val="annotation text"/>
    <w:basedOn w:val="a"/>
    <w:link w:val="aa"/>
    <w:uiPriority w:val="99"/>
    <w:semiHidden/>
    <w:unhideWhenUsed/>
    <w:rsid w:val="00672EE4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semiHidden/>
    <w:rsid w:val="00672EE4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672EE4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672EE4"/>
    <w:rPr>
      <w:b/>
      <w:bCs/>
      <w:sz w:val="20"/>
      <w:szCs w:val="20"/>
    </w:rPr>
  </w:style>
  <w:style w:type="paragraph" w:styleId="ad">
    <w:name w:val="Balloon Text"/>
    <w:basedOn w:val="a"/>
    <w:link w:val="ae"/>
    <w:uiPriority w:val="99"/>
    <w:semiHidden/>
    <w:unhideWhenUsed/>
    <w:rsid w:val="00672EE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672EE4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3D504D"/>
    <w:rPr>
      <w:rFonts w:ascii="Times New Roman" w:eastAsiaTheme="majorEastAsia" w:hAnsi="Times New Roman" w:cstheme="majorBidi"/>
      <w:bCs/>
      <w:caps/>
      <w:sz w:val="28"/>
      <w:szCs w:val="28"/>
      <w:lang w:eastAsia="ru-RU"/>
    </w:rPr>
  </w:style>
  <w:style w:type="paragraph" w:customStyle="1" w:styleId="12">
    <w:name w:val="1.2. Заголовок раздела"/>
    <w:basedOn w:val="a"/>
    <w:next w:val="22"/>
    <w:link w:val="120"/>
    <w:qFormat/>
    <w:rsid w:val="005F0904"/>
    <w:pPr>
      <w:pageBreakBefore/>
      <w:widowControl w:val="0"/>
      <w:numPr>
        <w:numId w:val="6"/>
      </w:numPr>
      <w:suppressAutoHyphens/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120">
    <w:name w:val="1.2. Заголовок раздела Знак"/>
    <w:basedOn w:val="10"/>
    <w:link w:val="12"/>
    <w:rsid w:val="005F0904"/>
    <w:rPr>
      <w:rFonts w:ascii="Times New Roman" w:eastAsiaTheme="majorEastAsia" w:hAnsi="Times New Roman" w:cstheme="majorBidi"/>
      <w:b/>
      <w:bCs w:val="0"/>
      <w:caps w:val="0"/>
      <w:sz w:val="28"/>
      <w:szCs w:val="28"/>
      <w:lang w:eastAsia="ru-RU"/>
    </w:rPr>
  </w:style>
  <w:style w:type="paragraph" w:customStyle="1" w:styleId="13">
    <w:name w:val="1.3. Заголовок подраздела"/>
    <w:basedOn w:val="12"/>
    <w:next w:val="22"/>
    <w:link w:val="130"/>
    <w:qFormat/>
    <w:rsid w:val="00951847"/>
    <w:pPr>
      <w:pageBreakBefore w:val="0"/>
      <w:numPr>
        <w:ilvl w:val="1"/>
      </w:numPr>
    </w:pPr>
    <w:rPr>
      <w:rFonts w:cs="Times New Roman"/>
    </w:rPr>
  </w:style>
  <w:style w:type="paragraph" w:customStyle="1" w:styleId="42">
    <w:name w:val="4.2. Подрисуночная подпись нумерация по разделам"/>
    <w:basedOn w:val="41"/>
    <w:next w:val="22"/>
    <w:rsid w:val="00D91BAA"/>
    <w:pPr>
      <w:numPr>
        <w:ilvl w:val="5"/>
      </w:numPr>
    </w:pPr>
  </w:style>
  <w:style w:type="character" w:customStyle="1" w:styleId="130">
    <w:name w:val="1.3. Заголовок подраздела Знак"/>
    <w:basedOn w:val="a0"/>
    <w:link w:val="13"/>
    <w:rsid w:val="00951847"/>
    <w:rPr>
      <w:rFonts w:ascii="Times New Roman" w:hAnsi="Times New Roman" w:cs="Times New Roman"/>
      <w:b/>
      <w:sz w:val="28"/>
    </w:rPr>
  </w:style>
  <w:style w:type="paragraph" w:customStyle="1" w:styleId="311">
    <w:name w:val="3.1.1. Название продолжения таблицы нумерация сквозная"/>
    <w:basedOn w:val="31"/>
    <w:next w:val="22"/>
    <w:rsid w:val="000E736B"/>
    <w:pPr>
      <w:pageBreakBefore/>
      <w:numPr>
        <w:ilvl w:val="7"/>
      </w:numPr>
    </w:pPr>
  </w:style>
  <w:style w:type="paragraph" w:customStyle="1" w:styleId="321">
    <w:name w:val="3.2.1. Название продолжения таблицы нумерация по разделам"/>
    <w:basedOn w:val="32"/>
    <w:next w:val="22"/>
    <w:rsid w:val="000E736B"/>
    <w:pPr>
      <w:pageBreakBefore/>
      <w:widowControl w:val="0"/>
      <w:numPr>
        <w:ilvl w:val="8"/>
      </w:numPr>
    </w:pPr>
  </w:style>
  <w:style w:type="paragraph" w:customStyle="1" w:styleId="7">
    <w:name w:val="7. Нумерация списка использованных источников"/>
    <w:basedOn w:val="af"/>
    <w:link w:val="72"/>
    <w:qFormat/>
    <w:rsid w:val="00986A3A"/>
    <w:pPr>
      <w:widowControl w:val="0"/>
      <w:numPr>
        <w:numId w:val="2"/>
      </w:numPr>
      <w:autoSpaceDE w:val="0"/>
      <w:autoSpaceDN w:val="0"/>
      <w:adjustRightInd w:val="0"/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6214">
    <w:name w:val="6.2. Текст Листинга кода 14 пт"/>
    <w:basedOn w:val="6112"/>
    <w:rsid w:val="002E5600"/>
    <w:rPr>
      <w:sz w:val="28"/>
    </w:rPr>
  </w:style>
  <w:style w:type="paragraph" w:customStyle="1" w:styleId="110">
    <w:name w:val="1.1. Заголовок структурного элемента"/>
    <w:basedOn w:val="22"/>
    <w:next w:val="22"/>
    <w:link w:val="111"/>
    <w:qFormat/>
    <w:rsid w:val="002D3717"/>
    <w:pPr>
      <w:pageBreakBefore/>
      <w:widowControl w:val="0"/>
      <w:ind w:firstLine="0"/>
      <w:jc w:val="center"/>
    </w:pPr>
    <w:rPr>
      <w:b/>
      <w:caps/>
    </w:rPr>
  </w:style>
  <w:style w:type="character" w:customStyle="1" w:styleId="72">
    <w:name w:val="7. Нумерация списка использованных источников Знак"/>
    <w:basedOn w:val="a0"/>
    <w:link w:val="7"/>
    <w:rsid w:val="00986A3A"/>
    <w:rPr>
      <w:rFonts w:ascii="Times New Roman" w:hAnsi="Times New Roman" w:cs="Times New Roman"/>
      <w:sz w:val="28"/>
      <w:szCs w:val="28"/>
    </w:rPr>
  </w:style>
  <w:style w:type="paragraph" w:customStyle="1" w:styleId="14">
    <w:name w:val="1.4. Заголовок пункта"/>
    <w:basedOn w:val="13"/>
    <w:next w:val="22"/>
    <w:link w:val="140"/>
    <w:qFormat/>
    <w:rsid w:val="005F0904"/>
    <w:pPr>
      <w:numPr>
        <w:ilvl w:val="2"/>
      </w:numPr>
    </w:pPr>
  </w:style>
  <w:style w:type="character" w:customStyle="1" w:styleId="111">
    <w:name w:val="1.1. Заголовок структурного элемента Знак"/>
    <w:basedOn w:val="120"/>
    <w:link w:val="110"/>
    <w:rsid w:val="002D3717"/>
    <w:rPr>
      <w:rFonts w:ascii="Times New Roman" w:eastAsia="Times New Roman" w:hAnsi="Times New Roman" w:cs="Times New Roman"/>
      <w:b/>
      <w:bCs w:val="0"/>
      <w:caps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B31DF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140">
    <w:name w:val="1.4. Заголовок пункта Знак"/>
    <w:basedOn w:val="a0"/>
    <w:link w:val="14"/>
    <w:rsid w:val="005F0904"/>
    <w:rPr>
      <w:rFonts w:ascii="Times New Roman" w:hAnsi="Times New Roman" w:cs="Times New Roman"/>
      <w:b/>
      <w:sz w:val="28"/>
    </w:rPr>
  </w:style>
  <w:style w:type="character" w:customStyle="1" w:styleId="21">
    <w:name w:val="Заголовок 2 Знак"/>
    <w:basedOn w:val="a0"/>
    <w:link w:val="20"/>
    <w:uiPriority w:val="9"/>
    <w:semiHidden/>
    <w:rsid w:val="001B31D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styleId="af0">
    <w:name w:val="Placeholder Text"/>
    <w:basedOn w:val="a0"/>
    <w:uiPriority w:val="99"/>
    <w:semiHidden/>
    <w:rsid w:val="00083A0A"/>
    <w:rPr>
      <w:color w:val="808080"/>
    </w:rPr>
  </w:style>
  <w:style w:type="paragraph" w:customStyle="1" w:styleId="43">
    <w:name w:val="4. Рисунок"/>
    <w:basedOn w:val="a"/>
    <w:next w:val="41"/>
    <w:rsid w:val="002B43EC"/>
    <w:pPr>
      <w:keepNext/>
      <w:widowControl w:val="0"/>
      <w:spacing w:line="36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">
    <w:name w:val="Body Text"/>
    <w:basedOn w:val="a"/>
    <w:link w:val="af1"/>
    <w:semiHidden/>
    <w:unhideWhenUsed/>
    <w:qFormat/>
    <w:rsid w:val="00881391"/>
    <w:pPr>
      <w:spacing w:after="120"/>
    </w:pPr>
  </w:style>
  <w:style w:type="character" w:customStyle="1" w:styleId="23">
    <w:name w:val="2. Основной текст Знак"/>
    <w:basedOn w:val="a0"/>
    <w:link w:val="22"/>
    <w:rsid w:val="009772C1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32">
    <w:name w:val="3.2. Название таблицы нумерация по разделам"/>
    <w:basedOn w:val="31"/>
    <w:rsid w:val="000E736B"/>
    <w:pPr>
      <w:numPr>
        <w:ilvl w:val="4"/>
      </w:numPr>
      <w:suppressAutoHyphens/>
    </w:pPr>
  </w:style>
  <w:style w:type="character" w:customStyle="1" w:styleId="16">
    <w:name w:val="Неразрешенное упоминание1"/>
    <w:basedOn w:val="a0"/>
    <w:uiPriority w:val="99"/>
    <w:semiHidden/>
    <w:unhideWhenUsed/>
    <w:rsid w:val="00FA24B8"/>
    <w:rPr>
      <w:color w:val="605E5C"/>
      <w:shd w:val="clear" w:color="auto" w:fill="E1DFDD"/>
    </w:rPr>
  </w:style>
  <w:style w:type="paragraph" w:customStyle="1" w:styleId="53">
    <w:name w:val="5.3. Списки штриховой"/>
    <w:basedOn w:val="22"/>
    <w:rsid w:val="00901ABC"/>
    <w:pPr>
      <w:numPr>
        <w:numId w:val="3"/>
      </w:numPr>
      <w:ind w:left="0" w:firstLine="709"/>
    </w:pPr>
  </w:style>
  <w:style w:type="paragraph" w:customStyle="1" w:styleId="51">
    <w:name w:val="5.1. Списки буквенный"/>
    <w:basedOn w:val="53"/>
    <w:rsid w:val="00C31547"/>
    <w:pPr>
      <w:numPr>
        <w:numId w:val="4"/>
      </w:numPr>
      <w:ind w:left="0" w:firstLine="709"/>
    </w:pPr>
  </w:style>
  <w:style w:type="paragraph" w:customStyle="1" w:styleId="52">
    <w:name w:val="5.2. Списки цифровой"/>
    <w:basedOn w:val="53"/>
    <w:rsid w:val="0047523D"/>
    <w:pPr>
      <w:numPr>
        <w:numId w:val="5"/>
      </w:numPr>
      <w:ind w:left="0" w:firstLine="709"/>
    </w:pPr>
  </w:style>
  <w:style w:type="character" w:customStyle="1" w:styleId="af1">
    <w:name w:val="Основной текст Знак"/>
    <w:basedOn w:val="a0"/>
    <w:link w:val="af"/>
    <w:semiHidden/>
    <w:rsid w:val="00881391"/>
  </w:style>
  <w:style w:type="paragraph" w:customStyle="1" w:styleId="41">
    <w:name w:val="4.1. Подрисуночная подпись нумерация сквозная"/>
    <w:basedOn w:val="22"/>
    <w:next w:val="22"/>
    <w:rsid w:val="00DF3DB6"/>
    <w:pPr>
      <w:numPr>
        <w:ilvl w:val="6"/>
        <w:numId w:val="6"/>
      </w:numPr>
      <w:ind w:firstLine="0"/>
      <w:jc w:val="center"/>
    </w:pPr>
  </w:style>
  <w:style w:type="character" w:customStyle="1" w:styleId="81">
    <w:name w:val="Заголовок 8 Знак"/>
    <w:basedOn w:val="a0"/>
    <w:link w:val="80"/>
    <w:uiPriority w:val="9"/>
    <w:semiHidden/>
    <w:rsid w:val="00CF6D7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71">
    <w:name w:val="Заголовок 7 Знак"/>
    <w:basedOn w:val="a0"/>
    <w:link w:val="70"/>
    <w:uiPriority w:val="9"/>
    <w:semiHidden/>
    <w:rsid w:val="00CF6D7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90">
    <w:name w:val="Заголовок 9 Знак"/>
    <w:basedOn w:val="a0"/>
    <w:link w:val="9"/>
    <w:uiPriority w:val="9"/>
    <w:semiHidden/>
    <w:rsid w:val="00CF6D7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60">
    <w:name w:val="Заголовок 6 Знак"/>
    <w:basedOn w:val="a0"/>
    <w:link w:val="6"/>
    <w:uiPriority w:val="9"/>
    <w:semiHidden/>
    <w:rsid w:val="00CF6D7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50">
    <w:name w:val="Заголовок 5 Знак"/>
    <w:basedOn w:val="a0"/>
    <w:link w:val="5"/>
    <w:uiPriority w:val="9"/>
    <w:semiHidden/>
    <w:rsid w:val="00CF6D7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F6D7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f2">
    <w:name w:val="Normal (Web)"/>
    <w:basedOn w:val="a"/>
    <w:uiPriority w:val="99"/>
    <w:semiHidden/>
    <w:unhideWhenUsed/>
    <w:rsid w:val="008D6B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6112">
    <w:name w:val="6.1. Текст Листинга кода 12 пт"/>
    <w:basedOn w:val="a"/>
    <w:link w:val="61120"/>
    <w:qFormat/>
    <w:rsid w:val="00D15F5F"/>
    <w:pPr>
      <w:spacing w:line="360" w:lineRule="auto"/>
      <w:jc w:val="both"/>
    </w:pPr>
    <w:rPr>
      <w:rFonts w:ascii="Courier New" w:hAnsi="Courier New"/>
      <w:sz w:val="24"/>
    </w:rPr>
  </w:style>
  <w:style w:type="character" w:customStyle="1" w:styleId="61120">
    <w:name w:val="6.1. Текст Листинга кода 12 пт Знак"/>
    <w:basedOn w:val="a0"/>
    <w:link w:val="6112"/>
    <w:rsid w:val="00D15F5F"/>
    <w:rPr>
      <w:rFonts w:ascii="Courier New" w:hAnsi="Courier New"/>
      <w:sz w:val="24"/>
    </w:rPr>
  </w:style>
  <w:style w:type="paragraph" w:customStyle="1" w:styleId="31">
    <w:name w:val="3.1. Название таблицы нумерация сквозная"/>
    <w:basedOn w:val="a"/>
    <w:rsid w:val="00986A3A"/>
    <w:pPr>
      <w:keepNext/>
      <w:numPr>
        <w:ilvl w:val="3"/>
        <w:numId w:val="6"/>
      </w:numPr>
      <w:spacing w:line="360" w:lineRule="auto"/>
      <w:jc w:val="both"/>
    </w:pPr>
    <w:rPr>
      <w:rFonts w:ascii="Times New Roman" w:hAnsi="Times New Roman"/>
      <w:sz w:val="28"/>
    </w:rPr>
  </w:style>
  <w:style w:type="paragraph" w:styleId="af3">
    <w:name w:val="TOC Heading"/>
    <w:basedOn w:val="22"/>
    <w:next w:val="a"/>
    <w:uiPriority w:val="39"/>
    <w:unhideWhenUsed/>
    <w:qFormat/>
    <w:rsid w:val="00DD232A"/>
    <w:pPr>
      <w:ind w:firstLine="0"/>
      <w:jc w:val="center"/>
    </w:pPr>
    <w:rPr>
      <w:b/>
      <w:bCs/>
      <w:caps/>
      <w:szCs w:val="32"/>
    </w:rPr>
  </w:style>
  <w:style w:type="paragraph" w:styleId="33">
    <w:name w:val="toc 3"/>
    <w:basedOn w:val="a"/>
    <w:next w:val="a"/>
    <w:autoRedefine/>
    <w:uiPriority w:val="39"/>
    <w:unhideWhenUsed/>
    <w:qFormat/>
    <w:rsid w:val="002D3717"/>
    <w:pPr>
      <w:widowControl w:val="0"/>
      <w:tabs>
        <w:tab w:val="right" w:leader="dot" w:pos="9344"/>
      </w:tabs>
      <w:spacing w:line="360" w:lineRule="auto"/>
      <w:ind w:left="567"/>
      <w:jc w:val="both"/>
    </w:pPr>
    <w:rPr>
      <w:rFonts w:ascii="Times New Roman" w:hAnsi="Times New Roman" w:cstheme="minorHAnsi"/>
      <w:iCs/>
      <w:sz w:val="28"/>
      <w:szCs w:val="20"/>
    </w:rPr>
  </w:style>
  <w:style w:type="character" w:customStyle="1" w:styleId="15">
    <w:name w:val="Оглавление 1 Знак"/>
    <w:basedOn w:val="a0"/>
    <w:link w:val="11"/>
    <w:uiPriority w:val="39"/>
    <w:rsid w:val="00986A3A"/>
    <w:rPr>
      <w:rFonts w:ascii="Times New Roman" w:hAnsi="Times New Roman" w:cstheme="minorHAnsi"/>
      <w:bCs/>
      <w:sz w:val="28"/>
      <w:szCs w:val="20"/>
    </w:rPr>
  </w:style>
  <w:style w:type="paragraph" w:customStyle="1" w:styleId="33112">
    <w:name w:val="3.3.1. Текст шапки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3214">
    <w:name w:val="3.3.2. Текст шапки таблицы 14 пт"/>
    <w:basedOn w:val="33112"/>
    <w:rsid w:val="003E6AEF"/>
    <w:rPr>
      <w:sz w:val="28"/>
    </w:rPr>
  </w:style>
  <w:style w:type="paragraph" w:customStyle="1" w:styleId="341112">
    <w:name w:val="3.4.1. Боковик таблицы (без 1 ячейки) 12 пт"/>
    <w:basedOn w:val="33112"/>
    <w:rsid w:val="003E6AEF"/>
    <w:pPr>
      <w:jc w:val="left"/>
    </w:pPr>
  </w:style>
  <w:style w:type="paragraph" w:customStyle="1" w:styleId="342114">
    <w:name w:val="3.4.2. Боковик таблицы (без 1 ячейки) 14 пт"/>
    <w:basedOn w:val="341112"/>
    <w:rsid w:val="003E6AEF"/>
    <w:rPr>
      <w:sz w:val="28"/>
    </w:rPr>
  </w:style>
  <w:style w:type="paragraph" w:customStyle="1" w:styleId="35112">
    <w:name w:val="3.5.1. Текст таблицы 12 пт"/>
    <w:basedOn w:val="22"/>
    <w:rsid w:val="003E6AEF"/>
    <w:pPr>
      <w:spacing w:line="240" w:lineRule="auto"/>
      <w:ind w:firstLine="0"/>
      <w:jc w:val="center"/>
    </w:pPr>
    <w:rPr>
      <w:sz w:val="24"/>
    </w:rPr>
  </w:style>
  <w:style w:type="paragraph" w:customStyle="1" w:styleId="35214">
    <w:name w:val="3.5.2. Текст таблицы 14 пт"/>
    <w:basedOn w:val="35112"/>
    <w:rsid w:val="003E6AEF"/>
    <w:rPr>
      <w:sz w:val="28"/>
    </w:rPr>
  </w:style>
  <w:style w:type="character" w:styleId="af4">
    <w:name w:val="Hyperlink"/>
    <w:basedOn w:val="a0"/>
    <w:uiPriority w:val="99"/>
    <w:unhideWhenUsed/>
    <w:rsid w:val="00986A3A"/>
    <w:rPr>
      <w:color w:val="0563C1" w:themeColor="hyperlink"/>
      <w:u w:val="single"/>
    </w:rPr>
  </w:style>
  <w:style w:type="paragraph" w:customStyle="1" w:styleId="8">
    <w:name w:val="8. Название приложения"/>
    <w:basedOn w:val="110"/>
    <w:autoRedefine/>
    <w:rsid w:val="00986E24"/>
    <w:pPr>
      <w:pageBreakBefore w:val="0"/>
      <w:numPr>
        <w:numId w:val="11"/>
      </w:numPr>
    </w:pPr>
    <w:rPr>
      <w:caps w:val="0"/>
      <w:lang w:val="en-US"/>
    </w:rPr>
  </w:style>
  <w:style w:type="paragraph" w:styleId="44">
    <w:name w:val="toc 4"/>
    <w:basedOn w:val="a"/>
    <w:next w:val="a"/>
    <w:autoRedefine/>
    <w:uiPriority w:val="39"/>
    <w:semiHidden/>
    <w:unhideWhenUsed/>
    <w:rsid w:val="000D2767"/>
    <w:pPr>
      <w:spacing w:after="100"/>
      <w:ind w:left="660"/>
    </w:pPr>
  </w:style>
  <w:style w:type="paragraph" w:styleId="2">
    <w:name w:val="Quote"/>
    <w:basedOn w:val="a"/>
    <w:next w:val="a"/>
    <w:link w:val="25"/>
    <w:uiPriority w:val="29"/>
    <w:rsid w:val="000D2767"/>
    <w:pPr>
      <w:numPr>
        <w:numId w:val="9"/>
      </w:numPr>
      <w:spacing w:before="200" w:after="160"/>
      <w:ind w:right="864"/>
      <w:jc w:val="center"/>
    </w:pPr>
    <w:rPr>
      <w:i/>
      <w:iCs/>
      <w:color w:val="404040" w:themeColor="text1" w:themeTint="BF"/>
    </w:rPr>
  </w:style>
  <w:style w:type="character" w:customStyle="1" w:styleId="25">
    <w:name w:val="Цитата 2 Знак"/>
    <w:basedOn w:val="a0"/>
    <w:link w:val="2"/>
    <w:uiPriority w:val="29"/>
    <w:rsid w:val="000D2767"/>
    <w:rPr>
      <w:i/>
      <w:iCs/>
      <w:color w:val="404040" w:themeColor="text1" w:themeTint="BF"/>
    </w:rPr>
  </w:style>
  <w:style w:type="character" w:styleId="af5">
    <w:name w:val="Strong"/>
    <w:basedOn w:val="a0"/>
    <w:uiPriority w:val="22"/>
    <w:qFormat/>
    <w:rsid w:val="00FA7158"/>
    <w:rPr>
      <w:b/>
      <w:bCs/>
    </w:rPr>
  </w:style>
  <w:style w:type="character" w:styleId="af6">
    <w:name w:val="Unresolved Mention"/>
    <w:basedOn w:val="a0"/>
    <w:uiPriority w:val="99"/>
    <w:semiHidden/>
    <w:unhideWhenUsed/>
    <w:rsid w:val="00B37A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0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3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5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2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4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9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1056;&#1072;&#1073;&#1086;&#1095;&#1080;&#1081;%20&#1089;&#1090;&#1086;&#1083;\&#1054;&#1090;&#1095;&#1077;&#1090;%20&#1087;&#1086;%20&#1087;&#1087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4217F6-7A13-4E63-891C-78AC0B52F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Отчет по пп.dotx</Template>
  <TotalTime>165</TotalTime>
  <Pages>18</Pages>
  <Words>2671</Words>
  <Characters>15231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 Романов</cp:lastModifiedBy>
  <cp:revision>1</cp:revision>
  <dcterms:created xsi:type="dcterms:W3CDTF">2025-05-26T16:23:00Z</dcterms:created>
  <dcterms:modified xsi:type="dcterms:W3CDTF">2025-05-26T19:22:00Z</dcterms:modified>
</cp:coreProperties>
</file>